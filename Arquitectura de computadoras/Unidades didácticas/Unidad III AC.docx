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0391B" w14:textId="77777777" w:rsidR="00F43320" w:rsidRDefault="00B0400E">
      <w:r>
        <w:rPr>
          <w:noProof/>
        </w:rPr>
        <w:drawing>
          <wp:anchor distT="0" distB="0" distL="114300" distR="114300" simplePos="0" relativeHeight="251659264" behindDoc="0" locked="0" layoutInCell="1" allowOverlap="1" wp14:anchorId="2116F8F1" wp14:editId="0958EF7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33E7B818" wp14:editId="5B8E40F7">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B9F38" w14:textId="77777777" w:rsidR="00F43320" w:rsidRDefault="00F43320"/>
    <w:p w14:paraId="76E7FC16" w14:textId="77777777" w:rsidR="00F43320" w:rsidRDefault="00F43320"/>
    <w:p w14:paraId="3CBEC28A" w14:textId="77777777" w:rsidR="00F43320" w:rsidRDefault="00F43320"/>
    <w:p w14:paraId="7D3A0D5C" w14:textId="77777777" w:rsidR="00F43320" w:rsidRDefault="00F43320"/>
    <w:p w14:paraId="371F6B79" w14:textId="77777777" w:rsidR="00F43320" w:rsidRDefault="00F43320"/>
    <w:p w14:paraId="4B6ACDE8" w14:textId="77777777" w:rsidR="00F43320" w:rsidRDefault="00F43320"/>
    <w:p w14:paraId="5B6A2C06" w14:textId="77777777" w:rsidR="00F43320" w:rsidRDefault="00F43320"/>
    <w:p w14:paraId="1327CDDB" w14:textId="77777777" w:rsidR="00F43320" w:rsidRDefault="003E0D37">
      <w:r>
        <w:rPr>
          <w:noProof/>
        </w:rPr>
        <mc:AlternateContent>
          <mc:Choice Requires="wps">
            <w:drawing>
              <wp:anchor distT="0" distB="0" distL="114300" distR="114300" simplePos="0" relativeHeight="251661312" behindDoc="1" locked="0" layoutInCell="1" allowOverlap="1" wp14:anchorId="7B5F322C" wp14:editId="0E14B82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5F322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910FEB5" w14:textId="77777777" w:rsidR="00F43320" w:rsidRDefault="00F43320"/>
    <w:p w14:paraId="1C084FC8" w14:textId="77777777" w:rsidR="00F43320" w:rsidRDefault="00F43320"/>
    <w:p w14:paraId="05E96009" w14:textId="77777777" w:rsidR="00F43320" w:rsidRDefault="00F43320"/>
    <w:p w14:paraId="6515EB78" w14:textId="20161419" w:rsidR="00F43320" w:rsidRDefault="000F4656">
      <w:r>
        <w:rPr>
          <w:noProof/>
        </w:rPr>
        <mc:AlternateContent>
          <mc:Choice Requires="wps">
            <w:drawing>
              <wp:anchor distT="0" distB="0" distL="114300" distR="114300" simplePos="0" relativeHeight="251662336" behindDoc="0" locked="0" layoutInCell="1" allowOverlap="1" wp14:anchorId="562EF542" wp14:editId="552AFC6F">
                <wp:simplePos x="0" y="0"/>
                <wp:positionH relativeFrom="column">
                  <wp:posOffset>-707995</wp:posOffset>
                </wp:positionH>
                <wp:positionV relativeFrom="paragraph">
                  <wp:posOffset>394054</wp:posOffset>
                </wp:positionV>
                <wp:extent cx="62248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8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74C59" w14:textId="6100F2AB" w:rsidR="00F43320" w:rsidRPr="005E6C17" w:rsidRDefault="000F4656" w:rsidP="00EF5DC0">
                            <w:pPr>
                              <w:jc w:val="right"/>
                              <w:rPr>
                                <w:rFonts w:ascii="EleganTech™" w:hAnsi="EleganTech™"/>
                                <w:b/>
                                <w:color w:val="404040"/>
                                <w:sz w:val="54"/>
                                <w:szCs w:val="56"/>
                              </w:rPr>
                            </w:pPr>
                            <w:r w:rsidRPr="000F4656">
                              <w:rPr>
                                <w:rFonts w:cs="Calibri"/>
                                <w:b/>
                                <w:color w:val="000000"/>
                                <w:sz w:val="48"/>
                                <w:szCs w:val="52"/>
                                <w:lang w:eastAsia="es-NI"/>
                              </w:rPr>
                              <w:t>Elementos Esenciales de un Ordenador</w:t>
                            </w:r>
                            <w:r w:rsidR="00F43320">
                              <w:rPr>
                                <w:rFonts w:cs="Calibri"/>
                                <w:b/>
                                <w:color w:val="000000"/>
                                <w:sz w:val="48"/>
                                <w:szCs w:val="52"/>
                                <w:lang w:eastAsia="es-NI"/>
                              </w:rPr>
                              <w:t xml:space="preserve">, Unidad </w:t>
                            </w:r>
                            <w:r w:rsidR="00E71AAA">
                              <w:rPr>
                                <w:rFonts w:cs="Calibri"/>
                                <w:b/>
                                <w:color w:val="000000"/>
                                <w:sz w:val="48"/>
                                <w:szCs w:val="52"/>
                                <w:lang w:eastAsia="es-NI"/>
                              </w:rPr>
                              <w:t>I</w:t>
                            </w:r>
                            <w:r w:rsidR="00CD52D3">
                              <w:rPr>
                                <w:rFonts w:cs="Calibri"/>
                                <w:b/>
                                <w:color w:val="000000"/>
                                <w:sz w:val="48"/>
                                <w:szCs w:val="52"/>
                                <w:lang w:eastAsia="es-NI"/>
                              </w:rPr>
                              <w:t>I</w:t>
                            </w:r>
                            <w:r w:rsidR="005856F3">
                              <w:rPr>
                                <w:rFonts w:cs="Calibri"/>
                                <w:b/>
                                <w:color w:val="000000"/>
                                <w:sz w:val="48"/>
                                <w:szCs w:val="52"/>
                                <w:lang w:eastAsia="es-NI"/>
                              </w:rPr>
                              <w:t>I</w:t>
                            </w:r>
                          </w:p>
                          <w:p w14:paraId="1CD8DB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EF542" id="Cuadro de texto 7" o:spid="_x0000_s1027" type="#_x0000_t202" style="position:absolute;left:0;text-align:left;margin-left:-55.75pt;margin-top:31.05pt;width:490.1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" filled="f" stroked="f">
                <v:textbox>
                  <w:txbxContent>
                    <w:p w14:paraId="54174C59" w14:textId="6100F2AB" w:rsidR="00F43320" w:rsidRPr="005E6C17" w:rsidRDefault="000F4656" w:rsidP="00EF5DC0">
                      <w:pPr>
                        <w:jc w:val="right"/>
                        <w:rPr>
                          <w:rFonts w:ascii="EleganTech™" w:hAnsi="EleganTech™"/>
                          <w:b/>
                          <w:color w:val="404040"/>
                          <w:sz w:val="54"/>
                          <w:szCs w:val="56"/>
                        </w:rPr>
                      </w:pPr>
                      <w:r w:rsidRPr="000F4656">
                        <w:rPr>
                          <w:rFonts w:cs="Calibri"/>
                          <w:b/>
                          <w:color w:val="000000"/>
                          <w:sz w:val="48"/>
                          <w:szCs w:val="52"/>
                          <w:lang w:eastAsia="es-NI"/>
                        </w:rPr>
                        <w:t>Elementos Esenciales de un Ordenador</w:t>
                      </w:r>
                      <w:r w:rsidR="00F43320">
                        <w:rPr>
                          <w:rFonts w:cs="Calibri"/>
                          <w:b/>
                          <w:color w:val="000000"/>
                          <w:sz w:val="48"/>
                          <w:szCs w:val="52"/>
                          <w:lang w:eastAsia="es-NI"/>
                        </w:rPr>
                        <w:t xml:space="preserve">, Unidad </w:t>
                      </w:r>
                      <w:r w:rsidR="00E71AAA">
                        <w:rPr>
                          <w:rFonts w:cs="Calibri"/>
                          <w:b/>
                          <w:color w:val="000000"/>
                          <w:sz w:val="48"/>
                          <w:szCs w:val="52"/>
                          <w:lang w:eastAsia="es-NI"/>
                        </w:rPr>
                        <w:t>I</w:t>
                      </w:r>
                      <w:r w:rsidR="00CD52D3">
                        <w:rPr>
                          <w:rFonts w:cs="Calibri"/>
                          <w:b/>
                          <w:color w:val="000000"/>
                          <w:sz w:val="48"/>
                          <w:szCs w:val="52"/>
                          <w:lang w:eastAsia="es-NI"/>
                        </w:rPr>
                        <w:t>I</w:t>
                      </w:r>
                      <w:r w:rsidR="005856F3">
                        <w:rPr>
                          <w:rFonts w:cs="Calibri"/>
                          <w:b/>
                          <w:color w:val="000000"/>
                          <w:sz w:val="48"/>
                          <w:szCs w:val="52"/>
                          <w:lang w:eastAsia="es-NI"/>
                        </w:rPr>
                        <w:t>I</w:t>
                      </w:r>
                    </w:p>
                    <w:p w14:paraId="1CD8DB75"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60288" behindDoc="0" locked="0" layoutInCell="1" allowOverlap="1" wp14:anchorId="4BE94E83" wp14:editId="5075E71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F13023"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4F74F43" w14:textId="5DE472D4" w:rsidR="00F43320" w:rsidRDefault="00F43320"/>
    <w:p w14:paraId="6EA869B2" w14:textId="77777777" w:rsidR="00F43320" w:rsidRDefault="00F43320"/>
    <w:p w14:paraId="4DEBBFE2" w14:textId="77777777" w:rsidR="005B0B82" w:rsidRDefault="005B0B82"/>
    <w:p w14:paraId="682D226E" w14:textId="77777777" w:rsidR="005B0B82" w:rsidRDefault="005B0B82"/>
    <w:p w14:paraId="268ED44B" w14:textId="77777777" w:rsidR="005B0B82" w:rsidRDefault="005B0B82"/>
    <w:p w14:paraId="5072FE2A" w14:textId="77777777" w:rsidR="005B0B82" w:rsidRDefault="005B0B82"/>
    <w:p w14:paraId="668D5E95" w14:textId="77777777" w:rsidR="005B0B82" w:rsidRDefault="005B0B82"/>
    <w:p w14:paraId="5872655A" w14:textId="77777777" w:rsidR="005B0B82" w:rsidRDefault="005B0B82"/>
    <w:p w14:paraId="37A704C3" w14:textId="77777777" w:rsidR="005B0B82" w:rsidRDefault="005B0B82"/>
    <w:p w14:paraId="1D6E893B" w14:textId="77777777" w:rsidR="005B0B82" w:rsidRDefault="005B0B82"/>
    <w:p w14:paraId="34934E7D" w14:textId="77777777" w:rsidR="005B0B82" w:rsidRDefault="005B0B82"/>
    <w:p w14:paraId="1236D1C7" w14:textId="77777777" w:rsidR="005B0B82" w:rsidRDefault="005B0B82"/>
    <w:p w14:paraId="5C1A73E4" w14:textId="77777777" w:rsidR="005B0B82" w:rsidRDefault="005B0B82"/>
    <w:p w14:paraId="7DDCDF4B" w14:textId="77777777" w:rsidR="00636C8A" w:rsidRDefault="00636C8A"/>
    <w:p w14:paraId="1D6F4EE9" w14:textId="77777777" w:rsidR="00A66A79" w:rsidRDefault="00A66A79">
      <w:pPr>
        <w:sectPr w:rsidR="00A66A79" w:rsidSect="00636C8A">
          <w:pgSz w:w="12240" w:h="15840"/>
          <w:pgMar w:top="1418" w:right="1701" w:bottom="1418" w:left="1701" w:header="709" w:footer="709" w:gutter="0"/>
          <w:cols w:space="708"/>
          <w:docGrid w:linePitch="360"/>
        </w:sectPr>
      </w:pPr>
    </w:p>
    <w:p w14:paraId="5233147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2E8CD58" wp14:editId="22EA1631">
                <wp:simplePos x="0" y="0"/>
                <wp:positionH relativeFrom="column">
                  <wp:posOffset>-380365</wp:posOffset>
                </wp:positionH>
                <wp:positionV relativeFrom="paragraph">
                  <wp:posOffset>-74930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9B91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2E8CD58" id="Grupo 14" o:spid="_x0000_s1028" style="position:absolute;left:0;text-align:left;margin-left:-29.95pt;margin-top:-5.9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BB9B91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0CA5E311"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A388FC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6F18469" w14:textId="77777777" w:rsidR="00843820" w:rsidRPr="004A18B8" w:rsidRDefault="00843820" w:rsidP="00843820">
          <w:pPr>
            <w:rPr>
              <w:rFonts w:cs="Tahoma"/>
              <w:szCs w:val="24"/>
              <w:lang w:val="es-ES" w:eastAsia="es-NI"/>
            </w:rPr>
          </w:pPr>
        </w:p>
        <w:p w14:paraId="014C621D" w14:textId="7A6905BD" w:rsidR="00F205AE"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2493488" w:history="1">
            <w:r w:rsidR="00F205AE" w:rsidRPr="00AA584A">
              <w:rPr>
                <w:rStyle w:val="Hipervnculo"/>
                <w:noProof/>
              </w:rPr>
              <w:t>Introducción</w:t>
            </w:r>
            <w:r w:rsidR="00F205AE">
              <w:rPr>
                <w:noProof/>
                <w:webHidden/>
              </w:rPr>
              <w:tab/>
            </w:r>
            <w:r w:rsidR="00F205AE">
              <w:rPr>
                <w:noProof/>
                <w:webHidden/>
              </w:rPr>
              <w:fldChar w:fldCharType="begin"/>
            </w:r>
            <w:r w:rsidR="00F205AE">
              <w:rPr>
                <w:noProof/>
                <w:webHidden/>
              </w:rPr>
              <w:instrText xml:space="preserve"> PAGEREF _Toc142493488 \h </w:instrText>
            </w:r>
            <w:r w:rsidR="00F205AE">
              <w:rPr>
                <w:noProof/>
                <w:webHidden/>
              </w:rPr>
            </w:r>
            <w:r w:rsidR="00F205AE">
              <w:rPr>
                <w:noProof/>
                <w:webHidden/>
              </w:rPr>
              <w:fldChar w:fldCharType="separate"/>
            </w:r>
            <w:r w:rsidR="00845E7A">
              <w:rPr>
                <w:noProof/>
                <w:webHidden/>
              </w:rPr>
              <w:t>4</w:t>
            </w:r>
            <w:r w:rsidR="00F205AE">
              <w:rPr>
                <w:noProof/>
                <w:webHidden/>
              </w:rPr>
              <w:fldChar w:fldCharType="end"/>
            </w:r>
          </w:hyperlink>
        </w:p>
        <w:p w14:paraId="6A5CA988" w14:textId="63413874" w:rsidR="00F205AE" w:rsidRDefault="00CF0820">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2493489" w:history="1">
            <w:r w:rsidR="00F205AE" w:rsidRPr="00AA584A">
              <w:rPr>
                <w:rStyle w:val="Hipervnculo"/>
                <w:noProof/>
              </w:rPr>
              <w:t>Desarrollo de Contenidos</w:t>
            </w:r>
            <w:r w:rsidR="00F205AE">
              <w:rPr>
                <w:noProof/>
                <w:webHidden/>
              </w:rPr>
              <w:tab/>
            </w:r>
            <w:r w:rsidR="00F205AE">
              <w:rPr>
                <w:noProof/>
                <w:webHidden/>
              </w:rPr>
              <w:fldChar w:fldCharType="begin"/>
            </w:r>
            <w:r w:rsidR="00F205AE">
              <w:rPr>
                <w:noProof/>
                <w:webHidden/>
              </w:rPr>
              <w:instrText xml:space="preserve"> PAGEREF _Toc142493489 \h </w:instrText>
            </w:r>
            <w:r w:rsidR="00F205AE">
              <w:rPr>
                <w:noProof/>
                <w:webHidden/>
              </w:rPr>
            </w:r>
            <w:r w:rsidR="00F205AE">
              <w:rPr>
                <w:noProof/>
                <w:webHidden/>
              </w:rPr>
              <w:fldChar w:fldCharType="separate"/>
            </w:r>
            <w:r w:rsidR="00845E7A">
              <w:rPr>
                <w:noProof/>
                <w:webHidden/>
              </w:rPr>
              <w:t>6</w:t>
            </w:r>
            <w:r w:rsidR="00F205AE">
              <w:rPr>
                <w:noProof/>
                <w:webHidden/>
              </w:rPr>
              <w:fldChar w:fldCharType="end"/>
            </w:r>
          </w:hyperlink>
        </w:p>
        <w:p w14:paraId="7FE0ACAE" w14:textId="50B03C82" w:rsidR="00F205AE" w:rsidRDefault="00CF0820">
          <w:pPr>
            <w:pStyle w:val="TDC2"/>
            <w:tabs>
              <w:tab w:val="right" w:leader="dot" w:pos="8828"/>
            </w:tabs>
            <w:rPr>
              <w:noProof/>
            </w:rPr>
          </w:pPr>
          <w:hyperlink w:anchor="_Toc142493490" w:history="1">
            <w:r w:rsidR="00F205AE" w:rsidRPr="00AA584A">
              <w:rPr>
                <w:rStyle w:val="Hipervnculo"/>
                <w:noProof/>
              </w:rPr>
              <w:t>Tarjeta Madre</w:t>
            </w:r>
            <w:r w:rsidR="00F205AE">
              <w:rPr>
                <w:noProof/>
                <w:webHidden/>
              </w:rPr>
              <w:tab/>
            </w:r>
            <w:r w:rsidR="00F205AE">
              <w:rPr>
                <w:noProof/>
                <w:webHidden/>
              </w:rPr>
              <w:fldChar w:fldCharType="begin"/>
            </w:r>
            <w:r w:rsidR="00F205AE">
              <w:rPr>
                <w:noProof/>
                <w:webHidden/>
              </w:rPr>
              <w:instrText xml:space="preserve"> PAGEREF _Toc142493490 \h </w:instrText>
            </w:r>
            <w:r w:rsidR="00F205AE">
              <w:rPr>
                <w:noProof/>
                <w:webHidden/>
              </w:rPr>
            </w:r>
            <w:r w:rsidR="00F205AE">
              <w:rPr>
                <w:noProof/>
                <w:webHidden/>
              </w:rPr>
              <w:fldChar w:fldCharType="separate"/>
            </w:r>
            <w:r w:rsidR="00845E7A">
              <w:rPr>
                <w:noProof/>
                <w:webHidden/>
              </w:rPr>
              <w:t>6</w:t>
            </w:r>
            <w:r w:rsidR="00F205AE">
              <w:rPr>
                <w:noProof/>
                <w:webHidden/>
              </w:rPr>
              <w:fldChar w:fldCharType="end"/>
            </w:r>
          </w:hyperlink>
        </w:p>
        <w:p w14:paraId="694D988D" w14:textId="7CB59F3E" w:rsidR="00F205AE" w:rsidRDefault="00CF0820">
          <w:pPr>
            <w:pStyle w:val="TDC3"/>
            <w:tabs>
              <w:tab w:val="right" w:leader="dot" w:pos="8828"/>
            </w:tabs>
            <w:rPr>
              <w:noProof/>
            </w:rPr>
          </w:pPr>
          <w:hyperlink w:anchor="_Toc142493491" w:history="1">
            <w:r w:rsidR="00F205AE" w:rsidRPr="00AA584A">
              <w:rPr>
                <w:rStyle w:val="Hipervnculo"/>
                <w:noProof/>
              </w:rPr>
              <w:t>Función</w:t>
            </w:r>
            <w:r w:rsidR="00F205AE">
              <w:rPr>
                <w:noProof/>
                <w:webHidden/>
              </w:rPr>
              <w:tab/>
            </w:r>
            <w:r w:rsidR="00F205AE">
              <w:rPr>
                <w:noProof/>
                <w:webHidden/>
              </w:rPr>
              <w:fldChar w:fldCharType="begin"/>
            </w:r>
            <w:r w:rsidR="00F205AE">
              <w:rPr>
                <w:noProof/>
                <w:webHidden/>
              </w:rPr>
              <w:instrText xml:space="preserve"> PAGEREF _Toc142493491 \h </w:instrText>
            </w:r>
            <w:r w:rsidR="00F205AE">
              <w:rPr>
                <w:noProof/>
                <w:webHidden/>
              </w:rPr>
            </w:r>
            <w:r w:rsidR="00F205AE">
              <w:rPr>
                <w:noProof/>
                <w:webHidden/>
              </w:rPr>
              <w:fldChar w:fldCharType="separate"/>
            </w:r>
            <w:r w:rsidR="00845E7A">
              <w:rPr>
                <w:noProof/>
                <w:webHidden/>
              </w:rPr>
              <w:t>6</w:t>
            </w:r>
            <w:r w:rsidR="00F205AE">
              <w:rPr>
                <w:noProof/>
                <w:webHidden/>
              </w:rPr>
              <w:fldChar w:fldCharType="end"/>
            </w:r>
          </w:hyperlink>
        </w:p>
        <w:p w14:paraId="60E2577A" w14:textId="6129821D" w:rsidR="00F205AE" w:rsidRDefault="00CF0820">
          <w:pPr>
            <w:pStyle w:val="TDC3"/>
            <w:tabs>
              <w:tab w:val="right" w:leader="dot" w:pos="8828"/>
            </w:tabs>
            <w:rPr>
              <w:noProof/>
            </w:rPr>
          </w:pPr>
          <w:hyperlink w:anchor="_Toc142493492" w:history="1">
            <w:r w:rsidR="00F205AE" w:rsidRPr="00AA584A">
              <w:rPr>
                <w:rStyle w:val="Hipervnculo"/>
                <w:noProof/>
              </w:rPr>
              <w:t>Tipos de tarjeta madre</w:t>
            </w:r>
            <w:r w:rsidR="00F205AE">
              <w:rPr>
                <w:noProof/>
                <w:webHidden/>
              </w:rPr>
              <w:tab/>
            </w:r>
            <w:r w:rsidR="00F205AE">
              <w:rPr>
                <w:noProof/>
                <w:webHidden/>
              </w:rPr>
              <w:fldChar w:fldCharType="begin"/>
            </w:r>
            <w:r w:rsidR="00F205AE">
              <w:rPr>
                <w:noProof/>
                <w:webHidden/>
              </w:rPr>
              <w:instrText xml:space="preserve"> PAGEREF _Toc142493492 \h </w:instrText>
            </w:r>
            <w:r w:rsidR="00F205AE">
              <w:rPr>
                <w:noProof/>
                <w:webHidden/>
              </w:rPr>
            </w:r>
            <w:r w:rsidR="00F205AE">
              <w:rPr>
                <w:noProof/>
                <w:webHidden/>
              </w:rPr>
              <w:fldChar w:fldCharType="separate"/>
            </w:r>
            <w:r w:rsidR="00845E7A">
              <w:rPr>
                <w:noProof/>
                <w:webHidden/>
              </w:rPr>
              <w:t>8</w:t>
            </w:r>
            <w:r w:rsidR="00F205AE">
              <w:rPr>
                <w:noProof/>
                <w:webHidden/>
              </w:rPr>
              <w:fldChar w:fldCharType="end"/>
            </w:r>
          </w:hyperlink>
        </w:p>
        <w:p w14:paraId="6642BFA1" w14:textId="69F894D0" w:rsidR="00F205AE" w:rsidRDefault="00CF0820">
          <w:pPr>
            <w:pStyle w:val="TDC2"/>
            <w:tabs>
              <w:tab w:val="right" w:leader="dot" w:pos="8828"/>
            </w:tabs>
            <w:rPr>
              <w:noProof/>
            </w:rPr>
          </w:pPr>
          <w:hyperlink w:anchor="_Toc142493493" w:history="1">
            <w:r w:rsidR="00F205AE" w:rsidRPr="00AA584A">
              <w:rPr>
                <w:rStyle w:val="Hipervnculo"/>
                <w:noProof/>
              </w:rPr>
              <w:t>Microprocesador</w:t>
            </w:r>
            <w:r w:rsidR="00F205AE">
              <w:rPr>
                <w:noProof/>
                <w:webHidden/>
              </w:rPr>
              <w:tab/>
            </w:r>
            <w:r w:rsidR="00F205AE">
              <w:rPr>
                <w:noProof/>
                <w:webHidden/>
              </w:rPr>
              <w:fldChar w:fldCharType="begin"/>
            </w:r>
            <w:r w:rsidR="00F205AE">
              <w:rPr>
                <w:noProof/>
                <w:webHidden/>
              </w:rPr>
              <w:instrText xml:space="preserve"> PAGEREF _Toc142493493 \h </w:instrText>
            </w:r>
            <w:r w:rsidR="00F205AE">
              <w:rPr>
                <w:noProof/>
                <w:webHidden/>
              </w:rPr>
            </w:r>
            <w:r w:rsidR="00F205AE">
              <w:rPr>
                <w:noProof/>
                <w:webHidden/>
              </w:rPr>
              <w:fldChar w:fldCharType="separate"/>
            </w:r>
            <w:r w:rsidR="00845E7A">
              <w:rPr>
                <w:noProof/>
                <w:webHidden/>
              </w:rPr>
              <w:t>9</w:t>
            </w:r>
            <w:r w:rsidR="00F205AE">
              <w:rPr>
                <w:noProof/>
                <w:webHidden/>
              </w:rPr>
              <w:fldChar w:fldCharType="end"/>
            </w:r>
          </w:hyperlink>
        </w:p>
        <w:p w14:paraId="29BE7B4D" w14:textId="2B5902C9" w:rsidR="00F205AE" w:rsidRDefault="00CF0820">
          <w:pPr>
            <w:pStyle w:val="TDC3"/>
            <w:tabs>
              <w:tab w:val="right" w:leader="dot" w:pos="8828"/>
            </w:tabs>
            <w:rPr>
              <w:noProof/>
            </w:rPr>
          </w:pPr>
          <w:hyperlink w:anchor="_Toc142493494" w:history="1">
            <w:r w:rsidR="00F205AE" w:rsidRPr="00AA584A">
              <w:rPr>
                <w:rStyle w:val="Hipervnculo"/>
                <w:noProof/>
              </w:rPr>
              <w:t>Función del Microprocesador</w:t>
            </w:r>
            <w:r w:rsidR="00F205AE">
              <w:rPr>
                <w:noProof/>
                <w:webHidden/>
              </w:rPr>
              <w:tab/>
            </w:r>
            <w:r w:rsidR="00F205AE">
              <w:rPr>
                <w:noProof/>
                <w:webHidden/>
              </w:rPr>
              <w:fldChar w:fldCharType="begin"/>
            </w:r>
            <w:r w:rsidR="00F205AE">
              <w:rPr>
                <w:noProof/>
                <w:webHidden/>
              </w:rPr>
              <w:instrText xml:space="preserve"> PAGEREF _Toc142493494 \h </w:instrText>
            </w:r>
            <w:r w:rsidR="00F205AE">
              <w:rPr>
                <w:noProof/>
                <w:webHidden/>
              </w:rPr>
            </w:r>
            <w:r w:rsidR="00F205AE">
              <w:rPr>
                <w:noProof/>
                <w:webHidden/>
              </w:rPr>
              <w:fldChar w:fldCharType="separate"/>
            </w:r>
            <w:r w:rsidR="00845E7A">
              <w:rPr>
                <w:noProof/>
                <w:webHidden/>
              </w:rPr>
              <w:t>9</w:t>
            </w:r>
            <w:r w:rsidR="00F205AE">
              <w:rPr>
                <w:noProof/>
                <w:webHidden/>
              </w:rPr>
              <w:fldChar w:fldCharType="end"/>
            </w:r>
          </w:hyperlink>
        </w:p>
        <w:p w14:paraId="0B8CFD76" w14:textId="16053579" w:rsidR="00F205AE" w:rsidRDefault="00CF0820">
          <w:pPr>
            <w:pStyle w:val="TDC3"/>
            <w:tabs>
              <w:tab w:val="right" w:leader="dot" w:pos="8828"/>
            </w:tabs>
            <w:rPr>
              <w:noProof/>
            </w:rPr>
          </w:pPr>
          <w:hyperlink w:anchor="_Toc142493495" w:history="1">
            <w:r w:rsidR="00F205AE" w:rsidRPr="00AA584A">
              <w:rPr>
                <w:rStyle w:val="Hipervnculo"/>
                <w:noProof/>
              </w:rPr>
              <w:t>Tipos de microprocesadores</w:t>
            </w:r>
            <w:r w:rsidR="00F205AE">
              <w:rPr>
                <w:noProof/>
                <w:webHidden/>
              </w:rPr>
              <w:tab/>
            </w:r>
            <w:r w:rsidR="00F205AE">
              <w:rPr>
                <w:noProof/>
                <w:webHidden/>
              </w:rPr>
              <w:fldChar w:fldCharType="begin"/>
            </w:r>
            <w:r w:rsidR="00F205AE">
              <w:rPr>
                <w:noProof/>
                <w:webHidden/>
              </w:rPr>
              <w:instrText xml:space="preserve"> PAGEREF _Toc142493495 \h </w:instrText>
            </w:r>
            <w:r w:rsidR="00F205AE">
              <w:rPr>
                <w:noProof/>
                <w:webHidden/>
              </w:rPr>
            </w:r>
            <w:r w:rsidR="00F205AE">
              <w:rPr>
                <w:noProof/>
                <w:webHidden/>
              </w:rPr>
              <w:fldChar w:fldCharType="separate"/>
            </w:r>
            <w:r w:rsidR="00845E7A">
              <w:rPr>
                <w:noProof/>
                <w:webHidden/>
              </w:rPr>
              <w:t>11</w:t>
            </w:r>
            <w:r w:rsidR="00F205AE">
              <w:rPr>
                <w:noProof/>
                <w:webHidden/>
              </w:rPr>
              <w:fldChar w:fldCharType="end"/>
            </w:r>
          </w:hyperlink>
        </w:p>
        <w:p w14:paraId="3AE44C18" w14:textId="35E2E509" w:rsidR="00F205AE" w:rsidRDefault="00CF0820">
          <w:pPr>
            <w:pStyle w:val="TDC3"/>
            <w:tabs>
              <w:tab w:val="right" w:leader="dot" w:pos="8828"/>
            </w:tabs>
            <w:rPr>
              <w:noProof/>
            </w:rPr>
          </w:pPr>
          <w:hyperlink w:anchor="_Toc142493496" w:history="1">
            <w:r w:rsidR="00F205AE" w:rsidRPr="00AA584A">
              <w:rPr>
                <w:rStyle w:val="Hipervnculo"/>
                <w:noProof/>
              </w:rPr>
              <w:t>Especificaciones de los Microprocesadores</w:t>
            </w:r>
            <w:r w:rsidR="00F205AE">
              <w:rPr>
                <w:noProof/>
                <w:webHidden/>
              </w:rPr>
              <w:tab/>
            </w:r>
            <w:r w:rsidR="00F205AE">
              <w:rPr>
                <w:noProof/>
                <w:webHidden/>
              </w:rPr>
              <w:fldChar w:fldCharType="begin"/>
            </w:r>
            <w:r w:rsidR="00F205AE">
              <w:rPr>
                <w:noProof/>
                <w:webHidden/>
              </w:rPr>
              <w:instrText xml:space="preserve"> PAGEREF _Toc142493496 \h </w:instrText>
            </w:r>
            <w:r w:rsidR="00F205AE">
              <w:rPr>
                <w:noProof/>
                <w:webHidden/>
              </w:rPr>
            </w:r>
            <w:r w:rsidR="00F205AE">
              <w:rPr>
                <w:noProof/>
                <w:webHidden/>
              </w:rPr>
              <w:fldChar w:fldCharType="separate"/>
            </w:r>
            <w:r w:rsidR="00845E7A">
              <w:rPr>
                <w:noProof/>
                <w:webHidden/>
              </w:rPr>
              <w:t>13</w:t>
            </w:r>
            <w:r w:rsidR="00F205AE">
              <w:rPr>
                <w:noProof/>
                <w:webHidden/>
              </w:rPr>
              <w:fldChar w:fldCharType="end"/>
            </w:r>
          </w:hyperlink>
        </w:p>
        <w:p w14:paraId="6347FF58" w14:textId="381676F0" w:rsidR="00F205AE" w:rsidRDefault="00CF0820">
          <w:pPr>
            <w:pStyle w:val="TDC2"/>
            <w:tabs>
              <w:tab w:val="right" w:leader="dot" w:pos="8828"/>
            </w:tabs>
            <w:rPr>
              <w:noProof/>
            </w:rPr>
          </w:pPr>
          <w:hyperlink w:anchor="_Toc142493497" w:history="1">
            <w:r w:rsidR="00F205AE" w:rsidRPr="00AA584A">
              <w:rPr>
                <w:rStyle w:val="Hipervnculo"/>
                <w:noProof/>
              </w:rPr>
              <w:t>Diferencias entre los tipos de microprocesadores</w:t>
            </w:r>
            <w:r w:rsidR="00F205AE">
              <w:rPr>
                <w:noProof/>
                <w:webHidden/>
              </w:rPr>
              <w:tab/>
            </w:r>
            <w:r w:rsidR="00F205AE">
              <w:rPr>
                <w:noProof/>
                <w:webHidden/>
              </w:rPr>
              <w:fldChar w:fldCharType="begin"/>
            </w:r>
            <w:r w:rsidR="00F205AE">
              <w:rPr>
                <w:noProof/>
                <w:webHidden/>
              </w:rPr>
              <w:instrText xml:space="preserve"> PAGEREF _Toc142493497 \h </w:instrText>
            </w:r>
            <w:r w:rsidR="00F205AE">
              <w:rPr>
                <w:noProof/>
                <w:webHidden/>
              </w:rPr>
            </w:r>
            <w:r w:rsidR="00F205AE">
              <w:rPr>
                <w:noProof/>
                <w:webHidden/>
              </w:rPr>
              <w:fldChar w:fldCharType="separate"/>
            </w:r>
            <w:r w:rsidR="00845E7A">
              <w:rPr>
                <w:noProof/>
                <w:webHidden/>
              </w:rPr>
              <w:t>15</w:t>
            </w:r>
            <w:r w:rsidR="00F205AE">
              <w:rPr>
                <w:noProof/>
                <w:webHidden/>
              </w:rPr>
              <w:fldChar w:fldCharType="end"/>
            </w:r>
          </w:hyperlink>
        </w:p>
        <w:p w14:paraId="5C1BCFDF" w14:textId="64EC4190" w:rsidR="00F205AE" w:rsidRDefault="00CF0820">
          <w:pPr>
            <w:pStyle w:val="TDC2"/>
            <w:tabs>
              <w:tab w:val="right" w:leader="dot" w:pos="8828"/>
            </w:tabs>
            <w:rPr>
              <w:noProof/>
            </w:rPr>
          </w:pPr>
          <w:hyperlink w:anchor="_Toc142493498" w:history="1">
            <w:r w:rsidR="00F205AE" w:rsidRPr="00AA584A">
              <w:rPr>
                <w:rStyle w:val="Hipervnculo"/>
                <w:noProof/>
              </w:rPr>
              <w:t>Memorias</w:t>
            </w:r>
            <w:r w:rsidR="00F205AE">
              <w:rPr>
                <w:noProof/>
                <w:webHidden/>
              </w:rPr>
              <w:tab/>
            </w:r>
            <w:r w:rsidR="00F205AE">
              <w:rPr>
                <w:noProof/>
                <w:webHidden/>
              </w:rPr>
              <w:fldChar w:fldCharType="begin"/>
            </w:r>
            <w:r w:rsidR="00F205AE">
              <w:rPr>
                <w:noProof/>
                <w:webHidden/>
              </w:rPr>
              <w:instrText xml:space="preserve"> PAGEREF _Toc142493498 \h </w:instrText>
            </w:r>
            <w:r w:rsidR="00F205AE">
              <w:rPr>
                <w:noProof/>
                <w:webHidden/>
              </w:rPr>
            </w:r>
            <w:r w:rsidR="00F205AE">
              <w:rPr>
                <w:noProof/>
                <w:webHidden/>
              </w:rPr>
              <w:fldChar w:fldCharType="separate"/>
            </w:r>
            <w:r w:rsidR="00845E7A">
              <w:rPr>
                <w:noProof/>
                <w:webHidden/>
              </w:rPr>
              <w:t>17</w:t>
            </w:r>
            <w:r w:rsidR="00F205AE">
              <w:rPr>
                <w:noProof/>
                <w:webHidden/>
              </w:rPr>
              <w:fldChar w:fldCharType="end"/>
            </w:r>
          </w:hyperlink>
        </w:p>
        <w:p w14:paraId="32029659" w14:textId="41160746" w:rsidR="00F205AE" w:rsidRDefault="00CF0820">
          <w:pPr>
            <w:pStyle w:val="TDC3"/>
            <w:tabs>
              <w:tab w:val="right" w:leader="dot" w:pos="8828"/>
            </w:tabs>
            <w:rPr>
              <w:noProof/>
            </w:rPr>
          </w:pPr>
          <w:hyperlink w:anchor="_Toc142493499" w:history="1">
            <w:r w:rsidR="00F205AE" w:rsidRPr="00AA584A">
              <w:rPr>
                <w:rStyle w:val="Hipervnculo"/>
                <w:noProof/>
              </w:rPr>
              <w:t>Función de las memorias</w:t>
            </w:r>
            <w:r w:rsidR="00F205AE">
              <w:rPr>
                <w:noProof/>
                <w:webHidden/>
              </w:rPr>
              <w:tab/>
            </w:r>
            <w:r w:rsidR="00F205AE">
              <w:rPr>
                <w:noProof/>
                <w:webHidden/>
              </w:rPr>
              <w:fldChar w:fldCharType="begin"/>
            </w:r>
            <w:r w:rsidR="00F205AE">
              <w:rPr>
                <w:noProof/>
                <w:webHidden/>
              </w:rPr>
              <w:instrText xml:space="preserve"> PAGEREF _Toc142493499 \h </w:instrText>
            </w:r>
            <w:r w:rsidR="00F205AE">
              <w:rPr>
                <w:noProof/>
                <w:webHidden/>
              </w:rPr>
            </w:r>
            <w:r w:rsidR="00F205AE">
              <w:rPr>
                <w:noProof/>
                <w:webHidden/>
              </w:rPr>
              <w:fldChar w:fldCharType="separate"/>
            </w:r>
            <w:r w:rsidR="00845E7A">
              <w:rPr>
                <w:noProof/>
                <w:webHidden/>
              </w:rPr>
              <w:t>17</w:t>
            </w:r>
            <w:r w:rsidR="00F205AE">
              <w:rPr>
                <w:noProof/>
                <w:webHidden/>
              </w:rPr>
              <w:fldChar w:fldCharType="end"/>
            </w:r>
          </w:hyperlink>
        </w:p>
        <w:p w14:paraId="284EA33C" w14:textId="7D37C229" w:rsidR="00F205AE" w:rsidRDefault="00CF0820">
          <w:pPr>
            <w:pStyle w:val="TDC3"/>
            <w:tabs>
              <w:tab w:val="right" w:leader="dot" w:pos="8828"/>
            </w:tabs>
            <w:rPr>
              <w:noProof/>
            </w:rPr>
          </w:pPr>
          <w:hyperlink w:anchor="_Toc142493500" w:history="1">
            <w:r w:rsidR="00F205AE" w:rsidRPr="00AA584A">
              <w:rPr>
                <w:rStyle w:val="Hipervnculo"/>
                <w:noProof/>
              </w:rPr>
              <w:t>Tipos de memorias</w:t>
            </w:r>
            <w:r w:rsidR="00F205AE">
              <w:rPr>
                <w:noProof/>
                <w:webHidden/>
              </w:rPr>
              <w:tab/>
            </w:r>
            <w:r w:rsidR="00F205AE">
              <w:rPr>
                <w:noProof/>
                <w:webHidden/>
              </w:rPr>
              <w:fldChar w:fldCharType="begin"/>
            </w:r>
            <w:r w:rsidR="00F205AE">
              <w:rPr>
                <w:noProof/>
                <w:webHidden/>
              </w:rPr>
              <w:instrText xml:space="preserve"> PAGEREF _Toc142493500 \h </w:instrText>
            </w:r>
            <w:r w:rsidR="00F205AE">
              <w:rPr>
                <w:noProof/>
                <w:webHidden/>
              </w:rPr>
            </w:r>
            <w:r w:rsidR="00F205AE">
              <w:rPr>
                <w:noProof/>
                <w:webHidden/>
              </w:rPr>
              <w:fldChar w:fldCharType="separate"/>
            </w:r>
            <w:r w:rsidR="00845E7A">
              <w:rPr>
                <w:noProof/>
                <w:webHidden/>
              </w:rPr>
              <w:t>19</w:t>
            </w:r>
            <w:r w:rsidR="00F205AE">
              <w:rPr>
                <w:noProof/>
                <w:webHidden/>
              </w:rPr>
              <w:fldChar w:fldCharType="end"/>
            </w:r>
          </w:hyperlink>
        </w:p>
        <w:p w14:paraId="6BD8F289" w14:textId="020B6DD4" w:rsidR="00F205AE" w:rsidRDefault="00CF0820">
          <w:pPr>
            <w:pStyle w:val="TDC3"/>
            <w:tabs>
              <w:tab w:val="right" w:leader="dot" w:pos="8828"/>
            </w:tabs>
            <w:rPr>
              <w:noProof/>
            </w:rPr>
          </w:pPr>
          <w:hyperlink w:anchor="_Toc142493501" w:history="1">
            <w:r w:rsidR="00F205AE" w:rsidRPr="00AA584A">
              <w:rPr>
                <w:rStyle w:val="Hipervnculo"/>
                <w:noProof/>
              </w:rPr>
              <w:t>Diferencia entre los tipos de memorias</w:t>
            </w:r>
            <w:r w:rsidR="00F205AE">
              <w:rPr>
                <w:noProof/>
                <w:webHidden/>
              </w:rPr>
              <w:tab/>
            </w:r>
            <w:r w:rsidR="00F205AE">
              <w:rPr>
                <w:noProof/>
                <w:webHidden/>
              </w:rPr>
              <w:fldChar w:fldCharType="begin"/>
            </w:r>
            <w:r w:rsidR="00F205AE">
              <w:rPr>
                <w:noProof/>
                <w:webHidden/>
              </w:rPr>
              <w:instrText xml:space="preserve"> PAGEREF _Toc142493501 \h </w:instrText>
            </w:r>
            <w:r w:rsidR="00F205AE">
              <w:rPr>
                <w:noProof/>
                <w:webHidden/>
              </w:rPr>
            </w:r>
            <w:r w:rsidR="00F205AE">
              <w:rPr>
                <w:noProof/>
                <w:webHidden/>
              </w:rPr>
              <w:fldChar w:fldCharType="separate"/>
            </w:r>
            <w:r w:rsidR="00845E7A">
              <w:rPr>
                <w:noProof/>
                <w:webHidden/>
              </w:rPr>
              <w:t>22</w:t>
            </w:r>
            <w:r w:rsidR="00F205AE">
              <w:rPr>
                <w:noProof/>
                <w:webHidden/>
              </w:rPr>
              <w:fldChar w:fldCharType="end"/>
            </w:r>
          </w:hyperlink>
        </w:p>
        <w:p w14:paraId="7CDD6561" w14:textId="73466C66" w:rsidR="00F205AE" w:rsidRDefault="00CF0820">
          <w:pPr>
            <w:pStyle w:val="TDC2"/>
            <w:tabs>
              <w:tab w:val="right" w:leader="dot" w:pos="8828"/>
            </w:tabs>
            <w:rPr>
              <w:noProof/>
            </w:rPr>
          </w:pPr>
          <w:hyperlink w:anchor="_Toc142493502" w:history="1">
            <w:r w:rsidR="00F205AE" w:rsidRPr="00AA584A">
              <w:rPr>
                <w:rStyle w:val="Hipervnculo"/>
                <w:noProof/>
              </w:rPr>
              <w:t>Ranuras de expansión</w:t>
            </w:r>
            <w:r w:rsidR="00F205AE">
              <w:rPr>
                <w:noProof/>
                <w:webHidden/>
              </w:rPr>
              <w:tab/>
            </w:r>
            <w:r w:rsidR="00F205AE">
              <w:rPr>
                <w:noProof/>
                <w:webHidden/>
              </w:rPr>
              <w:fldChar w:fldCharType="begin"/>
            </w:r>
            <w:r w:rsidR="00F205AE">
              <w:rPr>
                <w:noProof/>
                <w:webHidden/>
              </w:rPr>
              <w:instrText xml:space="preserve"> PAGEREF _Toc142493502 \h </w:instrText>
            </w:r>
            <w:r w:rsidR="00F205AE">
              <w:rPr>
                <w:noProof/>
                <w:webHidden/>
              </w:rPr>
            </w:r>
            <w:r w:rsidR="00F205AE">
              <w:rPr>
                <w:noProof/>
                <w:webHidden/>
              </w:rPr>
              <w:fldChar w:fldCharType="separate"/>
            </w:r>
            <w:r w:rsidR="00845E7A">
              <w:rPr>
                <w:noProof/>
                <w:webHidden/>
              </w:rPr>
              <w:t>24</w:t>
            </w:r>
            <w:r w:rsidR="00F205AE">
              <w:rPr>
                <w:noProof/>
                <w:webHidden/>
              </w:rPr>
              <w:fldChar w:fldCharType="end"/>
            </w:r>
          </w:hyperlink>
        </w:p>
        <w:p w14:paraId="548744EE" w14:textId="3ADDAEDA" w:rsidR="00F205AE" w:rsidRDefault="00CF0820">
          <w:pPr>
            <w:pStyle w:val="TDC3"/>
            <w:tabs>
              <w:tab w:val="right" w:leader="dot" w:pos="8828"/>
            </w:tabs>
            <w:rPr>
              <w:noProof/>
            </w:rPr>
          </w:pPr>
          <w:hyperlink w:anchor="_Toc142493503" w:history="1">
            <w:r w:rsidR="00F205AE" w:rsidRPr="00AA584A">
              <w:rPr>
                <w:rStyle w:val="Hipervnculo"/>
                <w:noProof/>
              </w:rPr>
              <w:t>Función de las ranuras de expansión</w:t>
            </w:r>
            <w:r w:rsidR="00F205AE">
              <w:rPr>
                <w:noProof/>
                <w:webHidden/>
              </w:rPr>
              <w:tab/>
            </w:r>
            <w:r w:rsidR="00F205AE">
              <w:rPr>
                <w:noProof/>
                <w:webHidden/>
              </w:rPr>
              <w:fldChar w:fldCharType="begin"/>
            </w:r>
            <w:r w:rsidR="00F205AE">
              <w:rPr>
                <w:noProof/>
                <w:webHidden/>
              </w:rPr>
              <w:instrText xml:space="preserve"> PAGEREF _Toc142493503 \h </w:instrText>
            </w:r>
            <w:r w:rsidR="00F205AE">
              <w:rPr>
                <w:noProof/>
                <w:webHidden/>
              </w:rPr>
            </w:r>
            <w:r w:rsidR="00F205AE">
              <w:rPr>
                <w:noProof/>
                <w:webHidden/>
              </w:rPr>
              <w:fldChar w:fldCharType="separate"/>
            </w:r>
            <w:r w:rsidR="00845E7A">
              <w:rPr>
                <w:noProof/>
                <w:webHidden/>
              </w:rPr>
              <w:t>24</w:t>
            </w:r>
            <w:r w:rsidR="00F205AE">
              <w:rPr>
                <w:noProof/>
                <w:webHidden/>
              </w:rPr>
              <w:fldChar w:fldCharType="end"/>
            </w:r>
          </w:hyperlink>
        </w:p>
        <w:p w14:paraId="646C40B1" w14:textId="6D49B76D" w:rsidR="00F205AE" w:rsidRDefault="00CF0820">
          <w:pPr>
            <w:pStyle w:val="TDC3"/>
            <w:tabs>
              <w:tab w:val="right" w:leader="dot" w:pos="8828"/>
            </w:tabs>
            <w:rPr>
              <w:noProof/>
            </w:rPr>
          </w:pPr>
          <w:hyperlink w:anchor="_Toc142493504" w:history="1">
            <w:r w:rsidR="00F205AE" w:rsidRPr="00AA584A">
              <w:rPr>
                <w:rStyle w:val="Hipervnculo"/>
                <w:noProof/>
              </w:rPr>
              <w:t>Tipos de ranuras de expansión</w:t>
            </w:r>
            <w:r w:rsidR="00F205AE">
              <w:rPr>
                <w:noProof/>
                <w:webHidden/>
              </w:rPr>
              <w:tab/>
            </w:r>
            <w:r w:rsidR="00F205AE">
              <w:rPr>
                <w:noProof/>
                <w:webHidden/>
              </w:rPr>
              <w:fldChar w:fldCharType="begin"/>
            </w:r>
            <w:r w:rsidR="00F205AE">
              <w:rPr>
                <w:noProof/>
                <w:webHidden/>
              </w:rPr>
              <w:instrText xml:space="preserve"> PAGEREF _Toc142493504 \h </w:instrText>
            </w:r>
            <w:r w:rsidR="00F205AE">
              <w:rPr>
                <w:noProof/>
                <w:webHidden/>
              </w:rPr>
            </w:r>
            <w:r w:rsidR="00F205AE">
              <w:rPr>
                <w:noProof/>
                <w:webHidden/>
              </w:rPr>
              <w:fldChar w:fldCharType="separate"/>
            </w:r>
            <w:r w:rsidR="00845E7A">
              <w:rPr>
                <w:noProof/>
                <w:webHidden/>
              </w:rPr>
              <w:t>25</w:t>
            </w:r>
            <w:r w:rsidR="00F205AE">
              <w:rPr>
                <w:noProof/>
                <w:webHidden/>
              </w:rPr>
              <w:fldChar w:fldCharType="end"/>
            </w:r>
          </w:hyperlink>
        </w:p>
        <w:p w14:paraId="27FAA529" w14:textId="10707CA0" w:rsidR="00F205AE" w:rsidRDefault="00CF0820">
          <w:pPr>
            <w:pStyle w:val="TDC3"/>
            <w:tabs>
              <w:tab w:val="right" w:leader="dot" w:pos="8828"/>
            </w:tabs>
            <w:rPr>
              <w:noProof/>
            </w:rPr>
          </w:pPr>
          <w:hyperlink w:anchor="_Toc142493505" w:history="1">
            <w:r w:rsidR="00F205AE" w:rsidRPr="00AA584A">
              <w:rPr>
                <w:rStyle w:val="Hipervnculo"/>
                <w:noProof/>
              </w:rPr>
              <w:t>Diferencia entre los tipos de ranuras</w:t>
            </w:r>
            <w:r w:rsidR="00F205AE">
              <w:rPr>
                <w:noProof/>
                <w:webHidden/>
              </w:rPr>
              <w:tab/>
            </w:r>
            <w:r w:rsidR="00F205AE">
              <w:rPr>
                <w:noProof/>
                <w:webHidden/>
              </w:rPr>
              <w:fldChar w:fldCharType="begin"/>
            </w:r>
            <w:r w:rsidR="00F205AE">
              <w:rPr>
                <w:noProof/>
                <w:webHidden/>
              </w:rPr>
              <w:instrText xml:space="preserve"> PAGEREF _Toc142493505 \h </w:instrText>
            </w:r>
            <w:r w:rsidR="00F205AE">
              <w:rPr>
                <w:noProof/>
                <w:webHidden/>
              </w:rPr>
            </w:r>
            <w:r w:rsidR="00F205AE">
              <w:rPr>
                <w:noProof/>
                <w:webHidden/>
              </w:rPr>
              <w:fldChar w:fldCharType="separate"/>
            </w:r>
            <w:r w:rsidR="00845E7A">
              <w:rPr>
                <w:noProof/>
                <w:webHidden/>
              </w:rPr>
              <w:t>27</w:t>
            </w:r>
            <w:r w:rsidR="00F205AE">
              <w:rPr>
                <w:noProof/>
                <w:webHidden/>
              </w:rPr>
              <w:fldChar w:fldCharType="end"/>
            </w:r>
          </w:hyperlink>
        </w:p>
        <w:p w14:paraId="559EEE16" w14:textId="5F898B8F" w:rsidR="00F205AE" w:rsidRDefault="00CF0820">
          <w:pPr>
            <w:pStyle w:val="TDC2"/>
            <w:tabs>
              <w:tab w:val="right" w:leader="dot" w:pos="8828"/>
            </w:tabs>
            <w:rPr>
              <w:noProof/>
            </w:rPr>
          </w:pPr>
          <w:hyperlink w:anchor="_Toc142493506" w:history="1">
            <w:r w:rsidR="00F205AE" w:rsidRPr="00AA584A">
              <w:rPr>
                <w:rStyle w:val="Hipervnculo"/>
                <w:noProof/>
              </w:rPr>
              <w:t>Reloj del sistema</w:t>
            </w:r>
            <w:r w:rsidR="00F205AE">
              <w:rPr>
                <w:noProof/>
                <w:webHidden/>
              </w:rPr>
              <w:tab/>
            </w:r>
            <w:r w:rsidR="00F205AE">
              <w:rPr>
                <w:noProof/>
                <w:webHidden/>
              </w:rPr>
              <w:fldChar w:fldCharType="begin"/>
            </w:r>
            <w:r w:rsidR="00F205AE">
              <w:rPr>
                <w:noProof/>
                <w:webHidden/>
              </w:rPr>
              <w:instrText xml:space="preserve"> PAGEREF _Toc142493506 \h </w:instrText>
            </w:r>
            <w:r w:rsidR="00F205AE">
              <w:rPr>
                <w:noProof/>
                <w:webHidden/>
              </w:rPr>
            </w:r>
            <w:r w:rsidR="00F205AE">
              <w:rPr>
                <w:noProof/>
                <w:webHidden/>
              </w:rPr>
              <w:fldChar w:fldCharType="separate"/>
            </w:r>
            <w:r w:rsidR="00845E7A">
              <w:rPr>
                <w:noProof/>
                <w:webHidden/>
              </w:rPr>
              <w:t>29</w:t>
            </w:r>
            <w:r w:rsidR="00F205AE">
              <w:rPr>
                <w:noProof/>
                <w:webHidden/>
              </w:rPr>
              <w:fldChar w:fldCharType="end"/>
            </w:r>
          </w:hyperlink>
        </w:p>
        <w:p w14:paraId="4D2093D0" w14:textId="511F210B" w:rsidR="00F205AE" w:rsidRDefault="00CF0820">
          <w:pPr>
            <w:pStyle w:val="TDC2"/>
            <w:tabs>
              <w:tab w:val="right" w:leader="dot" w:pos="8828"/>
            </w:tabs>
            <w:rPr>
              <w:noProof/>
            </w:rPr>
          </w:pPr>
          <w:hyperlink w:anchor="_Toc142493507" w:history="1">
            <w:r w:rsidR="00F205AE" w:rsidRPr="00AA584A">
              <w:rPr>
                <w:rStyle w:val="Hipervnculo"/>
                <w:noProof/>
              </w:rPr>
              <w:t>Batería del Sistema</w:t>
            </w:r>
            <w:r w:rsidR="00F205AE">
              <w:rPr>
                <w:noProof/>
                <w:webHidden/>
              </w:rPr>
              <w:tab/>
            </w:r>
            <w:r w:rsidR="00F205AE">
              <w:rPr>
                <w:noProof/>
                <w:webHidden/>
              </w:rPr>
              <w:fldChar w:fldCharType="begin"/>
            </w:r>
            <w:r w:rsidR="00F205AE">
              <w:rPr>
                <w:noProof/>
                <w:webHidden/>
              </w:rPr>
              <w:instrText xml:space="preserve"> PAGEREF _Toc142493507 \h </w:instrText>
            </w:r>
            <w:r w:rsidR="00F205AE">
              <w:rPr>
                <w:noProof/>
                <w:webHidden/>
              </w:rPr>
            </w:r>
            <w:r w:rsidR="00F205AE">
              <w:rPr>
                <w:noProof/>
                <w:webHidden/>
              </w:rPr>
              <w:fldChar w:fldCharType="separate"/>
            </w:r>
            <w:r w:rsidR="00845E7A">
              <w:rPr>
                <w:noProof/>
                <w:webHidden/>
              </w:rPr>
              <w:t>31</w:t>
            </w:r>
            <w:r w:rsidR="00F205AE">
              <w:rPr>
                <w:noProof/>
                <w:webHidden/>
              </w:rPr>
              <w:fldChar w:fldCharType="end"/>
            </w:r>
          </w:hyperlink>
        </w:p>
        <w:p w14:paraId="75D379E3" w14:textId="65E1A3D4" w:rsidR="00F205AE" w:rsidRDefault="00CF0820">
          <w:pPr>
            <w:pStyle w:val="TDC2"/>
            <w:tabs>
              <w:tab w:val="right" w:leader="dot" w:pos="8828"/>
            </w:tabs>
            <w:rPr>
              <w:noProof/>
            </w:rPr>
          </w:pPr>
          <w:hyperlink w:anchor="_Toc142493508" w:history="1">
            <w:r w:rsidR="00F205AE" w:rsidRPr="00AA584A">
              <w:rPr>
                <w:rStyle w:val="Hipervnculo"/>
                <w:noProof/>
              </w:rPr>
              <w:t>Buses del Sistema</w:t>
            </w:r>
            <w:r w:rsidR="00F205AE">
              <w:rPr>
                <w:noProof/>
                <w:webHidden/>
              </w:rPr>
              <w:tab/>
            </w:r>
            <w:r w:rsidR="00F205AE">
              <w:rPr>
                <w:noProof/>
                <w:webHidden/>
              </w:rPr>
              <w:fldChar w:fldCharType="begin"/>
            </w:r>
            <w:r w:rsidR="00F205AE">
              <w:rPr>
                <w:noProof/>
                <w:webHidden/>
              </w:rPr>
              <w:instrText xml:space="preserve"> PAGEREF _Toc142493508 \h </w:instrText>
            </w:r>
            <w:r w:rsidR="00F205AE">
              <w:rPr>
                <w:noProof/>
                <w:webHidden/>
              </w:rPr>
            </w:r>
            <w:r w:rsidR="00F205AE">
              <w:rPr>
                <w:noProof/>
                <w:webHidden/>
              </w:rPr>
              <w:fldChar w:fldCharType="separate"/>
            </w:r>
            <w:r w:rsidR="00845E7A">
              <w:rPr>
                <w:noProof/>
                <w:webHidden/>
              </w:rPr>
              <w:t>32</w:t>
            </w:r>
            <w:r w:rsidR="00F205AE">
              <w:rPr>
                <w:noProof/>
                <w:webHidden/>
              </w:rPr>
              <w:fldChar w:fldCharType="end"/>
            </w:r>
          </w:hyperlink>
        </w:p>
        <w:p w14:paraId="4CF7E5D0" w14:textId="4EDD701D" w:rsidR="00F205AE" w:rsidRDefault="00CF0820">
          <w:pPr>
            <w:pStyle w:val="TDC3"/>
            <w:tabs>
              <w:tab w:val="right" w:leader="dot" w:pos="8828"/>
            </w:tabs>
            <w:rPr>
              <w:noProof/>
            </w:rPr>
          </w:pPr>
          <w:hyperlink w:anchor="_Toc142493509" w:history="1">
            <w:r w:rsidR="00F205AE" w:rsidRPr="00AA584A">
              <w:rPr>
                <w:rStyle w:val="Hipervnculo"/>
                <w:noProof/>
              </w:rPr>
              <w:t>Tipos de tuses del sistema</w:t>
            </w:r>
            <w:r w:rsidR="00F205AE">
              <w:rPr>
                <w:noProof/>
                <w:webHidden/>
              </w:rPr>
              <w:tab/>
            </w:r>
            <w:r w:rsidR="00F205AE">
              <w:rPr>
                <w:noProof/>
                <w:webHidden/>
              </w:rPr>
              <w:fldChar w:fldCharType="begin"/>
            </w:r>
            <w:r w:rsidR="00F205AE">
              <w:rPr>
                <w:noProof/>
                <w:webHidden/>
              </w:rPr>
              <w:instrText xml:space="preserve"> PAGEREF _Toc142493509 \h </w:instrText>
            </w:r>
            <w:r w:rsidR="00F205AE">
              <w:rPr>
                <w:noProof/>
                <w:webHidden/>
              </w:rPr>
            </w:r>
            <w:r w:rsidR="00F205AE">
              <w:rPr>
                <w:noProof/>
                <w:webHidden/>
              </w:rPr>
              <w:fldChar w:fldCharType="separate"/>
            </w:r>
            <w:r w:rsidR="00845E7A">
              <w:rPr>
                <w:noProof/>
                <w:webHidden/>
              </w:rPr>
              <w:t>32</w:t>
            </w:r>
            <w:r w:rsidR="00F205AE">
              <w:rPr>
                <w:noProof/>
                <w:webHidden/>
              </w:rPr>
              <w:fldChar w:fldCharType="end"/>
            </w:r>
          </w:hyperlink>
        </w:p>
        <w:p w14:paraId="5D382936" w14:textId="7395C297" w:rsidR="00F205AE" w:rsidRDefault="00CF0820">
          <w:pPr>
            <w:pStyle w:val="TDC3"/>
            <w:tabs>
              <w:tab w:val="right" w:leader="dot" w:pos="8828"/>
            </w:tabs>
            <w:rPr>
              <w:noProof/>
            </w:rPr>
          </w:pPr>
          <w:hyperlink w:anchor="_Toc142493510" w:history="1">
            <w:r w:rsidR="00F205AE" w:rsidRPr="00AA584A">
              <w:rPr>
                <w:rStyle w:val="Hipervnculo"/>
                <w:noProof/>
              </w:rPr>
              <w:t>Funciones</w:t>
            </w:r>
            <w:r w:rsidR="00F205AE">
              <w:rPr>
                <w:noProof/>
                <w:webHidden/>
              </w:rPr>
              <w:tab/>
            </w:r>
            <w:r w:rsidR="00F205AE">
              <w:rPr>
                <w:noProof/>
                <w:webHidden/>
              </w:rPr>
              <w:fldChar w:fldCharType="begin"/>
            </w:r>
            <w:r w:rsidR="00F205AE">
              <w:rPr>
                <w:noProof/>
                <w:webHidden/>
              </w:rPr>
              <w:instrText xml:space="preserve"> PAGEREF _Toc142493510 \h </w:instrText>
            </w:r>
            <w:r w:rsidR="00F205AE">
              <w:rPr>
                <w:noProof/>
                <w:webHidden/>
              </w:rPr>
            </w:r>
            <w:r w:rsidR="00F205AE">
              <w:rPr>
                <w:noProof/>
                <w:webHidden/>
              </w:rPr>
              <w:fldChar w:fldCharType="separate"/>
            </w:r>
            <w:r w:rsidR="00845E7A">
              <w:rPr>
                <w:noProof/>
                <w:webHidden/>
              </w:rPr>
              <w:t>34</w:t>
            </w:r>
            <w:r w:rsidR="00F205AE">
              <w:rPr>
                <w:noProof/>
                <w:webHidden/>
              </w:rPr>
              <w:fldChar w:fldCharType="end"/>
            </w:r>
          </w:hyperlink>
        </w:p>
        <w:p w14:paraId="4E91F5DA" w14:textId="4DA21832" w:rsidR="00F205AE" w:rsidRDefault="00CF0820">
          <w:pPr>
            <w:pStyle w:val="TDC3"/>
            <w:tabs>
              <w:tab w:val="right" w:leader="dot" w:pos="8828"/>
            </w:tabs>
            <w:rPr>
              <w:noProof/>
            </w:rPr>
          </w:pPr>
          <w:hyperlink w:anchor="_Toc142493511" w:history="1">
            <w:r w:rsidR="00F205AE" w:rsidRPr="00AA584A">
              <w:rPr>
                <w:rStyle w:val="Hipervnculo"/>
                <w:noProof/>
              </w:rPr>
              <w:t>Características</w:t>
            </w:r>
            <w:r w:rsidR="00F205AE">
              <w:rPr>
                <w:noProof/>
                <w:webHidden/>
              </w:rPr>
              <w:tab/>
            </w:r>
            <w:r w:rsidR="00F205AE">
              <w:rPr>
                <w:noProof/>
                <w:webHidden/>
              </w:rPr>
              <w:fldChar w:fldCharType="begin"/>
            </w:r>
            <w:r w:rsidR="00F205AE">
              <w:rPr>
                <w:noProof/>
                <w:webHidden/>
              </w:rPr>
              <w:instrText xml:space="preserve"> PAGEREF _Toc142493511 \h </w:instrText>
            </w:r>
            <w:r w:rsidR="00F205AE">
              <w:rPr>
                <w:noProof/>
                <w:webHidden/>
              </w:rPr>
            </w:r>
            <w:r w:rsidR="00F205AE">
              <w:rPr>
                <w:noProof/>
                <w:webHidden/>
              </w:rPr>
              <w:fldChar w:fldCharType="separate"/>
            </w:r>
            <w:r w:rsidR="00845E7A">
              <w:rPr>
                <w:noProof/>
                <w:webHidden/>
              </w:rPr>
              <w:t>35</w:t>
            </w:r>
            <w:r w:rsidR="00F205AE">
              <w:rPr>
                <w:noProof/>
                <w:webHidden/>
              </w:rPr>
              <w:fldChar w:fldCharType="end"/>
            </w:r>
          </w:hyperlink>
        </w:p>
        <w:p w14:paraId="509181FD" w14:textId="7FC85929" w:rsidR="00F205AE" w:rsidRDefault="00CF0820">
          <w:pPr>
            <w:pStyle w:val="TDC2"/>
            <w:tabs>
              <w:tab w:val="right" w:leader="dot" w:pos="8828"/>
            </w:tabs>
            <w:rPr>
              <w:noProof/>
            </w:rPr>
          </w:pPr>
          <w:hyperlink w:anchor="_Toc142493512" w:history="1">
            <w:r w:rsidR="00F205AE" w:rsidRPr="00AA584A">
              <w:rPr>
                <w:rStyle w:val="Hipervnculo"/>
                <w:noProof/>
              </w:rPr>
              <w:t>Puertos del Sistema.</w:t>
            </w:r>
            <w:r w:rsidR="00F205AE">
              <w:rPr>
                <w:noProof/>
                <w:webHidden/>
              </w:rPr>
              <w:tab/>
            </w:r>
            <w:r w:rsidR="00F205AE">
              <w:rPr>
                <w:noProof/>
                <w:webHidden/>
              </w:rPr>
              <w:fldChar w:fldCharType="begin"/>
            </w:r>
            <w:r w:rsidR="00F205AE">
              <w:rPr>
                <w:noProof/>
                <w:webHidden/>
              </w:rPr>
              <w:instrText xml:space="preserve"> PAGEREF _Toc142493512 \h </w:instrText>
            </w:r>
            <w:r w:rsidR="00F205AE">
              <w:rPr>
                <w:noProof/>
                <w:webHidden/>
              </w:rPr>
            </w:r>
            <w:r w:rsidR="00F205AE">
              <w:rPr>
                <w:noProof/>
                <w:webHidden/>
              </w:rPr>
              <w:fldChar w:fldCharType="separate"/>
            </w:r>
            <w:r w:rsidR="00845E7A">
              <w:rPr>
                <w:noProof/>
                <w:webHidden/>
              </w:rPr>
              <w:t>37</w:t>
            </w:r>
            <w:r w:rsidR="00F205AE">
              <w:rPr>
                <w:noProof/>
                <w:webHidden/>
              </w:rPr>
              <w:fldChar w:fldCharType="end"/>
            </w:r>
          </w:hyperlink>
        </w:p>
        <w:p w14:paraId="79349FEC" w14:textId="6B6C5AEF" w:rsidR="00F205AE" w:rsidRDefault="00CF0820">
          <w:pPr>
            <w:pStyle w:val="TDC2"/>
            <w:tabs>
              <w:tab w:val="right" w:leader="dot" w:pos="8828"/>
            </w:tabs>
            <w:rPr>
              <w:noProof/>
            </w:rPr>
          </w:pPr>
          <w:hyperlink w:anchor="_Toc142493513" w:history="1">
            <w:r w:rsidR="00F205AE" w:rsidRPr="00AA584A">
              <w:rPr>
                <w:rStyle w:val="Hipervnculo"/>
                <w:noProof/>
              </w:rPr>
              <w:t>Circuitos auxiliares del sistema</w:t>
            </w:r>
            <w:r w:rsidR="00F205AE">
              <w:rPr>
                <w:noProof/>
                <w:webHidden/>
              </w:rPr>
              <w:tab/>
            </w:r>
            <w:r w:rsidR="00F205AE">
              <w:rPr>
                <w:noProof/>
                <w:webHidden/>
              </w:rPr>
              <w:fldChar w:fldCharType="begin"/>
            </w:r>
            <w:r w:rsidR="00F205AE">
              <w:rPr>
                <w:noProof/>
                <w:webHidden/>
              </w:rPr>
              <w:instrText xml:space="preserve"> PAGEREF _Toc142493513 \h </w:instrText>
            </w:r>
            <w:r w:rsidR="00F205AE">
              <w:rPr>
                <w:noProof/>
                <w:webHidden/>
              </w:rPr>
            </w:r>
            <w:r w:rsidR="00F205AE">
              <w:rPr>
                <w:noProof/>
                <w:webHidden/>
              </w:rPr>
              <w:fldChar w:fldCharType="separate"/>
            </w:r>
            <w:r w:rsidR="00845E7A">
              <w:rPr>
                <w:noProof/>
                <w:webHidden/>
              </w:rPr>
              <w:t>39</w:t>
            </w:r>
            <w:r w:rsidR="00F205AE">
              <w:rPr>
                <w:noProof/>
                <w:webHidden/>
              </w:rPr>
              <w:fldChar w:fldCharType="end"/>
            </w:r>
          </w:hyperlink>
        </w:p>
        <w:p w14:paraId="72E818D7" w14:textId="37C49052" w:rsidR="00F205AE" w:rsidRDefault="00CF0820">
          <w:pPr>
            <w:pStyle w:val="TDC2"/>
            <w:tabs>
              <w:tab w:val="right" w:leader="dot" w:pos="8828"/>
            </w:tabs>
            <w:rPr>
              <w:noProof/>
            </w:rPr>
          </w:pPr>
          <w:hyperlink w:anchor="_Toc142493514" w:history="1">
            <w:r w:rsidR="00F205AE" w:rsidRPr="00AA584A">
              <w:rPr>
                <w:rStyle w:val="Hipervnculo"/>
                <w:noProof/>
              </w:rPr>
              <w:t>Pinos de configuración</w:t>
            </w:r>
            <w:r w:rsidR="00F205AE">
              <w:rPr>
                <w:noProof/>
                <w:webHidden/>
              </w:rPr>
              <w:tab/>
            </w:r>
            <w:r w:rsidR="00F205AE">
              <w:rPr>
                <w:noProof/>
                <w:webHidden/>
              </w:rPr>
              <w:fldChar w:fldCharType="begin"/>
            </w:r>
            <w:r w:rsidR="00F205AE">
              <w:rPr>
                <w:noProof/>
                <w:webHidden/>
              </w:rPr>
              <w:instrText xml:space="preserve"> PAGEREF _Toc142493514 \h </w:instrText>
            </w:r>
            <w:r w:rsidR="00F205AE">
              <w:rPr>
                <w:noProof/>
                <w:webHidden/>
              </w:rPr>
            </w:r>
            <w:r w:rsidR="00F205AE">
              <w:rPr>
                <w:noProof/>
                <w:webHidden/>
              </w:rPr>
              <w:fldChar w:fldCharType="separate"/>
            </w:r>
            <w:r w:rsidR="00845E7A">
              <w:rPr>
                <w:noProof/>
                <w:webHidden/>
              </w:rPr>
              <w:t>41</w:t>
            </w:r>
            <w:r w:rsidR="00F205AE">
              <w:rPr>
                <w:noProof/>
                <w:webHidden/>
              </w:rPr>
              <w:fldChar w:fldCharType="end"/>
            </w:r>
          </w:hyperlink>
        </w:p>
        <w:p w14:paraId="4D0DF6E7" w14:textId="070C4E6E" w:rsidR="00F205AE" w:rsidRDefault="00CF0820">
          <w:pPr>
            <w:pStyle w:val="TDC2"/>
            <w:tabs>
              <w:tab w:val="right" w:leader="dot" w:pos="8828"/>
            </w:tabs>
            <w:rPr>
              <w:noProof/>
            </w:rPr>
          </w:pPr>
          <w:hyperlink w:anchor="_Toc142493515" w:history="1">
            <w:r w:rsidR="00F205AE" w:rsidRPr="00AA584A">
              <w:rPr>
                <w:rStyle w:val="Hipervnculo"/>
                <w:noProof/>
              </w:rPr>
              <w:t>Solución de problemas prácticos de la PC.</w:t>
            </w:r>
            <w:r w:rsidR="00F205AE">
              <w:rPr>
                <w:noProof/>
                <w:webHidden/>
              </w:rPr>
              <w:tab/>
            </w:r>
            <w:r w:rsidR="00F205AE">
              <w:rPr>
                <w:noProof/>
                <w:webHidden/>
              </w:rPr>
              <w:fldChar w:fldCharType="begin"/>
            </w:r>
            <w:r w:rsidR="00F205AE">
              <w:rPr>
                <w:noProof/>
                <w:webHidden/>
              </w:rPr>
              <w:instrText xml:space="preserve"> PAGEREF _Toc142493515 \h </w:instrText>
            </w:r>
            <w:r w:rsidR="00F205AE">
              <w:rPr>
                <w:noProof/>
                <w:webHidden/>
              </w:rPr>
            </w:r>
            <w:r w:rsidR="00F205AE">
              <w:rPr>
                <w:noProof/>
                <w:webHidden/>
              </w:rPr>
              <w:fldChar w:fldCharType="separate"/>
            </w:r>
            <w:r w:rsidR="00845E7A">
              <w:rPr>
                <w:noProof/>
                <w:webHidden/>
              </w:rPr>
              <w:t>43</w:t>
            </w:r>
            <w:r w:rsidR="00F205AE">
              <w:rPr>
                <w:noProof/>
                <w:webHidden/>
              </w:rPr>
              <w:fldChar w:fldCharType="end"/>
            </w:r>
          </w:hyperlink>
        </w:p>
        <w:p w14:paraId="2BC5CD11" w14:textId="1A5B4694" w:rsidR="00F205AE" w:rsidRDefault="00CF0820">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2493516" w:history="1">
            <w:r w:rsidR="00F205AE" w:rsidRPr="00AA584A">
              <w:rPr>
                <w:rStyle w:val="Hipervnculo"/>
                <w:noProof/>
              </w:rPr>
              <w:t>Bibliografía y Webgrafía</w:t>
            </w:r>
            <w:r w:rsidR="00F205AE">
              <w:rPr>
                <w:noProof/>
                <w:webHidden/>
              </w:rPr>
              <w:tab/>
            </w:r>
            <w:r w:rsidR="00F205AE">
              <w:rPr>
                <w:noProof/>
                <w:webHidden/>
              </w:rPr>
              <w:fldChar w:fldCharType="begin"/>
            </w:r>
            <w:r w:rsidR="00F205AE">
              <w:rPr>
                <w:noProof/>
                <w:webHidden/>
              </w:rPr>
              <w:instrText xml:space="preserve"> PAGEREF _Toc142493516 \h </w:instrText>
            </w:r>
            <w:r w:rsidR="00F205AE">
              <w:rPr>
                <w:noProof/>
                <w:webHidden/>
              </w:rPr>
            </w:r>
            <w:r w:rsidR="00F205AE">
              <w:rPr>
                <w:noProof/>
                <w:webHidden/>
              </w:rPr>
              <w:fldChar w:fldCharType="separate"/>
            </w:r>
            <w:r w:rsidR="00845E7A">
              <w:rPr>
                <w:noProof/>
                <w:webHidden/>
              </w:rPr>
              <w:t>46</w:t>
            </w:r>
            <w:r w:rsidR="00F205AE">
              <w:rPr>
                <w:noProof/>
                <w:webHidden/>
              </w:rPr>
              <w:fldChar w:fldCharType="end"/>
            </w:r>
          </w:hyperlink>
        </w:p>
        <w:p w14:paraId="5E58D426" w14:textId="7296CE28" w:rsidR="00F205AE" w:rsidRDefault="00CF0820">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2493517" w:history="1">
            <w:r w:rsidR="00F205AE" w:rsidRPr="00AA584A">
              <w:rPr>
                <w:rStyle w:val="Hipervnculo"/>
                <w:noProof/>
              </w:rPr>
              <w:t>Glosario</w:t>
            </w:r>
            <w:r w:rsidR="00F205AE">
              <w:rPr>
                <w:noProof/>
                <w:webHidden/>
              </w:rPr>
              <w:tab/>
            </w:r>
            <w:r w:rsidR="00F205AE">
              <w:rPr>
                <w:noProof/>
                <w:webHidden/>
              </w:rPr>
              <w:fldChar w:fldCharType="begin"/>
            </w:r>
            <w:r w:rsidR="00F205AE">
              <w:rPr>
                <w:noProof/>
                <w:webHidden/>
              </w:rPr>
              <w:instrText xml:space="preserve"> PAGEREF _Toc142493517 \h </w:instrText>
            </w:r>
            <w:r w:rsidR="00F205AE">
              <w:rPr>
                <w:noProof/>
                <w:webHidden/>
              </w:rPr>
            </w:r>
            <w:r w:rsidR="00F205AE">
              <w:rPr>
                <w:noProof/>
                <w:webHidden/>
              </w:rPr>
              <w:fldChar w:fldCharType="separate"/>
            </w:r>
            <w:r w:rsidR="00845E7A">
              <w:rPr>
                <w:noProof/>
                <w:webHidden/>
              </w:rPr>
              <w:t>46</w:t>
            </w:r>
            <w:r w:rsidR="00F205AE">
              <w:rPr>
                <w:noProof/>
                <w:webHidden/>
              </w:rPr>
              <w:fldChar w:fldCharType="end"/>
            </w:r>
          </w:hyperlink>
        </w:p>
        <w:p w14:paraId="1710D490" w14:textId="10CFA0E1" w:rsidR="00843820" w:rsidRDefault="00843820">
          <w:r w:rsidRPr="004A18B8">
            <w:rPr>
              <w:rFonts w:cs="Tahoma"/>
              <w:szCs w:val="24"/>
              <w:lang w:val="es-ES"/>
            </w:rPr>
            <w:fldChar w:fldCharType="end"/>
          </w:r>
        </w:p>
      </w:sdtContent>
    </w:sdt>
    <w:p w14:paraId="7BB74E1C" w14:textId="77777777" w:rsidR="00B0609B" w:rsidRDefault="00B0609B" w:rsidP="001C720B">
      <w:pPr>
        <w:spacing w:line="276" w:lineRule="auto"/>
        <w:rPr>
          <w:b/>
        </w:rPr>
      </w:pPr>
    </w:p>
    <w:p w14:paraId="423C720C" w14:textId="77777777" w:rsidR="00B0609B" w:rsidRDefault="00B0609B" w:rsidP="00AB2DF6">
      <w:pPr>
        <w:spacing w:line="276" w:lineRule="auto"/>
        <w:jc w:val="right"/>
        <w:rPr>
          <w:b/>
        </w:rPr>
      </w:pPr>
    </w:p>
    <w:p w14:paraId="23F0032A" w14:textId="77777777" w:rsidR="00B0609B" w:rsidRDefault="00B0609B" w:rsidP="00AB2DF6">
      <w:pPr>
        <w:spacing w:line="276" w:lineRule="auto"/>
        <w:jc w:val="right"/>
        <w:rPr>
          <w:b/>
        </w:rPr>
      </w:pPr>
    </w:p>
    <w:p w14:paraId="49B61CB4" w14:textId="77777777" w:rsidR="00B0609B" w:rsidRDefault="00B0609B" w:rsidP="00AB2DF6">
      <w:pPr>
        <w:spacing w:line="276" w:lineRule="auto"/>
        <w:jc w:val="right"/>
        <w:rPr>
          <w:b/>
        </w:rPr>
      </w:pPr>
    </w:p>
    <w:p w14:paraId="6A77F2F0" w14:textId="77777777" w:rsidR="00B0609B" w:rsidRDefault="00B0609B" w:rsidP="00AB2DF6">
      <w:pPr>
        <w:spacing w:line="276" w:lineRule="auto"/>
        <w:jc w:val="right"/>
        <w:rPr>
          <w:b/>
        </w:rPr>
      </w:pPr>
    </w:p>
    <w:p w14:paraId="16AFE151" w14:textId="77777777" w:rsidR="00B0609B" w:rsidRDefault="00B0609B" w:rsidP="00AB2DF6">
      <w:pPr>
        <w:spacing w:line="276" w:lineRule="auto"/>
        <w:jc w:val="right"/>
        <w:rPr>
          <w:b/>
        </w:rPr>
      </w:pPr>
    </w:p>
    <w:p w14:paraId="7463AB20" w14:textId="77777777" w:rsidR="00B0609B" w:rsidRDefault="00B0609B" w:rsidP="00AB2DF6">
      <w:pPr>
        <w:spacing w:line="276" w:lineRule="auto"/>
        <w:jc w:val="right"/>
        <w:rPr>
          <w:b/>
        </w:rPr>
      </w:pPr>
    </w:p>
    <w:p w14:paraId="2EA8EE80" w14:textId="77777777" w:rsidR="00B0609B" w:rsidRDefault="00B0609B" w:rsidP="00AB2DF6">
      <w:pPr>
        <w:spacing w:line="276" w:lineRule="auto"/>
        <w:jc w:val="right"/>
        <w:rPr>
          <w:b/>
        </w:rPr>
      </w:pPr>
    </w:p>
    <w:p w14:paraId="21D2725A" w14:textId="77777777" w:rsidR="00B0609B" w:rsidRDefault="00B0609B" w:rsidP="00AB2DF6">
      <w:pPr>
        <w:spacing w:line="276" w:lineRule="auto"/>
        <w:jc w:val="right"/>
        <w:rPr>
          <w:b/>
        </w:rPr>
      </w:pPr>
    </w:p>
    <w:p w14:paraId="2179B5F9" w14:textId="77777777" w:rsidR="00B0609B" w:rsidRDefault="00B0609B" w:rsidP="00AB2DF6">
      <w:pPr>
        <w:spacing w:line="276" w:lineRule="auto"/>
        <w:jc w:val="right"/>
        <w:rPr>
          <w:b/>
        </w:rPr>
      </w:pPr>
    </w:p>
    <w:p w14:paraId="5546CBAD" w14:textId="77777777" w:rsidR="00B0609B" w:rsidRDefault="00B0609B" w:rsidP="00AB2DF6">
      <w:pPr>
        <w:spacing w:line="276" w:lineRule="auto"/>
        <w:jc w:val="right"/>
        <w:rPr>
          <w:b/>
        </w:rPr>
      </w:pPr>
    </w:p>
    <w:p w14:paraId="18008ADC" w14:textId="77777777" w:rsidR="00B0609B" w:rsidRDefault="00B0609B" w:rsidP="00AB2DF6">
      <w:pPr>
        <w:spacing w:line="276" w:lineRule="auto"/>
        <w:jc w:val="right"/>
        <w:rPr>
          <w:b/>
        </w:rPr>
      </w:pPr>
    </w:p>
    <w:p w14:paraId="67DBD9AF" w14:textId="77777777" w:rsidR="00B0609B" w:rsidRDefault="00B0609B" w:rsidP="00AB2DF6">
      <w:pPr>
        <w:spacing w:line="276" w:lineRule="auto"/>
        <w:jc w:val="right"/>
        <w:rPr>
          <w:b/>
        </w:rPr>
      </w:pPr>
    </w:p>
    <w:p w14:paraId="783AFE84" w14:textId="77777777" w:rsidR="00B0609B" w:rsidRDefault="00B0609B" w:rsidP="00AB2DF6">
      <w:pPr>
        <w:spacing w:line="276" w:lineRule="auto"/>
        <w:jc w:val="right"/>
        <w:rPr>
          <w:b/>
        </w:rPr>
      </w:pPr>
    </w:p>
    <w:p w14:paraId="0A42F608" w14:textId="77777777" w:rsidR="00B0609B" w:rsidRDefault="00B0609B" w:rsidP="00AB2DF6">
      <w:pPr>
        <w:spacing w:line="276" w:lineRule="auto"/>
        <w:jc w:val="right"/>
        <w:rPr>
          <w:b/>
        </w:rPr>
      </w:pPr>
    </w:p>
    <w:p w14:paraId="45E54FEC" w14:textId="77777777" w:rsidR="00B0609B" w:rsidRDefault="00B0609B" w:rsidP="00AB2DF6">
      <w:pPr>
        <w:spacing w:line="276" w:lineRule="auto"/>
        <w:jc w:val="right"/>
        <w:rPr>
          <w:b/>
        </w:rPr>
      </w:pPr>
    </w:p>
    <w:p w14:paraId="5B0B1502" w14:textId="77777777" w:rsidR="00B3715B" w:rsidRDefault="00B3715B" w:rsidP="00AB2DF6">
      <w:pPr>
        <w:spacing w:line="276" w:lineRule="auto"/>
        <w:jc w:val="right"/>
        <w:rPr>
          <w:b/>
        </w:rPr>
      </w:pPr>
    </w:p>
    <w:p w14:paraId="0937E15C" w14:textId="77777777" w:rsidR="00B0609B" w:rsidRDefault="00B0609B" w:rsidP="00AB2DF6">
      <w:pPr>
        <w:spacing w:line="276" w:lineRule="auto"/>
        <w:jc w:val="right"/>
        <w:rPr>
          <w:b/>
        </w:rPr>
      </w:pPr>
    </w:p>
    <w:p w14:paraId="59061F88" w14:textId="77777777" w:rsidR="00B0609B" w:rsidRDefault="00B0609B" w:rsidP="00B202BD">
      <w:pPr>
        <w:spacing w:line="276" w:lineRule="auto"/>
        <w:rPr>
          <w:b/>
        </w:rPr>
      </w:pPr>
    </w:p>
    <w:p w14:paraId="5AF47B52" w14:textId="77777777" w:rsidR="00B0609B" w:rsidRPr="00A76AA1" w:rsidRDefault="00B0609B" w:rsidP="00A76AA1">
      <w:pPr>
        <w:contextualSpacing/>
        <w:rPr>
          <w:bCs/>
        </w:rPr>
      </w:pPr>
    </w:p>
    <w:p w14:paraId="702BED9A"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627127CD" wp14:editId="2A10C8A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451E4" w14:textId="77777777" w:rsidR="00AB2DF6" w:rsidRPr="00A32AB9" w:rsidRDefault="00AB2DF6" w:rsidP="00A32AB9">
                              <w:pPr>
                                <w:pStyle w:val="Ttulo1"/>
                              </w:pPr>
                              <w:bookmarkStart w:id="2" w:name="_Toc46999614"/>
                              <w:bookmarkStart w:id="3" w:name="_Toc51942771"/>
                              <w:bookmarkStart w:id="4" w:name="_Toc14249348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7127CD"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B2451E4" w14:textId="77777777" w:rsidR="00AB2DF6" w:rsidRPr="00A32AB9" w:rsidRDefault="00AB2DF6" w:rsidP="00A32AB9">
                        <w:pPr>
                          <w:pStyle w:val="Ttulo1"/>
                        </w:pPr>
                        <w:bookmarkStart w:id="5" w:name="_Toc46999614"/>
                        <w:bookmarkStart w:id="6" w:name="_Toc51942771"/>
                        <w:bookmarkStart w:id="7" w:name="_Toc14249348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2E3D75B8" w14:textId="77777777" w:rsidR="00E410A6" w:rsidRPr="00E410A6" w:rsidRDefault="00E410A6" w:rsidP="00E410A6">
      <w:pPr>
        <w:contextualSpacing/>
        <w:rPr>
          <w:bCs/>
        </w:rPr>
      </w:pPr>
      <w:r w:rsidRPr="00E410A6">
        <w:rPr>
          <w:bCs/>
        </w:rPr>
        <w:t>La comprensión profunda de los componentes fundamentales de un sistema informático es esencial para cualquier estudiante o profesional en el campo de la tecnología. En este contexto, la tarjeta madre emerge como un elemento crítico que sustenta la operación integral de una computadora. Su función principal radica en ser el núcleo central que conecta y coordina todos los componentes vitales del sistema. Dentro de esta estructura, el microprocesador se erige como el cerebro de la computadora, encargado de ejecutar las instrucciones y procesar la información. Los distintos tipos de microprocesadores exhiben variaciones notables en términos de arquitectura y rendimiento, lo que concede a los entusiastas de la tecnología una gama diversa de opciones.</w:t>
      </w:r>
    </w:p>
    <w:p w14:paraId="06D9E359" w14:textId="77777777" w:rsidR="00E410A6" w:rsidRPr="00E410A6" w:rsidRDefault="00E410A6" w:rsidP="00E410A6">
      <w:pPr>
        <w:contextualSpacing/>
        <w:rPr>
          <w:bCs/>
        </w:rPr>
      </w:pPr>
    </w:p>
    <w:p w14:paraId="6FF37617" w14:textId="77777777" w:rsidR="00E410A6" w:rsidRPr="00E410A6" w:rsidRDefault="00E410A6" w:rsidP="00E410A6">
      <w:pPr>
        <w:contextualSpacing/>
        <w:rPr>
          <w:bCs/>
        </w:rPr>
      </w:pPr>
      <w:r w:rsidRPr="00E410A6">
        <w:rPr>
          <w:bCs/>
        </w:rPr>
        <w:t>Un análisis más detenido revela que las memorias también tienen una función cardinal en el panorama de los componentes informáticos. Estas unidades de almacenamiento temporal posibilitan el acceso rápido a los datos y programas utilizados con frecuencia. Con una variedad de tipos de memorias disponibles, como la RAM y la memoria caché, cada una con atributos particulares, los diseñadores de sistemas enfrentan la tarea de optimizar la combinación adecuada según las necesidades específicas del usuario.</w:t>
      </w:r>
    </w:p>
    <w:p w14:paraId="6A06495D" w14:textId="77777777" w:rsidR="00E410A6" w:rsidRPr="00E410A6" w:rsidRDefault="00E410A6" w:rsidP="00E410A6">
      <w:pPr>
        <w:contextualSpacing/>
        <w:rPr>
          <w:bCs/>
        </w:rPr>
      </w:pPr>
    </w:p>
    <w:p w14:paraId="0E395C1D" w14:textId="77777777" w:rsidR="00E410A6" w:rsidRPr="00E410A6" w:rsidRDefault="00E410A6" w:rsidP="00E410A6">
      <w:pPr>
        <w:contextualSpacing/>
        <w:rPr>
          <w:bCs/>
        </w:rPr>
      </w:pPr>
      <w:r w:rsidRPr="00E410A6">
        <w:rPr>
          <w:bCs/>
        </w:rPr>
        <w:t xml:space="preserve">Dentro del contexto de expansión y conectividad, las ranuras de expansión emergen como un aspecto clave de la arquitectura de la tarjeta madre. Estas ranuras permiten la integración de componentes adicionales, como tarjetas gráficas o de sonido, mejorando así la capacidad y funcionalidad del sistema. En paralelo, componentes como el reloj del sistema, las baterías y los buses desempeñan un papel esencial en la regulación del flujo de datos y la administración del sistema. La comprensión de los distintos tipos de buses, ranuras y puertos es vital para optimizar el rendimiento y la conectividad del sistema informático en su conjunto. Con una base sólida de conocimientos en estos componentes, los profesionales tienen a su disposición las </w:t>
      </w:r>
      <w:r w:rsidRPr="00E410A6">
        <w:rPr>
          <w:bCs/>
        </w:rPr>
        <w:lastRenderedPageBreak/>
        <w:t>herramientas necesarias para resolver eficazmente los desafíos prácticos que pueden surgir en el mantenimiento y solución de problemas en las PC.</w:t>
      </w:r>
    </w:p>
    <w:p w14:paraId="498F8A85" w14:textId="77777777" w:rsidR="00E410A6" w:rsidRPr="00E410A6" w:rsidRDefault="00E410A6" w:rsidP="00E410A6">
      <w:pPr>
        <w:contextualSpacing/>
        <w:rPr>
          <w:bCs/>
        </w:rPr>
      </w:pPr>
    </w:p>
    <w:p w14:paraId="60470D9A" w14:textId="22C1DCD2" w:rsidR="00B0609B" w:rsidRPr="00A76AA1" w:rsidRDefault="00E410A6" w:rsidP="00E410A6">
      <w:pPr>
        <w:contextualSpacing/>
        <w:rPr>
          <w:bCs/>
        </w:rPr>
      </w:pPr>
      <w:r w:rsidRPr="00E410A6">
        <w:rPr>
          <w:bCs/>
        </w:rPr>
        <w:t xml:space="preserve">En este contexto de análisis y síntesis, el presente trabajo busca proporcionar un examen profundo y detallado de los componentes esenciales de los sistemas informáticos. A través de una exploración exhaustiva de la función, tipos y diferencias entre las tarjetas madre, microprocesadores, memorias, ranuras de expansión, relojes del sistema, baterías, buses del sistema, puertos y circuitos auxiliares, así como la consideración de aspectos prácticos de resolución de problemas, se busca dotar a los lectores con una comprensión completa y sólida de la anatomía y funcionamiento de las </w:t>
      </w:r>
      <w:proofErr w:type="spellStart"/>
      <w:r w:rsidRPr="00E410A6">
        <w:rPr>
          <w:bCs/>
        </w:rPr>
        <w:t>PCs</w:t>
      </w:r>
      <w:proofErr w:type="spellEnd"/>
      <w:r w:rsidRPr="00E410A6">
        <w:rPr>
          <w:bCs/>
        </w:rPr>
        <w:t xml:space="preserve"> modernas.</w:t>
      </w:r>
    </w:p>
    <w:p w14:paraId="20E1B313" w14:textId="77777777" w:rsidR="00B0609B" w:rsidRPr="00A76AA1" w:rsidRDefault="00B0609B" w:rsidP="00A76AA1">
      <w:pPr>
        <w:contextualSpacing/>
        <w:rPr>
          <w:bCs/>
        </w:rPr>
      </w:pPr>
    </w:p>
    <w:p w14:paraId="0D9FA97C" w14:textId="77777777" w:rsidR="00AB2DF6" w:rsidRPr="00A76AA1" w:rsidRDefault="00AB2DF6" w:rsidP="00A76AA1">
      <w:pPr>
        <w:contextualSpacing/>
        <w:rPr>
          <w:bCs/>
        </w:rPr>
      </w:pPr>
    </w:p>
    <w:p w14:paraId="4135BBC2" w14:textId="77777777" w:rsidR="00AB2DF6" w:rsidRPr="002117E6" w:rsidRDefault="00AB2DF6" w:rsidP="00A76AA1">
      <w:pPr>
        <w:contextualSpacing/>
        <w:rPr>
          <w:bCs/>
        </w:rPr>
      </w:pPr>
    </w:p>
    <w:p w14:paraId="4570E6C8" w14:textId="77777777" w:rsidR="00AB2DF6" w:rsidRPr="002117E6" w:rsidRDefault="00AB2DF6" w:rsidP="00A76AA1">
      <w:pPr>
        <w:contextualSpacing/>
        <w:rPr>
          <w:bCs/>
        </w:rPr>
      </w:pPr>
    </w:p>
    <w:p w14:paraId="17525050" w14:textId="77777777" w:rsidR="00AB2DF6" w:rsidRDefault="00AB2DF6" w:rsidP="00A76AA1">
      <w:pPr>
        <w:contextualSpacing/>
        <w:rPr>
          <w:bCs/>
        </w:rPr>
      </w:pPr>
    </w:p>
    <w:p w14:paraId="3215665E" w14:textId="77777777" w:rsidR="00FF7125" w:rsidRDefault="00FF7125" w:rsidP="00A76AA1">
      <w:pPr>
        <w:contextualSpacing/>
        <w:rPr>
          <w:bCs/>
        </w:rPr>
      </w:pPr>
    </w:p>
    <w:p w14:paraId="298B675F" w14:textId="77777777" w:rsidR="00FF7125" w:rsidRDefault="00FF7125" w:rsidP="00A76AA1">
      <w:pPr>
        <w:contextualSpacing/>
        <w:rPr>
          <w:bCs/>
        </w:rPr>
      </w:pPr>
    </w:p>
    <w:p w14:paraId="5B0D72DE" w14:textId="77777777" w:rsidR="00FF7125" w:rsidRDefault="00FF7125" w:rsidP="00A76AA1">
      <w:pPr>
        <w:contextualSpacing/>
        <w:rPr>
          <w:bCs/>
        </w:rPr>
      </w:pPr>
    </w:p>
    <w:p w14:paraId="4D4EE699" w14:textId="77777777" w:rsidR="00FF7125" w:rsidRDefault="00FF7125" w:rsidP="00A76AA1">
      <w:pPr>
        <w:contextualSpacing/>
        <w:rPr>
          <w:bCs/>
        </w:rPr>
      </w:pPr>
    </w:p>
    <w:p w14:paraId="5327A4C0" w14:textId="77777777" w:rsidR="00FF7125" w:rsidRDefault="00FF7125" w:rsidP="00A76AA1">
      <w:pPr>
        <w:contextualSpacing/>
        <w:rPr>
          <w:bCs/>
        </w:rPr>
      </w:pPr>
    </w:p>
    <w:p w14:paraId="13156240" w14:textId="77777777" w:rsidR="00FF7125" w:rsidRDefault="00FF7125" w:rsidP="00A76AA1">
      <w:pPr>
        <w:contextualSpacing/>
        <w:rPr>
          <w:bCs/>
        </w:rPr>
      </w:pPr>
    </w:p>
    <w:p w14:paraId="6775FFBE" w14:textId="77777777" w:rsidR="007D5E77" w:rsidRDefault="007D5E77" w:rsidP="00A76AA1">
      <w:pPr>
        <w:contextualSpacing/>
        <w:rPr>
          <w:bCs/>
        </w:rPr>
      </w:pPr>
    </w:p>
    <w:p w14:paraId="37A6558A" w14:textId="77777777" w:rsidR="007D5E77" w:rsidRDefault="007D5E77" w:rsidP="00A76AA1">
      <w:pPr>
        <w:contextualSpacing/>
        <w:rPr>
          <w:bCs/>
        </w:rPr>
      </w:pPr>
    </w:p>
    <w:p w14:paraId="5B001BE7" w14:textId="77777777" w:rsidR="007D5E77" w:rsidRDefault="007D5E77" w:rsidP="00A76AA1">
      <w:pPr>
        <w:contextualSpacing/>
        <w:rPr>
          <w:bCs/>
        </w:rPr>
      </w:pPr>
    </w:p>
    <w:p w14:paraId="34135DC6" w14:textId="77777777" w:rsidR="007D5E77" w:rsidRDefault="007D5E77" w:rsidP="00A76AA1">
      <w:pPr>
        <w:contextualSpacing/>
        <w:rPr>
          <w:bCs/>
        </w:rPr>
      </w:pPr>
    </w:p>
    <w:p w14:paraId="572FBBAA" w14:textId="77777777" w:rsidR="007D5E77" w:rsidRDefault="007D5E77" w:rsidP="00A76AA1">
      <w:pPr>
        <w:contextualSpacing/>
        <w:rPr>
          <w:bCs/>
        </w:rPr>
      </w:pPr>
    </w:p>
    <w:p w14:paraId="621834A7" w14:textId="77777777" w:rsidR="007D5E77" w:rsidRDefault="007D5E77" w:rsidP="00A76AA1">
      <w:pPr>
        <w:contextualSpacing/>
        <w:rPr>
          <w:bCs/>
        </w:rPr>
      </w:pPr>
    </w:p>
    <w:p w14:paraId="49E8B9F9" w14:textId="77777777" w:rsidR="007D5E77" w:rsidRDefault="007D5E77" w:rsidP="00A76AA1">
      <w:pPr>
        <w:contextualSpacing/>
        <w:rPr>
          <w:bCs/>
        </w:rPr>
      </w:pPr>
    </w:p>
    <w:p w14:paraId="4D821295" w14:textId="77777777" w:rsidR="007D5E77" w:rsidRDefault="007D5E77" w:rsidP="00A76AA1">
      <w:pPr>
        <w:contextualSpacing/>
        <w:rPr>
          <w:bCs/>
        </w:rPr>
      </w:pPr>
    </w:p>
    <w:p w14:paraId="28219A0D" w14:textId="41FE31CA" w:rsidR="00FF7125" w:rsidRPr="002117E6" w:rsidRDefault="005A766D" w:rsidP="00A76AA1">
      <w:pPr>
        <w:contextualSpacing/>
        <w:rPr>
          <w:bCs/>
        </w:rPr>
      </w:pPr>
      <w:r>
        <w:rPr>
          <w:noProof/>
          <w:lang w:eastAsia="es-NI"/>
        </w:rPr>
        <w:lastRenderedPageBreak/>
        <mc:AlternateContent>
          <mc:Choice Requires="wpg">
            <w:drawing>
              <wp:anchor distT="0" distB="0" distL="114300" distR="114300" simplePos="0" relativeHeight="251666432" behindDoc="0" locked="0" layoutInCell="1" allowOverlap="1" wp14:anchorId="60ED8434" wp14:editId="10F6FE88">
                <wp:simplePos x="0" y="0"/>
                <wp:positionH relativeFrom="column">
                  <wp:posOffset>-283845</wp:posOffset>
                </wp:positionH>
                <wp:positionV relativeFrom="paragraph">
                  <wp:posOffset>-128905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7D833" w14:textId="77777777" w:rsidR="00AB2DF6" w:rsidRPr="00A32AB9" w:rsidRDefault="00AB2DF6" w:rsidP="00A32AB9">
                              <w:pPr>
                                <w:pStyle w:val="Ttulo1"/>
                              </w:pPr>
                              <w:bookmarkStart w:id="8" w:name="_Toc46999615"/>
                              <w:bookmarkStart w:id="9" w:name="_Toc51942772"/>
                              <w:bookmarkStart w:id="10" w:name="_Toc142493489"/>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ED8434" id="Grupo 23" o:spid="_x0000_s1034" style="position:absolute;left:0;text-align:left;margin-left:-22.35pt;margin-top:-10.1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7F5Piu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A47D833" w14:textId="77777777" w:rsidR="00AB2DF6" w:rsidRPr="00A32AB9" w:rsidRDefault="00AB2DF6" w:rsidP="00A32AB9">
                        <w:pPr>
                          <w:pStyle w:val="Ttulo1"/>
                        </w:pPr>
                        <w:bookmarkStart w:id="11" w:name="_Toc46999615"/>
                        <w:bookmarkStart w:id="12" w:name="_Toc51942772"/>
                        <w:bookmarkStart w:id="13" w:name="_Toc142493489"/>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6517BB34" w14:textId="77777777" w:rsidR="00AB2DF6" w:rsidRDefault="00AB2DF6" w:rsidP="00A76AA1">
      <w:pPr>
        <w:tabs>
          <w:tab w:val="left" w:pos="3075"/>
        </w:tabs>
        <w:contextualSpacing/>
      </w:pPr>
    </w:p>
    <w:p w14:paraId="1657B814" w14:textId="77777777" w:rsidR="007E740E" w:rsidRPr="00715C53" w:rsidRDefault="007E740E" w:rsidP="00715C53">
      <w:pPr>
        <w:pStyle w:val="Cdigo"/>
      </w:pPr>
      <w:r w:rsidRPr="00715C53">
        <w:t>Componentes de la Unidad del Sistema.</w:t>
      </w:r>
    </w:p>
    <w:p w14:paraId="3E3D9C20" w14:textId="201DC0EB" w:rsidR="007E740E" w:rsidRDefault="007E740E" w:rsidP="00750EF6">
      <w:pPr>
        <w:pStyle w:val="Ttulo2"/>
      </w:pPr>
      <w:bookmarkStart w:id="14" w:name="_Toc142493490"/>
      <w:r>
        <w:t>Tarjeta Madre</w:t>
      </w:r>
      <w:bookmarkEnd w:id="14"/>
    </w:p>
    <w:p w14:paraId="3EE6D9E7" w14:textId="6BC64571" w:rsidR="00AF7954" w:rsidRDefault="007E740E" w:rsidP="001A3114">
      <w:pPr>
        <w:pStyle w:val="Ttulo3"/>
      </w:pPr>
      <w:bookmarkStart w:id="15" w:name="_Toc142493491"/>
      <w:r>
        <w:t>Función</w:t>
      </w:r>
      <w:bookmarkEnd w:id="15"/>
    </w:p>
    <w:p w14:paraId="39423993" w14:textId="77777777" w:rsidR="00AF7954" w:rsidRDefault="00AF7954" w:rsidP="00AF7954">
      <w:r>
        <w:t xml:space="preserve">La tarjeta madre, también conocida como placa base o </w:t>
      </w:r>
      <w:proofErr w:type="spellStart"/>
      <w:r>
        <w:t>motherboard</w:t>
      </w:r>
      <w:proofErr w:type="spellEnd"/>
      <w:r>
        <w:t xml:space="preserve"> en inglés, es uno de los componentes fundamentales en un sistema computacional. Cumple un papel esencial al conectar y permitir la comunicación entre los diversos componentes de hardware en una computadora.</w:t>
      </w:r>
    </w:p>
    <w:p w14:paraId="3CA7A142" w14:textId="77777777" w:rsidR="00AF7954" w:rsidRDefault="00AF7954" w:rsidP="00AF7954"/>
    <w:p w14:paraId="5006177B" w14:textId="77777777" w:rsidR="00AF7954" w:rsidRDefault="00AF7954" w:rsidP="00AF7954">
      <w:r>
        <w:t xml:space="preserve">La función principal de la tarjeta madre es </w:t>
      </w:r>
      <w:r w:rsidRPr="007667EF">
        <w:rPr>
          <w:b/>
          <w:bCs/>
        </w:rPr>
        <w:t>proporcionar una plataforma física y eléctrica donde se pueden integrar y conectar todos los componentes esenciales de una computadora</w:t>
      </w:r>
      <w:r>
        <w:t>. Algunas de las funciones clave incluyen:</w:t>
      </w:r>
    </w:p>
    <w:p w14:paraId="14BFA89F" w14:textId="77777777" w:rsidR="00AF7954" w:rsidRDefault="00AF7954" w:rsidP="00AF7954"/>
    <w:p w14:paraId="05B3FFA7" w14:textId="5723809C" w:rsidR="00AF7954" w:rsidRDefault="00AF7954" w:rsidP="00D655EF">
      <w:pPr>
        <w:pStyle w:val="Prrafodelista"/>
        <w:numPr>
          <w:ilvl w:val="0"/>
          <w:numId w:val="1"/>
        </w:numPr>
      </w:pPr>
      <w:r w:rsidRPr="00D655EF">
        <w:rPr>
          <w:u w:val="single"/>
        </w:rPr>
        <w:t>Conexiones y Enrutamiento</w:t>
      </w:r>
      <w:r>
        <w:t>: La tarjeta madre ofrece una variedad de puertos y conectores para permitir la conexión de componentes como el procesador (CPU), la memoria RAM, las tarjetas de expansión (como las tarjetas gráficas y de sonido), unidades de almacenamiento, puertos USB, puertos de red y otros periféricos.</w:t>
      </w:r>
    </w:p>
    <w:p w14:paraId="320CEE30" w14:textId="027258BB" w:rsidR="00AF7954" w:rsidRDefault="00AF7954" w:rsidP="00D655EF">
      <w:pPr>
        <w:pStyle w:val="Prrafodelista"/>
        <w:numPr>
          <w:ilvl w:val="0"/>
          <w:numId w:val="1"/>
        </w:numPr>
      </w:pPr>
      <w:r w:rsidRPr="00D655EF">
        <w:rPr>
          <w:u w:val="single"/>
        </w:rPr>
        <w:t>Comunicación entre Componentes</w:t>
      </w:r>
      <w:r>
        <w:t>: La tarjeta madre contiene circuitos y buses de comunicación que permiten que los componentes se comuniquen entre sí. Por ejemplo, el bus del sistema conecta la CPU con la memoria y otros componentes. Esto es esencial para que los datos se transfieran de manera eficiente entre diferentes partes del sistema.</w:t>
      </w:r>
    </w:p>
    <w:p w14:paraId="54D2F399" w14:textId="77777777" w:rsidR="00D655EF" w:rsidRDefault="00AF7954" w:rsidP="00AF7954">
      <w:pPr>
        <w:pStyle w:val="Prrafodelista"/>
        <w:numPr>
          <w:ilvl w:val="0"/>
          <w:numId w:val="1"/>
        </w:numPr>
      </w:pPr>
      <w:r w:rsidRPr="00D655EF">
        <w:rPr>
          <w:u w:val="single"/>
        </w:rPr>
        <w:t>Energía y Distribución Eléctrica</w:t>
      </w:r>
      <w:r>
        <w:t>: La tarjeta madre regula y distribuye la energía eléctrica a los diferentes componentes. Contiene circuitos de regulación de voltaje y distribución de energía para asegurar un suministro estable y adecuado a cada componente.</w:t>
      </w:r>
    </w:p>
    <w:p w14:paraId="5A48E02B" w14:textId="10602E0A" w:rsidR="00AF7954" w:rsidRDefault="00AF7954" w:rsidP="00AF7954">
      <w:pPr>
        <w:pStyle w:val="Prrafodelista"/>
        <w:numPr>
          <w:ilvl w:val="0"/>
          <w:numId w:val="1"/>
        </w:numPr>
      </w:pPr>
      <w:r w:rsidRPr="00D655EF">
        <w:rPr>
          <w:u w:val="single"/>
        </w:rPr>
        <w:lastRenderedPageBreak/>
        <w:t>Reloj del Sistema</w:t>
      </w:r>
      <w:r>
        <w:t>: La tarjeta madre también proporciona un reloj del sistema que sincroniza las operaciones de la CPU y otros componentes. Esto asegura que los datos se procesen y se comuniquen en el momento adecuado.</w:t>
      </w:r>
    </w:p>
    <w:p w14:paraId="38CCB5F3" w14:textId="77777777" w:rsidR="00AF7954" w:rsidRDefault="00AF7954" w:rsidP="00AF7954"/>
    <w:p w14:paraId="206D0D70" w14:textId="77777777" w:rsidR="00AF7954" w:rsidRDefault="00AF7954" w:rsidP="00AF7954">
      <w:r w:rsidRPr="00ED74CB">
        <w:rPr>
          <w:b/>
          <w:bCs/>
        </w:rPr>
        <w:t>Partes y Componentes Relevantes</w:t>
      </w:r>
      <w:r>
        <w:t>:</w:t>
      </w:r>
    </w:p>
    <w:p w14:paraId="12A93338" w14:textId="77777777" w:rsidR="00AF7954" w:rsidRDefault="00AF7954" w:rsidP="00AF7954">
      <w:r>
        <w:t>Las partes esenciales de una tarjeta madre incluyen:</w:t>
      </w:r>
    </w:p>
    <w:p w14:paraId="001EA14C" w14:textId="77777777" w:rsidR="00AF7954" w:rsidRDefault="00AF7954" w:rsidP="00AF7954"/>
    <w:p w14:paraId="58E1F026" w14:textId="301F7BCB" w:rsidR="00AF7954" w:rsidRDefault="00AF7954" w:rsidP="00E17836">
      <w:pPr>
        <w:pStyle w:val="Prrafodelista"/>
        <w:numPr>
          <w:ilvl w:val="0"/>
          <w:numId w:val="2"/>
        </w:numPr>
      </w:pPr>
      <w:r w:rsidRPr="00E17836">
        <w:rPr>
          <w:u w:val="single"/>
        </w:rPr>
        <w:t>Socket de la CPU</w:t>
      </w:r>
      <w:r>
        <w:t>: El zócalo en el que se coloca y conecta el procesador (CPU) de la computadora.</w:t>
      </w:r>
    </w:p>
    <w:p w14:paraId="5B5E207D" w14:textId="42DCFA48" w:rsidR="00AF7954" w:rsidRDefault="00AF7954" w:rsidP="00E17836">
      <w:pPr>
        <w:pStyle w:val="Prrafodelista"/>
        <w:numPr>
          <w:ilvl w:val="0"/>
          <w:numId w:val="2"/>
        </w:numPr>
      </w:pPr>
      <w:r w:rsidRPr="00E17836">
        <w:rPr>
          <w:u w:val="single"/>
        </w:rPr>
        <w:t>Ranuras de Memoria</w:t>
      </w:r>
      <w:r>
        <w:t>: Espacios para conectar los módulos de memoria RAM, permitiendo que la CPU acceda a la memoria de manera rápida.</w:t>
      </w:r>
    </w:p>
    <w:p w14:paraId="41DE16C8" w14:textId="548E1BEB" w:rsidR="00AF7954" w:rsidRDefault="00AF7954" w:rsidP="00E17836">
      <w:pPr>
        <w:pStyle w:val="Prrafodelista"/>
        <w:numPr>
          <w:ilvl w:val="0"/>
          <w:numId w:val="2"/>
        </w:numPr>
      </w:pPr>
      <w:r w:rsidRPr="00E17836">
        <w:rPr>
          <w:u w:val="single"/>
        </w:rPr>
        <w:t>Ranuras de Expansión</w:t>
      </w:r>
      <w:r>
        <w:t>: Espacios para conectar tarjetas de expansión, como tarjetas gráficas, tarjetas de sonido, tarjetas de red, etc.</w:t>
      </w:r>
    </w:p>
    <w:p w14:paraId="6CFBA3DB" w14:textId="1234168A" w:rsidR="00AF7954" w:rsidRDefault="00AF7954" w:rsidP="00E17836">
      <w:pPr>
        <w:pStyle w:val="Prrafodelista"/>
        <w:numPr>
          <w:ilvl w:val="0"/>
          <w:numId w:val="2"/>
        </w:numPr>
      </w:pPr>
      <w:r w:rsidRPr="00E17836">
        <w:rPr>
          <w:u w:val="single"/>
        </w:rPr>
        <w:t>Conectores de Almacenamiento</w:t>
      </w:r>
      <w:r>
        <w:t xml:space="preserve">: Puertos SATA o M.2 para conectar unidades de almacenamiento, como discos duros y </w:t>
      </w:r>
      <w:proofErr w:type="spellStart"/>
      <w:r>
        <w:t>SSDs</w:t>
      </w:r>
      <w:proofErr w:type="spellEnd"/>
      <w:r>
        <w:t>.</w:t>
      </w:r>
    </w:p>
    <w:p w14:paraId="3E03FDDF" w14:textId="6AD1EB13" w:rsidR="00AF7954" w:rsidRDefault="00AF7954" w:rsidP="00E17836">
      <w:pPr>
        <w:pStyle w:val="Prrafodelista"/>
        <w:numPr>
          <w:ilvl w:val="0"/>
          <w:numId w:val="2"/>
        </w:numPr>
      </w:pPr>
      <w:r w:rsidRPr="00E17836">
        <w:rPr>
          <w:u w:val="single"/>
        </w:rPr>
        <w:t>Conectores USB y Otros Puertos</w:t>
      </w:r>
      <w:r>
        <w:t>: Puertos para conectar periféricos como teclados, ratones, impresoras, etc.</w:t>
      </w:r>
    </w:p>
    <w:p w14:paraId="3A2F1965" w14:textId="77777777" w:rsidR="00AF7954" w:rsidRDefault="00AF7954" w:rsidP="00E17836">
      <w:pPr>
        <w:pStyle w:val="Prrafodelista"/>
        <w:numPr>
          <w:ilvl w:val="0"/>
          <w:numId w:val="2"/>
        </w:numPr>
      </w:pPr>
      <w:r w:rsidRPr="00E17836">
        <w:rPr>
          <w:u w:val="single"/>
        </w:rPr>
        <w:t>Circuito de Alimentación</w:t>
      </w:r>
      <w:r>
        <w:t>: Componentes para regular y distribuir la energía eléctrica a los diferentes componentes.</w:t>
      </w:r>
    </w:p>
    <w:p w14:paraId="3BEE192C" w14:textId="77777777" w:rsidR="00AF7954" w:rsidRDefault="00AF7954" w:rsidP="00AF7954"/>
    <w:p w14:paraId="384892E3" w14:textId="77777777" w:rsidR="00AF7954" w:rsidRDefault="00AF7954" w:rsidP="00AF7954">
      <w:r w:rsidRPr="00AF7954">
        <w:rPr>
          <w:b/>
          <w:bCs/>
        </w:rPr>
        <w:t>Evolución</w:t>
      </w:r>
      <w:r>
        <w:t>:</w:t>
      </w:r>
    </w:p>
    <w:p w14:paraId="5337E980" w14:textId="77777777" w:rsidR="00AF7954" w:rsidRDefault="00AF7954" w:rsidP="00AF7954">
      <w:r>
        <w:t>A lo largo de los años, las tarjetas madre han evolucionado significativamente en términos de capacidad, tamaño y características. Se han desarrollado nuevos estándares y tecnologías para admitir mejores velocidades de transferencia de datos, mayor capacidad de procesamiento y eficiencia energética. Las tarjetas madre modernas también integran características como conectividad inalámbrica, puertos USB-C, soporte para múltiples tarjetas gráficas y más.</w:t>
      </w:r>
    </w:p>
    <w:p w14:paraId="2305C7F1" w14:textId="77777777" w:rsidR="00AF7954" w:rsidRDefault="00AF7954" w:rsidP="00AF7954"/>
    <w:p w14:paraId="65C5C14E" w14:textId="3F2AD5AD" w:rsidR="00E10A6F" w:rsidRDefault="007E740E" w:rsidP="00E10A6F">
      <w:pPr>
        <w:pStyle w:val="Ttulo3"/>
      </w:pPr>
      <w:bookmarkStart w:id="16" w:name="_Toc142493492"/>
      <w:r>
        <w:lastRenderedPageBreak/>
        <w:t>Tipos de tarjeta madre</w:t>
      </w:r>
      <w:bookmarkEnd w:id="16"/>
      <w:r>
        <w:t xml:space="preserve"> </w:t>
      </w:r>
    </w:p>
    <w:p w14:paraId="0331C1DD" w14:textId="5F24EFB4" w:rsidR="00E10A6F" w:rsidRDefault="00E10A6F" w:rsidP="00E10A6F">
      <w:r>
        <w:t>Existen varios tipos de tarjetas madre que se adaptan a diferentes necesidades y características específicas. Aquí te presento algunos de los tipos más comunes:</w:t>
      </w:r>
    </w:p>
    <w:p w14:paraId="018E211C" w14:textId="3757BD44" w:rsidR="00E10A6F" w:rsidRDefault="00E10A6F" w:rsidP="00E10A6F">
      <w:pPr>
        <w:pStyle w:val="Prrafodelista"/>
        <w:numPr>
          <w:ilvl w:val="0"/>
          <w:numId w:val="3"/>
        </w:numPr>
      </w:pPr>
      <w:r w:rsidRPr="00E034F3">
        <w:rPr>
          <w:u w:val="single"/>
        </w:rPr>
        <w:t>ATX (</w:t>
      </w:r>
      <w:proofErr w:type="spellStart"/>
      <w:r w:rsidRPr="00E034F3">
        <w:rPr>
          <w:u w:val="single"/>
        </w:rPr>
        <w:t>Advanced</w:t>
      </w:r>
      <w:proofErr w:type="spellEnd"/>
      <w:r w:rsidRPr="00E034F3">
        <w:rPr>
          <w:u w:val="single"/>
        </w:rPr>
        <w:t xml:space="preserve"> </w:t>
      </w:r>
      <w:proofErr w:type="spellStart"/>
      <w:r w:rsidRPr="00E034F3">
        <w:rPr>
          <w:u w:val="single"/>
        </w:rPr>
        <w:t>Technology</w:t>
      </w:r>
      <w:proofErr w:type="spellEnd"/>
      <w:r w:rsidRPr="00E034F3">
        <w:rPr>
          <w:u w:val="single"/>
        </w:rPr>
        <w:t xml:space="preserve"> Extended</w:t>
      </w:r>
      <w:r>
        <w:t>): Este es uno de los formatos de tarjeta madre más comunes y populares. Las tarjetas madre ATX suelen ser de tamaño estándar y ofrecen múltiples ranuras de expansión, puertos de E/S y opciones de conectividad. También permiten una buena ventilación y distribución de componentes en el chasis.</w:t>
      </w:r>
    </w:p>
    <w:p w14:paraId="3644C29C" w14:textId="275E661B" w:rsidR="00E10A6F" w:rsidRDefault="00E10A6F" w:rsidP="00E10A6F">
      <w:pPr>
        <w:pStyle w:val="Prrafodelista"/>
        <w:numPr>
          <w:ilvl w:val="0"/>
          <w:numId w:val="3"/>
        </w:numPr>
      </w:pPr>
      <w:r w:rsidRPr="00E034F3">
        <w:rPr>
          <w:u w:val="single"/>
        </w:rPr>
        <w:t>Micro-ATX y Mini-ITX</w:t>
      </w:r>
      <w:r>
        <w:t>: Estos son formatos más pequeños que el ATX estándar. El Micro-ATX conserva algunas de las características de las tarjetas madre ATX, pero en un tamaño más compacto. El Mini-ITX es aún más pequeño y se centra en la eficiencia espacial, lo que lo hace ideal para sistemas pequeños o de factor de forma reducido.</w:t>
      </w:r>
    </w:p>
    <w:p w14:paraId="759A5192" w14:textId="661B5A67" w:rsidR="00E10A6F" w:rsidRDefault="00E10A6F" w:rsidP="00E10A6F">
      <w:pPr>
        <w:pStyle w:val="Prrafodelista"/>
        <w:numPr>
          <w:ilvl w:val="0"/>
          <w:numId w:val="3"/>
        </w:numPr>
      </w:pPr>
      <w:r w:rsidRPr="00E034F3">
        <w:rPr>
          <w:u w:val="single"/>
        </w:rPr>
        <w:t>E-ATX (Extended ATX</w:t>
      </w:r>
      <w:r>
        <w:t xml:space="preserve">): Similar al </w:t>
      </w:r>
      <w:proofErr w:type="gramStart"/>
      <w:r>
        <w:t>ATX</w:t>
      </w:r>
      <w:proofErr w:type="gramEnd"/>
      <w:r>
        <w:t xml:space="preserve"> pero en un tamaño más grande. Las tarjetas madre E-ATX ofrecen más espacio para componentes y ranuras de expansión adicionales, lo que puede ser beneficioso para sistemas de alto rendimiento o estaciones de trabajo.</w:t>
      </w:r>
    </w:p>
    <w:p w14:paraId="52DFE328" w14:textId="30DC4148" w:rsidR="00E10A6F" w:rsidRDefault="00E10A6F" w:rsidP="00E10A6F">
      <w:pPr>
        <w:pStyle w:val="Prrafodelista"/>
        <w:numPr>
          <w:ilvl w:val="0"/>
          <w:numId w:val="3"/>
        </w:numPr>
      </w:pPr>
      <w:r w:rsidRPr="00E034F3">
        <w:rPr>
          <w:u w:val="single"/>
        </w:rPr>
        <w:t>BTX (</w:t>
      </w:r>
      <w:proofErr w:type="spellStart"/>
      <w:r w:rsidRPr="00E034F3">
        <w:rPr>
          <w:u w:val="single"/>
        </w:rPr>
        <w:t>Balanced</w:t>
      </w:r>
      <w:proofErr w:type="spellEnd"/>
      <w:r w:rsidRPr="00E034F3">
        <w:rPr>
          <w:u w:val="single"/>
        </w:rPr>
        <w:t xml:space="preserve"> </w:t>
      </w:r>
      <w:proofErr w:type="spellStart"/>
      <w:r w:rsidRPr="00E034F3">
        <w:rPr>
          <w:u w:val="single"/>
        </w:rPr>
        <w:t>Technology</w:t>
      </w:r>
      <w:proofErr w:type="spellEnd"/>
      <w:r w:rsidRPr="00E034F3">
        <w:rPr>
          <w:u w:val="single"/>
        </w:rPr>
        <w:t xml:space="preserve"> Extended</w:t>
      </w:r>
      <w:r>
        <w:t>): Aunque no es tan común como el ATX, el BTX fue diseñado para mejorar la eficiencia térmica y el flujo de aire en comparación con los formatos anteriores. Sin embargo, no se adoptó ampliamente y el ATX sigue siendo el estándar predominante.</w:t>
      </w:r>
    </w:p>
    <w:p w14:paraId="7519300E" w14:textId="0789045B" w:rsidR="00E10A6F" w:rsidRDefault="00E10A6F" w:rsidP="00E10A6F">
      <w:pPr>
        <w:pStyle w:val="Prrafodelista"/>
        <w:numPr>
          <w:ilvl w:val="0"/>
          <w:numId w:val="3"/>
        </w:numPr>
      </w:pPr>
      <w:r w:rsidRPr="00E034F3">
        <w:rPr>
          <w:u w:val="single"/>
        </w:rPr>
        <w:t>Flex-ATX</w:t>
      </w:r>
      <w:r>
        <w:t>: Un formato más pequeño que el Micro-ATX, diseñado principalmente para sistemas compactos y dispositivos de factor de forma reducido.</w:t>
      </w:r>
    </w:p>
    <w:p w14:paraId="02BAD916" w14:textId="26ED9896" w:rsidR="00E10A6F" w:rsidRDefault="00E10A6F" w:rsidP="00E10A6F">
      <w:pPr>
        <w:pStyle w:val="Prrafodelista"/>
        <w:numPr>
          <w:ilvl w:val="0"/>
          <w:numId w:val="3"/>
        </w:numPr>
      </w:pPr>
      <w:r w:rsidRPr="00E034F3">
        <w:rPr>
          <w:u w:val="single"/>
        </w:rPr>
        <w:t>Propietarias y Específicas</w:t>
      </w:r>
      <w:r>
        <w:t>: Algunos fabricantes crean tarjetas madre personalizadas para sistemas específicos, como servidores o estaciones de trabajo de gama alta. Estas tarjetas madre pueden tener características únicas y conectores personalizados para adaptarse a las necesidades específicas de esos sistemas.</w:t>
      </w:r>
    </w:p>
    <w:p w14:paraId="4F35DFCF" w14:textId="1659B61D" w:rsidR="00E10A6F" w:rsidRDefault="00E10A6F" w:rsidP="00E10A6F">
      <w:pPr>
        <w:pStyle w:val="Prrafodelista"/>
        <w:numPr>
          <w:ilvl w:val="0"/>
          <w:numId w:val="3"/>
        </w:numPr>
      </w:pPr>
      <w:proofErr w:type="spellStart"/>
      <w:r w:rsidRPr="00E034F3">
        <w:rPr>
          <w:u w:val="single"/>
        </w:rPr>
        <w:lastRenderedPageBreak/>
        <w:t>Gaming</w:t>
      </w:r>
      <w:proofErr w:type="spellEnd"/>
      <w:r w:rsidRPr="00E034F3">
        <w:rPr>
          <w:u w:val="single"/>
        </w:rPr>
        <w:t xml:space="preserve"> y </w:t>
      </w:r>
      <w:proofErr w:type="spellStart"/>
      <w:r w:rsidRPr="00E034F3">
        <w:rPr>
          <w:u w:val="single"/>
        </w:rPr>
        <w:t>Overclocking</w:t>
      </w:r>
      <w:proofErr w:type="spellEnd"/>
      <w:r>
        <w:t xml:space="preserve">: Algunas tarjetas madre están diseñadas específicamente para entusiastas de los juegos y el </w:t>
      </w:r>
      <w:proofErr w:type="spellStart"/>
      <w:r>
        <w:t>overclocking</w:t>
      </w:r>
      <w:proofErr w:type="spellEnd"/>
      <w:r>
        <w:t>. Estas tarjetas suelen tener características avanzadas como mejores capacidades de enfriamiento, soporte para múltiples tarjetas gráficas y opciones de ajuste de rendimiento.</w:t>
      </w:r>
    </w:p>
    <w:p w14:paraId="5585E59D" w14:textId="1E9B87CA" w:rsidR="00E10A6F" w:rsidRDefault="00E10A6F" w:rsidP="00E10A6F">
      <w:pPr>
        <w:pStyle w:val="Prrafodelista"/>
        <w:numPr>
          <w:ilvl w:val="0"/>
          <w:numId w:val="3"/>
        </w:numPr>
      </w:pPr>
      <w:r w:rsidRPr="00E034F3">
        <w:rPr>
          <w:u w:val="single"/>
        </w:rPr>
        <w:t>Workstation y Servidores</w:t>
      </w:r>
      <w:r>
        <w:t>: Diseñadas para manejar cargas de trabajo pesadas, estas tarjetas madre a menudo incluyen características de alta confiabilidad, múltiples ranuras PCIe para tarjetas de expansión, soporte para grandes cantidades de RAM y opciones de administración remota.</w:t>
      </w:r>
    </w:p>
    <w:p w14:paraId="0CC69BEB" w14:textId="77777777" w:rsidR="00E10A6F" w:rsidRDefault="00E10A6F" w:rsidP="00E10A6F">
      <w:pPr>
        <w:pStyle w:val="Prrafodelista"/>
        <w:numPr>
          <w:ilvl w:val="0"/>
          <w:numId w:val="3"/>
        </w:numPr>
      </w:pPr>
      <w:proofErr w:type="spellStart"/>
      <w:r w:rsidRPr="00E034F3">
        <w:rPr>
          <w:u w:val="single"/>
        </w:rPr>
        <w:t>Embedded</w:t>
      </w:r>
      <w:proofErr w:type="spellEnd"/>
      <w:r>
        <w:t>: Diseñadas para sistemas embebidos y aplicaciones industriales, estas tarjetas madre están optimizadas para durabilidad y estabilidad en entornos difíciles.</w:t>
      </w:r>
    </w:p>
    <w:p w14:paraId="3A583EB8" w14:textId="77777777" w:rsidR="00E10A6F" w:rsidRDefault="00E10A6F" w:rsidP="00E10A6F"/>
    <w:p w14:paraId="6E8DA1CF" w14:textId="666AE318" w:rsidR="00E10A6F" w:rsidRDefault="00E10A6F" w:rsidP="00E10A6F">
      <w:r>
        <w:t>Es importante elegir el tipo de tarjeta madre que mejor se adapte a tus necesidades, ya sea para juegos, trabajo profesional o aplicaciones específicas. Cada tipo tiene sus propias ventajas y consideraciones, así que es fundamental hacer una elección informada.</w:t>
      </w:r>
    </w:p>
    <w:p w14:paraId="5D42CAD2" w14:textId="77777777" w:rsidR="00E034F3" w:rsidRDefault="00E034F3" w:rsidP="00E10A6F"/>
    <w:p w14:paraId="6188105A" w14:textId="654EB085" w:rsidR="007E740E" w:rsidRDefault="007E740E" w:rsidP="002472A0">
      <w:pPr>
        <w:pStyle w:val="Ttulo2"/>
      </w:pPr>
      <w:bookmarkStart w:id="17" w:name="_Toc142493493"/>
      <w:r>
        <w:t>Microprocesador</w:t>
      </w:r>
      <w:bookmarkEnd w:id="17"/>
    </w:p>
    <w:p w14:paraId="6E31D3FE" w14:textId="5D6505DE" w:rsidR="00381855" w:rsidRDefault="007E740E" w:rsidP="00381855">
      <w:pPr>
        <w:pStyle w:val="Ttulo3"/>
      </w:pPr>
      <w:bookmarkStart w:id="18" w:name="_Toc142493494"/>
      <w:r>
        <w:t>Función del Microprocesador</w:t>
      </w:r>
      <w:bookmarkEnd w:id="18"/>
      <w:r>
        <w:t xml:space="preserve"> </w:t>
      </w:r>
    </w:p>
    <w:p w14:paraId="089EB29C" w14:textId="77777777" w:rsidR="00381855" w:rsidRDefault="00381855" w:rsidP="00381855">
      <w:r>
        <w:t xml:space="preserve">El microprocesador, comúnmente conocido como CPU (Central Processing </w:t>
      </w:r>
      <w:proofErr w:type="spellStart"/>
      <w:r>
        <w:t>Unit</w:t>
      </w:r>
      <w:proofErr w:type="spellEnd"/>
      <w:r>
        <w:t>), es el componente más importante de un sistema computacional. Cumple una función vital en la ejecución de instrucciones y en el procesamiento de datos en una computadora. Su papel central en la arquitectura de sistemas computacionales lo convierte en el "cerebro" del sistema.</w:t>
      </w:r>
    </w:p>
    <w:p w14:paraId="4B36BD8C" w14:textId="77777777" w:rsidR="00381855" w:rsidRDefault="00381855" w:rsidP="00381855"/>
    <w:p w14:paraId="7C38C7D2" w14:textId="77777777" w:rsidR="00381855" w:rsidRDefault="00381855" w:rsidP="00381855"/>
    <w:p w14:paraId="5C05C94C" w14:textId="77777777" w:rsidR="001A3114" w:rsidRDefault="001A3114" w:rsidP="00381855"/>
    <w:p w14:paraId="0A9C13ED" w14:textId="77777777" w:rsidR="001A3114" w:rsidRDefault="001A3114" w:rsidP="00381855"/>
    <w:p w14:paraId="0E128A84" w14:textId="77777777" w:rsidR="00381855" w:rsidRDefault="00381855" w:rsidP="00381855">
      <w:r w:rsidRPr="00381855">
        <w:rPr>
          <w:b/>
          <w:bCs/>
        </w:rPr>
        <w:lastRenderedPageBreak/>
        <w:t>Función del Microprocesador</w:t>
      </w:r>
      <w:r>
        <w:t>:</w:t>
      </w:r>
    </w:p>
    <w:p w14:paraId="79BC20B8" w14:textId="0F87F480" w:rsidR="00381855" w:rsidRDefault="00381855" w:rsidP="00381855">
      <w:r>
        <w:t>La función principal del microprocesador es ejecutar instrucciones y realizar operaciones matemáticas y lógicas en los datos que maneja. Algunas de las funciones clave incluyen:</w:t>
      </w:r>
    </w:p>
    <w:p w14:paraId="534FCF02" w14:textId="1EF47B19" w:rsidR="00381855" w:rsidRDefault="00381855" w:rsidP="002B2A10">
      <w:pPr>
        <w:pStyle w:val="Prrafodelista"/>
        <w:numPr>
          <w:ilvl w:val="0"/>
          <w:numId w:val="4"/>
        </w:numPr>
      </w:pPr>
      <w:r w:rsidRPr="002B2A10">
        <w:rPr>
          <w:u w:val="single"/>
        </w:rPr>
        <w:t>Ejecución de Instrucciones</w:t>
      </w:r>
      <w:r>
        <w:t>: El microprocesador interpreta y ejecuta una secuencia de instrucciones codificadas en lenguaje de máquina. Estas instrucciones representan tareas específicas que la CPU debe realizar, como sumar dos números, comparar datos, mover información entre ubicaciones de memoria, etc.</w:t>
      </w:r>
    </w:p>
    <w:p w14:paraId="28E48308" w14:textId="299D3B78" w:rsidR="00381855" w:rsidRDefault="00381855" w:rsidP="002B2A10">
      <w:pPr>
        <w:pStyle w:val="Prrafodelista"/>
        <w:numPr>
          <w:ilvl w:val="0"/>
          <w:numId w:val="4"/>
        </w:numPr>
      </w:pPr>
      <w:r w:rsidRPr="002B2A10">
        <w:rPr>
          <w:u w:val="single"/>
        </w:rPr>
        <w:t>Control de Operaciones</w:t>
      </w:r>
      <w:r>
        <w:t>: El microprocesador actúa como el controlador del sistema, coordinando y sincronizando las operaciones de todos los componentes de hardware. Supervisa la ejecución de instrucciones y garantiza que las operaciones se realicen en el orden adecuado.</w:t>
      </w:r>
    </w:p>
    <w:p w14:paraId="0EA430CD" w14:textId="405733C8" w:rsidR="00381855" w:rsidRDefault="00381855" w:rsidP="002B2A10">
      <w:pPr>
        <w:pStyle w:val="Prrafodelista"/>
        <w:numPr>
          <w:ilvl w:val="0"/>
          <w:numId w:val="4"/>
        </w:numPr>
      </w:pPr>
      <w:r w:rsidRPr="002B2A10">
        <w:rPr>
          <w:u w:val="single"/>
        </w:rPr>
        <w:t>Procesamiento de Datos</w:t>
      </w:r>
      <w:r>
        <w:t>: Realiza cálculos matemáticos y operaciones lógicas en los datos almacenados en la memoria. Estas operaciones incluyen suma, resta, multiplicación, división, comparación, y operaciones booleanas como AND, OR y NOT.</w:t>
      </w:r>
    </w:p>
    <w:p w14:paraId="7132F675" w14:textId="6101A899" w:rsidR="00381855" w:rsidRDefault="00381855" w:rsidP="002B2A10">
      <w:pPr>
        <w:pStyle w:val="Prrafodelista"/>
        <w:numPr>
          <w:ilvl w:val="0"/>
          <w:numId w:val="4"/>
        </w:numPr>
      </w:pPr>
      <w:r w:rsidRPr="002B2A10">
        <w:rPr>
          <w:u w:val="single"/>
        </w:rPr>
        <w:t>Gestión de Memoria</w:t>
      </w:r>
      <w:r>
        <w:t>: El microprocesador accede a la memoria para recuperar instrucciones y datos, y luego los almacena nuevamente después de procesarlos. Coordina la lectura y escritura de información en la memoria principal.</w:t>
      </w:r>
    </w:p>
    <w:p w14:paraId="05787D4E" w14:textId="39530EF2" w:rsidR="00381855" w:rsidRDefault="00381855" w:rsidP="002B2A10">
      <w:pPr>
        <w:pStyle w:val="Prrafodelista"/>
        <w:numPr>
          <w:ilvl w:val="0"/>
          <w:numId w:val="4"/>
        </w:numPr>
      </w:pPr>
      <w:r w:rsidRPr="002B2A10">
        <w:rPr>
          <w:u w:val="single"/>
        </w:rPr>
        <w:t>Interacción con Periféricos</w:t>
      </w:r>
      <w:r>
        <w:t>: El microprocesador controla la comunicación con periféricos como teclados, ratones, monitores, impresoras, discos duros, dispositivos USB y más. Utiliza controladores y protocolos específicos para interactuar con estos componentes externos.</w:t>
      </w:r>
    </w:p>
    <w:p w14:paraId="137AC64D" w14:textId="6D3D07B7" w:rsidR="00381855" w:rsidRDefault="00381855" w:rsidP="002B2A10">
      <w:pPr>
        <w:pStyle w:val="Prrafodelista"/>
        <w:numPr>
          <w:ilvl w:val="0"/>
          <w:numId w:val="4"/>
        </w:numPr>
      </w:pPr>
      <w:r w:rsidRPr="002B2A10">
        <w:rPr>
          <w:u w:val="single"/>
        </w:rPr>
        <w:t>Control de Interrupciones</w:t>
      </w:r>
      <w:r>
        <w:t>: Maneja interrupciones del sistema, que son eventos inesperados que requieren atención inmediata, como señales de dispositivos o eventos de temporización.</w:t>
      </w:r>
    </w:p>
    <w:p w14:paraId="34A1F70E" w14:textId="1C4C97C6" w:rsidR="00381855" w:rsidRDefault="00381855" w:rsidP="002B2A10">
      <w:pPr>
        <w:pStyle w:val="Prrafodelista"/>
        <w:numPr>
          <w:ilvl w:val="0"/>
          <w:numId w:val="4"/>
        </w:numPr>
      </w:pPr>
      <w:r w:rsidRPr="002B2A10">
        <w:rPr>
          <w:u w:val="single"/>
        </w:rPr>
        <w:lastRenderedPageBreak/>
        <w:t>Ejecución de Programas</w:t>
      </w:r>
      <w:r>
        <w:t>: El microprocesador permite que los programas de software se ejecuten en la computadora al interpretar las instrucciones del programa y realizar las operaciones correspondientes.</w:t>
      </w:r>
    </w:p>
    <w:p w14:paraId="448FA622" w14:textId="77777777" w:rsidR="00381855" w:rsidRDefault="00381855" w:rsidP="002B2A10">
      <w:pPr>
        <w:pStyle w:val="Prrafodelista"/>
        <w:numPr>
          <w:ilvl w:val="0"/>
          <w:numId w:val="4"/>
        </w:numPr>
      </w:pPr>
      <w:r w:rsidRPr="002B2A10">
        <w:rPr>
          <w:u w:val="single"/>
        </w:rPr>
        <w:t>Cálculos y Simulaciones Avanzadas</w:t>
      </w:r>
      <w:r>
        <w:t>: En sistemas científicos y técnicos, la CPU puede utilizarse para realizar cálculos complejos y simulaciones que requieren una gran capacidad de procesamiento.</w:t>
      </w:r>
    </w:p>
    <w:p w14:paraId="55E53C38" w14:textId="77777777" w:rsidR="00381855" w:rsidRDefault="00381855" w:rsidP="00381855"/>
    <w:p w14:paraId="57795DE6" w14:textId="56441053" w:rsidR="00381855" w:rsidRDefault="00381855" w:rsidP="00381855">
      <w:r>
        <w:t xml:space="preserve">La evolución constante de los microprocesadores ha llevado a un aumento significativo en la velocidad de procesamiento, la eficiencia energética y la capacidad de realizar tareas más complejas. Desde los primeros microprocesadores hasta los diseños </w:t>
      </w:r>
      <w:proofErr w:type="spellStart"/>
      <w:r>
        <w:t>multicore</w:t>
      </w:r>
      <w:proofErr w:type="spellEnd"/>
      <w:r>
        <w:t xml:space="preserve"> y multiprocesador de hoy en día, el papel del microprocesador en la computación moderna es esencial para la ejecución de aplicaciones y la realización de tareas cotidianas.</w:t>
      </w:r>
    </w:p>
    <w:p w14:paraId="3ED12190" w14:textId="77777777" w:rsidR="00297F83" w:rsidRPr="00381855" w:rsidRDefault="00297F83" w:rsidP="00381855"/>
    <w:p w14:paraId="2950173E" w14:textId="2EF788BD" w:rsidR="00297F83" w:rsidRDefault="007E740E" w:rsidP="00297F83">
      <w:pPr>
        <w:pStyle w:val="Ttulo3"/>
      </w:pPr>
      <w:bookmarkStart w:id="19" w:name="_Toc142493495"/>
      <w:r>
        <w:t>Tipos de microprocesadores</w:t>
      </w:r>
      <w:bookmarkEnd w:id="19"/>
      <w:r>
        <w:t xml:space="preserve"> </w:t>
      </w:r>
    </w:p>
    <w:p w14:paraId="00986F55" w14:textId="77777777" w:rsidR="00297F83" w:rsidRDefault="00297F83" w:rsidP="00297F83">
      <w:r>
        <w:t>Existen varios tipos de microprocesadores en el mercado, cada uno diseñado para satisfacer necesidades específicas y orientados hacia diferentes segmentos de usuarios. Aquí hay una lista de algunos tipos comunes de microprocesadores:</w:t>
      </w:r>
    </w:p>
    <w:p w14:paraId="72F3C021" w14:textId="77777777" w:rsidR="00297F83" w:rsidRDefault="00297F83" w:rsidP="00297F83"/>
    <w:p w14:paraId="108460A4" w14:textId="6B398A65" w:rsidR="00297F83" w:rsidRDefault="00297F83" w:rsidP="00297F83">
      <w:r w:rsidRPr="00297F83">
        <w:rPr>
          <w:b/>
          <w:bCs/>
        </w:rPr>
        <w:t>Microprocesadores para PC</w:t>
      </w:r>
      <w:r>
        <w:t>:</w:t>
      </w:r>
    </w:p>
    <w:p w14:paraId="417C379D" w14:textId="77777777" w:rsidR="00297F83" w:rsidRDefault="00297F83" w:rsidP="00297F83">
      <w:pPr>
        <w:pStyle w:val="Prrafodelista"/>
        <w:numPr>
          <w:ilvl w:val="0"/>
          <w:numId w:val="5"/>
        </w:numPr>
      </w:pPr>
      <w:r w:rsidRPr="0030005F">
        <w:rPr>
          <w:u w:val="single"/>
        </w:rPr>
        <w:t>Intel Core</w:t>
      </w:r>
      <w:r>
        <w:t>: Los procesadores Intel Core son ampliamente utilizados en computadoras de escritorio y portátiles. Vienen en diferentes series, como i3, i5 e i7, con diferentes niveles de rendimiento y características.</w:t>
      </w:r>
    </w:p>
    <w:p w14:paraId="6EFC6F7D" w14:textId="16A74DA9" w:rsidR="002D7572" w:rsidRDefault="00297F83" w:rsidP="002D7572">
      <w:pPr>
        <w:pStyle w:val="Prrafodelista"/>
        <w:numPr>
          <w:ilvl w:val="0"/>
          <w:numId w:val="5"/>
        </w:numPr>
      </w:pPr>
      <w:r w:rsidRPr="0090293A">
        <w:rPr>
          <w:u w:val="single"/>
        </w:rPr>
        <w:t>AMD Ryzen</w:t>
      </w:r>
      <w:r>
        <w:t>: Los procesadores AMD Ryzen son competidores directos de la línea Intel Core. Ofrecen una excelente relación rendimiento-precio y se utilizan en una variedad de sistemas.</w:t>
      </w:r>
    </w:p>
    <w:p w14:paraId="5E0CAE76" w14:textId="77777777" w:rsidR="001A3114" w:rsidRDefault="001A3114" w:rsidP="001A3114"/>
    <w:p w14:paraId="701DAD3A" w14:textId="77777777" w:rsidR="001A3114" w:rsidRDefault="001A3114" w:rsidP="001A3114"/>
    <w:p w14:paraId="2AE02CCD" w14:textId="77777777" w:rsidR="001A3114" w:rsidRDefault="001A3114" w:rsidP="001A3114"/>
    <w:p w14:paraId="4D882BAF" w14:textId="1A8E6483" w:rsidR="00297F83" w:rsidRDefault="00297F83" w:rsidP="002D7572">
      <w:r w:rsidRPr="006E6AB8">
        <w:rPr>
          <w:b/>
          <w:bCs/>
        </w:rPr>
        <w:lastRenderedPageBreak/>
        <w:t>Procesadores para Servidores</w:t>
      </w:r>
      <w:r>
        <w:t>:</w:t>
      </w:r>
    </w:p>
    <w:p w14:paraId="7C00BFAC" w14:textId="77777777" w:rsidR="00297F83" w:rsidRDefault="00297F83" w:rsidP="00297F83">
      <w:pPr>
        <w:pStyle w:val="Prrafodelista"/>
        <w:numPr>
          <w:ilvl w:val="0"/>
          <w:numId w:val="5"/>
        </w:numPr>
      </w:pPr>
      <w:r w:rsidRPr="006E6AB8">
        <w:rPr>
          <w:u w:val="single"/>
        </w:rPr>
        <w:t>Intel Xeon</w:t>
      </w:r>
      <w:r>
        <w:t>: Estos procesadores están diseñados para servidores y estaciones de trabajo de alta gama. Ofrecen mayor rendimiento, confiabilidad y funciones avanzadas para cargas de trabajo intensivas.</w:t>
      </w:r>
    </w:p>
    <w:p w14:paraId="3243BCFA" w14:textId="6DA8D099" w:rsidR="0030005F" w:rsidRDefault="00297F83" w:rsidP="0030005F">
      <w:pPr>
        <w:pStyle w:val="Prrafodelista"/>
        <w:numPr>
          <w:ilvl w:val="0"/>
          <w:numId w:val="5"/>
        </w:numPr>
      </w:pPr>
      <w:r w:rsidRPr="006E6AB8">
        <w:rPr>
          <w:u w:val="single"/>
        </w:rPr>
        <w:t>AMD EPYC</w:t>
      </w:r>
      <w:r>
        <w:t>: Los procesadores AMD EPYC son competidores en el mercado de servidores, también enfocados en brindar alta capacidad de procesamiento y eficiencia energética.</w:t>
      </w:r>
    </w:p>
    <w:p w14:paraId="14AD2F81" w14:textId="77777777" w:rsidR="001A3114" w:rsidRDefault="001A3114" w:rsidP="001A3114"/>
    <w:p w14:paraId="1AB7DB6F" w14:textId="6A4B1EC5" w:rsidR="00297F83" w:rsidRDefault="00297F83" w:rsidP="00297F83">
      <w:r w:rsidRPr="0030005F">
        <w:rPr>
          <w:b/>
          <w:bCs/>
        </w:rPr>
        <w:t>Procesadores para Dispositivos Móviles</w:t>
      </w:r>
      <w:r>
        <w:t>:</w:t>
      </w:r>
    </w:p>
    <w:p w14:paraId="1A69EF71" w14:textId="77777777" w:rsidR="00297F83" w:rsidRDefault="00297F83" w:rsidP="00297F83">
      <w:pPr>
        <w:pStyle w:val="Prrafodelista"/>
        <w:numPr>
          <w:ilvl w:val="0"/>
          <w:numId w:val="5"/>
        </w:numPr>
      </w:pPr>
      <w:r w:rsidRPr="006E6AB8">
        <w:rPr>
          <w:u w:val="single"/>
        </w:rPr>
        <w:t>Qualcomm Snapdragon</w:t>
      </w:r>
      <w:r>
        <w:t>: Utilizados en smartphones y tabletas, los procesadores Snapdragon ofrecen un equilibrio entre rendimiento y eficiencia energética.</w:t>
      </w:r>
    </w:p>
    <w:p w14:paraId="146462C9" w14:textId="2273326E" w:rsidR="0030005F" w:rsidRDefault="00297F83" w:rsidP="0030005F">
      <w:pPr>
        <w:pStyle w:val="Prrafodelista"/>
        <w:numPr>
          <w:ilvl w:val="0"/>
          <w:numId w:val="5"/>
        </w:numPr>
      </w:pPr>
      <w:r w:rsidRPr="006E6AB8">
        <w:rPr>
          <w:u w:val="single"/>
        </w:rPr>
        <w:t>Apple A-Series</w:t>
      </w:r>
      <w:r>
        <w:t>: Los chips diseñados por Apple para sus dispositivos iOS son conocidos por su potencia y eficiencia, y están optimizados para la integración con el sistema operativo y las aplicaciones de la compañía.</w:t>
      </w:r>
    </w:p>
    <w:p w14:paraId="3321B61E" w14:textId="77777777" w:rsidR="001A3114" w:rsidRDefault="001A3114" w:rsidP="001A3114"/>
    <w:p w14:paraId="1A4A5879" w14:textId="6A1AF9CF" w:rsidR="00297F83" w:rsidRDefault="00297F83" w:rsidP="00297F83">
      <w:r w:rsidRPr="0030005F">
        <w:rPr>
          <w:b/>
          <w:bCs/>
        </w:rPr>
        <w:t>Procesadores Embebidos</w:t>
      </w:r>
      <w:r>
        <w:t>:</w:t>
      </w:r>
    </w:p>
    <w:p w14:paraId="7DBEADEE" w14:textId="45BB04D5" w:rsidR="0030005F" w:rsidRDefault="00297F83" w:rsidP="0030005F">
      <w:pPr>
        <w:pStyle w:val="Prrafodelista"/>
        <w:numPr>
          <w:ilvl w:val="0"/>
          <w:numId w:val="5"/>
        </w:numPr>
      </w:pPr>
      <w:r w:rsidRPr="00E810F4">
        <w:rPr>
          <w:u w:val="single"/>
        </w:rPr>
        <w:t xml:space="preserve">ARM </w:t>
      </w:r>
      <w:proofErr w:type="spellStart"/>
      <w:r w:rsidRPr="00E810F4">
        <w:rPr>
          <w:u w:val="single"/>
        </w:rPr>
        <w:t>Cortex</w:t>
      </w:r>
      <w:proofErr w:type="spellEnd"/>
      <w:r>
        <w:t>: Los procesadores ARM se utilizan en una variedad de dispositivos embebidos, desde dispositivos de Internet de las cosas (</w:t>
      </w:r>
      <w:proofErr w:type="spellStart"/>
      <w:r>
        <w:t>IoT</w:t>
      </w:r>
      <w:proofErr w:type="spellEnd"/>
      <w:r>
        <w:t>) hasta sistemas de control industrial.</w:t>
      </w:r>
    </w:p>
    <w:p w14:paraId="6ED90CC6" w14:textId="77777777" w:rsidR="001A3114" w:rsidRDefault="001A3114" w:rsidP="001A3114"/>
    <w:p w14:paraId="4D60D666" w14:textId="16135400" w:rsidR="00297F83" w:rsidRDefault="00297F83" w:rsidP="002D7572">
      <w:r w:rsidRPr="002D7572">
        <w:rPr>
          <w:b/>
          <w:bCs/>
        </w:rPr>
        <w:t>Procesadores para Videojuegos</w:t>
      </w:r>
      <w:r>
        <w:t>:</w:t>
      </w:r>
    </w:p>
    <w:p w14:paraId="170DF7AD" w14:textId="77777777" w:rsidR="00297F83" w:rsidRDefault="00297F83" w:rsidP="00297F83">
      <w:pPr>
        <w:pStyle w:val="Prrafodelista"/>
        <w:numPr>
          <w:ilvl w:val="0"/>
          <w:numId w:val="5"/>
        </w:numPr>
      </w:pPr>
      <w:r w:rsidRPr="0090293A">
        <w:rPr>
          <w:u w:val="single"/>
        </w:rPr>
        <w:t xml:space="preserve">AMD Ryzen </w:t>
      </w:r>
      <w:proofErr w:type="spellStart"/>
      <w:r w:rsidRPr="0090293A">
        <w:rPr>
          <w:u w:val="single"/>
        </w:rPr>
        <w:t>Threadripper</w:t>
      </w:r>
      <w:proofErr w:type="spellEnd"/>
      <w:r>
        <w:t>: Estos procesadores están diseñados para entusiastas y jugadores que buscan un alto rendimiento en aplicaciones exigentes y juegos.</w:t>
      </w:r>
    </w:p>
    <w:p w14:paraId="11407791" w14:textId="7F161C04" w:rsidR="0090293A" w:rsidRDefault="00297F83" w:rsidP="0090293A">
      <w:pPr>
        <w:pStyle w:val="Prrafodelista"/>
        <w:numPr>
          <w:ilvl w:val="0"/>
          <w:numId w:val="5"/>
        </w:numPr>
      </w:pPr>
      <w:r w:rsidRPr="0090293A">
        <w:rPr>
          <w:u w:val="single"/>
        </w:rPr>
        <w:t>Intel Core i9 Extreme</w:t>
      </w:r>
      <w:r>
        <w:t xml:space="preserve">: Similar al </w:t>
      </w:r>
      <w:proofErr w:type="spellStart"/>
      <w:r>
        <w:t>Threadripper</w:t>
      </w:r>
      <w:proofErr w:type="spellEnd"/>
      <w:r>
        <w:t>, los procesadores Core i9 Extreme están diseñados para jugadores y creadores que buscan un rendimiento máximo.</w:t>
      </w:r>
    </w:p>
    <w:p w14:paraId="682F0E01" w14:textId="77777777" w:rsidR="001A3114" w:rsidRDefault="001A3114" w:rsidP="001A3114"/>
    <w:p w14:paraId="2483C5B7" w14:textId="7D1CEB76" w:rsidR="00297F83" w:rsidRDefault="00297F83" w:rsidP="00297F83">
      <w:r w:rsidRPr="003846BD">
        <w:rPr>
          <w:b/>
          <w:bCs/>
        </w:rPr>
        <w:lastRenderedPageBreak/>
        <w:t>Procesadores Especializados</w:t>
      </w:r>
      <w:r>
        <w:t>:</w:t>
      </w:r>
    </w:p>
    <w:p w14:paraId="6E44CCD4" w14:textId="77777777" w:rsidR="00297F83" w:rsidRDefault="00297F83" w:rsidP="00297F83">
      <w:pPr>
        <w:pStyle w:val="Prrafodelista"/>
        <w:numPr>
          <w:ilvl w:val="0"/>
          <w:numId w:val="5"/>
        </w:numPr>
      </w:pPr>
      <w:r w:rsidRPr="003846BD">
        <w:rPr>
          <w:u w:val="single"/>
        </w:rPr>
        <w:t>GPU (Unidad de Procesamiento Gráfico</w:t>
      </w:r>
      <w:r>
        <w:t xml:space="preserve">): Las </w:t>
      </w:r>
      <w:proofErr w:type="spellStart"/>
      <w:r>
        <w:t>GPUs</w:t>
      </w:r>
      <w:proofErr w:type="spellEnd"/>
      <w:r>
        <w:t>, como las de NVIDIA y AMD, están diseñadas para acelerar el procesamiento gráfico y se utilizan en tareas como juegos, diseño gráfico, inteligencia artificial y minería de criptomonedas.</w:t>
      </w:r>
    </w:p>
    <w:p w14:paraId="6072C891" w14:textId="77777777" w:rsidR="00297F83" w:rsidRDefault="00297F83" w:rsidP="00297F83">
      <w:pPr>
        <w:pStyle w:val="Prrafodelista"/>
        <w:numPr>
          <w:ilvl w:val="0"/>
          <w:numId w:val="5"/>
        </w:numPr>
      </w:pPr>
      <w:r w:rsidRPr="00935515">
        <w:rPr>
          <w:u w:val="single"/>
        </w:rPr>
        <w:t>Procesadores de Redes y Comunicaciones</w:t>
      </w:r>
      <w:r>
        <w:t>: Utilizados en enrutadores, conmutadores y equipos de red para gestionar el tráfico de datos y las comunicaciones.</w:t>
      </w:r>
    </w:p>
    <w:p w14:paraId="2E853DB7" w14:textId="77777777" w:rsidR="00297F83" w:rsidRDefault="00297F83" w:rsidP="00297F83">
      <w:pPr>
        <w:pStyle w:val="Prrafodelista"/>
        <w:numPr>
          <w:ilvl w:val="0"/>
          <w:numId w:val="5"/>
        </w:numPr>
      </w:pPr>
      <w:r w:rsidRPr="00935515">
        <w:rPr>
          <w:u w:val="single"/>
        </w:rPr>
        <w:t>Procesadores Cuánticos</w:t>
      </w:r>
      <w:r>
        <w:t>: Aunque todavía en sus primeras etapas y altamente experimentales, los procesadores cuánticos tienen el potencial de realizar cálculos a velocidades y niveles de complejidad que superan a los procesadores clásicos en ciertas tareas específicas.</w:t>
      </w:r>
    </w:p>
    <w:p w14:paraId="489D638E" w14:textId="77777777" w:rsidR="00297F83" w:rsidRDefault="00297F83" w:rsidP="00297F83"/>
    <w:p w14:paraId="7F052703" w14:textId="590122C4" w:rsidR="00A8260B" w:rsidRDefault="00297F83" w:rsidP="00297F83">
      <w:r>
        <w:t>Estos son solo algunos ejemplos de los tipos de microprocesadores disponibles en el mercado. La elección del microprocesador dependerá de las necesidades específicas de la aplicación, el rendimiento deseado y el presupuesto disponible.</w:t>
      </w:r>
    </w:p>
    <w:p w14:paraId="619F79A8" w14:textId="77777777" w:rsidR="00935515" w:rsidRPr="00A8260B" w:rsidRDefault="00935515" w:rsidP="00297F83"/>
    <w:p w14:paraId="52A42204" w14:textId="3AB0C461" w:rsidR="002168F2" w:rsidRDefault="007E740E" w:rsidP="001A3114">
      <w:pPr>
        <w:pStyle w:val="Ttulo3"/>
      </w:pPr>
      <w:bookmarkStart w:id="20" w:name="_Toc142493496"/>
      <w:r>
        <w:t>Especificaciones de los Microprocesadores</w:t>
      </w:r>
      <w:bookmarkEnd w:id="20"/>
    </w:p>
    <w:p w14:paraId="7DB9DE39" w14:textId="77777777" w:rsidR="002168F2" w:rsidRDefault="002168F2" w:rsidP="002168F2">
      <w:r>
        <w:t>Las especificaciones de un microprocesador son detalles técnicos que describen sus capacidades y características. Aquí hay algunas especificaciones clave que suelen mencionarse al describir un microprocesador:</w:t>
      </w:r>
    </w:p>
    <w:p w14:paraId="5E8F2AB0" w14:textId="77777777" w:rsidR="002168F2" w:rsidRDefault="002168F2" w:rsidP="002168F2"/>
    <w:p w14:paraId="1560A3E5" w14:textId="48D30188" w:rsidR="002168F2" w:rsidRDefault="002168F2" w:rsidP="004F4E5B">
      <w:pPr>
        <w:pStyle w:val="Prrafodelista"/>
        <w:numPr>
          <w:ilvl w:val="0"/>
          <w:numId w:val="6"/>
        </w:numPr>
      </w:pPr>
      <w:r w:rsidRPr="004F4E5B">
        <w:rPr>
          <w:u w:val="single"/>
        </w:rPr>
        <w:t>Modelo y Serie</w:t>
      </w:r>
      <w:r>
        <w:t>: El nombre o número de modelo del microprocesador. Puede incluir letras y números que indican la serie y la generación del procesador.</w:t>
      </w:r>
    </w:p>
    <w:p w14:paraId="3363284C" w14:textId="186A6EBE" w:rsidR="002168F2" w:rsidRDefault="002168F2" w:rsidP="004F4E5B">
      <w:pPr>
        <w:pStyle w:val="Prrafodelista"/>
        <w:numPr>
          <w:ilvl w:val="0"/>
          <w:numId w:val="6"/>
        </w:numPr>
      </w:pPr>
      <w:r w:rsidRPr="004F4E5B">
        <w:rPr>
          <w:u w:val="single"/>
        </w:rPr>
        <w:t>Velocidad de Reloj</w:t>
      </w:r>
      <w:r>
        <w:t xml:space="preserve">: La frecuencia a la que el procesador ejecuta instrucciones. Se mide en </w:t>
      </w:r>
      <w:proofErr w:type="spellStart"/>
      <w:r>
        <w:t>gigahertz</w:t>
      </w:r>
      <w:proofErr w:type="spellEnd"/>
      <w:r>
        <w:t xml:space="preserve"> (GHz) y representa cuántas operaciones puede realizar el procesador en un segundo.</w:t>
      </w:r>
    </w:p>
    <w:p w14:paraId="6CDED22D" w14:textId="75ABFE0C" w:rsidR="002168F2" w:rsidRDefault="002168F2" w:rsidP="002168F2">
      <w:pPr>
        <w:pStyle w:val="Prrafodelista"/>
        <w:numPr>
          <w:ilvl w:val="0"/>
          <w:numId w:val="6"/>
        </w:numPr>
      </w:pPr>
      <w:r w:rsidRPr="004F4E5B">
        <w:rPr>
          <w:u w:val="single"/>
        </w:rPr>
        <w:lastRenderedPageBreak/>
        <w:t>Número de Núcleos</w:t>
      </w:r>
      <w:r>
        <w:t>: Indica la cantidad de núcleos independientes dentro del microprocesador. Los procesadores con múltiples núcleos pueden manejar múltiples tareas de manera más eficiente.</w:t>
      </w:r>
    </w:p>
    <w:p w14:paraId="09455D8F" w14:textId="32ED67ED" w:rsidR="002168F2" w:rsidRDefault="002168F2" w:rsidP="004F4E5B">
      <w:pPr>
        <w:pStyle w:val="Prrafodelista"/>
        <w:numPr>
          <w:ilvl w:val="0"/>
          <w:numId w:val="6"/>
        </w:numPr>
      </w:pPr>
      <w:r w:rsidRPr="009D1266">
        <w:rPr>
          <w:u w:val="single"/>
        </w:rPr>
        <w:t>Número de Hilos</w:t>
      </w:r>
      <w:r>
        <w:t>: Cada núcleo puede manejar múltiples hilos de ejecución simultáneamente. El número total de hilos proporciona una idea de la capacidad multitarea del procesador.</w:t>
      </w:r>
    </w:p>
    <w:p w14:paraId="695CB430" w14:textId="1198C1A0" w:rsidR="002168F2" w:rsidRDefault="002168F2" w:rsidP="004F4E5B">
      <w:pPr>
        <w:pStyle w:val="Prrafodelista"/>
        <w:numPr>
          <w:ilvl w:val="0"/>
          <w:numId w:val="6"/>
        </w:numPr>
      </w:pPr>
      <w:r w:rsidRPr="009D1266">
        <w:rPr>
          <w:u w:val="single"/>
        </w:rPr>
        <w:t>Caché</w:t>
      </w:r>
      <w:r>
        <w:t>: El procesador suele tener diferentes niveles de caché, como L1, L2 y L3. La caché es una memoria rápida utilizada para almacenar datos y reducir la latencia de acceso a la memoria principal.</w:t>
      </w:r>
    </w:p>
    <w:p w14:paraId="646F08C7" w14:textId="1B9B0A1A" w:rsidR="002168F2" w:rsidRDefault="002168F2" w:rsidP="004F4E5B">
      <w:pPr>
        <w:pStyle w:val="Prrafodelista"/>
        <w:numPr>
          <w:ilvl w:val="0"/>
          <w:numId w:val="6"/>
        </w:numPr>
      </w:pPr>
      <w:r w:rsidRPr="009D1266">
        <w:rPr>
          <w:u w:val="single"/>
        </w:rPr>
        <w:t>Tecnología de Fabricación</w:t>
      </w:r>
      <w:r>
        <w:t>: Representa el tamaño del proceso de fabricación en nanómetros (nm). Una tecnología más pequeña generalmente resulta en un mayor rendimiento y eficiencia energética.</w:t>
      </w:r>
    </w:p>
    <w:p w14:paraId="1F09A1AB" w14:textId="2A17556D" w:rsidR="002168F2" w:rsidRDefault="002168F2" w:rsidP="004F4E5B">
      <w:pPr>
        <w:pStyle w:val="Prrafodelista"/>
        <w:numPr>
          <w:ilvl w:val="0"/>
          <w:numId w:val="6"/>
        </w:numPr>
      </w:pPr>
      <w:r w:rsidRPr="009D1266">
        <w:rPr>
          <w:u w:val="single"/>
        </w:rPr>
        <w:t>TDP (</w:t>
      </w:r>
      <w:proofErr w:type="spellStart"/>
      <w:r w:rsidRPr="009D1266">
        <w:rPr>
          <w:u w:val="single"/>
        </w:rPr>
        <w:t>Thermal</w:t>
      </w:r>
      <w:proofErr w:type="spellEnd"/>
      <w:r w:rsidRPr="009D1266">
        <w:rPr>
          <w:u w:val="single"/>
        </w:rPr>
        <w:t xml:space="preserve"> </w:t>
      </w:r>
      <w:proofErr w:type="spellStart"/>
      <w:r w:rsidRPr="009D1266">
        <w:rPr>
          <w:u w:val="single"/>
        </w:rPr>
        <w:t>Design</w:t>
      </w:r>
      <w:proofErr w:type="spellEnd"/>
      <w:r w:rsidRPr="009D1266">
        <w:rPr>
          <w:u w:val="single"/>
        </w:rPr>
        <w:t xml:space="preserve"> </w:t>
      </w:r>
      <w:proofErr w:type="spellStart"/>
      <w:r w:rsidRPr="009D1266">
        <w:rPr>
          <w:u w:val="single"/>
        </w:rPr>
        <w:t>Power</w:t>
      </w:r>
      <w:proofErr w:type="spellEnd"/>
      <w:r>
        <w:t>): La cantidad máxima de energía que el procesador puede disipar en forma de calor. Es una indicación de la carga térmica que generará en un sistema.</w:t>
      </w:r>
    </w:p>
    <w:p w14:paraId="42A025D0" w14:textId="048E03DC" w:rsidR="002168F2" w:rsidRDefault="002168F2" w:rsidP="004F4E5B">
      <w:pPr>
        <w:pStyle w:val="Prrafodelista"/>
        <w:numPr>
          <w:ilvl w:val="0"/>
          <w:numId w:val="6"/>
        </w:numPr>
      </w:pPr>
      <w:r w:rsidRPr="009D1266">
        <w:rPr>
          <w:u w:val="single"/>
        </w:rPr>
        <w:t>Arquitectura</w:t>
      </w:r>
      <w:r>
        <w:t xml:space="preserve">: La arquitectura del microprocesador, como x86, ARM, </w:t>
      </w:r>
      <w:proofErr w:type="spellStart"/>
      <w:r>
        <w:t>PowerPC</w:t>
      </w:r>
      <w:proofErr w:type="spellEnd"/>
      <w:r>
        <w:t>, etc. Esto determina la compatibilidad de software y las instrucciones que el procesador puede ejecutar.</w:t>
      </w:r>
    </w:p>
    <w:p w14:paraId="29BDB564" w14:textId="5828A17E" w:rsidR="002168F2" w:rsidRDefault="002168F2" w:rsidP="004F4E5B">
      <w:pPr>
        <w:pStyle w:val="Prrafodelista"/>
        <w:numPr>
          <w:ilvl w:val="0"/>
          <w:numId w:val="6"/>
        </w:numPr>
      </w:pPr>
      <w:r w:rsidRPr="009D1266">
        <w:rPr>
          <w:u w:val="single"/>
        </w:rPr>
        <w:t>Instrucciones Adicionales</w:t>
      </w:r>
      <w:r>
        <w:t>: Algunos procesadores tienen conjuntos de instrucciones adicionales, como instrucciones de cifrado, aceleración de multimedia, etc.</w:t>
      </w:r>
    </w:p>
    <w:p w14:paraId="752382D1" w14:textId="2138AA37" w:rsidR="002168F2" w:rsidRDefault="002168F2" w:rsidP="004F4E5B">
      <w:pPr>
        <w:pStyle w:val="Prrafodelista"/>
        <w:numPr>
          <w:ilvl w:val="0"/>
          <w:numId w:val="6"/>
        </w:numPr>
      </w:pPr>
      <w:r w:rsidRPr="009D1266">
        <w:rPr>
          <w:u w:val="single"/>
        </w:rPr>
        <w:t>Gráficos Integrados</w:t>
      </w:r>
      <w:r>
        <w:t>: Algunos procesadores tienen unidades de procesamiento gráfico (GPU) integradas para manejar gráficos y video sin la necesidad de una tarjeta gráfica independiente.</w:t>
      </w:r>
    </w:p>
    <w:p w14:paraId="3AC2B04A" w14:textId="1A711B09" w:rsidR="002168F2" w:rsidRDefault="002168F2" w:rsidP="004F4E5B">
      <w:pPr>
        <w:pStyle w:val="Prrafodelista"/>
        <w:numPr>
          <w:ilvl w:val="0"/>
          <w:numId w:val="6"/>
        </w:numPr>
      </w:pPr>
      <w:r w:rsidRPr="009D1266">
        <w:rPr>
          <w:u w:val="single"/>
        </w:rPr>
        <w:t>Socket</w:t>
      </w:r>
      <w:r>
        <w:t>: El tipo de socket en la placa madre necesario para conectar el procesador.</w:t>
      </w:r>
    </w:p>
    <w:p w14:paraId="2ED3F00E" w14:textId="29D5519E" w:rsidR="002168F2" w:rsidRDefault="002168F2" w:rsidP="004F4E5B">
      <w:pPr>
        <w:pStyle w:val="Prrafodelista"/>
        <w:numPr>
          <w:ilvl w:val="0"/>
          <w:numId w:val="6"/>
        </w:numPr>
      </w:pPr>
      <w:r w:rsidRPr="009D1266">
        <w:rPr>
          <w:u w:val="single"/>
        </w:rPr>
        <w:t>Soporte de Memoria</w:t>
      </w:r>
      <w:r>
        <w:t>: Los tipos y velocidades de memoria RAM compatibles con el procesador.</w:t>
      </w:r>
    </w:p>
    <w:p w14:paraId="70059F1A" w14:textId="0B518874" w:rsidR="002168F2" w:rsidRDefault="002168F2" w:rsidP="004F4E5B">
      <w:pPr>
        <w:pStyle w:val="Prrafodelista"/>
        <w:numPr>
          <w:ilvl w:val="0"/>
          <w:numId w:val="6"/>
        </w:numPr>
      </w:pPr>
      <w:r w:rsidRPr="009D1266">
        <w:rPr>
          <w:u w:val="single"/>
        </w:rPr>
        <w:t>Compatibilidad</w:t>
      </w:r>
      <w:r>
        <w:t>: Indica qué sistemas operativos y software son compatibles con el procesador.</w:t>
      </w:r>
    </w:p>
    <w:p w14:paraId="2A146818" w14:textId="5228FDA0" w:rsidR="002168F2" w:rsidRDefault="002168F2" w:rsidP="004F4E5B">
      <w:pPr>
        <w:pStyle w:val="Prrafodelista"/>
        <w:numPr>
          <w:ilvl w:val="0"/>
          <w:numId w:val="6"/>
        </w:numPr>
      </w:pPr>
      <w:r w:rsidRPr="009D1266">
        <w:rPr>
          <w:u w:val="single"/>
        </w:rPr>
        <w:lastRenderedPageBreak/>
        <w:t>Funciones Especiales:</w:t>
      </w:r>
      <w:r>
        <w:t xml:space="preserve"> Algunos procesadores tienen características especiales, como soporte para virtualización, tecnologías de seguridad, tecnologías de ahorro de energía, etc.</w:t>
      </w:r>
    </w:p>
    <w:p w14:paraId="6BEA2401" w14:textId="77777777" w:rsidR="002168F2" w:rsidRDefault="002168F2" w:rsidP="004F4E5B">
      <w:pPr>
        <w:pStyle w:val="Prrafodelista"/>
        <w:numPr>
          <w:ilvl w:val="0"/>
          <w:numId w:val="6"/>
        </w:numPr>
      </w:pPr>
      <w:r w:rsidRPr="004F4E5B">
        <w:rPr>
          <w:u w:val="single"/>
        </w:rPr>
        <w:t>Generación</w:t>
      </w:r>
      <w:r>
        <w:t>: Muchos fabricantes lanzan múltiples generaciones de procesadores. La generación suele estar asociada con mejoras en rendimiento y eficiencia.</w:t>
      </w:r>
    </w:p>
    <w:p w14:paraId="1074188D" w14:textId="77777777" w:rsidR="002168F2" w:rsidRDefault="002168F2" w:rsidP="002168F2"/>
    <w:p w14:paraId="27C2D5D5" w14:textId="50DE9923" w:rsidR="00C0268B" w:rsidRDefault="002168F2" w:rsidP="002168F2">
      <w:r>
        <w:t>Estas son algunas de las especificaciones clave que encontrarás al analizar un microprocesador. Las especificaciones determinarán el rendimiento y la capacidad del procesador para satisfacer tus necesidades específicas.</w:t>
      </w:r>
    </w:p>
    <w:p w14:paraId="637E9434" w14:textId="77777777" w:rsidR="009D1266" w:rsidRPr="00C0268B" w:rsidRDefault="009D1266" w:rsidP="002168F2"/>
    <w:p w14:paraId="07EA0164" w14:textId="4D485641" w:rsidR="00431D70" w:rsidRDefault="007E740E" w:rsidP="00014BFA">
      <w:pPr>
        <w:pStyle w:val="Ttulo2"/>
      </w:pPr>
      <w:bookmarkStart w:id="21" w:name="_Toc142493497"/>
      <w:r>
        <w:t>Diferencias entre los tipos de microprocesadores</w:t>
      </w:r>
      <w:bookmarkEnd w:id="21"/>
    </w:p>
    <w:p w14:paraId="3744138C" w14:textId="77777777" w:rsidR="00431D70" w:rsidRDefault="00431D70" w:rsidP="00431D70">
      <w:r>
        <w:t>Los diferentes tipos de microprocesadores se distinguen por sus características, rendimiento y aplicaciones específicas. Aquí hay algunas diferencias clave entre algunos tipos comunes de microprocesadores:</w:t>
      </w:r>
    </w:p>
    <w:p w14:paraId="49AEC0DE" w14:textId="77777777" w:rsidR="00431D70" w:rsidRDefault="00431D70" w:rsidP="00431D70"/>
    <w:p w14:paraId="73209DDF" w14:textId="0DC8C84F" w:rsidR="00431D70" w:rsidRDefault="00431D70" w:rsidP="00431D70">
      <w:r w:rsidRPr="00014BFA">
        <w:rPr>
          <w:b/>
          <w:bCs/>
        </w:rPr>
        <w:t>Microprocesadores para PC (Intel Core vs. AMD Ryzen</w:t>
      </w:r>
      <w:r>
        <w:t>):</w:t>
      </w:r>
    </w:p>
    <w:p w14:paraId="45555C16" w14:textId="77777777" w:rsidR="00431D70" w:rsidRDefault="00431D70" w:rsidP="00014BFA">
      <w:pPr>
        <w:pStyle w:val="Prrafodelista"/>
        <w:numPr>
          <w:ilvl w:val="0"/>
          <w:numId w:val="7"/>
        </w:numPr>
      </w:pPr>
      <w:r w:rsidRPr="00014BFA">
        <w:rPr>
          <w:u w:val="single"/>
        </w:rPr>
        <w:t>Marca y Arquitectura</w:t>
      </w:r>
      <w:r>
        <w:t>: Intel Core y AMD Ryzen utilizan arquitecturas diferentes, lo que puede afectar su rendimiento y características únicas.</w:t>
      </w:r>
    </w:p>
    <w:p w14:paraId="76BA9D5E" w14:textId="77777777" w:rsidR="00431D70" w:rsidRDefault="00431D70" w:rsidP="00014BFA">
      <w:pPr>
        <w:pStyle w:val="Prrafodelista"/>
        <w:numPr>
          <w:ilvl w:val="0"/>
          <w:numId w:val="7"/>
        </w:numPr>
      </w:pPr>
      <w:r w:rsidRPr="00014BFA">
        <w:rPr>
          <w:u w:val="single"/>
        </w:rPr>
        <w:t>Rendimiento y Precio</w:t>
      </w:r>
      <w:r>
        <w:t>: Las líneas de productos de ambas marcas pueden variar en términos de rendimiento y precio, lo que brinda opciones para diferentes presupuestos y necesidades.</w:t>
      </w:r>
    </w:p>
    <w:p w14:paraId="70341622" w14:textId="77777777" w:rsidR="00431D70" w:rsidRDefault="00431D70" w:rsidP="00014BFA">
      <w:pPr>
        <w:pStyle w:val="Prrafodelista"/>
        <w:numPr>
          <w:ilvl w:val="0"/>
          <w:numId w:val="7"/>
        </w:numPr>
      </w:pPr>
      <w:r w:rsidRPr="00014BFA">
        <w:rPr>
          <w:u w:val="single"/>
        </w:rPr>
        <w:t>Eficiencia Energética</w:t>
      </w:r>
      <w:r>
        <w:t>: AMD Ryzen ha sido elogiado por su eficiencia energética en comparación con algunas opciones de Intel Core.</w:t>
      </w:r>
    </w:p>
    <w:p w14:paraId="1DAB89BC" w14:textId="77777777" w:rsidR="00833D7B" w:rsidRDefault="00833D7B" w:rsidP="00431D70"/>
    <w:p w14:paraId="1437BC10" w14:textId="07D7CEB7" w:rsidR="00431D70" w:rsidRDefault="00431D70" w:rsidP="00431D70">
      <w:r w:rsidRPr="00014BFA">
        <w:rPr>
          <w:b/>
          <w:bCs/>
        </w:rPr>
        <w:t>Procesadores para Servidores (Intel Xeon vs. AMD EPYC</w:t>
      </w:r>
      <w:r>
        <w:t>):</w:t>
      </w:r>
    </w:p>
    <w:p w14:paraId="39367F4A" w14:textId="77777777" w:rsidR="00431D70" w:rsidRDefault="00431D70" w:rsidP="00014BFA">
      <w:pPr>
        <w:pStyle w:val="Prrafodelista"/>
        <w:numPr>
          <w:ilvl w:val="0"/>
          <w:numId w:val="8"/>
        </w:numPr>
      </w:pPr>
      <w:r w:rsidRPr="00014BFA">
        <w:rPr>
          <w:u w:val="single"/>
        </w:rPr>
        <w:t xml:space="preserve">Núcleos </w:t>
      </w:r>
      <w:proofErr w:type="spellStart"/>
      <w:r w:rsidRPr="00014BFA">
        <w:rPr>
          <w:u w:val="single"/>
        </w:rPr>
        <w:t>y</w:t>
      </w:r>
      <w:proofErr w:type="spellEnd"/>
      <w:r w:rsidRPr="00014BFA">
        <w:rPr>
          <w:u w:val="single"/>
        </w:rPr>
        <w:t xml:space="preserve"> Hilos</w:t>
      </w:r>
      <w:r>
        <w:t xml:space="preserve">: Los procesadores AMD EPYC tienden a ofrecer más núcleos </w:t>
      </w:r>
      <w:proofErr w:type="spellStart"/>
      <w:r>
        <w:t>y</w:t>
      </w:r>
      <w:proofErr w:type="spellEnd"/>
      <w:r>
        <w:t xml:space="preserve"> hilos en comparación con los procesadores Intel Xeon, lo que puede ser beneficioso para cargas de trabajo intensivas.</w:t>
      </w:r>
    </w:p>
    <w:p w14:paraId="7ABE0CAD" w14:textId="77777777" w:rsidR="00431D70" w:rsidRDefault="00431D70" w:rsidP="00014BFA">
      <w:pPr>
        <w:pStyle w:val="Prrafodelista"/>
        <w:numPr>
          <w:ilvl w:val="0"/>
          <w:numId w:val="8"/>
        </w:numPr>
      </w:pPr>
      <w:r w:rsidRPr="00014BFA">
        <w:rPr>
          <w:u w:val="single"/>
        </w:rPr>
        <w:lastRenderedPageBreak/>
        <w:t>Rendimiento en Servidores</w:t>
      </w:r>
      <w:r>
        <w:t>: En ciertos escenarios, los procesadores AMD EPYC han demostrado ser competitivos en términos de rendimiento y relación precio-rendimiento con los procesadores Intel Xeon.</w:t>
      </w:r>
    </w:p>
    <w:p w14:paraId="5088501C" w14:textId="77777777" w:rsidR="00833D7B" w:rsidRDefault="00833D7B" w:rsidP="00431D70"/>
    <w:p w14:paraId="5FCDBC67" w14:textId="43F71E20" w:rsidR="00431D70" w:rsidRDefault="00431D70" w:rsidP="00431D70">
      <w:r w:rsidRPr="00014BFA">
        <w:rPr>
          <w:b/>
          <w:bCs/>
        </w:rPr>
        <w:t>Procesadores para Dispositivos Móviles (Qualcomm Snapdragon vs. Apple A-Series</w:t>
      </w:r>
      <w:r>
        <w:t>):</w:t>
      </w:r>
    </w:p>
    <w:p w14:paraId="72C1B327" w14:textId="77777777" w:rsidR="00431D70" w:rsidRDefault="00431D70" w:rsidP="00014BFA">
      <w:pPr>
        <w:pStyle w:val="Prrafodelista"/>
        <w:numPr>
          <w:ilvl w:val="0"/>
          <w:numId w:val="9"/>
        </w:numPr>
      </w:pPr>
      <w:r w:rsidRPr="00014BFA">
        <w:rPr>
          <w:u w:val="single"/>
        </w:rPr>
        <w:t>Integración con el Sistema Operativo</w:t>
      </w:r>
      <w:r>
        <w:t>: Los procesadores de Apple A-Series están diseñados específicamente para integrarse con el sistema operativo iOS, lo que puede ofrecer una experiencia más optimizada.</w:t>
      </w:r>
    </w:p>
    <w:p w14:paraId="0C02C30D" w14:textId="77777777" w:rsidR="00431D70" w:rsidRDefault="00431D70" w:rsidP="00014BFA">
      <w:pPr>
        <w:pStyle w:val="Prrafodelista"/>
        <w:numPr>
          <w:ilvl w:val="0"/>
          <w:numId w:val="9"/>
        </w:numPr>
      </w:pPr>
      <w:r w:rsidRPr="00014BFA">
        <w:rPr>
          <w:u w:val="single"/>
        </w:rPr>
        <w:t>Compatibilidad y Actualizaciones</w:t>
      </w:r>
      <w:r>
        <w:t>: Los procesadores Snapdragon se utilizan en una variedad de dispositivos Android, lo que puede brindar más opciones de dispositivos y una mayor flexibilidad de personalización.</w:t>
      </w:r>
    </w:p>
    <w:p w14:paraId="00571E09" w14:textId="77777777" w:rsidR="00431D70" w:rsidRDefault="00431D70" w:rsidP="00431D70"/>
    <w:p w14:paraId="11EA96AB" w14:textId="6F5F1D0F" w:rsidR="00431D70" w:rsidRDefault="00431D70" w:rsidP="00431D70">
      <w:r w:rsidRPr="00455D43">
        <w:rPr>
          <w:b/>
          <w:bCs/>
        </w:rPr>
        <w:t xml:space="preserve">Procesadores Embebidos (ARM </w:t>
      </w:r>
      <w:proofErr w:type="spellStart"/>
      <w:r w:rsidRPr="00455D43">
        <w:rPr>
          <w:b/>
          <w:bCs/>
        </w:rPr>
        <w:t>Cortex</w:t>
      </w:r>
      <w:proofErr w:type="spellEnd"/>
      <w:r>
        <w:t>):</w:t>
      </w:r>
    </w:p>
    <w:p w14:paraId="6FA2CDB3" w14:textId="77777777" w:rsidR="00431D70" w:rsidRDefault="00431D70" w:rsidP="00455D43">
      <w:pPr>
        <w:pStyle w:val="Prrafodelista"/>
        <w:numPr>
          <w:ilvl w:val="0"/>
          <w:numId w:val="10"/>
        </w:numPr>
      </w:pPr>
      <w:r w:rsidRPr="00455D43">
        <w:rPr>
          <w:u w:val="single"/>
        </w:rPr>
        <w:t>Diversidad de Aplicaciones</w:t>
      </w:r>
      <w:r>
        <w:t xml:space="preserve">: Los procesadores ARM </w:t>
      </w:r>
      <w:proofErr w:type="spellStart"/>
      <w:r>
        <w:t>Cortex</w:t>
      </w:r>
      <w:proofErr w:type="spellEnd"/>
      <w:r>
        <w:t xml:space="preserve"> se utilizan en una amplia gama de dispositivos embebidos, desde dispositivos </w:t>
      </w:r>
      <w:proofErr w:type="spellStart"/>
      <w:r>
        <w:t>IoT</w:t>
      </w:r>
      <w:proofErr w:type="spellEnd"/>
      <w:r>
        <w:t xml:space="preserve"> hasta sistemas de control industrial, debido a su eficiencia energética y capacidad de integración.</w:t>
      </w:r>
    </w:p>
    <w:p w14:paraId="53BA32FA" w14:textId="77777777" w:rsidR="00431D70" w:rsidRDefault="00431D70" w:rsidP="00455D43">
      <w:pPr>
        <w:pStyle w:val="Prrafodelista"/>
        <w:numPr>
          <w:ilvl w:val="0"/>
          <w:numId w:val="10"/>
        </w:numPr>
      </w:pPr>
      <w:r w:rsidRPr="00455D43">
        <w:rPr>
          <w:u w:val="single"/>
        </w:rPr>
        <w:t>Personalización</w:t>
      </w:r>
      <w:r>
        <w:t xml:space="preserve">: Los diseñadores de sistemas embebidos pueden personalizar procesadores ARM </w:t>
      </w:r>
      <w:proofErr w:type="spellStart"/>
      <w:r>
        <w:t>Cortex</w:t>
      </w:r>
      <w:proofErr w:type="spellEnd"/>
      <w:r>
        <w:t xml:space="preserve"> según sus necesidades específicas.</w:t>
      </w:r>
    </w:p>
    <w:p w14:paraId="13155571" w14:textId="77777777" w:rsidR="00455D43" w:rsidRDefault="00455D43" w:rsidP="00455D43"/>
    <w:p w14:paraId="79BB50C8" w14:textId="66EFA38F" w:rsidR="00431D70" w:rsidRDefault="00431D70" w:rsidP="00455D43">
      <w:r w:rsidRPr="00455D43">
        <w:rPr>
          <w:b/>
          <w:bCs/>
        </w:rPr>
        <w:t xml:space="preserve">Procesadores para Videojuegos (AMD Ryzen </w:t>
      </w:r>
      <w:proofErr w:type="spellStart"/>
      <w:r w:rsidRPr="00455D43">
        <w:rPr>
          <w:b/>
          <w:bCs/>
        </w:rPr>
        <w:t>Threadripper</w:t>
      </w:r>
      <w:proofErr w:type="spellEnd"/>
      <w:r w:rsidRPr="00455D43">
        <w:rPr>
          <w:b/>
          <w:bCs/>
        </w:rPr>
        <w:t xml:space="preserve"> vs. Intel Core i9 Extreme</w:t>
      </w:r>
      <w:r>
        <w:t>):</w:t>
      </w:r>
    </w:p>
    <w:p w14:paraId="22171034" w14:textId="77777777" w:rsidR="00431D70" w:rsidRDefault="00431D70" w:rsidP="00455D43">
      <w:pPr>
        <w:pStyle w:val="Prrafodelista"/>
        <w:numPr>
          <w:ilvl w:val="0"/>
          <w:numId w:val="10"/>
        </w:numPr>
      </w:pPr>
      <w:r w:rsidRPr="00062043">
        <w:rPr>
          <w:u w:val="single"/>
        </w:rPr>
        <w:t>Núcleos y Rendimiento Multihilo</w:t>
      </w:r>
      <w:r>
        <w:t xml:space="preserve">: Los procesadores </w:t>
      </w:r>
      <w:proofErr w:type="spellStart"/>
      <w:r>
        <w:t>Threadripper</w:t>
      </w:r>
      <w:proofErr w:type="spellEnd"/>
      <w:r>
        <w:t xml:space="preserve"> suelen tener más núcleos y capacidad de rendimiento en tareas intensivas en comparación con los procesadores Core i9 Extreme de Intel.</w:t>
      </w:r>
    </w:p>
    <w:p w14:paraId="69D564FE" w14:textId="77777777" w:rsidR="00431D70" w:rsidRDefault="00431D70" w:rsidP="00455D43">
      <w:pPr>
        <w:pStyle w:val="Prrafodelista"/>
        <w:numPr>
          <w:ilvl w:val="0"/>
          <w:numId w:val="10"/>
        </w:numPr>
      </w:pPr>
      <w:r w:rsidRPr="00062043">
        <w:rPr>
          <w:u w:val="single"/>
        </w:rPr>
        <w:t>Precio y Uso Específico</w:t>
      </w:r>
      <w:r>
        <w:t>: Los procesadores de gama alta para juegos y aplicaciones exigentes suelen ser más costosos y pueden ser excesivos para las necesidades de un usuario promedio.</w:t>
      </w:r>
    </w:p>
    <w:p w14:paraId="6BBA4E1B" w14:textId="77777777" w:rsidR="00431D70" w:rsidRDefault="00431D70" w:rsidP="00431D70"/>
    <w:p w14:paraId="4E5D65A9" w14:textId="58127A8E" w:rsidR="00431D70" w:rsidRDefault="00431D70" w:rsidP="00431D70">
      <w:r w:rsidRPr="00062043">
        <w:rPr>
          <w:b/>
          <w:bCs/>
        </w:rPr>
        <w:t>Procesadores Cuánticos vs. Procesadores Clásicos</w:t>
      </w:r>
      <w:r>
        <w:t>:</w:t>
      </w:r>
    </w:p>
    <w:p w14:paraId="7011D0AB" w14:textId="77777777" w:rsidR="00431D70" w:rsidRDefault="00431D70" w:rsidP="00062043">
      <w:pPr>
        <w:pStyle w:val="Prrafodelista"/>
        <w:numPr>
          <w:ilvl w:val="0"/>
          <w:numId w:val="11"/>
        </w:numPr>
      </w:pPr>
      <w:r w:rsidRPr="00062043">
        <w:rPr>
          <w:u w:val="single"/>
        </w:rPr>
        <w:t>Naturaleza Cuántica</w:t>
      </w:r>
      <w:r>
        <w:t>: Los procesadores cuánticos aprovechan la mecánica cuántica para realizar cálculos en paralelo y manejar problemas específicos, como simulaciones de materiales y algoritmos de factorización de números.</w:t>
      </w:r>
    </w:p>
    <w:p w14:paraId="767F2CE0" w14:textId="77777777" w:rsidR="00431D70" w:rsidRDefault="00431D70" w:rsidP="00062043">
      <w:pPr>
        <w:pStyle w:val="Prrafodelista"/>
        <w:numPr>
          <w:ilvl w:val="0"/>
          <w:numId w:val="11"/>
        </w:numPr>
      </w:pPr>
      <w:r w:rsidRPr="00062043">
        <w:rPr>
          <w:u w:val="single"/>
        </w:rPr>
        <w:t>Aplicaciones Limitadas</w:t>
      </w:r>
      <w:r>
        <w:t>: Los procesadores cuánticos están en sus primeras etapas y son adecuados para tareas específicas, pero no reemplazarán completamente a los procesadores clásicos en todas las aplicaciones.</w:t>
      </w:r>
    </w:p>
    <w:p w14:paraId="676FCDFE" w14:textId="77777777" w:rsidR="00431D70" w:rsidRDefault="00431D70" w:rsidP="00431D70"/>
    <w:p w14:paraId="68A74C1D" w14:textId="07E977DA" w:rsidR="00B7776D" w:rsidRDefault="00431D70" w:rsidP="00431D70">
      <w:r>
        <w:t>Estas son solo algunas de las diferencias clave entre los tipos de microprocesadores mencionados. La elección del microprocesador depende de las necesidades específicas, el presupuesto y las aplicaciones previstas. Cada tipo de procesador tiene sus propias ventajas y desventajas según el contexto de uso.</w:t>
      </w:r>
    </w:p>
    <w:p w14:paraId="6EDA6980" w14:textId="4A313400" w:rsidR="00062043" w:rsidRPr="00B7776D" w:rsidRDefault="00062043" w:rsidP="00431D70"/>
    <w:p w14:paraId="481418A2" w14:textId="47F5D479" w:rsidR="007E740E" w:rsidRDefault="007E740E" w:rsidP="002472A0">
      <w:pPr>
        <w:pStyle w:val="Ttulo2"/>
      </w:pPr>
      <w:bookmarkStart w:id="22" w:name="_Toc142493498"/>
      <w:r>
        <w:t>Memorias</w:t>
      </w:r>
      <w:bookmarkEnd w:id="22"/>
    </w:p>
    <w:p w14:paraId="703FCDE2" w14:textId="772FFFC4" w:rsidR="00BD477F" w:rsidRDefault="007E740E" w:rsidP="00B60334">
      <w:pPr>
        <w:pStyle w:val="Ttulo3"/>
      </w:pPr>
      <w:bookmarkStart w:id="23" w:name="_Toc142493499"/>
      <w:r>
        <w:t>Función de las memorias</w:t>
      </w:r>
      <w:bookmarkEnd w:id="23"/>
      <w:r>
        <w:t xml:space="preserve"> </w:t>
      </w:r>
    </w:p>
    <w:p w14:paraId="1C5C6180" w14:textId="56CFD256" w:rsidR="00BD477F" w:rsidRDefault="00BD477F" w:rsidP="00BD477F">
      <w:r>
        <w:t>Las memorias son componentes esenciales en los sistemas computacionales y desempeñan un papel fundamental en el almacenamiento y acceso a datos e instrucciones. Hay varios tipos de memorias en una computadora, cada una con su función específica. Aquí están algunas de las memorias más importantes y sus funciones:</w:t>
      </w:r>
    </w:p>
    <w:p w14:paraId="094AD8FF" w14:textId="77777777" w:rsidR="00B60334" w:rsidRDefault="00B60334" w:rsidP="00BD477F"/>
    <w:p w14:paraId="0B68AAEE" w14:textId="238137D3" w:rsidR="00BD477F" w:rsidRPr="00BD477F" w:rsidRDefault="00BD477F" w:rsidP="00BD477F">
      <w:pPr>
        <w:rPr>
          <w:lang w:val="en-US"/>
        </w:rPr>
      </w:pPr>
      <w:r w:rsidRPr="002210E5">
        <w:rPr>
          <w:b/>
          <w:bCs/>
          <w:lang w:val="en-US"/>
        </w:rPr>
        <w:t>Memoria RAM (Random Access Memory</w:t>
      </w:r>
      <w:r w:rsidRPr="00BD477F">
        <w:rPr>
          <w:lang w:val="en-US"/>
        </w:rPr>
        <w:t>):</w:t>
      </w:r>
    </w:p>
    <w:p w14:paraId="49723118" w14:textId="77777777" w:rsidR="00BD477F" w:rsidRDefault="00BD477F" w:rsidP="002210E5">
      <w:pPr>
        <w:pStyle w:val="Prrafodelista"/>
        <w:numPr>
          <w:ilvl w:val="0"/>
          <w:numId w:val="16"/>
        </w:numPr>
      </w:pPr>
      <w:r>
        <w:t>Función: La memoria RAM es una forma de memoria volátil de acceso rápido que almacena temporalmente los datos e instrucciones que la CPU necesita mientras realiza operaciones. Es utilizada para cargar y ejecutar programas y aplicaciones en tiempo real. A medida que la CPU accede a los datos almacenados en la RAM, se obtiene una alta velocidad de acceso que permite un funcionamiento fluido del sistema.</w:t>
      </w:r>
    </w:p>
    <w:p w14:paraId="3CD24E3F" w14:textId="77777777" w:rsidR="00BD477F" w:rsidRDefault="00BD477F" w:rsidP="002210E5">
      <w:pPr>
        <w:pStyle w:val="Prrafodelista"/>
        <w:numPr>
          <w:ilvl w:val="0"/>
          <w:numId w:val="16"/>
        </w:numPr>
      </w:pPr>
      <w:r>
        <w:lastRenderedPageBreak/>
        <w:t>Uso: La RAM almacena los programas y datos que están siendo utilizados activamente por el sistema operativo y las aplicaciones en ejecución. A medida que se cierran las aplicaciones o se apaga la computadora, los datos en la RAM se borran.</w:t>
      </w:r>
    </w:p>
    <w:p w14:paraId="40FD9EE8" w14:textId="77777777" w:rsidR="00B60334" w:rsidRDefault="00B60334" w:rsidP="00B60334"/>
    <w:p w14:paraId="746F19B8" w14:textId="20E72D60" w:rsidR="00BD477F" w:rsidRPr="00C54BA6" w:rsidRDefault="00BD477F" w:rsidP="00BD477F">
      <w:pPr>
        <w:rPr>
          <w:b/>
          <w:bCs/>
          <w:lang w:val="en-US"/>
        </w:rPr>
      </w:pPr>
      <w:r w:rsidRPr="00C54BA6">
        <w:rPr>
          <w:b/>
          <w:bCs/>
          <w:lang w:val="en-US"/>
        </w:rPr>
        <w:t>Memoria ROM (Read-Only Memory):</w:t>
      </w:r>
    </w:p>
    <w:p w14:paraId="653A9935" w14:textId="77777777" w:rsidR="00BD477F" w:rsidRDefault="00BD477F" w:rsidP="00C54BA6">
      <w:pPr>
        <w:pStyle w:val="Prrafodelista"/>
        <w:numPr>
          <w:ilvl w:val="0"/>
          <w:numId w:val="15"/>
        </w:numPr>
      </w:pPr>
      <w:r>
        <w:t>Función: La memoria ROM es una memoria no volátil que almacena instrucciones y datos esenciales para el arranque y la inicialización del sistema. Contiene firmware y datos que no deben modificarse ni perderse, como el firmware de la BIOS o UEFI.</w:t>
      </w:r>
    </w:p>
    <w:p w14:paraId="14147FB7" w14:textId="77777777" w:rsidR="00BD477F" w:rsidRDefault="00BD477F" w:rsidP="00C54BA6">
      <w:pPr>
        <w:pStyle w:val="Prrafodelista"/>
        <w:numPr>
          <w:ilvl w:val="0"/>
          <w:numId w:val="15"/>
        </w:numPr>
      </w:pPr>
      <w:r>
        <w:t>Uso: Al encender la computadora, el firmware almacenado en la memoria ROM se ejecuta para iniciar el proceso de arranque del sistema operativo y realizar comprobaciones iniciales del hardware.</w:t>
      </w:r>
    </w:p>
    <w:p w14:paraId="0E5F7E1F" w14:textId="77777777" w:rsidR="00B60334" w:rsidRDefault="00B60334" w:rsidP="00B60334"/>
    <w:p w14:paraId="16C04595" w14:textId="698BC2B9" w:rsidR="00BD477F" w:rsidRDefault="00BD477F" w:rsidP="00BD477F">
      <w:r w:rsidRPr="00C54BA6">
        <w:rPr>
          <w:b/>
          <w:bCs/>
        </w:rPr>
        <w:t>Memoria Cache</w:t>
      </w:r>
      <w:r>
        <w:t>:</w:t>
      </w:r>
    </w:p>
    <w:p w14:paraId="693A11B6" w14:textId="77777777" w:rsidR="00BD477F" w:rsidRDefault="00BD477F" w:rsidP="00C54BA6">
      <w:pPr>
        <w:pStyle w:val="Prrafodelista"/>
        <w:numPr>
          <w:ilvl w:val="0"/>
          <w:numId w:val="14"/>
        </w:numPr>
      </w:pPr>
      <w:r>
        <w:t>Función: La memoria caché es una memoria de acceso ultrarrápido y de pequeña capacidad que almacena copias de datos e instrucciones utilizados con frecuencia. Ayuda a acelerar el acceso a estos datos, ya que la CPU puede acceder a ellos más rápidamente que si tuviera que buscarlos en la memoria principal.</w:t>
      </w:r>
    </w:p>
    <w:p w14:paraId="73C64FE0" w14:textId="77777777" w:rsidR="00BD477F" w:rsidRDefault="00BD477F" w:rsidP="00C54BA6">
      <w:pPr>
        <w:pStyle w:val="Prrafodelista"/>
        <w:numPr>
          <w:ilvl w:val="0"/>
          <w:numId w:val="14"/>
        </w:numPr>
      </w:pPr>
      <w:r>
        <w:t>Uso: La caché se utiliza para mejorar la eficiencia del procesador al reducir la latencia de acceso a la memoria principal. Tiene varios niveles (L1, L2, L3) con diferentes tamaños y proximidades a la CPU.</w:t>
      </w:r>
    </w:p>
    <w:p w14:paraId="193F38E5" w14:textId="77777777" w:rsidR="00B60334" w:rsidRDefault="00B60334" w:rsidP="00B60334"/>
    <w:p w14:paraId="23DCFC0D" w14:textId="192945C5" w:rsidR="00BD477F" w:rsidRDefault="00BD477F" w:rsidP="00BD477F">
      <w:r w:rsidRPr="00C54BA6">
        <w:rPr>
          <w:b/>
          <w:bCs/>
        </w:rPr>
        <w:t>Memoria Virtual</w:t>
      </w:r>
      <w:r>
        <w:t>:</w:t>
      </w:r>
    </w:p>
    <w:p w14:paraId="6FBE3C29" w14:textId="77777777" w:rsidR="00BD477F" w:rsidRDefault="00BD477F" w:rsidP="00C54BA6">
      <w:pPr>
        <w:pStyle w:val="Prrafodelista"/>
        <w:numPr>
          <w:ilvl w:val="0"/>
          <w:numId w:val="13"/>
        </w:numPr>
      </w:pPr>
      <w:r>
        <w:t>Función: La memoria virtual es una extensión de la RAM que utiliza una parte del disco duro o SSD para simular memoria adicional cuando la RAM física se agota. Permite ejecutar aplicaciones que podrían requerir más memoria de la que está disponible físicamente.</w:t>
      </w:r>
    </w:p>
    <w:p w14:paraId="7016EEFF" w14:textId="77777777" w:rsidR="00BD477F" w:rsidRDefault="00BD477F" w:rsidP="00C54BA6">
      <w:pPr>
        <w:pStyle w:val="Prrafodelista"/>
        <w:numPr>
          <w:ilvl w:val="0"/>
          <w:numId w:val="13"/>
        </w:numPr>
      </w:pPr>
      <w:r>
        <w:lastRenderedPageBreak/>
        <w:t>Uso: La memoria virtual es gestionada por el sistema operativo y se utiliza en segundo plano para administrar la asignación de recursos de memoria a las aplicaciones en ejecución.</w:t>
      </w:r>
    </w:p>
    <w:p w14:paraId="7D98FF62" w14:textId="77777777" w:rsidR="00B60334" w:rsidRDefault="00B60334" w:rsidP="00B60334"/>
    <w:p w14:paraId="16CD9983" w14:textId="1379425D" w:rsidR="00BD477F" w:rsidRDefault="00BD477F" w:rsidP="00BD477F">
      <w:r w:rsidRPr="00C54BA6">
        <w:rPr>
          <w:b/>
          <w:bCs/>
        </w:rPr>
        <w:t>Memoria de Almacenamiento (Disco Duro, SSD</w:t>
      </w:r>
      <w:r>
        <w:t>):</w:t>
      </w:r>
    </w:p>
    <w:p w14:paraId="6886FD2C" w14:textId="77777777" w:rsidR="00BD477F" w:rsidRDefault="00BD477F" w:rsidP="00C54BA6">
      <w:pPr>
        <w:pStyle w:val="Prrafodelista"/>
        <w:numPr>
          <w:ilvl w:val="0"/>
          <w:numId w:val="12"/>
        </w:numPr>
      </w:pPr>
      <w:r>
        <w:t>Función: Aunque técnicamente no es una "memoria" en el sentido tradicional, las unidades de almacenamiento como discos duros (HDD) y unidades de estado sólido (SSD) almacenan datos de forma no volátil a largo plazo. Los sistemas operativos, aplicaciones y archivos se almacenan aquí para su uso posterior.</w:t>
      </w:r>
    </w:p>
    <w:p w14:paraId="1DAB5EDF" w14:textId="77777777" w:rsidR="00BD477F" w:rsidRDefault="00BD477F" w:rsidP="00C54BA6">
      <w:pPr>
        <w:pStyle w:val="Prrafodelista"/>
        <w:numPr>
          <w:ilvl w:val="0"/>
          <w:numId w:val="12"/>
        </w:numPr>
      </w:pPr>
      <w:r>
        <w:t>Uso: Las unidades de almacenamiento son esenciales para guardar datos de manera persistente incluso después de apagar la computadora. Los programas y archivos se cargan en la RAM desde estas unidades antes de ejecutarse.</w:t>
      </w:r>
    </w:p>
    <w:p w14:paraId="4D552A7C" w14:textId="77777777" w:rsidR="00BD477F" w:rsidRDefault="00BD477F" w:rsidP="00BD477F"/>
    <w:p w14:paraId="37E82593" w14:textId="52635B57" w:rsidR="00062043" w:rsidRDefault="00BD477F" w:rsidP="00BD477F">
      <w:r>
        <w:t>Cada tipo de memoria cumple una función específica en el sistema computacional, ya sea proporcionando almacenamiento temporal, instrucciones esenciales o datos a largo plazo. Juntas, estas memorias trabajan en conjunto para permitir el funcionamiento eficiente de una computadora.</w:t>
      </w:r>
    </w:p>
    <w:p w14:paraId="4B96F605" w14:textId="77777777" w:rsidR="00B60334" w:rsidRPr="00062043" w:rsidRDefault="00B60334" w:rsidP="00BD477F"/>
    <w:p w14:paraId="4019B429" w14:textId="60AE84BE" w:rsidR="000677DE" w:rsidRDefault="007E740E" w:rsidP="004C78F7">
      <w:pPr>
        <w:pStyle w:val="Ttulo3"/>
      </w:pPr>
      <w:bookmarkStart w:id="24" w:name="_Toc142493500"/>
      <w:r>
        <w:t>Tipos de memorias</w:t>
      </w:r>
      <w:bookmarkEnd w:id="24"/>
    </w:p>
    <w:p w14:paraId="35215732" w14:textId="77777777" w:rsidR="000677DE" w:rsidRDefault="000677DE" w:rsidP="000677DE">
      <w:r>
        <w:t>Hay varios tipos de memorias en los sistemas computacionales, cada una con sus propias características y usos. Aquí tienes una lista de algunos de los tipos de memorias más comunes:</w:t>
      </w:r>
    </w:p>
    <w:p w14:paraId="5B1AEBE2" w14:textId="77777777" w:rsidR="000677DE" w:rsidRDefault="000677DE" w:rsidP="000677DE"/>
    <w:p w14:paraId="2A02CA0C" w14:textId="4F9E4FB6" w:rsidR="000677DE" w:rsidRPr="000677DE" w:rsidRDefault="000677DE" w:rsidP="000677DE">
      <w:pPr>
        <w:rPr>
          <w:lang w:val="en-US"/>
        </w:rPr>
      </w:pPr>
      <w:r w:rsidRPr="004C78F7">
        <w:rPr>
          <w:b/>
          <w:bCs/>
          <w:lang w:val="en-US"/>
        </w:rPr>
        <w:t>Memoria RAM (Random Access Memory</w:t>
      </w:r>
      <w:r w:rsidRPr="000677DE">
        <w:rPr>
          <w:lang w:val="en-US"/>
        </w:rPr>
        <w:t>):</w:t>
      </w:r>
    </w:p>
    <w:p w14:paraId="480DFF5B" w14:textId="77777777" w:rsidR="000677DE" w:rsidRDefault="000677DE" w:rsidP="0078294E">
      <w:pPr>
        <w:pStyle w:val="Prrafodelista"/>
        <w:numPr>
          <w:ilvl w:val="0"/>
          <w:numId w:val="26"/>
        </w:numPr>
      </w:pPr>
      <w:r>
        <w:t>Memoria volátil utilizada para almacenar datos e instrucciones que la CPU necesita en tiempo real.</w:t>
      </w:r>
    </w:p>
    <w:p w14:paraId="5C0A2D75" w14:textId="77777777" w:rsidR="000677DE" w:rsidRDefault="000677DE" w:rsidP="0078294E">
      <w:pPr>
        <w:pStyle w:val="Prrafodelista"/>
        <w:numPr>
          <w:ilvl w:val="0"/>
          <w:numId w:val="26"/>
        </w:numPr>
      </w:pPr>
      <w:r>
        <w:t>Los datos se borran cuando se apaga la computadora.</w:t>
      </w:r>
    </w:p>
    <w:p w14:paraId="0D7ED4D2" w14:textId="77777777" w:rsidR="000677DE" w:rsidRDefault="000677DE" w:rsidP="0078294E">
      <w:pPr>
        <w:pStyle w:val="Prrafodelista"/>
        <w:numPr>
          <w:ilvl w:val="0"/>
          <w:numId w:val="26"/>
        </w:numPr>
      </w:pPr>
      <w:r>
        <w:lastRenderedPageBreak/>
        <w:t>Disponible en diferentes tipos, como DDR4, DDR5, etc.</w:t>
      </w:r>
    </w:p>
    <w:p w14:paraId="45452CEA" w14:textId="77777777" w:rsidR="00F61C8B" w:rsidRDefault="00F61C8B" w:rsidP="000677DE"/>
    <w:p w14:paraId="72D23FCA" w14:textId="1B1AC377" w:rsidR="000677DE" w:rsidRPr="000677DE" w:rsidRDefault="000677DE" w:rsidP="000677DE">
      <w:pPr>
        <w:rPr>
          <w:lang w:val="en-US"/>
        </w:rPr>
      </w:pPr>
      <w:r w:rsidRPr="00F61C8B">
        <w:rPr>
          <w:b/>
          <w:bCs/>
          <w:lang w:val="en-US"/>
        </w:rPr>
        <w:t>Memoria ROM (Read-Only Memory</w:t>
      </w:r>
      <w:r w:rsidRPr="000677DE">
        <w:rPr>
          <w:lang w:val="en-US"/>
        </w:rPr>
        <w:t>):</w:t>
      </w:r>
    </w:p>
    <w:p w14:paraId="06E62943" w14:textId="77777777" w:rsidR="000677DE" w:rsidRDefault="000677DE" w:rsidP="0078294E">
      <w:pPr>
        <w:pStyle w:val="Prrafodelista"/>
        <w:numPr>
          <w:ilvl w:val="0"/>
          <w:numId w:val="25"/>
        </w:numPr>
      </w:pPr>
      <w:r>
        <w:t>Memoria no volátil utilizada para almacenar firmware y datos esenciales para el arranque y la inicialización.</w:t>
      </w:r>
    </w:p>
    <w:p w14:paraId="46C9B300" w14:textId="77777777" w:rsidR="000677DE" w:rsidRDefault="000677DE" w:rsidP="0078294E">
      <w:pPr>
        <w:pStyle w:val="Prrafodelista"/>
        <w:numPr>
          <w:ilvl w:val="0"/>
          <w:numId w:val="25"/>
        </w:numPr>
      </w:pPr>
      <w:r>
        <w:t>Los datos no se borran incluso cuando se apaga la computadora.</w:t>
      </w:r>
    </w:p>
    <w:p w14:paraId="42E4E1AA" w14:textId="77777777" w:rsidR="000677DE" w:rsidRDefault="000677DE" w:rsidP="0078294E">
      <w:pPr>
        <w:pStyle w:val="Prrafodelista"/>
        <w:numPr>
          <w:ilvl w:val="0"/>
          <w:numId w:val="25"/>
        </w:numPr>
      </w:pPr>
      <w:r>
        <w:t>Incluye BIOS, UEFI y otros firmwares de sistema.</w:t>
      </w:r>
    </w:p>
    <w:p w14:paraId="0906DF47" w14:textId="77777777" w:rsidR="00F61C8B" w:rsidRDefault="00F61C8B" w:rsidP="000677DE"/>
    <w:p w14:paraId="05F75D7C" w14:textId="763AA2DD" w:rsidR="000677DE" w:rsidRDefault="000677DE" w:rsidP="000677DE">
      <w:r w:rsidRPr="00E852BD">
        <w:rPr>
          <w:b/>
          <w:bCs/>
        </w:rPr>
        <w:t>Memoria Cache</w:t>
      </w:r>
      <w:r>
        <w:t>:</w:t>
      </w:r>
    </w:p>
    <w:p w14:paraId="7DCA0A07" w14:textId="77777777" w:rsidR="000677DE" w:rsidRDefault="000677DE" w:rsidP="0078294E">
      <w:pPr>
        <w:pStyle w:val="Prrafodelista"/>
        <w:numPr>
          <w:ilvl w:val="0"/>
          <w:numId w:val="24"/>
        </w:numPr>
      </w:pPr>
      <w:r>
        <w:t>Memoria de alta velocidad y baja capacidad que almacena copias de datos e instrucciones utilizados con frecuencia.</w:t>
      </w:r>
    </w:p>
    <w:p w14:paraId="4AEFA049" w14:textId="77777777" w:rsidR="000677DE" w:rsidRDefault="000677DE" w:rsidP="0078294E">
      <w:pPr>
        <w:pStyle w:val="Prrafodelista"/>
        <w:numPr>
          <w:ilvl w:val="0"/>
          <w:numId w:val="24"/>
        </w:numPr>
      </w:pPr>
      <w:r>
        <w:t>Ayuda a reducir la latencia de acceso a la memoria principal y mejora la velocidad del procesador.</w:t>
      </w:r>
    </w:p>
    <w:p w14:paraId="65E4E02B" w14:textId="77777777" w:rsidR="000677DE" w:rsidRDefault="000677DE" w:rsidP="0078294E">
      <w:pPr>
        <w:pStyle w:val="Prrafodelista"/>
        <w:numPr>
          <w:ilvl w:val="0"/>
          <w:numId w:val="24"/>
        </w:numPr>
      </w:pPr>
      <w:r>
        <w:t>Se encuentra en varios niveles (L1, L2, L3) en la jerarquía de caché.</w:t>
      </w:r>
    </w:p>
    <w:p w14:paraId="4B237155" w14:textId="77777777" w:rsidR="00E852BD" w:rsidRDefault="00E852BD" w:rsidP="000677DE"/>
    <w:p w14:paraId="68D239FA" w14:textId="76F93753" w:rsidR="000677DE" w:rsidRDefault="000677DE" w:rsidP="000677DE">
      <w:r w:rsidRPr="00E852BD">
        <w:rPr>
          <w:b/>
          <w:bCs/>
        </w:rPr>
        <w:t>Memoria Virtual</w:t>
      </w:r>
      <w:r>
        <w:t>:</w:t>
      </w:r>
    </w:p>
    <w:p w14:paraId="640713D2" w14:textId="77777777" w:rsidR="000677DE" w:rsidRDefault="000677DE" w:rsidP="0078294E">
      <w:pPr>
        <w:pStyle w:val="Prrafodelista"/>
        <w:numPr>
          <w:ilvl w:val="0"/>
          <w:numId w:val="23"/>
        </w:numPr>
      </w:pPr>
      <w:r>
        <w:t>Espacio en el disco duro o SSD utilizado para simular memoria adicional cuando la RAM física se agota.</w:t>
      </w:r>
    </w:p>
    <w:p w14:paraId="7E903D9F" w14:textId="77777777" w:rsidR="000677DE" w:rsidRDefault="000677DE" w:rsidP="0078294E">
      <w:pPr>
        <w:pStyle w:val="Prrafodelista"/>
        <w:numPr>
          <w:ilvl w:val="0"/>
          <w:numId w:val="23"/>
        </w:numPr>
      </w:pPr>
      <w:r>
        <w:t>Permite que las aplicaciones se ejecuten incluso si la RAM está llena.</w:t>
      </w:r>
    </w:p>
    <w:p w14:paraId="7E98F0E6" w14:textId="77777777" w:rsidR="000677DE" w:rsidRDefault="000677DE" w:rsidP="0078294E">
      <w:pPr>
        <w:pStyle w:val="Prrafodelista"/>
        <w:numPr>
          <w:ilvl w:val="0"/>
          <w:numId w:val="23"/>
        </w:numPr>
      </w:pPr>
      <w:r>
        <w:t>Administrado por el sistema operativo.</w:t>
      </w:r>
    </w:p>
    <w:p w14:paraId="28006DAC" w14:textId="77777777" w:rsidR="00E852BD" w:rsidRDefault="00E852BD" w:rsidP="000677DE"/>
    <w:p w14:paraId="63BBAD3A" w14:textId="1DED9F66" w:rsidR="000677DE" w:rsidRDefault="000677DE" w:rsidP="000677DE">
      <w:r w:rsidRPr="00E852BD">
        <w:rPr>
          <w:b/>
          <w:bCs/>
        </w:rPr>
        <w:t>Memoria de Almacenamiento (Disco Duro, SSD</w:t>
      </w:r>
      <w:r>
        <w:t>):</w:t>
      </w:r>
    </w:p>
    <w:p w14:paraId="31F1676F" w14:textId="77777777" w:rsidR="000677DE" w:rsidRDefault="000677DE" w:rsidP="0078294E">
      <w:pPr>
        <w:pStyle w:val="Prrafodelista"/>
        <w:numPr>
          <w:ilvl w:val="0"/>
          <w:numId w:val="22"/>
        </w:numPr>
      </w:pPr>
      <w:r>
        <w:t>Utilizada para almacenar programas, archivos y datos a largo plazo.</w:t>
      </w:r>
    </w:p>
    <w:p w14:paraId="1519CD3E" w14:textId="77777777" w:rsidR="000677DE" w:rsidRDefault="000677DE" w:rsidP="0078294E">
      <w:pPr>
        <w:pStyle w:val="Prrafodelista"/>
        <w:numPr>
          <w:ilvl w:val="0"/>
          <w:numId w:val="22"/>
        </w:numPr>
      </w:pPr>
      <w:r>
        <w:t>No volátil, lo que significa que los datos se conservan incluso después de apagar la computadora.</w:t>
      </w:r>
    </w:p>
    <w:p w14:paraId="19E374AE" w14:textId="77777777" w:rsidR="000677DE" w:rsidRDefault="000677DE" w:rsidP="0078294E">
      <w:pPr>
        <w:pStyle w:val="Prrafodelista"/>
        <w:numPr>
          <w:ilvl w:val="0"/>
          <w:numId w:val="22"/>
        </w:numPr>
      </w:pPr>
      <w:r>
        <w:t xml:space="preserve">Los discos duros (HDD) utilizan platos giratorios y cabezas de lectura/escritura, mientras que las unidades de estado sólido (SSD) utilizan chips de memoria </w:t>
      </w:r>
      <w:proofErr w:type="gramStart"/>
      <w:r>
        <w:t>flash</w:t>
      </w:r>
      <w:proofErr w:type="gramEnd"/>
      <w:r>
        <w:t>.</w:t>
      </w:r>
    </w:p>
    <w:p w14:paraId="5B148079" w14:textId="77777777" w:rsidR="0028490C" w:rsidRDefault="0028490C" w:rsidP="000677DE"/>
    <w:p w14:paraId="06C12944" w14:textId="724360AC" w:rsidR="000677DE" w:rsidRDefault="000677DE" w:rsidP="000677DE">
      <w:r w:rsidRPr="0028490C">
        <w:rPr>
          <w:b/>
          <w:bCs/>
        </w:rPr>
        <w:lastRenderedPageBreak/>
        <w:t>Memoria Flash</w:t>
      </w:r>
      <w:r>
        <w:t>:</w:t>
      </w:r>
    </w:p>
    <w:p w14:paraId="3B58D851" w14:textId="77777777" w:rsidR="000677DE" w:rsidRDefault="000677DE" w:rsidP="0078294E">
      <w:pPr>
        <w:pStyle w:val="Prrafodelista"/>
        <w:numPr>
          <w:ilvl w:val="0"/>
          <w:numId w:val="21"/>
        </w:numPr>
      </w:pPr>
      <w:r>
        <w:t>Tipo de memoria no volátil utilizada en dispositivos como unidades USB, tarjetas de memoria y SSD.</w:t>
      </w:r>
    </w:p>
    <w:p w14:paraId="5A6F6142" w14:textId="77777777" w:rsidR="000677DE" w:rsidRDefault="000677DE" w:rsidP="0078294E">
      <w:pPr>
        <w:pStyle w:val="Prrafodelista"/>
        <w:numPr>
          <w:ilvl w:val="0"/>
          <w:numId w:val="21"/>
        </w:numPr>
      </w:pPr>
      <w:r>
        <w:t>Se utiliza para almacenar datos y se puede reescribir muchas veces.</w:t>
      </w:r>
    </w:p>
    <w:p w14:paraId="7DF305E7" w14:textId="77777777" w:rsidR="000677DE" w:rsidRDefault="000677DE" w:rsidP="0078294E">
      <w:pPr>
        <w:pStyle w:val="Prrafodelista"/>
        <w:numPr>
          <w:ilvl w:val="0"/>
          <w:numId w:val="21"/>
        </w:numPr>
      </w:pPr>
      <w:r>
        <w:t>Viene en diferentes tipos, como NAND y NOR.</w:t>
      </w:r>
    </w:p>
    <w:p w14:paraId="4CC0F29F" w14:textId="77777777" w:rsidR="0028490C" w:rsidRDefault="0028490C" w:rsidP="000677DE"/>
    <w:p w14:paraId="146BFFF1" w14:textId="47718925" w:rsidR="000677DE" w:rsidRPr="000677DE" w:rsidRDefault="000677DE" w:rsidP="000677DE">
      <w:pPr>
        <w:rPr>
          <w:lang w:val="en-US"/>
        </w:rPr>
      </w:pPr>
      <w:r w:rsidRPr="0028490C">
        <w:rPr>
          <w:b/>
          <w:bCs/>
          <w:lang w:val="en-US"/>
        </w:rPr>
        <w:t>Memoria EEPROM (Electrically Erasable Programmable Read-Only Memory</w:t>
      </w:r>
      <w:r w:rsidRPr="000677DE">
        <w:rPr>
          <w:lang w:val="en-US"/>
        </w:rPr>
        <w:t>):</w:t>
      </w:r>
    </w:p>
    <w:p w14:paraId="0E468783" w14:textId="77777777" w:rsidR="000677DE" w:rsidRDefault="000677DE" w:rsidP="0028490C">
      <w:pPr>
        <w:pStyle w:val="Prrafodelista"/>
        <w:numPr>
          <w:ilvl w:val="0"/>
          <w:numId w:val="20"/>
        </w:numPr>
      </w:pPr>
      <w:r>
        <w:t>Tipo de memoria no volátil que se puede programar y borrar eléctricamente.</w:t>
      </w:r>
    </w:p>
    <w:p w14:paraId="42C96097" w14:textId="77777777" w:rsidR="000677DE" w:rsidRDefault="000677DE" w:rsidP="00625E56">
      <w:pPr>
        <w:pStyle w:val="Prrafodelista"/>
        <w:numPr>
          <w:ilvl w:val="0"/>
          <w:numId w:val="20"/>
        </w:numPr>
      </w:pPr>
      <w:r>
        <w:t>Se utiliza en aplicaciones donde los datos deben mantenerse incluso después de apagar la energía.</w:t>
      </w:r>
    </w:p>
    <w:p w14:paraId="4AB7F8BA" w14:textId="77777777" w:rsidR="0028490C" w:rsidRDefault="0028490C" w:rsidP="000677DE"/>
    <w:p w14:paraId="77796C74" w14:textId="6E21CEBA" w:rsidR="000677DE" w:rsidRDefault="000677DE" w:rsidP="000677DE">
      <w:r w:rsidRPr="0028490C">
        <w:rPr>
          <w:b/>
          <w:bCs/>
        </w:rPr>
        <w:t>Memoria Cache de Disco (Disk Cache</w:t>
      </w:r>
      <w:r>
        <w:t>):</w:t>
      </w:r>
    </w:p>
    <w:p w14:paraId="0842955B" w14:textId="77777777" w:rsidR="000677DE" w:rsidRDefault="000677DE" w:rsidP="0028490C">
      <w:pPr>
        <w:pStyle w:val="Prrafodelista"/>
        <w:numPr>
          <w:ilvl w:val="0"/>
          <w:numId w:val="19"/>
        </w:numPr>
      </w:pPr>
      <w:r>
        <w:t>Memoria utilizada para almacenar temporalmente datos del disco duro en RAM para acelerar el acceso a los datos.</w:t>
      </w:r>
    </w:p>
    <w:p w14:paraId="7D68773B" w14:textId="77777777" w:rsidR="000677DE" w:rsidRDefault="000677DE" w:rsidP="0028490C">
      <w:pPr>
        <w:pStyle w:val="Prrafodelista"/>
        <w:numPr>
          <w:ilvl w:val="0"/>
          <w:numId w:val="19"/>
        </w:numPr>
      </w:pPr>
      <w:r>
        <w:t>Mejora el rendimiento al reducir la necesidad de acceder al disco duro con frecuencia.</w:t>
      </w:r>
    </w:p>
    <w:p w14:paraId="260C894D" w14:textId="77777777" w:rsidR="0028490C" w:rsidRDefault="0028490C" w:rsidP="000677DE"/>
    <w:p w14:paraId="1037E508" w14:textId="78F33759" w:rsidR="000677DE" w:rsidRDefault="000677DE" w:rsidP="000677DE">
      <w:r w:rsidRPr="0028490C">
        <w:rPr>
          <w:b/>
          <w:bCs/>
        </w:rPr>
        <w:t>Memoria de Video (VRAM</w:t>
      </w:r>
      <w:r>
        <w:t>):</w:t>
      </w:r>
    </w:p>
    <w:p w14:paraId="4B5A1835" w14:textId="77777777" w:rsidR="000677DE" w:rsidRDefault="000677DE" w:rsidP="0028490C">
      <w:pPr>
        <w:pStyle w:val="Prrafodelista"/>
        <w:numPr>
          <w:ilvl w:val="0"/>
          <w:numId w:val="18"/>
        </w:numPr>
      </w:pPr>
      <w:r>
        <w:t>Memoria utilizada en tarjetas gráficas para almacenar datos de imágenes y texturas.</w:t>
      </w:r>
    </w:p>
    <w:p w14:paraId="5A5F7AD9" w14:textId="77777777" w:rsidR="000677DE" w:rsidRDefault="000677DE" w:rsidP="0028490C">
      <w:pPr>
        <w:pStyle w:val="Prrafodelista"/>
        <w:numPr>
          <w:ilvl w:val="0"/>
          <w:numId w:val="18"/>
        </w:numPr>
      </w:pPr>
      <w:r>
        <w:t>Permite un rendimiento más rápido en juegos y aplicaciones gráficas.</w:t>
      </w:r>
    </w:p>
    <w:p w14:paraId="6CF93BA7" w14:textId="77777777" w:rsidR="0028490C" w:rsidRDefault="0028490C" w:rsidP="000677DE"/>
    <w:p w14:paraId="3341B2BF" w14:textId="049C3EFD" w:rsidR="000677DE" w:rsidRDefault="000677DE" w:rsidP="000677DE">
      <w:r w:rsidRPr="0028490C">
        <w:rPr>
          <w:b/>
          <w:bCs/>
        </w:rPr>
        <w:t>Memoria Holográfica</w:t>
      </w:r>
      <w:r>
        <w:t>:</w:t>
      </w:r>
    </w:p>
    <w:p w14:paraId="7A7314C3" w14:textId="77777777" w:rsidR="000677DE" w:rsidRDefault="000677DE" w:rsidP="0028490C">
      <w:pPr>
        <w:pStyle w:val="Prrafodelista"/>
        <w:numPr>
          <w:ilvl w:val="0"/>
          <w:numId w:val="17"/>
        </w:numPr>
      </w:pPr>
      <w:r>
        <w:t>Tipo de memoria en desarrollo que utiliza hologramas para almacenar y recuperar datos en tres dimensiones.</w:t>
      </w:r>
    </w:p>
    <w:p w14:paraId="2BF072B4" w14:textId="77777777" w:rsidR="000677DE" w:rsidRDefault="000677DE" w:rsidP="0028490C">
      <w:pPr>
        <w:pStyle w:val="Prrafodelista"/>
        <w:numPr>
          <w:ilvl w:val="0"/>
          <w:numId w:val="17"/>
        </w:numPr>
      </w:pPr>
      <w:r>
        <w:t>Promete mayor densidad y velocidad en comparación con las tecnologías de almacenamiento actuales.</w:t>
      </w:r>
    </w:p>
    <w:p w14:paraId="37BB1842" w14:textId="77777777" w:rsidR="000677DE" w:rsidRDefault="000677DE" w:rsidP="000677DE"/>
    <w:p w14:paraId="27167D25" w14:textId="426D3297" w:rsidR="000677DE" w:rsidRDefault="000677DE" w:rsidP="000677DE">
      <w:r>
        <w:t>Estos son solo algunos ejemplos de los tipos de memorias que se utilizan en los sistemas computacionales. Cada tipo de memoria tiene su propio propósito y características, y trabajan juntas para mantener el sistema funcionando de manera eficiente.</w:t>
      </w:r>
    </w:p>
    <w:p w14:paraId="3C47A73B" w14:textId="77777777" w:rsidR="0028490C" w:rsidRPr="000677DE" w:rsidRDefault="0028490C" w:rsidP="000677DE"/>
    <w:p w14:paraId="113FA3AF" w14:textId="5C82468C" w:rsidR="008D10C2" w:rsidRDefault="007E740E" w:rsidP="001A3114">
      <w:pPr>
        <w:pStyle w:val="Ttulo3"/>
      </w:pPr>
      <w:bookmarkStart w:id="25" w:name="_Toc142493501"/>
      <w:r>
        <w:t xml:space="preserve">Diferencia entre </w:t>
      </w:r>
      <w:r w:rsidR="00F205AE">
        <w:t>l</w:t>
      </w:r>
      <w:r>
        <w:t>os tipos de memorias</w:t>
      </w:r>
      <w:bookmarkEnd w:id="25"/>
    </w:p>
    <w:p w14:paraId="517720FA" w14:textId="77777777" w:rsidR="008D10C2" w:rsidRDefault="008D10C2" w:rsidP="008D10C2">
      <w:r>
        <w:t>Las diferencias entre los tipos de memorias radican en sus características, funciones y usos específicos. Aquí te presento algunas de las principales diferencias entre varios tipos comunes de memorias:</w:t>
      </w:r>
    </w:p>
    <w:p w14:paraId="6238FDB2" w14:textId="77777777" w:rsidR="008D10C2" w:rsidRDefault="008D10C2" w:rsidP="008D10C2"/>
    <w:p w14:paraId="4D293F8A" w14:textId="5DCA30A8" w:rsidR="008D10C2" w:rsidRDefault="008D10C2" w:rsidP="008D10C2">
      <w:r w:rsidRPr="00D53C49">
        <w:rPr>
          <w:b/>
          <w:bCs/>
        </w:rPr>
        <w:t>Memoria RAM vs. Memoria ROM</w:t>
      </w:r>
      <w:r>
        <w:t>:</w:t>
      </w:r>
    </w:p>
    <w:p w14:paraId="42777A2F" w14:textId="77777777" w:rsidR="008D10C2" w:rsidRDefault="008D10C2" w:rsidP="00D53C49">
      <w:pPr>
        <w:pStyle w:val="Prrafodelista"/>
        <w:numPr>
          <w:ilvl w:val="0"/>
          <w:numId w:val="27"/>
        </w:numPr>
      </w:pPr>
      <w:r>
        <w:t>Función: La memoria RAM es volátil y se utiliza para almacenar datos e instrucciones que la CPU necesita en tiempo real. La memoria ROM es no volátil y almacena firmware y datos esenciales para el arranque y la inicialización.</w:t>
      </w:r>
    </w:p>
    <w:p w14:paraId="7C9729DF" w14:textId="77777777" w:rsidR="008D10C2" w:rsidRDefault="008D10C2" w:rsidP="00D53C49">
      <w:pPr>
        <w:pStyle w:val="Prrafodelista"/>
        <w:numPr>
          <w:ilvl w:val="0"/>
          <w:numId w:val="27"/>
        </w:numPr>
      </w:pPr>
      <w:r>
        <w:t>Borrado: Los datos en la RAM se borran cuando se apaga la computadora. Los datos en la ROM no se borran incluso después de apagar la computadora.</w:t>
      </w:r>
    </w:p>
    <w:p w14:paraId="4E2E572F" w14:textId="77777777" w:rsidR="008D10C2" w:rsidRDefault="008D10C2" w:rsidP="00D53C49">
      <w:pPr>
        <w:pStyle w:val="Prrafodelista"/>
        <w:numPr>
          <w:ilvl w:val="0"/>
          <w:numId w:val="27"/>
        </w:numPr>
      </w:pPr>
      <w:r>
        <w:t>Escritura: La RAM permite escritura y lectura de datos. La mayoría de las ROM solo permite la lectura.</w:t>
      </w:r>
    </w:p>
    <w:p w14:paraId="55C75E0C" w14:textId="77777777" w:rsidR="00D53C49" w:rsidRDefault="00D53C49" w:rsidP="008D10C2"/>
    <w:p w14:paraId="65079AE3" w14:textId="0D9C342A" w:rsidR="008D10C2" w:rsidRDefault="008D10C2" w:rsidP="008D10C2">
      <w:r w:rsidRPr="00D53C49">
        <w:rPr>
          <w:b/>
          <w:bCs/>
        </w:rPr>
        <w:t>Memoria Cache vs. Memoria Principal (RAM</w:t>
      </w:r>
      <w:r>
        <w:t>):</w:t>
      </w:r>
    </w:p>
    <w:p w14:paraId="6FCDE787" w14:textId="77777777" w:rsidR="008D10C2" w:rsidRDefault="008D10C2" w:rsidP="00D53C49">
      <w:pPr>
        <w:pStyle w:val="Prrafodelista"/>
        <w:numPr>
          <w:ilvl w:val="0"/>
          <w:numId w:val="28"/>
        </w:numPr>
      </w:pPr>
      <w:r>
        <w:t xml:space="preserve">Capacidad y Velocidad: La memoria caché es de baja </w:t>
      </w:r>
      <w:proofErr w:type="gramStart"/>
      <w:r>
        <w:t>capacidad</w:t>
      </w:r>
      <w:proofErr w:type="gramEnd"/>
      <w:r>
        <w:t xml:space="preserve"> pero de alta velocidad, mientras que la memoria RAM es de mayor capacidad pero más lenta en comparación con la caché.</w:t>
      </w:r>
    </w:p>
    <w:p w14:paraId="493829EB" w14:textId="77777777" w:rsidR="008D10C2" w:rsidRDefault="008D10C2" w:rsidP="00D53C49">
      <w:pPr>
        <w:pStyle w:val="Prrafodelista"/>
        <w:numPr>
          <w:ilvl w:val="0"/>
          <w:numId w:val="28"/>
        </w:numPr>
      </w:pPr>
      <w:r>
        <w:t>Jerarquía: La caché se encuentra en diferentes niveles (L1, L2, L3) y actúa como un búfer entre la CPU y la memoria principal para acelerar el acceso a los datos utilizados con frecuencia.</w:t>
      </w:r>
    </w:p>
    <w:p w14:paraId="0AACEA3A" w14:textId="77777777" w:rsidR="008D10C2" w:rsidRDefault="008D10C2" w:rsidP="00D53C49">
      <w:pPr>
        <w:pStyle w:val="Prrafodelista"/>
        <w:numPr>
          <w:ilvl w:val="0"/>
          <w:numId w:val="28"/>
        </w:numPr>
      </w:pPr>
      <w:r>
        <w:lastRenderedPageBreak/>
        <w:t>Ubicación: La caché está integrada en la CPU o muy cerca de ella, mientras que la memoria RAM está ubicada en módulos separados en la placa base.</w:t>
      </w:r>
    </w:p>
    <w:p w14:paraId="71817B27" w14:textId="77777777" w:rsidR="00D53C49" w:rsidRDefault="00D53C49" w:rsidP="008D10C2"/>
    <w:p w14:paraId="3DAF8CC4" w14:textId="76673D54" w:rsidR="008D10C2" w:rsidRDefault="008D10C2" w:rsidP="008D10C2">
      <w:r w:rsidRPr="00725544">
        <w:rPr>
          <w:b/>
          <w:bCs/>
        </w:rPr>
        <w:t>Memoria Virtual vs. Memoria RAM</w:t>
      </w:r>
      <w:r>
        <w:t>:</w:t>
      </w:r>
    </w:p>
    <w:p w14:paraId="12B81A37" w14:textId="77777777" w:rsidR="008D10C2" w:rsidRDefault="008D10C2" w:rsidP="00725544">
      <w:pPr>
        <w:pStyle w:val="Prrafodelista"/>
        <w:numPr>
          <w:ilvl w:val="0"/>
          <w:numId w:val="29"/>
        </w:numPr>
      </w:pPr>
      <w:r>
        <w:t>Ubicación: La memoria virtual utiliza una parte del disco duro o SSD como extensión de la RAM. La RAM es memoria física en módulos en la placa base.</w:t>
      </w:r>
    </w:p>
    <w:p w14:paraId="3BD26FBF" w14:textId="77777777" w:rsidR="008D10C2" w:rsidRDefault="008D10C2" w:rsidP="00725544">
      <w:pPr>
        <w:pStyle w:val="Prrafodelista"/>
        <w:numPr>
          <w:ilvl w:val="0"/>
          <w:numId w:val="29"/>
        </w:numPr>
      </w:pPr>
      <w:r>
        <w:t>Velocidad: La memoria RAM es más rápida que la memoria virtual debido a que está basada en hardware, mientras que la memoria virtual tiene cierta latencia debido a la necesidad de acceder al almacenamiento en disco.</w:t>
      </w:r>
    </w:p>
    <w:p w14:paraId="6DF01448" w14:textId="77777777" w:rsidR="00D53C49" w:rsidRDefault="00D53C49" w:rsidP="008D10C2"/>
    <w:p w14:paraId="43D8DACE" w14:textId="39831030" w:rsidR="008D10C2" w:rsidRDefault="008D10C2" w:rsidP="008D10C2">
      <w:r w:rsidRPr="00725544">
        <w:rPr>
          <w:b/>
          <w:bCs/>
        </w:rPr>
        <w:t>Memoria de Almacenamiento (Disco Duro, SSD) vs. Memoria RAM</w:t>
      </w:r>
      <w:r>
        <w:t>:</w:t>
      </w:r>
    </w:p>
    <w:p w14:paraId="714EF623" w14:textId="77777777" w:rsidR="008D10C2" w:rsidRDefault="008D10C2" w:rsidP="00725544">
      <w:pPr>
        <w:pStyle w:val="Prrafodelista"/>
        <w:numPr>
          <w:ilvl w:val="0"/>
          <w:numId w:val="30"/>
        </w:numPr>
      </w:pPr>
      <w:r>
        <w:t>Volatilidad: La memoria de almacenamiento es no volátil, mientras que la memoria RAM es volátil y borra datos cuando se apaga la computadora.</w:t>
      </w:r>
    </w:p>
    <w:p w14:paraId="7D458CBB" w14:textId="77777777" w:rsidR="008D10C2" w:rsidRDefault="008D10C2" w:rsidP="00725544">
      <w:pPr>
        <w:pStyle w:val="Prrafodelista"/>
        <w:numPr>
          <w:ilvl w:val="0"/>
          <w:numId w:val="30"/>
        </w:numPr>
      </w:pPr>
      <w:r>
        <w:t>Velocidad: La memoria RAM es mucho más rápida en términos de acceso que la memoria de almacenamiento, lo que la hace más adecuada para tareas en tiempo real.</w:t>
      </w:r>
    </w:p>
    <w:p w14:paraId="7034D10D" w14:textId="77777777" w:rsidR="008D10C2" w:rsidRDefault="008D10C2" w:rsidP="00725544">
      <w:pPr>
        <w:pStyle w:val="Prrafodelista"/>
        <w:numPr>
          <w:ilvl w:val="0"/>
          <w:numId w:val="30"/>
        </w:numPr>
      </w:pPr>
      <w:r>
        <w:t>Capacidad: La memoria de almacenamiento tiene una mayor capacidad en comparación con la RAM, pero es más lenta para acceder y recuperar datos.</w:t>
      </w:r>
    </w:p>
    <w:p w14:paraId="0DF0F79A" w14:textId="77777777" w:rsidR="00725544" w:rsidRDefault="00725544" w:rsidP="008D10C2"/>
    <w:p w14:paraId="2AB7823B" w14:textId="0EBF05D3" w:rsidR="008D10C2" w:rsidRPr="008D10C2" w:rsidRDefault="008D10C2" w:rsidP="008D10C2">
      <w:pPr>
        <w:rPr>
          <w:lang w:val="en-US"/>
        </w:rPr>
      </w:pPr>
      <w:r w:rsidRPr="00725544">
        <w:rPr>
          <w:b/>
          <w:bCs/>
          <w:lang w:val="en-US"/>
        </w:rPr>
        <w:t>Memoria Flash vs. Memoria RAM</w:t>
      </w:r>
      <w:r w:rsidRPr="008D10C2">
        <w:rPr>
          <w:lang w:val="en-US"/>
        </w:rPr>
        <w:t>:</w:t>
      </w:r>
    </w:p>
    <w:p w14:paraId="5D0BD9D0" w14:textId="77777777" w:rsidR="008D10C2" w:rsidRDefault="008D10C2" w:rsidP="00725544">
      <w:pPr>
        <w:pStyle w:val="Prrafodelista"/>
        <w:numPr>
          <w:ilvl w:val="0"/>
          <w:numId w:val="31"/>
        </w:numPr>
      </w:pPr>
      <w:r>
        <w:t>Tipo de Almacenamiento: La memoria Flash es no volátil y se utiliza para almacenar datos a largo plazo, mientras que la RAM es volátil y almacena datos en tiempo real.</w:t>
      </w:r>
    </w:p>
    <w:p w14:paraId="2AAFEC3C" w14:textId="77777777" w:rsidR="008D10C2" w:rsidRDefault="008D10C2" w:rsidP="00725544">
      <w:pPr>
        <w:pStyle w:val="Prrafodelista"/>
        <w:numPr>
          <w:ilvl w:val="0"/>
          <w:numId w:val="31"/>
        </w:numPr>
      </w:pPr>
      <w:r>
        <w:t>Velocidad: La RAM es mucho más rápida en términos de acceso que la memoria Flash.</w:t>
      </w:r>
    </w:p>
    <w:p w14:paraId="3A069450" w14:textId="77777777" w:rsidR="008D10C2" w:rsidRDefault="008D10C2" w:rsidP="00725544">
      <w:pPr>
        <w:pStyle w:val="Prrafodelista"/>
        <w:numPr>
          <w:ilvl w:val="0"/>
          <w:numId w:val="31"/>
        </w:numPr>
      </w:pPr>
      <w:r>
        <w:t>Reescritura: La memoria Flash se puede reescribir muchas veces, mientras que la RAM se sobrescribe constantemente mientras el sistema está en funcionamiento.</w:t>
      </w:r>
    </w:p>
    <w:p w14:paraId="2EE046C1" w14:textId="77777777" w:rsidR="008D10C2" w:rsidRDefault="008D10C2" w:rsidP="008D10C2"/>
    <w:p w14:paraId="0410419F" w14:textId="297484B9" w:rsidR="0078294E" w:rsidRDefault="008D10C2" w:rsidP="008D10C2">
      <w:r>
        <w:lastRenderedPageBreak/>
        <w:t>Cada tipo de memoria tiene sus propias ventajas y desventajas, y se utilizan en combinación para brindar el rendimiento y la funcionalidad necesarios en un sistema computacional.</w:t>
      </w:r>
    </w:p>
    <w:p w14:paraId="5AC2F6E8" w14:textId="77777777" w:rsidR="00725544" w:rsidRPr="0078294E" w:rsidRDefault="00725544" w:rsidP="008D10C2"/>
    <w:p w14:paraId="6E6731BE" w14:textId="3CE50E1C" w:rsidR="007E740E" w:rsidRDefault="007E740E" w:rsidP="002472A0">
      <w:pPr>
        <w:pStyle w:val="Ttulo2"/>
      </w:pPr>
      <w:bookmarkStart w:id="26" w:name="_Toc142493502"/>
      <w:r>
        <w:t>Ranuras de expansión</w:t>
      </w:r>
      <w:bookmarkEnd w:id="26"/>
    </w:p>
    <w:p w14:paraId="28CB62C0" w14:textId="0EFD335F" w:rsidR="00C02D30" w:rsidRDefault="007E740E" w:rsidP="00A6203E">
      <w:pPr>
        <w:pStyle w:val="Ttulo3"/>
      </w:pPr>
      <w:bookmarkStart w:id="27" w:name="_Toc142493503"/>
      <w:r>
        <w:t>Función de las ranuras de expansión</w:t>
      </w:r>
      <w:bookmarkEnd w:id="27"/>
    </w:p>
    <w:p w14:paraId="1D982C1B" w14:textId="77777777" w:rsidR="00C02D30" w:rsidRDefault="00C02D30" w:rsidP="00C02D30">
      <w:r>
        <w:t>Las ranuras de expansión son componentes clave en una placa madre que permiten agregar y mejorar la funcionalidad de una computadora mediante la conexión de tarjetas de expansión. Estas tarjetas pueden ser periféricos como tarjetas gráficas, tarjetas de sonido, tarjetas de red, unidades de almacenamiento y otros dispositivos especializados. Las ranuras de expansión brindan versatilidad y la capacidad de personalizar y actualizar el sistema según las necesidades del usuario. La función principal de las ranuras de expansión es:</w:t>
      </w:r>
    </w:p>
    <w:p w14:paraId="71E0BECE" w14:textId="77777777" w:rsidR="00C02D30" w:rsidRDefault="00C02D30" w:rsidP="00C02D30"/>
    <w:p w14:paraId="10F0EF21" w14:textId="4289E411" w:rsidR="00C02D30" w:rsidRDefault="00C02D30" w:rsidP="00C02D30">
      <w:pPr>
        <w:pStyle w:val="Prrafodelista"/>
        <w:numPr>
          <w:ilvl w:val="0"/>
          <w:numId w:val="32"/>
        </w:numPr>
      </w:pPr>
      <w:r w:rsidRPr="002A1626">
        <w:rPr>
          <w:u w:val="single"/>
        </w:rPr>
        <w:t>Agregar Nuevas Funcionalidades</w:t>
      </w:r>
      <w:r>
        <w:t>: Las ranuras de expansión permiten agregar componentes adicionales a la placa madre, lo que expande las capacidades de la computadora. Por ejemplo, una tarjeta gráfica dedicada puede mejorar el rendimiento gráfico para juegos y aplicaciones intensivas en gráficos.</w:t>
      </w:r>
    </w:p>
    <w:p w14:paraId="0F958888" w14:textId="32A22280" w:rsidR="00C02D30" w:rsidRDefault="00C02D30" w:rsidP="00C02D30">
      <w:pPr>
        <w:pStyle w:val="Prrafodelista"/>
        <w:numPr>
          <w:ilvl w:val="0"/>
          <w:numId w:val="32"/>
        </w:numPr>
      </w:pPr>
      <w:r w:rsidRPr="002A1626">
        <w:rPr>
          <w:u w:val="single"/>
        </w:rPr>
        <w:t>Mejorar el Rendimiento</w:t>
      </w:r>
      <w:r>
        <w:t>: Algunas tarjetas de expansión, como las tarjetas gráficas dedicadas o las tarjetas de aceleración, pueden mejorar el rendimiento de tareas específicas. Esto es especialmente útil para aplicaciones que requieren un procesamiento intensivo, como edición de video o diseño gráfico.</w:t>
      </w:r>
    </w:p>
    <w:p w14:paraId="76A38C64" w14:textId="77777777" w:rsidR="00C02D30" w:rsidRDefault="00C02D30" w:rsidP="002A1626">
      <w:pPr>
        <w:pStyle w:val="Prrafodelista"/>
        <w:numPr>
          <w:ilvl w:val="0"/>
          <w:numId w:val="32"/>
        </w:numPr>
      </w:pPr>
      <w:r w:rsidRPr="002A1626">
        <w:rPr>
          <w:u w:val="single"/>
        </w:rPr>
        <w:t>Adaptarse a Necesidades Específicas</w:t>
      </w:r>
      <w:r>
        <w:t xml:space="preserve">: Las ranuras de expansión permiten a los usuarios adaptar su sistema a sus necesidades. Por ejemplo, una tarjeta de red inalámbrica puede agregarse para habilitar la conectividad </w:t>
      </w:r>
      <w:proofErr w:type="spellStart"/>
      <w:r>
        <w:t>Wi</w:t>
      </w:r>
      <w:proofErr w:type="spellEnd"/>
      <w:r>
        <w:t>-Fi si la placa madre no la tiene incorporada.</w:t>
      </w:r>
    </w:p>
    <w:p w14:paraId="7B4DC100" w14:textId="77777777" w:rsidR="00C02D30" w:rsidRDefault="00C02D30" w:rsidP="00C02D30"/>
    <w:p w14:paraId="11ECF5F0" w14:textId="7129233C" w:rsidR="00C02D30" w:rsidRDefault="00C02D30" w:rsidP="00C02D30">
      <w:pPr>
        <w:pStyle w:val="Prrafodelista"/>
        <w:numPr>
          <w:ilvl w:val="0"/>
          <w:numId w:val="32"/>
        </w:numPr>
      </w:pPr>
      <w:r w:rsidRPr="00A6203E">
        <w:rPr>
          <w:u w:val="single"/>
        </w:rPr>
        <w:lastRenderedPageBreak/>
        <w:t>Actualizaciones y Mejoras</w:t>
      </w:r>
      <w:r>
        <w:t>: Las tarjetas de expansión permiten actualizaciones y mejoras sin tener que reemplazar toda la placa madre. Si una computadora necesita un impulso en el rendimiento gráfico, por ejemplo, el usuario puede simplemente instalar una nueva tarjeta gráfica.</w:t>
      </w:r>
    </w:p>
    <w:p w14:paraId="024E3DD5" w14:textId="6BC3125E" w:rsidR="00C02D30" w:rsidRDefault="00C02D30" w:rsidP="00C02D30">
      <w:pPr>
        <w:pStyle w:val="Prrafodelista"/>
        <w:numPr>
          <w:ilvl w:val="0"/>
          <w:numId w:val="32"/>
        </w:numPr>
      </w:pPr>
      <w:r w:rsidRPr="007931FA">
        <w:rPr>
          <w:u w:val="single"/>
        </w:rPr>
        <w:t>Personalización y Flexibilidad</w:t>
      </w:r>
      <w:r>
        <w:t>: Las ranuras de expansión brindan flexibilidad al permitir a los usuarios elegir las características específicas que desean agregar a su sistema. Esto es especialmente importante en sistemas de alto rendimiento o en estaciones de trabajo especializadas.</w:t>
      </w:r>
    </w:p>
    <w:p w14:paraId="2FE36782" w14:textId="5F2C1D00" w:rsidR="00C02D30" w:rsidRDefault="00C02D30" w:rsidP="00C02D30">
      <w:pPr>
        <w:pStyle w:val="Prrafodelista"/>
        <w:numPr>
          <w:ilvl w:val="0"/>
          <w:numId w:val="32"/>
        </w:numPr>
      </w:pPr>
      <w:r w:rsidRPr="007931FA">
        <w:rPr>
          <w:u w:val="single"/>
        </w:rPr>
        <w:t>Compatibilidad con Tecnologías Emergentes</w:t>
      </w:r>
      <w:r>
        <w:t>: A medida que surgen nuevas tecnologías y estándares, las tarjetas de expansión pueden proporcionar compatibilidad con estas tecnologías sin necesidad de actualizar toda la computadora.</w:t>
      </w:r>
    </w:p>
    <w:p w14:paraId="4206C024" w14:textId="77777777" w:rsidR="00C02D30" w:rsidRDefault="00C02D30" w:rsidP="002A1626">
      <w:pPr>
        <w:pStyle w:val="Prrafodelista"/>
        <w:numPr>
          <w:ilvl w:val="0"/>
          <w:numId w:val="32"/>
        </w:numPr>
      </w:pPr>
      <w:r w:rsidRPr="007931FA">
        <w:rPr>
          <w:u w:val="single"/>
        </w:rPr>
        <w:t>Reparaciones y Solución de Problemas</w:t>
      </w:r>
      <w:r>
        <w:t>: Las tarjetas de expansión también pueden utilizarse para reemplazar componentes defectuosos en una computadora sin tener que cambiar toda la placa madre.</w:t>
      </w:r>
    </w:p>
    <w:p w14:paraId="1805FDB9" w14:textId="77777777" w:rsidR="00C02D30" w:rsidRDefault="00C02D30" w:rsidP="00C02D30"/>
    <w:p w14:paraId="6D952EC6" w14:textId="7F9ACF97" w:rsidR="007931FA" w:rsidRDefault="00C02D30" w:rsidP="00C02D30">
      <w:r>
        <w:t xml:space="preserve">Las ranuras de expansión son una característica esencial en las </w:t>
      </w:r>
      <w:r w:rsidR="007931FA">
        <w:t>placas madre</w:t>
      </w:r>
      <w:r>
        <w:t xml:space="preserve"> modernas y permiten a los usuarios personalizar y mejorar sus sistemas de acuerdo con sus necesidades específicas. Cada ranura de expansión está diseñada para aceptar un tipo específico de tarjeta, como PCI, PCIe, AGP, entre otros, y tiene una velocidad y ancho de banda asociados que afectan el rendimiento del dispositivo conectado.</w:t>
      </w:r>
    </w:p>
    <w:p w14:paraId="4CCD1422" w14:textId="77777777" w:rsidR="007931FA" w:rsidRPr="00725544" w:rsidRDefault="007931FA" w:rsidP="00C02D30"/>
    <w:p w14:paraId="2F2378FE" w14:textId="7E850FC4" w:rsidR="00AB7783" w:rsidRDefault="007E740E" w:rsidP="00CC1484">
      <w:pPr>
        <w:pStyle w:val="Ttulo3"/>
      </w:pPr>
      <w:bookmarkStart w:id="28" w:name="_Toc142493504"/>
      <w:r>
        <w:t>Tipos de ranuras de expansión</w:t>
      </w:r>
      <w:bookmarkEnd w:id="28"/>
      <w:r>
        <w:t xml:space="preserve"> </w:t>
      </w:r>
    </w:p>
    <w:p w14:paraId="7EE567E2" w14:textId="05EA7FC2" w:rsidR="00AB7783" w:rsidRDefault="00AB7783" w:rsidP="00AB7783">
      <w:r>
        <w:t xml:space="preserve">Existen varios tipos de ranuras de expansión utilizadas en las </w:t>
      </w:r>
      <w:r w:rsidR="00CC1484">
        <w:t>placas madre</w:t>
      </w:r>
      <w:r>
        <w:t xml:space="preserve"> para conectar tarjetas de expansión y periféricos adicionales. Cada tipo de ranura tiene sus propias características y velocidades de transferencia. Aquí están algunos de los tipos más comunes:</w:t>
      </w:r>
    </w:p>
    <w:p w14:paraId="41CF5179" w14:textId="77777777" w:rsidR="00AB7783" w:rsidRDefault="00AB7783" w:rsidP="00AB7783"/>
    <w:p w14:paraId="35E0C733" w14:textId="1E5ABA6D" w:rsidR="00AB7783" w:rsidRDefault="00AB7783" w:rsidP="00AB7783">
      <w:r w:rsidRPr="00CC1484">
        <w:rPr>
          <w:b/>
          <w:bCs/>
        </w:rPr>
        <w:lastRenderedPageBreak/>
        <w:t>PCI (</w:t>
      </w:r>
      <w:proofErr w:type="spellStart"/>
      <w:r w:rsidRPr="00CC1484">
        <w:rPr>
          <w:b/>
          <w:bCs/>
        </w:rPr>
        <w:t>Peripheral</w:t>
      </w:r>
      <w:proofErr w:type="spellEnd"/>
      <w:r w:rsidRPr="00CC1484">
        <w:rPr>
          <w:b/>
          <w:bCs/>
        </w:rPr>
        <w:t xml:space="preserve"> </w:t>
      </w:r>
      <w:proofErr w:type="spellStart"/>
      <w:r w:rsidRPr="00CC1484">
        <w:rPr>
          <w:b/>
          <w:bCs/>
        </w:rPr>
        <w:t>Component</w:t>
      </w:r>
      <w:proofErr w:type="spellEnd"/>
      <w:r w:rsidRPr="00CC1484">
        <w:rPr>
          <w:b/>
          <w:bCs/>
        </w:rPr>
        <w:t xml:space="preserve"> </w:t>
      </w:r>
      <w:proofErr w:type="spellStart"/>
      <w:r w:rsidRPr="00CC1484">
        <w:rPr>
          <w:b/>
          <w:bCs/>
        </w:rPr>
        <w:t>Interconnect</w:t>
      </w:r>
      <w:proofErr w:type="spellEnd"/>
      <w:r>
        <w:t>):</w:t>
      </w:r>
    </w:p>
    <w:p w14:paraId="0B46C03B" w14:textId="77777777" w:rsidR="00AB7783" w:rsidRDefault="00AB7783" w:rsidP="00CC1484">
      <w:pPr>
        <w:pStyle w:val="Prrafodelista"/>
        <w:numPr>
          <w:ilvl w:val="0"/>
          <w:numId w:val="38"/>
        </w:numPr>
      </w:pPr>
      <w:r>
        <w:t>Ranura de expansión más antigua y lenta.</w:t>
      </w:r>
    </w:p>
    <w:p w14:paraId="34493C99" w14:textId="77777777" w:rsidR="00AB7783" w:rsidRDefault="00AB7783" w:rsidP="00CC1484">
      <w:pPr>
        <w:pStyle w:val="Prrafodelista"/>
        <w:numPr>
          <w:ilvl w:val="0"/>
          <w:numId w:val="38"/>
        </w:numPr>
      </w:pPr>
      <w:r>
        <w:t>Utilizada para una variedad de tarjetas, como tarjetas de sonido, tarjetas de red, tarjetas de captura de video, etc.</w:t>
      </w:r>
    </w:p>
    <w:p w14:paraId="78A69704" w14:textId="77777777" w:rsidR="00AB7783" w:rsidRDefault="00AB7783" w:rsidP="00CC1484">
      <w:pPr>
        <w:pStyle w:val="Prrafodelista"/>
        <w:numPr>
          <w:ilvl w:val="0"/>
          <w:numId w:val="38"/>
        </w:numPr>
      </w:pPr>
      <w:r>
        <w:t>Velocidades de transferencia de datos más bajas en comparación con los estándares más nuevos.</w:t>
      </w:r>
    </w:p>
    <w:p w14:paraId="4EF5C0BF" w14:textId="77777777" w:rsidR="00CC1484" w:rsidRDefault="00CC1484" w:rsidP="00AB7783"/>
    <w:p w14:paraId="523CE392" w14:textId="18F017F4" w:rsidR="00AB7783" w:rsidRDefault="00AB7783" w:rsidP="00AB7783">
      <w:r w:rsidRPr="00CC1484">
        <w:rPr>
          <w:b/>
          <w:bCs/>
        </w:rPr>
        <w:t>PCI Express (PCIe</w:t>
      </w:r>
      <w:r>
        <w:t>):</w:t>
      </w:r>
    </w:p>
    <w:p w14:paraId="04F34630" w14:textId="77777777" w:rsidR="00AB7783" w:rsidRDefault="00AB7783" w:rsidP="00CC1484">
      <w:pPr>
        <w:pStyle w:val="Prrafodelista"/>
        <w:numPr>
          <w:ilvl w:val="0"/>
          <w:numId w:val="37"/>
        </w:numPr>
      </w:pPr>
      <w:r>
        <w:t>Estándar de ranura de expansión más utilizado en la actualidad.</w:t>
      </w:r>
    </w:p>
    <w:p w14:paraId="03D8535E" w14:textId="77777777" w:rsidR="00AB7783" w:rsidRDefault="00AB7783" w:rsidP="00CC1484">
      <w:pPr>
        <w:pStyle w:val="Prrafodelista"/>
        <w:numPr>
          <w:ilvl w:val="0"/>
          <w:numId w:val="37"/>
        </w:numPr>
      </w:pPr>
      <w:r>
        <w:t>Disponible en varias versiones (x1, x4, x8, x16, x32), donde el número indica la cantidad de "canales" de datos.</w:t>
      </w:r>
    </w:p>
    <w:p w14:paraId="1D02EBE8" w14:textId="77777777" w:rsidR="00AB7783" w:rsidRDefault="00AB7783" w:rsidP="00CC1484">
      <w:pPr>
        <w:pStyle w:val="Prrafodelista"/>
        <w:numPr>
          <w:ilvl w:val="0"/>
          <w:numId w:val="37"/>
        </w:numPr>
      </w:pPr>
      <w:r>
        <w:t xml:space="preserve">Ofrece velocidades de transferencia mucho más altas que PCI, adecuadas para tarjetas gráficas, </w:t>
      </w:r>
      <w:proofErr w:type="spellStart"/>
      <w:r>
        <w:t>SSDs</w:t>
      </w:r>
      <w:proofErr w:type="spellEnd"/>
      <w:r>
        <w:t>, tarjetas de red de alta velocidad, etc.</w:t>
      </w:r>
    </w:p>
    <w:p w14:paraId="1420E3F3" w14:textId="77777777" w:rsidR="00AB7783" w:rsidRDefault="00AB7783" w:rsidP="00CC1484">
      <w:pPr>
        <w:pStyle w:val="Prrafodelista"/>
        <w:numPr>
          <w:ilvl w:val="0"/>
          <w:numId w:val="37"/>
        </w:numPr>
      </w:pPr>
      <w:r>
        <w:t>Las ranuras PCIe x16 son comunes para tarjetas gráficas.</w:t>
      </w:r>
    </w:p>
    <w:p w14:paraId="4EE7DD00" w14:textId="77777777" w:rsidR="00CC1484" w:rsidRDefault="00CC1484" w:rsidP="00AB7783"/>
    <w:p w14:paraId="375131F4" w14:textId="57109D5E" w:rsidR="00AB7783" w:rsidRDefault="00AB7783" w:rsidP="00AB7783">
      <w:r w:rsidRPr="00CC1484">
        <w:rPr>
          <w:b/>
          <w:bCs/>
        </w:rPr>
        <w:t>AGP (</w:t>
      </w:r>
      <w:proofErr w:type="spellStart"/>
      <w:r w:rsidRPr="00CC1484">
        <w:rPr>
          <w:b/>
          <w:bCs/>
        </w:rPr>
        <w:t>Accelerated</w:t>
      </w:r>
      <w:proofErr w:type="spellEnd"/>
      <w:r w:rsidRPr="00CC1484">
        <w:rPr>
          <w:b/>
          <w:bCs/>
        </w:rPr>
        <w:t xml:space="preserve"> </w:t>
      </w:r>
      <w:proofErr w:type="spellStart"/>
      <w:r w:rsidRPr="00CC1484">
        <w:rPr>
          <w:b/>
          <w:bCs/>
        </w:rPr>
        <w:t>Graphics</w:t>
      </w:r>
      <w:proofErr w:type="spellEnd"/>
      <w:r w:rsidRPr="00CC1484">
        <w:rPr>
          <w:b/>
          <w:bCs/>
        </w:rPr>
        <w:t xml:space="preserve"> Port</w:t>
      </w:r>
      <w:r>
        <w:t>):</w:t>
      </w:r>
    </w:p>
    <w:p w14:paraId="40F62114" w14:textId="77777777" w:rsidR="00AB7783" w:rsidRDefault="00AB7783" w:rsidP="00CC1484">
      <w:pPr>
        <w:pStyle w:val="Prrafodelista"/>
        <w:numPr>
          <w:ilvl w:val="0"/>
          <w:numId w:val="36"/>
        </w:numPr>
      </w:pPr>
      <w:r>
        <w:t>Anteriormente utilizado para tarjetas gráficas dedicadas en sistemas más antiguos.</w:t>
      </w:r>
    </w:p>
    <w:p w14:paraId="3D5FC206" w14:textId="77777777" w:rsidR="00AB7783" w:rsidRDefault="00AB7783" w:rsidP="00CC1484">
      <w:pPr>
        <w:pStyle w:val="Prrafodelista"/>
        <w:numPr>
          <w:ilvl w:val="0"/>
          <w:numId w:val="36"/>
        </w:numPr>
      </w:pPr>
      <w:r>
        <w:t>Fue reemplazado en gran medida por las ranuras PCIe para tarjetas gráficas modernas.</w:t>
      </w:r>
    </w:p>
    <w:p w14:paraId="1DA33E24" w14:textId="77777777" w:rsidR="00AB7783" w:rsidRDefault="00AB7783" w:rsidP="00CC1484">
      <w:pPr>
        <w:pStyle w:val="Prrafodelista"/>
        <w:numPr>
          <w:ilvl w:val="0"/>
          <w:numId w:val="36"/>
        </w:numPr>
      </w:pPr>
      <w:r>
        <w:t>Ofrecía un rendimiento superior al de las ranuras PCI para gráficos.</w:t>
      </w:r>
    </w:p>
    <w:p w14:paraId="0B7D5F60" w14:textId="77777777" w:rsidR="00CC1484" w:rsidRDefault="00CC1484" w:rsidP="00AB7783"/>
    <w:p w14:paraId="30AE8BCA" w14:textId="69B1E7AE" w:rsidR="00AB7783" w:rsidRPr="00AB7783" w:rsidRDefault="00AB7783" w:rsidP="00AB7783">
      <w:pPr>
        <w:rPr>
          <w:lang w:val="en-US"/>
        </w:rPr>
      </w:pPr>
      <w:r w:rsidRPr="009F47B6">
        <w:rPr>
          <w:b/>
          <w:bCs/>
          <w:lang w:val="en-US"/>
        </w:rPr>
        <w:t xml:space="preserve">PCI-X (Peripheral Component Interconnect </w:t>
      </w:r>
      <w:proofErr w:type="spellStart"/>
      <w:r w:rsidRPr="009F47B6">
        <w:rPr>
          <w:b/>
          <w:bCs/>
          <w:lang w:val="en-US"/>
        </w:rPr>
        <w:t>eXtended</w:t>
      </w:r>
      <w:proofErr w:type="spellEnd"/>
      <w:r w:rsidRPr="00AB7783">
        <w:rPr>
          <w:lang w:val="en-US"/>
        </w:rPr>
        <w:t>):</w:t>
      </w:r>
    </w:p>
    <w:p w14:paraId="333580DA" w14:textId="77777777" w:rsidR="00AB7783" w:rsidRDefault="00AB7783" w:rsidP="00CC1484">
      <w:pPr>
        <w:pStyle w:val="Prrafodelista"/>
        <w:numPr>
          <w:ilvl w:val="0"/>
          <w:numId w:val="35"/>
        </w:numPr>
      </w:pPr>
      <w:r>
        <w:t>Versión mejorada del estándar PCI original.</w:t>
      </w:r>
    </w:p>
    <w:p w14:paraId="269CF514" w14:textId="77777777" w:rsidR="00AB7783" w:rsidRDefault="00AB7783" w:rsidP="00CC1484">
      <w:pPr>
        <w:pStyle w:val="Prrafodelista"/>
        <w:numPr>
          <w:ilvl w:val="0"/>
          <w:numId w:val="35"/>
        </w:numPr>
      </w:pPr>
      <w:r>
        <w:t>Diseñado para servidores y estaciones de trabajo, con velocidades más altas y mayores anchos de banda que el PCI tradicional.</w:t>
      </w:r>
    </w:p>
    <w:p w14:paraId="2B2DB76E" w14:textId="77777777" w:rsidR="00AB7783" w:rsidRDefault="00AB7783" w:rsidP="00AB7783"/>
    <w:p w14:paraId="41F60B3B" w14:textId="6856B76F" w:rsidR="00AB7783" w:rsidRDefault="00AB7783" w:rsidP="00AB7783">
      <w:r w:rsidRPr="00AB7783">
        <w:rPr>
          <w:b/>
          <w:bCs/>
        </w:rPr>
        <w:t>ISA (</w:t>
      </w:r>
      <w:proofErr w:type="spellStart"/>
      <w:r w:rsidRPr="00AB7783">
        <w:rPr>
          <w:b/>
          <w:bCs/>
        </w:rPr>
        <w:t>Industry</w:t>
      </w:r>
      <w:proofErr w:type="spellEnd"/>
      <w:r w:rsidRPr="00AB7783">
        <w:rPr>
          <w:b/>
          <w:bCs/>
        </w:rPr>
        <w:t xml:space="preserve"> Standard </w:t>
      </w:r>
      <w:proofErr w:type="spellStart"/>
      <w:r w:rsidRPr="00AB7783">
        <w:rPr>
          <w:b/>
          <w:bCs/>
        </w:rPr>
        <w:t>Architecture</w:t>
      </w:r>
      <w:proofErr w:type="spellEnd"/>
      <w:r>
        <w:t>):</w:t>
      </w:r>
    </w:p>
    <w:p w14:paraId="1719A197" w14:textId="77777777" w:rsidR="00AB7783" w:rsidRDefault="00AB7783" w:rsidP="00AB7783">
      <w:pPr>
        <w:pStyle w:val="Prrafodelista"/>
        <w:numPr>
          <w:ilvl w:val="0"/>
          <w:numId w:val="34"/>
        </w:numPr>
      </w:pPr>
      <w:r>
        <w:t>Obsoleto y raramente utilizado en sistemas modernos.</w:t>
      </w:r>
    </w:p>
    <w:p w14:paraId="4D58D873" w14:textId="77777777" w:rsidR="00AB7783" w:rsidRDefault="00AB7783" w:rsidP="00AB7783">
      <w:pPr>
        <w:pStyle w:val="Prrafodelista"/>
        <w:numPr>
          <w:ilvl w:val="0"/>
          <w:numId w:val="34"/>
        </w:numPr>
      </w:pPr>
      <w:r>
        <w:lastRenderedPageBreak/>
        <w:t>Fue reemplazado por PCI en la década de 1990.</w:t>
      </w:r>
    </w:p>
    <w:p w14:paraId="64748F43" w14:textId="77777777" w:rsidR="00AB7783" w:rsidRDefault="00AB7783" w:rsidP="00AB7783">
      <w:pPr>
        <w:pStyle w:val="Prrafodelista"/>
        <w:numPr>
          <w:ilvl w:val="0"/>
          <w:numId w:val="34"/>
        </w:numPr>
      </w:pPr>
      <w:r>
        <w:t>Usado en sistemas más antiguos para conectar tarjetas como tarjetas de sonido y tarjetas de red.</w:t>
      </w:r>
    </w:p>
    <w:p w14:paraId="326B3FB7" w14:textId="77777777" w:rsidR="00AB7783" w:rsidRDefault="00AB7783" w:rsidP="00AB7783"/>
    <w:p w14:paraId="7AD47D85" w14:textId="66EF5FDB" w:rsidR="00AB7783" w:rsidRDefault="00AB7783" w:rsidP="00AB7783">
      <w:r w:rsidRPr="00AB7783">
        <w:rPr>
          <w:b/>
          <w:bCs/>
        </w:rPr>
        <w:t>M.2</w:t>
      </w:r>
      <w:r>
        <w:t>:</w:t>
      </w:r>
    </w:p>
    <w:p w14:paraId="44E05426" w14:textId="77777777" w:rsidR="00AB7783" w:rsidRDefault="00AB7783" w:rsidP="00AB7783">
      <w:pPr>
        <w:pStyle w:val="Prrafodelista"/>
        <w:numPr>
          <w:ilvl w:val="0"/>
          <w:numId w:val="33"/>
        </w:numPr>
      </w:pPr>
      <w:r>
        <w:t xml:space="preserve">Ranura compacta utilizada para </w:t>
      </w:r>
      <w:proofErr w:type="spellStart"/>
      <w:r>
        <w:t>SSDs</w:t>
      </w:r>
      <w:proofErr w:type="spellEnd"/>
      <w:r>
        <w:t xml:space="preserve"> y otros dispositivos pequeños.</w:t>
      </w:r>
    </w:p>
    <w:p w14:paraId="6D0900F5" w14:textId="77777777" w:rsidR="00AB7783" w:rsidRDefault="00AB7783" w:rsidP="00AB7783">
      <w:pPr>
        <w:pStyle w:val="Prrafodelista"/>
        <w:numPr>
          <w:ilvl w:val="0"/>
          <w:numId w:val="33"/>
        </w:numPr>
      </w:pPr>
      <w:r>
        <w:t xml:space="preserve">Proporciona velocidades de transferencia de datos muy altas, especialmente en versiones más nuevas con soporte </w:t>
      </w:r>
      <w:proofErr w:type="spellStart"/>
      <w:r>
        <w:t>NVMe</w:t>
      </w:r>
      <w:proofErr w:type="spellEnd"/>
      <w:r>
        <w:t>.</w:t>
      </w:r>
    </w:p>
    <w:p w14:paraId="0D7697F7" w14:textId="0ACBDEFB" w:rsidR="00AB7783" w:rsidRDefault="00AB7783" w:rsidP="00AB7783">
      <w:pPr>
        <w:pStyle w:val="Prrafodelista"/>
        <w:numPr>
          <w:ilvl w:val="0"/>
          <w:numId w:val="33"/>
        </w:numPr>
      </w:pPr>
      <w:r>
        <w:t>Se encuentra en placas madre modernas y laptops para expandir el almacenamiento.</w:t>
      </w:r>
    </w:p>
    <w:p w14:paraId="33AB9071" w14:textId="77777777" w:rsidR="00AB7783" w:rsidRDefault="00AB7783" w:rsidP="00AB7783"/>
    <w:p w14:paraId="55FB7E30" w14:textId="19B09402" w:rsidR="00256451" w:rsidRDefault="00AB7783" w:rsidP="00AB7783">
      <w:r>
        <w:t>Estos son algunos de los tipos de ranuras de expansión más comunes. La elección de la ranura depende de la compatibilidad de la tarjeta de expansión y las necesidades específicas del usuario. Las ranuras PCIe son las más utilizadas en la actualidad debido a su alta velocidad y versatilidad.</w:t>
      </w:r>
    </w:p>
    <w:p w14:paraId="361140A3" w14:textId="77777777" w:rsidR="009F47B6" w:rsidRPr="00256451" w:rsidRDefault="009F47B6" w:rsidP="00AB7783"/>
    <w:p w14:paraId="54F9D919" w14:textId="63AA4634" w:rsidR="00E37F57" w:rsidRDefault="007E740E" w:rsidP="00861E22">
      <w:pPr>
        <w:pStyle w:val="Ttulo3"/>
      </w:pPr>
      <w:bookmarkStart w:id="29" w:name="_Toc142493505"/>
      <w:r>
        <w:t>Diferencia entre los tipos de ranuras</w:t>
      </w:r>
      <w:bookmarkEnd w:id="29"/>
    </w:p>
    <w:p w14:paraId="100A678E" w14:textId="77777777" w:rsidR="00E37F57" w:rsidRDefault="00E37F57" w:rsidP="00E37F57">
      <w:r>
        <w:t>Las diferencias entre los tipos de ranuras de expansión se basan principalmente en sus características técnicas, capacidades y usos específicos. Aquí tienes algunas de las principales diferencias entre los tipos de ranuras de expansión más comunes:</w:t>
      </w:r>
    </w:p>
    <w:p w14:paraId="7A337365" w14:textId="77777777" w:rsidR="00E37F57" w:rsidRDefault="00E37F57" w:rsidP="00E37F57"/>
    <w:p w14:paraId="5D6F1FF9" w14:textId="602F2A2A" w:rsidR="00E37F57" w:rsidRDefault="00E37F57" w:rsidP="00E37F57">
      <w:r w:rsidRPr="006D1BD2">
        <w:rPr>
          <w:b/>
          <w:bCs/>
        </w:rPr>
        <w:t>PCI (</w:t>
      </w:r>
      <w:proofErr w:type="spellStart"/>
      <w:r w:rsidRPr="006D1BD2">
        <w:rPr>
          <w:b/>
          <w:bCs/>
        </w:rPr>
        <w:t>Peripheral</w:t>
      </w:r>
      <w:proofErr w:type="spellEnd"/>
      <w:r w:rsidRPr="006D1BD2">
        <w:rPr>
          <w:b/>
          <w:bCs/>
        </w:rPr>
        <w:t xml:space="preserve"> </w:t>
      </w:r>
      <w:proofErr w:type="spellStart"/>
      <w:r w:rsidRPr="006D1BD2">
        <w:rPr>
          <w:b/>
          <w:bCs/>
        </w:rPr>
        <w:t>Component</w:t>
      </w:r>
      <w:proofErr w:type="spellEnd"/>
      <w:r w:rsidRPr="006D1BD2">
        <w:rPr>
          <w:b/>
          <w:bCs/>
        </w:rPr>
        <w:t xml:space="preserve"> </w:t>
      </w:r>
      <w:proofErr w:type="spellStart"/>
      <w:r w:rsidRPr="006D1BD2">
        <w:rPr>
          <w:b/>
          <w:bCs/>
        </w:rPr>
        <w:t>Interconnect</w:t>
      </w:r>
      <w:proofErr w:type="spellEnd"/>
      <w:r w:rsidRPr="006D1BD2">
        <w:rPr>
          <w:b/>
          <w:bCs/>
        </w:rPr>
        <w:t>) vs. PCIe (PCI Express</w:t>
      </w:r>
      <w:r>
        <w:t>):</w:t>
      </w:r>
    </w:p>
    <w:p w14:paraId="0B2A7E02" w14:textId="77777777" w:rsidR="00E37F57" w:rsidRDefault="00E37F57" w:rsidP="006D1BD2">
      <w:pPr>
        <w:pStyle w:val="Prrafodelista"/>
        <w:numPr>
          <w:ilvl w:val="0"/>
          <w:numId w:val="39"/>
        </w:numPr>
      </w:pPr>
      <w:r>
        <w:t>Velocidad y Ancho de Banda: PCIe ofrece velocidades de transferencia mucho más altas que PCI. Las ranuras PCIe x1 y superiores pueden proporcionar un rendimiento significativamente mejor que las ranuras PCI tradicionales.</w:t>
      </w:r>
    </w:p>
    <w:p w14:paraId="7830D170" w14:textId="77777777" w:rsidR="00E37F57" w:rsidRDefault="00E37F57" w:rsidP="006D1BD2">
      <w:pPr>
        <w:pStyle w:val="Prrafodelista"/>
        <w:numPr>
          <w:ilvl w:val="0"/>
          <w:numId w:val="39"/>
        </w:numPr>
      </w:pPr>
      <w:r>
        <w:t>Canales de Datos: PCIe utiliza "canales" de datos independientes para cada dirección de transferencia, lo que permite una mayor eficiencia en la comunicación entre la tarjeta de expansión y la placa madre.</w:t>
      </w:r>
    </w:p>
    <w:p w14:paraId="03DFB72B" w14:textId="77777777" w:rsidR="00E37F57" w:rsidRDefault="00E37F57" w:rsidP="006D1BD2">
      <w:pPr>
        <w:pStyle w:val="Prrafodelista"/>
        <w:numPr>
          <w:ilvl w:val="0"/>
          <w:numId w:val="39"/>
        </w:numPr>
      </w:pPr>
      <w:r>
        <w:lastRenderedPageBreak/>
        <w:t>Compatibilidad: Muchos periféricos modernos solo son compatibles con ranuras PCIe debido a su mayor rendimiento y disponibilidad.</w:t>
      </w:r>
    </w:p>
    <w:p w14:paraId="38829B4D" w14:textId="77777777" w:rsidR="00E37F57" w:rsidRDefault="00E37F57" w:rsidP="006D1BD2">
      <w:pPr>
        <w:pStyle w:val="Prrafodelista"/>
        <w:numPr>
          <w:ilvl w:val="0"/>
          <w:numId w:val="39"/>
        </w:numPr>
      </w:pPr>
      <w:r>
        <w:t xml:space="preserve">Versatilidad: PCIe es más versátil en términos de soporte para diferentes tipos de tarjetas de expansión, como tarjetas gráficas, tarjetas de red de alta velocidad, </w:t>
      </w:r>
      <w:proofErr w:type="spellStart"/>
      <w:r>
        <w:t>SSDs</w:t>
      </w:r>
      <w:proofErr w:type="spellEnd"/>
      <w:r>
        <w:t>, tarjetas de captura, etc.</w:t>
      </w:r>
    </w:p>
    <w:p w14:paraId="77110A4B" w14:textId="77777777" w:rsidR="006D1BD2" w:rsidRDefault="006D1BD2" w:rsidP="00E37F57"/>
    <w:p w14:paraId="02A33C81" w14:textId="7AA1C41F" w:rsidR="00E37F57" w:rsidRPr="00E37F57" w:rsidRDefault="00E37F57" w:rsidP="00E37F57">
      <w:pPr>
        <w:rPr>
          <w:lang w:val="en-US"/>
        </w:rPr>
      </w:pPr>
      <w:r w:rsidRPr="006D1BD2">
        <w:rPr>
          <w:b/>
          <w:bCs/>
          <w:lang w:val="en-US"/>
        </w:rPr>
        <w:t>AGP (Accelerated Graphics Port) vs. PCIe</w:t>
      </w:r>
      <w:r w:rsidRPr="00E37F57">
        <w:rPr>
          <w:lang w:val="en-US"/>
        </w:rPr>
        <w:t>:</w:t>
      </w:r>
    </w:p>
    <w:p w14:paraId="4B54D71C" w14:textId="77777777" w:rsidR="00E37F57" w:rsidRDefault="00E37F57" w:rsidP="007800C2">
      <w:pPr>
        <w:pStyle w:val="Prrafodelista"/>
        <w:numPr>
          <w:ilvl w:val="0"/>
          <w:numId w:val="40"/>
        </w:numPr>
      </w:pPr>
      <w:r>
        <w:t>Enfoque: AGP fue diseñado principalmente para tarjetas gráficas dedicadas, mientras que PCIe es una interfaz más versátil que admite una variedad de tarjetas de expansión.</w:t>
      </w:r>
    </w:p>
    <w:p w14:paraId="10CD3A7F" w14:textId="77777777" w:rsidR="00E37F57" w:rsidRDefault="00E37F57" w:rsidP="007800C2">
      <w:pPr>
        <w:pStyle w:val="Prrafodelista"/>
        <w:numPr>
          <w:ilvl w:val="0"/>
          <w:numId w:val="40"/>
        </w:numPr>
      </w:pPr>
      <w:r>
        <w:t>Rendimiento Gráfico: AGP ofrecía un rendimiento gráfico mejorado en comparación con las ranuras PCI estándar en su época. Sin embargo, PCIe ha superado al AGP en términos de velocidad y capacidad de ancho de banda.</w:t>
      </w:r>
    </w:p>
    <w:p w14:paraId="2934B8DA" w14:textId="77777777" w:rsidR="006D1BD2" w:rsidRDefault="006D1BD2" w:rsidP="00E37F57"/>
    <w:p w14:paraId="29E8691A" w14:textId="15A01FB8" w:rsidR="00E37F57" w:rsidRPr="00E37F57" w:rsidRDefault="00E37F57" w:rsidP="00E37F57">
      <w:pPr>
        <w:rPr>
          <w:lang w:val="en-US"/>
        </w:rPr>
      </w:pPr>
      <w:r w:rsidRPr="007800C2">
        <w:rPr>
          <w:b/>
          <w:bCs/>
          <w:lang w:val="en-US"/>
        </w:rPr>
        <w:t>ISA (Industry Standard Architecture) vs. PCI/PCIe</w:t>
      </w:r>
      <w:r w:rsidRPr="00E37F57">
        <w:rPr>
          <w:lang w:val="en-US"/>
        </w:rPr>
        <w:t>:</w:t>
      </w:r>
    </w:p>
    <w:p w14:paraId="5414C7D0" w14:textId="77777777" w:rsidR="00E37F57" w:rsidRDefault="00E37F57" w:rsidP="007800C2">
      <w:pPr>
        <w:pStyle w:val="Prrafodelista"/>
        <w:numPr>
          <w:ilvl w:val="0"/>
          <w:numId w:val="41"/>
        </w:numPr>
      </w:pPr>
      <w:r>
        <w:t>Obsolescencia: ISA es un estándar obsoleto que ha sido reemplazado por PCI y PCIe en sistemas modernos debido a su baja velocidad y capacidad.</w:t>
      </w:r>
    </w:p>
    <w:p w14:paraId="3C424756" w14:textId="77777777" w:rsidR="00E37F57" w:rsidRDefault="00E37F57" w:rsidP="007800C2">
      <w:pPr>
        <w:pStyle w:val="Prrafodelista"/>
        <w:numPr>
          <w:ilvl w:val="0"/>
          <w:numId w:val="41"/>
        </w:numPr>
      </w:pPr>
      <w:r>
        <w:t>Compatibilidad: Las tarjetas diseñadas para ranuras ISA no son compatibles con ranuras PCI o PCIe, lo que hace que las ranuras ISA sean prácticamente irrelevantes en sistemas actuales.</w:t>
      </w:r>
    </w:p>
    <w:p w14:paraId="1B036415" w14:textId="77777777" w:rsidR="007800C2" w:rsidRDefault="007800C2" w:rsidP="00E37F57"/>
    <w:p w14:paraId="7BD2ABF9" w14:textId="28AA04E3" w:rsidR="00E37F57" w:rsidRDefault="00E37F57" w:rsidP="00E37F57">
      <w:r w:rsidRPr="007800C2">
        <w:rPr>
          <w:b/>
          <w:bCs/>
        </w:rPr>
        <w:t>PCIe vs. M.2</w:t>
      </w:r>
      <w:r>
        <w:t>:</w:t>
      </w:r>
    </w:p>
    <w:p w14:paraId="5C1C5D13" w14:textId="77777777" w:rsidR="00E37F57" w:rsidRDefault="00E37F57" w:rsidP="007800C2">
      <w:pPr>
        <w:pStyle w:val="Prrafodelista"/>
        <w:numPr>
          <w:ilvl w:val="0"/>
          <w:numId w:val="42"/>
        </w:numPr>
      </w:pPr>
      <w:r>
        <w:t xml:space="preserve">Tamaño y Formato: M.2 es una ranura más compacta y se utiliza para tarjetas de expansión pequeñas, como </w:t>
      </w:r>
      <w:proofErr w:type="spellStart"/>
      <w:r>
        <w:t>SSDs</w:t>
      </w:r>
      <w:proofErr w:type="spellEnd"/>
      <w:r>
        <w:t xml:space="preserve"> y adaptadores </w:t>
      </w:r>
      <w:proofErr w:type="spellStart"/>
      <w:r>
        <w:t>Wi</w:t>
      </w:r>
      <w:proofErr w:type="spellEnd"/>
      <w:r>
        <w:t>-Fi.</w:t>
      </w:r>
    </w:p>
    <w:p w14:paraId="472B9837" w14:textId="77777777" w:rsidR="00E37F57" w:rsidRDefault="00E37F57" w:rsidP="007800C2">
      <w:pPr>
        <w:pStyle w:val="Prrafodelista"/>
        <w:numPr>
          <w:ilvl w:val="0"/>
          <w:numId w:val="42"/>
        </w:numPr>
      </w:pPr>
      <w:r>
        <w:t xml:space="preserve">Velocidad: Algunas ranuras M.2 ofrecen velocidades aún más altas que las ranuras PCIe tradicionales, especialmente cuando se usan con tecnología </w:t>
      </w:r>
      <w:proofErr w:type="spellStart"/>
      <w:r>
        <w:t>NVMe</w:t>
      </w:r>
      <w:proofErr w:type="spellEnd"/>
      <w:r>
        <w:t>.</w:t>
      </w:r>
    </w:p>
    <w:p w14:paraId="6E7B488D" w14:textId="77777777" w:rsidR="00E37F57" w:rsidRDefault="00E37F57" w:rsidP="007800C2">
      <w:pPr>
        <w:pStyle w:val="Prrafodelista"/>
        <w:numPr>
          <w:ilvl w:val="0"/>
          <w:numId w:val="42"/>
        </w:numPr>
      </w:pPr>
      <w:r>
        <w:lastRenderedPageBreak/>
        <w:t xml:space="preserve">Propósito Especial: M.2 se utiliza a menudo para expandir el almacenamiento con </w:t>
      </w:r>
      <w:proofErr w:type="spellStart"/>
      <w:r>
        <w:t>SSDs</w:t>
      </w:r>
      <w:proofErr w:type="spellEnd"/>
      <w:r>
        <w:t xml:space="preserve"> de alto rendimiento, mientras que PCIe tiene una amplia gama de aplicaciones.</w:t>
      </w:r>
    </w:p>
    <w:p w14:paraId="274D5664" w14:textId="77777777" w:rsidR="007800C2" w:rsidRDefault="007800C2" w:rsidP="00E37F57"/>
    <w:p w14:paraId="051E9FD1" w14:textId="7DD674D7" w:rsidR="008946AC" w:rsidRDefault="00E37F57" w:rsidP="00E37F57">
      <w:r>
        <w:t>Cada tipo de ranura de expansión está diseñado para satisfacer necesidades específicas en términos de rendimiento, compatibilidad y aplicaciones. La elección de la ranura adecuada depende de los dispositivos que deseas conectar y de las capacidades de tu placa madre.</w:t>
      </w:r>
    </w:p>
    <w:p w14:paraId="30EEAC8A" w14:textId="77777777" w:rsidR="007800C2" w:rsidRPr="008946AC" w:rsidRDefault="007800C2" w:rsidP="00E37F57"/>
    <w:p w14:paraId="4AAE79B4" w14:textId="565EDF82" w:rsidR="0081110C" w:rsidRDefault="007E740E" w:rsidP="005A786E">
      <w:pPr>
        <w:pStyle w:val="Ttulo2"/>
      </w:pPr>
      <w:bookmarkStart w:id="30" w:name="_Toc142493506"/>
      <w:r>
        <w:t>Reloj del sistema</w:t>
      </w:r>
      <w:bookmarkEnd w:id="30"/>
    </w:p>
    <w:p w14:paraId="227FC7B5" w14:textId="77777777" w:rsidR="0081110C" w:rsidRDefault="0081110C" w:rsidP="0081110C">
      <w:r>
        <w:t>El reloj del sistema, también conocido como reloj del sistema o reloj del bus, es una parte fundamental de cualquier sistema computacional. Este reloj es responsable de sincronizar y coordinar las operaciones de los diferentes componentes del sistema, especialmente la unidad central de procesamiento (CPU).</w:t>
      </w:r>
    </w:p>
    <w:p w14:paraId="1B1D3203" w14:textId="77777777" w:rsidR="0081110C" w:rsidRDefault="0081110C" w:rsidP="0081110C"/>
    <w:p w14:paraId="4A146CF7" w14:textId="77777777" w:rsidR="0081110C" w:rsidRDefault="0081110C" w:rsidP="0081110C">
      <w:r>
        <w:t>La función principal del reloj del sistema es establecer una referencia de tiempo que regula el ritmo al que ocurren las operaciones dentro de la computadora. El reloj emite una serie de pulsos eléctricos a una velocidad constante, medida en hercios (Hz), para marcar los ciclos de trabajo en la CPU y otros componentes.</w:t>
      </w:r>
    </w:p>
    <w:p w14:paraId="0CA50B56" w14:textId="77777777" w:rsidR="0081110C" w:rsidRDefault="0081110C" w:rsidP="0081110C"/>
    <w:p w14:paraId="3D01D348" w14:textId="49733E58" w:rsidR="0081110C" w:rsidRDefault="0081110C" w:rsidP="0081110C">
      <w:r w:rsidRPr="005A786E">
        <w:rPr>
          <w:b/>
          <w:bCs/>
        </w:rPr>
        <w:t>Algunas de las tareas clave del reloj del sistema incluyen</w:t>
      </w:r>
      <w:r>
        <w:t>:</w:t>
      </w:r>
    </w:p>
    <w:p w14:paraId="204814C9" w14:textId="6059AF86" w:rsidR="0081110C" w:rsidRDefault="0081110C" w:rsidP="005A786E">
      <w:pPr>
        <w:pStyle w:val="Prrafodelista"/>
        <w:numPr>
          <w:ilvl w:val="0"/>
          <w:numId w:val="43"/>
        </w:numPr>
      </w:pPr>
      <w:r w:rsidRPr="00861E22">
        <w:rPr>
          <w:u w:val="single"/>
        </w:rPr>
        <w:t>Sincronización de la CPU</w:t>
      </w:r>
      <w:r>
        <w:t>: El reloj del sistema coordina la ejecución de instrucciones en la CPU. Cada pulso del reloj se conoce como un "ciclo de reloj" y se usa para ejecutar una o más operaciones en la CPU.</w:t>
      </w:r>
    </w:p>
    <w:p w14:paraId="542C8A28" w14:textId="2E9EF448" w:rsidR="0081110C" w:rsidRDefault="0081110C" w:rsidP="005A786E">
      <w:pPr>
        <w:pStyle w:val="Prrafodelista"/>
        <w:numPr>
          <w:ilvl w:val="0"/>
          <w:numId w:val="43"/>
        </w:numPr>
      </w:pPr>
      <w:r w:rsidRPr="00861E22">
        <w:rPr>
          <w:u w:val="single"/>
        </w:rPr>
        <w:t>Control de Operaciones</w:t>
      </w:r>
      <w:r>
        <w:t>: Los componentes de la computadora, como la memoria y las unidades de entrada/salida, operan en función del ritmo marcado por el reloj del sistema. Esto asegura que las operaciones ocurran en el orden correcto y evita problemas de sincronización.</w:t>
      </w:r>
    </w:p>
    <w:p w14:paraId="2C427BA9" w14:textId="53CBBE0F" w:rsidR="0081110C" w:rsidRDefault="0081110C" w:rsidP="005A786E">
      <w:pPr>
        <w:pStyle w:val="Prrafodelista"/>
        <w:numPr>
          <w:ilvl w:val="0"/>
          <w:numId w:val="43"/>
        </w:numPr>
      </w:pPr>
      <w:r w:rsidRPr="00861E22">
        <w:rPr>
          <w:u w:val="single"/>
        </w:rPr>
        <w:lastRenderedPageBreak/>
        <w:t>Sincronización de Datos</w:t>
      </w:r>
      <w:r>
        <w:t>: El reloj del sistema también se utiliza para sincronizar la transferencia de datos entre diferentes componentes. Por ejemplo, en una memoria RAM sincrónica, los datos se leen o escriben en función de los flancos del reloj.</w:t>
      </w:r>
    </w:p>
    <w:p w14:paraId="38344E8E" w14:textId="1C0F8915" w:rsidR="0081110C" w:rsidRDefault="0081110C" w:rsidP="005A786E">
      <w:pPr>
        <w:pStyle w:val="Prrafodelista"/>
        <w:numPr>
          <w:ilvl w:val="0"/>
          <w:numId w:val="43"/>
        </w:numPr>
      </w:pPr>
      <w:r w:rsidRPr="00861E22">
        <w:rPr>
          <w:u w:val="single"/>
        </w:rPr>
        <w:t>Control de Efectos de Desbordamiento</w:t>
      </w:r>
      <w:r>
        <w:t>: En sistemas digitales, el reloj puede usarse para controlar desbordamientos en operaciones aritméticas y lógicas.</w:t>
      </w:r>
    </w:p>
    <w:p w14:paraId="74BAA8AD" w14:textId="01B621E8" w:rsidR="0081110C" w:rsidRDefault="0081110C" w:rsidP="005A786E">
      <w:pPr>
        <w:pStyle w:val="Prrafodelista"/>
        <w:numPr>
          <w:ilvl w:val="0"/>
          <w:numId w:val="43"/>
        </w:numPr>
      </w:pPr>
      <w:r w:rsidRPr="00861E22">
        <w:rPr>
          <w:u w:val="single"/>
        </w:rPr>
        <w:t>Control de Consumo de Energía</w:t>
      </w:r>
      <w:r>
        <w:t>: En muchos sistemas modernos, el reloj también se utiliza para ajustar dinámicamente la velocidad del procesador y ahorrar energía cuando no se necesita un rendimiento completo.</w:t>
      </w:r>
    </w:p>
    <w:p w14:paraId="37E5F0EE" w14:textId="77777777" w:rsidR="0081110C" w:rsidRDefault="0081110C" w:rsidP="005A786E">
      <w:pPr>
        <w:pStyle w:val="Prrafodelista"/>
        <w:numPr>
          <w:ilvl w:val="0"/>
          <w:numId w:val="43"/>
        </w:numPr>
      </w:pPr>
      <w:proofErr w:type="spellStart"/>
      <w:r w:rsidRPr="00861E22">
        <w:rPr>
          <w:u w:val="single"/>
        </w:rPr>
        <w:t>Overclocking</w:t>
      </w:r>
      <w:proofErr w:type="spellEnd"/>
      <w:r w:rsidRPr="00861E22">
        <w:rPr>
          <w:u w:val="single"/>
        </w:rPr>
        <w:t xml:space="preserve"> y </w:t>
      </w:r>
      <w:proofErr w:type="spellStart"/>
      <w:r w:rsidRPr="00861E22">
        <w:rPr>
          <w:u w:val="single"/>
        </w:rPr>
        <w:t>Underclocking</w:t>
      </w:r>
      <w:proofErr w:type="spellEnd"/>
      <w:r>
        <w:t>: En sistemas donde se permite, los usuarios pueden ajustar la velocidad del reloj del sistema para aumentar (</w:t>
      </w:r>
      <w:proofErr w:type="spellStart"/>
      <w:r>
        <w:t>overclocking</w:t>
      </w:r>
      <w:proofErr w:type="spellEnd"/>
      <w:r>
        <w:t>) o reducir (</w:t>
      </w:r>
      <w:proofErr w:type="spellStart"/>
      <w:r>
        <w:t>underclocking</w:t>
      </w:r>
      <w:proofErr w:type="spellEnd"/>
      <w:r>
        <w:t>) el rendimiento de la CPU y otros componentes.</w:t>
      </w:r>
    </w:p>
    <w:p w14:paraId="0B58AC83" w14:textId="77777777" w:rsidR="0081110C" w:rsidRDefault="0081110C" w:rsidP="0081110C"/>
    <w:p w14:paraId="645DFE0B" w14:textId="63DECD18" w:rsidR="007800C2" w:rsidRDefault="0081110C" w:rsidP="0081110C">
      <w:r>
        <w:t>El reloj del sistema es crucial para mantener la estabilidad y el rendimiento de una computadora. A lo largo de los años, la velocidad del reloj ha aumentado significativamente para mejorar el rendimiento de los procesadores y otros componentes, pero también ha llevado a desafíos técnicos relacionados con la generación de calor y la administración de energía. En muchos sistemas modernos, se utilizan múltiples relojes para diferentes componentes y funciones, lo que permite una mayor flexibilidad y eficiencia en la operación global del sistema.</w:t>
      </w:r>
    </w:p>
    <w:p w14:paraId="04CFDBE9" w14:textId="77777777" w:rsidR="0081110C" w:rsidRDefault="0081110C" w:rsidP="0081110C"/>
    <w:p w14:paraId="4850928D" w14:textId="77777777" w:rsidR="00861E22" w:rsidRDefault="00861E22" w:rsidP="0081110C"/>
    <w:p w14:paraId="33963E66" w14:textId="77777777" w:rsidR="00861E22" w:rsidRDefault="00861E22" w:rsidP="0081110C"/>
    <w:p w14:paraId="14B7C786" w14:textId="77777777" w:rsidR="00861E22" w:rsidRDefault="00861E22" w:rsidP="0081110C"/>
    <w:p w14:paraId="01119A93" w14:textId="77777777" w:rsidR="00861E22" w:rsidRDefault="00861E22" w:rsidP="0081110C"/>
    <w:p w14:paraId="495BA02E" w14:textId="77777777" w:rsidR="00861E22" w:rsidRDefault="00861E22" w:rsidP="0081110C"/>
    <w:p w14:paraId="419854C3" w14:textId="77777777" w:rsidR="00861E22" w:rsidRPr="007800C2" w:rsidRDefault="00861E22" w:rsidP="0081110C"/>
    <w:p w14:paraId="0731D1AB" w14:textId="3307EB62" w:rsidR="003E540F" w:rsidRDefault="007E740E" w:rsidP="00861E22">
      <w:pPr>
        <w:pStyle w:val="Ttulo2"/>
      </w:pPr>
      <w:bookmarkStart w:id="31" w:name="_Toc142493507"/>
      <w:r>
        <w:lastRenderedPageBreak/>
        <w:t>Batería del Sistema</w:t>
      </w:r>
      <w:bookmarkEnd w:id="31"/>
    </w:p>
    <w:p w14:paraId="1D453A15" w14:textId="77777777" w:rsidR="003E540F" w:rsidRDefault="003E540F" w:rsidP="003E540F">
      <w:r>
        <w:t>La batería del sistema, también conocida como batería de la placa madre o batería CMOS (</w:t>
      </w:r>
      <w:proofErr w:type="spellStart"/>
      <w:r>
        <w:t>Complementary</w:t>
      </w:r>
      <w:proofErr w:type="spellEnd"/>
      <w:r>
        <w:t xml:space="preserve"> Metal-Oxide-Semiconductor), es un componente pequeño pero esencial en una computadora. Su función principal es proporcionar energía continua y de respaldo a una parte específica de la placa madre que almacena configuraciones y datos críticos para el sistema, incluso cuando la computadora está apagada o desconectada de la corriente eléctrica. Aquí te explico más sobre la batería del sistema:</w:t>
      </w:r>
    </w:p>
    <w:p w14:paraId="03D1EA82" w14:textId="77777777" w:rsidR="003E540F" w:rsidRDefault="003E540F" w:rsidP="003E540F"/>
    <w:p w14:paraId="4E2AC4F2" w14:textId="3649801B" w:rsidR="003E540F" w:rsidRDefault="003E540F" w:rsidP="003E540F">
      <w:pPr>
        <w:pStyle w:val="Prrafodelista"/>
        <w:numPr>
          <w:ilvl w:val="0"/>
          <w:numId w:val="44"/>
        </w:numPr>
      </w:pPr>
      <w:r w:rsidRPr="00861E22">
        <w:rPr>
          <w:u w:val="single"/>
        </w:rPr>
        <w:t>Alimentación de Respaldo CMOS</w:t>
      </w:r>
      <w:r>
        <w:t>: La batería del sistema alimenta la memoria CMOS, que es una pequeña área en la placa madre donde se almacenan datos importantes como la hora del sistema, la fecha, la configuración del hardware (como el disco de arranque) y otros ajustes de BIOS. Sin la batería, estos datos se perderían cada vez que se apaga la computadora.</w:t>
      </w:r>
    </w:p>
    <w:p w14:paraId="782661C9" w14:textId="469F287D" w:rsidR="003E540F" w:rsidRDefault="003E540F" w:rsidP="003E540F">
      <w:pPr>
        <w:pStyle w:val="Prrafodelista"/>
        <w:numPr>
          <w:ilvl w:val="0"/>
          <w:numId w:val="44"/>
        </w:numPr>
      </w:pPr>
      <w:r w:rsidRPr="00AD379E">
        <w:rPr>
          <w:u w:val="single"/>
        </w:rPr>
        <w:t>Mantener la Hora y Fecha</w:t>
      </w:r>
      <w:r>
        <w:t>: La batería del sistema asegura que la hora y la fecha del sistema se mantengan incluso cuando la computadora no está encendida. Esto es esencial para registros de eventos, programación de tareas y otros propósitos.</w:t>
      </w:r>
    </w:p>
    <w:p w14:paraId="6AB9ECCB" w14:textId="2EBF4A64" w:rsidR="003E540F" w:rsidRDefault="003E540F" w:rsidP="003E540F">
      <w:pPr>
        <w:pStyle w:val="Prrafodelista"/>
        <w:numPr>
          <w:ilvl w:val="0"/>
          <w:numId w:val="44"/>
        </w:numPr>
      </w:pPr>
      <w:r w:rsidRPr="00AD379E">
        <w:rPr>
          <w:u w:val="single"/>
        </w:rPr>
        <w:t>Ajustes de BIOS</w:t>
      </w:r>
      <w:r>
        <w:t>: La configuración del BIOS (Sistema Básico de Entrada/Salida) se almacena en la memoria CMOS. Esto incluye ajustes como la secuencia de arranque, configuraciones de hardware y ajustes de rendimiento. La batería asegura que estos ajustes se conserven incluso cuando se corta la energía.</w:t>
      </w:r>
    </w:p>
    <w:p w14:paraId="0E79EDAD" w14:textId="1737379B" w:rsidR="003E540F" w:rsidRDefault="003E540F" w:rsidP="003E540F">
      <w:pPr>
        <w:pStyle w:val="Prrafodelista"/>
        <w:numPr>
          <w:ilvl w:val="0"/>
          <w:numId w:val="44"/>
        </w:numPr>
      </w:pPr>
      <w:r w:rsidRPr="00AD379E">
        <w:rPr>
          <w:u w:val="single"/>
        </w:rPr>
        <w:t>Inhabilitar Contraseñas de BIOS</w:t>
      </w:r>
      <w:r>
        <w:t>: En algunas computadoras, si se establece una contraseña de BIOS para mayor seguridad, la batería del sistema debe retirarse o desconectarse durante un período de tiempo para restablecer la configuración del BIOS y desactivar la contraseña.</w:t>
      </w:r>
    </w:p>
    <w:p w14:paraId="6BE8508B" w14:textId="21097540" w:rsidR="003E540F" w:rsidRDefault="003E540F" w:rsidP="003E540F">
      <w:pPr>
        <w:pStyle w:val="Prrafodelista"/>
        <w:numPr>
          <w:ilvl w:val="0"/>
          <w:numId w:val="44"/>
        </w:numPr>
      </w:pPr>
      <w:r w:rsidRPr="00AD379E">
        <w:rPr>
          <w:u w:val="single"/>
        </w:rPr>
        <w:t>Reemplazo y Duración</w:t>
      </w:r>
      <w:r>
        <w:t xml:space="preserve">: Las baterías del sistema suelen ser baterías de litio de tipo moneda (como las CR2032). Aunque tienen una vida útil prolongada, </w:t>
      </w:r>
      <w:r>
        <w:lastRenderedPageBreak/>
        <w:t>eventualmente se agotarán y deberán reemplazarse para mantener la funcionalidad adecuada de la placa madre.</w:t>
      </w:r>
    </w:p>
    <w:p w14:paraId="63C02E0E" w14:textId="05D693CF" w:rsidR="003E540F" w:rsidRDefault="003E540F" w:rsidP="003E540F">
      <w:pPr>
        <w:pStyle w:val="Prrafodelista"/>
        <w:numPr>
          <w:ilvl w:val="0"/>
          <w:numId w:val="44"/>
        </w:numPr>
      </w:pPr>
      <w:r w:rsidRPr="00AD379E">
        <w:rPr>
          <w:u w:val="single"/>
        </w:rPr>
        <w:t>Ubicación</w:t>
      </w:r>
      <w:r>
        <w:t>: La batería del sistema generalmente se encuentra en una pequeña ranura en la placa madre. Es fácilmente identificable debido a su forma y al número de modelo grabado en la batería.</w:t>
      </w:r>
    </w:p>
    <w:p w14:paraId="5EB3B955" w14:textId="77777777" w:rsidR="003E540F" w:rsidRDefault="003E540F" w:rsidP="003E540F">
      <w:pPr>
        <w:pStyle w:val="Prrafodelista"/>
        <w:numPr>
          <w:ilvl w:val="0"/>
          <w:numId w:val="44"/>
        </w:numPr>
      </w:pPr>
      <w:r w:rsidRPr="00AD379E">
        <w:rPr>
          <w:u w:val="single"/>
        </w:rPr>
        <w:t>Importancia del Respaldo</w:t>
      </w:r>
      <w:r>
        <w:t>: Si la batería del sistema se agota o falla, es posible que la computadora no pueda iniciar correctamente, o que los ajustes del BIOS y la hora y fecha se restablezcan a los valores predeterminados. Es recomendable reemplazar la batería agotada para evitar problemas futuros.</w:t>
      </w:r>
    </w:p>
    <w:p w14:paraId="2FD9E173" w14:textId="77777777" w:rsidR="003E540F" w:rsidRDefault="003E540F" w:rsidP="003E540F"/>
    <w:p w14:paraId="4B04EFC2" w14:textId="54AABE03" w:rsidR="007800C2" w:rsidRDefault="003E540F" w:rsidP="003E540F">
      <w:r>
        <w:t>En resumen, la batería del sistema es crucial para mantener la integridad de los datos y las configuraciones importantes en una computadora. Proporciona un respaldo continuo para garantizar que el sistema siga funcionando sin problemas, incluso después de apagar la energía.</w:t>
      </w:r>
    </w:p>
    <w:p w14:paraId="78C927B4" w14:textId="77777777" w:rsidR="005026C7" w:rsidRPr="007800C2" w:rsidRDefault="005026C7" w:rsidP="003E540F"/>
    <w:p w14:paraId="0F609015" w14:textId="164C3FB5" w:rsidR="007800C2" w:rsidRPr="007800C2" w:rsidRDefault="007E740E" w:rsidP="007800C2">
      <w:pPr>
        <w:pStyle w:val="Ttulo2"/>
      </w:pPr>
      <w:bookmarkStart w:id="32" w:name="_Toc142493508"/>
      <w:r>
        <w:t>Buses del Sistema</w:t>
      </w:r>
      <w:bookmarkEnd w:id="32"/>
    </w:p>
    <w:p w14:paraId="42554D5A" w14:textId="33B151E2" w:rsidR="00EF4B2A" w:rsidRDefault="007E740E" w:rsidP="00EF4B2A">
      <w:pPr>
        <w:pStyle w:val="Ttulo3"/>
      </w:pPr>
      <w:bookmarkStart w:id="33" w:name="_Toc142493509"/>
      <w:r>
        <w:t xml:space="preserve">Tipos de </w:t>
      </w:r>
      <w:r w:rsidR="005026C7">
        <w:t>B</w:t>
      </w:r>
      <w:r>
        <w:t>uses del sistema</w:t>
      </w:r>
      <w:bookmarkEnd w:id="33"/>
      <w:r>
        <w:t xml:space="preserve"> </w:t>
      </w:r>
    </w:p>
    <w:p w14:paraId="5D855587" w14:textId="77777777" w:rsidR="00EF4B2A" w:rsidRDefault="00EF4B2A" w:rsidP="00EF4B2A">
      <w:r>
        <w:t>Los buses del sistema son canales de comunicación dentro de una computadora que permiten la transferencia de datos entre diferentes componentes. Aquí te presento algunos de los tipos de buses del sistema más importantes:</w:t>
      </w:r>
    </w:p>
    <w:p w14:paraId="5F2F0218" w14:textId="77777777" w:rsidR="00EF4B2A" w:rsidRDefault="00EF4B2A" w:rsidP="00EF4B2A"/>
    <w:p w14:paraId="51AEE17F" w14:textId="4D040741" w:rsidR="00EF4B2A" w:rsidRDefault="00EF4B2A" w:rsidP="00EF4B2A">
      <w:pPr>
        <w:pStyle w:val="Prrafodelista"/>
        <w:numPr>
          <w:ilvl w:val="0"/>
          <w:numId w:val="45"/>
        </w:numPr>
      </w:pPr>
      <w:r w:rsidRPr="00AD379E">
        <w:rPr>
          <w:u w:val="single"/>
        </w:rPr>
        <w:t>Bus de Datos</w:t>
      </w:r>
      <w:r>
        <w:t>: Este bus transmite los datos entre la memoria y la unidad de procesamiento central (CPU). Es bidireccional y se utiliza para transferir información entre la CPU y la memoria RAM u otros dispositivos.</w:t>
      </w:r>
    </w:p>
    <w:p w14:paraId="50421B5A" w14:textId="44B6AEA3" w:rsidR="00EF4B2A" w:rsidRDefault="00EF4B2A" w:rsidP="00EF4B2A">
      <w:pPr>
        <w:pStyle w:val="Prrafodelista"/>
        <w:numPr>
          <w:ilvl w:val="0"/>
          <w:numId w:val="45"/>
        </w:numPr>
      </w:pPr>
      <w:r w:rsidRPr="00AD379E">
        <w:rPr>
          <w:u w:val="single"/>
        </w:rPr>
        <w:t>Bus de Direcciones</w:t>
      </w:r>
      <w:r>
        <w:t>: El bus de direcciones se utiliza para señalar una dirección de memoria específica en la que se deben leer o escribir datos. Determina qué dirección en la memoria se está accediendo.</w:t>
      </w:r>
    </w:p>
    <w:p w14:paraId="53D1047E" w14:textId="2FA63622" w:rsidR="00EF4B2A" w:rsidRDefault="00EF4B2A" w:rsidP="00EF4B2A">
      <w:pPr>
        <w:pStyle w:val="Prrafodelista"/>
        <w:numPr>
          <w:ilvl w:val="0"/>
          <w:numId w:val="45"/>
        </w:numPr>
      </w:pPr>
      <w:r w:rsidRPr="00AD379E">
        <w:rPr>
          <w:u w:val="single"/>
        </w:rPr>
        <w:t>Bus de Control</w:t>
      </w:r>
      <w:r>
        <w:t xml:space="preserve">: El bus de control transporta señales de control y señales de temporización que indican cuándo se deben realizar operaciones, como </w:t>
      </w:r>
      <w:r>
        <w:lastRenderedPageBreak/>
        <w:t>lecturas o escrituras de datos. Controla la operación de otros buses y componentes.</w:t>
      </w:r>
    </w:p>
    <w:p w14:paraId="46C2689A" w14:textId="2E5C9C27" w:rsidR="00EF4B2A" w:rsidRDefault="00EF4B2A" w:rsidP="00EF4B2A">
      <w:pPr>
        <w:pStyle w:val="Prrafodelista"/>
        <w:numPr>
          <w:ilvl w:val="0"/>
          <w:numId w:val="45"/>
        </w:numPr>
      </w:pPr>
      <w:r w:rsidRPr="00AD379E">
        <w:rPr>
          <w:u w:val="single"/>
        </w:rPr>
        <w:t>Bus de Sistema</w:t>
      </w:r>
      <w:r>
        <w:t xml:space="preserve">: También conocido como bus delantero o </w:t>
      </w:r>
      <w:proofErr w:type="spellStart"/>
      <w:r>
        <w:t>front-side</w:t>
      </w:r>
      <w:proofErr w:type="spellEnd"/>
      <w:r>
        <w:t xml:space="preserve"> bus (FSB), es el canal de comunicación entre la CPU y el chipset de la placa madre.</w:t>
      </w:r>
      <w:r w:rsidR="007F1133">
        <w:t xml:space="preserve"> </w:t>
      </w:r>
      <w:r>
        <w:t>Es responsable de conectar la CPU con la memoria y otros componentes del sistema.</w:t>
      </w:r>
    </w:p>
    <w:p w14:paraId="7C2D5688" w14:textId="5F73F0F2" w:rsidR="00EF4B2A" w:rsidRDefault="00EF4B2A" w:rsidP="00EF4B2A">
      <w:pPr>
        <w:pStyle w:val="Prrafodelista"/>
        <w:numPr>
          <w:ilvl w:val="0"/>
          <w:numId w:val="45"/>
        </w:numPr>
      </w:pPr>
      <w:r w:rsidRPr="00AD379E">
        <w:rPr>
          <w:u w:val="single"/>
        </w:rPr>
        <w:t>Bus de Expansión</w:t>
      </w:r>
      <w:r>
        <w:t>: Este bus conecta la CPU con las ranuras de expansión, como las ranuras PCIe y PCI, permitiendo que las tarjetas de expansión se comuniquen con la CPU y otros componentes.</w:t>
      </w:r>
    </w:p>
    <w:p w14:paraId="09799B2F" w14:textId="4ACFBBC2" w:rsidR="00EF4B2A" w:rsidRDefault="00EF4B2A" w:rsidP="00EF4B2A">
      <w:pPr>
        <w:pStyle w:val="Prrafodelista"/>
        <w:numPr>
          <w:ilvl w:val="0"/>
          <w:numId w:val="45"/>
        </w:numPr>
      </w:pPr>
      <w:r w:rsidRPr="00AD379E">
        <w:rPr>
          <w:u w:val="single"/>
        </w:rPr>
        <w:t>Bus de E/S (Entrada/Salida</w:t>
      </w:r>
      <w:r>
        <w:t xml:space="preserve">): Este bus se utiliza para la transferencia de datos entre la CPU y los dispositivos de entrada/salida, como discos duros, teclados, </w:t>
      </w:r>
      <w:proofErr w:type="gramStart"/>
      <w:r>
        <w:t>mouse</w:t>
      </w:r>
      <w:proofErr w:type="gramEnd"/>
      <w:r>
        <w:t xml:space="preserve"> y otros periféricos.</w:t>
      </w:r>
    </w:p>
    <w:p w14:paraId="3F850833" w14:textId="509D365B" w:rsidR="00EF4B2A" w:rsidRDefault="00EF4B2A" w:rsidP="00EF4B2A">
      <w:pPr>
        <w:pStyle w:val="Prrafodelista"/>
        <w:numPr>
          <w:ilvl w:val="0"/>
          <w:numId w:val="45"/>
        </w:numPr>
      </w:pPr>
      <w:r w:rsidRPr="00AD379E">
        <w:rPr>
          <w:u w:val="single"/>
        </w:rPr>
        <w:t>Bus de Datos de Control Directo de Memoria (DMA</w:t>
      </w:r>
      <w:r>
        <w:t>): Permite que los dispositivos de E/S transfieran datos directamente a la memoria principal sin pasar por la CPU, lo que mejora la eficiencia y el rendimiento del sistema.</w:t>
      </w:r>
    </w:p>
    <w:p w14:paraId="0C901F52" w14:textId="18E20B0B" w:rsidR="00EF4B2A" w:rsidRDefault="00EF4B2A" w:rsidP="00EF4B2A">
      <w:pPr>
        <w:pStyle w:val="Prrafodelista"/>
        <w:numPr>
          <w:ilvl w:val="0"/>
          <w:numId w:val="45"/>
        </w:numPr>
      </w:pPr>
      <w:r w:rsidRPr="00AD379E">
        <w:rPr>
          <w:u w:val="single"/>
        </w:rPr>
        <w:t>Bus de Puente Norte y Puente Sur</w:t>
      </w:r>
      <w:r>
        <w:t xml:space="preserve">: En arquitecturas de chipset antiguas, como las utilizadas en </w:t>
      </w:r>
      <w:proofErr w:type="gramStart"/>
      <w:r>
        <w:t>placas madres</w:t>
      </w:r>
      <w:proofErr w:type="gramEnd"/>
      <w:r>
        <w:t xml:space="preserve"> Intel, el bus de puente norte conectaba la CPU y la memoria, mientras que el bus de puente sur conectaba los periféricos y los dispositivos de E/S.</w:t>
      </w:r>
    </w:p>
    <w:p w14:paraId="0F792EB9" w14:textId="6D8C03E0" w:rsidR="00EF4B2A" w:rsidRDefault="00EF4B2A" w:rsidP="00EF4B2A">
      <w:pPr>
        <w:pStyle w:val="Prrafodelista"/>
        <w:numPr>
          <w:ilvl w:val="0"/>
          <w:numId w:val="45"/>
        </w:numPr>
      </w:pPr>
      <w:r w:rsidRPr="00AD379E">
        <w:rPr>
          <w:u w:val="single"/>
        </w:rPr>
        <w:t xml:space="preserve">Bus de Datos del Sistema </w:t>
      </w:r>
      <w:proofErr w:type="spellStart"/>
      <w:r w:rsidRPr="00AD379E">
        <w:rPr>
          <w:u w:val="single"/>
        </w:rPr>
        <w:t>HyperTransport</w:t>
      </w:r>
      <w:proofErr w:type="spellEnd"/>
      <w:r>
        <w:t xml:space="preserve">: Utilizado en sistemas AMD, </w:t>
      </w:r>
      <w:proofErr w:type="spellStart"/>
      <w:r>
        <w:t>HyperTransport</w:t>
      </w:r>
      <w:proofErr w:type="spellEnd"/>
      <w:r>
        <w:t xml:space="preserve"> es un bus de alta velocidad que conecta diferentes componentes, como la CPU, el chipset y otros dispositivos.</w:t>
      </w:r>
    </w:p>
    <w:p w14:paraId="370215A5" w14:textId="77777777" w:rsidR="00EF4B2A" w:rsidRDefault="00EF4B2A" w:rsidP="00EF4B2A">
      <w:pPr>
        <w:pStyle w:val="Prrafodelista"/>
        <w:numPr>
          <w:ilvl w:val="0"/>
          <w:numId w:val="45"/>
        </w:numPr>
      </w:pPr>
      <w:r w:rsidRPr="00AD379E">
        <w:rPr>
          <w:u w:val="single"/>
        </w:rPr>
        <w:t xml:space="preserve">Bus de Datos </w:t>
      </w:r>
      <w:proofErr w:type="spellStart"/>
      <w:r w:rsidRPr="00AD379E">
        <w:rPr>
          <w:u w:val="single"/>
        </w:rPr>
        <w:t>QuickPath</w:t>
      </w:r>
      <w:proofErr w:type="spellEnd"/>
      <w:r w:rsidRPr="00AD379E">
        <w:rPr>
          <w:u w:val="single"/>
        </w:rPr>
        <w:t xml:space="preserve"> </w:t>
      </w:r>
      <w:proofErr w:type="spellStart"/>
      <w:r w:rsidRPr="00AD379E">
        <w:rPr>
          <w:u w:val="single"/>
        </w:rPr>
        <w:t>Interconnect</w:t>
      </w:r>
      <w:proofErr w:type="spellEnd"/>
      <w:r w:rsidRPr="00AD379E">
        <w:rPr>
          <w:u w:val="single"/>
        </w:rPr>
        <w:t xml:space="preserve"> (QPI</w:t>
      </w:r>
      <w:r>
        <w:t xml:space="preserve">): Utilizado en sistemas Intel, el QPI es un enlace de alta velocidad que conecta la CPU con otros componentes, como otras </w:t>
      </w:r>
      <w:proofErr w:type="spellStart"/>
      <w:r>
        <w:t>CPUs</w:t>
      </w:r>
      <w:proofErr w:type="spellEnd"/>
      <w:r>
        <w:t xml:space="preserve"> en sistemas multiprocesador.</w:t>
      </w:r>
    </w:p>
    <w:p w14:paraId="66053BBF" w14:textId="77777777" w:rsidR="00EF4B2A" w:rsidRDefault="00EF4B2A" w:rsidP="00EF4B2A"/>
    <w:p w14:paraId="12FA2B54" w14:textId="60BC1335" w:rsidR="00704338" w:rsidRPr="005026C7" w:rsidRDefault="00EF4B2A" w:rsidP="00EF4B2A">
      <w:r>
        <w:t>Estos son solo algunos de los tipos de buses del sistema utilizados en las computadoras para facilitar la comunicación y la transferencia de datos entre los diferentes componentes. Cada uno desempeña un papel importante en el funcionamiento eficiente y coordinado de una computadora.</w:t>
      </w:r>
    </w:p>
    <w:p w14:paraId="6C754A8A" w14:textId="6D08A54A" w:rsidR="0031476D" w:rsidRDefault="007E740E" w:rsidP="00AD379E">
      <w:pPr>
        <w:pStyle w:val="Ttulo3"/>
      </w:pPr>
      <w:bookmarkStart w:id="34" w:name="_Toc142493510"/>
      <w:r>
        <w:lastRenderedPageBreak/>
        <w:t>Funciones</w:t>
      </w:r>
      <w:bookmarkEnd w:id="34"/>
    </w:p>
    <w:p w14:paraId="6AB98A6A" w14:textId="77777777" w:rsidR="0031476D" w:rsidRDefault="0031476D" w:rsidP="0031476D">
      <w:r>
        <w:t>Los buses del sistema desempeñan funciones esenciales en una computadora al permitir la comunicación y la transferencia de datos entre los diferentes componentes del sistema. Aquí están las funciones clave de los buses del sistema:</w:t>
      </w:r>
    </w:p>
    <w:p w14:paraId="6AFFEF21" w14:textId="77777777" w:rsidR="0031476D" w:rsidRDefault="0031476D" w:rsidP="0031476D"/>
    <w:p w14:paraId="5EE57D69" w14:textId="4B172F54" w:rsidR="0031476D" w:rsidRDefault="0031476D" w:rsidP="0031476D">
      <w:pPr>
        <w:pStyle w:val="Prrafodelista"/>
        <w:numPr>
          <w:ilvl w:val="0"/>
          <w:numId w:val="46"/>
        </w:numPr>
      </w:pPr>
      <w:r w:rsidRPr="00AD379E">
        <w:rPr>
          <w:u w:val="single"/>
        </w:rPr>
        <w:t>Transferencia de Datos</w:t>
      </w:r>
      <w:r>
        <w:t>: La función principal de los buses del sistema es facilitar la transferencia de datos entre los diferentes componentes de la computadora, como la CPU, la memoria, los periféricos y las tarjetas de expansión.</w:t>
      </w:r>
    </w:p>
    <w:p w14:paraId="25090894" w14:textId="77777777" w:rsidR="0031476D" w:rsidRDefault="0031476D" w:rsidP="001E29BC">
      <w:pPr>
        <w:pStyle w:val="Prrafodelista"/>
        <w:numPr>
          <w:ilvl w:val="0"/>
          <w:numId w:val="46"/>
        </w:numPr>
      </w:pPr>
      <w:r w:rsidRPr="00AD379E">
        <w:rPr>
          <w:u w:val="single"/>
        </w:rPr>
        <w:t>Coordinación de Operaciones</w:t>
      </w:r>
      <w:r>
        <w:t>: Los buses del sistema coordinan las operaciones entre la CPU, la memoria y otros dispositivos. Controlan el flujo de datos y garantizan que las operaciones se realicen en el orden correcto.</w:t>
      </w:r>
    </w:p>
    <w:p w14:paraId="366B307A" w14:textId="22F566C7" w:rsidR="0031476D" w:rsidRDefault="0031476D" w:rsidP="0031476D">
      <w:pPr>
        <w:pStyle w:val="Prrafodelista"/>
        <w:numPr>
          <w:ilvl w:val="0"/>
          <w:numId w:val="46"/>
        </w:numPr>
      </w:pPr>
      <w:r w:rsidRPr="00AD379E">
        <w:rPr>
          <w:u w:val="single"/>
        </w:rPr>
        <w:t>Conexión entre Componentes</w:t>
      </w:r>
      <w:r>
        <w:t>: Los buses conectan componentes físicamente separados en la placa madre y en todo el sistema. Permiten que la CPU se comunique con la memoria, los periféricos y otros dispositivos.</w:t>
      </w:r>
    </w:p>
    <w:p w14:paraId="405A8854" w14:textId="29787663" w:rsidR="0031476D" w:rsidRDefault="0031476D" w:rsidP="0031476D">
      <w:pPr>
        <w:pStyle w:val="Prrafodelista"/>
        <w:numPr>
          <w:ilvl w:val="0"/>
          <w:numId w:val="46"/>
        </w:numPr>
      </w:pPr>
      <w:r>
        <w:t>Sincronización: Los buses del sistema también se encargan de sincronizar las operaciones entre los componentes. El reloj del sistema controla el ritmo de transferencia de datos y asegura que todos los componentes operen en sincronía.</w:t>
      </w:r>
    </w:p>
    <w:p w14:paraId="0C33523D" w14:textId="11A8BBC4" w:rsidR="0031476D" w:rsidRDefault="0031476D" w:rsidP="0031476D">
      <w:pPr>
        <w:pStyle w:val="Prrafodelista"/>
        <w:numPr>
          <w:ilvl w:val="0"/>
          <w:numId w:val="46"/>
        </w:numPr>
      </w:pPr>
      <w:r w:rsidRPr="00AD379E">
        <w:rPr>
          <w:u w:val="single"/>
        </w:rPr>
        <w:t>Direccionamiento de Memoria</w:t>
      </w:r>
      <w:r>
        <w:t>: Los buses de direcciones permiten a la CPU acceder a ubicaciones de memoria específicas. La CPU envía señales de dirección a través del bus de direcciones para indicar dónde se deben leer o escribir datos.</w:t>
      </w:r>
    </w:p>
    <w:p w14:paraId="27E6A708" w14:textId="77777777" w:rsidR="0031476D" w:rsidRDefault="0031476D" w:rsidP="001E29BC">
      <w:pPr>
        <w:pStyle w:val="Prrafodelista"/>
        <w:numPr>
          <w:ilvl w:val="0"/>
          <w:numId w:val="46"/>
        </w:numPr>
      </w:pPr>
      <w:r w:rsidRPr="00AD379E">
        <w:rPr>
          <w:u w:val="single"/>
        </w:rPr>
        <w:t>Control de Datos</w:t>
      </w:r>
      <w:r>
        <w:t>: Los buses de control transportan señales de control que indican qué tipo de operación se está realizando, como lectura, escritura o transferencia de datos. Estas señales controlan el flujo de datos entre los componentes.</w:t>
      </w:r>
    </w:p>
    <w:p w14:paraId="56A2B293" w14:textId="77777777" w:rsidR="0031476D" w:rsidRDefault="0031476D" w:rsidP="0031476D"/>
    <w:p w14:paraId="16C54A63" w14:textId="5336D838" w:rsidR="0031476D" w:rsidRDefault="0031476D" w:rsidP="0031476D">
      <w:pPr>
        <w:pStyle w:val="Prrafodelista"/>
        <w:numPr>
          <w:ilvl w:val="0"/>
          <w:numId w:val="46"/>
        </w:numPr>
      </w:pPr>
      <w:r w:rsidRPr="00AD379E">
        <w:rPr>
          <w:u w:val="single"/>
        </w:rPr>
        <w:lastRenderedPageBreak/>
        <w:t>Control de E/S</w:t>
      </w:r>
      <w:r>
        <w:t xml:space="preserve">: Los buses de E/S permiten la transferencia de datos entre la CPU y los dispositivos de entrada/salida, como discos duros, teclados y </w:t>
      </w:r>
      <w:proofErr w:type="gramStart"/>
      <w:r>
        <w:t>mouse</w:t>
      </w:r>
      <w:proofErr w:type="gramEnd"/>
      <w:r>
        <w:t>. Facilitan la comunicación con los periféricos.</w:t>
      </w:r>
    </w:p>
    <w:p w14:paraId="49201E2C" w14:textId="0049477A" w:rsidR="0031476D" w:rsidRDefault="0031476D" w:rsidP="0031476D">
      <w:pPr>
        <w:pStyle w:val="Prrafodelista"/>
        <w:numPr>
          <w:ilvl w:val="0"/>
          <w:numId w:val="46"/>
        </w:numPr>
      </w:pPr>
      <w:r w:rsidRPr="00AD379E">
        <w:rPr>
          <w:u w:val="single"/>
        </w:rPr>
        <w:t>DMA (Acceso Directo a Memoria</w:t>
      </w:r>
      <w:r>
        <w:t>): Algunos buses permiten que los dispositivos de E/S accedan directamente a la memoria sin pasar por la CPU. Esto mejora la eficiencia y el rendimiento al evitar la sobrecarga de la CPU en operaciones de transferencia de datos.</w:t>
      </w:r>
    </w:p>
    <w:p w14:paraId="54A55F3D" w14:textId="7E0505C1" w:rsidR="0031476D" w:rsidRDefault="0031476D" w:rsidP="0031476D">
      <w:pPr>
        <w:pStyle w:val="Prrafodelista"/>
        <w:numPr>
          <w:ilvl w:val="0"/>
          <w:numId w:val="46"/>
        </w:numPr>
      </w:pPr>
      <w:r w:rsidRPr="00AD379E">
        <w:rPr>
          <w:u w:val="single"/>
        </w:rPr>
        <w:t>Interconexión en Sistemas Multiprocesador</w:t>
      </w:r>
      <w:r>
        <w:t>: En sistemas con múltiples procesadores, los buses del sistema permiten la interconexión y la comunicación entre las diferentes CPU y sus respectivas memorias.</w:t>
      </w:r>
    </w:p>
    <w:p w14:paraId="67439561" w14:textId="77777777" w:rsidR="0031476D" w:rsidRDefault="0031476D" w:rsidP="001E29BC">
      <w:pPr>
        <w:pStyle w:val="Prrafodelista"/>
        <w:numPr>
          <w:ilvl w:val="0"/>
          <w:numId w:val="46"/>
        </w:numPr>
      </w:pPr>
      <w:r w:rsidRPr="00AD379E">
        <w:rPr>
          <w:u w:val="single"/>
        </w:rPr>
        <w:t>Comunicación entre Componentes del Chipset</w:t>
      </w:r>
      <w:r>
        <w:t>: Los buses también se utilizan para la comunicación interna en el chipset de la placa madre, que es responsable de controlar varios aspectos del sistema.</w:t>
      </w:r>
    </w:p>
    <w:p w14:paraId="26C68B7F" w14:textId="77777777" w:rsidR="0031476D" w:rsidRDefault="0031476D" w:rsidP="0031476D"/>
    <w:p w14:paraId="1406F8D8" w14:textId="29E25823" w:rsidR="00704338" w:rsidRDefault="0031476D" w:rsidP="0031476D">
      <w:r>
        <w:t>En resumen, los buses del sistema son las rutas de comunicación esenciales que permiten que los componentes de una computadora trabajen juntos de manera coordinada y eficiente. Cada bus tiene su propia función específica en el flujo de datos y la coordinación de operaciones dentro del sistema.</w:t>
      </w:r>
    </w:p>
    <w:p w14:paraId="4D04E885" w14:textId="77777777" w:rsidR="0031476D" w:rsidRPr="00704338" w:rsidRDefault="0031476D" w:rsidP="00704338"/>
    <w:p w14:paraId="170116B8" w14:textId="4428DD2F" w:rsidR="00C20BA7" w:rsidRDefault="007E740E" w:rsidP="00C94900">
      <w:pPr>
        <w:pStyle w:val="Ttulo3"/>
      </w:pPr>
      <w:bookmarkStart w:id="35" w:name="_Toc142493511"/>
      <w:r>
        <w:t>Características</w:t>
      </w:r>
      <w:bookmarkEnd w:id="35"/>
      <w:r>
        <w:t xml:space="preserve"> </w:t>
      </w:r>
    </w:p>
    <w:p w14:paraId="1FD147C5" w14:textId="77777777" w:rsidR="00C20BA7" w:rsidRDefault="00C20BA7" w:rsidP="00C20BA7">
      <w:r>
        <w:t>Los buses del sistema en una computadora tienen varias características que definen su funcionamiento y su papel en la transferencia de datos y la comunicación entre componentes. Aquí hay algunas características clave de los buses del sistema:</w:t>
      </w:r>
    </w:p>
    <w:p w14:paraId="3ABB0983" w14:textId="77777777" w:rsidR="00C20BA7" w:rsidRDefault="00C20BA7" w:rsidP="00C20BA7"/>
    <w:p w14:paraId="31F00A88" w14:textId="0EBFCA01" w:rsidR="00C20BA7" w:rsidRDefault="00C20BA7" w:rsidP="00C20BA7">
      <w:pPr>
        <w:pStyle w:val="Prrafodelista"/>
        <w:numPr>
          <w:ilvl w:val="0"/>
          <w:numId w:val="47"/>
        </w:numPr>
      </w:pPr>
      <w:r w:rsidRPr="00C94900">
        <w:rPr>
          <w:u w:val="single"/>
        </w:rPr>
        <w:t>Ancho de Banda</w:t>
      </w:r>
      <w:r>
        <w:t>: El ancho de banda de un bus se refiere a la cantidad de datos que puede transferir en un período de tiempo determinado. Se mide en bits por segundo (bps) o en unidades derivadas como megabits por segundo Mbps) o gigabits por segundo (Gbps). Un bus con un mayor ancho de banda puede transferir más datos en menos tiempo.</w:t>
      </w:r>
    </w:p>
    <w:p w14:paraId="4460729D" w14:textId="7572689E" w:rsidR="00C20BA7" w:rsidRDefault="00C20BA7" w:rsidP="00C20BA7">
      <w:pPr>
        <w:pStyle w:val="Prrafodelista"/>
        <w:numPr>
          <w:ilvl w:val="0"/>
          <w:numId w:val="47"/>
        </w:numPr>
      </w:pPr>
      <w:r w:rsidRPr="00C94900">
        <w:rPr>
          <w:u w:val="single"/>
        </w:rPr>
        <w:lastRenderedPageBreak/>
        <w:t>Velocidad de Reloj</w:t>
      </w:r>
      <w:r>
        <w:t>: La velocidad de reloj del bus, medida en hercios (Hz), determina la frecuencia a la que se transmiten los datos a lo largo del bus. Una velocidad de reloj más alta permite una transferencia de datos más rápida. La sincronización con el reloj del sistema garantiza la coordinación entre componentes.</w:t>
      </w:r>
    </w:p>
    <w:p w14:paraId="52012898" w14:textId="07BF9B32" w:rsidR="00C20BA7" w:rsidRDefault="00C20BA7" w:rsidP="00C20BA7">
      <w:pPr>
        <w:pStyle w:val="Prrafodelista"/>
        <w:numPr>
          <w:ilvl w:val="0"/>
          <w:numId w:val="47"/>
        </w:numPr>
      </w:pPr>
      <w:r w:rsidRPr="00C94900">
        <w:rPr>
          <w:u w:val="single"/>
        </w:rPr>
        <w:t>Latencia</w:t>
      </w:r>
      <w:r>
        <w:t>: La latencia es el tiempo que tarda un dato en viajar desde su origen hasta su destino a través del bus. Una latencia más baja significa que los datos se transfieren más rápido, lo que puede ser especialmente crítico para tareas en tiempo real.</w:t>
      </w:r>
    </w:p>
    <w:p w14:paraId="58621E95" w14:textId="7CBF063C" w:rsidR="00C20BA7" w:rsidRDefault="00C20BA7" w:rsidP="00C20BA7">
      <w:pPr>
        <w:pStyle w:val="Prrafodelista"/>
        <w:numPr>
          <w:ilvl w:val="0"/>
          <w:numId w:val="47"/>
        </w:numPr>
      </w:pPr>
      <w:r w:rsidRPr="00C94900">
        <w:rPr>
          <w:u w:val="single"/>
        </w:rPr>
        <w:t>Arquitectura del Bus</w:t>
      </w:r>
      <w:r>
        <w:t>: La arquitectura del bus se refiere a cómo se organizan físicamente los componentes del bus y cómo se transmiten los datos. Puede haber buses paralelos (donde varios bits se transmiten a la vez) o buses serie (donde los bits se transmiten uno tras otro).</w:t>
      </w:r>
    </w:p>
    <w:p w14:paraId="695AC5CB" w14:textId="45142F18" w:rsidR="00C20BA7" w:rsidRDefault="00C20BA7" w:rsidP="00C20BA7">
      <w:pPr>
        <w:pStyle w:val="Prrafodelista"/>
        <w:numPr>
          <w:ilvl w:val="0"/>
          <w:numId w:val="47"/>
        </w:numPr>
      </w:pPr>
      <w:r w:rsidRPr="00C94900">
        <w:rPr>
          <w:u w:val="single"/>
        </w:rPr>
        <w:t>Unidireccional o Bidireccional</w:t>
      </w:r>
      <w:r>
        <w:t>: Algunos buses transmiten datos en una sola dirección (unidireccionales), mientras que otros pueden transmitir datos en ambas direcciones (bidireccionales). Los buses bidireccionales permiten una comunicación más eficiente.</w:t>
      </w:r>
    </w:p>
    <w:p w14:paraId="22218CDE" w14:textId="213F82E3" w:rsidR="00C20BA7" w:rsidRDefault="00C20BA7" w:rsidP="00C20BA7">
      <w:pPr>
        <w:pStyle w:val="Prrafodelista"/>
        <w:numPr>
          <w:ilvl w:val="0"/>
          <w:numId w:val="47"/>
        </w:numPr>
      </w:pPr>
      <w:r w:rsidRPr="00C94900">
        <w:rPr>
          <w:u w:val="single"/>
        </w:rPr>
        <w:t>Capacidad de Carga</w:t>
      </w:r>
      <w:r>
        <w:t>: La capacidad de carga se refiere a la cantidad máxima de dispositivos o componentes que un bus puede soportar sin degradar el rendimiento. Esto incluye tarjetas de expansión, dispositivos de E/S y otros componentes.</w:t>
      </w:r>
    </w:p>
    <w:p w14:paraId="52AF1CA4" w14:textId="123BC3F3" w:rsidR="00C20BA7" w:rsidRDefault="00C20BA7" w:rsidP="00C20BA7">
      <w:pPr>
        <w:pStyle w:val="Prrafodelista"/>
        <w:numPr>
          <w:ilvl w:val="0"/>
          <w:numId w:val="47"/>
        </w:numPr>
      </w:pPr>
      <w:r w:rsidRPr="00C94900">
        <w:rPr>
          <w:u w:val="single"/>
        </w:rPr>
        <w:t>Longitud del Bus</w:t>
      </w:r>
      <w:r>
        <w:t>: La longitud física del bus puede afectar la calidad de la señal y la velocidad de transferencia. Buses más cortos generalmente tienen menos problemas de degradación de señal.</w:t>
      </w:r>
    </w:p>
    <w:p w14:paraId="1DC46745" w14:textId="5ED39664" w:rsidR="00C20BA7" w:rsidRDefault="00C20BA7" w:rsidP="00C20BA7">
      <w:pPr>
        <w:pStyle w:val="Prrafodelista"/>
        <w:numPr>
          <w:ilvl w:val="0"/>
          <w:numId w:val="47"/>
        </w:numPr>
      </w:pPr>
      <w:r w:rsidRPr="00C94900">
        <w:rPr>
          <w:u w:val="single"/>
        </w:rPr>
        <w:t>Compatibilidad y Estándares</w:t>
      </w:r>
      <w:r>
        <w:t>: Los buses a menudo se rigen por estándares establecidos por organizaciones industriales. La compatibilidad con estándares permite que diferentes componentes de diferentes fabricantes se comuniquen de manera efectiva.</w:t>
      </w:r>
    </w:p>
    <w:p w14:paraId="16E2DFAB" w14:textId="2A976A74" w:rsidR="00C20BA7" w:rsidRDefault="00C20BA7" w:rsidP="00C20BA7">
      <w:pPr>
        <w:pStyle w:val="Prrafodelista"/>
        <w:numPr>
          <w:ilvl w:val="0"/>
          <w:numId w:val="47"/>
        </w:numPr>
      </w:pPr>
      <w:r w:rsidRPr="00C94900">
        <w:rPr>
          <w:u w:val="single"/>
        </w:rPr>
        <w:lastRenderedPageBreak/>
        <w:t>Topología</w:t>
      </w:r>
      <w:r>
        <w:t>: La topología del bus se refiere a cómo están conectados físicamente los componentes en relación con el bus. Puede ser en forma de árbol, estrella, anillo, entre otros.</w:t>
      </w:r>
    </w:p>
    <w:p w14:paraId="04814B14" w14:textId="407C738C" w:rsidR="00C20BA7" w:rsidRDefault="00C20BA7" w:rsidP="00C20BA7">
      <w:pPr>
        <w:pStyle w:val="Prrafodelista"/>
        <w:numPr>
          <w:ilvl w:val="0"/>
          <w:numId w:val="47"/>
        </w:numPr>
      </w:pPr>
      <w:r w:rsidRPr="00C94900">
        <w:rPr>
          <w:u w:val="single"/>
        </w:rPr>
        <w:t>Canales de Datos</w:t>
      </w:r>
      <w:r>
        <w:t>: Algunos buses tienen múltiples canales de datos para transferir información en paralelo. Por ejemplo, PCIe utiliza múltiples "carriles" para aumentar el ancho de banda total.</w:t>
      </w:r>
    </w:p>
    <w:p w14:paraId="6F29FD94" w14:textId="77777777" w:rsidR="00C20BA7" w:rsidRDefault="00C20BA7" w:rsidP="00C20BA7">
      <w:pPr>
        <w:pStyle w:val="Prrafodelista"/>
        <w:numPr>
          <w:ilvl w:val="0"/>
          <w:numId w:val="47"/>
        </w:numPr>
      </w:pPr>
      <w:r w:rsidRPr="00C94900">
        <w:rPr>
          <w:u w:val="single"/>
        </w:rPr>
        <w:t>Sincronización y Temporización</w:t>
      </w:r>
      <w:r>
        <w:t>: Los buses utilizan señales de sincronización y temporización para asegurarse de que los datos se transmitan en el momento correcto y en el orden adecuado.</w:t>
      </w:r>
    </w:p>
    <w:p w14:paraId="38F20343" w14:textId="77777777" w:rsidR="00C20BA7" w:rsidRDefault="00C20BA7" w:rsidP="00C20BA7"/>
    <w:p w14:paraId="1334673A" w14:textId="3773FBC7" w:rsidR="00406B09" w:rsidRDefault="00C20BA7" w:rsidP="00C20BA7">
      <w:r>
        <w:t>Estas características determinan cómo los buses del sistema funcionan y cómo influyen en el rendimiento general de una computadora. La elección y diseño de los buses son fundamentales para el rendimiento y la eficiencia del sistema.</w:t>
      </w:r>
    </w:p>
    <w:p w14:paraId="4B58F5C5" w14:textId="77777777" w:rsidR="00C20BA7" w:rsidRPr="00406B09" w:rsidRDefault="00C20BA7" w:rsidP="00C20BA7"/>
    <w:p w14:paraId="0CFAE8A6" w14:textId="6D630E89" w:rsidR="007E740E" w:rsidRDefault="007E740E" w:rsidP="002472A0">
      <w:pPr>
        <w:pStyle w:val="Ttulo2"/>
      </w:pPr>
      <w:bookmarkStart w:id="36" w:name="_Toc142493512"/>
      <w:r>
        <w:t>Puertos del Sistema.</w:t>
      </w:r>
      <w:bookmarkEnd w:id="36"/>
    </w:p>
    <w:p w14:paraId="52D978E4" w14:textId="77777777" w:rsidR="004D28C5" w:rsidRDefault="004D28C5" w:rsidP="004D28C5">
      <w:r>
        <w:t>Los puertos del sistema son interfaces físicas o conectores en una computadora que permiten la conexión y comunicación con dispositivos externos, periféricos y otros sistemas. Estos puertos son esenciales para la transferencia de datos, la comunicación y la expansión de las capacidades de la computadora. Aquí hay una descripción de algunos puertos comunes del sistema:</w:t>
      </w:r>
    </w:p>
    <w:p w14:paraId="7BFFA7C1" w14:textId="77777777" w:rsidR="004D28C5" w:rsidRDefault="004D28C5" w:rsidP="004D28C5"/>
    <w:p w14:paraId="19D38AA8" w14:textId="77777777" w:rsidR="004D28C5" w:rsidRDefault="004D28C5" w:rsidP="004D28C5">
      <w:pPr>
        <w:pStyle w:val="Prrafodelista"/>
        <w:numPr>
          <w:ilvl w:val="0"/>
          <w:numId w:val="48"/>
        </w:numPr>
      </w:pPr>
      <w:r w:rsidRPr="00C94900">
        <w:rPr>
          <w:u w:val="single"/>
        </w:rPr>
        <w:t>Puerto USB (Universal Serial Bus</w:t>
      </w:r>
      <w:r>
        <w:t xml:space="preserve">): Los puertos USB son extremadamente versátiles y se utilizan para conectar una amplia variedad de dispositivos, como teclados, ratones, unidades </w:t>
      </w:r>
      <w:proofErr w:type="gramStart"/>
      <w:r>
        <w:t>flash</w:t>
      </w:r>
      <w:proofErr w:type="gramEnd"/>
      <w:r>
        <w:t>, impresoras, cámaras, discos duros externos y más. Vienen en varias generaciones, como USB 2.0, USB 3.0, USB 3.1 y USB 3.2, con velocidades de transferencia crecientes.</w:t>
      </w:r>
    </w:p>
    <w:p w14:paraId="637B061A" w14:textId="77777777" w:rsidR="004D28C5" w:rsidRDefault="004D28C5" w:rsidP="004D28C5"/>
    <w:p w14:paraId="587559B2" w14:textId="08E3D33A" w:rsidR="004D28C5" w:rsidRDefault="004D28C5" w:rsidP="004D28C5">
      <w:pPr>
        <w:pStyle w:val="Prrafodelista"/>
        <w:numPr>
          <w:ilvl w:val="0"/>
          <w:numId w:val="48"/>
        </w:numPr>
      </w:pPr>
      <w:r w:rsidRPr="00C94900">
        <w:rPr>
          <w:u w:val="single"/>
        </w:rPr>
        <w:lastRenderedPageBreak/>
        <w:t>Puerto Ethernet</w:t>
      </w:r>
      <w:r>
        <w:t>: Los puertos Ethernet son utilizados para conectarse a redes con cable, como Internet y redes locales (LAN). Permiten la conexión a través de cables Ethernet para la comunicación de datos en red.</w:t>
      </w:r>
    </w:p>
    <w:p w14:paraId="552C1601" w14:textId="4AFE0AA9" w:rsidR="004D28C5" w:rsidRDefault="004D28C5" w:rsidP="004D28C5">
      <w:pPr>
        <w:pStyle w:val="Prrafodelista"/>
        <w:numPr>
          <w:ilvl w:val="0"/>
          <w:numId w:val="48"/>
        </w:numPr>
      </w:pPr>
      <w:r w:rsidRPr="00C94900">
        <w:rPr>
          <w:u w:val="single"/>
        </w:rPr>
        <w:t>Puerto HDMI (High-</w:t>
      </w:r>
      <w:proofErr w:type="spellStart"/>
      <w:r w:rsidRPr="00C94900">
        <w:rPr>
          <w:u w:val="single"/>
        </w:rPr>
        <w:t>Definition</w:t>
      </w:r>
      <w:proofErr w:type="spellEnd"/>
      <w:r w:rsidRPr="00C94900">
        <w:rPr>
          <w:u w:val="single"/>
        </w:rPr>
        <w:t xml:space="preserve"> Multimedia </w:t>
      </w:r>
      <w:proofErr w:type="gramStart"/>
      <w:r w:rsidRPr="00C94900">
        <w:rPr>
          <w:u w:val="single"/>
        </w:rPr>
        <w:t>Interface</w:t>
      </w:r>
      <w:proofErr w:type="gramEnd"/>
      <w:r>
        <w:t>): Los puertos HDMI son comunes en computadoras y televisores. Se utilizan para transmitir video y audio de alta definición a través de un solo cable a dispositivos como monitores, televisores y proyectores.</w:t>
      </w:r>
    </w:p>
    <w:p w14:paraId="366337A1" w14:textId="1B9F5507" w:rsidR="004D28C5" w:rsidRDefault="004D28C5" w:rsidP="004D28C5">
      <w:pPr>
        <w:pStyle w:val="Prrafodelista"/>
        <w:numPr>
          <w:ilvl w:val="0"/>
          <w:numId w:val="48"/>
        </w:numPr>
      </w:pPr>
      <w:r w:rsidRPr="00C94900">
        <w:rPr>
          <w:u w:val="single"/>
        </w:rPr>
        <w:t xml:space="preserve">Puerto VGA (Video </w:t>
      </w:r>
      <w:proofErr w:type="spellStart"/>
      <w:r w:rsidRPr="00C94900">
        <w:rPr>
          <w:u w:val="single"/>
        </w:rPr>
        <w:t>Graphics</w:t>
      </w:r>
      <w:proofErr w:type="spellEnd"/>
      <w:r w:rsidRPr="00C94900">
        <w:rPr>
          <w:u w:val="single"/>
        </w:rPr>
        <w:t xml:space="preserve"> Array</w:t>
      </w:r>
      <w:r>
        <w:t>): Aunque menos comunes en sistemas modernos, los puertos VGA se utilizan para conectar monitores y pantallas más antiguas. Transmiten señales analógicas de video.</w:t>
      </w:r>
    </w:p>
    <w:p w14:paraId="6D42D5EF" w14:textId="5D9FF8F9" w:rsidR="004D28C5" w:rsidRDefault="004D28C5" w:rsidP="004D28C5">
      <w:pPr>
        <w:pStyle w:val="Prrafodelista"/>
        <w:numPr>
          <w:ilvl w:val="0"/>
          <w:numId w:val="48"/>
        </w:numPr>
      </w:pPr>
      <w:r w:rsidRPr="00C94900">
        <w:rPr>
          <w:u w:val="single"/>
        </w:rPr>
        <w:t>Puerto DisplayPort</w:t>
      </w:r>
      <w:r>
        <w:t>: Similar a HDMI, los puertos DisplayPort también transmiten video y audio de alta definición a monitores y otros dispositivos compatibles.</w:t>
      </w:r>
    </w:p>
    <w:p w14:paraId="41B04029" w14:textId="2F691691" w:rsidR="004D28C5" w:rsidRDefault="004D28C5" w:rsidP="004D28C5">
      <w:pPr>
        <w:pStyle w:val="Prrafodelista"/>
        <w:numPr>
          <w:ilvl w:val="0"/>
          <w:numId w:val="48"/>
        </w:numPr>
      </w:pPr>
      <w:r w:rsidRPr="00C94900">
        <w:rPr>
          <w:u w:val="single"/>
        </w:rPr>
        <w:t>Puerto de Audio</w:t>
      </w:r>
      <w:r>
        <w:t xml:space="preserve">: Los puertos de audio se utilizan para conectar auriculares, altavoces y micrófonos. Pueden ser de tipo </w:t>
      </w:r>
      <w:proofErr w:type="spellStart"/>
      <w:r>
        <w:t>jack</w:t>
      </w:r>
      <w:proofErr w:type="spellEnd"/>
      <w:r>
        <w:t xml:space="preserve"> de 3.5 mm o puertos digitales como S/PDIF.</w:t>
      </w:r>
    </w:p>
    <w:p w14:paraId="32F5C009" w14:textId="1766B8F7" w:rsidR="004D28C5" w:rsidRDefault="004D28C5" w:rsidP="004D28C5">
      <w:pPr>
        <w:pStyle w:val="Prrafodelista"/>
        <w:numPr>
          <w:ilvl w:val="0"/>
          <w:numId w:val="48"/>
        </w:numPr>
      </w:pPr>
      <w:r w:rsidRPr="00C94900">
        <w:rPr>
          <w:u w:val="single"/>
        </w:rPr>
        <w:t>Puerto Thunderbolt</w:t>
      </w:r>
      <w:r>
        <w:t>: Los puertos Thunderbolt, desarrollados por Intel en colaboración con Apple, ofrecen velocidades de transferencia extremadamente rápidas y permiten la conexión de varios dispositivos en cadena.</w:t>
      </w:r>
    </w:p>
    <w:p w14:paraId="38775946" w14:textId="7B3B57C2" w:rsidR="004D28C5" w:rsidRDefault="004D28C5" w:rsidP="004D28C5">
      <w:pPr>
        <w:pStyle w:val="Prrafodelista"/>
        <w:numPr>
          <w:ilvl w:val="0"/>
          <w:numId w:val="48"/>
        </w:numPr>
      </w:pPr>
      <w:r w:rsidRPr="00C94900">
        <w:rPr>
          <w:u w:val="single"/>
        </w:rPr>
        <w:t xml:space="preserve">Puerto </w:t>
      </w:r>
      <w:proofErr w:type="spellStart"/>
      <w:r w:rsidRPr="00C94900">
        <w:rPr>
          <w:u w:val="single"/>
        </w:rPr>
        <w:t>FireWire</w:t>
      </w:r>
      <w:proofErr w:type="spellEnd"/>
      <w:r w:rsidRPr="00C94900">
        <w:rPr>
          <w:u w:val="single"/>
        </w:rPr>
        <w:t xml:space="preserve"> (IEEE 1394)</w:t>
      </w:r>
      <w:r>
        <w:t xml:space="preserve">: Aunque menos comunes en la actualidad, los puertos </w:t>
      </w:r>
      <w:proofErr w:type="spellStart"/>
      <w:r>
        <w:t>FireWire</w:t>
      </w:r>
      <w:proofErr w:type="spellEnd"/>
      <w:r>
        <w:t xml:space="preserve"> se utilizaban para la transferencia rápida de datos entre dispositivos como cámaras de video, discos duros y otros periféricos.</w:t>
      </w:r>
    </w:p>
    <w:p w14:paraId="4053625B" w14:textId="666D7D98" w:rsidR="004D28C5" w:rsidRDefault="004D28C5" w:rsidP="004D28C5">
      <w:pPr>
        <w:pStyle w:val="Prrafodelista"/>
        <w:numPr>
          <w:ilvl w:val="0"/>
          <w:numId w:val="48"/>
        </w:numPr>
      </w:pPr>
      <w:r w:rsidRPr="00C94900">
        <w:rPr>
          <w:u w:val="single"/>
        </w:rPr>
        <w:t>Puerto PS/2</w:t>
      </w:r>
      <w:r>
        <w:t>: Estos puertos se utilizaban para conectar teclados y ratones antes de la popularización de los puertos USB. Son menos comunes en sistemas modernos.</w:t>
      </w:r>
    </w:p>
    <w:p w14:paraId="59F10716" w14:textId="77777777" w:rsidR="004D28C5" w:rsidRDefault="004D28C5" w:rsidP="004D28C5">
      <w:pPr>
        <w:pStyle w:val="Prrafodelista"/>
        <w:numPr>
          <w:ilvl w:val="0"/>
          <w:numId w:val="48"/>
        </w:numPr>
      </w:pPr>
      <w:r w:rsidRPr="00C94900">
        <w:rPr>
          <w:u w:val="single"/>
        </w:rPr>
        <w:t>Puertos de Expansión (PCIe, PCI, etc.)</w:t>
      </w:r>
      <w:r>
        <w:t>: Estos puertos permiten conectar tarjetas de expansión como tarjetas gráficas, tarjetas de sonido, tarjetas de red y otros dispositivos que mejoran las capacidades de la computadora.</w:t>
      </w:r>
    </w:p>
    <w:p w14:paraId="0EA9C285" w14:textId="77777777" w:rsidR="004D28C5" w:rsidRDefault="004D28C5" w:rsidP="004D28C5"/>
    <w:p w14:paraId="6172434F" w14:textId="148883BB" w:rsidR="004D28C5" w:rsidRDefault="004D28C5" w:rsidP="004D28C5">
      <w:pPr>
        <w:pStyle w:val="Prrafodelista"/>
        <w:numPr>
          <w:ilvl w:val="0"/>
          <w:numId w:val="48"/>
        </w:numPr>
      </w:pPr>
      <w:r w:rsidRPr="00C94900">
        <w:rPr>
          <w:u w:val="single"/>
        </w:rPr>
        <w:lastRenderedPageBreak/>
        <w:t>Puerto de Carga USB-C</w:t>
      </w:r>
      <w:r>
        <w:t>: El puerto USB-C es una interfaz multipropósito que permite la transferencia de datos, la carga de dispositivos y la conexión de periféricos en un solo conector.</w:t>
      </w:r>
    </w:p>
    <w:p w14:paraId="778D079C" w14:textId="77777777" w:rsidR="004D28C5" w:rsidRDefault="004D28C5" w:rsidP="004D28C5">
      <w:pPr>
        <w:pStyle w:val="Prrafodelista"/>
        <w:numPr>
          <w:ilvl w:val="0"/>
          <w:numId w:val="48"/>
        </w:numPr>
      </w:pPr>
      <w:r w:rsidRPr="00C94900">
        <w:rPr>
          <w:u w:val="single"/>
        </w:rPr>
        <w:t>Puertos de Alimentación</w:t>
      </w:r>
      <w:r>
        <w:t>: Además de los puertos de carga USB-C, algunas computadoras tienen puertos de alimentación dedicados para conectar adaptadores de corriente.</w:t>
      </w:r>
    </w:p>
    <w:p w14:paraId="7869EAAC" w14:textId="77777777" w:rsidR="004D28C5" w:rsidRDefault="004D28C5" w:rsidP="004D28C5"/>
    <w:p w14:paraId="62A52650" w14:textId="125CC432" w:rsidR="00C20BA7" w:rsidRDefault="004D28C5" w:rsidP="004D28C5">
      <w:r>
        <w:t>Estos son solo algunos ejemplos de los puertos del sistema utilizados en las computadoras. Cada puerto tiene un propósito específico y permite la conexión de diferentes tipos de dispositivos para satisfacer diversas necesidades de comunicación y expansión.</w:t>
      </w:r>
    </w:p>
    <w:p w14:paraId="62D3A87C" w14:textId="77777777" w:rsidR="00C20BA7" w:rsidRPr="00C20BA7" w:rsidRDefault="00C20BA7" w:rsidP="00C20BA7"/>
    <w:p w14:paraId="119810F3" w14:textId="4991DDC3" w:rsidR="0028356A" w:rsidRDefault="007E740E" w:rsidP="00C94900">
      <w:pPr>
        <w:pStyle w:val="Ttulo2"/>
      </w:pPr>
      <w:bookmarkStart w:id="37" w:name="_Toc142493513"/>
      <w:r>
        <w:t>Circuitos auxiliares del sistema</w:t>
      </w:r>
      <w:bookmarkEnd w:id="37"/>
      <w:r>
        <w:t xml:space="preserve"> </w:t>
      </w:r>
    </w:p>
    <w:p w14:paraId="11CEF2DA" w14:textId="77777777" w:rsidR="0028356A" w:rsidRDefault="0028356A" w:rsidP="0028356A">
      <w:r>
        <w:t>Los circuitos auxiliares del sistema son componentes electrónicos adicionales que cumplen funciones específicas para mejorar el rendimiento, la estabilidad, la seguridad y la eficiencia de una computadora. Estos circuitos están diseñados para trabajar en conjunto con los componentes principales, como la CPU, la memoria y otros periféricos. Aquí hay algunos ejemplos de circuitos auxiliares comunes en un sistema informático:</w:t>
      </w:r>
    </w:p>
    <w:p w14:paraId="4B474DFE" w14:textId="77777777" w:rsidR="0028356A" w:rsidRDefault="0028356A" w:rsidP="0028356A"/>
    <w:p w14:paraId="3B4EF629" w14:textId="76C0FFA7" w:rsidR="0028356A" w:rsidRDefault="0028356A" w:rsidP="0028356A">
      <w:pPr>
        <w:pStyle w:val="Prrafodelista"/>
        <w:numPr>
          <w:ilvl w:val="0"/>
          <w:numId w:val="49"/>
        </w:numPr>
      </w:pPr>
      <w:r w:rsidRPr="00C94900">
        <w:rPr>
          <w:u w:val="single"/>
        </w:rPr>
        <w:t>Controladores de Administración del Sistema (SMC/ BMC</w:t>
      </w:r>
      <w:r>
        <w:t>): Estos circuitos supervisan y controlan diversas funciones del sistema, como el monitoreo de temperaturas, voltajes y velocidades de ventiladores. También permiten la gestión remota y la recuperación del sistema en caso de fallos.</w:t>
      </w:r>
    </w:p>
    <w:p w14:paraId="25DF9252" w14:textId="18ECD2C8" w:rsidR="0028356A" w:rsidRDefault="0028356A" w:rsidP="0028356A">
      <w:pPr>
        <w:pStyle w:val="Prrafodelista"/>
        <w:numPr>
          <w:ilvl w:val="0"/>
          <w:numId w:val="49"/>
        </w:numPr>
      </w:pPr>
      <w:r w:rsidRPr="00C94900">
        <w:rPr>
          <w:u w:val="single"/>
        </w:rPr>
        <w:t>Controladores de Alimentación</w:t>
      </w:r>
      <w:r>
        <w:t>: Estos circuitos regulan la entrega de energía a diferentes componentes del sistema, asegurando un suministro constante y eficiente. Controlan la distribución de energía y pueden ajustar la entrega según las demandas.</w:t>
      </w:r>
    </w:p>
    <w:p w14:paraId="64F22C02" w14:textId="0102D2F9" w:rsidR="0028356A" w:rsidRDefault="0028356A" w:rsidP="0028356A">
      <w:pPr>
        <w:pStyle w:val="Prrafodelista"/>
        <w:numPr>
          <w:ilvl w:val="0"/>
          <w:numId w:val="49"/>
        </w:numPr>
      </w:pPr>
      <w:r w:rsidRPr="00C94900">
        <w:rPr>
          <w:u w:val="single"/>
        </w:rPr>
        <w:lastRenderedPageBreak/>
        <w:t>Controladores de Ventiladores</w:t>
      </w:r>
      <w:r>
        <w:t>: Regulan la velocidad de los ventiladores en la computadora para mantener las temperaturas en niveles seguros. Pueden ajustar la velocidad según la carga de trabajo y la temperatura ambiente.</w:t>
      </w:r>
    </w:p>
    <w:p w14:paraId="44C0543E" w14:textId="417B7187" w:rsidR="0028356A" w:rsidRDefault="0028356A" w:rsidP="0028356A">
      <w:pPr>
        <w:pStyle w:val="Prrafodelista"/>
        <w:numPr>
          <w:ilvl w:val="0"/>
          <w:numId w:val="49"/>
        </w:numPr>
      </w:pPr>
      <w:r w:rsidRPr="00C94900">
        <w:rPr>
          <w:u w:val="single"/>
        </w:rPr>
        <w:t>Controladores de Voltaje</w:t>
      </w:r>
      <w:r>
        <w:t>: Ajustan los voltajes suministrados a diferentes componentes para garantizar un funcionamiento estable y eficiente. Esto es especialmente importante en la CPU y la memoria.</w:t>
      </w:r>
    </w:p>
    <w:p w14:paraId="60390CD1" w14:textId="3E614606" w:rsidR="0028356A" w:rsidRDefault="0028356A" w:rsidP="0028356A">
      <w:pPr>
        <w:pStyle w:val="Prrafodelista"/>
        <w:numPr>
          <w:ilvl w:val="0"/>
          <w:numId w:val="49"/>
        </w:numPr>
      </w:pPr>
      <w:r w:rsidRPr="00C94900">
        <w:rPr>
          <w:u w:val="single"/>
        </w:rPr>
        <w:t>Controladores de Teclado y Ratón</w:t>
      </w:r>
      <w:r>
        <w:t>: Estos circuitos manejan la comunicación entre el teclado, el ratón y la CPU. Traducen las pulsaciones de teclas y los movimientos del ratón en señales comprensibles para el sistema operativo.</w:t>
      </w:r>
    </w:p>
    <w:p w14:paraId="2BBC0825" w14:textId="25CBC42D" w:rsidR="0028356A" w:rsidRDefault="0028356A" w:rsidP="0028356A">
      <w:pPr>
        <w:pStyle w:val="Prrafodelista"/>
        <w:numPr>
          <w:ilvl w:val="0"/>
          <w:numId w:val="49"/>
        </w:numPr>
      </w:pPr>
      <w:r w:rsidRPr="00C94900">
        <w:rPr>
          <w:u w:val="single"/>
        </w:rPr>
        <w:t>Circuitos de Protección de Cortocircuitos y Sobretensión</w:t>
      </w:r>
      <w:r>
        <w:t>: Estos circuitos protegen el sistema contra daños causados por cortocircuitos o sobretensiones en los componentes.</w:t>
      </w:r>
    </w:p>
    <w:p w14:paraId="4C6B5389" w14:textId="51C40E90" w:rsidR="0028356A" w:rsidRDefault="0028356A" w:rsidP="0028356A">
      <w:pPr>
        <w:pStyle w:val="Prrafodelista"/>
        <w:numPr>
          <w:ilvl w:val="0"/>
          <w:numId w:val="49"/>
        </w:numPr>
      </w:pPr>
      <w:r w:rsidRPr="00C94900">
        <w:rPr>
          <w:u w:val="single"/>
        </w:rPr>
        <w:t>Circuitos de Autenticación y Seguridad</w:t>
      </w:r>
      <w:r>
        <w:t>: En sistemas con autenticación de hardware, estos circuitos aseguran la identificación segura del sistema y pueden proporcionar protección contra acceso no autorizado.</w:t>
      </w:r>
    </w:p>
    <w:p w14:paraId="13B72009" w14:textId="137CB14A" w:rsidR="0028356A" w:rsidRDefault="0028356A" w:rsidP="0028356A">
      <w:pPr>
        <w:pStyle w:val="Prrafodelista"/>
        <w:numPr>
          <w:ilvl w:val="0"/>
          <w:numId w:val="49"/>
        </w:numPr>
      </w:pPr>
      <w:r w:rsidRPr="00C94900">
        <w:rPr>
          <w:u w:val="single"/>
        </w:rPr>
        <w:t>Circuitos de Audio y Video</w:t>
      </w:r>
      <w:r>
        <w:t>: Incluyen amplificadores de audio, códecs y controladores de pantalla que permiten la reproducción de sonido y video de alta calidad.</w:t>
      </w:r>
    </w:p>
    <w:p w14:paraId="168FFDBA" w14:textId="2ED8F510" w:rsidR="0028356A" w:rsidRDefault="0028356A" w:rsidP="0028356A">
      <w:pPr>
        <w:pStyle w:val="Prrafodelista"/>
        <w:numPr>
          <w:ilvl w:val="0"/>
          <w:numId w:val="49"/>
        </w:numPr>
      </w:pPr>
      <w:r w:rsidRPr="00C94900">
        <w:rPr>
          <w:u w:val="single"/>
        </w:rPr>
        <w:t>Controladores de Puertos de Comunicación</w:t>
      </w:r>
      <w:r>
        <w:t>: Gestionan la comunicación entre la CPU y puertos como USB, Ethernet, HDMI, DisplayPort, etc. Aseguran que los datos se transmitan correctamente.</w:t>
      </w:r>
    </w:p>
    <w:p w14:paraId="4A517D8B" w14:textId="2B82B551" w:rsidR="0028356A" w:rsidRDefault="0028356A" w:rsidP="0028356A">
      <w:pPr>
        <w:pStyle w:val="Prrafodelista"/>
        <w:numPr>
          <w:ilvl w:val="0"/>
          <w:numId w:val="49"/>
        </w:numPr>
      </w:pPr>
      <w:r w:rsidRPr="00C94900">
        <w:rPr>
          <w:u w:val="single"/>
        </w:rPr>
        <w:t>Controladores de Memoria y Cache</w:t>
      </w:r>
      <w:r>
        <w:t>: Gestionan la comunicación entre la CPU y la memoria, así como el acceso a la memoria caché. Optimizan la velocidad de acceso y la eficiencia de la memoria.</w:t>
      </w:r>
    </w:p>
    <w:p w14:paraId="3CA1CD96" w14:textId="41C730AC" w:rsidR="0028356A" w:rsidRDefault="0028356A" w:rsidP="0028356A">
      <w:pPr>
        <w:pStyle w:val="Prrafodelista"/>
        <w:numPr>
          <w:ilvl w:val="0"/>
          <w:numId w:val="49"/>
        </w:numPr>
      </w:pPr>
      <w:r w:rsidRPr="00C94900">
        <w:rPr>
          <w:u w:val="single"/>
        </w:rPr>
        <w:t>Controladores de Interfaces de Almacenamiento</w:t>
      </w:r>
      <w:r>
        <w:t xml:space="preserve">: Gestionan la comunicación entre la CPU y los dispositivos de almacenamiento, como discos duros y </w:t>
      </w:r>
      <w:proofErr w:type="spellStart"/>
      <w:r>
        <w:t>SSDs</w:t>
      </w:r>
      <w:proofErr w:type="spellEnd"/>
      <w:r>
        <w:t>. Optimizan la velocidad de transferencia y la gestión de datos.</w:t>
      </w:r>
    </w:p>
    <w:p w14:paraId="2658CF6E" w14:textId="77777777" w:rsidR="0028356A" w:rsidRDefault="0028356A" w:rsidP="0028356A">
      <w:pPr>
        <w:pStyle w:val="Prrafodelista"/>
        <w:numPr>
          <w:ilvl w:val="0"/>
          <w:numId w:val="49"/>
        </w:numPr>
      </w:pPr>
      <w:r w:rsidRPr="00C94900">
        <w:rPr>
          <w:u w:val="single"/>
        </w:rPr>
        <w:t>Circuitos de Reloj y Temporización</w:t>
      </w:r>
      <w:r>
        <w:t>: Generan señales de reloj y temporización para sincronizar las operaciones en el sistema y entre los diferentes componentes.</w:t>
      </w:r>
    </w:p>
    <w:p w14:paraId="381A83EE" w14:textId="77777777" w:rsidR="0028356A" w:rsidRDefault="0028356A" w:rsidP="0028356A"/>
    <w:p w14:paraId="3A0EC30C" w14:textId="6C441A8C" w:rsidR="00C20BA7" w:rsidRDefault="0028356A" w:rsidP="0028356A">
      <w:r>
        <w:t>Estos circuitos auxiliares desempeñan un papel crucial en el funcionamiento adecuado de una computadora moderna. Trabajan en conjunto con los componentes principales para garantizar un rendimiento óptimo, una gestión eficiente de la energía y una experiencia de usuario segura y satisfactoria.</w:t>
      </w:r>
    </w:p>
    <w:p w14:paraId="15B29287" w14:textId="77777777" w:rsidR="00C20BA7" w:rsidRPr="00C20BA7" w:rsidRDefault="00C20BA7" w:rsidP="00C20BA7"/>
    <w:p w14:paraId="2270C2B3" w14:textId="5FBC38A6" w:rsidR="00FE2EFD" w:rsidRDefault="007E740E" w:rsidP="00C94900">
      <w:pPr>
        <w:pStyle w:val="Ttulo2"/>
      </w:pPr>
      <w:bookmarkStart w:id="38" w:name="_Toc142493514"/>
      <w:r>
        <w:t>Pin</w:t>
      </w:r>
      <w:r w:rsidR="004351E3">
        <w:t>e</w:t>
      </w:r>
      <w:r>
        <w:t>s de configuración</w:t>
      </w:r>
      <w:bookmarkEnd w:id="38"/>
    </w:p>
    <w:p w14:paraId="5AEA225F" w14:textId="77777777" w:rsidR="00FE2EFD" w:rsidRDefault="00FE2EFD" w:rsidP="00FE2EFD">
      <w:r>
        <w:t>Los pines de configuración son pequeños contactos metálicos en dispositivos electrónicos y componentes, como chips integrados (IC), que permiten a los usuarios o a los sistemas configurar o personalizar ciertos aspectos de su funcionamiento. Estos pines se utilizan para establecer valores, opciones y modos específicos, lo que puede afectar la forma en que el dispositivo opera. Aquí hay algunas cosas importantes que debes saber sobre los pines de configuración:</w:t>
      </w:r>
    </w:p>
    <w:p w14:paraId="63356C14" w14:textId="77777777" w:rsidR="00FE2EFD" w:rsidRDefault="00FE2EFD" w:rsidP="00FE2EFD"/>
    <w:p w14:paraId="3634A1C5" w14:textId="3FE2D241" w:rsidR="00FE2EFD" w:rsidRDefault="00FE2EFD" w:rsidP="00FE2EFD">
      <w:pPr>
        <w:pStyle w:val="Prrafodelista"/>
        <w:numPr>
          <w:ilvl w:val="0"/>
          <w:numId w:val="50"/>
        </w:numPr>
      </w:pPr>
      <w:r w:rsidRPr="00C94900">
        <w:rPr>
          <w:u w:val="single"/>
        </w:rPr>
        <w:t>Ubicación</w:t>
      </w:r>
      <w:r>
        <w:t>: Los pines de configuración suelen estar ubicados en la parte inferior o lateral de un chip integrado. Se disponen en una disposición específica, a menudo en forma de fila o cuadrícula.</w:t>
      </w:r>
    </w:p>
    <w:p w14:paraId="4D994A24" w14:textId="2FFF0588" w:rsidR="00FE2EFD" w:rsidRDefault="00FE2EFD" w:rsidP="00FE2EFD">
      <w:pPr>
        <w:pStyle w:val="Prrafodelista"/>
        <w:numPr>
          <w:ilvl w:val="0"/>
          <w:numId w:val="50"/>
        </w:numPr>
      </w:pPr>
      <w:r w:rsidRPr="00C94900">
        <w:rPr>
          <w:u w:val="single"/>
        </w:rPr>
        <w:t>Saltos o Puentes</w:t>
      </w:r>
      <w:r>
        <w:t>: En algunos casos, los pines de configuración pueden requerir que se coloque un puente o un "jumper" (un pequeño conector) en ellos para establecer una conexión eléctrica específica.</w:t>
      </w:r>
    </w:p>
    <w:p w14:paraId="7677583A" w14:textId="7F06F02E" w:rsidR="00FE2EFD" w:rsidRDefault="00FE2EFD" w:rsidP="00FE2EFD">
      <w:pPr>
        <w:pStyle w:val="Prrafodelista"/>
        <w:numPr>
          <w:ilvl w:val="0"/>
          <w:numId w:val="50"/>
        </w:numPr>
      </w:pPr>
      <w:r w:rsidRPr="00C94900">
        <w:rPr>
          <w:u w:val="single"/>
        </w:rPr>
        <w:t>Modos de Funcionamiento</w:t>
      </w:r>
      <w:r>
        <w:t>: Los pines de configuración pueden controlar modos de funcionamiento, como la velocidad del reloj, la frecuencia de la memoria, la configuración de voltaje, etc.</w:t>
      </w:r>
    </w:p>
    <w:p w14:paraId="720D329F" w14:textId="66807D9A" w:rsidR="00FE2EFD" w:rsidRDefault="00FE2EFD" w:rsidP="00FE2EFD">
      <w:pPr>
        <w:pStyle w:val="Prrafodelista"/>
        <w:numPr>
          <w:ilvl w:val="0"/>
          <w:numId w:val="50"/>
        </w:numPr>
      </w:pPr>
      <w:r w:rsidRPr="00C94900">
        <w:rPr>
          <w:u w:val="single"/>
        </w:rPr>
        <w:t>Selección de Características</w:t>
      </w:r>
      <w:r>
        <w:t>: Algunos dispositivos tienen pines de configuración que permiten habilitar o deshabilitar características específicas, como puertos de comunicación, funciones de ahorro de energía, etc.</w:t>
      </w:r>
    </w:p>
    <w:p w14:paraId="067B6672" w14:textId="7D111744" w:rsidR="00FE2EFD" w:rsidRDefault="00FE2EFD" w:rsidP="00FE2EFD">
      <w:pPr>
        <w:pStyle w:val="Prrafodelista"/>
        <w:numPr>
          <w:ilvl w:val="0"/>
          <w:numId w:val="50"/>
        </w:numPr>
      </w:pPr>
      <w:r w:rsidRPr="00C94900">
        <w:rPr>
          <w:u w:val="single"/>
        </w:rPr>
        <w:t>Personalización</w:t>
      </w:r>
      <w:r>
        <w:t>: En la fabricación y en entornos industriales, los pines de configuración pueden utilizarse para personalizar el comportamiento de dispositivos para casos de uso específicos.</w:t>
      </w:r>
    </w:p>
    <w:p w14:paraId="2B57C0B6" w14:textId="54C3BDDD" w:rsidR="00FE2EFD" w:rsidRDefault="00FE2EFD" w:rsidP="00FE2EFD">
      <w:pPr>
        <w:pStyle w:val="Prrafodelista"/>
        <w:numPr>
          <w:ilvl w:val="0"/>
          <w:numId w:val="50"/>
        </w:numPr>
      </w:pPr>
      <w:r w:rsidRPr="00C94900">
        <w:rPr>
          <w:u w:val="single"/>
        </w:rPr>
        <w:lastRenderedPageBreak/>
        <w:t>Documentación</w:t>
      </w:r>
      <w:r>
        <w:t>: La documentación proporcionada por el fabricante del dispositivo generalmente detalla la función de cada pin de configuración y cómo deben conectarse para lograr un resultado deseado.</w:t>
      </w:r>
    </w:p>
    <w:p w14:paraId="79198451" w14:textId="620E2DA7" w:rsidR="00FE2EFD" w:rsidRDefault="00FE2EFD" w:rsidP="00FE2EFD">
      <w:pPr>
        <w:pStyle w:val="Prrafodelista"/>
        <w:numPr>
          <w:ilvl w:val="0"/>
          <w:numId w:val="50"/>
        </w:numPr>
      </w:pPr>
      <w:r w:rsidRPr="00C94900">
        <w:rPr>
          <w:u w:val="single"/>
        </w:rPr>
        <w:t xml:space="preserve">Resistencia de </w:t>
      </w:r>
      <w:proofErr w:type="spellStart"/>
      <w:r w:rsidRPr="00C94900">
        <w:rPr>
          <w:u w:val="single"/>
        </w:rPr>
        <w:t>Pull</w:t>
      </w:r>
      <w:proofErr w:type="spellEnd"/>
      <w:r w:rsidRPr="00C94900">
        <w:rPr>
          <w:u w:val="single"/>
        </w:rPr>
        <w:t xml:space="preserve">-up y </w:t>
      </w:r>
      <w:proofErr w:type="spellStart"/>
      <w:r w:rsidRPr="00C94900">
        <w:rPr>
          <w:u w:val="single"/>
        </w:rPr>
        <w:t>Pull-down</w:t>
      </w:r>
      <w:proofErr w:type="spellEnd"/>
      <w:r>
        <w:t xml:space="preserve">: En algunos casos, los pines de configuración pueden tener resistencias </w:t>
      </w:r>
      <w:proofErr w:type="spellStart"/>
      <w:r>
        <w:t>pull</w:t>
      </w:r>
      <w:proofErr w:type="spellEnd"/>
      <w:r>
        <w:t xml:space="preserve">-up o </w:t>
      </w:r>
      <w:proofErr w:type="spellStart"/>
      <w:r>
        <w:t>pull-down</w:t>
      </w:r>
      <w:proofErr w:type="spellEnd"/>
      <w:r>
        <w:t xml:space="preserve"> incorporadas para definir un valor predeterminado cuando no se conecta ningún puente o jumper.</w:t>
      </w:r>
    </w:p>
    <w:p w14:paraId="162ECAA7" w14:textId="37E85328" w:rsidR="00FE2EFD" w:rsidRDefault="00FE2EFD" w:rsidP="00FE2EFD">
      <w:pPr>
        <w:pStyle w:val="Prrafodelista"/>
        <w:numPr>
          <w:ilvl w:val="0"/>
          <w:numId w:val="50"/>
        </w:numPr>
      </w:pPr>
      <w:r w:rsidRPr="00C94900">
        <w:rPr>
          <w:u w:val="single"/>
        </w:rPr>
        <w:t>Riesgo de Configuración Incorrecta</w:t>
      </w:r>
      <w:r>
        <w:t>: Configurar incorrectamente los pines puede llevar a un mal funcionamiento del dispositivo o incluso dañarlo. Por lo tanto, es importante entender completamente la documentación y seguir las instrucciones del fabricante.</w:t>
      </w:r>
    </w:p>
    <w:p w14:paraId="1C211CF8" w14:textId="77777777" w:rsidR="00FE2EFD" w:rsidRDefault="00FE2EFD" w:rsidP="00FE2EFD">
      <w:pPr>
        <w:pStyle w:val="Prrafodelista"/>
        <w:numPr>
          <w:ilvl w:val="0"/>
          <w:numId w:val="50"/>
        </w:numPr>
      </w:pPr>
      <w:r w:rsidRPr="00C94900">
        <w:rPr>
          <w:u w:val="single"/>
        </w:rPr>
        <w:t xml:space="preserve">Uso en </w:t>
      </w:r>
      <w:proofErr w:type="gramStart"/>
      <w:r w:rsidRPr="00C94900">
        <w:rPr>
          <w:u w:val="single"/>
        </w:rPr>
        <w:t>Placas Madres</w:t>
      </w:r>
      <w:proofErr w:type="gramEnd"/>
      <w:r w:rsidRPr="00C94900">
        <w:rPr>
          <w:u w:val="single"/>
        </w:rPr>
        <w:t xml:space="preserve"> y Tarjetas de Expansión</w:t>
      </w:r>
      <w:r>
        <w:t>: Las placas madres y algunas tarjetas de expansión pueden tener pines de configuración que permiten ajustar opciones como la frecuencia del bus, el voltaje de la CPU, etc.</w:t>
      </w:r>
    </w:p>
    <w:p w14:paraId="3D6127B1" w14:textId="77777777" w:rsidR="00FE2EFD" w:rsidRDefault="00FE2EFD" w:rsidP="00FE2EFD"/>
    <w:p w14:paraId="45AFADCB" w14:textId="533C83B9" w:rsidR="00C20BA7" w:rsidRDefault="00FE2EFD" w:rsidP="00FE2EFD">
      <w:r>
        <w:t>Es importante tener precaución al manipular pines de configuración, ya que una configuración incorrecta podría tener consecuencias no deseadas. Siempre consulta la documentación proporcionada por el fabricante antes de realizar cambios en la configuración a través de estos pines.</w:t>
      </w:r>
    </w:p>
    <w:p w14:paraId="615CC233" w14:textId="77777777" w:rsidR="00C20BA7" w:rsidRDefault="00C20BA7" w:rsidP="00C20BA7"/>
    <w:p w14:paraId="6F8792D4" w14:textId="77777777" w:rsidR="00440D2D" w:rsidRDefault="00440D2D" w:rsidP="00C20BA7"/>
    <w:p w14:paraId="3317E871" w14:textId="77777777" w:rsidR="00440D2D" w:rsidRDefault="00440D2D" w:rsidP="00C20BA7"/>
    <w:p w14:paraId="567F6995" w14:textId="77777777" w:rsidR="00440D2D" w:rsidRDefault="00440D2D" w:rsidP="00C20BA7"/>
    <w:p w14:paraId="780C8B5D" w14:textId="77777777" w:rsidR="00440D2D" w:rsidRDefault="00440D2D" w:rsidP="00C20BA7"/>
    <w:p w14:paraId="6F2DE326" w14:textId="77777777" w:rsidR="00440D2D" w:rsidRDefault="00440D2D" w:rsidP="00C20BA7"/>
    <w:p w14:paraId="7CD2E0F5" w14:textId="77777777" w:rsidR="00C94900" w:rsidRDefault="00C94900" w:rsidP="00C20BA7"/>
    <w:p w14:paraId="2FF7EA24" w14:textId="77777777" w:rsidR="00C94900" w:rsidRPr="00C20BA7" w:rsidRDefault="00C94900" w:rsidP="00C20BA7"/>
    <w:p w14:paraId="647A240E" w14:textId="16410C2E" w:rsidR="004676F7" w:rsidRDefault="007E740E" w:rsidP="00440D2D">
      <w:pPr>
        <w:pStyle w:val="Ttulo2"/>
      </w:pPr>
      <w:bookmarkStart w:id="39" w:name="_Toc142493515"/>
      <w:r>
        <w:lastRenderedPageBreak/>
        <w:t>Solución de problemas prácticos de la PC.</w:t>
      </w:r>
      <w:bookmarkEnd w:id="39"/>
    </w:p>
    <w:p w14:paraId="3CC62520" w14:textId="77777777" w:rsidR="004676F7" w:rsidRDefault="004676F7" w:rsidP="004676F7">
      <w:r>
        <w:t>Aquí tienes una lista de 10 problemas frecuentes relacionados con los temas de esta conversación, junto con los procesos para solucionarlos:</w:t>
      </w:r>
    </w:p>
    <w:p w14:paraId="188B06A8" w14:textId="77777777" w:rsidR="004676F7" w:rsidRDefault="004676F7" w:rsidP="004676F7"/>
    <w:p w14:paraId="7C5EC460" w14:textId="5AC50C28" w:rsidR="004676F7" w:rsidRDefault="004676F7" w:rsidP="004676F7">
      <w:r>
        <w:t>Problema: La computadora no se enciende.</w:t>
      </w:r>
    </w:p>
    <w:p w14:paraId="5AA08924" w14:textId="77777777" w:rsidR="004676F7" w:rsidRDefault="004676F7" w:rsidP="004676F7">
      <w:r>
        <w:t>Solución: Verifica si la fuente de alimentación está conectada y funcionando. Asegúrate de que el cable de alimentación esté bien conectado a la toma de corriente y a la computadora. Si el problema persiste, la fuente de alimentación podría estar defectuosa y necesitar reemplazo.</w:t>
      </w:r>
    </w:p>
    <w:p w14:paraId="39BF20A1" w14:textId="77777777" w:rsidR="00440D2D" w:rsidRDefault="00440D2D" w:rsidP="004676F7"/>
    <w:p w14:paraId="0A3ADFCA" w14:textId="0105B73C" w:rsidR="004676F7" w:rsidRDefault="004676F7" w:rsidP="004676F7">
      <w:r>
        <w:t>Problema: Pantalla en blanco o sin señal de video.</w:t>
      </w:r>
    </w:p>
    <w:p w14:paraId="0FA7F32C" w14:textId="77777777" w:rsidR="004676F7" w:rsidRDefault="004676F7" w:rsidP="004676F7">
      <w:r>
        <w:t>Solución: Verifica si el cable de video está correctamente conectado entre la computadora y el monitor. Asegúrate de que el monitor esté encendido y en el modo de entrada correcto. Si el problema persiste, puede ser un problema de la tarjeta gráfica. Intenta reiniciar la computadora y verificar si la tarjeta gráfica está bien conectada.</w:t>
      </w:r>
    </w:p>
    <w:p w14:paraId="211BD1D3" w14:textId="77777777" w:rsidR="00440D2D" w:rsidRDefault="00440D2D" w:rsidP="004676F7"/>
    <w:p w14:paraId="62E6BD4A" w14:textId="14B507E6" w:rsidR="004676F7" w:rsidRDefault="004676F7" w:rsidP="004676F7">
      <w:r>
        <w:t>Problema: La computadora se congela o se bloquea repetidamente.</w:t>
      </w:r>
    </w:p>
    <w:p w14:paraId="48F8AF60" w14:textId="77777777" w:rsidR="004676F7" w:rsidRDefault="004676F7" w:rsidP="004676F7">
      <w:r>
        <w:t xml:space="preserve">Solución: Puede ser causado por sobrecalentamiento, problemas de software o hardware. Asegúrate de que el sistema esté bien ventilado y limpio de polvo. Actualiza los controladores de los dispositivos y ejecuta un escaneo de </w:t>
      </w:r>
      <w:proofErr w:type="gramStart"/>
      <w:r>
        <w:t>malware</w:t>
      </w:r>
      <w:proofErr w:type="gramEnd"/>
      <w:r>
        <w:t>. Si el problema continúa, verifica si hay componentes defectuosos, como RAM o disco duro.</w:t>
      </w:r>
    </w:p>
    <w:p w14:paraId="4CC197BB" w14:textId="77777777" w:rsidR="00440D2D" w:rsidRDefault="00440D2D" w:rsidP="004676F7"/>
    <w:p w14:paraId="76075E87" w14:textId="391EE1F3" w:rsidR="004676F7" w:rsidRDefault="004676F7" w:rsidP="004676F7">
      <w:r>
        <w:t>Problema: La computadora es lenta y presenta retrasos en las operaciones.</w:t>
      </w:r>
    </w:p>
    <w:p w14:paraId="13C24ED1" w14:textId="77777777" w:rsidR="004676F7" w:rsidRDefault="004676F7" w:rsidP="004676F7">
      <w:r>
        <w:t>Solución: Verifica si hay programas o procesos en segundo plano que consumen muchos recursos. Libera espacio en el disco duro eliminando archivos innecesarios. También puedes considerar agregar más memoria RAM si es posible.</w:t>
      </w:r>
    </w:p>
    <w:p w14:paraId="2841385D" w14:textId="77777777" w:rsidR="00440D2D" w:rsidRDefault="00440D2D" w:rsidP="004676F7"/>
    <w:p w14:paraId="2C98891C" w14:textId="71EFAE4A" w:rsidR="004676F7" w:rsidRDefault="004676F7" w:rsidP="004676F7">
      <w:r>
        <w:t>Problema: No se detecta una tarjeta de expansión (por ejemplo, tarjeta gráfica o tarjeta de red).</w:t>
      </w:r>
    </w:p>
    <w:p w14:paraId="72D0B1D7" w14:textId="77777777" w:rsidR="004676F7" w:rsidRDefault="004676F7" w:rsidP="004676F7">
      <w:r>
        <w:t>Solución: Asegúrate de que la tarjeta esté correctamente asentada en la ranura de expansión. Verifica si los controladores necesarios están instalados y actualizados. Si el problema persiste, podría ser un problema con la tarjeta o con la compatibilidad con la placa madre.</w:t>
      </w:r>
    </w:p>
    <w:p w14:paraId="57ED49A1" w14:textId="77777777" w:rsidR="00440D2D" w:rsidRDefault="00440D2D" w:rsidP="004676F7"/>
    <w:p w14:paraId="73E8CCDC" w14:textId="3367F453" w:rsidR="004676F7" w:rsidRDefault="004676F7" w:rsidP="004676F7">
      <w:r>
        <w:t>Problema: No se puede acceder a la red o a Internet.</w:t>
      </w:r>
    </w:p>
    <w:p w14:paraId="4508140D" w14:textId="77777777" w:rsidR="004676F7" w:rsidRDefault="004676F7" w:rsidP="004676F7">
      <w:r>
        <w:t xml:space="preserve">Solución: Verifica las conexiones de red y asegúrate de que el cable Ethernet esté conectado correctamente. Reinicia el enrutador y el módem. Actualiza los controladores de la tarjeta de red. Si utilizas </w:t>
      </w:r>
      <w:proofErr w:type="spellStart"/>
      <w:r>
        <w:t>Wi</w:t>
      </w:r>
      <w:proofErr w:type="spellEnd"/>
      <w:r>
        <w:t>-Fi, verifica si la contraseña es correcta y si la señal es fuerte.</w:t>
      </w:r>
    </w:p>
    <w:p w14:paraId="66805725" w14:textId="77777777" w:rsidR="00440D2D" w:rsidRDefault="00440D2D" w:rsidP="004676F7"/>
    <w:p w14:paraId="35A74FDA" w14:textId="0963DA0F" w:rsidR="004676F7" w:rsidRDefault="004676F7" w:rsidP="004676F7">
      <w:r>
        <w:t>Problema: Fecha y hora incorrectas en la computadora.</w:t>
      </w:r>
    </w:p>
    <w:p w14:paraId="6EAF23CD" w14:textId="77777777" w:rsidR="004676F7" w:rsidRDefault="004676F7" w:rsidP="004676F7">
      <w:r>
        <w:t>Solución: Asegúrate de que la batería del sistema esté funcionando correctamente. Si la batería está agotada, reemplázala. También puedes sincronizar la fecha y la hora con un servidor de tiempo en línea.</w:t>
      </w:r>
    </w:p>
    <w:p w14:paraId="6D2A6791" w14:textId="77777777" w:rsidR="00440D2D" w:rsidRDefault="00440D2D" w:rsidP="004676F7"/>
    <w:p w14:paraId="47398276" w14:textId="416F10D5" w:rsidR="004676F7" w:rsidRDefault="004676F7" w:rsidP="004676F7">
      <w:r>
        <w:t>Problema: Pantalla azul de la muerte (BSOD) en Windows.</w:t>
      </w:r>
    </w:p>
    <w:p w14:paraId="044EC508" w14:textId="77777777" w:rsidR="004676F7" w:rsidRDefault="004676F7" w:rsidP="004676F7">
      <w:r>
        <w:t>Solución: Anota el código de error que aparece en la pantalla y realiza una búsqueda en línea para identificar la causa probable. Puede ser causado por controladores defectuosos, hardware dañado o problemas de software.</w:t>
      </w:r>
    </w:p>
    <w:p w14:paraId="2C252872" w14:textId="77777777" w:rsidR="00440D2D" w:rsidRDefault="00440D2D" w:rsidP="004676F7"/>
    <w:p w14:paraId="05FCE09A" w14:textId="50E8B66B" w:rsidR="004676F7" w:rsidRDefault="004676F7" w:rsidP="004676F7">
      <w:r>
        <w:t>Problema: Dispositivos USB no reconocidos.</w:t>
      </w:r>
    </w:p>
    <w:p w14:paraId="5141276C" w14:textId="77777777" w:rsidR="004676F7" w:rsidRDefault="004676F7" w:rsidP="004676F7">
      <w:r>
        <w:t xml:space="preserve">Solución: Prueba con otros puertos USB en la computadora. Asegúrate de que los dispositivos estén conectados correctamente y funcionen en otra computadora. </w:t>
      </w:r>
      <w:r>
        <w:lastRenderedPageBreak/>
        <w:t>Actualiza los controladores USB o restablece los controladores de USB en el Administrador de dispositivos.</w:t>
      </w:r>
    </w:p>
    <w:p w14:paraId="47E655DB" w14:textId="77777777" w:rsidR="00440D2D" w:rsidRDefault="00440D2D" w:rsidP="004676F7"/>
    <w:p w14:paraId="41AB3CAC" w14:textId="26C3A14F" w:rsidR="004676F7" w:rsidRDefault="004676F7" w:rsidP="004676F7">
      <w:r>
        <w:t>Problema: Ruido extraño o excesivo en la computadora.</w:t>
      </w:r>
    </w:p>
    <w:p w14:paraId="614360B5" w14:textId="77777777" w:rsidR="004676F7" w:rsidRDefault="004676F7" w:rsidP="004676F7">
      <w:r>
        <w:t>Solución: Verifica si los ventiladores o componentes como discos duros están generando ruido. Limpia el sistema de polvo. Si el ruido persiste, podría indicar un componente defectuoso que necesita reemplazo.</w:t>
      </w:r>
    </w:p>
    <w:p w14:paraId="063AA3BD" w14:textId="77777777" w:rsidR="004676F7" w:rsidRDefault="004676F7" w:rsidP="004676F7"/>
    <w:p w14:paraId="0E41A5E2" w14:textId="7DCDF091" w:rsidR="00C20BA7" w:rsidRPr="00C20BA7" w:rsidRDefault="004676F7" w:rsidP="004676F7">
      <w:r>
        <w:t>Recuerda que estos son solo ejemplos y las soluciones pueden variar según la situación específica. Siempre es recomendable consultar la documentación del fabricante y buscar asistencia de tu docente si no puedes resolver un problema por ti mismo.</w:t>
      </w:r>
    </w:p>
    <w:p w14:paraId="1BE5DBAD" w14:textId="77777777" w:rsidR="000F4656" w:rsidRDefault="000F4656" w:rsidP="00A76AA1">
      <w:pPr>
        <w:contextualSpacing/>
      </w:pPr>
    </w:p>
    <w:p w14:paraId="5DBE836F" w14:textId="77777777" w:rsidR="002117E6" w:rsidRDefault="002117E6" w:rsidP="00A76AA1">
      <w:pPr>
        <w:contextualSpacing/>
      </w:pPr>
    </w:p>
    <w:p w14:paraId="70C5212C" w14:textId="77777777" w:rsidR="002117E6" w:rsidRDefault="002117E6" w:rsidP="00A76AA1">
      <w:pPr>
        <w:contextualSpacing/>
      </w:pPr>
    </w:p>
    <w:p w14:paraId="4BFE6F21" w14:textId="77777777" w:rsidR="00440D2D" w:rsidRDefault="00440D2D" w:rsidP="00A76AA1">
      <w:pPr>
        <w:contextualSpacing/>
      </w:pPr>
    </w:p>
    <w:p w14:paraId="667813F7" w14:textId="77777777" w:rsidR="00440D2D" w:rsidRDefault="00440D2D" w:rsidP="00A76AA1">
      <w:pPr>
        <w:contextualSpacing/>
      </w:pPr>
    </w:p>
    <w:p w14:paraId="2C3ED0FC" w14:textId="77777777" w:rsidR="00440D2D" w:rsidRDefault="00440D2D" w:rsidP="00A76AA1">
      <w:pPr>
        <w:contextualSpacing/>
      </w:pPr>
    </w:p>
    <w:p w14:paraId="4C57C484" w14:textId="77777777" w:rsidR="00440D2D" w:rsidRDefault="00440D2D" w:rsidP="00A76AA1">
      <w:pPr>
        <w:contextualSpacing/>
      </w:pPr>
    </w:p>
    <w:p w14:paraId="47BF1BEA" w14:textId="77777777" w:rsidR="00440D2D" w:rsidRDefault="00440D2D" w:rsidP="00A76AA1">
      <w:pPr>
        <w:contextualSpacing/>
      </w:pPr>
    </w:p>
    <w:p w14:paraId="2A521FBD" w14:textId="77777777" w:rsidR="00440D2D" w:rsidRDefault="00440D2D" w:rsidP="00A76AA1">
      <w:pPr>
        <w:contextualSpacing/>
      </w:pPr>
    </w:p>
    <w:p w14:paraId="0D73E74B" w14:textId="77777777" w:rsidR="00440D2D" w:rsidRDefault="00440D2D" w:rsidP="00A76AA1">
      <w:pPr>
        <w:contextualSpacing/>
      </w:pPr>
    </w:p>
    <w:p w14:paraId="7CA12762" w14:textId="77777777" w:rsidR="00440D2D" w:rsidRDefault="00440D2D" w:rsidP="00A76AA1">
      <w:pPr>
        <w:contextualSpacing/>
      </w:pPr>
    </w:p>
    <w:p w14:paraId="7B61DB35" w14:textId="77777777" w:rsidR="00440D2D" w:rsidRDefault="00440D2D" w:rsidP="00A76AA1">
      <w:pPr>
        <w:contextualSpacing/>
      </w:pPr>
    </w:p>
    <w:p w14:paraId="0E2C9B0C" w14:textId="77777777" w:rsidR="00440D2D" w:rsidRDefault="00440D2D" w:rsidP="00A76AA1">
      <w:pPr>
        <w:contextualSpacing/>
      </w:pPr>
    </w:p>
    <w:p w14:paraId="4DCD963D" w14:textId="77777777" w:rsidR="00440D2D" w:rsidRDefault="00440D2D" w:rsidP="00A76AA1">
      <w:pPr>
        <w:contextualSpacing/>
      </w:pPr>
    </w:p>
    <w:p w14:paraId="7C93ACEE" w14:textId="77777777" w:rsidR="00440D2D" w:rsidRDefault="00440D2D" w:rsidP="00A76AA1">
      <w:pPr>
        <w:contextualSpacing/>
      </w:pPr>
    </w:p>
    <w:p w14:paraId="5D0FAFBF" w14:textId="77777777" w:rsidR="00440D2D" w:rsidRDefault="00440D2D" w:rsidP="00A76AA1">
      <w:pPr>
        <w:contextualSpacing/>
      </w:pPr>
    </w:p>
    <w:p w14:paraId="54627BD9" w14:textId="77777777" w:rsidR="00440D2D" w:rsidRDefault="00440D2D" w:rsidP="00A76AA1">
      <w:pPr>
        <w:contextualSpacing/>
      </w:pPr>
    </w:p>
    <w:p w14:paraId="55968BBF"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775ABCC7" wp14:editId="4A0420FC">
                <wp:simplePos x="0" y="0"/>
                <wp:positionH relativeFrom="column">
                  <wp:posOffset>-80645</wp:posOffset>
                </wp:positionH>
                <wp:positionV relativeFrom="paragraph">
                  <wp:posOffset>-96520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B1E82" w14:textId="77777777" w:rsidR="00AB2DF6" w:rsidRPr="00A32AB9" w:rsidRDefault="00AB2DF6" w:rsidP="00A32AB9">
                              <w:pPr>
                                <w:pStyle w:val="Ttulo1"/>
                              </w:pPr>
                              <w:bookmarkStart w:id="40" w:name="_Toc46999616"/>
                              <w:bookmarkStart w:id="41" w:name="_Toc51942773"/>
                              <w:bookmarkStart w:id="42" w:name="_Toc142493516"/>
                              <w:r w:rsidRPr="00A32AB9">
                                <w:t>Bibliografía y Webgrafía</w:t>
                              </w:r>
                              <w:bookmarkEnd w:id="40"/>
                              <w:bookmarkEnd w:id="41"/>
                              <w:bookmarkEnd w:id="4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75ABCC7" id="Grupo 20" o:spid="_x0000_s1037" style="position:absolute;left:0;text-align:left;margin-left:-6.35pt;margin-top:-7.6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Dxavbd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48B1E82" w14:textId="77777777" w:rsidR="00AB2DF6" w:rsidRPr="00A32AB9" w:rsidRDefault="00AB2DF6" w:rsidP="00A32AB9">
                        <w:pPr>
                          <w:pStyle w:val="Ttulo1"/>
                        </w:pPr>
                        <w:bookmarkStart w:id="43" w:name="_Toc46999616"/>
                        <w:bookmarkStart w:id="44" w:name="_Toc51942773"/>
                        <w:bookmarkStart w:id="45" w:name="_Toc142493516"/>
                        <w:r w:rsidRPr="00A32AB9">
                          <w:t>Bibliografía y Webgrafía</w:t>
                        </w:r>
                        <w:bookmarkEnd w:id="43"/>
                        <w:bookmarkEnd w:id="44"/>
                        <w:bookmarkEnd w:id="4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B7BF47C" w14:textId="77777777" w:rsidR="00AB2DF6" w:rsidRDefault="00AB2DF6" w:rsidP="00A76AA1">
      <w:pPr>
        <w:contextualSpacing/>
      </w:pPr>
    </w:p>
    <w:p w14:paraId="43652C85" w14:textId="77777777" w:rsidR="00B202BD" w:rsidRDefault="00B202BD" w:rsidP="00B202BD">
      <w:pPr>
        <w:contextualSpacing/>
      </w:pPr>
      <w:r>
        <w:t>Rico López (2021). Arquitectura de Computadores. Principios, implementación y rendimiento (</w:t>
      </w:r>
      <w:proofErr w:type="spellStart"/>
      <w:r>
        <w:t>Spanish</w:t>
      </w:r>
      <w:proofErr w:type="spellEnd"/>
      <w:r>
        <w:t xml:space="preserve"> </w:t>
      </w:r>
      <w:proofErr w:type="spellStart"/>
      <w:r>
        <w:t>Edition</w:t>
      </w:r>
      <w:proofErr w:type="spellEnd"/>
      <w:r>
        <w:t>). María de las Nieves Rico García.</w:t>
      </w:r>
    </w:p>
    <w:p w14:paraId="1B69B3AC" w14:textId="77777777" w:rsidR="00B202BD" w:rsidRDefault="00B202BD" w:rsidP="00B202BD">
      <w:pPr>
        <w:contextualSpacing/>
      </w:pPr>
    </w:p>
    <w:p w14:paraId="2BF295E2" w14:textId="411EA0A8" w:rsidR="00AB2DF6" w:rsidRDefault="00B202BD" w:rsidP="00B202BD">
      <w:pPr>
        <w:contextualSpacing/>
      </w:pPr>
      <w:r>
        <w:t xml:space="preserve">Bosque </w:t>
      </w:r>
      <w:proofErr w:type="spellStart"/>
      <w:r>
        <w:t>Perez</w:t>
      </w:r>
      <w:proofErr w:type="spellEnd"/>
      <w:r>
        <w:t xml:space="preserve">, G., &amp; </w:t>
      </w:r>
      <w:proofErr w:type="spellStart"/>
      <w:r>
        <w:t>Azkona</w:t>
      </w:r>
      <w:proofErr w:type="spellEnd"/>
      <w:r>
        <w:t xml:space="preserve"> Estefanía, N. (2018). Estructura y Arquitectura de Computadores. Servicio Editorial/</w:t>
      </w:r>
      <w:proofErr w:type="spellStart"/>
      <w:r>
        <w:t>Argitalpen</w:t>
      </w:r>
      <w:proofErr w:type="spellEnd"/>
      <w:r>
        <w:t xml:space="preserve"> </w:t>
      </w:r>
      <w:proofErr w:type="spellStart"/>
      <w:r>
        <w:t>Zerbitzua</w:t>
      </w:r>
      <w:proofErr w:type="spellEnd"/>
      <w:r>
        <w:t xml:space="preserve"> UPV/EHU.</w:t>
      </w:r>
    </w:p>
    <w:p w14:paraId="318BB325" w14:textId="2830563B" w:rsidR="00440D2D" w:rsidRDefault="00440D2D"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4A936F17" wp14:editId="2D9FA6A2">
                <wp:simplePos x="0" y="0"/>
                <wp:positionH relativeFrom="column">
                  <wp:posOffset>-187960</wp:posOffset>
                </wp:positionH>
                <wp:positionV relativeFrom="paragraph">
                  <wp:posOffset>274320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5B913" w14:textId="77777777" w:rsidR="00AB2DF6" w:rsidRPr="00A32AB9" w:rsidRDefault="00AB2DF6" w:rsidP="00A32AB9">
                              <w:pPr>
                                <w:pStyle w:val="Ttulo1"/>
                              </w:pPr>
                              <w:bookmarkStart w:id="46" w:name="_Toc46999617"/>
                              <w:bookmarkStart w:id="47" w:name="_Toc51942774"/>
                              <w:bookmarkStart w:id="48" w:name="_Toc142493517"/>
                              <w:r w:rsidRPr="00A32AB9">
                                <w:t>Glosario</w:t>
                              </w:r>
                              <w:bookmarkEnd w:id="46"/>
                              <w:bookmarkEnd w:id="47"/>
                              <w:bookmarkEnd w:id="4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A936F17" id="Grupo 17" o:spid="_x0000_s1040" style="position:absolute;left:0;text-align:left;margin-left:-14.8pt;margin-top:21.6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3sqVu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6F5B913" w14:textId="77777777" w:rsidR="00AB2DF6" w:rsidRPr="00A32AB9" w:rsidRDefault="00AB2DF6" w:rsidP="00A32AB9">
                        <w:pPr>
                          <w:pStyle w:val="Ttulo1"/>
                        </w:pPr>
                        <w:bookmarkStart w:id="49" w:name="_Toc46999617"/>
                        <w:bookmarkStart w:id="50" w:name="_Toc51942774"/>
                        <w:bookmarkStart w:id="51" w:name="_Toc142493517"/>
                        <w:r w:rsidRPr="00A32AB9">
                          <w:t>Glosario</w:t>
                        </w:r>
                        <w:bookmarkEnd w:id="49"/>
                        <w:bookmarkEnd w:id="50"/>
                        <w:bookmarkEnd w:id="5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5077EF02" w14:textId="39205381" w:rsidR="00AB2DF6" w:rsidRDefault="00AB2DF6" w:rsidP="00A76AA1">
      <w:pPr>
        <w:tabs>
          <w:tab w:val="left" w:pos="1305"/>
        </w:tabs>
        <w:contextualSpacing/>
      </w:pPr>
    </w:p>
    <w:p w14:paraId="2419093A" w14:textId="77777777" w:rsidR="00AB2DF6" w:rsidRDefault="00AB2DF6" w:rsidP="00A76AA1">
      <w:pPr>
        <w:tabs>
          <w:tab w:val="left" w:pos="1305"/>
        </w:tabs>
        <w:contextualSpacing/>
      </w:pPr>
    </w:p>
    <w:p w14:paraId="157F2726" w14:textId="77777777" w:rsidR="009015CB" w:rsidRDefault="009015CB" w:rsidP="00CF0820">
      <w:pPr>
        <w:pStyle w:val="Prrafodelista"/>
        <w:numPr>
          <w:ilvl w:val="0"/>
          <w:numId w:val="51"/>
        </w:numPr>
        <w:tabs>
          <w:tab w:val="left" w:pos="1305"/>
        </w:tabs>
      </w:pPr>
      <w:r w:rsidRPr="00CF0820">
        <w:rPr>
          <w:b/>
          <w:bCs/>
        </w:rPr>
        <w:t>Batería del Sistema</w:t>
      </w:r>
      <w:r>
        <w:t>: La batería del sistema, generalmente una batería de tipo botón, es responsable de mantener la configuración y la hora del sistema cuando la computadora está apagada. Esto garantiza que la configuración del BIOS y otros ajustes críticos se mantengan incluso en ausencia de energía eléctrica.</w:t>
      </w:r>
    </w:p>
    <w:p w14:paraId="4A0DA496" w14:textId="77777777" w:rsidR="009015CB" w:rsidRDefault="009015CB" w:rsidP="00CF0820">
      <w:pPr>
        <w:pStyle w:val="Prrafodelista"/>
        <w:numPr>
          <w:ilvl w:val="0"/>
          <w:numId w:val="51"/>
        </w:numPr>
        <w:tabs>
          <w:tab w:val="left" w:pos="1305"/>
        </w:tabs>
      </w:pPr>
      <w:r w:rsidRPr="00CF0820">
        <w:rPr>
          <w:b/>
          <w:bCs/>
        </w:rPr>
        <w:t>Buses del Sistema</w:t>
      </w:r>
      <w:r>
        <w:t>: Los buses del sistema son canales de comunicación que permiten la transferencia de datos entre diferentes componentes de la computadora. Los buses conectan la CPU, la memoria y otros dispositivos, y están diseñados para transmitir señales y datos de manera eficiente.</w:t>
      </w:r>
    </w:p>
    <w:p w14:paraId="086FE8C9" w14:textId="77777777" w:rsidR="009015CB" w:rsidRDefault="009015CB" w:rsidP="00CF0820">
      <w:pPr>
        <w:pStyle w:val="Prrafodelista"/>
        <w:numPr>
          <w:ilvl w:val="0"/>
          <w:numId w:val="51"/>
        </w:numPr>
        <w:tabs>
          <w:tab w:val="left" w:pos="1305"/>
        </w:tabs>
      </w:pPr>
      <w:r w:rsidRPr="00CF0820">
        <w:rPr>
          <w:b/>
          <w:bCs/>
        </w:rPr>
        <w:t>Circuitos Auxiliares del Sistema</w:t>
      </w:r>
      <w:r>
        <w:t>: Estos circuitos proporcionan funciones adicionales y soporte para el funcionamiento del sistema, como la administración de energía, la gestión térmica y la protección contra sobrecargas.</w:t>
      </w:r>
    </w:p>
    <w:p w14:paraId="484215C6" w14:textId="77777777" w:rsidR="009015CB" w:rsidRDefault="009015CB" w:rsidP="00CF0820">
      <w:pPr>
        <w:pStyle w:val="Prrafodelista"/>
        <w:numPr>
          <w:ilvl w:val="0"/>
          <w:numId w:val="51"/>
        </w:numPr>
        <w:tabs>
          <w:tab w:val="left" w:pos="1305"/>
        </w:tabs>
      </w:pPr>
      <w:r w:rsidRPr="00CF0820">
        <w:rPr>
          <w:b/>
          <w:bCs/>
        </w:rPr>
        <w:t>Memorias</w:t>
      </w:r>
      <w:r>
        <w:t xml:space="preserve">: Las memorias son componentes esenciales para el almacenamiento temporal y acceso rápido a datos y programas utilizados por la computadora. La memoria RAM (Memoria de Acceso Aleatorio) permite que el microprocesador acceda a los datos de manera rápida, mientras que la memoria caché actúa como un almacenamiento intermedio aún más rápido. Otras formas de memoria, como la memoria ROM (Memoria de Solo Lectura) </w:t>
      </w:r>
      <w:r>
        <w:lastRenderedPageBreak/>
        <w:t>y la memoria virtual, también desempeñan papeles importantes en la operación general del sistema.</w:t>
      </w:r>
    </w:p>
    <w:p w14:paraId="2A4A33F5" w14:textId="77777777" w:rsidR="009015CB" w:rsidRDefault="009015CB" w:rsidP="00CF0820">
      <w:pPr>
        <w:pStyle w:val="Prrafodelista"/>
        <w:numPr>
          <w:ilvl w:val="0"/>
          <w:numId w:val="51"/>
        </w:numPr>
        <w:tabs>
          <w:tab w:val="left" w:pos="1305"/>
        </w:tabs>
      </w:pPr>
      <w:r w:rsidRPr="00CF0820">
        <w:rPr>
          <w:b/>
          <w:bCs/>
        </w:rPr>
        <w:t>Microprocesador</w:t>
      </w:r>
      <w:r>
        <w:t>: El microprocesador, también conocido como CPU (Unidad Central de Procesamiento), es el cerebro de la computadora. Su función principal es ejecutar instrucciones y procesar datos. Realiza operaciones aritméticas, lógicas y de control de programas, lo que permite que la computadora realice diversas tareas. Existen varios tipos de microprocesadores con diferencias en términos de arquitectura, velocidad y número de núcleos, lo que influye en el rendimiento y la capacidad de procesamiento de la computadora.</w:t>
      </w:r>
    </w:p>
    <w:p w14:paraId="7BB80E79" w14:textId="77777777" w:rsidR="009015CB" w:rsidRDefault="009015CB" w:rsidP="00CF0820">
      <w:pPr>
        <w:pStyle w:val="Prrafodelista"/>
        <w:numPr>
          <w:ilvl w:val="0"/>
          <w:numId w:val="51"/>
        </w:numPr>
        <w:tabs>
          <w:tab w:val="left" w:pos="1305"/>
        </w:tabs>
      </w:pPr>
      <w:r w:rsidRPr="00CF0820">
        <w:rPr>
          <w:b/>
          <w:bCs/>
        </w:rPr>
        <w:t>Pinos de Configuración</w:t>
      </w:r>
      <w:r>
        <w:t>: Los pines de configuración son contactos en la tarjeta madre que se utilizan para ajustar y personalizar ciertas características y opciones del sistema, como la velocidad del bus, la frecuencia del reloj y otros parámetros.</w:t>
      </w:r>
    </w:p>
    <w:p w14:paraId="5F103B4E" w14:textId="77777777" w:rsidR="009015CB" w:rsidRDefault="009015CB" w:rsidP="00CF0820">
      <w:pPr>
        <w:pStyle w:val="Prrafodelista"/>
        <w:numPr>
          <w:ilvl w:val="0"/>
          <w:numId w:val="51"/>
        </w:numPr>
        <w:tabs>
          <w:tab w:val="left" w:pos="1305"/>
        </w:tabs>
      </w:pPr>
      <w:r w:rsidRPr="00CF0820">
        <w:rPr>
          <w:b/>
          <w:bCs/>
        </w:rPr>
        <w:t>Puertos del Sistema</w:t>
      </w:r>
      <w:r>
        <w:t>: Los puertos del sistema son interfaces físicas en la tarjeta madre que permiten la conexión de dispositivos externos, como teclados, ratones, impresoras, monitores y dispositivos de almacenamiento. Cada puerto tiene una función específica y protocolos de comunicación asociados.</w:t>
      </w:r>
    </w:p>
    <w:p w14:paraId="0CC00937" w14:textId="77777777" w:rsidR="009015CB" w:rsidRDefault="009015CB" w:rsidP="00CF0820">
      <w:pPr>
        <w:pStyle w:val="Prrafodelista"/>
        <w:numPr>
          <w:ilvl w:val="0"/>
          <w:numId w:val="51"/>
        </w:numPr>
        <w:tabs>
          <w:tab w:val="left" w:pos="1305"/>
        </w:tabs>
      </w:pPr>
      <w:r w:rsidRPr="00CF0820">
        <w:rPr>
          <w:b/>
          <w:bCs/>
        </w:rPr>
        <w:t>Ranuras de Expansión</w:t>
      </w:r>
      <w:r>
        <w:t>: Las ranuras de expansión en la tarjeta madre son conectores físicos que permiten la incorporación de tarjetas de expansión, como tarjetas gráficas, de sonido, de red y otros dispositivos. Estas ranuras brindan la capacidad de personalizar y mejorar las capacidades de la computadora al agregar componentes adicionales según las necesidades del usuario.</w:t>
      </w:r>
    </w:p>
    <w:p w14:paraId="3E2E2958" w14:textId="77777777" w:rsidR="009015CB" w:rsidRDefault="009015CB" w:rsidP="00CF0820">
      <w:pPr>
        <w:pStyle w:val="Prrafodelista"/>
        <w:numPr>
          <w:ilvl w:val="0"/>
          <w:numId w:val="51"/>
        </w:numPr>
        <w:tabs>
          <w:tab w:val="left" w:pos="1305"/>
        </w:tabs>
      </w:pPr>
      <w:r w:rsidRPr="00CF0820">
        <w:rPr>
          <w:b/>
          <w:bCs/>
        </w:rPr>
        <w:t>Reloj del Sistema</w:t>
      </w:r>
      <w:r>
        <w:t>: El reloj del sistema, también conocido como reloj de CPU, es un componente que genera señales de sincronización para coordinar las operaciones de la computadora. Estas señales determinan la velocidad a la que el microprocesador ejecuta instrucciones y procesa datos, lo que afecta directamente al rendimiento del sistema.</w:t>
      </w:r>
    </w:p>
    <w:p w14:paraId="3D73DDF6" w14:textId="1E9E171F" w:rsidR="00AB2DF6" w:rsidRDefault="009015CB" w:rsidP="00CF0820">
      <w:pPr>
        <w:pStyle w:val="Prrafodelista"/>
        <w:numPr>
          <w:ilvl w:val="0"/>
          <w:numId w:val="51"/>
        </w:numPr>
        <w:tabs>
          <w:tab w:val="left" w:pos="1305"/>
        </w:tabs>
      </w:pPr>
      <w:r w:rsidRPr="00CF0820">
        <w:rPr>
          <w:b/>
          <w:bCs/>
        </w:rPr>
        <w:lastRenderedPageBreak/>
        <w:t>Tarjeta Madre</w:t>
      </w:r>
      <w:r>
        <w:t xml:space="preserve">: La tarjeta madre, también conocida como placa base o </w:t>
      </w:r>
      <w:proofErr w:type="spellStart"/>
      <w:r>
        <w:t>motherboard</w:t>
      </w:r>
      <w:proofErr w:type="spellEnd"/>
      <w:r>
        <w:t>, es el componente fundamental de una computadora que proporciona la interconexión y comunicación entre todos los elementos del sistema. Funciona como el esqueleto estructural en el que se conectan y montan otros componentes, como el microprocesador, las memorias, las tarjetas de expansión y otros dispositivos. Su función principal radica en coordinar y facilitar la transferencia de datos y señales entre los diferentes componentes para que la computadora funcione de manera coherente.</w:t>
      </w: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FCDB76" w14:textId="77777777" w:rsidR="00EC6ABA" w:rsidRDefault="00EC6ABA" w:rsidP="007F1B53">
      <w:pPr>
        <w:spacing w:before="0" w:after="0" w:line="240" w:lineRule="auto"/>
      </w:pPr>
      <w:r>
        <w:separator/>
      </w:r>
    </w:p>
  </w:endnote>
  <w:endnote w:type="continuationSeparator" w:id="0">
    <w:p w14:paraId="05761CAB" w14:textId="77777777" w:rsidR="00EC6ABA" w:rsidRDefault="00EC6AB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1B6F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1328886" wp14:editId="6AAC5A4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10FB785" wp14:editId="03005AD6">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10FB78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66C83" w14:textId="77777777" w:rsidR="00EC6ABA" w:rsidRDefault="00EC6ABA" w:rsidP="007F1B53">
      <w:pPr>
        <w:spacing w:before="0" w:after="0" w:line="240" w:lineRule="auto"/>
      </w:pPr>
      <w:r>
        <w:separator/>
      </w:r>
    </w:p>
  </w:footnote>
  <w:footnote w:type="continuationSeparator" w:id="0">
    <w:p w14:paraId="21F4F637" w14:textId="77777777" w:rsidR="00EC6ABA" w:rsidRDefault="00EC6AB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4CD12" w14:textId="77777777" w:rsidR="00A66A79" w:rsidRDefault="00A66A79">
    <w:pPr>
      <w:pStyle w:val="Encabezado"/>
    </w:pPr>
    <w:r>
      <w:rPr>
        <w:noProof/>
      </w:rPr>
      <w:drawing>
        <wp:anchor distT="0" distB="0" distL="114300" distR="114300" simplePos="0" relativeHeight="251667456" behindDoc="0" locked="0" layoutInCell="1" allowOverlap="1" wp14:anchorId="23FD4125" wp14:editId="45B8E4E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A7037"/>
    <w:multiLevelType w:val="hybridMultilevel"/>
    <w:tmpl w:val="4A96AA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0F14561"/>
    <w:multiLevelType w:val="hybridMultilevel"/>
    <w:tmpl w:val="C8F4CF5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295431F"/>
    <w:multiLevelType w:val="hybridMultilevel"/>
    <w:tmpl w:val="7B26C1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35C0632"/>
    <w:multiLevelType w:val="hybridMultilevel"/>
    <w:tmpl w:val="A330EE3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088917C6"/>
    <w:multiLevelType w:val="hybridMultilevel"/>
    <w:tmpl w:val="89920D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0B3C40C0"/>
    <w:multiLevelType w:val="hybridMultilevel"/>
    <w:tmpl w:val="28128C9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0C014190"/>
    <w:multiLevelType w:val="hybridMultilevel"/>
    <w:tmpl w:val="EFB6E2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0E3B1A06"/>
    <w:multiLevelType w:val="hybridMultilevel"/>
    <w:tmpl w:val="1EA60FF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100245C8"/>
    <w:multiLevelType w:val="hybridMultilevel"/>
    <w:tmpl w:val="90DA793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10692D1A"/>
    <w:multiLevelType w:val="hybridMultilevel"/>
    <w:tmpl w:val="F0548E9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12ED5247"/>
    <w:multiLevelType w:val="hybridMultilevel"/>
    <w:tmpl w:val="0CBA871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16660B36"/>
    <w:multiLevelType w:val="hybridMultilevel"/>
    <w:tmpl w:val="905C988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16BB3C8D"/>
    <w:multiLevelType w:val="hybridMultilevel"/>
    <w:tmpl w:val="550C31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194D5AD7"/>
    <w:multiLevelType w:val="hybridMultilevel"/>
    <w:tmpl w:val="4BF0C4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19EB1191"/>
    <w:multiLevelType w:val="hybridMultilevel"/>
    <w:tmpl w:val="5C72F7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1C8D7877"/>
    <w:multiLevelType w:val="hybridMultilevel"/>
    <w:tmpl w:val="A4C0FB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21805DAA"/>
    <w:multiLevelType w:val="hybridMultilevel"/>
    <w:tmpl w:val="2F346E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222C34B9"/>
    <w:multiLevelType w:val="hybridMultilevel"/>
    <w:tmpl w:val="9A9E26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2231703B"/>
    <w:multiLevelType w:val="hybridMultilevel"/>
    <w:tmpl w:val="BD5041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23AD6957"/>
    <w:multiLevelType w:val="hybridMultilevel"/>
    <w:tmpl w:val="0DACF2A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28F16BD2"/>
    <w:multiLevelType w:val="hybridMultilevel"/>
    <w:tmpl w:val="3EB076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29770254"/>
    <w:multiLevelType w:val="hybridMultilevel"/>
    <w:tmpl w:val="F35004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299E56EE"/>
    <w:multiLevelType w:val="hybridMultilevel"/>
    <w:tmpl w:val="656068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2B6F7840"/>
    <w:multiLevelType w:val="hybridMultilevel"/>
    <w:tmpl w:val="08CE13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35485A52"/>
    <w:multiLevelType w:val="hybridMultilevel"/>
    <w:tmpl w:val="962CACA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35CD4741"/>
    <w:multiLevelType w:val="hybridMultilevel"/>
    <w:tmpl w:val="597A23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35CF06AC"/>
    <w:multiLevelType w:val="hybridMultilevel"/>
    <w:tmpl w:val="421692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3B6F5CB1"/>
    <w:multiLevelType w:val="hybridMultilevel"/>
    <w:tmpl w:val="5CE65F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3C971C41"/>
    <w:multiLevelType w:val="hybridMultilevel"/>
    <w:tmpl w:val="379830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3E6D14E7"/>
    <w:multiLevelType w:val="hybridMultilevel"/>
    <w:tmpl w:val="488ECC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42F20C6F"/>
    <w:multiLevelType w:val="hybridMultilevel"/>
    <w:tmpl w:val="5B1000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46612DC8"/>
    <w:multiLevelType w:val="hybridMultilevel"/>
    <w:tmpl w:val="06C2B3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4F146856"/>
    <w:multiLevelType w:val="hybridMultilevel"/>
    <w:tmpl w:val="05B8A79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3" w15:restartNumberingAfterBreak="0">
    <w:nsid w:val="4F1E7A90"/>
    <w:multiLevelType w:val="hybridMultilevel"/>
    <w:tmpl w:val="4DCE3C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59E9124B"/>
    <w:multiLevelType w:val="hybridMultilevel"/>
    <w:tmpl w:val="EB40AB1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5A9D14CE"/>
    <w:multiLevelType w:val="hybridMultilevel"/>
    <w:tmpl w:val="CCB498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6" w15:restartNumberingAfterBreak="0">
    <w:nsid w:val="5CFF6C91"/>
    <w:multiLevelType w:val="hybridMultilevel"/>
    <w:tmpl w:val="B108238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7" w15:restartNumberingAfterBreak="0">
    <w:nsid w:val="5E8C7E4D"/>
    <w:multiLevelType w:val="hybridMultilevel"/>
    <w:tmpl w:val="31A60C8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8" w15:restartNumberingAfterBreak="0">
    <w:nsid w:val="60B30811"/>
    <w:multiLevelType w:val="hybridMultilevel"/>
    <w:tmpl w:val="51D6191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9" w15:restartNumberingAfterBreak="0">
    <w:nsid w:val="62B46620"/>
    <w:multiLevelType w:val="hybridMultilevel"/>
    <w:tmpl w:val="65D6624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0" w15:restartNumberingAfterBreak="0">
    <w:nsid w:val="630454CE"/>
    <w:multiLevelType w:val="hybridMultilevel"/>
    <w:tmpl w:val="1ACEC7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1" w15:restartNumberingAfterBreak="0">
    <w:nsid w:val="6B641A40"/>
    <w:multiLevelType w:val="hybridMultilevel"/>
    <w:tmpl w:val="7342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D57332"/>
    <w:multiLevelType w:val="hybridMultilevel"/>
    <w:tmpl w:val="128C00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3" w15:restartNumberingAfterBreak="0">
    <w:nsid w:val="6E297100"/>
    <w:multiLevelType w:val="hybridMultilevel"/>
    <w:tmpl w:val="AB320A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4" w15:restartNumberingAfterBreak="0">
    <w:nsid w:val="6E34163F"/>
    <w:multiLevelType w:val="hybridMultilevel"/>
    <w:tmpl w:val="3224E9B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5" w15:restartNumberingAfterBreak="0">
    <w:nsid w:val="6FEC6EFE"/>
    <w:multiLevelType w:val="hybridMultilevel"/>
    <w:tmpl w:val="B200205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6" w15:restartNumberingAfterBreak="0">
    <w:nsid w:val="71A771C6"/>
    <w:multiLevelType w:val="hybridMultilevel"/>
    <w:tmpl w:val="36B2AE2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7" w15:restartNumberingAfterBreak="0">
    <w:nsid w:val="730428F7"/>
    <w:multiLevelType w:val="hybridMultilevel"/>
    <w:tmpl w:val="7494EF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8" w15:restartNumberingAfterBreak="0">
    <w:nsid w:val="73043AF9"/>
    <w:multiLevelType w:val="hybridMultilevel"/>
    <w:tmpl w:val="52423BC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9" w15:restartNumberingAfterBreak="0">
    <w:nsid w:val="74AF1EF0"/>
    <w:multiLevelType w:val="hybridMultilevel"/>
    <w:tmpl w:val="32E298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0" w15:restartNumberingAfterBreak="0">
    <w:nsid w:val="77F122D6"/>
    <w:multiLevelType w:val="hybridMultilevel"/>
    <w:tmpl w:val="6616E7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872375818">
    <w:abstractNumId w:val="15"/>
  </w:num>
  <w:num w:numId="2" w16cid:durableId="836462845">
    <w:abstractNumId w:val="44"/>
  </w:num>
  <w:num w:numId="3" w16cid:durableId="1308166616">
    <w:abstractNumId w:val="38"/>
  </w:num>
  <w:num w:numId="4" w16cid:durableId="876696059">
    <w:abstractNumId w:val="40"/>
  </w:num>
  <w:num w:numId="5" w16cid:durableId="1293824740">
    <w:abstractNumId w:val="10"/>
  </w:num>
  <w:num w:numId="6" w16cid:durableId="811753007">
    <w:abstractNumId w:val="1"/>
  </w:num>
  <w:num w:numId="7" w16cid:durableId="112067316">
    <w:abstractNumId w:val="48"/>
  </w:num>
  <w:num w:numId="8" w16cid:durableId="470441990">
    <w:abstractNumId w:val="5"/>
  </w:num>
  <w:num w:numId="9" w16cid:durableId="510069179">
    <w:abstractNumId w:val="3"/>
  </w:num>
  <w:num w:numId="10" w16cid:durableId="1229340227">
    <w:abstractNumId w:val="32"/>
  </w:num>
  <w:num w:numId="11" w16cid:durableId="1295872339">
    <w:abstractNumId w:val="35"/>
  </w:num>
  <w:num w:numId="12" w16cid:durableId="2123845060">
    <w:abstractNumId w:val="8"/>
  </w:num>
  <w:num w:numId="13" w16cid:durableId="1264418638">
    <w:abstractNumId w:val="26"/>
  </w:num>
  <w:num w:numId="14" w16cid:durableId="222182193">
    <w:abstractNumId w:val="49"/>
  </w:num>
  <w:num w:numId="15" w16cid:durableId="764039775">
    <w:abstractNumId w:val="34"/>
  </w:num>
  <w:num w:numId="16" w16cid:durableId="106970229">
    <w:abstractNumId w:val="18"/>
  </w:num>
  <w:num w:numId="17" w16cid:durableId="486628928">
    <w:abstractNumId w:val="7"/>
  </w:num>
  <w:num w:numId="18" w16cid:durableId="399060795">
    <w:abstractNumId w:val="13"/>
  </w:num>
  <w:num w:numId="19" w16cid:durableId="668292030">
    <w:abstractNumId w:val="50"/>
  </w:num>
  <w:num w:numId="20" w16cid:durableId="105850688">
    <w:abstractNumId w:val="0"/>
  </w:num>
  <w:num w:numId="21" w16cid:durableId="1739016557">
    <w:abstractNumId w:val="22"/>
  </w:num>
  <w:num w:numId="22" w16cid:durableId="489717690">
    <w:abstractNumId w:val="31"/>
  </w:num>
  <w:num w:numId="23" w16cid:durableId="1485242646">
    <w:abstractNumId w:val="36"/>
  </w:num>
  <w:num w:numId="24" w16cid:durableId="489371697">
    <w:abstractNumId w:val="47"/>
  </w:num>
  <w:num w:numId="25" w16cid:durableId="24912358">
    <w:abstractNumId w:val="14"/>
  </w:num>
  <w:num w:numId="26" w16cid:durableId="232201994">
    <w:abstractNumId w:val="6"/>
  </w:num>
  <w:num w:numId="27" w16cid:durableId="1419136294">
    <w:abstractNumId w:val="2"/>
  </w:num>
  <w:num w:numId="28" w16cid:durableId="1578828100">
    <w:abstractNumId w:val="25"/>
  </w:num>
  <w:num w:numId="29" w16cid:durableId="2109540684">
    <w:abstractNumId w:val="39"/>
  </w:num>
  <w:num w:numId="30" w16cid:durableId="156845274">
    <w:abstractNumId w:val="9"/>
  </w:num>
  <w:num w:numId="31" w16cid:durableId="1403680342">
    <w:abstractNumId w:val="12"/>
  </w:num>
  <w:num w:numId="32" w16cid:durableId="1620181848">
    <w:abstractNumId w:val="43"/>
  </w:num>
  <w:num w:numId="33" w16cid:durableId="188416659">
    <w:abstractNumId w:val="42"/>
  </w:num>
  <w:num w:numId="34" w16cid:durableId="912814024">
    <w:abstractNumId w:val="11"/>
  </w:num>
  <w:num w:numId="35" w16cid:durableId="1857620837">
    <w:abstractNumId w:val="33"/>
  </w:num>
  <w:num w:numId="36" w16cid:durableId="2103186879">
    <w:abstractNumId w:val="46"/>
  </w:num>
  <w:num w:numId="37" w16cid:durableId="1456481476">
    <w:abstractNumId w:val="19"/>
  </w:num>
  <w:num w:numId="38" w16cid:durableId="281036218">
    <w:abstractNumId w:val="30"/>
  </w:num>
  <w:num w:numId="39" w16cid:durableId="1920865939">
    <w:abstractNumId w:val="28"/>
  </w:num>
  <w:num w:numId="40" w16cid:durableId="1777364846">
    <w:abstractNumId w:val="23"/>
  </w:num>
  <w:num w:numId="41" w16cid:durableId="203061784">
    <w:abstractNumId w:val="24"/>
  </w:num>
  <w:num w:numId="42" w16cid:durableId="2120444805">
    <w:abstractNumId w:val="17"/>
  </w:num>
  <w:num w:numId="43" w16cid:durableId="669407173">
    <w:abstractNumId w:val="45"/>
  </w:num>
  <w:num w:numId="44" w16cid:durableId="181285428">
    <w:abstractNumId w:val="20"/>
  </w:num>
  <w:num w:numId="45" w16cid:durableId="973634547">
    <w:abstractNumId w:val="37"/>
  </w:num>
  <w:num w:numId="46" w16cid:durableId="1313411243">
    <w:abstractNumId w:val="21"/>
  </w:num>
  <w:num w:numId="47" w16cid:durableId="654530232">
    <w:abstractNumId w:val="4"/>
  </w:num>
  <w:num w:numId="48" w16cid:durableId="136454063">
    <w:abstractNumId w:val="16"/>
  </w:num>
  <w:num w:numId="49" w16cid:durableId="216748158">
    <w:abstractNumId w:val="27"/>
  </w:num>
  <w:num w:numId="50" w16cid:durableId="111633082">
    <w:abstractNumId w:val="29"/>
  </w:num>
  <w:num w:numId="51" w16cid:durableId="31079706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F3"/>
    <w:rsid w:val="00014BFA"/>
    <w:rsid w:val="00037500"/>
    <w:rsid w:val="00042A50"/>
    <w:rsid w:val="000446AD"/>
    <w:rsid w:val="00062043"/>
    <w:rsid w:val="000677DE"/>
    <w:rsid w:val="000F4656"/>
    <w:rsid w:val="001138D5"/>
    <w:rsid w:val="00143117"/>
    <w:rsid w:val="001726BE"/>
    <w:rsid w:val="00175EDB"/>
    <w:rsid w:val="0018373F"/>
    <w:rsid w:val="001A3114"/>
    <w:rsid w:val="001A6015"/>
    <w:rsid w:val="001C720B"/>
    <w:rsid w:val="001E29BC"/>
    <w:rsid w:val="001F02B0"/>
    <w:rsid w:val="0020003D"/>
    <w:rsid w:val="002117E6"/>
    <w:rsid w:val="00212908"/>
    <w:rsid w:val="002168F2"/>
    <w:rsid w:val="002210E5"/>
    <w:rsid w:val="00232293"/>
    <w:rsid w:val="002472A0"/>
    <w:rsid w:val="00256451"/>
    <w:rsid w:val="0028133E"/>
    <w:rsid w:val="0028356A"/>
    <w:rsid w:val="0028490C"/>
    <w:rsid w:val="00297F83"/>
    <w:rsid w:val="002A1626"/>
    <w:rsid w:val="002A6BFE"/>
    <w:rsid w:val="002B2A10"/>
    <w:rsid w:val="002D0335"/>
    <w:rsid w:val="002D7572"/>
    <w:rsid w:val="002E3A77"/>
    <w:rsid w:val="002F0A67"/>
    <w:rsid w:val="002F11F0"/>
    <w:rsid w:val="0030005F"/>
    <w:rsid w:val="0031476D"/>
    <w:rsid w:val="00346434"/>
    <w:rsid w:val="003717C3"/>
    <w:rsid w:val="00373028"/>
    <w:rsid w:val="00381855"/>
    <w:rsid w:val="003846BD"/>
    <w:rsid w:val="003A5080"/>
    <w:rsid w:val="003D60EC"/>
    <w:rsid w:val="003E0A6F"/>
    <w:rsid w:val="003E0D37"/>
    <w:rsid w:val="003E540F"/>
    <w:rsid w:val="003F3A88"/>
    <w:rsid w:val="00406B09"/>
    <w:rsid w:val="00431D70"/>
    <w:rsid w:val="004351E3"/>
    <w:rsid w:val="00440D2D"/>
    <w:rsid w:val="00455D43"/>
    <w:rsid w:val="004676F7"/>
    <w:rsid w:val="004A18B8"/>
    <w:rsid w:val="004C78F7"/>
    <w:rsid w:val="004D28C5"/>
    <w:rsid w:val="004D33CB"/>
    <w:rsid w:val="004F4E5B"/>
    <w:rsid w:val="005026C7"/>
    <w:rsid w:val="00507CCA"/>
    <w:rsid w:val="00526FCA"/>
    <w:rsid w:val="0054053B"/>
    <w:rsid w:val="00547521"/>
    <w:rsid w:val="005856F3"/>
    <w:rsid w:val="005A766D"/>
    <w:rsid w:val="005A786E"/>
    <w:rsid w:val="005B0B82"/>
    <w:rsid w:val="005B7617"/>
    <w:rsid w:val="005E27A5"/>
    <w:rsid w:val="006233F8"/>
    <w:rsid w:val="00625E56"/>
    <w:rsid w:val="00635F19"/>
    <w:rsid w:val="00636C8A"/>
    <w:rsid w:val="00680D3C"/>
    <w:rsid w:val="00686701"/>
    <w:rsid w:val="006B6105"/>
    <w:rsid w:val="006D1BD2"/>
    <w:rsid w:val="006E2AEC"/>
    <w:rsid w:val="006E6AB8"/>
    <w:rsid w:val="00704338"/>
    <w:rsid w:val="00715C53"/>
    <w:rsid w:val="00725544"/>
    <w:rsid w:val="00750EF6"/>
    <w:rsid w:val="007667EF"/>
    <w:rsid w:val="007800C2"/>
    <w:rsid w:val="0078294E"/>
    <w:rsid w:val="007931FA"/>
    <w:rsid w:val="00795A3F"/>
    <w:rsid w:val="00797537"/>
    <w:rsid w:val="007D5E77"/>
    <w:rsid w:val="007E740E"/>
    <w:rsid w:val="007F1133"/>
    <w:rsid w:val="007F1B53"/>
    <w:rsid w:val="0081110C"/>
    <w:rsid w:val="008247BA"/>
    <w:rsid w:val="008269E4"/>
    <w:rsid w:val="0083075B"/>
    <w:rsid w:val="00833D7B"/>
    <w:rsid w:val="00843820"/>
    <w:rsid w:val="00845E7A"/>
    <w:rsid w:val="00857A4F"/>
    <w:rsid w:val="00861E22"/>
    <w:rsid w:val="008703E9"/>
    <w:rsid w:val="00880817"/>
    <w:rsid w:val="00881EBE"/>
    <w:rsid w:val="00891D18"/>
    <w:rsid w:val="008946AC"/>
    <w:rsid w:val="008B0A58"/>
    <w:rsid w:val="008D10C2"/>
    <w:rsid w:val="008E3CAD"/>
    <w:rsid w:val="009015CB"/>
    <w:rsid w:val="0090293A"/>
    <w:rsid w:val="00924DDB"/>
    <w:rsid w:val="00935515"/>
    <w:rsid w:val="0096185C"/>
    <w:rsid w:val="00984E87"/>
    <w:rsid w:val="009D1266"/>
    <w:rsid w:val="009E37B6"/>
    <w:rsid w:val="009F47B6"/>
    <w:rsid w:val="00A13F00"/>
    <w:rsid w:val="00A32AB9"/>
    <w:rsid w:val="00A6203E"/>
    <w:rsid w:val="00A66A79"/>
    <w:rsid w:val="00A67DD5"/>
    <w:rsid w:val="00A76AA1"/>
    <w:rsid w:val="00A8260B"/>
    <w:rsid w:val="00AB2DF6"/>
    <w:rsid w:val="00AB7783"/>
    <w:rsid w:val="00AD379E"/>
    <w:rsid w:val="00AF551B"/>
    <w:rsid w:val="00AF7954"/>
    <w:rsid w:val="00B0400E"/>
    <w:rsid w:val="00B0609B"/>
    <w:rsid w:val="00B07B7C"/>
    <w:rsid w:val="00B202BD"/>
    <w:rsid w:val="00B3715B"/>
    <w:rsid w:val="00B47A03"/>
    <w:rsid w:val="00B54470"/>
    <w:rsid w:val="00B60334"/>
    <w:rsid w:val="00B7776D"/>
    <w:rsid w:val="00BC01BC"/>
    <w:rsid w:val="00BD477F"/>
    <w:rsid w:val="00C0268B"/>
    <w:rsid w:val="00C02D30"/>
    <w:rsid w:val="00C05DF4"/>
    <w:rsid w:val="00C20BA7"/>
    <w:rsid w:val="00C512B9"/>
    <w:rsid w:val="00C54BA6"/>
    <w:rsid w:val="00C739AF"/>
    <w:rsid w:val="00C94900"/>
    <w:rsid w:val="00CA2631"/>
    <w:rsid w:val="00CC1484"/>
    <w:rsid w:val="00CD52D3"/>
    <w:rsid w:val="00CF0820"/>
    <w:rsid w:val="00D1428E"/>
    <w:rsid w:val="00D53C49"/>
    <w:rsid w:val="00D55BEC"/>
    <w:rsid w:val="00D64899"/>
    <w:rsid w:val="00D655EF"/>
    <w:rsid w:val="00D730D0"/>
    <w:rsid w:val="00DE5F24"/>
    <w:rsid w:val="00E034F3"/>
    <w:rsid w:val="00E10A6F"/>
    <w:rsid w:val="00E17836"/>
    <w:rsid w:val="00E37F57"/>
    <w:rsid w:val="00E410A6"/>
    <w:rsid w:val="00E42177"/>
    <w:rsid w:val="00E71AAA"/>
    <w:rsid w:val="00E810F4"/>
    <w:rsid w:val="00E852BD"/>
    <w:rsid w:val="00E90215"/>
    <w:rsid w:val="00EC6ABA"/>
    <w:rsid w:val="00ED74CB"/>
    <w:rsid w:val="00EE1423"/>
    <w:rsid w:val="00EF4B2A"/>
    <w:rsid w:val="00EF5DC0"/>
    <w:rsid w:val="00F02BF4"/>
    <w:rsid w:val="00F205AE"/>
    <w:rsid w:val="00F3756A"/>
    <w:rsid w:val="00F43320"/>
    <w:rsid w:val="00F47697"/>
    <w:rsid w:val="00F52DFA"/>
    <w:rsid w:val="00F61C8B"/>
    <w:rsid w:val="00F65696"/>
    <w:rsid w:val="00F950B6"/>
    <w:rsid w:val="00FD0E8A"/>
    <w:rsid w:val="00FE2EFD"/>
    <w:rsid w:val="00FF712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FD98B"/>
  <w15:chartTrackingRefBased/>
  <w15:docId w15:val="{94475E38-9356-464B-BAFC-6C55883F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715C53"/>
    <w:pPr>
      <w:spacing w:before="0" w:after="160"/>
      <w:jc w:val="left"/>
    </w:pPr>
    <w:rPr>
      <w:rFonts w:cs="Tahoma"/>
      <w:b/>
      <w:bCs/>
      <w:sz w:val="32"/>
      <w:szCs w:val="28"/>
    </w:rPr>
  </w:style>
  <w:style w:type="character" w:customStyle="1" w:styleId="CdigoCar">
    <w:name w:val="Código Car"/>
    <w:basedOn w:val="Fuentedeprrafopredeter"/>
    <w:link w:val="Cdigo"/>
    <w:rsid w:val="00715C53"/>
    <w:rPr>
      <w:rFonts w:ascii="Tahoma" w:hAnsi="Tahoma" w:cs="Tahoma"/>
      <w:b/>
      <w:bCs/>
      <w:sz w:val="32"/>
      <w:szCs w:val="28"/>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205AE"/>
    <w:pPr>
      <w:spacing w:after="100"/>
      <w:ind w:left="240"/>
    </w:pPr>
  </w:style>
  <w:style w:type="paragraph" w:styleId="TDC3">
    <w:name w:val="toc 3"/>
    <w:basedOn w:val="Normal"/>
    <w:next w:val="Normal"/>
    <w:autoRedefine/>
    <w:uiPriority w:val="39"/>
    <w:unhideWhenUsed/>
    <w:rsid w:val="00F205AE"/>
    <w:pPr>
      <w:spacing w:after="100"/>
      <w:ind w:left="480"/>
    </w:pPr>
  </w:style>
  <w:style w:type="paragraph" w:styleId="Prrafodelista">
    <w:name w:val="List Paragraph"/>
    <w:basedOn w:val="Normal"/>
    <w:uiPriority w:val="34"/>
    <w:qFormat/>
    <w:rsid w:val="00D655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Arquitectura%20de%20computadoras/Unidades%20did&#225;cticas/Unidad%20III%20AC.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Arquitectura%20de%20computadoras/Unidades%20did&#225;cticas/Unidad%20III%20AC.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Arquitectura%20de%20computadoras/Unidades%20did&#225;cticas/Unidad%20III%20AC.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Arquitectura%20de%20computadoras/Unidades%20did&#225;cticas/Unidad%20III%20AC.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237</TotalTime>
  <Pages>48</Pages>
  <Words>10701</Words>
  <Characters>60999</Characters>
  <Application>Microsoft Office Word</Application>
  <DocSecurity>0</DocSecurity>
  <Lines>508</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102</cp:revision>
  <cp:lastPrinted>2023-08-25T03:57:00Z</cp:lastPrinted>
  <dcterms:created xsi:type="dcterms:W3CDTF">2023-08-09T23:03:00Z</dcterms:created>
  <dcterms:modified xsi:type="dcterms:W3CDTF">2024-08-27T15:32:00Z</dcterms:modified>
</cp:coreProperties>
</file>
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0391B" w14:textId="77777777" w:rsidR="00F43320" w:rsidRDefault="00B0400E">
      <w:r>
        <w:rPr>
          <w:noProof/>
        </w:rPr>
        <w:drawing>
          <wp:anchor distT="0" distB="0" distL="114300" distR="114300" simplePos="0" relativeHeight="251659264" behindDoc="0" locked="0" layoutInCell="1" allowOverlap="1" wp14:anchorId="2116F8F1" wp14:editId="0958EF7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33E7B818" wp14:editId="5B8E40F7">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0B9F38" w14:textId="77777777" w:rsidR="00F43320" w:rsidRDefault="00F43320"/>
    <w:p w14:paraId="76E7FC16" w14:textId="77777777" w:rsidR="00F43320" w:rsidRDefault="00F43320"/>
    <w:p w14:paraId="3CBEC28A" w14:textId="77777777" w:rsidR="00F43320" w:rsidRDefault="00F43320"/>
    <w:p w14:paraId="7D3A0D5C" w14:textId="77777777" w:rsidR="00F43320" w:rsidRDefault="00F43320"/>
    <w:p w14:paraId="371F6B79" w14:textId="77777777" w:rsidR="00F43320" w:rsidRDefault="00F43320"/>
    <w:p w14:paraId="4B6ACDE8" w14:textId="77777777" w:rsidR="00F43320" w:rsidRDefault="00F43320"/>
    <w:p w14:paraId="5B6A2C06" w14:textId="77777777" w:rsidR="00F43320" w:rsidRDefault="00F43320"/>
    <w:p w14:paraId="1327CDDB" w14:textId="77777777" w:rsidR="00F43320" w:rsidRDefault="003E0D37">
      <w:r>
        <w:rPr>
          <w:noProof/>
        </w:rPr>
        <mc:AlternateContent>
          <mc:Choice Requires="wps">
            <w:drawing>
              <wp:anchor distT="0" distB="0" distL="114300" distR="114300" simplePos="0" relativeHeight="251661312" behindDoc="1" locked="0" layoutInCell="1" allowOverlap="1" wp14:anchorId="7B5F322C" wp14:editId="0E14B82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B5F322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910FEB5" w14:textId="77777777" w:rsidR="00F43320" w:rsidRDefault="00F43320"/>
    <w:p w14:paraId="1C084FC8" w14:textId="77777777" w:rsidR="00F43320" w:rsidRDefault="00F43320"/>
    <w:p w14:paraId="05E96009" w14:textId="77777777" w:rsidR="00F43320" w:rsidRDefault="00F43320"/>
    <w:p w14:paraId="6515EB78" w14:textId="77777777" w:rsidR="00F43320" w:rsidRDefault="003E0D37">
      <w:r>
        <w:rPr>
          <w:noProof/>
        </w:rPr>
        <mc:AlternateContent>
          <mc:Choice Requires="wpg">
            <w:drawing>
              <wp:anchor distT="0" distB="0" distL="114300" distR="114300" simplePos="0" relativeHeight="251660288" behindDoc="0" locked="0" layoutInCell="1" allowOverlap="1" wp14:anchorId="4BE94E83" wp14:editId="5075E71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29BBBD"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4F74F43" w14:textId="77777777" w:rsidR="00F43320" w:rsidRDefault="003E0D37">
      <w:r>
        <w:rPr>
          <w:noProof/>
        </w:rPr>
        <mc:AlternateContent>
          <mc:Choice Requires="wps">
            <w:drawing>
              <wp:anchor distT="0" distB="0" distL="114300" distR="114300" simplePos="0" relativeHeight="251662336" behindDoc="0" locked="0" layoutInCell="1" allowOverlap="1" wp14:anchorId="562EF542" wp14:editId="6283BCA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74C59" w14:textId="172AA142" w:rsidR="00F43320" w:rsidRPr="005E6C17" w:rsidRDefault="00E71AAA" w:rsidP="00EF5DC0">
                            <w:pPr>
                              <w:jc w:val="right"/>
                              <w:rPr>
                                <w:rFonts w:ascii="EleganTech™" w:hAnsi="EleganTech™"/>
                                <w:b/>
                                <w:color w:val="404040"/>
                                <w:sz w:val="54"/>
                                <w:szCs w:val="56"/>
                              </w:rPr>
                            </w:pPr>
                            <w:r w:rsidRPr="00E71AAA">
                              <w:rPr>
                                <w:rFonts w:cs="Calibri"/>
                                <w:b/>
                                <w:color w:val="000000"/>
                                <w:sz w:val="48"/>
                                <w:szCs w:val="52"/>
                                <w:lang w:eastAsia="es-NI"/>
                              </w:rPr>
                              <w:t>Estructura Básica de un Ordenador</w:t>
                            </w:r>
                            <w:r w:rsidR="00F43320">
                              <w:rPr>
                                <w:rFonts w:cs="Calibri"/>
                                <w:b/>
                                <w:color w:val="000000"/>
                                <w:sz w:val="48"/>
                                <w:szCs w:val="52"/>
                                <w:lang w:eastAsia="es-NI"/>
                              </w:rPr>
                              <w:t xml:space="preserve">, Unidad </w:t>
                            </w:r>
                            <w:r>
                              <w:rPr>
                                <w:rFonts w:cs="Calibri"/>
                                <w:b/>
                                <w:color w:val="000000"/>
                                <w:sz w:val="48"/>
                                <w:szCs w:val="52"/>
                                <w:lang w:eastAsia="es-NI"/>
                              </w:rPr>
                              <w:t>I</w:t>
                            </w:r>
                            <w:r w:rsidR="005856F3">
                              <w:rPr>
                                <w:rFonts w:cs="Calibri"/>
                                <w:b/>
                                <w:color w:val="000000"/>
                                <w:sz w:val="48"/>
                                <w:szCs w:val="52"/>
                                <w:lang w:eastAsia="es-NI"/>
                              </w:rPr>
                              <w:t>I</w:t>
                            </w:r>
                          </w:p>
                          <w:p w14:paraId="1CD8DB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EF542"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54174C59" w14:textId="172AA142" w:rsidR="00F43320" w:rsidRPr="005E6C17" w:rsidRDefault="00E71AAA" w:rsidP="00EF5DC0">
                      <w:pPr>
                        <w:jc w:val="right"/>
                        <w:rPr>
                          <w:rFonts w:ascii="EleganTech™" w:hAnsi="EleganTech™"/>
                          <w:b/>
                          <w:color w:val="404040"/>
                          <w:sz w:val="54"/>
                          <w:szCs w:val="56"/>
                        </w:rPr>
                      </w:pPr>
                      <w:r w:rsidRPr="00E71AAA">
                        <w:rPr>
                          <w:rFonts w:cs="Calibri"/>
                          <w:b/>
                          <w:color w:val="000000"/>
                          <w:sz w:val="48"/>
                          <w:szCs w:val="52"/>
                          <w:lang w:eastAsia="es-NI"/>
                        </w:rPr>
                        <w:t>Estructura Básica de un Ordenador</w:t>
                      </w:r>
                      <w:r w:rsidR="00F43320">
                        <w:rPr>
                          <w:rFonts w:cs="Calibri"/>
                          <w:b/>
                          <w:color w:val="000000"/>
                          <w:sz w:val="48"/>
                          <w:szCs w:val="52"/>
                          <w:lang w:eastAsia="es-NI"/>
                        </w:rPr>
                        <w:t xml:space="preserve">, Unidad </w:t>
                      </w:r>
                      <w:r>
                        <w:rPr>
                          <w:rFonts w:cs="Calibri"/>
                          <w:b/>
                          <w:color w:val="000000"/>
                          <w:sz w:val="48"/>
                          <w:szCs w:val="52"/>
                          <w:lang w:eastAsia="es-NI"/>
                        </w:rPr>
                        <w:t>I</w:t>
                      </w:r>
                      <w:r w:rsidR="005856F3">
                        <w:rPr>
                          <w:rFonts w:cs="Calibri"/>
                          <w:b/>
                          <w:color w:val="000000"/>
                          <w:sz w:val="48"/>
                          <w:szCs w:val="52"/>
                          <w:lang w:eastAsia="es-NI"/>
                        </w:rPr>
                        <w:t>I</w:t>
                      </w:r>
                    </w:p>
                    <w:p w14:paraId="1CD8DB75" w14:textId="77777777" w:rsidR="00F43320" w:rsidRDefault="00F43320" w:rsidP="00F43320">
                      <w:pPr>
                        <w:jc w:val="right"/>
                      </w:pPr>
                    </w:p>
                  </w:txbxContent>
                </v:textbox>
              </v:shape>
            </w:pict>
          </mc:Fallback>
        </mc:AlternateContent>
      </w:r>
    </w:p>
    <w:p w14:paraId="6EA869B2" w14:textId="77777777" w:rsidR="00F43320" w:rsidRDefault="00F43320"/>
    <w:p w14:paraId="4DEBBFE2" w14:textId="77777777" w:rsidR="005B0B82" w:rsidRDefault="005B0B82"/>
    <w:p w14:paraId="682D226E" w14:textId="77777777" w:rsidR="005B0B82" w:rsidRDefault="005B0B82"/>
    <w:p w14:paraId="268ED44B" w14:textId="77777777" w:rsidR="005B0B82" w:rsidRDefault="005B0B82"/>
    <w:p w14:paraId="5072FE2A" w14:textId="77777777" w:rsidR="005B0B82" w:rsidRDefault="005B0B82"/>
    <w:p w14:paraId="668D5E95" w14:textId="77777777" w:rsidR="005B0B82" w:rsidRDefault="005B0B82"/>
    <w:p w14:paraId="5872655A" w14:textId="77777777" w:rsidR="005B0B82" w:rsidRDefault="005B0B82"/>
    <w:p w14:paraId="37A704C3" w14:textId="77777777" w:rsidR="005B0B82" w:rsidRDefault="005B0B82"/>
    <w:p w14:paraId="1D6E893B" w14:textId="77777777" w:rsidR="005B0B82" w:rsidRDefault="005B0B82"/>
    <w:p w14:paraId="34934E7D" w14:textId="77777777" w:rsidR="005B0B82" w:rsidRDefault="005B0B82"/>
    <w:p w14:paraId="1236D1C7" w14:textId="77777777" w:rsidR="005B0B82" w:rsidRDefault="005B0B82"/>
    <w:p w14:paraId="5C1A73E4" w14:textId="77777777" w:rsidR="005B0B82" w:rsidRDefault="005B0B82"/>
    <w:p w14:paraId="7DDCDF4B" w14:textId="77777777" w:rsidR="00636C8A" w:rsidRDefault="00636C8A"/>
    <w:p w14:paraId="1D6F4EE9" w14:textId="77777777" w:rsidR="00A66A79" w:rsidRDefault="00A66A79">
      <w:pPr>
        <w:sectPr w:rsidR="00A66A79" w:rsidSect="00636C8A">
          <w:pgSz w:w="12240" w:h="15840"/>
          <w:pgMar w:top="1418" w:right="1701" w:bottom="1418" w:left="1701" w:header="709" w:footer="709" w:gutter="0"/>
          <w:cols w:space="708"/>
          <w:docGrid w:linePitch="360"/>
        </w:sectPr>
      </w:pPr>
    </w:p>
    <w:p w14:paraId="5304CCFB" w14:textId="54AB4A35" w:rsidR="00A66A79" w:rsidRDefault="004A18B8">
      <w:r>
        <w:rPr>
          <w:noProof/>
        </w:rPr>
        <w:lastRenderedPageBreak/>
        <mc:AlternateContent>
          <mc:Choice Requires="wpg">
            <w:drawing>
              <wp:anchor distT="0" distB="0" distL="114300" distR="114300" simplePos="0" relativeHeight="251668480" behindDoc="0" locked="0" layoutInCell="1" allowOverlap="1" wp14:anchorId="72E8CD58" wp14:editId="19E0806B">
                <wp:simplePos x="0" y="0"/>
                <wp:positionH relativeFrom="column">
                  <wp:posOffset>-332740</wp:posOffset>
                </wp:positionH>
                <wp:positionV relativeFrom="paragraph">
                  <wp:posOffset>-127871</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9B91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2E8CD58" id="Grupo 14" o:spid="_x0000_s1028" style="position:absolute;left:0;text-align:left;margin-left:-26.2pt;margin-top:-10.0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BB9B91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A388FCC"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6F18469" w14:textId="77777777" w:rsidR="00843820" w:rsidRPr="004A18B8" w:rsidRDefault="00843820" w:rsidP="00843820">
          <w:pPr>
            <w:rPr>
              <w:rFonts w:cs="Tahoma"/>
              <w:szCs w:val="24"/>
              <w:lang w:val="es-ES" w:eastAsia="es-NI"/>
            </w:rPr>
          </w:pPr>
        </w:p>
        <w:p w14:paraId="32ACF61F" w14:textId="72CD81E6" w:rsidR="00AE4A35"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43163786" w:history="1">
            <w:r w:rsidR="00AE4A35" w:rsidRPr="00CE5E70">
              <w:rPr>
                <w:rStyle w:val="Hipervnculo"/>
                <w:noProof/>
              </w:rPr>
              <w:t>Introducción</w:t>
            </w:r>
            <w:r w:rsidR="00AE4A35">
              <w:rPr>
                <w:noProof/>
                <w:webHidden/>
              </w:rPr>
              <w:tab/>
            </w:r>
            <w:r w:rsidR="00AE4A35">
              <w:rPr>
                <w:noProof/>
                <w:webHidden/>
              </w:rPr>
              <w:fldChar w:fldCharType="begin"/>
            </w:r>
            <w:r w:rsidR="00AE4A35">
              <w:rPr>
                <w:noProof/>
                <w:webHidden/>
              </w:rPr>
              <w:instrText xml:space="preserve"> PAGEREF _Toc143163786 \h </w:instrText>
            </w:r>
            <w:r w:rsidR="00AE4A35">
              <w:rPr>
                <w:noProof/>
                <w:webHidden/>
              </w:rPr>
            </w:r>
            <w:r w:rsidR="00AE4A35">
              <w:rPr>
                <w:noProof/>
                <w:webHidden/>
              </w:rPr>
              <w:fldChar w:fldCharType="separate"/>
            </w:r>
            <w:r w:rsidR="0035056F">
              <w:rPr>
                <w:noProof/>
                <w:webHidden/>
              </w:rPr>
              <w:t>3</w:t>
            </w:r>
            <w:r w:rsidR="00AE4A35">
              <w:rPr>
                <w:noProof/>
                <w:webHidden/>
              </w:rPr>
              <w:fldChar w:fldCharType="end"/>
            </w:r>
          </w:hyperlink>
        </w:p>
        <w:p w14:paraId="306AC7BF" w14:textId="3E72EF03" w:rsidR="00AE4A35"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3163787" w:history="1">
            <w:r w:rsidR="00AE4A35" w:rsidRPr="00CE5E70">
              <w:rPr>
                <w:rStyle w:val="Hipervnculo"/>
                <w:noProof/>
              </w:rPr>
              <w:t>Desarrollo de Contenidos</w:t>
            </w:r>
            <w:r w:rsidR="00AE4A35">
              <w:rPr>
                <w:noProof/>
                <w:webHidden/>
              </w:rPr>
              <w:tab/>
            </w:r>
            <w:r w:rsidR="00AE4A35">
              <w:rPr>
                <w:noProof/>
                <w:webHidden/>
              </w:rPr>
              <w:fldChar w:fldCharType="begin"/>
            </w:r>
            <w:r w:rsidR="00AE4A35">
              <w:rPr>
                <w:noProof/>
                <w:webHidden/>
              </w:rPr>
              <w:instrText xml:space="preserve"> PAGEREF _Toc143163787 \h </w:instrText>
            </w:r>
            <w:r w:rsidR="00AE4A35">
              <w:rPr>
                <w:noProof/>
                <w:webHidden/>
              </w:rPr>
            </w:r>
            <w:r w:rsidR="00AE4A35">
              <w:rPr>
                <w:noProof/>
                <w:webHidden/>
              </w:rPr>
              <w:fldChar w:fldCharType="separate"/>
            </w:r>
            <w:r w:rsidR="0035056F">
              <w:rPr>
                <w:noProof/>
                <w:webHidden/>
              </w:rPr>
              <w:t>5</w:t>
            </w:r>
            <w:r w:rsidR="00AE4A35">
              <w:rPr>
                <w:noProof/>
                <w:webHidden/>
              </w:rPr>
              <w:fldChar w:fldCharType="end"/>
            </w:r>
          </w:hyperlink>
        </w:p>
        <w:p w14:paraId="0B7DC4FB" w14:textId="1C6DDA17" w:rsidR="00AE4A35"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3163788" w:history="1">
            <w:r w:rsidR="00AE4A35" w:rsidRPr="00CE5E70">
              <w:rPr>
                <w:rStyle w:val="Hipervnculo"/>
                <w:noProof/>
              </w:rPr>
              <w:t>La CPU</w:t>
            </w:r>
            <w:r w:rsidR="00AE4A35">
              <w:rPr>
                <w:noProof/>
                <w:webHidden/>
              </w:rPr>
              <w:tab/>
            </w:r>
            <w:r w:rsidR="00AE4A35">
              <w:rPr>
                <w:noProof/>
                <w:webHidden/>
              </w:rPr>
              <w:fldChar w:fldCharType="begin"/>
            </w:r>
            <w:r w:rsidR="00AE4A35">
              <w:rPr>
                <w:noProof/>
                <w:webHidden/>
              </w:rPr>
              <w:instrText xml:space="preserve"> PAGEREF _Toc143163788 \h </w:instrText>
            </w:r>
            <w:r w:rsidR="00AE4A35">
              <w:rPr>
                <w:noProof/>
                <w:webHidden/>
              </w:rPr>
            </w:r>
            <w:r w:rsidR="00AE4A35">
              <w:rPr>
                <w:noProof/>
                <w:webHidden/>
              </w:rPr>
              <w:fldChar w:fldCharType="separate"/>
            </w:r>
            <w:r w:rsidR="0035056F">
              <w:rPr>
                <w:noProof/>
                <w:webHidden/>
              </w:rPr>
              <w:t>5</w:t>
            </w:r>
            <w:r w:rsidR="00AE4A35">
              <w:rPr>
                <w:noProof/>
                <w:webHidden/>
              </w:rPr>
              <w:fldChar w:fldCharType="end"/>
            </w:r>
          </w:hyperlink>
        </w:p>
        <w:p w14:paraId="72FA7572" w14:textId="6C520327" w:rsidR="00AE4A35"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3163789" w:history="1">
            <w:r w:rsidR="00AE4A35" w:rsidRPr="00CE5E70">
              <w:rPr>
                <w:rStyle w:val="Hipervnculo"/>
                <w:noProof/>
              </w:rPr>
              <w:t>La Unidad Aritmeticológica</w:t>
            </w:r>
            <w:r w:rsidR="00AE4A35">
              <w:rPr>
                <w:noProof/>
                <w:webHidden/>
              </w:rPr>
              <w:tab/>
            </w:r>
            <w:r w:rsidR="00AE4A35">
              <w:rPr>
                <w:noProof/>
                <w:webHidden/>
              </w:rPr>
              <w:fldChar w:fldCharType="begin"/>
            </w:r>
            <w:r w:rsidR="00AE4A35">
              <w:rPr>
                <w:noProof/>
                <w:webHidden/>
              </w:rPr>
              <w:instrText xml:space="preserve"> PAGEREF _Toc143163789 \h </w:instrText>
            </w:r>
            <w:r w:rsidR="00AE4A35">
              <w:rPr>
                <w:noProof/>
                <w:webHidden/>
              </w:rPr>
            </w:r>
            <w:r w:rsidR="00AE4A35">
              <w:rPr>
                <w:noProof/>
                <w:webHidden/>
              </w:rPr>
              <w:fldChar w:fldCharType="separate"/>
            </w:r>
            <w:r w:rsidR="0035056F">
              <w:rPr>
                <w:noProof/>
                <w:webHidden/>
              </w:rPr>
              <w:t>7</w:t>
            </w:r>
            <w:r w:rsidR="00AE4A35">
              <w:rPr>
                <w:noProof/>
                <w:webHidden/>
              </w:rPr>
              <w:fldChar w:fldCharType="end"/>
            </w:r>
          </w:hyperlink>
        </w:p>
        <w:p w14:paraId="0D789353" w14:textId="12EC7DD8" w:rsidR="00AE4A35"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3163790" w:history="1">
            <w:r w:rsidR="00AE4A35" w:rsidRPr="00CE5E70">
              <w:rPr>
                <w:rStyle w:val="Hipervnculo"/>
                <w:noProof/>
              </w:rPr>
              <w:t>La unidad de control</w:t>
            </w:r>
            <w:r w:rsidR="00AE4A35">
              <w:rPr>
                <w:noProof/>
                <w:webHidden/>
              </w:rPr>
              <w:tab/>
            </w:r>
            <w:r w:rsidR="00AE4A35">
              <w:rPr>
                <w:noProof/>
                <w:webHidden/>
              </w:rPr>
              <w:fldChar w:fldCharType="begin"/>
            </w:r>
            <w:r w:rsidR="00AE4A35">
              <w:rPr>
                <w:noProof/>
                <w:webHidden/>
              </w:rPr>
              <w:instrText xml:space="preserve"> PAGEREF _Toc143163790 \h </w:instrText>
            </w:r>
            <w:r w:rsidR="00AE4A35">
              <w:rPr>
                <w:noProof/>
                <w:webHidden/>
              </w:rPr>
            </w:r>
            <w:r w:rsidR="00AE4A35">
              <w:rPr>
                <w:noProof/>
                <w:webHidden/>
              </w:rPr>
              <w:fldChar w:fldCharType="separate"/>
            </w:r>
            <w:r w:rsidR="0035056F">
              <w:rPr>
                <w:noProof/>
                <w:webHidden/>
              </w:rPr>
              <w:t>9</w:t>
            </w:r>
            <w:r w:rsidR="00AE4A35">
              <w:rPr>
                <w:noProof/>
                <w:webHidden/>
              </w:rPr>
              <w:fldChar w:fldCharType="end"/>
            </w:r>
          </w:hyperlink>
        </w:p>
        <w:p w14:paraId="65B882D5" w14:textId="64A569B6" w:rsidR="00AE4A35"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3163791" w:history="1">
            <w:r w:rsidR="00AE4A35" w:rsidRPr="00CE5E70">
              <w:rPr>
                <w:rStyle w:val="Hipervnculo"/>
                <w:noProof/>
              </w:rPr>
              <w:t>La Unidad de Ejecución</w:t>
            </w:r>
            <w:r w:rsidR="00AE4A35">
              <w:rPr>
                <w:noProof/>
                <w:webHidden/>
              </w:rPr>
              <w:tab/>
            </w:r>
            <w:r w:rsidR="00AE4A35">
              <w:rPr>
                <w:noProof/>
                <w:webHidden/>
              </w:rPr>
              <w:fldChar w:fldCharType="begin"/>
            </w:r>
            <w:r w:rsidR="00AE4A35">
              <w:rPr>
                <w:noProof/>
                <w:webHidden/>
              </w:rPr>
              <w:instrText xml:space="preserve"> PAGEREF _Toc143163791 \h </w:instrText>
            </w:r>
            <w:r w:rsidR="00AE4A35">
              <w:rPr>
                <w:noProof/>
                <w:webHidden/>
              </w:rPr>
            </w:r>
            <w:r w:rsidR="00AE4A35">
              <w:rPr>
                <w:noProof/>
                <w:webHidden/>
              </w:rPr>
              <w:fldChar w:fldCharType="separate"/>
            </w:r>
            <w:r w:rsidR="0035056F">
              <w:rPr>
                <w:noProof/>
                <w:webHidden/>
              </w:rPr>
              <w:t>12</w:t>
            </w:r>
            <w:r w:rsidR="00AE4A35">
              <w:rPr>
                <w:noProof/>
                <w:webHidden/>
              </w:rPr>
              <w:fldChar w:fldCharType="end"/>
            </w:r>
          </w:hyperlink>
        </w:p>
        <w:p w14:paraId="7280219B" w14:textId="69C3112A" w:rsidR="00AE4A35"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3163792" w:history="1">
            <w:r w:rsidR="00AE4A35" w:rsidRPr="00CE5E70">
              <w:rPr>
                <w:rStyle w:val="Hipervnculo"/>
                <w:noProof/>
              </w:rPr>
              <w:t>Los registros</w:t>
            </w:r>
            <w:r w:rsidR="00AE4A35">
              <w:rPr>
                <w:noProof/>
                <w:webHidden/>
              </w:rPr>
              <w:tab/>
            </w:r>
            <w:r w:rsidR="00AE4A35">
              <w:rPr>
                <w:noProof/>
                <w:webHidden/>
              </w:rPr>
              <w:fldChar w:fldCharType="begin"/>
            </w:r>
            <w:r w:rsidR="00AE4A35">
              <w:rPr>
                <w:noProof/>
                <w:webHidden/>
              </w:rPr>
              <w:instrText xml:space="preserve"> PAGEREF _Toc143163792 \h </w:instrText>
            </w:r>
            <w:r w:rsidR="00AE4A35">
              <w:rPr>
                <w:noProof/>
                <w:webHidden/>
              </w:rPr>
            </w:r>
            <w:r w:rsidR="00AE4A35">
              <w:rPr>
                <w:noProof/>
                <w:webHidden/>
              </w:rPr>
              <w:fldChar w:fldCharType="separate"/>
            </w:r>
            <w:r w:rsidR="0035056F">
              <w:rPr>
                <w:noProof/>
                <w:webHidden/>
              </w:rPr>
              <w:t>14</w:t>
            </w:r>
            <w:r w:rsidR="00AE4A35">
              <w:rPr>
                <w:noProof/>
                <w:webHidden/>
              </w:rPr>
              <w:fldChar w:fldCharType="end"/>
            </w:r>
          </w:hyperlink>
        </w:p>
        <w:p w14:paraId="38963DA8" w14:textId="07ADDE6F" w:rsidR="00AE4A35"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3163793" w:history="1">
            <w:r w:rsidR="00AE4A35" w:rsidRPr="00CE5E70">
              <w:rPr>
                <w:rStyle w:val="Hipervnculo"/>
                <w:noProof/>
              </w:rPr>
              <w:t>Memoria Primaria</w:t>
            </w:r>
            <w:r w:rsidR="00AE4A35">
              <w:rPr>
                <w:noProof/>
                <w:webHidden/>
              </w:rPr>
              <w:tab/>
            </w:r>
            <w:r w:rsidR="00AE4A35">
              <w:rPr>
                <w:noProof/>
                <w:webHidden/>
              </w:rPr>
              <w:fldChar w:fldCharType="begin"/>
            </w:r>
            <w:r w:rsidR="00AE4A35">
              <w:rPr>
                <w:noProof/>
                <w:webHidden/>
              </w:rPr>
              <w:instrText xml:space="preserve"> PAGEREF _Toc143163793 \h </w:instrText>
            </w:r>
            <w:r w:rsidR="00AE4A35">
              <w:rPr>
                <w:noProof/>
                <w:webHidden/>
              </w:rPr>
            </w:r>
            <w:r w:rsidR="00AE4A35">
              <w:rPr>
                <w:noProof/>
                <w:webHidden/>
              </w:rPr>
              <w:fldChar w:fldCharType="separate"/>
            </w:r>
            <w:r w:rsidR="0035056F">
              <w:rPr>
                <w:noProof/>
                <w:webHidden/>
              </w:rPr>
              <w:t>16</w:t>
            </w:r>
            <w:r w:rsidR="00AE4A35">
              <w:rPr>
                <w:noProof/>
                <w:webHidden/>
              </w:rPr>
              <w:fldChar w:fldCharType="end"/>
            </w:r>
          </w:hyperlink>
        </w:p>
        <w:p w14:paraId="76C823BB" w14:textId="5886DA5D" w:rsidR="00AE4A35"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3163794" w:history="1">
            <w:r w:rsidR="00AE4A35" w:rsidRPr="00CE5E70">
              <w:rPr>
                <w:rStyle w:val="Hipervnculo"/>
                <w:noProof/>
              </w:rPr>
              <w:t>Memoria Secundaria</w:t>
            </w:r>
            <w:r w:rsidR="00AE4A35">
              <w:rPr>
                <w:noProof/>
                <w:webHidden/>
              </w:rPr>
              <w:tab/>
            </w:r>
            <w:r w:rsidR="00AE4A35">
              <w:rPr>
                <w:noProof/>
                <w:webHidden/>
              </w:rPr>
              <w:fldChar w:fldCharType="begin"/>
            </w:r>
            <w:r w:rsidR="00AE4A35">
              <w:rPr>
                <w:noProof/>
                <w:webHidden/>
              </w:rPr>
              <w:instrText xml:space="preserve"> PAGEREF _Toc143163794 \h </w:instrText>
            </w:r>
            <w:r w:rsidR="00AE4A35">
              <w:rPr>
                <w:noProof/>
                <w:webHidden/>
              </w:rPr>
            </w:r>
            <w:r w:rsidR="00AE4A35">
              <w:rPr>
                <w:noProof/>
                <w:webHidden/>
              </w:rPr>
              <w:fldChar w:fldCharType="separate"/>
            </w:r>
            <w:r w:rsidR="0035056F">
              <w:rPr>
                <w:noProof/>
                <w:webHidden/>
              </w:rPr>
              <w:t>18</w:t>
            </w:r>
            <w:r w:rsidR="00AE4A35">
              <w:rPr>
                <w:noProof/>
                <w:webHidden/>
              </w:rPr>
              <w:fldChar w:fldCharType="end"/>
            </w:r>
          </w:hyperlink>
        </w:p>
        <w:p w14:paraId="770FA4A2" w14:textId="26F5DEDD" w:rsidR="00AE4A35"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3163795" w:history="1">
            <w:r w:rsidR="00AE4A35" w:rsidRPr="00CE5E70">
              <w:rPr>
                <w:rStyle w:val="Hipervnculo"/>
                <w:noProof/>
              </w:rPr>
              <w:t>Los Chip Auxiliares</w:t>
            </w:r>
            <w:r w:rsidR="00AE4A35">
              <w:rPr>
                <w:noProof/>
                <w:webHidden/>
              </w:rPr>
              <w:tab/>
            </w:r>
            <w:r w:rsidR="00AE4A35">
              <w:rPr>
                <w:noProof/>
                <w:webHidden/>
              </w:rPr>
              <w:fldChar w:fldCharType="begin"/>
            </w:r>
            <w:r w:rsidR="00AE4A35">
              <w:rPr>
                <w:noProof/>
                <w:webHidden/>
              </w:rPr>
              <w:instrText xml:space="preserve"> PAGEREF _Toc143163795 \h </w:instrText>
            </w:r>
            <w:r w:rsidR="00AE4A35">
              <w:rPr>
                <w:noProof/>
                <w:webHidden/>
              </w:rPr>
            </w:r>
            <w:r w:rsidR="00AE4A35">
              <w:rPr>
                <w:noProof/>
                <w:webHidden/>
              </w:rPr>
              <w:fldChar w:fldCharType="separate"/>
            </w:r>
            <w:r w:rsidR="0035056F">
              <w:rPr>
                <w:noProof/>
                <w:webHidden/>
              </w:rPr>
              <w:t>20</w:t>
            </w:r>
            <w:r w:rsidR="00AE4A35">
              <w:rPr>
                <w:noProof/>
                <w:webHidden/>
              </w:rPr>
              <w:fldChar w:fldCharType="end"/>
            </w:r>
          </w:hyperlink>
        </w:p>
        <w:p w14:paraId="2E2BC3AD" w14:textId="0A49D187" w:rsidR="00AE4A35"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3163796" w:history="1">
            <w:r w:rsidR="00AE4A35" w:rsidRPr="00CE5E70">
              <w:rPr>
                <w:rStyle w:val="Hipervnculo"/>
                <w:noProof/>
              </w:rPr>
              <w:t>Solución de problemas prácticos de la PC</w:t>
            </w:r>
            <w:r w:rsidR="00AE4A35">
              <w:rPr>
                <w:noProof/>
                <w:webHidden/>
              </w:rPr>
              <w:tab/>
            </w:r>
            <w:r w:rsidR="00AE4A35">
              <w:rPr>
                <w:noProof/>
                <w:webHidden/>
              </w:rPr>
              <w:fldChar w:fldCharType="begin"/>
            </w:r>
            <w:r w:rsidR="00AE4A35">
              <w:rPr>
                <w:noProof/>
                <w:webHidden/>
              </w:rPr>
              <w:instrText xml:space="preserve"> PAGEREF _Toc143163796 \h </w:instrText>
            </w:r>
            <w:r w:rsidR="00AE4A35">
              <w:rPr>
                <w:noProof/>
                <w:webHidden/>
              </w:rPr>
            </w:r>
            <w:r w:rsidR="00AE4A35">
              <w:rPr>
                <w:noProof/>
                <w:webHidden/>
              </w:rPr>
              <w:fldChar w:fldCharType="separate"/>
            </w:r>
            <w:r w:rsidR="0035056F">
              <w:rPr>
                <w:noProof/>
                <w:webHidden/>
              </w:rPr>
              <w:t>22</w:t>
            </w:r>
            <w:r w:rsidR="00AE4A35">
              <w:rPr>
                <w:noProof/>
                <w:webHidden/>
              </w:rPr>
              <w:fldChar w:fldCharType="end"/>
            </w:r>
          </w:hyperlink>
        </w:p>
        <w:p w14:paraId="5FFEA22E" w14:textId="5A8DDBEB" w:rsidR="00AE4A35"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3163797" w:history="1">
            <w:r w:rsidR="00AE4A35" w:rsidRPr="00CE5E70">
              <w:rPr>
                <w:rStyle w:val="Hipervnculo"/>
                <w:noProof/>
              </w:rPr>
              <w:t>Bibliografía y Webgrafía</w:t>
            </w:r>
            <w:r w:rsidR="00AE4A35">
              <w:rPr>
                <w:noProof/>
                <w:webHidden/>
              </w:rPr>
              <w:tab/>
            </w:r>
            <w:r w:rsidR="00AE4A35">
              <w:rPr>
                <w:noProof/>
                <w:webHidden/>
              </w:rPr>
              <w:fldChar w:fldCharType="begin"/>
            </w:r>
            <w:r w:rsidR="00AE4A35">
              <w:rPr>
                <w:noProof/>
                <w:webHidden/>
              </w:rPr>
              <w:instrText xml:space="preserve"> PAGEREF _Toc143163797 \h </w:instrText>
            </w:r>
            <w:r w:rsidR="00AE4A35">
              <w:rPr>
                <w:noProof/>
                <w:webHidden/>
              </w:rPr>
            </w:r>
            <w:r w:rsidR="00AE4A35">
              <w:rPr>
                <w:noProof/>
                <w:webHidden/>
              </w:rPr>
              <w:fldChar w:fldCharType="separate"/>
            </w:r>
            <w:r w:rsidR="0035056F">
              <w:rPr>
                <w:noProof/>
                <w:webHidden/>
              </w:rPr>
              <w:t>24</w:t>
            </w:r>
            <w:r w:rsidR="00AE4A35">
              <w:rPr>
                <w:noProof/>
                <w:webHidden/>
              </w:rPr>
              <w:fldChar w:fldCharType="end"/>
            </w:r>
          </w:hyperlink>
        </w:p>
        <w:p w14:paraId="46A0B2DA" w14:textId="5B5418EB" w:rsidR="00AE4A35"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5" w:anchor="_Toc143163798" w:history="1">
            <w:r w:rsidR="00AE4A35" w:rsidRPr="00CE5E70">
              <w:rPr>
                <w:rStyle w:val="Hipervnculo"/>
                <w:noProof/>
              </w:rPr>
              <w:t>Glosario</w:t>
            </w:r>
            <w:r w:rsidR="00AE4A35">
              <w:rPr>
                <w:noProof/>
                <w:webHidden/>
              </w:rPr>
              <w:tab/>
            </w:r>
            <w:r w:rsidR="00AE4A35">
              <w:rPr>
                <w:noProof/>
                <w:webHidden/>
              </w:rPr>
              <w:fldChar w:fldCharType="begin"/>
            </w:r>
            <w:r w:rsidR="00AE4A35">
              <w:rPr>
                <w:noProof/>
                <w:webHidden/>
              </w:rPr>
              <w:instrText xml:space="preserve"> PAGEREF _Toc143163798 \h </w:instrText>
            </w:r>
            <w:r w:rsidR="00AE4A35">
              <w:rPr>
                <w:noProof/>
                <w:webHidden/>
              </w:rPr>
            </w:r>
            <w:r w:rsidR="00AE4A35">
              <w:rPr>
                <w:noProof/>
                <w:webHidden/>
              </w:rPr>
              <w:fldChar w:fldCharType="separate"/>
            </w:r>
            <w:r w:rsidR="0035056F">
              <w:rPr>
                <w:noProof/>
                <w:webHidden/>
              </w:rPr>
              <w:t>24</w:t>
            </w:r>
            <w:r w:rsidR="00AE4A35">
              <w:rPr>
                <w:noProof/>
                <w:webHidden/>
              </w:rPr>
              <w:fldChar w:fldCharType="end"/>
            </w:r>
          </w:hyperlink>
        </w:p>
        <w:p w14:paraId="1710D490" w14:textId="1DFA1D81" w:rsidR="00843820" w:rsidRDefault="00843820">
          <w:r w:rsidRPr="004A18B8">
            <w:rPr>
              <w:rFonts w:cs="Tahoma"/>
              <w:szCs w:val="24"/>
              <w:lang w:val="es-ES"/>
            </w:rPr>
            <w:fldChar w:fldCharType="end"/>
          </w:r>
        </w:p>
      </w:sdtContent>
    </w:sdt>
    <w:p w14:paraId="7BB74E1C" w14:textId="77777777" w:rsidR="00B0609B" w:rsidRDefault="00B0609B" w:rsidP="001C720B">
      <w:pPr>
        <w:spacing w:line="276" w:lineRule="auto"/>
        <w:rPr>
          <w:b/>
        </w:rPr>
      </w:pPr>
    </w:p>
    <w:p w14:paraId="423C720C" w14:textId="77777777" w:rsidR="00B0609B" w:rsidRDefault="00B0609B" w:rsidP="00AB2DF6">
      <w:pPr>
        <w:spacing w:line="276" w:lineRule="auto"/>
        <w:jc w:val="right"/>
        <w:rPr>
          <w:b/>
        </w:rPr>
      </w:pPr>
    </w:p>
    <w:p w14:paraId="2F4730C7" w14:textId="77777777" w:rsidR="00C61B93" w:rsidRDefault="00C61B93" w:rsidP="00AB2DF6">
      <w:pPr>
        <w:spacing w:line="276" w:lineRule="auto"/>
        <w:jc w:val="right"/>
        <w:rPr>
          <w:b/>
        </w:rPr>
      </w:pPr>
    </w:p>
    <w:p w14:paraId="301E2987" w14:textId="77777777" w:rsidR="00C61B93" w:rsidRDefault="00C61B93" w:rsidP="00AB2DF6">
      <w:pPr>
        <w:spacing w:line="276" w:lineRule="auto"/>
        <w:jc w:val="right"/>
        <w:rPr>
          <w:b/>
        </w:rPr>
      </w:pPr>
    </w:p>
    <w:p w14:paraId="7F44059E" w14:textId="77777777" w:rsidR="00C61B93" w:rsidRDefault="00C61B93" w:rsidP="00AB2DF6">
      <w:pPr>
        <w:spacing w:line="276" w:lineRule="auto"/>
        <w:jc w:val="right"/>
        <w:rPr>
          <w:b/>
        </w:rPr>
      </w:pPr>
    </w:p>
    <w:p w14:paraId="49D01996" w14:textId="77777777" w:rsidR="00C61B93" w:rsidRDefault="00C61B93" w:rsidP="00AB2DF6">
      <w:pPr>
        <w:spacing w:line="276" w:lineRule="auto"/>
        <w:jc w:val="right"/>
        <w:rPr>
          <w:b/>
        </w:rPr>
      </w:pPr>
    </w:p>
    <w:p w14:paraId="23F0032A" w14:textId="77777777" w:rsidR="00B0609B" w:rsidRDefault="00B0609B" w:rsidP="00AB2DF6">
      <w:pPr>
        <w:spacing w:line="276" w:lineRule="auto"/>
        <w:jc w:val="right"/>
        <w:rPr>
          <w:b/>
        </w:rPr>
      </w:pPr>
    </w:p>
    <w:p w14:paraId="49B61CB4" w14:textId="77777777" w:rsidR="00B0609B" w:rsidRDefault="00B0609B" w:rsidP="00AB2DF6">
      <w:pPr>
        <w:spacing w:line="276" w:lineRule="auto"/>
        <w:jc w:val="right"/>
        <w:rPr>
          <w:b/>
        </w:rPr>
      </w:pPr>
    </w:p>
    <w:p w14:paraId="6A77F2F0" w14:textId="77777777" w:rsidR="00B0609B" w:rsidRDefault="00B0609B" w:rsidP="00AB2DF6">
      <w:pPr>
        <w:spacing w:line="276" w:lineRule="auto"/>
        <w:jc w:val="right"/>
        <w:rPr>
          <w:b/>
        </w:rPr>
      </w:pPr>
    </w:p>
    <w:p w14:paraId="59061F88" w14:textId="77777777" w:rsidR="00B0609B" w:rsidRDefault="00B0609B" w:rsidP="00485D7E">
      <w:pPr>
        <w:spacing w:line="276" w:lineRule="auto"/>
        <w:rPr>
          <w:b/>
        </w:rPr>
      </w:pPr>
    </w:p>
    <w:p w14:paraId="5AF47B52" w14:textId="77777777" w:rsidR="00B0609B" w:rsidRPr="00A76AA1" w:rsidRDefault="00B0609B" w:rsidP="00A76AA1">
      <w:pPr>
        <w:contextualSpacing/>
        <w:rPr>
          <w:bCs/>
        </w:rPr>
      </w:pPr>
    </w:p>
    <w:p w14:paraId="702BED9A"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627127CD" wp14:editId="2A10C8A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451E4" w14:textId="77777777" w:rsidR="00AB2DF6" w:rsidRPr="00A32AB9" w:rsidRDefault="00AB2DF6" w:rsidP="00A32AB9">
                              <w:pPr>
                                <w:pStyle w:val="Ttulo1"/>
                              </w:pPr>
                              <w:bookmarkStart w:id="2" w:name="_Toc46999614"/>
                              <w:bookmarkStart w:id="3" w:name="_Toc51942771"/>
                              <w:bookmarkStart w:id="4" w:name="_Toc143163786"/>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7127CD"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B2451E4" w14:textId="77777777" w:rsidR="00AB2DF6" w:rsidRPr="00A32AB9" w:rsidRDefault="00AB2DF6" w:rsidP="00A32AB9">
                        <w:pPr>
                          <w:pStyle w:val="Ttulo1"/>
                        </w:pPr>
                        <w:bookmarkStart w:id="5" w:name="_Toc46999614"/>
                        <w:bookmarkStart w:id="6" w:name="_Toc51942771"/>
                        <w:bookmarkStart w:id="7" w:name="_Toc143163786"/>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13AD0598" w14:textId="77777777" w:rsidR="00236D44" w:rsidRPr="00236D44" w:rsidRDefault="00236D44" w:rsidP="00236D44">
      <w:pPr>
        <w:contextualSpacing/>
        <w:rPr>
          <w:bCs/>
        </w:rPr>
      </w:pPr>
      <w:r w:rsidRPr="00236D44">
        <w:rPr>
          <w:bCs/>
        </w:rPr>
        <w:t xml:space="preserve">En el vasto panorama de la informática contemporánea, la Central Processing </w:t>
      </w:r>
      <w:proofErr w:type="spellStart"/>
      <w:r w:rsidRPr="00236D44">
        <w:rPr>
          <w:bCs/>
        </w:rPr>
        <w:t>Unit</w:t>
      </w:r>
      <w:proofErr w:type="spellEnd"/>
      <w:r w:rsidRPr="00236D44">
        <w:rPr>
          <w:bCs/>
        </w:rPr>
        <w:t xml:space="preserve"> (CPU) emerge como el corazón palpitante de toda operación computacional. La presente exposición se erige con la misión de desentrañar los elementos constituyentes de tan esencial ente, arrojando luz sobre su funcionalidad y arquitectura subyacente. Mediante el análisis exhaustivo de componentes como la Unidad Aritmeticológica, la Unidad de Control y la Unidad de Ejecución, este estudio aspira a proporcionar una comprensión holística de la operatividad interna de la CPU. Esta investigación, rigurosa y motivadora, culmina en una exploración de los registros, la Memoria Primaria y Secundaria, así como los Chip Auxiliares, forjando una base sólida para la resolución de problemáticas prácticas inherentes al vasto universo de la PC.</w:t>
      </w:r>
    </w:p>
    <w:p w14:paraId="6FBC4639" w14:textId="77777777" w:rsidR="00236D44" w:rsidRPr="00236D44" w:rsidRDefault="00236D44" w:rsidP="00236D44">
      <w:pPr>
        <w:contextualSpacing/>
        <w:rPr>
          <w:bCs/>
        </w:rPr>
      </w:pPr>
    </w:p>
    <w:p w14:paraId="24DEE6C7" w14:textId="77777777" w:rsidR="00236D44" w:rsidRPr="00236D44" w:rsidRDefault="00236D44" w:rsidP="00236D44">
      <w:pPr>
        <w:contextualSpacing/>
        <w:rPr>
          <w:bCs/>
        </w:rPr>
      </w:pPr>
      <w:r w:rsidRPr="00236D44">
        <w:rPr>
          <w:bCs/>
        </w:rPr>
        <w:t>En el incipiente viaje hacia el entendimiento de la CPU, se impone una consideración ineludible de sus fundamentos constitutivos. La Unidad Aritmeticológica, el crisol donde las operaciones numéricas toman forma, se erige como el bastión de la capacidad de cálculo de la CPU. Complementariamente, la Unidad de Control, ejerciendo una danza coreografiada con la Aritmeticológica, orquesta la secuencia y el flujo de operaciones, asegurando una ejecución coherente y precisa. Alentando la sinfonía interna de la CPU, la Unidad de Ejecución emerge como el escenario donde los resultados de los cálculos y decisiones son finalmente concretados, materializando la esencia misma de la potencia de procesamiento.</w:t>
      </w:r>
    </w:p>
    <w:p w14:paraId="164833B1" w14:textId="77777777" w:rsidR="00236D44" w:rsidRPr="00236D44" w:rsidRDefault="00236D44" w:rsidP="00236D44">
      <w:pPr>
        <w:contextualSpacing/>
        <w:rPr>
          <w:bCs/>
        </w:rPr>
      </w:pPr>
    </w:p>
    <w:p w14:paraId="6AF3C725" w14:textId="77777777" w:rsidR="00236D44" w:rsidRPr="00236D44" w:rsidRDefault="00236D44" w:rsidP="00236D44">
      <w:pPr>
        <w:contextualSpacing/>
        <w:rPr>
          <w:bCs/>
        </w:rPr>
      </w:pPr>
      <w:r w:rsidRPr="00236D44">
        <w:rPr>
          <w:bCs/>
        </w:rPr>
        <w:t xml:space="preserve">De forma indivisible de este tejido arquitectónico residen los registros, aquellos almacenes de información instantánea que confieren a la CPU su capacidad de manipulación y retención de datos. Siendo la memoria el cimiento sobre el cual se edifica el desempeño del sistema, esta exposición se adentrará en las dualidades de la Memoria Primaria y Secundaria, destacando sus características y roles diferenciales en el conjunto operativo. Además, se escrutarán los Chip Auxiliares, </w:t>
      </w:r>
      <w:r w:rsidRPr="00236D44">
        <w:rPr>
          <w:bCs/>
        </w:rPr>
        <w:lastRenderedPageBreak/>
        <w:t>agentes discretos pero vitales, cuya función abarca desde el manejo de interfaces periféricas hasta la optimización de tareas específicas.</w:t>
      </w:r>
    </w:p>
    <w:p w14:paraId="252BB8F9" w14:textId="77777777" w:rsidR="00236D44" w:rsidRPr="00236D44" w:rsidRDefault="00236D44" w:rsidP="00236D44">
      <w:pPr>
        <w:contextualSpacing/>
        <w:rPr>
          <w:bCs/>
        </w:rPr>
      </w:pPr>
    </w:p>
    <w:p w14:paraId="60470D9A" w14:textId="1963FCE7" w:rsidR="00B0609B" w:rsidRDefault="00236D44" w:rsidP="00236D44">
      <w:pPr>
        <w:contextualSpacing/>
        <w:rPr>
          <w:bCs/>
        </w:rPr>
      </w:pPr>
      <w:r w:rsidRPr="00236D44">
        <w:rPr>
          <w:bCs/>
        </w:rPr>
        <w:t>En última instancia, esta exploración académica desembocará en la habilidad para abordar desafíos reales inherentes a las PC. La resolución de problemas prácticos se convierte así en el culmen de esta travesía, donde el conocimiento adquirido se traduce en soluciones tangibles. Con el enfoque dirigido hacia la adquisición de competencias concretas, este estudio convoca a una incursión en la esencia misma de la informática, fomentando una comprensión enriquecida y una capacidad transformadora en el vasto reino de la tecnología contemporánea.</w:t>
      </w:r>
    </w:p>
    <w:p w14:paraId="64CD56D0" w14:textId="77777777" w:rsidR="00236D44" w:rsidRDefault="00236D44" w:rsidP="00236D44">
      <w:pPr>
        <w:contextualSpacing/>
        <w:rPr>
          <w:bCs/>
        </w:rPr>
      </w:pPr>
    </w:p>
    <w:p w14:paraId="6BDC0916" w14:textId="77777777" w:rsidR="00236D44" w:rsidRDefault="00236D44" w:rsidP="00236D44">
      <w:pPr>
        <w:contextualSpacing/>
        <w:rPr>
          <w:bCs/>
        </w:rPr>
      </w:pPr>
    </w:p>
    <w:p w14:paraId="31F85C35" w14:textId="77777777" w:rsidR="00236D44" w:rsidRDefault="00236D44" w:rsidP="00236D44">
      <w:pPr>
        <w:contextualSpacing/>
        <w:rPr>
          <w:bCs/>
        </w:rPr>
      </w:pPr>
    </w:p>
    <w:p w14:paraId="44A39A45" w14:textId="77777777" w:rsidR="00236D44" w:rsidRDefault="00236D44" w:rsidP="00236D44">
      <w:pPr>
        <w:contextualSpacing/>
        <w:rPr>
          <w:bCs/>
        </w:rPr>
      </w:pPr>
    </w:p>
    <w:p w14:paraId="75720081" w14:textId="77777777" w:rsidR="00236D44" w:rsidRDefault="00236D44" w:rsidP="00236D44">
      <w:pPr>
        <w:contextualSpacing/>
        <w:rPr>
          <w:bCs/>
        </w:rPr>
      </w:pPr>
    </w:p>
    <w:p w14:paraId="216D1041" w14:textId="77777777" w:rsidR="00236D44" w:rsidRDefault="00236D44" w:rsidP="00236D44">
      <w:pPr>
        <w:contextualSpacing/>
        <w:rPr>
          <w:bCs/>
        </w:rPr>
      </w:pPr>
    </w:p>
    <w:p w14:paraId="7DAD9BA6" w14:textId="77777777" w:rsidR="00236D44" w:rsidRDefault="00236D44" w:rsidP="00236D44">
      <w:pPr>
        <w:contextualSpacing/>
        <w:rPr>
          <w:bCs/>
        </w:rPr>
      </w:pPr>
    </w:p>
    <w:p w14:paraId="148FE399" w14:textId="77777777" w:rsidR="00236D44" w:rsidRDefault="00236D44" w:rsidP="00236D44">
      <w:pPr>
        <w:contextualSpacing/>
        <w:rPr>
          <w:bCs/>
        </w:rPr>
      </w:pPr>
    </w:p>
    <w:p w14:paraId="7E7C5D59" w14:textId="77777777" w:rsidR="00236D44" w:rsidRDefault="00236D44" w:rsidP="00236D44">
      <w:pPr>
        <w:contextualSpacing/>
        <w:rPr>
          <w:bCs/>
        </w:rPr>
      </w:pPr>
    </w:p>
    <w:p w14:paraId="6100CE4A" w14:textId="77777777" w:rsidR="00236D44" w:rsidRDefault="00236D44" w:rsidP="00236D44">
      <w:pPr>
        <w:contextualSpacing/>
        <w:rPr>
          <w:bCs/>
        </w:rPr>
      </w:pPr>
    </w:p>
    <w:p w14:paraId="763AC178" w14:textId="77777777" w:rsidR="00236D44" w:rsidRDefault="00236D44" w:rsidP="00236D44">
      <w:pPr>
        <w:contextualSpacing/>
        <w:rPr>
          <w:bCs/>
        </w:rPr>
      </w:pPr>
    </w:p>
    <w:p w14:paraId="3FB239DC" w14:textId="77777777" w:rsidR="00236D44" w:rsidRDefault="00236D44" w:rsidP="00236D44">
      <w:pPr>
        <w:contextualSpacing/>
        <w:rPr>
          <w:bCs/>
        </w:rPr>
      </w:pPr>
    </w:p>
    <w:p w14:paraId="665FD26E" w14:textId="77777777" w:rsidR="00236D44" w:rsidRDefault="00236D44" w:rsidP="00236D44">
      <w:pPr>
        <w:contextualSpacing/>
        <w:rPr>
          <w:bCs/>
        </w:rPr>
      </w:pPr>
    </w:p>
    <w:p w14:paraId="30DA3423" w14:textId="77777777" w:rsidR="00236D44" w:rsidRDefault="00236D44" w:rsidP="00236D44">
      <w:pPr>
        <w:contextualSpacing/>
        <w:rPr>
          <w:bCs/>
        </w:rPr>
      </w:pPr>
    </w:p>
    <w:p w14:paraId="1E0DB77A" w14:textId="77777777" w:rsidR="00236D44" w:rsidRPr="00A76AA1" w:rsidRDefault="00236D44" w:rsidP="00236D44">
      <w:pPr>
        <w:contextualSpacing/>
        <w:rPr>
          <w:bCs/>
        </w:rPr>
      </w:pPr>
    </w:p>
    <w:p w14:paraId="20E1B313" w14:textId="77777777" w:rsidR="00B0609B" w:rsidRPr="00A76AA1" w:rsidRDefault="00B0609B" w:rsidP="00A76AA1">
      <w:pPr>
        <w:contextualSpacing/>
        <w:rPr>
          <w:bCs/>
        </w:rPr>
      </w:pPr>
    </w:p>
    <w:p w14:paraId="0D9FA97C" w14:textId="77777777" w:rsidR="00AB2DF6" w:rsidRPr="00A76AA1" w:rsidRDefault="00AB2DF6" w:rsidP="00A76AA1">
      <w:pPr>
        <w:contextualSpacing/>
        <w:rPr>
          <w:bCs/>
        </w:rPr>
      </w:pPr>
    </w:p>
    <w:p w14:paraId="4135BBC2" w14:textId="77777777" w:rsidR="00AB2DF6" w:rsidRPr="002117E6" w:rsidRDefault="00AB2DF6" w:rsidP="00A76AA1">
      <w:pPr>
        <w:contextualSpacing/>
        <w:rPr>
          <w:bCs/>
        </w:rPr>
      </w:pPr>
    </w:p>
    <w:p w14:paraId="4570E6C8" w14:textId="77777777" w:rsidR="00AB2DF6" w:rsidRPr="002117E6" w:rsidRDefault="00AB2DF6" w:rsidP="00A76AA1">
      <w:pPr>
        <w:contextualSpacing/>
        <w:rPr>
          <w:bCs/>
        </w:rPr>
      </w:pPr>
    </w:p>
    <w:p w14:paraId="17525050" w14:textId="77777777" w:rsidR="00AB2DF6" w:rsidRPr="002117E6" w:rsidRDefault="00AB2DF6" w:rsidP="00A76AA1">
      <w:pPr>
        <w:contextualSpacing/>
        <w:rPr>
          <w:bCs/>
        </w:rPr>
      </w:pPr>
    </w:p>
    <w:p w14:paraId="6517BB34" w14:textId="36201399"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60ED8434" wp14:editId="2BA051FE">
                <wp:simplePos x="0" y="0"/>
                <wp:positionH relativeFrom="column">
                  <wp:posOffset>-254827</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7D833" w14:textId="77777777" w:rsidR="00AB2DF6" w:rsidRPr="00A32AB9" w:rsidRDefault="00AB2DF6" w:rsidP="00A32AB9">
                              <w:pPr>
                                <w:pStyle w:val="Ttulo1"/>
                              </w:pPr>
                              <w:bookmarkStart w:id="8" w:name="_Toc46999615"/>
                              <w:bookmarkStart w:id="9" w:name="_Toc51942772"/>
                              <w:bookmarkStart w:id="10" w:name="_Toc143163787"/>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ED8434" id="Grupo 23" o:spid="_x0000_s1034" style="position:absolute;left:0;text-align:left;margin-left:-20.05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A47D833" w14:textId="77777777" w:rsidR="00AB2DF6" w:rsidRPr="00A32AB9" w:rsidRDefault="00AB2DF6" w:rsidP="00A32AB9">
                        <w:pPr>
                          <w:pStyle w:val="Ttulo1"/>
                        </w:pPr>
                        <w:bookmarkStart w:id="11" w:name="_Toc46999615"/>
                        <w:bookmarkStart w:id="12" w:name="_Toc51942772"/>
                        <w:bookmarkStart w:id="13" w:name="_Toc143163787"/>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537683D9" w14:textId="549C1CDC" w:rsidR="008703E9" w:rsidRDefault="008703E9" w:rsidP="008703E9">
      <w:pPr>
        <w:pStyle w:val="Ttulo2"/>
      </w:pPr>
      <w:bookmarkStart w:id="14" w:name="_Toc143163788"/>
      <w:r>
        <w:t>La CPU</w:t>
      </w:r>
      <w:bookmarkEnd w:id="14"/>
    </w:p>
    <w:p w14:paraId="05F13C2A" w14:textId="77777777" w:rsidR="00E04857" w:rsidRDefault="00E04857" w:rsidP="00E04857">
      <w:r>
        <w:t xml:space="preserve">La Unidad Central de Procesamiento, conocida como CPU por sus siglas en inglés (Central Processing </w:t>
      </w:r>
      <w:proofErr w:type="spellStart"/>
      <w:r>
        <w:t>Unit</w:t>
      </w:r>
      <w:proofErr w:type="spellEnd"/>
      <w:r>
        <w:t>), es el componente esencial de una computadora que desempeña un papel fundamental en la ejecución de instrucciones y el procesamiento de datos. La CPU actúa como el "cerebro" de la computadora, realizando cálculos, controlando operaciones y coordinando la ejecución de programas.</w:t>
      </w:r>
    </w:p>
    <w:p w14:paraId="129DB887" w14:textId="77777777" w:rsidR="00E04857" w:rsidRDefault="00E04857" w:rsidP="00E04857"/>
    <w:p w14:paraId="47BCDF65" w14:textId="77777777" w:rsidR="00E04857" w:rsidRDefault="00E04857" w:rsidP="00E04857">
      <w:r>
        <w:t>Conceptos Clave:</w:t>
      </w:r>
    </w:p>
    <w:p w14:paraId="33D3030E" w14:textId="77777777" w:rsidR="00E04857" w:rsidRDefault="00E04857" w:rsidP="00E04857"/>
    <w:p w14:paraId="77AA3EC9" w14:textId="77777777" w:rsidR="00022BE6" w:rsidRDefault="00E04857" w:rsidP="00022BE6">
      <w:pPr>
        <w:pStyle w:val="Prrafodelista"/>
        <w:numPr>
          <w:ilvl w:val="0"/>
          <w:numId w:val="1"/>
        </w:numPr>
      </w:pPr>
      <w:r>
        <w:t xml:space="preserve">Instrucción: </w:t>
      </w:r>
      <w:r w:rsidR="00022BE6">
        <w:t>Una instrucción es un comando fundamental que una computadora ejecuta para realizar una tarea específica. Estas instrucciones son codificadas en lenguaje máquina, que está compuesto por una serie de códigos binarios que la CPU puede entender directamente. Cada instrucción representa una operación básica que la CPU puede realizar, como cargar datos en la memoria, realizar cálculos aritméticos o realizar operaciones lógicas. En conjunto, un programa o una tarea más compleja se divide en una secuencia de instrucciones que la CPU ejecuta paso a paso.</w:t>
      </w:r>
    </w:p>
    <w:p w14:paraId="59378FA4" w14:textId="77777777" w:rsidR="00022BE6" w:rsidRDefault="00022BE6" w:rsidP="00022BE6">
      <w:pPr>
        <w:pStyle w:val="Prrafodelista"/>
      </w:pPr>
    </w:p>
    <w:p w14:paraId="4128F000" w14:textId="438E72B3" w:rsidR="00E04857" w:rsidRDefault="00022BE6" w:rsidP="00022BE6">
      <w:pPr>
        <w:pStyle w:val="Prrafodelista"/>
      </w:pPr>
      <w:r>
        <w:t>Las instrucciones pueden variar en complejidad y función. Por ejemplo, algunas instrucciones pueden requerir datos específicos de memoria, mientras que otras pueden operar únicamente en registros internos de la CPU. Cada tipo de CPU tiene su propio conjunto de instrucciones, conocido como conjunto de instrucciones, que determina qué operaciones puede realizar.</w:t>
      </w:r>
    </w:p>
    <w:p w14:paraId="09F7E417" w14:textId="00235407" w:rsidR="00D847EB" w:rsidRDefault="00E04857" w:rsidP="00D847EB">
      <w:pPr>
        <w:pStyle w:val="Prrafodelista"/>
        <w:numPr>
          <w:ilvl w:val="0"/>
          <w:numId w:val="1"/>
        </w:numPr>
      </w:pPr>
      <w:r>
        <w:t xml:space="preserve">Ciclo de Instrucción: </w:t>
      </w:r>
      <w:r w:rsidR="00D847EB">
        <w:t xml:space="preserve">El ciclo de instrucción es el proceso básico que la CPU sigue para ejecutar una instrucción. Consiste en una serie de pasos secuenciales que permiten a la CPU obtener, interpretar y ejecutar </w:t>
      </w:r>
      <w:r w:rsidR="00D847EB">
        <w:lastRenderedPageBreak/>
        <w:t>instrucciones de manera eficiente. Aunque los detalles pueden variar según la arquitectura de la CPU, los pasos fundamentales del ciclo de instrucción son los siguientes:</w:t>
      </w:r>
    </w:p>
    <w:p w14:paraId="49A9249A" w14:textId="262255C3" w:rsidR="00D847EB" w:rsidRDefault="00D847EB" w:rsidP="00D847EB">
      <w:pPr>
        <w:pStyle w:val="Prrafodelista"/>
        <w:numPr>
          <w:ilvl w:val="0"/>
          <w:numId w:val="1"/>
        </w:numPr>
        <w:ind w:left="1701"/>
      </w:pPr>
      <w:r>
        <w:t>Búsqueda de Instrucción: La CPU obtiene la siguiente instrucción que debe ejecutar. Esta instrucción generalmente se encuentra en la memoria principal de la computadora.</w:t>
      </w:r>
    </w:p>
    <w:p w14:paraId="5CB919D9" w14:textId="6374B8C2" w:rsidR="00D847EB" w:rsidRDefault="00D847EB" w:rsidP="00D847EB">
      <w:pPr>
        <w:pStyle w:val="Prrafodelista"/>
        <w:numPr>
          <w:ilvl w:val="0"/>
          <w:numId w:val="1"/>
        </w:numPr>
        <w:ind w:left="1701"/>
      </w:pPr>
      <w:r>
        <w:t>Decodificación: Una vez que se recupera la instrucción, la CPU la decodifica para comprender qué operación debe realizar y qué datos son necesarios.</w:t>
      </w:r>
    </w:p>
    <w:p w14:paraId="52DDD977" w14:textId="160597C4" w:rsidR="00D847EB" w:rsidRDefault="00D847EB" w:rsidP="00D847EB">
      <w:pPr>
        <w:pStyle w:val="Prrafodelista"/>
        <w:numPr>
          <w:ilvl w:val="0"/>
          <w:numId w:val="1"/>
        </w:numPr>
        <w:ind w:left="1701"/>
      </w:pPr>
      <w:r>
        <w:t>Ejecución: En esta fase, la CPU realiza la acción especificada por la instrucción. Esto podría implicar cálculos matemáticos, operaciones lógicas, transferencias de datos, entre otros.</w:t>
      </w:r>
    </w:p>
    <w:p w14:paraId="23EC8E1D" w14:textId="77777777" w:rsidR="00D847EB" w:rsidRDefault="00D847EB" w:rsidP="00D847EB">
      <w:pPr>
        <w:pStyle w:val="Prrafodelista"/>
        <w:ind w:left="1701"/>
      </w:pPr>
      <w:r>
        <w:t>Almacenamiento de Resultados: Si la instrucción produce algún resultado, como un valor calculado, la CPU almacena este resultado en la memoria o en registros internos para su posterior uso.</w:t>
      </w:r>
    </w:p>
    <w:p w14:paraId="5556BF60" w14:textId="77777777" w:rsidR="00E04857" w:rsidRDefault="00E04857" w:rsidP="00E04857"/>
    <w:p w14:paraId="28C6A3AD" w14:textId="77777777" w:rsidR="00047187" w:rsidRDefault="00047187" w:rsidP="00047187">
      <w:r>
        <w:t>Después de completar el ciclo de instrucción, la CPU está lista para comenzar el siguiente ciclo con la siguiente instrucción en la secuencia. Es importante notar que la duración de un ciclo de instrucción puede variar según la velocidad de la CPU y la complejidad de las instrucciones. Los diseños más modernos de CPU intentan reducir la duración de este ciclo para mejorar la velocidad de procesamiento.</w:t>
      </w:r>
    </w:p>
    <w:p w14:paraId="6781F046" w14:textId="77777777" w:rsidR="00047187" w:rsidRDefault="00047187" w:rsidP="00047187"/>
    <w:p w14:paraId="16A3554C" w14:textId="7EEB91C1" w:rsidR="00047187" w:rsidRDefault="00047187" w:rsidP="00047187">
      <w:r>
        <w:t>En resumen, las instrucciones son los comandos básicos que la CPU ejecuta, y el ciclo de instrucción es el proceso mediante el cual la CPU obtiene, interpreta y ejecuta estas instrucciones en una secuencia organizada.</w:t>
      </w:r>
    </w:p>
    <w:p w14:paraId="739C9BE4" w14:textId="77777777" w:rsidR="00047187" w:rsidRDefault="00047187" w:rsidP="00047187"/>
    <w:p w14:paraId="01AD1CA0" w14:textId="77777777" w:rsidR="00047187" w:rsidRDefault="00047187" w:rsidP="00047187"/>
    <w:p w14:paraId="6ABBE621" w14:textId="77777777" w:rsidR="00047187" w:rsidRDefault="00047187" w:rsidP="00047187"/>
    <w:p w14:paraId="4D2AD64F" w14:textId="77777777" w:rsidR="00047187" w:rsidRDefault="00047187" w:rsidP="00E04857"/>
    <w:p w14:paraId="490932C9" w14:textId="130BF7B7" w:rsidR="00E04857" w:rsidRDefault="00E04857" w:rsidP="00E04857">
      <w:r>
        <w:lastRenderedPageBreak/>
        <w:t>Evolución Histórica:</w:t>
      </w:r>
    </w:p>
    <w:p w14:paraId="00EE2F13" w14:textId="77777777" w:rsidR="00E04857" w:rsidRDefault="00E04857" w:rsidP="00E04857"/>
    <w:p w14:paraId="4C90AE83" w14:textId="77777777" w:rsidR="00E04857" w:rsidRDefault="00E04857" w:rsidP="00E04857">
      <w:pPr>
        <w:pStyle w:val="Prrafodelista"/>
        <w:numPr>
          <w:ilvl w:val="0"/>
          <w:numId w:val="2"/>
        </w:numPr>
      </w:pPr>
      <w:r>
        <w:t xml:space="preserve">En los inicios de la informática, las </w:t>
      </w:r>
      <w:proofErr w:type="spellStart"/>
      <w:r>
        <w:t>CPUs</w:t>
      </w:r>
      <w:proofErr w:type="spellEnd"/>
      <w:r>
        <w:t xml:space="preserve"> eran muy simples y ejecutaban instrucciones una a la vez.</w:t>
      </w:r>
    </w:p>
    <w:p w14:paraId="6583C3C9" w14:textId="77777777" w:rsidR="00E04857" w:rsidRDefault="00E04857" w:rsidP="00E04857">
      <w:pPr>
        <w:pStyle w:val="Prrafodelista"/>
        <w:numPr>
          <w:ilvl w:val="0"/>
          <w:numId w:val="2"/>
        </w:numPr>
      </w:pPr>
      <w:r>
        <w:t xml:space="preserve">La introducción de arquitecturas de conjunto de instrucciones complejas (CISC) permitió a las </w:t>
      </w:r>
      <w:proofErr w:type="spellStart"/>
      <w:r>
        <w:t>CPUs</w:t>
      </w:r>
      <w:proofErr w:type="spellEnd"/>
      <w:r>
        <w:t xml:space="preserve"> ejecutar instrucciones más complejas en menos ciclos.</w:t>
      </w:r>
    </w:p>
    <w:p w14:paraId="06C4D790" w14:textId="0AFAE66A" w:rsidR="00E04857" w:rsidRDefault="00E04857" w:rsidP="00E04857">
      <w:pPr>
        <w:pStyle w:val="Prrafodelista"/>
        <w:numPr>
          <w:ilvl w:val="0"/>
          <w:numId w:val="2"/>
        </w:numPr>
      </w:pPr>
      <w:r>
        <w:t>La arquitectura de conjunto de instrucciones reducidas (RISC) surgió posteriormente, centrándose en un conjunto más pequeño y optimizado de instrucciones para mejorar el rendimiento.</w:t>
      </w:r>
    </w:p>
    <w:p w14:paraId="35F561DC" w14:textId="77777777" w:rsidR="00047187" w:rsidRPr="00E04857" w:rsidRDefault="00047187" w:rsidP="00047187"/>
    <w:p w14:paraId="5F31E40C" w14:textId="468CC895" w:rsidR="008703E9" w:rsidRDefault="008703E9" w:rsidP="008703E9">
      <w:pPr>
        <w:pStyle w:val="Ttulo3"/>
      </w:pPr>
      <w:bookmarkStart w:id="15" w:name="_Toc143163789"/>
      <w:r>
        <w:t>La Unidad Aritmeticológica</w:t>
      </w:r>
      <w:bookmarkEnd w:id="15"/>
      <w:r>
        <w:t xml:space="preserve"> </w:t>
      </w:r>
    </w:p>
    <w:p w14:paraId="01348D0C" w14:textId="77777777" w:rsidR="002C7468" w:rsidRDefault="002C7468" w:rsidP="002C7468">
      <w:r>
        <w:t xml:space="preserve">La Unidad </w:t>
      </w:r>
      <w:proofErr w:type="gramStart"/>
      <w:r>
        <w:t>Aritmético-Lógica</w:t>
      </w:r>
      <w:proofErr w:type="gramEnd"/>
      <w:r>
        <w:t xml:space="preserve"> (ALU) es una parte crucial de la CPU responsable de realizar operaciones matemáticas y operaciones lógicas en los datos que se procesan en la computadora. La ALU realiza tareas como sumas, restas, multiplicaciones, divisiones y comparaciones.</w:t>
      </w:r>
    </w:p>
    <w:p w14:paraId="5813B4F0" w14:textId="77777777" w:rsidR="002C7468" w:rsidRDefault="002C7468" w:rsidP="002C7468"/>
    <w:p w14:paraId="07114225" w14:textId="77777777" w:rsidR="002C7468" w:rsidRDefault="002C7468" w:rsidP="002C7468">
      <w:r>
        <w:t>Conceptos Clave:</w:t>
      </w:r>
    </w:p>
    <w:p w14:paraId="3C23340C" w14:textId="77777777" w:rsidR="002C7468" w:rsidRDefault="002C7468" w:rsidP="002C7468"/>
    <w:p w14:paraId="62D2CFCF" w14:textId="199E5916" w:rsidR="00A87C60" w:rsidRDefault="002C7468" w:rsidP="00A87C60">
      <w:pPr>
        <w:pStyle w:val="Prrafodelista"/>
        <w:numPr>
          <w:ilvl w:val="0"/>
          <w:numId w:val="3"/>
        </w:numPr>
      </w:pPr>
      <w:r>
        <w:t xml:space="preserve">Operaciones Aritméticas: </w:t>
      </w:r>
      <w:r w:rsidR="00A87C60">
        <w:t xml:space="preserve">Las operaciones aritméticas son aquellas que involucran cálculos matemáticos en los datos numéricos. En el contexto de la Unidad </w:t>
      </w:r>
      <w:proofErr w:type="gramStart"/>
      <w:r w:rsidR="00A87C60">
        <w:t>Aritmético-Lógica</w:t>
      </w:r>
      <w:proofErr w:type="gramEnd"/>
      <w:r w:rsidR="00A87C60">
        <w:t xml:space="preserve"> (ALU) de una CPU, estas operaciones se realizan en números binarios, que representan valores en base 2. Las operaciones aritméticas básicas incluyen:</w:t>
      </w:r>
    </w:p>
    <w:p w14:paraId="2D21653F" w14:textId="6A3D7AE2" w:rsidR="00A87C60" w:rsidRDefault="00A87C60" w:rsidP="00A87C60">
      <w:pPr>
        <w:pStyle w:val="Prrafodelista"/>
        <w:numPr>
          <w:ilvl w:val="0"/>
          <w:numId w:val="3"/>
        </w:numPr>
        <w:ind w:left="1701"/>
      </w:pPr>
      <w:r>
        <w:t>Suma: La adición es una operación básica que combina dos números para obtener su suma. En binario, la suma es similar a la suma decimal, pero considerando el acarreo de bits.</w:t>
      </w:r>
    </w:p>
    <w:p w14:paraId="33855A8E" w14:textId="56B684DB" w:rsidR="00A87C60" w:rsidRDefault="00A87C60" w:rsidP="00A87C60">
      <w:pPr>
        <w:pStyle w:val="Prrafodelista"/>
        <w:numPr>
          <w:ilvl w:val="0"/>
          <w:numId w:val="3"/>
        </w:numPr>
        <w:ind w:left="1701"/>
      </w:pPr>
      <w:r>
        <w:t>Resta: La resta se realiza de manera similar a la suma, pero con la consideración del acarreo y el posible préstamo de bits.</w:t>
      </w:r>
    </w:p>
    <w:p w14:paraId="1055FEE6" w14:textId="7CE00449" w:rsidR="00A87C60" w:rsidRDefault="00A87C60" w:rsidP="00A87C60">
      <w:pPr>
        <w:pStyle w:val="Prrafodelista"/>
        <w:numPr>
          <w:ilvl w:val="0"/>
          <w:numId w:val="3"/>
        </w:numPr>
        <w:ind w:left="1701"/>
      </w:pPr>
      <w:r>
        <w:lastRenderedPageBreak/>
        <w:t>Multiplicación: La multiplicación binaria se basa en una serie de sumas y desplazamientos para obtener el producto de dos números.</w:t>
      </w:r>
    </w:p>
    <w:p w14:paraId="4FCAB87D" w14:textId="775FC611" w:rsidR="00A87C60" w:rsidRDefault="00A87C60" w:rsidP="00A87C60">
      <w:pPr>
        <w:pStyle w:val="Prrafodelista"/>
        <w:numPr>
          <w:ilvl w:val="0"/>
          <w:numId w:val="3"/>
        </w:numPr>
        <w:ind w:left="1701"/>
      </w:pPr>
      <w:r>
        <w:t>División: La división binaria implica la repetición de restas y desplazamientos para obtener el cociente y el residuo.</w:t>
      </w:r>
    </w:p>
    <w:p w14:paraId="2D908973" w14:textId="2F1472F2" w:rsidR="002C7468" w:rsidRDefault="00A87C60" w:rsidP="00A87C60">
      <w:pPr>
        <w:pStyle w:val="Prrafodelista"/>
      </w:pPr>
      <w:r>
        <w:t>Es importante destacar que las operaciones aritméticas en una CPU son realizadas en componentes electrónicos especializados diseñados para realizar cálculos rápidos y precisos en números binarios.</w:t>
      </w:r>
    </w:p>
    <w:p w14:paraId="181E7DE2" w14:textId="0FE11BDF" w:rsidR="00FE340D" w:rsidRDefault="002C7468" w:rsidP="007C690C">
      <w:pPr>
        <w:pStyle w:val="Prrafodelista"/>
        <w:numPr>
          <w:ilvl w:val="0"/>
          <w:numId w:val="3"/>
        </w:numPr>
        <w:ind w:left="1843"/>
      </w:pPr>
      <w:r>
        <w:t xml:space="preserve">Operaciones Lógicas: </w:t>
      </w:r>
      <w:r w:rsidR="00FE340D">
        <w:t>Las operaciones lógicas se aplican a los valores binarios o de verdadero/falso (1 o 0) y son fundamentales para tomar decisiones y realizar comparaciones en programas y sistemas digitales. Las operaciones lógicas básicas son:</w:t>
      </w:r>
    </w:p>
    <w:p w14:paraId="1A344CC9" w14:textId="35FAC1A0" w:rsidR="00FE340D" w:rsidRDefault="00FE340D" w:rsidP="007C690C">
      <w:pPr>
        <w:pStyle w:val="Prrafodelista"/>
        <w:numPr>
          <w:ilvl w:val="0"/>
          <w:numId w:val="3"/>
        </w:numPr>
        <w:ind w:left="1843"/>
      </w:pPr>
      <w:r>
        <w:t>AND: La operación AND (conjunción lógica) toma dos valores binarios y devuelve 1 si ambos valores son 1; de lo contrario, devuelve 0. Es útil para verificar si dos condiciones son verdaderas al mismo tiempo.</w:t>
      </w:r>
    </w:p>
    <w:p w14:paraId="38B807CB" w14:textId="7DB3814D" w:rsidR="00FE340D" w:rsidRDefault="00FE340D" w:rsidP="007C690C">
      <w:pPr>
        <w:pStyle w:val="Prrafodelista"/>
        <w:numPr>
          <w:ilvl w:val="0"/>
          <w:numId w:val="3"/>
        </w:numPr>
        <w:ind w:left="1843"/>
      </w:pPr>
      <w:r>
        <w:t>OR: La operación OR (disyunción lógica) toma dos valores binarios y devuelve 1 si al menos uno de los valores es 1; devuelve 0 si ambos valores son 0.</w:t>
      </w:r>
    </w:p>
    <w:p w14:paraId="00E508A8" w14:textId="5CED3219" w:rsidR="00FE340D" w:rsidRDefault="00FE340D" w:rsidP="007C690C">
      <w:pPr>
        <w:pStyle w:val="Prrafodelista"/>
        <w:numPr>
          <w:ilvl w:val="0"/>
          <w:numId w:val="3"/>
        </w:numPr>
        <w:ind w:left="1843"/>
      </w:pPr>
      <w:r>
        <w:t>NOT: La operación NOT (negación lógica) toma un solo valor binario y lo invierte. Si el valor original es 1, el resultado será 0, y viceversa.</w:t>
      </w:r>
    </w:p>
    <w:p w14:paraId="5987B8C7" w14:textId="266D5DD6" w:rsidR="00FE340D" w:rsidRDefault="00FE340D" w:rsidP="007C690C">
      <w:pPr>
        <w:pStyle w:val="Prrafodelista"/>
        <w:numPr>
          <w:ilvl w:val="0"/>
          <w:numId w:val="3"/>
        </w:numPr>
        <w:ind w:left="1843"/>
      </w:pPr>
      <w:r>
        <w:t>XOR: La operación XOR (OR exclusivo) devuelve 1 si exactamente uno de los valores de entrada es 1; devuelve 0 si ambos valores son iguales.</w:t>
      </w:r>
    </w:p>
    <w:p w14:paraId="1FB15537" w14:textId="77777777" w:rsidR="007C690C" w:rsidRDefault="007C690C" w:rsidP="007C690C"/>
    <w:p w14:paraId="46C897C3" w14:textId="77777777" w:rsidR="00FE340D" w:rsidRDefault="00FE340D" w:rsidP="007C690C">
      <w:pPr>
        <w:pStyle w:val="Prrafodelista"/>
      </w:pPr>
      <w:r>
        <w:t>Estas operaciones lógicas son fundamentales para la creación de puertas lógicas y circuitos digitales que forman la base de la lógica digital utilizada en la electrónica y en la construcción de sistemas de cómputo.</w:t>
      </w:r>
    </w:p>
    <w:p w14:paraId="1872FC25" w14:textId="77777777" w:rsidR="00FE340D" w:rsidRDefault="00FE340D" w:rsidP="00FE340D">
      <w:pPr>
        <w:pStyle w:val="Prrafodelista"/>
      </w:pPr>
    </w:p>
    <w:p w14:paraId="1CF5D97F" w14:textId="0E3FC4ED" w:rsidR="002C7468" w:rsidRDefault="00FE340D" w:rsidP="00FE340D">
      <w:pPr>
        <w:pStyle w:val="Prrafodelista"/>
      </w:pPr>
      <w:r>
        <w:lastRenderedPageBreak/>
        <w:t xml:space="preserve">En resumen, las operaciones aritméticas involucran cálculos matemáticos en números binarios, mientras que las operaciones lógicas trabajan con valores binarios para tomar decisiones y realizar comparaciones. Ambos tipos de operaciones son esenciales para el funcionamiento de las </w:t>
      </w:r>
      <w:proofErr w:type="spellStart"/>
      <w:r>
        <w:t>CPUs</w:t>
      </w:r>
      <w:proofErr w:type="spellEnd"/>
      <w:r>
        <w:t xml:space="preserve"> y la lógica digital en general.</w:t>
      </w:r>
    </w:p>
    <w:p w14:paraId="0FCBB88D" w14:textId="77777777" w:rsidR="002C7468" w:rsidRDefault="002C7468" w:rsidP="002C7468"/>
    <w:p w14:paraId="1EA59303" w14:textId="77777777" w:rsidR="002C7468" w:rsidRDefault="002C7468" w:rsidP="002C7468">
      <w:r>
        <w:t>Evolución Histórica:</w:t>
      </w:r>
    </w:p>
    <w:p w14:paraId="5105A491" w14:textId="77777777" w:rsidR="002C7468" w:rsidRDefault="002C7468" w:rsidP="002C7468"/>
    <w:p w14:paraId="60873DA5" w14:textId="77777777" w:rsidR="002C7468" w:rsidRDefault="002C7468" w:rsidP="007C690C">
      <w:pPr>
        <w:pStyle w:val="Prrafodelista"/>
        <w:numPr>
          <w:ilvl w:val="0"/>
          <w:numId w:val="4"/>
        </w:numPr>
      </w:pPr>
      <w:r>
        <w:t xml:space="preserve">Las primeras </w:t>
      </w:r>
      <w:proofErr w:type="spellStart"/>
      <w:r>
        <w:t>ALUs</w:t>
      </w:r>
      <w:proofErr w:type="spellEnd"/>
      <w:r>
        <w:t xml:space="preserve"> eran bastante básicas y solo podían realizar operaciones simples como sumas y restas.</w:t>
      </w:r>
    </w:p>
    <w:p w14:paraId="3F54BD28" w14:textId="77777777" w:rsidR="002C7468" w:rsidRDefault="002C7468" w:rsidP="007C690C">
      <w:pPr>
        <w:pStyle w:val="Prrafodelista"/>
        <w:numPr>
          <w:ilvl w:val="0"/>
          <w:numId w:val="4"/>
        </w:numPr>
      </w:pPr>
      <w:r>
        <w:t xml:space="preserve">Con el tiempo, las </w:t>
      </w:r>
      <w:proofErr w:type="spellStart"/>
      <w:r>
        <w:t>ALUs</w:t>
      </w:r>
      <w:proofErr w:type="spellEnd"/>
      <w:r>
        <w:t xml:space="preserve"> se volvieron más sofisticadas, capaces de manejar una variedad más amplia de operaciones aritméticas y lógicas en un solo ciclo de reloj.</w:t>
      </w:r>
    </w:p>
    <w:p w14:paraId="30E975AF" w14:textId="77777777" w:rsidR="002C7468" w:rsidRDefault="002C7468" w:rsidP="007C690C">
      <w:pPr>
        <w:pStyle w:val="Prrafodelista"/>
        <w:numPr>
          <w:ilvl w:val="0"/>
          <w:numId w:val="4"/>
        </w:numPr>
      </w:pPr>
      <w:r>
        <w:t xml:space="preserve">El diseño y la optimización de </w:t>
      </w:r>
      <w:proofErr w:type="spellStart"/>
      <w:r>
        <w:t>ALUs</w:t>
      </w:r>
      <w:proofErr w:type="spellEnd"/>
      <w:r>
        <w:t xml:space="preserve"> han sido fundamentales en el desarrollo de </w:t>
      </w:r>
      <w:proofErr w:type="spellStart"/>
      <w:r>
        <w:t>CPUs</w:t>
      </w:r>
      <w:proofErr w:type="spellEnd"/>
      <w:r>
        <w:t xml:space="preserve"> más rápidas y eficientes.</w:t>
      </w:r>
    </w:p>
    <w:p w14:paraId="1BD84E2A" w14:textId="443098A4" w:rsidR="007C690C" w:rsidRDefault="002C7468" w:rsidP="002C7468">
      <w:pPr>
        <w:pStyle w:val="Prrafodelista"/>
        <w:numPr>
          <w:ilvl w:val="0"/>
          <w:numId w:val="4"/>
        </w:numPr>
      </w:pPr>
      <w:r>
        <w:t>En resumen, la CPU es el corazón de una computadora y contiene la ALU, que es la unidad encargada de realizar operaciones matemáticas y lógicas en los datos. A lo largo de la historia de la informática, la CPU ha evolucionado desde ejecutar instrucciones simples hasta realizar tareas complejas en una fracción de tiempo.</w:t>
      </w:r>
    </w:p>
    <w:p w14:paraId="59623E9C" w14:textId="77777777" w:rsidR="007C690C" w:rsidRPr="00047187" w:rsidRDefault="007C690C" w:rsidP="007C690C">
      <w:pPr>
        <w:pStyle w:val="Prrafodelista"/>
      </w:pPr>
    </w:p>
    <w:p w14:paraId="7D89F46D" w14:textId="21F7CACF" w:rsidR="008703E9" w:rsidRDefault="008703E9" w:rsidP="008703E9">
      <w:pPr>
        <w:pStyle w:val="Ttulo3"/>
      </w:pPr>
      <w:bookmarkStart w:id="16" w:name="_Toc143163790"/>
      <w:r>
        <w:t>La unidad de control</w:t>
      </w:r>
      <w:bookmarkEnd w:id="16"/>
    </w:p>
    <w:p w14:paraId="34D08CFB" w14:textId="77777777" w:rsidR="00B31910" w:rsidRDefault="00B31910" w:rsidP="00B31910">
      <w:r>
        <w:t>La Unidad de Control (UC) es una parte esencial de la Unidad Central de Procesamiento (CPU) de una computadora. Es responsable de coordinar y supervisar todas las operaciones que ocurren dentro de la CPU y asegurarse de que se ejecuten en el orden correcto. La UC interpreta las instrucciones del programa almacenadas en la memoria y coordina las acciones de otras partes de la CPU para ejecutar esas instrucciones de manera adecuada.</w:t>
      </w:r>
    </w:p>
    <w:p w14:paraId="3FBD4709" w14:textId="77777777" w:rsidR="00B31910" w:rsidRDefault="00B31910" w:rsidP="00B31910"/>
    <w:p w14:paraId="5B5AF38B" w14:textId="77777777" w:rsidR="00B31910" w:rsidRDefault="00B31910" w:rsidP="00B31910">
      <w:r>
        <w:lastRenderedPageBreak/>
        <w:t>Conceptos Clave:</w:t>
      </w:r>
    </w:p>
    <w:p w14:paraId="4B3DFC14" w14:textId="77777777" w:rsidR="00B31910" w:rsidRDefault="00B31910" w:rsidP="00B31910"/>
    <w:p w14:paraId="2585E58F" w14:textId="1A26A7E6" w:rsidR="00B31910" w:rsidRDefault="00B31910" w:rsidP="00B31910">
      <w:pPr>
        <w:pStyle w:val="Prrafodelista"/>
        <w:numPr>
          <w:ilvl w:val="0"/>
          <w:numId w:val="5"/>
        </w:numPr>
      </w:pPr>
      <w:r>
        <w:t>Decodificación de Instrucciones: La UC descompone las instrucciones en sus componentes individuales y determina qué operaciones se deben llevar a cabo. Esto implica interpretar el código de operación y los operandos de la instrucción.</w:t>
      </w:r>
    </w:p>
    <w:p w14:paraId="35EAEB1F" w14:textId="68A4ED0B" w:rsidR="00B31910" w:rsidRDefault="00B31910" w:rsidP="00B31910">
      <w:pPr>
        <w:pStyle w:val="Prrafodelista"/>
        <w:numPr>
          <w:ilvl w:val="0"/>
          <w:numId w:val="5"/>
        </w:numPr>
      </w:pPr>
      <w:r>
        <w:t xml:space="preserve">Generación de Señales de Control: La UC genera señales de control que indican a los componentes de la CPU, como la Unidad </w:t>
      </w:r>
      <w:proofErr w:type="gramStart"/>
      <w:r>
        <w:t>Aritmético-Lógica</w:t>
      </w:r>
      <w:proofErr w:type="gramEnd"/>
      <w:r>
        <w:t xml:space="preserve"> (ALU) y los registros, cómo realizar las operaciones requeridas por la instrucción.</w:t>
      </w:r>
    </w:p>
    <w:p w14:paraId="1F2F6B8C" w14:textId="04283C98" w:rsidR="00B31910" w:rsidRDefault="00B31910" w:rsidP="00B31910">
      <w:pPr>
        <w:pStyle w:val="Prrafodelista"/>
        <w:numPr>
          <w:ilvl w:val="0"/>
          <w:numId w:val="5"/>
        </w:numPr>
      </w:pPr>
      <w:r>
        <w:t>Secuenciación de Instrucciones: La UC garantiza que las instrucciones se ejecuten en el orden correcto. Coordinar la secuencia de instrucciones es fundamental para garantizar la coherencia y la integridad de los datos.</w:t>
      </w:r>
    </w:p>
    <w:p w14:paraId="793DA289" w14:textId="77777777" w:rsidR="00B31910" w:rsidRDefault="00B31910" w:rsidP="00B31910">
      <w:pPr>
        <w:pStyle w:val="Prrafodelista"/>
        <w:numPr>
          <w:ilvl w:val="0"/>
          <w:numId w:val="5"/>
        </w:numPr>
      </w:pPr>
      <w:r>
        <w:t>Gestión de Saltos y Ramificaciones: La UC maneja las instrucciones de salto y ramificación, que determinan qué instrucción se ejecutará a continuación en función de ciertas condiciones.</w:t>
      </w:r>
    </w:p>
    <w:p w14:paraId="4C916950" w14:textId="77777777" w:rsidR="00B31910" w:rsidRDefault="00B31910" w:rsidP="00B31910"/>
    <w:p w14:paraId="01821289" w14:textId="77777777" w:rsidR="00B31910" w:rsidRDefault="00B31910" w:rsidP="00B31910">
      <w:r>
        <w:t>Funcionamiento:</w:t>
      </w:r>
    </w:p>
    <w:p w14:paraId="760DB788" w14:textId="77777777" w:rsidR="00B31910" w:rsidRDefault="00B31910" w:rsidP="00B31910"/>
    <w:p w14:paraId="0746CB3B" w14:textId="77777777" w:rsidR="00B31910" w:rsidRDefault="00B31910" w:rsidP="00B31910">
      <w:r>
        <w:t xml:space="preserve">La Unidad de Control funciona en conjunto con la Unidad </w:t>
      </w:r>
      <w:proofErr w:type="gramStart"/>
      <w:r>
        <w:t>Aritmético-Lógica</w:t>
      </w:r>
      <w:proofErr w:type="gramEnd"/>
      <w:r>
        <w:t xml:space="preserve"> (ALU), la memoria y los registros. A medida que se ejecutan las instrucciones, la UC realiza los siguientes pasos:</w:t>
      </w:r>
    </w:p>
    <w:p w14:paraId="41EF47F6" w14:textId="77777777" w:rsidR="00B31910" w:rsidRDefault="00B31910" w:rsidP="00B31910"/>
    <w:p w14:paraId="42F6D8A8" w14:textId="6737507E" w:rsidR="00B31910" w:rsidRDefault="00B31910" w:rsidP="00B31910">
      <w:pPr>
        <w:pStyle w:val="Prrafodelista"/>
        <w:numPr>
          <w:ilvl w:val="0"/>
          <w:numId w:val="6"/>
        </w:numPr>
      </w:pPr>
      <w:r>
        <w:t xml:space="preserve">Buscar Instrucción: La UC busca la siguiente instrucción en la memoria principal utilizando la dirección de memoria almacenada en el </w:t>
      </w:r>
      <w:proofErr w:type="spellStart"/>
      <w:r>
        <w:t>Program</w:t>
      </w:r>
      <w:proofErr w:type="spellEnd"/>
      <w:r>
        <w:t xml:space="preserve"> </w:t>
      </w:r>
      <w:proofErr w:type="spellStart"/>
      <w:r>
        <w:t>Counter</w:t>
      </w:r>
      <w:proofErr w:type="spellEnd"/>
      <w:r>
        <w:t xml:space="preserve"> (Contador de Programa).</w:t>
      </w:r>
    </w:p>
    <w:p w14:paraId="18B68554" w14:textId="5D5B1295" w:rsidR="00B31910" w:rsidRDefault="00B31910" w:rsidP="00B31910">
      <w:pPr>
        <w:pStyle w:val="Prrafodelista"/>
        <w:numPr>
          <w:ilvl w:val="0"/>
          <w:numId w:val="6"/>
        </w:numPr>
      </w:pPr>
      <w:r>
        <w:t>Decodificar Instrucción: La instrucción recuperada se decodifica para determinar qué operación se debe realizar y qué datos se necesitan.</w:t>
      </w:r>
    </w:p>
    <w:p w14:paraId="1A300BFC" w14:textId="798025A5" w:rsidR="00B31910" w:rsidRDefault="00B31910" w:rsidP="00B31910">
      <w:pPr>
        <w:pStyle w:val="Prrafodelista"/>
        <w:numPr>
          <w:ilvl w:val="0"/>
          <w:numId w:val="6"/>
        </w:numPr>
      </w:pPr>
      <w:r>
        <w:lastRenderedPageBreak/>
        <w:t>Generar Señales de Control: La UC genera las señales de control necesarias para coordinar las acciones de la ALU, la memoria y otros componentes, asegurando que se realice la operación correcta.</w:t>
      </w:r>
    </w:p>
    <w:p w14:paraId="3B768137" w14:textId="586C9367" w:rsidR="00B31910" w:rsidRDefault="00B31910" w:rsidP="00B31910">
      <w:pPr>
        <w:pStyle w:val="Prrafodelista"/>
        <w:numPr>
          <w:ilvl w:val="0"/>
          <w:numId w:val="6"/>
        </w:numPr>
      </w:pPr>
      <w:r>
        <w:t>Ejecutar Instrucción: La ALU y otros componentes ejecutan la operación especificada por la instrucción bajo la dirección de la UC.</w:t>
      </w:r>
    </w:p>
    <w:p w14:paraId="4C47FF16" w14:textId="77777777" w:rsidR="00B31910" w:rsidRDefault="00B31910" w:rsidP="00475D67">
      <w:pPr>
        <w:pStyle w:val="Prrafodelista"/>
        <w:numPr>
          <w:ilvl w:val="0"/>
          <w:numId w:val="6"/>
        </w:numPr>
      </w:pPr>
      <w:r>
        <w:t xml:space="preserve">Actualizar el </w:t>
      </w:r>
      <w:proofErr w:type="spellStart"/>
      <w:r>
        <w:t>Program</w:t>
      </w:r>
      <w:proofErr w:type="spellEnd"/>
      <w:r>
        <w:t xml:space="preserve"> </w:t>
      </w:r>
      <w:proofErr w:type="spellStart"/>
      <w:r>
        <w:t>Counter</w:t>
      </w:r>
      <w:proofErr w:type="spellEnd"/>
      <w:r>
        <w:t xml:space="preserve">: Después de ejecutar la instrucción, el </w:t>
      </w:r>
      <w:proofErr w:type="spellStart"/>
      <w:r>
        <w:t>Program</w:t>
      </w:r>
      <w:proofErr w:type="spellEnd"/>
      <w:r>
        <w:t xml:space="preserve"> </w:t>
      </w:r>
      <w:proofErr w:type="spellStart"/>
      <w:r>
        <w:t>Counter</w:t>
      </w:r>
      <w:proofErr w:type="spellEnd"/>
      <w:r>
        <w:t xml:space="preserve"> se actualiza para apuntar a la siguiente instrucción en la secuencia.</w:t>
      </w:r>
    </w:p>
    <w:p w14:paraId="0111BC3F" w14:textId="77777777" w:rsidR="00B31910" w:rsidRDefault="00B31910" w:rsidP="00B31910"/>
    <w:p w14:paraId="206F7AC8" w14:textId="77777777" w:rsidR="00B31910" w:rsidRDefault="00B31910" w:rsidP="00B31910">
      <w:r>
        <w:t>Importancia:</w:t>
      </w:r>
    </w:p>
    <w:p w14:paraId="6FC5FF7B" w14:textId="77777777" w:rsidR="00B31910" w:rsidRDefault="00B31910" w:rsidP="00B31910"/>
    <w:p w14:paraId="19E6F933" w14:textId="77777777" w:rsidR="00B31910" w:rsidRDefault="00B31910" w:rsidP="00B31910">
      <w:r>
        <w:t>La Unidad de Control juega un papel crítico en el funcionamiento general de la CPU. Su capacidad para coordinar y controlar las operaciones asegura que las instrucciones se ejecuten de manera ordenada y eficiente. La UC también es responsable de gestionar interrupciones y excepciones, lo que permite que la CPU responda a eventos externos o situaciones inesperadas.</w:t>
      </w:r>
    </w:p>
    <w:p w14:paraId="4CF2DDC9" w14:textId="77777777" w:rsidR="00B31910" w:rsidRDefault="00B31910" w:rsidP="00B31910"/>
    <w:p w14:paraId="1C335412" w14:textId="77777777" w:rsidR="00B31910" w:rsidRDefault="00B31910" w:rsidP="00B31910">
      <w:r>
        <w:t>Evolución Histórica:</w:t>
      </w:r>
    </w:p>
    <w:p w14:paraId="782CE72A" w14:textId="77777777" w:rsidR="00B31910" w:rsidRDefault="00B31910" w:rsidP="00B31910"/>
    <w:p w14:paraId="6DAD3209" w14:textId="77777777" w:rsidR="00B31910" w:rsidRDefault="00B31910" w:rsidP="00B31910">
      <w:r>
        <w:t xml:space="preserve">A medida que las </w:t>
      </w:r>
      <w:proofErr w:type="spellStart"/>
      <w:r>
        <w:t>CPUs</w:t>
      </w:r>
      <w:proofErr w:type="spellEnd"/>
      <w:r>
        <w:t xml:space="preserve"> se volvieron más complejas, la Unidad de Control también evolucionó para manejar instrucciones más complejas y mejorar la eficiencia en la ejecución de programas.</w:t>
      </w:r>
    </w:p>
    <w:p w14:paraId="2865862C" w14:textId="77777777" w:rsidR="00B31910" w:rsidRDefault="00B31910" w:rsidP="00B31910"/>
    <w:p w14:paraId="04120E73" w14:textId="59D9060C" w:rsidR="00B31910" w:rsidRDefault="00B31910" w:rsidP="00B31910">
      <w:r>
        <w:t>En resumen, la Unidad de Control es una parte fundamental de la CPU que coordina y controla las operaciones internas, garantizando que las instrucciones se ejecuten en el orden correcto y que la CPU funcione de manera eficiente y coherente.</w:t>
      </w:r>
    </w:p>
    <w:p w14:paraId="3ECA70C2" w14:textId="77777777" w:rsidR="00DF3122" w:rsidRDefault="00DF3122" w:rsidP="00B31910"/>
    <w:p w14:paraId="566D8F99" w14:textId="77777777" w:rsidR="00DF3122" w:rsidRPr="00B31910" w:rsidRDefault="00DF3122" w:rsidP="00B31910"/>
    <w:p w14:paraId="5363073C" w14:textId="3A2C270A" w:rsidR="008703E9" w:rsidRDefault="008703E9" w:rsidP="008703E9">
      <w:pPr>
        <w:pStyle w:val="Ttulo3"/>
      </w:pPr>
      <w:bookmarkStart w:id="17" w:name="_Toc143163791"/>
      <w:r>
        <w:lastRenderedPageBreak/>
        <w:t>La Unidad de Ejecución</w:t>
      </w:r>
      <w:bookmarkEnd w:id="17"/>
      <w:r>
        <w:t xml:space="preserve"> </w:t>
      </w:r>
    </w:p>
    <w:p w14:paraId="7F82FCAC" w14:textId="38D35DE2" w:rsidR="00DF3122" w:rsidRDefault="00DF3122" w:rsidP="00DF3122">
      <w:r>
        <w:t>L</w:t>
      </w:r>
      <w:r w:rsidRPr="00DF3122">
        <w:t xml:space="preserve"> </w:t>
      </w:r>
      <w:r>
        <w:t>a Unidad de Ejecución (EU) es un componente clave dentro de la Unidad Central de Procesamiento (CPU) de una computadora. Esta unidad es responsable de llevar a cabo las operaciones aritméticas y lógicas que se requieren para ejecutar las instrucciones de un programa. La EU trabaja en conjunto con la Unidad de Control (UC) para procesar datos y realizar cálculos de manera eficiente.</w:t>
      </w:r>
    </w:p>
    <w:p w14:paraId="5F245169" w14:textId="77777777" w:rsidR="00DF3122" w:rsidRDefault="00DF3122" w:rsidP="00DF3122"/>
    <w:p w14:paraId="0F541DF6" w14:textId="77777777" w:rsidR="00DF3122" w:rsidRDefault="00DF3122" w:rsidP="00DF3122">
      <w:r>
        <w:t>Conceptos Clave:</w:t>
      </w:r>
    </w:p>
    <w:p w14:paraId="290E20AA" w14:textId="77777777" w:rsidR="00DF3122" w:rsidRDefault="00DF3122" w:rsidP="00DF3122"/>
    <w:p w14:paraId="2E2AF385" w14:textId="217EDD76" w:rsidR="00DF3122" w:rsidRDefault="00DF3122" w:rsidP="00DF3122">
      <w:pPr>
        <w:pStyle w:val="Prrafodelista"/>
        <w:numPr>
          <w:ilvl w:val="0"/>
          <w:numId w:val="7"/>
        </w:numPr>
      </w:pPr>
      <w:r>
        <w:t xml:space="preserve">Operaciones Aritméticas y Lógicas: La EU es la parte de la CPU que contiene la Unidad </w:t>
      </w:r>
      <w:proofErr w:type="gramStart"/>
      <w:r>
        <w:t>Aritmético-Lógica</w:t>
      </w:r>
      <w:proofErr w:type="gramEnd"/>
      <w:r>
        <w:t xml:space="preserve"> (ALU). Esta ALU se encarga de realizar operaciones matemáticas y lógicas, como sumas, restas, multiplicaciones, divisiones y comparaciones, en los datos que se procesan.</w:t>
      </w:r>
    </w:p>
    <w:p w14:paraId="1369DEA0" w14:textId="7FF7E952" w:rsidR="00DF3122" w:rsidRDefault="00DF3122" w:rsidP="00DF3122">
      <w:pPr>
        <w:pStyle w:val="Prrafodelista"/>
        <w:numPr>
          <w:ilvl w:val="0"/>
          <w:numId w:val="7"/>
        </w:numPr>
      </w:pPr>
      <w:r>
        <w:t>Registros: La EU opera con registros, que son ubicaciones de almacenamiento interno de alta velocidad. Los registros son utilizados para contener los datos que se procesarán y los resultados de las operaciones.</w:t>
      </w:r>
    </w:p>
    <w:p w14:paraId="5F8E4A75" w14:textId="77777777" w:rsidR="00DF3122" w:rsidRDefault="00DF3122" w:rsidP="009C4F05">
      <w:pPr>
        <w:pStyle w:val="Prrafodelista"/>
        <w:numPr>
          <w:ilvl w:val="0"/>
          <w:numId w:val="7"/>
        </w:numPr>
      </w:pPr>
      <w:r>
        <w:t xml:space="preserve">Pipeline: Muchas </w:t>
      </w:r>
      <w:proofErr w:type="spellStart"/>
      <w:r>
        <w:t>CPUs</w:t>
      </w:r>
      <w:proofErr w:type="spellEnd"/>
      <w:r>
        <w:t xml:space="preserve"> modernas utilizan el concepto de pipeline para aumentar la eficiencia. En un pipeline, las instrucciones se dividen en etapas y varias instrucciones pueden estar en diferentes etapas de ejecución al mismo tiempo. La EU juega un papel fundamental en el procesamiento en pipeline.</w:t>
      </w:r>
    </w:p>
    <w:p w14:paraId="70CB5C64" w14:textId="77777777" w:rsidR="00DF3122" w:rsidRDefault="00DF3122" w:rsidP="00DF3122"/>
    <w:p w14:paraId="44A46C21" w14:textId="77777777" w:rsidR="00DF3122" w:rsidRDefault="00DF3122" w:rsidP="00DF3122">
      <w:r>
        <w:t>Funcionamiento:</w:t>
      </w:r>
    </w:p>
    <w:p w14:paraId="72D4F4F1" w14:textId="77777777" w:rsidR="00DF3122" w:rsidRDefault="00DF3122" w:rsidP="00DF3122"/>
    <w:p w14:paraId="6EC5C246" w14:textId="77777777" w:rsidR="00DF3122" w:rsidRDefault="00DF3122" w:rsidP="00DF3122">
      <w:r>
        <w:t>La Unidad de Ejecución trabaja en conjunto con la Unidad de Control y sigue los pasos del ciclo de instrucción que mencionamos anteriormente. Una vez que la UC decodifica una instrucción y genera las señales de control, la EU entra en acción:</w:t>
      </w:r>
    </w:p>
    <w:p w14:paraId="33BAFA08" w14:textId="77777777" w:rsidR="00DF3122" w:rsidRDefault="00DF3122" w:rsidP="00DF3122"/>
    <w:p w14:paraId="3121B171" w14:textId="78F0FCE5" w:rsidR="00DF3122" w:rsidRDefault="00DF3122" w:rsidP="00DF3122">
      <w:pPr>
        <w:pStyle w:val="Prrafodelista"/>
        <w:numPr>
          <w:ilvl w:val="0"/>
          <w:numId w:val="8"/>
        </w:numPr>
      </w:pPr>
      <w:r>
        <w:lastRenderedPageBreak/>
        <w:t>Obtención de Operandos: La EU accede a los registros y a la memoria principal para obtener los operandos necesarios para la operación que se va a realizar.</w:t>
      </w:r>
    </w:p>
    <w:p w14:paraId="6241E3F7" w14:textId="1C1A5D71" w:rsidR="00DF3122" w:rsidRDefault="00DF3122" w:rsidP="00DF3122">
      <w:pPr>
        <w:pStyle w:val="Prrafodelista"/>
        <w:numPr>
          <w:ilvl w:val="0"/>
          <w:numId w:val="8"/>
        </w:numPr>
      </w:pPr>
      <w:r>
        <w:t>Operaciones Aritméticas y Lógicas: Utilizando la ALU, la EU ejecuta la operación requerida en los operandos. Por ejemplo, si es una suma, la EU enviará los operandos a la ALU, realizará la suma y almacenará el resultado en un registro.</w:t>
      </w:r>
    </w:p>
    <w:p w14:paraId="0C711EEB" w14:textId="2558F30E" w:rsidR="00DF3122" w:rsidRDefault="00DF3122" w:rsidP="00DF3122">
      <w:pPr>
        <w:pStyle w:val="Prrafodelista"/>
        <w:numPr>
          <w:ilvl w:val="0"/>
          <w:numId w:val="8"/>
        </w:numPr>
      </w:pPr>
      <w:r>
        <w:t>Almacenamiento de Resultados: Después de completar la operación, la EU almacena el resultado en un registro apropiado, que podría ser el mismo registro que contenía uno de los operandos.</w:t>
      </w:r>
    </w:p>
    <w:p w14:paraId="6ABBD963" w14:textId="77777777" w:rsidR="00DF3122" w:rsidRDefault="00DF3122" w:rsidP="009C4F05">
      <w:pPr>
        <w:pStyle w:val="Prrafodelista"/>
        <w:numPr>
          <w:ilvl w:val="0"/>
          <w:numId w:val="8"/>
        </w:numPr>
      </w:pPr>
      <w:r>
        <w:t>Actualización de Estado: La EU también puede actualizar los indicadores de estado que pueden ser utilizados por la UC para controlar flujos de programa o condiciones de salto.</w:t>
      </w:r>
    </w:p>
    <w:p w14:paraId="438F97C3" w14:textId="77777777" w:rsidR="00DF3122" w:rsidRDefault="00DF3122" w:rsidP="00DF3122"/>
    <w:p w14:paraId="76BDE3C9" w14:textId="77777777" w:rsidR="00DF3122" w:rsidRDefault="00DF3122" w:rsidP="00DF3122">
      <w:r>
        <w:t>Importancia:</w:t>
      </w:r>
    </w:p>
    <w:p w14:paraId="6DD88EF4" w14:textId="77777777" w:rsidR="00DF3122" w:rsidRDefault="00DF3122" w:rsidP="00DF3122"/>
    <w:p w14:paraId="27F10713" w14:textId="77777777" w:rsidR="00DF3122" w:rsidRDefault="00DF3122" w:rsidP="00DF3122">
      <w:r>
        <w:t>La Unidad de Ejecución es el corazón de la CPU en términos de procesamiento real de datos. Realiza las operaciones matemáticas y lógicas necesarias para ejecutar programas y realizar cálculos. La eficiencia y velocidad de la EU son cruciales para el rendimiento general de la CPU.</w:t>
      </w:r>
    </w:p>
    <w:p w14:paraId="64A9350C" w14:textId="77777777" w:rsidR="00DF3122" w:rsidRDefault="00DF3122" w:rsidP="00DF3122"/>
    <w:p w14:paraId="4A6502B2" w14:textId="77777777" w:rsidR="00DF3122" w:rsidRDefault="00DF3122" w:rsidP="00DF3122">
      <w:r>
        <w:t>Evolución Histórica:</w:t>
      </w:r>
    </w:p>
    <w:p w14:paraId="202551BD" w14:textId="77777777" w:rsidR="00DF3122" w:rsidRDefault="00DF3122" w:rsidP="00DF3122"/>
    <w:p w14:paraId="52BD88CA" w14:textId="77777777" w:rsidR="00DF3122" w:rsidRDefault="00DF3122" w:rsidP="00DF3122">
      <w:r>
        <w:t xml:space="preserve">Con el avance de la tecnología y la demanda de </w:t>
      </w:r>
      <w:proofErr w:type="spellStart"/>
      <w:r>
        <w:t>CPUs</w:t>
      </w:r>
      <w:proofErr w:type="spellEnd"/>
      <w:r>
        <w:t xml:space="preserve"> más rápidas y eficientes, las Unidades de Ejecución se han vuelto más complejas y capaces. Las </w:t>
      </w:r>
      <w:proofErr w:type="spellStart"/>
      <w:r>
        <w:t>CPUs</w:t>
      </w:r>
      <w:proofErr w:type="spellEnd"/>
      <w:r>
        <w:t xml:space="preserve"> modernas tienen múltiples unidades de ejecución y utilizan técnicas de ejecución fuera de orden y pipelines más profundos para aumentar la velocidad y eficiencia de procesamiento.</w:t>
      </w:r>
    </w:p>
    <w:p w14:paraId="4C359203" w14:textId="77777777" w:rsidR="00DF3122" w:rsidRDefault="00DF3122" w:rsidP="00DF3122"/>
    <w:p w14:paraId="2BDC97B0" w14:textId="3E2F54C2" w:rsidR="00DF3122" w:rsidRDefault="00DF3122" w:rsidP="00DF3122">
      <w:r>
        <w:lastRenderedPageBreak/>
        <w:t>En resumen, la Unidad de Ejecución es el componente de la CPU encargado de llevar a cabo operaciones aritméticas y lógicas en los datos procesados. Trabaja en estrecha colaboración con la Unidad de Control para garantizar que las instrucciones se ejecuten correctamente y los cálculos se realicen con precisión.</w:t>
      </w:r>
    </w:p>
    <w:p w14:paraId="6D27EB8F" w14:textId="77777777" w:rsidR="009C4F05" w:rsidRPr="00DF3122" w:rsidRDefault="009C4F05" w:rsidP="00DF3122"/>
    <w:p w14:paraId="3072E5DF" w14:textId="4AE27B2E" w:rsidR="008703E9" w:rsidRDefault="008703E9" w:rsidP="008703E9">
      <w:pPr>
        <w:pStyle w:val="Ttulo3"/>
      </w:pPr>
      <w:bookmarkStart w:id="18" w:name="_Toc143163792"/>
      <w:r>
        <w:t>Los registros</w:t>
      </w:r>
      <w:bookmarkEnd w:id="18"/>
    </w:p>
    <w:p w14:paraId="640E99C5" w14:textId="77777777" w:rsidR="00545AA4" w:rsidRDefault="00545AA4" w:rsidP="00545AA4">
      <w:r>
        <w:t>En el contexto de la arquitectura de una computadora, los registros son ubicaciones de almacenamiento de alta velocidad y capacidad limitada que forman parte de la Unidad Central de Procesamiento (CPU). Los registros son componentes internos fundamentales que almacenan datos temporales y son utilizados para realizar operaciones y controlar el flujo de instrucciones.</w:t>
      </w:r>
    </w:p>
    <w:p w14:paraId="1F2DFF1F" w14:textId="77777777" w:rsidR="00545AA4" w:rsidRDefault="00545AA4" w:rsidP="00545AA4"/>
    <w:p w14:paraId="42A118F6" w14:textId="77777777" w:rsidR="00545AA4" w:rsidRDefault="00545AA4" w:rsidP="00545AA4">
      <w:r>
        <w:t>Conceptos Clave:</w:t>
      </w:r>
    </w:p>
    <w:p w14:paraId="394760E5" w14:textId="77777777" w:rsidR="00545AA4" w:rsidRDefault="00545AA4" w:rsidP="00545AA4"/>
    <w:p w14:paraId="4706FD5F" w14:textId="29E7DFDF" w:rsidR="00545AA4" w:rsidRDefault="00545AA4" w:rsidP="00545AA4">
      <w:pPr>
        <w:pStyle w:val="Prrafodelista"/>
        <w:numPr>
          <w:ilvl w:val="0"/>
          <w:numId w:val="9"/>
        </w:numPr>
      </w:pPr>
      <w:r>
        <w:t>Almacenamiento Temporal: Los registros son ubicaciones de almacenamiento internas de la CPU que se utilizan para almacenar datos temporales durante la ejecución de instrucciones. Proporcionan una rápida accesibilidad a los datos que se utilizan con frecuencia.</w:t>
      </w:r>
    </w:p>
    <w:p w14:paraId="2883D37E" w14:textId="18657756" w:rsidR="00545AA4" w:rsidRDefault="00545AA4" w:rsidP="00545AA4">
      <w:pPr>
        <w:pStyle w:val="Prrafodelista"/>
        <w:numPr>
          <w:ilvl w:val="0"/>
          <w:numId w:val="9"/>
        </w:numPr>
      </w:pPr>
      <w:r>
        <w:t>Tipos de Registros: En una CPU, existen varios tipos de registros, cada uno con un propósito específico:</w:t>
      </w:r>
    </w:p>
    <w:p w14:paraId="64556250" w14:textId="77777777" w:rsidR="00545AA4" w:rsidRDefault="00545AA4" w:rsidP="0033291C">
      <w:pPr>
        <w:pStyle w:val="Prrafodelista"/>
        <w:numPr>
          <w:ilvl w:val="0"/>
          <w:numId w:val="9"/>
        </w:numPr>
        <w:ind w:left="2127"/>
      </w:pPr>
      <w:r>
        <w:t>Registros de Propósito General: Almacenan datos que son utilizados en diversas operaciones y cálculos.</w:t>
      </w:r>
    </w:p>
    <w:p w14:paraId="3AA9733A" w14:textId="77777777" w:rsidR="00545AA4" w:rsidRDefault="00545AA4" w:rsidP="0033291C">
      <w:pPr>
        <w:pStyle w:val="Prrafodelista"/>
        <w:numPr>
          <w:ilvl w:val="0"/>
          <w:numId w:val="9"/>
        </w:numPr>
        <w:ind w:left="2127"/>
      </w:pPr>
      <w:r>
        <w:t xml:space="preserve">Contadores: Mantienen la posición actual de la instrucción que se está ejecutando, como el </w:t>
      </w:r>
      <w:proofErr w:type="spellStart"/>
      <w:r>
        <w:t>Program</w:t>
      </w:r>
      <w:proofErr w:type="spellEnd"/>
      <w:r>
        <w:t xml:space="preserve"> </w:t>
      </w:r>
      <w:proofErr w:type="spellStart"/>
      <w:r>
        <w:t>Counter</w:t>
      </w:r>
      <w:proofErr w:type="spellEnd"/>
      <w:r>
        <w:t>.</w:t>
      </w:r>
    </w:p>
    <w:p w14:paraId="11B63B95" w14:textId="77777777" w:rsidR="00545AA4" w:rsidRDefault="00545AA4" w:rsidP="0033291C">
      <w:pPr>
        <w:pStyle w:val="Prrafodelista"/>
        <w:numPr>
          <w:ilvl w:val="0"/>
          <w:numId w:val="9"/>
        </w:numPr>
        <w:ind w:left="2127"/>
      </w:pPr>
      <w:r>
        <w:t>Registros de Datos: Almacenan los datos que serán procesados por la ALU.</w:t>
      </w:r>
    </w:p>
    <w:p w14:paraId="17188FDC" w14:textId="77777777" w:rsidR="00545AA4" w:rsidRDefault="00545AA4" w:rsidP="0033291C">
      <w:pPr>
        <w:pStyle w:val="Prrafodelista"/>
        <w:numPr>
          <w:ilvl w:val="0"/>
          <w:numId w:val="9"/>
        </w:numPr>
        <w:ind w:left="2127"/>
      </w:pPr>
      <w:r>
        <w:t>Registros de Dirección: Contienen direcciones de memoria que se utilizan para acceder a datos almacenados en la memoria principal.</w:t>
      </w:r>
    </w:p>
    <w:p w14:paraId="24539E66" w14:textId="77777777" w:rsidR="00545AA4" w:rsidRDefault="00545AA4" w:rsidP="0033291C">
      <w:pPr>
        <w:pStyle w:val="Prrafodelista"/>
        <w:numPr>
          <w:ilvl w:val="0"/>
          <w:numId w:val="9"/>
        </w:numPr>
        <w:ind w:left="2127"/>
      </w:pPr>
      <w:r>
        <w:lastRenderedPageBreak/>
        <w:t>Registros de Estado: Almacenan información sobre el estado actual de la CPU, como indicadores de condición y banderas.</w:t>
      </w:r>
    </w:p>
    <w:p w14:paraId="36F080BA" w14:textId="77777777" w:rsidR="00545AA4" w:rsidRDefault="00545AA4" w:rsidP="00545AA4">
      <w:pPr>
        <w:pStyle w:val="Prrafodelista"/>
        <w:numPr>
          <w:ilvl w:val="0"/>
          <w:numId w:val="9"/>
        </w:numPr>
      </w:pPr>
      <w:r>
        <w:t>Operaciones de Registro a Registro: Muchas operaciones en la CPU involucran el movimiento y manipulación de datos entre registros. Estas operaciones suelen ser más rápidas que las operaciones de acceso a memoria principal.</w:t>
      </w:r>
    </w:p>
    <w:p w14:paraId="438738F6" w14:textId="77777777" w:rsidR="00545AA4" w:rsidRDefault="00545AA4" w:rsidP="00545AA4"/>
    <w:p w14:paraId="35A10398" w14:textId="77777777" w:rsidR="00545AA4" w:rsidRDefault="00545AA4" w:rsidP="00545AA4">
      <w:r>
        <w:t>Funcionamiento:</w:t>
      </w:r>
    </w:p>
    <w:p w14:paraId="7D13A9F8" w14:textId="77777777" w:rsidR="00545AA4" w:rsidRDefault="00545AA4" w:rsidP="00545AA4"/>
    <w:p w14:paraId="766C816E" w14:textId="77777777" w:rsidR="00545AA4" w:rsidRDefault="00545AA4" w:rsidP="00545AA4">
      <w:r>
        <w:t xml:space="preserve">Durante la ejecución de instrucciones, los registros desempeñan un papel esencial. Cuando una instrucción se ejecuta, los datos se transfieren de la memoria principal a registros, donde se pueden procesar más eficientemente. Por ejemplo, para realizar una suma, los operandos se cargarían en registros de datos antes de que la Unidad </w:t>
      </w:r>
      <w:proofErr w:type="gramStart"/>
      <w:r>
        <w:t>Aritmético-Lógica</w:t>
      </w:r>
      <w:proofErr w:type="gramEnd"/>
      <w:r>
        <w:t xml:space="preserve"> (ALU) realice la operación. Una vez que se completa la operación, el resultado se puede almacenar en otro registro.</w:t>
      </w:r>
    </w:p>
    <w:p w14:paraId="3BAE605B" w14:textId="77777777" w:rsidR="00545AA4" w:rsidRDefault="00545AA4" w:rsidP="00545AA4"/>
    <w:p w14:paraId="2BB36597" w14:textId="77777777" w:rsidR="00545AA4" w:rsidRDefault="00545AA4" w:rsidP="00545AA4">
      <w:r>
        <w:t>Importancia:</w:t>
      </w:r>
    </w:p>
    <w:p w14:paraId="1C4D263A" w14:textId="77777777" w:rsidR="00545AA4" w:rsidRDefault="00545AA4" w:rsidP="00545AA4"/>
    <w:p w14:paraId="56C046C7" w14:textId="77777777" w:rsidR="00545AA4" w:rsidRDefault="00545AA4" w:rsidP="00545AA4">
      <w:r>
        <w:t>Los registros son vitales para el funcionamiento eficiente de una CPU. Proporcionan un almacenamiento de alta velocidad que minimiza la latencia en la ejecución de instrucciones y operaciones. Al permitir el acceso rápido a datos y la manipulación de información temporal, los registros contribuyen a la velocidad y el rendimiento general de la CPU.</w:t>
      </w:r>
    </w:p>
    <w:p w14:paraId="2968139D" w14:textId="77777777" w:rsidR="00545AA4" w:rsidRDefault="00545AA4" w:rsidP="00545AA4"/>
    <w:p w14:paraId="18C54747" w14:textId="77777777" w:rsidR="00545AA4" w:rsidRDefault="00545AA4" w:rsidP="00545AA4">
      <w:r>
        <w:t>Evolución Histórica:</w:t>
      </w:r>
    </w:p>
    <w:p w14:paraId="634C2F14" w14:textId="77777777" w:rsidR="00545AA4" w:rsidRDefault="00545AA4" w:rsidP="00545AA4"/>
    <w:p w14:paraId="7CB70C9F" w14:textId="77777777" w:rsidR="00545AA4" w:rsidRDefault="00545AA4" w:rsidP="00545AA4">
      <w:r>
        <w:t xml:space="preserve">Con el avance de la tecnología, la cantidad y el tipo de registros en una CPU han evolucionado. Las </w:t>
      </w:r>
      <w:proofErr w:type="spellStart"/>
      <w:r>
        <w:t>CPUs</w:t>
      </w:r>
      <w:proofErr w:type="spellEnd"/>
      <w:r>
        <w:t xml:space="preserve"> modernas a menudo tienen múltiples conjuntos de registros especializados para diferentes tipos de operaciones, lo que aumenta la eficiencia y la capacidad de realizar operaciones paralelas.</w:t>
      </w:r>
    </w:p>
    <w:p w14:paraId="156C215B" w14:textId="77777777" w:rsidR="00545AA4" w:rsidRDefault="00545AA4" w:rsidP="00545AA4"/>
    <w:p w14:paraId="13A28FA5" w14:textId="7048619E" w:rsidR="009C4F05" w:rsidRDefault="00545AA4" w:rsidP="00545AA4">
      <w:r>
        <w:t>En resumen, los registros son ubicaciones de almacenamiento de alta velocidad dentro de la CPU que se utilizan para almacenar datos temporales durante la ejecución de instrucciones. Son fundamentales para el rendimiento y la eficiencia de la CPU al permitir un acceso rápido a los datos utilizados en operaciones y cálculos.</w:t>
      </w:r>
    </w:p>
    <w:p w14:paraId="4E3BA518" w14:textId="77777777" w:rsidR="0033291C" w:rsidRPr="009C4F05" w:rsidRDefault="0033291C" w:rsidP="00545AA4"/>
    <w:p w14:paraId="42E9619F" w14:textId="19197BF7" w:rsidR="008703E9" w:rsidRDefault="008703E9" w:rsidP="008703E9">
      <w:pPr>
        <w:pStyle w:val="Ttulo2"/>
      </w:pPr>
      <w:bookmarkStart w:id="19" w:name="_Toc143163793"/>
      <w:r>
        <w:t>Memoria Primaria</w:t>
      </w:r>
      <w:bookmarkEnd w:id="19"/>
    </w:p>
    <w:p w14:paraId="7CB74A6F" w14:textId="77777777" w:rsidR="0069219B" w:rsidRDefault="0069219B" w:rsidP="0069219B">
      <w:r>
        <w:t>La Memoria Primaria, también conocida como memoria principal o memoria RAM (</w:t>
      </w:r>
      <w:proofErr w:type="spellStart"/>
      <w:r>
        <w:t>Random</w:t>
      </w:r>
      <w:proofErr w:type="spellEnd"/>
      <w:r>
        <w:t xml:space="preserve"> Access </w:t>
      </w:r>
      <w:proofErr w:type="spellStart"/>
      <w:r>
        <w:t>Memory</w:t>
      </w:r>
      <w:proofErr w:type="spellEnd"/>
      <w:r>
        <w:t>), es un componente fundamental de una computadora. Esta memoria es utilizada para almacenar datos y programas en ejecución mientras la computadora está encendida. La memoria primaria es volátil, lo que significa que su contenido se borra cuando se apaga la computadora.</w:t>
      </w:r>
    </w:p>
    <w:p w14:paraId="1EAF8008" w14:textId="77777777" w:rsidR="0069219B" w:rsidRDefault="0069219B" w:rsidP="0069219B"/>
    <w:p w14:paraId="4DCF888C" w14:textId="77777777" w:rsidR="0069219B" w:rsidRDefault="0069219B" w:rsidP="0069219B">
      <w:r>
        <w:t>Conceptos Clave:</w:t>
      </w:r>
    </w:p>
    <w:p w14:paraId="2DB6544D" w14:textId="77777777" w:rsidR="0069219B" w:rsidRDefault="0069219B" w:rsidP="0069219B"/>
    <w:p w14:paraId="3DEBA7FA" w14:textId="00816065" w:rsidR="0069219B" w:rsidRDefault="0069219B" w:rsidP="0069219B">
      <w:pPr>
        <w:pStyle w:val="Prrafodelista"/>
        <w:numPr>
          <w:ilvl w:val="0"/>
          <w:numId w:val="10"/>
        </w:numPr>
      </w:pPr>
      <w:r>
        <w:t>Almacenamiento Temporal: La memoria primaria almacena los datos y programas que se utilizan activamente durante la ejecución. Cuando un programa se carga en la memoria principal, el procesador puede acceder rápidamente a los datos necesarios para su ejecución.</w:t>
      </w:r>
    </w:p>
    <w:p w14:paraId="2450E312" w14:textId="3734DBD2" w:rsidR="0069219B" w:rsidRDefault="0069219B" w:rsidP="0069219B">
      <w:pPr>
        <w:pStyle w:val="Prrafodelista"/>
        <w:numPr>
          <w:ilvl w:val="0"/>
          <w:numId w:val="10"/>
        </w:numPr>
      </w:pPr>
      <w:r>
        <w:t>Acceso Aleatorio: La "</w:t>
      </w:r>
      <w:proofErr w:type="spellStart"/>
      <w:r>
        <w:t>Random</w:t>
      </w:r>
      <w:proofErr w:type="spellEnd"/>
      <w:r>
        <w:t xml:space="preserve"> Access" en "RAM" se refiere a la capacidad de acceder a cualquier ubicación de memoria en cualquier momento, sin importar su posición física. Esto permite un acceso rápido y eficiente a los datos.</w:t>
      </w:r>
    </w:p>
    <w:p w14:paraId="4E23EE3F" w14:textId="77777777" w:rsidR="0069219B" w:rsidRDefault="0069219B" w:rsidP="0069219B">
      <w:pPr>
        <w:pStyle w:val="Prrafodelista"/>
        <w:numPr>
          <w:ilvl w:val="0"/>
          <w:numId w:val="10"/>
        </w:numPr>
      </w:pPr>
      <w:r>
        <w:t>Ubicaciones de Memoria: La memoria primaria se organiza en celdas o ubicaciones de memoria, cada una identificada por una dirección única. Los programas y datos se almacenan en estas ubicaciones y se pueden acceder mediante sus direcciones.</w:t>
      </w:r>
    </w:p>
    <w:p w14:paraId="5377D661" w14:textId="77777777" w:rsidR="0069219B" w:rsidRDefault="0069219B" w:rsidP="0069219B"/>
    <w:p w14:paraId="43FEA8F4" w14:textId="77777777" w:rsidR="001457EC" w:rsidRDefault="001457EC" w:rsidP="0069219B"/>
    <w:p w14:paraId="37682BDE" w14:textId="77777777" w:rsidR="0069219B" w:rsidRDefault="0069219B" w:rsidP="0069219B">
      <w:r>
        <w:lastRenderedPageBreak/>
        <w:t>Funcionamiento:</w:t>
      </w:r>
    </w:p>
    <w:p w14:paraId="3267BB51" w14:textId="77777777" w:rsidR="0069219B" w:rsidRDefault="0069219B" w:rsidP="0069219B"/>
    <w:p w14:paraId="5089D9D5" w14:textId="77777777" w:rsidR="0069219B" w:rsidRDefault="0069219B" w:rsidP="0069219B">
      <w:r>
        <w:t>Cuando una computadora se enciende, el sistema operativo y otros programas se cargan en la memoria primaria desde el almacenamiento secundario, como el disco duro. Durante la ejecución, el procesador accede a los datos y las instrucciones almacenadas en la memoria primaria para llevar a cabo operaciones y cálculos.</w:t>
      </w:r>
    </w:p>
    <w:p w14:paraId="53769E30" w14:textId="77777777" w:rsidR="0069219B" w:rsidRDefault="0069219B" w:rsidP="0069219B"/>
    <w:p w14:paraId="089F812A" w14:textId="77777777" w:rsidR="0069219B" w:rsidRDefault="0069219B" w:rsidP="0069219B">
      <w:r>
        <w:t>La memoria primaria es mucho más rápida que el almacenamiento secundario, como los discos duros, pero también es más costosa de producir y tiene una capacidad limitada en comparación. Esto significa que los programas y datos deben administrarse cuidadosamente para evitar el agotamiento de la memoria.</w:t>
      </w:r>
    </w:p>
    <w:p w14:paraId="6A2AE70C" w14:textId="77777777" w:rsidR="0069219B" w:rsidRDefault="0069219B" w:rsidP="0069219B"/>
    <w:p w14:paraId="0AEE9972" w14:textId="77777777" w:rsidR="0069219B" w:rsidRDefault="0069219B" w:rsidP="0069219B">
      <w:r>
        <w:t>Importancia:</w:t>
      </w:r>
    </w:p>
    <w:p w14:paraId="7E8154F8" w14:textId="77777777" w:rsidR="0069219B" w:rsidRDefault="0069219B" w:rsidP="0069219B"/>
    <w:p w14:paraId="35A9A5B3" w14:textId="1BA47900" w:rsidR="0069219B" w:rsidRDefault="0069219B" w:rsidP="0069219B">
      <w:r>
        <w:t>La memoria primaria es esencial para el rendimiento y la operación de una computadora. Permite que los programas se ejecuten de manera eficiente y que los datos se accedan rápidamente. Una cantidad adecuada de memoria primaria es crucial para evitar cuellos de botella y ralentizaciones en la velocidad de procesamiento.</w:t>
      </w:r>
    </w:p>
    <w:p w14:paraId="3D2A3AF0" w14:textId="77777777" w:rsidR="001457EC" w:rsidRDefault="001457EC" w:rsidP="0069219B"/>
    <w:p w14:paraId="6A83C8CB" w14:textId="77777777" w:rsidR="0069219B" w:rsidRDefault="0069219B" w:rsidP="0069219B">
      <w:r>
        <w:t>Evolución Histórica:</w:t>
      </w:r>
    </w:p>
    <w:p w14:paraId="5CBAFED1" w14:textId="77777777" w:rsidR="0069219B" w:rsidRDefault="0069219B" w:rsidP="0069219B"/>
    <w:p w14:paraId="0CCE876C" w14:textId="77777777" w:rsidR="0069219B" w:rsidRDefault="0069219B" w:rsidP="0069219B">
      <w:r>
        <w:t>A lo largo de la historia de la informática, la memoria primaria ha evolucionado desde tecnologías primitivas como tubos de vacío y núcleos magnéticos hasta tecnologías modernas como la DRAM (Dynamic RAM) utilizada en la mayoría de las computadoras en la actualidad.</w:t>
      </w:r>
    </w:p>
    <w:p w14:paraId="6A2DF87F" w14:textId="77777777" w:rsidR="0069219B" w:rsidRDefault="0069219B" w:rsidP="0069219B"/>
    <w:p w14:paraId="73342508" w14:textId="00A31E2C" w:rsidR="0033291C" w:rsidRDefault="0069219B" w:rsidP="0069219B">
      <w:r>
        <w:lastRenderedPageBreak/>
        <w:t>En resumen, la memoria primaria es una forma de almacenamiento volátil que almacena programas y datos en ejecución durante el funcionamiento de una computadora. Facilita un acceso rápido y eficiente a los datos necesarios para la operación de la CPU y es esencial para el rendimiento general del sistema</w:t>
      </w:r>
    </w:p>
    <w:p w14:paraId="5590DCEF" w14:textId="77777777" w:rsidR="0069219B" w:rsidRPr="0033291C" w:rsidRDefault="0069219B" w:rsidP="0069219B"/>
    <w:p w14:paraId="0E52E0CA" w14:textId="01B56D2E" w:rsidR="008703E9" w:rsidRDefault="008703E9" w:rsidP="008703E9">
      <w:pPr>
        <w:pStyle w:val="Ttulo2"/>
      </w:pPr>
      <w:bookmarkStart w:id="20" w:name="_Toc143163794"/>
      <w:r>
        <w:t>Memoria Secundaria</w:t>
      </w:r>
      <w:bookmarkEnd w:id="20"/>
    </w:p>
    <w:p w14:paraId="46A2AA8F" w14:textId="77777777" w:rsidR="003019F5" w:rsidRDefault="003019F5" w:rsidP="003019F5">
      <w:r>
        <w:t>La Memoria Secundaria es un tipo de almacenamiento de datos utilizado en una computadora para retener información de manera persistente, incluso cuando la computadora se apaga. A diferencia de la memoria primaria (RAM), la memoria secundaria es no volátil, lo que significa que mantiene su contenido incluso cuando no hay energía eléctrica.</w:t>
      </w:r>
    </w:p>
    <w:p w14:paraId="69760597" w14:textId="77777777" w:rsidR="003019F5" w:rsidRDefault="003019F5" w:rsidP="003019F5"/>
    <w:p w14:paraId="6FC1634B" w14:textId="77777777" w:rsidR="003019F5" w:rsidRDefault="003019F5" w:rsidP="003019F5">
      <w:r>
        <w:t>Conceptos Clave:</w:t>
      </w:r>
    </w:p>
    <w:p w14:paraId="690B3499" w14:textId="77777777" w:rsidR="003019F5" w:rsidRDefault="003019F5" w:rsidP="003019F5"/>
    <w:p w14:paraId="52B655D1" w14:textId="3777EB02" w:rsidR="003019F5" w:rsidRDefault="003019F5" w:rsidP="003019F5">
      <w:pPr>
        <w:pStyle w:val="Prrafodelista"/>
        <w:numPr>
          <w:ilvl w:val="0"/>
          <w:numId w:val="11"/>
        </w:numPr>
      </w:pPr>
      <w:r>
        <w:t>Persistencia: La memoria secundaria almacena datos de manera duradera. Se utiliza para almacenar programas, archivos y otros datos que deben mantenerse a largo plazo, incluso cuando la computadora está apagada.</w:t>
      </w:r>
    </w:p>
    <w:p w14:paraId="05026487" w14:textId="23CFD51B" w:rsidR="003019F5" w:rsidRDefault="003019F5" w:rsidP="003019F5">
      <w:pPr>
        <w:pStyle w:val="Prrafodelista"/>
        <w:numPr>
          <w:ilvl w:val="0"/>
          <w:numId w:val="11"/>
        </w:numPr>
      </w:pPr>
      <w:r>
        <w:t>Capacidad Mayor: A diferencia de la memoria primaria, que generalmente tiene una capacidad limitada, la memoria secundaria puede tener una capacidad mucho mayor. Se utiliza para almacenar grandes cantidades de datos, como documentos, imágenes, videos y programas.</w:t>
      </w:r>
    </w:p>
    <w:p w14:paraId="47D754A7" w14:textId="77777777" w:rsidR="003019F5" w:rsidRDefault="003019F5" w:rsidP="003019F5">
      <w:pPr>
        <w:pStyle w:val="Prrafodelista"/>
        <w:numPr>
          <w:ilvl w:val="0"/>
          <w:numId w:val="11"/>
        </w:numPr>
      </w:pPr>
      <w:r>
        <w:t>Tiempo de Acceso Lento: En comparación con la memoria primaria, el acceso a la memoria secundaria es más lento. Esto se debe a que los datos deben ser transferidos entre la memoria secundaria y la memoria primaria antes de que puedan ser procesados por la CPU.</w:t>
      </w:r>
    </w:p>
    <w:p w14:paraId="2AD75AB1" w14:textId="77777777" w:rsidR="003019F5" w:rsidRDefault="003019F5" w:rsidP="003019F5"/>
    <w:p w14:paraId="6871A59C" w14:textId="77777777" w:rsidR="003019F5" w:rsidRDefault="003019F5" w:rsidP="003019F5"/>
    <w:p w14:paraId="5C6101B5" w14:textId="77777777" w:rsidR="003019F5" w:rsidRDefault="003019F5" w:rsidP="003019F5"/>
    <w:p w14:paraId="4DEA46DB" w14:textId="77777777" w:rsidR="003019F5" w:rsidRDefault="003019F5" w:rsidP="003019F5"/>
    <w:p w14:paraId="22BF11D8" w14:textId="77777777" w:rsidR="003019F5" w:rsidRDefault="003019F5" w:rsidP="003019F5">
      <w:r>
        <w:lastRenderedPageBreak/>
        <w:t>Tipos de Memoria Secundaria:</w:t>
      </w:r>
    </w:p>
    <w:p w14:paraId="307124B5" w14:textId="2FAD0CA9" w:rsidR="003019F5" w:rsidRDefault="003019F5" w:rsidP="003019F5">
      <w:pPr>
        <w:pStyle w:val="Prrafodelista"/>
        <w:numPr>
          <w:ilvl w:val="0"/>
          <w:numId w:val="12"/>
        </w:numPr>
      </w:pPr>
      <w:r>
        <w:t>Disco Duro (HDD): Los discos duros son dispositivos de almacenamiento magnético que utilizan discos giratorios para almacenar datos. Son comunes en muchas computadoras y ofrecen una gran capacidad de almacenamiento a un costo relativamente bajo.</w:t>
      </w:r>
    </w:p>
    <w:p w14:paraId="53FCD268" w14:textId="1CCB85B7" w:rsidR="003019F5" w:rsidRDefault="003019F5" w:rsidP="003019F5">
      <w:pPr>
        <w:pStyle w:val="Prrafodelista"/>
        <w:numPr>
          <w:ilvl w:val="0"/>
          <w:numId w:val="12"/>
        </w:numPr>
      </w:pPr>
      <w:r>
        <w:t xml:space="preserve">Unidades de Estado Sólido (SSD): Las unidades de estado sólido utilizan memorias </w:t>
      </w:r>
      <w:proofErr w:type="gramStart"/>
      <w:r>
        <w:t>flash</w:t>
      </w:r>
      <w:proofErr w:type="gramEnd"/>
      <w:r>
        <w:t xml:space="preserve"> para almacenar datos. Son más rápidas que los discos duros y son cada vez más populares debido a su rendimiento mejorado y menor consumo de energía.</w:t>
      </w:r>
    </w:p>
    <w:p w14:paraId="75EABE7F" w14:textId="46D57A8C" w:rsidR="003019F5" w:rsidRDefault="003019F5" w:rsidP="003019F5">
      <w:pPr>
        <w:pStyle w:val="Prrafodelista"/>
        <w:numPr>
          <w:ilvl w:val="0"/>
          <w:numId w:val="12"/>
        </w:numPr>
      </w:pPr>
      <w:r>
        <w:t xml:space="preserve">Unidades Flash USB: Las unidades </w:t>
      </w:r>
      <w:proofErr w:type="gramStart"/>
      <w:r>
        <w:t>flash</w:t>
      </w:r>
      <w:proofErr w:type="gramEnd"/>
      <w:r>
        <w:t xml:space="preserve"> USB son dispositivos pequeños y portátiles que utilizan memorias flash. Se utilizan comúnmente para transferir datos entre computadoras y para el almacenamiento portátil.</w:t>
      </w:r>
    </w:p>
    <w:p w14:paraId="499B0619" w14:textId="77777777" w:rsidR="003019F5" w:rsidRDefault="003019F5" w:rsidP="003019F5">
      <w:pPr>
        <w:pStyle w:val="Prrafodelista"/>
        <w:numPr>
          <w:ilvl w:val="0"/>
          <w:numId w:val="12"/>
        </w:numPr>
      </w:pPr>
      <w:r>
        <w:t>Discos Ópticos: Los discos ópticos, como los CD, DVD y Blu-ray, utilizan láseres para leer y escribir datos en superficies reflectantes. Aunque han perdido popularidad debido a la proliferación de opciones de almacenamiento digital, todavía se utilizan en ciertos casos.</w:t>
      </w:r>
    </w:p>
    <w:p w14:paraId="5B45BF94" w14:textId="77777777" w:rsidR="003019F5" w:rsidRDefault="003019F5" w:rsidP="003019F5"/>
    <w:p w14:paraId="1DD36A15" w14:textId="77777777" w:rsidR="003019F5" w:rsidRDefault="003019F5" w:rsidP="003019F5">
      <w:r>
        <w:t>Importancia:</w:t>
      </w:r>
    </w:p>
    <w:p w14:paraId="52996EE3" w14:textId="77777777" w:rsidR="003019F5" w:rsidRDefault="003019F5" w:rsidP="003019F5"/>
    <w:p w14:paraId="633FCA56" w14:textId="77777777" w:rsidR="003019F5" w:rsidRDefault="003019F5" w:rsidP="003019F5">
      <w:r>
        <w:t>La memoria secundaria desempeña un papel crucial en el almacenamiento a largo plazo y en la capacidad de almacenar grandes cantidades de datos. Los sistemas operativos y las aplicaciones se almacenan en la memoria secundaria y se cargan en la memoria primaria cuando es necesario. Esto permite que los sistemas operativos y las aplicaciones persistan incluso después de que la computadora se apague y se reinicie.</w:t>
      </w:r>
    </w:p>
    <w:p w14:paraId="21423736" w14:textId="77777777" w:rsidR="003019F5" w:rsidRDefault="003019F5" w:rsidP="003019F5"/>
    <w:p w14:paraId="7A12391C" w14:textId="77777777" w:rsidR="003019F5" w:rsidRDefault="003019F5" w:rsidP="003019F5"/>
    <w:p w14:paraId="515AFD59" w14:textId="77777777" w:rsidR="003019F5" w:rsidRDefault="003019F5" w:rsidP="003019F5"/>
    <w:p w14:paraId="27DF13ED" w14:textId="77777777" w:rsidR="003019F5" w:rsidRDefault="003019F5" w:rsidP="003019F5"/>
    <w:p w14:paraId="044CD0A9" w14:textId="77777777" w:rsidR="003019F5" w:rsidRDefault="003019F5" w:rsidP="003019F5">
      <w:r>
        <w:lastRenderedPageBreak/>
        <w:t>Evolución Histórica:</w:t>
      </w:r>
    </w:p>
    <w:p w14:paraId="11EDA629" w14:textId="77777777" w:rsidR="003019F5" w:rsidRDefault="003019F5" w:rsidP="003019F5"/>
    <w:p w14:paraId="650C204D" w14:textId="77777777" w:rsidR="003019F5" w:rsidRDefault="003019F5" w:rsidP="003019F5">
      <w:r>
        <w:t>La memoria secundaria ha evolucionado significativamente a lo largo del tiempo, pasando de tecnologías como los disquetes y los discos magnéticos a opciones más modernas como los discos duros y las unidades de estado sólido. Estos avances han permitido un aumento significativo en la capacidad y el rendimiento del almacenamiento secundario.</w:t>
      </w:r>
    </w:p>
    <w:p w14:paraId="1D4006A9" w14:textId="77777777" w:rsidR="003019F5" w:rsidRDefault="003019F5" w:rsidP="003019F5"/>
    <w:p w14:paraId="157B810C" w14:textId="3C4C4F52" w:rsidR="0033291C" w:rsidRDefault="003019F5" w:rsidP="003019F5">
      <w:r>
        <w:t>En resumen, la memoria secundaria es un tipo de almacenamiento no volátil que retiene datos de manera persistente incluso cuando la computadora está apagada. Se utiliza para almacenar programas, archivos y otros datos a largo plazo, y existen diversos tipos de dispositivos de memoria secundaria, cada uno con sus propias ventajas y características.</w:t>
      </w:r>
    </w:p>
    <w:p w14:paraId="50681A4A" w14:textId="77777777" w:rsidR="003019F5" w:rsidRPr="0033291C" w:rsidRDefault="003019F5" w:rsidP="003019F5"/>
    <w:p w14:paraId="1C865890" w14:textId="282A24E6" w:rsidR="008703E9" w:rsidRDefault="008703E9" w:rsidP="008703E9">
      <w:pPr>
        <w:pStyle w:val="Ttulo2"/>
      </w:pPr>
      <w:bookmarkStart w:id="21" w:name="_Toc143163795"/>
      <w:r>
        <w:t>Los Chip Auxiliares</w:t>
      </w:r>
      <w:bookmarkEnd w:id="21"/>
    </w:p>
    <w:p w14:paraId="75A8C84F" w14:textId="77777777" w:rsidR="007D0124" w:rsidRDefault="007D0124" w:rsidP="007D0124">
      <w:r>
        <w:t xml:space="preserve">El chipset es esencialmente una colección de chips que trabajan en conjunto para proporcionar control y comunicación entre el procesador, la memoria, las interfaces de expansión y otros dispositivos conectados a la placa base. Los chipsets están formados por dos componentes principales: el </w:t>
      </w:r>
      <w:proofErr w:type="spellStart"/>
      <w:r>
        <w:t>Northbridge</w:t>
      </w:r>
      <w:proofErr w:type="spellEnd"/>
      <w:r>
        <w:t xml:space="preserve"> y el </w:t>
      </w:r>
      <w:proofErr w:type="spellStart"/>
      <w:r>
        <w:t>Southbridge</w:t>
      </w:r>
      <w:proofErr w:type="spellEnd"/>
      <w:r>
        <w:t>.</w:t>
      </w:r>
    </w:p>
    <w:p w14:paraId="671980EC" w14:textId="77777777" w:rsidR="007D0124" w:rsidRDefault="007D0124" w:rsidP="007D0124"/>
    <w:p w14:paraId="5873D23F" w14:textId="77777777" w:rsidR="007D0124" w:rsidRDefault="007D0124" w:rsidP="007D0124">
      <w:proofErr w:type="spellStart"/>
      <w:r>
        <w:t>Northbridge</w:t>
      </w:r>
      <w:proofErr w:type="spellEnd"/>
      <w:r>
        <w:t>: Este componente se encarga de la comunicación entre el procesador y componentes de alto rendimiento, como la memoria RAM y la tarjeta gráfica (GPU). También se ocupa de las operaciones de datos más rápidas y de alto ancho de banda.</w:t>
      </w:r>
    </w:p>
    <w:p w14:paraId="6E55A608" w14:textId="77777777" w:rsidR="007D0124" w:rsidRDefault="007D0124" w:rsidP="007D0124"/>
    <w:p w14:paraId="66CF775E" w14:textId="77777777" w:rsidR="007D0124" w:rsidRDefault="007D0124" w:rsidP="007D0124">
      <w:proofErr w:type="spellStart"/>
      <w:r>
        <w:t>Southbridge</w:t>
      </w:r>
      <w:proofErr w:type="spellEnd"/>
      <w:r>
        <w:t xml:space="preserve">: El </w:t>
      </w:r>
      <w:proofErr w:type="spellStart"/>
      <w:r>
        <w:t>Southbridge</w:t>
      </w:r>
      <w:proofErr w:type="spellEnd"/>
      <w:r>
        <w:t xml:space="preserve"> se encarga de la gestión de componentes de E/S (entrada/salida) de menor velocidad, como puertos USB, discos duros, puertos SATA, interfaces de red y otros periféricos.</w:t>
      </w:r>
    </w:p>
    <w:p w14:paraId="402331BB" w14:textId="77777777" w:rsidR="007D0124" w:rsidRDefault="007D0124" w:rsidP="007D0124"/>
    <w:p w14:paraId="2137B1F2" w14:textId="77777777" w:rsidR="007D0124" w:rsidRDefault="007D0124" w:rsidP="007D0124">
      <w:r>
        <w:t>Funciones del Chipset:</w:t>
      </w:r>
    </w:p>
    <w:p w14:paraId="70B250AD" w14:textId="77777777" w:rsidR="007D0124" w:rsidRDefault="007D0124" w:rsidP="007D0124"/>
    <w:p w14:paraId="0E01E99D" w14:textId="482AB0C0" w:rsidR="007D0124" w:rsidRDefault="007D0124" w:rsidP="007D0124">
      <w:pPr>
        <w:pStyle w:val="Prrafodelista"/>
        <w:numPr>
          <w:ilvl w:val="0"/>
          <w:numId w:val="13"/>
        </w:numPr>
      </w:pPr>
      <w:r>
        <w:t>Control de Memoria: El chipset regula el acceso a la memoria RAM, asegurando una comunicación eficiente entre el procesador y la memoria.</w:t>
      </w:r>
    </w:p>
    <w:p w14:paraId="15792CA3" w14:textId="36E201ED" w:rsidR="007D0124" w:rsidRDefault="007D0124" w:rsidP="007D0124">
      <w:pPr>
        <w:pStyle w:val="Prrafodelista"/>
        <w:numPr>
          <w:ilvl w:val="0"/>
          <w:numId w:val="13"/>
        </w:numPr>
      </w:pPr>
      <w:r>
        <w:t>Control de E/S: Administra y coordina las operaciones de entrada/salida entre el procesador y los periféricos conectados.</w:t>
      </w:r>
    </w:p>
    <w:p w14:paraId="23509DF4" w14:textId="09E87344" w:rsidR="007D0124" w:rsidRDefault="007D0124" w:rsidP="007D0124">
      <w:pPr>
        <w:pStyle w:val="Prrafodelista"/>
        <w:numPr>
          <w:ilvl w:val="0"/>
          <w:numId w:val="13"/>
        </w:numPr>
      </w:pPr>
      <w:r>
        <w:t>Administración de Energía: Proporciona funciones para la administración de energía, incluida la capacidad de activar o desactivar dispositivos para ahorrar energía.</w:t>
      </w:r>
    </w:p>
    <w:p w14:paraId="2F992EAC" w14:textId="24EE8DE7" w:rsidR="007D0124" w:rsidRDefault="007D0124" w:rsidP="007D0124">
      <w:pPr>
        <w:pStyle w:val="Prrafodelista"/>
        <w:numPr>
          <w:ilvl w:val="0"/>
          <w:numId w:val="13"/>
        </w:numPr>
      </w:pPr>
      <w:r>
        <w:t>Gestión de Periféricos: Coordinación de dispositivos como puertos USB, SATA, Ethernet, audio, entre otros.</w:t>
      </w:r>
    </w:p>
    <w:p w14:paraId="22A048B0" w14:textId="77777777" w:rsidR="007D0124" w:rsidRDefault="007D0124" w:rsidP="007D0124">
      <w:pPr>
        <w:pStyle w:val="Prrafodelista"/>
        <w:numPr>
          <w:ilvl w:val="0"/>
          <w:numId w:val="13"/>
        </w:numPr>
      </w:pPr>
      <w:r>
        <w:t xml:space="preserve">Soporte de Tarjetas Gráficas: En algunos sistemas, el chipset </w:t>
      </w:r>
      <w:proofErr w:type="spellStart"/>
      <w:r>
        <w:t>Northbridge</w:t>
      </w:r>
      <w:proofErr w:type="spellEnd"/>
      <w:r>
        <w:t xml:space="preserve"> incluye controladores para tarjetas gráficas integradas o dedicadas.</w:t>
      </w:r>
    </w:p>
    <w:p w14:paraId="7A11575C" w14:textId="77777777" w:rsidR="007D0124" w:rsidRDefault="007D0124" w:rsidP="007D0124"/>
    <w:p w14:paraId="065152F2" w14:textId="77777777" w:rsidR="007D0124" w:rsidRDefault="007D0124" w:rsidP="007D0124">
      <w:r>
        <w:t>Evolución Histórica:</w:t>
      </w:r>
    </w:p>
    <w:p w14:paraId="78E7BE64" w14:textId="77777777" w:rsidR="007D0124" w:rsidRDefault="007D0124" w:rsidP="007D0124"/>
    <w:p w14:paraId="6D7FF02C" w14:textId="77777777" w:rsidR="007D0124" w:rsidRDefault="007D0124" w:rsidP="007D0124">
      <w:r>
        <w:t>A medida que la tecnología ha avanzado, los chipsets también han evolucionado. En el pasado, los chipsets realizaban muchas más funciones que ahora, como controlar la memoria y la caché. Con los avances en la tecnología y la integración, algunas de estas funciones se han movido directamente al procesador o a otros componentes, dejando al chipset enfocado en funciones de control de E/S y gestión.</w:t>
      </w:r>
    </w:p>
    <w:p w14:paraId="602DACE9" w14:textId="77777777" w:rsidR="007D0124" w:rsidRDefault="007D0124" w:rsidP="007D0124"/>
    <w:p w14:paraId="534F5A42" w14:textId="77777777" w:rsidR="007D0124" w:rsidRDefault="007D0124" w:rsidP="007D0124">
      <w:r>
        <w:t xml:space="preserve">En resumen, los chipsets son conjuntos de circuitos integrados que se encuentran en la placa base de una computadora. Coordinan y controlan funciones esenciales del sistema, como la comunicación entre el procesador, la memoria y los periféricos. El </w:t>
      </w:r>
      <w:proofErr w:type="spellStart"/>
      <w:r>
        <w:t>Northbridge</w:t>
      </w:r>
      <w:proofErr w:type="spellEnd"/>
      <w:r>
        <w:t xml:space="preserve"> se encarga de la comunicación de alto rendimiento, mientras que el </w:t>
      </w:r>
      <w:proofErr w:type="spellStart"/>
      <w:r>
        <w:t>Southbridge</w:t>
      </w:r>
      <w:proofErr w:type="spellEnd"/>
      <w:r>
        <w:t xml:space="preserve"> maneja funciones de E/S y periféricos.</w:t>
      </w:r>
    </w:p>
    <w:p w14:paraId="26467A3C" w14:textId="77777777" w:rsidR="007D0124" w:rsidRDefault="007D0124" w:rsidP="007D0124"/>
    <w:p w14:paraId="5A75AA48" w14:textId="73D66551" w:rsidR="002117E6" w:rsidRDefault="008703E9" w:rsidP="008703E9">
      <w:pPr>
        <w:pStyle w:val="Ttulo2"/>
      </w:pPr>
      <w:bookmarkStart w:id="22" w:name="_Toc143163796"/>
      <w:r>
        <w:lastRenderedPageBreak/>
        <w:t>Solución de problemas prácticos de la PC</w:t>
      </w:r>
      <w:bookmarkEnd w:id="22"/>
    </w:p>
    <w:p w14:paraId="09E07386" w14:textId="77777777" w:rsidR="00AF14EA" w:rsidRDefault="00AF14EA" w:rsidP="00AF14EA">
      <w:pPr>
        <w:contextualSpacing/>
      </w:pPr>
      <w:r>
        <w:t>Problema 1: La computadora se congela o se bloquea frecuentemente.</w:t>
      </w:r>
    </w:p>
    <w:p w14:paraId="02BC9DEC" w14:textId="77777777" w:rsidR="00AF14EA" w:rsidRDefault="00AF14EA" w:rsidP="00AF14EA">
      <w:pPr>
        <w:contextualSpacing/>
      </w:pPr>
    </w:p>
    <w:p w14:paraId="2498F7BF" w14:textId="797FA3DE" w:rsidR="00AF14EA" w:rsidRDefault="00AF14EA" w:rsidP="00AF14EA">
      <w:pPr>
        <w:contextualSpacing/>
      </w:pPr>
      <w:r>
        <w:t>Posibles Causas:</w:t>
      </w:r>
    </w:p>
    <w:p w14:paraId="1B651655" w14:textId="77777777" w:rsidR="00AF14EA" w:rsidRDefault="00AF14EA" w:rsidP="00AF14EA">
      <w:pPr>
        <w:pStyle w:val="Prrafodelista"/>
        <w:numPr>
          <w:ilvl w:val="0"/>
          <w:numId w:val="14"/>
        </w:numPr>
      </w:pPr>
      <w:r>
        <w:t>Sobrecalentamiento.</w:t>
      </w:r>
    </w:p>
    <w:p w14:paraId="10167A59" w14:textId="77777777" w:rsidR="00AF14EA" w:rsidRDefault="00AF14EA" w:rsidP="00AF14EA">
      <w:pPr>
        <w:pStyle w:val="Prrafodelista"/>
        <w:numPr>
          <w:ilvl w:val="0"/>
          <w:numId w:val="14"/>
        </w:numPr>
      </w:pPr>
      <w:r>
        <w:t>Problemas de software o controladores.</w:t>
      </w:r>
    </w:p>
    <w:p w14:paraId="4960560A" w14:textId="77777777" w:rsidR="00AF14EA" w:rsidRDefault="00AF14EA" w:rsidP="00AF14EA">
      <w:pPr>
        <w:pStyle w:val="Prrafodelista"/>
        <w:numPr>
          <w:ilvl w:val="0"/>
          <w:numId w:val="14"/>
        </w:numPr>
      </w:pPr>
      <w:r>
        <w:t>Fallo de hardware.</w:t>
      </w:r>
    </w:p>
    <w:p w14:paraId="175463ED" w14:textId="77777777" w:rsidR="00AF14EA" w:rsidRDefault="00AF14EA" w:rsidP="00AF14EA">
      <w:pPr>
        <w:contextualSpacing/>
      </w:pPr>
    </w:p>
    <w:p w14:paraId="75879BD1" w14:textId="1B8A4222" w:rsidR="00AF14EA" w:rsidRDefault="00AF14EA" w:rsidP="00AF14EA">
      <w:pPr>
        <w:contextualSpacing/>
      </w:pPr>
      <w:r>
        <w:t>Pasos para Solucionar:</w:t>
      </w:r>
    </w:p>
    <w:p w14:paraId="6E719F07" w14:textId="77777777" w:rsidR="00AF14EA" w:rsidRDefault="00AF14EA" w:rsidP="00FB46E5">
      <w:pPr>
        <w:pStyle w:val="Prrafodelista"/>
        <w:numPr>
          <w:ilvl w:val="0"/>
          <w:numId w:val="15"/>
        </w:numPr>
      </w:pPr>
      <w:r>
        <w:t>Asegúrate de que la computadora tenga una buena ventilación y los ventiladores estén funcionando correctamente para evitar el sobrecalentamiento.</w:t>
      </w:r>
    </w:p>
    <w:p w14:paraId="17EEC45C" w14:textId="77777777" w:rsidR="00AF14EA" w:rsidRDefault="00AF14EA" w:rsidP="00FB46E5">
      <w:pPr>
        <w:pStyle w:val="Prrafodelista"/>
        <w:numPr>
          <w:ilvl w:val="0"/>
          <w:numId w:val="15"/>
        </w:numPr>
      </w:pPr>
      <w:r>
        <w:t>Actualiza los controladores de la tarjeta gráfica, chipset y otros componentes a sus últimas versiones.</w:t>
      </w:r>
    </w:p>
    <w:p w14:paraId="3DEFB7CB" w14:textId="77777777" w:rsidR="00AF14EA" w:rsidRDefault="00AF14EA" w:rsidP="00FB46E5">
      <w:pPr>
        <w:pStyle w:val="Prrafodelista"/>
        <w:numPr>
          <w:ilvl w:val="0"/>
          <w:numId w:val="15"/>
        </w:numPr>
      </w:pPr>
      <w:r>
        <w:t>Ejecuta una prueba de memoria (por ejemplo, Memtest86) para verificar si hay problemas de RAM.</w:t>
      </w:r>
    </w:p>
    <w:p w14:paraId="306AAD54" w14:textId="77777777" w:rsidR="00AF14EA" w:rsidRDefault="00AF14EA" w:rsidP="00FB46E5">
      <w:pPr>
        <w:pStyle w:val="Prrafodelista"/>
        <w:numPr>
          <w:ilvl w:val="0"/>
          <w:numId w:val="15"/>
        </w:numPr>
      </w:pPr>
      <w:r>
        <w:t xml:space="preserve">Escanea el sistema en busca de </w:t>
      </w:r>
      <w:proofErr w:type="gramStart"/>
      <w:r>
        <w:t>malware</w:t>
      </w:r>
      <w:proofErr w:type="gramEnd"/>
      <w:r>
        <w:t xml:space="preserve"> usando un software antivirus actualizado.</w:t>
      </w:r>
    </w:p>
    <w:p w14:paraId="07884D68" w14:textId="77777777" w:rsidR="00AF14EA" w:rsidRDefault="00AF14EA" w:rsidP="00FB46E5">
      <w:pPr>
        <w:pStyle w:val="Prrafodelista"/>
        <w:numPr>
          <w:ilvl w:val="0"/>
          <w:numId w:val="15"/>
        </w:numPr>
      </w:pPr>
      <w:r>
        <w:t>Considera restaurar el sistema a un punto de restauración anterior si el problema comenzó recientemente.</w:t>
      </w:r>
    </w:p>
    <w:p w14:paraId="228A3465" w14:textId="77777777" w:rsidR="00AF14EA" w:rsidRDefault="00AF14EA" w:rsidP="00AF14EA">
      <w:pPr>
        <w:contextualSpacing/>
      </w:pPr>
    </w:p>
    <w:p w14:paraId="130E32C0" w14:textId="77777777" w:rsidR="00AF14EA" w:rsidRDefault="00AF14EA" w:rsidP="00AF14EA">
      <w:pPr>
        <w:contextualSpacing/>
      </w:pPr>
      <w:r>
        <w:t>Si el problema persiste, podría ser un fallo de hardware. Lleva a cabo pruebas de diagnóstico en los componentes principales.</w:t>
      </w:r>
    </w:p>
    <w:p w14:paraId="0E279841" w14:textId="77777777" w:rsidR="00AF14EA" w:rsidRDefault="00AF14EA" w:rsidP="00AF14EA">
      <w:pPr>
        <w:contextualSpacing/>
      </w:pPr>
    </w:p>
    <w:p w14:paraId="22BDAA6C" w14:textId="77777777" w:rsidR="00AF14EA" w:rsidRDefault="00AF14EA" w:rsidP="00AF14EA">
      <w:pPr>
        <w:contextualSpacing/>
      </w:pPr>
      <w:r>
        <w:t>Problema 2: La computadora no enciende o no muestra imagen en el monitor.</w:t>
      </w:r>
    </w:p>
    <w:p w14:paraId="613FAD53" w14:textId="77777777" w:rsidR="00AF14EA" w:rsidRDefault="00AF14EA" w:rsidP="00AF14EA">
      <w:pPr>
        <w:contextualSpacing/>
      </w:pPr>
    </w:p>
    <w:p w14:paraId="28D2CF33" w14:textId="2008B408" w:rsidR="00AF14EA" w:rsidRDefault="00AF14EA" w:rsidP="00AF14EA">
      <w:pPr>
        <w:contextualSpacing/>
      </w:pPr>
      <w:r>
        <w:t>Posibles Causas:</w:t>
      </w:r>
    </w:p>
    <w:p w14:paraId="3A63AA79" w14:textId="77777777" w:rsidR="00AF14EA" w:rsidRDefault="00AF14EA" w:rsidP="00FB46E5">
      <w:pPr>
        <w:pStyle w:val="Prrafodelista"/>
        <w:numPr>
          <w:ilvl w:val="0"/>
          <w:numId w:val="16"/>
        </w:numPr>
      </w:pPr>
      <w:r>
        <w:t>Problemas de energía.</w:t>
      </w:r>
    </w:p>
    <w:p w14:paraId="1C8FC0B9" w14:textId="77777777" w:rsidR="00AF14EA" w:rsidRDefault="00AF14EA" w:rsidP="00FB46E5">
      <w:pPr>
        <w:pStyle w:val="Prrafodelista"/>
        <w:numPr>
          <w:ilvl w:val="0"/>
          <w:numId w:val="16"/>
        </w:numPr>
      </w:pPr>
      <w:r>
        <w:t>Conexiones sueltas o defectuosas.</w:t>
      </w:r>
    </w:p>
    <w:p w14:paraId="51E127BD" w14:textId="77777777" w:rsidR="00AF14EA" w:rsidRDefault="00AF14EA" w:rsidP="00FB46E5">
      <w:pPr>
        <w:pStyle w:val="Prrafodelista"/>
        <w:numPr>
          <w:ilvl w:val="0"/>
          <w:numId w:val="16"/>
        </w:numPr>
      </w:pPr>
      <w:r>
        <w:lastRenderedPageBreak/>
        <w:t>Problemas con la tarjeta gráfica.</w:t>
      </w:r>
    </w:p>
    <w:p w14:paraId="60C8AEF8" w14:textId="77777777" w:rsidR="00AF14EA" w:rsidRDefault="00AF14EA" w:rsidP="00AF14EA">
      <w:pPr>
        <w:contextualSpacing/>
      </w:pPr>
    </w:p>
    <w:p w14:paraId="3107887E" w14:textId="0DED3EA8" w:rsidR="00AF14EA" w:rsidRDefault="00AF14EA" w:rsidP="00AF14EA">
      <w:pPr>
        <w:contextualSpacing/>
      </w:pPr>
      <w:r>
        <w:t>Pasos para Solucionar:</w:t>
      </w:r>
    </w:p>
    <w:p w14:paraId="090C25A4" w14:textId="77777777" w:rsidR="00AF14EA" w:rsidRDefault="00AF14EA" w:rsidP="00AA5DFF">
      <w:pPr>
        <w:pStyle w:val="Prrafodelista"/>
        <w:numPr>
          <w:ilvl w:val="0"/>
          <w:numId w:val="17"/>
        </w:numPr>
      </w:pPr>
      <w:r>
        <w:t>Verifica que el cable de alimentación esté correctamente conectado a la fuente de poder y que esta esté encendida.</w:t>
      </w:r>
    </w:p>
    <w:p w14:paraId="320CAC37" w14:textId="77777777" w:rsidR="00AF14EA" w:rsidRDefault="00AF14EA" w:rsidP="00AA5DFF">
      <w:pPr>
        <w:pStyle w:val="Prrafodelista"/>
        <w:numPr>
          <w:ilvl w:val="0"/>
          <w:numId w:val="17"/>
        </w:numPr>
      </w:pPr>
      <w:r>
        <w:t>Asegúrate de que todos los cables internos y externos estén conectados adecuadamente (memoria, tarjeta gráfica, discos duros, etc.).</w:t>
      </w:r>
    </w:p>
    <w:p w14:paraId="2B379731" w14:textId="77777777" w:rsidR="00AF14EA" w:rsidRDefault="00AF14EA" w:rsidP="00AA5DFF">
      <w:pPr>
        <w:pStyle w:val="Prrafodelista"/>
        <w:numPr>
          <w:ilvl w:val="0"/>
          <w:numId w:val="17"/>
        </w:numPr>
      </w:pPr>
      <w:r>
        <w:t>Si tienes una tarjeta gráfica dedicada, asegúrate de que esté correctamente conectada a la ranura y que los cables de video estén conectados.</w:t>
      </w:r>
    </w:p>
    <w:p w14:paraId="0EB00B25" w14:textId="77777777" w:rsidR="00AF14EA" w:rsidRDefault="00AF14EA" w:rsidP="00AA5DFF">
      <w:pPr>
        <w:pStyle w:val="Prrafodelista"/>
        <w:numPr>
          <w:ilvl w:val="0"/>
          <w:numId w:val="17"/>
        </w:numPr>
      </w:pPr>
      <w:r>
        <w:t>Prueba con otro monitor para descartar problemas con el monitor actual.</w:t>
      </w:r>
    </w:p>
    <w:p w14:paraId="70818BA3" w14:textId="77777777" w:rsidR="00AF14EA" w:rsidRDefault="00AF14EA" w:rsidP="00AF14EA">
      <w:pPr>
        <w:contextualSpacing/>
      </w:pPr>
    </w:p>
    <w:p w14:paraId="12A843D7" w14:textId="61651700" w:rsidR="00AF14EA" w:rsidRDefault="00AF14EA" w:rsidP="00AF14EA">
      <w:pPr>
        <w:contextualSpacing/>
      </w:pPr>
      <w:r>
        <w:t>Si no hay respuesta, puede ser un problema de hardware más grave. Considera contactar tu docente.</w:t>
      </w:r>
    </w:p>
    <w:p w14:paraId="235ECD3E" w14:textId="77777777" w:rsidR="00FB46E5" w:rsidRDefault="00FB46E5" w:rsidP="00AF14EA">
      <w:pPr>
        <w:contextualSpacing/>
      </w:pPr>
    </w:p>
    <w:p w14:paraId="5C3F47D3" w14:textId="77777777" w:rsidR="00AF14EA" w:rsidRDefault="00AF14EA" w:rsidP="00AF14EA">
      <w:pPr>
        <w:contextualSpacing/>
      </w:pPr>
      <w:r>
        <w:t>Problema 3: La computadora está lenta y se demora en cargar programas.</w:t>
      </w:r>
    </w:p>
    <w:p w14:paraId="02B356C1" w14:textId="77777777" w:rsidR="00AF14EA" w:rsidRDefault="00AF14EA" w:rsidP="00AF14EA">
      <w:pPr>
        <w:contextualSpacing/>
      </w:pPr>
    </w:p>
    <w:p w14:paraId="531ADEB5" w14:textId="06F48BFC" w:rsidR="00AF14EA" w:rsidRDefault="00AF14EA" w:rsidP="00AF14EA">
      <w:pPr>
        <w:contextualSpacing/>
      </w:pPr>
      <w:r>
        <w:t>Posibles Causas:</w:t>
      </w:r>
    </w:p>
    <w:p w14:paraId="48DE982D" w14:textId="77777777" w:rsidR="00AF14EA" w:rsidRDefault="00AF14EA" w:rsidP="00AA5DFF">
      <w:pPr>
        <w:pStyle w:val="Prrafodelista"/>
        <w:numPr>
          <w:ilvl w:val="0"/>
          <w:numId w:val="18"/>
        </w:numPr>
      </w:pPr>
      <w:r>
        <w:t>Falta de recursos (memoria o CPU).</w:t>
      </w:r>
    </w:p>
    <w:p w14:paraId="1E80C8B2" w14:textId="77777777" w:rsidR="00AF14EA" w:rsidRDefault="00AF14EA" w:rsidP="00AA5DFF">
      <w:pPr>
        <w:pStyle w:val="Prrafodelista"/>
        <w:numPr>
          <w:ilvl w:val="0"/>
          <w:numId w:val="18"/>
        </w:numPr>
      </w:pPr>
      <w:r>
        <w:t>Exceso de programas en segundo plano.</w:t>
      </w:r>
    </w:p>
    <w:p w14:paraId="4DA0200B" w14:textId="77777777" w:rsidR="00AF14EA" w:rsidRDefault="00AF14EA" w:rsidP="00AA5DFF">
      <w:pPr>
        <w:pStyle w:val="Prrafodelista"/>
        <w:numPr>
          <w:ilvl w:val="0"/>
          <w:numId w:val="18"/>
        </w:numPr>
      </w:pPr>
      <w:r>
        <w:t xml:space="preserve">Posible </w:t>
      </w:r>
      <w:proofErr w:type="gramStart"/>
      <w:r>
        <w:t>malware</w:t>
      </w:r>
      <w:proofErr w:type="gramEnd"/>
      <w:r>
        <w:t xml:space="preserve"> o software no deseado.</w:t>
      </w:r>
    </w:p>
    <w:p w14:paraId="2DA4CD43" w14:textId="77777777" w:rsidR="00FB46E5" w:rsidRDefault="00FB46E5" w:rsidP="00AF14EA">
      <w:pPr>
        <w:contextualSpacing/>
      </w:pPr>
    </w:p>
    <w:p w14:paraId="1F177843" w14:textId="26634774" w:rsidR="00AF14EA" w:rsidRDefault="00AF14EA" w:rsidP="00AF14EA">
      <w:pPr>
        <w:contextualSpacing/>
      </w:pPr>
      <w:r>
        <w:t>Pasos para Solucionar:</w:t>
      </w:r>
    </w:p>
    <w:p w14:paraId="626D74FC" w14:textId="77777777" w:rsidR="00AF14EA" w:rsidRDefault="00AF14EA" w:rsidP="00AA5DFF">
      <w:pPr>
        <w:pStyle w:val="Prrafodelista"/>
        <w:numPr>
          <w:ilvl w:val="0"/>
          <w:numId w:val="19"/>
        </w:numPr>
      </w:pPr>
      <w:r>
        <w:t>Abre el Administrador de Tareas para identificar qué programas o procesos están utilizando muchos recursos de CPU y memoria. Puedes finalizar procesos no esenciales.</w:t>
      </w:r>
    </w:p>
    <w:p w14:paraId="1C2DCECD" w14:textId="77777777" w:rsidR="00AF14EA" w:rsidRDefault="00AF14EA" w:rsidP="00AA5DFF">
      <w:pPr>
        <w:pStyle w:val="Prrafodelista"/>
        <w:numPr>
          <w:ilvl w:val="0"/>
          <w:numId w:val="19"/>
        </w:numPr>
      </w:pPr>
      <w:r>
        <w:t xml:space="preserve">Ejecuta un escaneo de </w:t>
      </w:r>
      <w:proofErr w:type="gramStart"/>
      <w:r>
        <w:t>malware</w:t>
      </w:r>
      <w:proofErr w:type="gramEnd"/>
      <w:r>
        <w:t xml:space="preserve"> utilizando un software antivirus confiable.</w:t>
      </w:r>
    </w:p>
    <w:p w14:paraId="24634D7D" w14:textId="77777777" w:rsidR="00AF14EA" w:rsidRDefault="00AF14EA" w:rsidP="00AA5DFF">
      <w:pPr>
        <w:pStyle w:val="Prrafodelista"/>
        <w:numPr>
          <w:ilvl w:val="0"/>
          <w:numId w:val="19"/>
        </w:numPr>
      </w:pPr>
      <w:r>
        <w:t>Desinstala programas que ya no necesites o que podrían estar ralentizando el sistema.</w:t>
      </w:r>
    </w:p>
    <w:p w14:paraId="10A08509" w14:textId="77777777" w:rsidR="00AF14EA" w:rsidRDefault="00AF14EA" w:rsidP="00AA5DFF">
      <w:pPr>
        <w:pStyle w:val="Prrafodelista"/>
        <w:numPr>
          <w:ilvl w:val="0"/>
          <w:numId w:val="19"/>
        </w:numPr>
      </w:pPr>
      <w:r>
        <w:t>Considera agregar más memoria RAM si estás utilizando mucha memoria.</w:t>
      </w:r>
    </w:p>
    <w:p w14:paraId="5531B7B3" w14:textId="77777777" w:rsidR="00FB46E5" w:rsidRDefault="00FB46E5" w:rsidP="00AF14EA">
      <w:pPr>
        <w:contextualSpacing/>
      </w:pPr>
    </w:p>
    <w:p w14:paraId="791C6ED3" w14:textId="77777777" w:rsidR="00AF14EA" w:rsidRDefault="00AF14EA" w:rsidP="00AF14EA">
      <w:pPr>
        <w:contextualSpacing/>
      </w:pPr>
      <w:r>
        <w:t>Si el problema persiste, verifica si el disco duro está funcionando correctamente con herramientas como "</w:t>
      </w:r>
      <w:proofErr w:type="spellStart"/>
      <w:r>
        <w:t>CrystalDiskInfo</w:t>
      </w:r>
      <w:proofErr w:type="spellEnd"/>
      <w:r>
        <w:t>".</w:t>
      </w:r>
    </w:p>
    <w:p w14:paraId="7F264059" w14:textId="77777777" w:rsidR="00AF14EA" w:rsidRDefault="00AF14EA" w:rsidP="00AF14EA">
      <w:pPr>
        <w:contextualSpacing/>
      </w:pPr>
    </w:p>
    <w:p w14:paraId="32861ACA" w14:textId="22F54F77" w:rsidR="002117E6" w:rsidRDefault="00AF14EA" w:rsidP="00AF14EA">
      <w:pPr>
        <w:contextualSpacing/>
      </w:pPr>
      <w:r>
        <w:t>Recuerda que estos son solo ejemplos de problemas y pasos de solución. Siempre ten en cuenta la seguridad y la precaución al realizar cambios en el hardware o el software de tu computadora. Si no te sientes seguro, es mejor buscar ayuda de tu docente.</w:t>
      </w:r>
    </w:p>
    <w:p w14:paraId="55968BBF"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775ABCC7" wp14:editId="6F0915BA">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B1E82" w14:textId="77777777" w:rsidR="00AB2DF6" w:rsidRPr="00A32AB9" w:rsidRDefault="00AB2DF6" w:rsidP="00A32AB9">
                              <w:pPr>
                                <w:pStyle w:val="Ttulo1"/>
                              </w:pPr>
                              <w:bookmarkStart w:id="23" w:name="_Toc46999616"/>
                              <w:bookmarkStart w:id="24" w:name="_Toc51942773"/>
                              <w:bookmarkStart w:id="25" w:name="_Toc143163797"/>
                              <w:r w:rsidRPr="00A32AB9">
                                <w:t>Bibliografía y Webgrafía</w:t>
                              </w:r>
                              <w:bookmarkEnd w:id="23"/>
                              <w:bookmarkEnd w:id="24"/>
                              <w:bookmarkEnd w:id="25"/>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75ABCC7"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48B1E82" w14:textId="77777777" w:rsidR="00AB2DF6" w:rsidRPr="00A32AB9" w:rsidRDefault="00AB2DF6" w:rsidP="00A32AB9">
                        <w:pPr>
                          <w:pStyle w:val="Ttulo1"/>
                        </w:pPr>
                        <w:bookmarkStart w:id="26" w:name="_Toc46999616"/>
                        <w:bookmarkStart w:id="27" w:name="_Toc51942773"/>
                        <w:bookmarkStart w:id="28" w:name="_Toc143163797"/>
                        <w:r w:rsidRPr="00A32AB9">
                          <w:t>Bibliografía y Webgrafía</w:t>
                        </w:r>
                        <w:bookmarkEnd w:id="26"/>
                        <w:bookmarkEnd w:id="27"/>
                        <w:bookmarkEnd w:id="28"/>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0B7BF47C" w14:textId="77777777" w:rsidR="00AB2DF6" w:rsidRDefault="00AB2DF6" w:rsidP="00A76AA1">
      <w:pPr>
        <w:contextualSpacing/>
      </w:pPr>
    </w:p>
    <w:p w14:paraId="2D5EE136" w14:textId="77777777" w:rsidR="00AB2DF6" w:rsidRDefault="00AB2DF6" w:rsidP="00A76AA1">
      <w:pPr>
        <w:contextualSpacing/>
      </w:pPr>
    </w:p>
    <w:p w14:paraId="7EF82FD8" w14:textId="77777777" w:rsidR="00485D7E" w:rsidRDefault="00485D7E" w:rsidP="00485D7E">
      <w:pPr>
        <w:contextualSpacing/>
      </w:pPr>
      <w:r>
        <w:t>Rico López (2021). Arquitectura de Computadores. Principios, implementación y rendimiento (</w:t>
      </w:r>
      <w:proofErr w:type="spellStart"/>
      <w:r>
        <w:t>Spanish</w:t>
      </w:r>
      <w:proofErr w:type="spellEnd"/>
      <w:r>
        <w:t xml:space="preserve"> </w:t>
      </w:r>
      <w:proofErr w:type="spellStart"/>
      <w:r>
        <w:t>Edition</w:t>
      </w:r>
      <w:proofErr w:type="spellEnd"/>
      <w:r>
        <w:t>). María de las Nieves Rico García.</w:t>
      </w:r>
    </w:p>
    <w:p w14:paraId="12506310" w14:textId="77777777" w:rsidR="00485D7E" w:rsidRDefault="00485D7E" w:rsidP="00485D7E">
      <w:pPr>
        <w:contextualSpacing/>
      </w:pPr>
    </w:p>
    <w:p w14:paraId="4AA5AA02" w14:textId="674FBE01" w:rsidR="00AB2DF6" w:rsidRDefault="00485D7E" w:rsidP="00236D44">
      <w:pPr>
        <w:contextualSpacing/>
      </w:pPr>
      <w:r>
        <w:t xml:space="preserve">Bosque </w:t>
      </w:r>
      <w:proofErr w:type="spellStart"/>
      <w:r>
        <w:t>Perez</w:t>
      </w:r>
      <w:proofErr w:type="spellEnd"/>
      <w:r>
        <w:t xml:space="preserve">, G., &amp; </w:t>
      </w:r>
      <w:proofErr w:type="spellStart"/>
      <w:r>
        <w:t>Azkona</w:t>
      </w:r>
      <w:proofErr w:type="spellEnd"/>
      <w:r>
        <w:t xml:space="preserve"> Estefanía, N. (2018). Estructura y Arquitectura de Computadores. Servicio Editorial/</w:t>
      </w:r>
      <w:proofErr w:type="spellStart"/>
      <w:r>
        <w:t>Argitalpen</w:t>
      </w:r>
      <w:proofErr w:type="spellEnd"/>
      <w:r>
        <w:t xml:space="preserve"> </w:t>
      </w:r>
      <w:proofErr w:type="spellStart"/>
      <w:r>
        <w:t>Zerbitzua</w:t>
      </w:r>
      <w:proofErr w:type="spellEnd"/>
      <w:r>
        <w:t xml:space="preserve"> UPV/EHU.</w:t>
      </w:r>
    </w:p>
    <w:p w14:paraId="5077EF02"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4A936F17" wp14:editId="15199C33">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5B913" w14:textId="77777777" w:rsidR="00AB2DF6" w:rsidRPr="00A32AB9" w:rsidRDefault="00AB2DF6" w:rsidP="00A32AB9">
                              <w:pPr>
                                <w:pStyle w:val="Ttulo1"/>
                              </w:pPr>
                              <w:bookmarkStart w:id="29" w:name="_Toc46999617"/>
                              <w:bookmarkStart w:id="30" w:name="_Toc51942774"/>
                              <w:bookmarkStart w:id="31" w:name="_Toc143163798"/>
                              <w:r w:rsidRPr="00A32AB9">
                                <w:t>Glosario</w:t>
                              </w:r>
                              <w:bookmarkEnd w:id="29"/>
                              <w:bookmarkEnd w:id="30"/>
                              <w:bookmarkEnd w:id="31"/>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A936F17"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6F5B913" w14:textId="77777777" w:rsidR="00AB2DF6" w:rsidRPr="00A32AB9" w:rsidRDefault="00AB2DF6" w:rsidP="00A32AB9">
                        <w:pPr>
                          <w:pStyle w:val="Ttulo1"/>
                        </w:pPr>
                        <w:bookmarkStart w:id="32" w:name="_Toc46999617"/>
                        <w:bookmarkStart w:id="33" w:name="_Toc51942774"/>
                        <w:bookmarkStart w:id="34" w:name="_Toc143163798"/>
                        <w:r w:rsidRPr="00A32AB9">
                          <w:t>Glosario</w:t>
                        </w:r>
                        <w:bookmarkEnd w:id="32"/>
                        <w:bookmarkEnd w:id="33"/>
                        <w:bookmarkEnd w:id="34"/>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2419093A" w14:textId="77777777" w:rsidR="00AB2DF6" w:rsidRDefault="00AB2DF6" w:rsidP="00A76AA1">
      <w:pPr>
        <w:tabs>
          <w:tab w:val="left" w:pos="1305"/>
        </w:tabs>
        <w:contextualSpacing/>
      </w:pPr>
    </w:p>
    <w:p w14:paraId="6728B57D" w14:textId="77777777" w:rsidR="00A6667D" w:rsidRDefault="00A6667D" w:rsidP="00043D1A">
      <w:pPr>
        <w:tabs>
          <w:tab w:val="left" w:pos="1305"/>
        </w:tabs>
        <w:contextualSpacing/>
      </w:pPr>
    </w:p>
    <w:p w14:paraId="2307E5DE" w14:textId="0682E8C6" w:rsidR="00043D1A" w:rsidRDefault="00043D1A" w:rsidP="00A6667D">
      <w:pPr>
        <w:pStyle w:val="Prrafodelista"/>
        <w:numPr>
          <w:ilvl w:val="0"/>
          <w:numId w:val="20"/>
        </w:numPr>
        <w:tabs>
          <w:tab w:val="left" w:pos="1305"/>
        </w:tabs>
      </w:pPr>
      <w:r w:rsidRPr="00A12326">
        <w:rPr>
          <w:b/>
          <w:bCs/>
        </w:rPr>
        <w:t>Chip Auxiliares</w:t>
      </w:r>
      <w:r>
        <w:t>: Son componentes electrónicos integrados en una placa base o en la CPU que cumplen funciones especializadas, como el control de periféricos, la gestión de energía o la aceleración gráfica.</w:t>
      </w:r>
    </w:p>
    <w:p w14:paraId="010A4813" w14:textId="77777777" w:rsidR="00043D1A" w:rsidRDefault="00043D1A" w:rsidP="00A6667D">
      <w:pPr>
        <w:pStyle w:val="Prrafodelista"/>
        <w:numPr>
          <w:ilvl w:val="0"/>
          <w:numId w:val="20"/>
        </w:numPr>
        <w:tabs>
          <w:tab w:val="left" w:pos="1305"/>
        </w:tabs>
      </w:pPr>
      <w:r w:rsidRPr="00A12326">
        <w:rPr>
          <w:b/>
          <w:bCs/>
        </w:rPr>
        <w:t>CPU</w:t>
      </w:r>
      <w:r>
        <w:t xml:space="preserve"> (Central Processing </w:t>
      </w:r>
      <w:proofErr w:type="spellStart"/>
      <w:r>
        <w:t>Unit</w:t>
      </w:r>
      <w:proofErr w:type="spellEnd"/>
      <w:r>
        <w:t>): La Unidad Central de Procesamiento es el componente esencial de una computadora responsable de ejecutar instrucciones y realizar cálculos. Funciona como el cerebro de la máquina y coordina todas las operaciones internas.</w:t>
      </w:r>
    </w:p>
    <w:p w14:paraId="027BACE4" w14:textId="77777777" w:rsidR="00043D1A" w:rsidRDefault="00043D1A" w:rsidP="00A6667D">
      <w:pPr>
        <w:pStyle w:val="Prrafodelista"/>
        <w:numPr>
          <w:ilvl w:val="0"/>
          <w:numId w:val="20"/>
        </w:numPr>
        <w:tabs>
          <w:tab w:val="left" w:pos="1305"/>
        </w:tabs>
      </w:pPr>
      <w:r w:rsidRPr="00A12326">
        <w:rPr>
          <w:b/>
          <w:bCs/>
        </w:rPr>
        <w:t>Memoria Primaria</w:t>
      </w:r>
      <w:r>
        <w:t>: También conocida como memoria RAM (</w:t>
      </w:r>
      <w:proofErr w:type="spellStart"/>
      <w:r>
        <w:t>Random</w:t>
      </w:r>
      <w:proofErr w:type="spellEnd"/>
      <w:r>
        <w:t xml:space="preserve"> Access </w:t>
      </w:r>
      <w:proofErr w:type="spellStart"/>
      <w:r>
        <w:t>Memory</w:t>
      </w:r>
      <w:proofErr w:type="spellEnd"/>
      <w:r>
        <w:t>), es el espacio de almacenamiento temporal utilizado por la CPU para cargar programas y datos mientras se está ejecutando. Es más rápida pero más limitada que la memoria secundaria.</w:t>
      </w:r>
    </w:p>
    <w:p w14:paraId="5DA44BD8" w14:textId="77777777" w:rsidR="00043D1A" w:rsidRDefault="00043D1A" w:rsidP="00A6667D">
      <w:pPr>
        <w:pStyle w:val="Prrafodelista"/>
        <w:numPr>
          <w:ilvl w:val="0"/>
          <w:numId w:val="20"/>
        </w:numPr>
        <w:tabs>
          <w:tab w:val="left" w:pos="1305"/>
        </w:tabs>
      </w:pPr>
      <w:r w:rsidRPr="00A6667D">
        <w:rPr>
          <w:b/>
          <w:bCs/>
        </w:rPr>
        <w:lastRenderedPageBreak/>
        <w:t>Memoria Secundaria</w:t>
      </w:r>
      <w:r>
        <w:t>: Es la memoria de almacenamiento a largo plazo en una computadora, como el disco duro o las unidades de estado sólido. Permite el almacenamiento de programas y datos incluso cuando la computadora está apagada.</w:t>
      </w:r>
    </w:p>
    <w:p w14:paraId="02FE7879" w14:textId="77777777" w:rsidR="00043D1A" w:rsidRDefault="00043D1A" w:rsidP="00A6667D">
      <w:pPr>
        <w:pStyle w:val="Prrafodelista"/>
        <w:numPr>
          <w:ilvl w:val="0"/>
          <w:numId w:val="20"/>
        </w:numPr>
        <w:tabs>
          <w:tab w:val="left" w:pos="1305"/>
        </w:tabs>
      </w:pPr>
      <w:r w:rsidRPr="00A6667D">
        <w:rPr>
          <w:b/>
          <w:bCs/>
        </w:rPr>
        <w:t>Registros</w:t>
      </w:r>
      <w:r>
        <w:t>: Son pequeñas áreas de almacenamiento dentro de la CPU utilizadas para almacenar datos temporales y facilitar operaciones rápidas. Los registros son cruciales para el funcionamiento eficiente de la CPU.</w:t>
      </w:r>
    </w:p>
    <w:p w14:paraId="77605A66" w14:textId="77777777" w:rsidR="00043D1A" w:rsidRDefault="00043D1A" w:rsidP="00A6667D">
      <w:pPr>
        <w:pStyle w:val="Prrafodelista"/>
        <w:numPr>
          <w:ilvl w:val="0"/>
          <w:numId w:val="20"/>
        </w:numPr>
        <w:tabs>
          <w:tab w:val="left" w:pos="1305"/>
        </w:tabs>
      </w:pPr>
      <w:r w:rsidRPr="00A6667D">
        <w:rPr>
          <w:b/>
          <w:bCs/>
        </w:rPr>
        <w:t>Solución de Problemas Prácticos de la PC</w:t>
      </w:r>
      <w:r>
        <w:t>: Se refiere a la capacidad de abordar y resolver desafíos comunes que pueden surgir en el uso diario de una computadora. Esto puede incluir problemas de hardware, software, configuración y rendimiento.</w:t>
      </w:r>
    </w:p>
    <w:p w14:paraId="4678EDD9" w14:textId="77777777" w:rsidR="00043D1A" w:rsidRDefault="00043D1A" w:rsidP="00A6667D">
      <w:pPr>
        <w:pStyle w:val="Prrafodelista"/>
        <w:numPr>
          <w:ilvl w:val="0"/>
          <w:numId w:val="20"/>
        </w:numPr>
        <w:tabs>
          <w:tab w:val="left" w:pos="1305"/>
        </w:tabs>
      </w:pPr>
      <w:r w:rsidRPr="00A6667D">
        <w:rPr>
          <w:b/>
          <w:bCs/>
        </w:rPr>
        <w:t>Unidad Aritmeticológica</w:t>
      </w:r>
      <w:r>
        <w:t>: También conocida como ALU (</w:t>
      </w:r>
      <w:proofErr w:type="spellStart"/>
      <w:r>
        <w:t>Arithmetic</w:t>
      </w:r>
      <w:proofErr w:type="spellEnd"/>
      <w:r>
        <w:t xml:space="preserve"> </w:t>
      </w:r>
      <w:proofErr w:type="spellStart"/>
      <w:r>
        <w:t>Logic</w:t>
      </w:r>
      <w:proofErr w:type="spellEnd"/>
      <w:r>
        <w:t xml:space="preserve"> </w:t>
      </w:r>
      <w:proofErr w:type="spellStart"/>
      <w:r>
        <w:t>Unit</w:t>
      </w:r>
      <w:proofErr w:type="spellEnd"/>
      <w:r>
        <w:t>), es la parte de la CPU encargada de realizar operaciones aritméticas (como suma y resta) y operaciones lógicas (como comparaciones).</w:t>
      </w:r>
    </w:p>
    <w:p w14:paraId="284972E1" w14:textId="77777777" w:rsidR="00043D1A" w:rsidRDefault="00043D1A" w:rsidP="00A6667D">
      <w:pPr>
        <w:pStyle w:val="Prrafodelista"/>
        <w:numPr>
          <w:ilvl w:val="0"/>
          <w:numId w:val="20"/>
        </w:numPr>
        <w:tabs>
          <w:tab w:val="left" w:pos="1305"/>
        </w:tabs>
      </w:pPr>
      <w:r w:rsidRPr="00A6667D">
        <w:rPr>
          <w:b/>
          <w:bCs/>
        </w:rPr>
        <w:t>Unidad de Control</w:t>
      </w:r>
      <w:r>
        <w:t>: Es un componente de la CPU que se encarga de interpretar y ejecutar instrucciones. Controla el flujo de datos entre la memoria y la ALU, asegurando que las operaciones se realicen en el orden adecuado.</w:t>
      </w:r>
    </w:p>
    <w:p w14:paraId="24C8DB6F" w14:textId="77777777" w:rsidR="00043D1A" w:rsidRDefault="00043D1A" w:rsidP="00A6667D">
      <w:pPr>
        <w:pStyle w:val="Prrafodelista"/>
        <w:numPr>
          <w:ilvl w:val="0"/>
          <w:numId w:val="20"/>
        </w:numPr>
        <w:tabs>
          <w:tab w:val="left" w:pos="1305"/>
        </w:tabs>
      </w:pPr>
      <w:r w:rsidRPr="00A6667D">
        <w:rPr>
          <w:b/>
          <w:bCs/>
        </w:rPr>
        <w:t>Unidad de Ejecución</w:t>
      </w:r>
      <w:r>
        <w:t>: Trabaja en conjunto con la Unidad de Control y la ALU para llevar a cabo instrucciones complejas. Coordinando las operaciones, la Unidad de Ejecución asegura que las instrucciones se procesen de manera eficiente.</w:t>
      </w:r>
    </w:p>
    <w:p w14:paraId="3D73DDF6" w14:textId="77777777" w:rsidR="00AB2DF6" w:rsidRDefault="00AB2DF6" w:rsidP="00A76AA1">
      <w:pPr>
        <w:tabs>
          <w:tab w:val="left" w:pos="1305"/>
        </w:tabs>
        <w:contextualSpacing/>
      </w:pP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20E411" w14:textId="77777777" w:rsidR="00EC7CC2" w:rsidRDefault="00EC7CC2" w:rsidP="007F1B53">
      <w:pPr>
        <w:spacing w:before="0" w:after="0" w:line="240" w:lineRule="auto"/>
      </w:pPr>
      <w:r>
        <w:separator/>
      </w:r>
    </w:p>
  </w:endnote>
  <w:endnote w:type="continuationSeparator" w:id="0">
    <w:p w14:paraId="3F306852" w14:textId="77777777" w:rsidR="00EC7CC2" w:rsidRDefault="00EC7CC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1B6F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1328886" wp14:editId="6AAC5A4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10FB785" wp14:editId="03005AD6">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10FB785"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CBBF65" w14:textId="77777777" w:rsidR="00EC7CC2" w:rsidRDefault="00EC7CC2" w:rsidP="007F1B53">
      <w:pPr>
        <w:spacing w:before="0" w:after="0" w:line="240" w:lineRule="auto"/>
      </w:pPr>
      <w:r>
        <w:separator/>
      </w:r>
    </w:p>
  </w:footnote>
  <w:footnote w:type="continuationSeparator" w:id="0">
    <w:p w14:paraId="697D547C" w14:textId="77777777" w:rsidR="00EC7CC2" w:rsidRDefault="00EC7CC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4CD12" w14:textId="77777777" w:rsidR="00A66A79" w:rsidRDefault="00A66A79">
    <w:pPr>
      <w:pStyle w:val="Encabezado"/>
    </w:pPr>
    <w:r>
      <w:rPr>
        <w:noProof/>
      </w:rPr>
      <w:drawing>
        <wp:anchor distT="0" distB="0" distL="114300" distR="114300" simplePos="0" relativeHeight="251667456" behindDoc="0" locked="0" layoutInCell="1" allowOverlap="1" wp14:anchorId="23FD4125" wp14:editId="45B8E4E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158BD"/>
    <w:multiLevelType w:val="hybridMultilevel"/>
    <w:tmpl w:val="16F6526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ABE5C41"/>
    <w:multiLevelType w:val="hybridMultilevel"/>
    <w:tmpl w:val="DC8465D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134B5FD3"/>
    <w:multiLevelType w:val="hybridMultilevel"/>
    <w:tmpl w:val="B73C03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5C24911"/>
    <w:multiLevelType w:val="hybridMultilevel"/>
    <w:tmpl w:val="A6DCE64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2C742483"/>
    <w:multiLevelType w:val="hybridMultilevel"/>
    <w:tmpl w:val="DA602D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EBD403C"/>
    <w:multiLevelType w:val="hybridMultilevel"/>
    <w:tmpl w:val="049ADD1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30A44360"/>
    <w:multiLevelType w:val="hybridMultilevel"/>
    <w:tmpl w:val="F398AF0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33C3052D"/>
    <w:multiLevelType w:val="hybridMultilevel"/>
    <w:tmpl w:val="99AA816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35F66146"/>
    <w:multiLevelType w:val="hybridMultilevel"/>
    <w:tmpl w:val="31D28E7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3ADD7974"/>
    <w:multiLevelType w:val="hybridMultilevel"/>
    <w:tmpl w:val="AAFCFE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3EE81A6C"/>
    <w:multiLevelType w:val="hybridMultilevel"/>
    <w:tmpl w:val="A9B4FE5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41A80389"/>
    <w:multiLevelType w:val="hybridMultilevel"/>
    <w:tmpl w:val="97D8A4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539A0B4A"/>
    <w:multiLevelType w:val="hybridMultilevel"/>
    <w:tmpl w:val="7A4C29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54F90B79"/>
    <w:multiLevelType w:val="hybridMultilevel"/>
    <w:tmpl w:val="C1D6E57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55F84212"/>
    <w:multiLevelType w:val="hybridMultilevel"/>
    <w:tmpl w:val="BAEA1B5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6532767D"/>
    <w:multiLevelType w:val="hybridMultilevel"/>
    <w:tmpl w:val="F4C25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A5F5A"/>
    <w:multiLevelType w:val="hybridMultilevel"/>
    <w:tmpl w:val="75D6F9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727A109E"/>
    <w:multiLevelType w:val="hybridMultilevel"/>
    <w:tmpl w:val="5474804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8" w15:restartNumberingAfterBreak="0">
    <w:nsid w:val="79B44474"/>
    <w:multiLevelType w:val="hybridMultilevel"/>
    <w:tmpl w:val="AE881D3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7C9F3452"/>
    <w:multiLevelType w:val="hybridMultilevel"/>
    <w:tmpl w:val="C69CE06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370303742">
    <w:abstractNumId w:val="10"/>
  </w:num>
  <w:num w:numId="2" w16cid:durableId="2085911263">
    <w:abstractNumId w:val="0"/>
  </w:num>
  <w:num w:numId="3" w16cid:durableId="183524089">
    <w:abstractNumId w:val="14"/>
  </w:num>
  <w:num w:numId="4" w16cid:durableId="2058965753">
    <w:abstractNumId w:val="13"/>
  </w:num>
  <w:num w:numId="5" w16cid:durableId="965165188">
    <w:abstractNumId w:val="9"/>
  </w:num>
  <w:num w:numId="6" w16cid:durableId="1596473659">
    <w:abstractNumId w:val="6"/>
  </w:num>
  <w:num w:numId="7" w16cid:durableId="1046487289">
    <w:abstractNumId w:val="4"/>
  </w:num>
  <w:num w:numId="8" w16cid:durableId="799420308">
    <w:abstractNumId w:val="17"/>
  </w:num>
  <w:num w:numId="9" w16cid:durableId="528374809">
    <w:abstractNumId w:val="18"/>
  </w:num>
  <w:num w:numId="10" w16cid:durableId="1409644642">
    <w:abstractNumId w:val="2"/>
  </w:num>
  <w:num w:numId="11" w16cid:durableId="1934241166">
    <w:abstractNumId w:val="16"/>
  </w:num>
  <w:num w:numId="12" w16cid:durableId="1902205325">
    <w:abstractNumId w:val="7"/>
  </w:num>
  <w:num w:numId="13" w16cid:durableId="591938170">
    <w:abstractNumId w:val="1"/>
  </w:num>
  <w:num w:numId="14" w16cid:durableId="1906184619">
    <w:abstractNumId w:val="19"/>
  </w:num>
  <w:num w:numId="15" w16cid:durableId="684094406">
    <w:abstractNumId w:val="8"/>
  </w:num>
  <w:num w:numId="16" w16cid:durableId="871846935">
    <w:abstractNumId w:val="5"/>
  </w:num>
  <w:num w:numId="17" w16cid:durableId="806314348">
    <w:abstractNumId w:val="3"/>
  </w:num>
  <w:num w:numId="18" w16cid:durableId="1939438068">
    <w:abstractNumId w:val="12"/>
  </w:num>
  <w:num w:numId="19" w16cid:durableId="1403406605">
    <w:abstractNumId w:val="11"/>
  </w:num>
  <w:num w:numId="20" w16cid:durableId="14217524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F3"/>
    <w:rsid w:val="00022BE6"/>
    <w:rsid w:val="00037500"/>
    <w:rsid w:val="00043D1A"/>
    <w:rsid w:val="000446AD"/>
    <w:rsid w:val="00047187"/>
    <w:rsid w:val="000D7443"/>
    <w:rsid w:val="001138D5"/>
    <w:rsid w:val="00143117"/>
    <w:rsid w:val="001457EC"/>
    <w:rsid w:val="001726BE"/>
    <w:rsid w:val="00175EDB"/>
    <w:rsid w:val="0018373F"/>
    <w:rsid w:val="001C720B"/>
    <w:rsid w:val="001F02B0"/>
    <w:rsid w:val="0020003D"/>
    <w:rsid w:val="002117E6"/>
    <w:rsid w:val="00212908"/>
    <w:rsid w:val="00232293"/>
    <w:rsid w:val="00236D44"/>
    <w:rsid w:val="0028133E"/>
    <w:rsid w:val="002A6BFE"/>
    <w:rsid w:val="002C7468"/>
    <w:rsid w:val="002E3A77"/>
    <w:rsid w:val="002F0A67"/>
    <w:rsid w:val="003019F5"/>
    <w:rsid w:val="0031537E"/>
    <w:rsid w:val="0033291C"/>
    <w:rsid w:val="00346434"/>
    <w:rsid w:val="0035056F"/>
    <w:rsid w:val="003717C3"/>
    <w:rsid w:val="00373028"/>
    <w:rsid w:val="003E0A6F"/>
    <w:rsid w:val="003E0D37"/>
    <w:rsid w:val="003F3A88"/>
    <w:rsid w:val="00475D67"/>
    <w:rsid w:val="00485D7E"/>
    <w:rsid w:val="004A18B8"/>
    <w:rsid w:val="00507CCA"/>
    <w:rsid w:val="00526FCA"/>
    <w:rsid w:val="0054053B"/>
    <w:rsid w:val="00545AA4"/>
    <w:rsid w:val="00547521"/>
    <w:rsid w:val="00552BB0"/>
    <w:rsid w:val="005856F3"/>
    <w:rsid w:val="005B0B82"/>
    <w:rsid w:val="005B7617"/>
    <w:rsid w:val="005E27A5"/>
    <w:rsid w:val="006233F8"/>
    <w:rsid w:val="00635F19"/>
    <w:rsid w:val="00636C8A"/>
    <w:rsid w:val="00680D3C"/>
    <w:rsid w:val="00686701"/>
    <w:rsid w:val="0069219B"/>
    <w:rsid w:val="006B6105"/>
    <w:rsid w:val="006C3C58"/>
    <w:rsid w:val="006E2AEC"/>
    <w:rsid w:val="006E2BE2"/>
    <w:rsid w:val="006E6E17"/>
    <w:rsid w:val="007C690C"/>
    <w:rsid w:val="007D0124"/>
    <w:rsid w:val="007F1B53"/>
    <w:rsid w:val="008269E4"/>
    <w:rsid w:val="0083075B"/>
    <w:rsid w:val="00843820"/>
    <w:rsid w:val="00857A4F"/>
    <w:rsid w:val="008703E9"/>
    <w:rsid w:val="00880817"/>
    <w:rsid w:val="00881EBE"/>
    <w:rsid w:val="00891D18"/>
    <w:rsid w:val="008B0A58"/>
    <w:rsid w:val="0096185C"/>
    <w:rsid w:val="00984E87"/>
    <w:rsid w:val="009C4F05"/>
    <w:rsid w:val="00A12326"/>
    <w:rsid w:val="00A13F00"/>
    <w:rsid w:val="00A32AB9"/>
    <w:rsid w:val="00A33C67"/>
    <w:rsid w:val="00A6667D"/>
    <w:rsid w:val="00A66A79"/>
    <w:rsid w:val="00A67DD5"/>
    <w:rsid w:val="00A76AA1"/>
    <w:rsid w:val="00A87C60"/>
    <w:rsid w:val="00AA5DFF"/>
    <w:rsid w:val="00AB2DF6"/>
    <w:rsid w:val="00AE4A35"/>
    <w:rsid w:val="00AF14EA"/>
    <w:rsid w:val="00AF551B"/>
    <w:rsid w:val="00B0400E"/>
    <w:rsid w:val="00B0609B"/>
    <w:rsid w:val="00B07B7C"/>
    <w:rsid w:val="00B31910"/>
    <w:rsid w:val="00B47A03"/>
    <w:rsid w:val="00BC01BC"/>
    <w:rsid w:val="00C05DF4"/>
    <w:rsid w:val="00C512B9"/>
    <w:rsid w:val="00C61B93"/>
    <w:rsid w:val="00C739AF"/>
    <w:rsid w:val="00CA2631"/>
    <w:rsid w:val="00D1428E"/>
    <w:rsid w:val="00D55BEC"/>
    <w:rsid w:val="00D64899"/>
    <w:rsid w:val="00D847EB"/>
    <w:rsid w:val="00DE5F24"/>
    <w:rsid w:val="00DF3122"/>
    <w:rsid w:val="00E04857"/>
    <w:rsid w:val="00E42177"/>
    <w:rsid w:val="00E71AAA"/>
    <w:rsid w:val="00E90215"/>
    <w:rsid w:val="00EC7CC2"/>
    <w:rsid w:val="00EE1423"/>
    <w:rsid w:val="00EF5DC0"/>
    <w:rsid w:val="00F02BF4"/>
    <w:rsid w:val="00F3756A"/>
    <w:rsid w:val="00F43320"/>
    <w:rsid w:val="00F47697"/>
    <w:rsid w:val="00F52DFA"/>
    <w:rsid w:val="00F65696"/>
    <w:rsid w:val="00FB46E5"/>
    <w:rsid w:val="00FD0E8A"/>
    <w:rsid w:val="00FD4EC4"/>
    <w:rsid w:val="00FE340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FD98B"/>
  <w15:chartTrackingRefBased/>
  <w15:docId w15:val="{94475E38-9356-464B-BAFC-6C55883F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485D7E"/>
    <w:pPr>
      <w:spacing w:after="100"/>
      <w:ind w:left="240"/>
    </w:pPr>
  </w:style>
  <w:style w:type="paragraph" w:styleId="TDC3">
    <w:name w:val="toc 3"/>
    <w:basedOn w:val="Normal"/>
    <w:next w:val="Normal"/>
    <w:autoRedefine/>
    <w:uiPriority w:val="39"/>
    <w:unhideWhenUsed/>
    <w:rsid w:val="00485D7E"/>
    <w:pPr>
      <w:spacing w:after="100"/>
      <w:ind w:left="480"/>
    </w:pPr>
  </w:style>
  <w:style w:type="paragraph" w:styleId="Prrafodelista">
    <w:name w:val="List Paragraph"/>
    <w:basedOn w:val="Normal"/>
    <w:uiPriority w:val="34"/>
    <w:qFormat/>
    <w:rsid w:val="00E048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Guillermo%20Aguirre\OneDrive%20-%20UNP%20Universidad%20Nacional%20Polit&#233;cnica\Clases\Materias\Arquitectura%20de%20computadoras\Unidades%20did&#225;cticas\Unidad%20II%20AC.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Guillermo%20Aguirre\OneDrive%20-%20UNP%20Universidad%20Nacional%20Polit&#233;cnica\Clases\Materias\Arquitectura%20de%20computadoras\Unidades%20did&#225;cticas\Unidad%20II%20AC.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file:///C:\Users\Guillermo%20Aguirre\OneDrive%20-%20UNP%20Universidad%20Nacional%20Polit&#233;cnica\Clases\Materias\Arquitectura%20de%20computadoras\Unidades%20did&#225;cticas\Unidad%20II%20AC.doc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Guillermo%20Aguirre\OneDrive%20-%20UNP%20Universidad%20Nacional%20Polit&#233;cnica\Clases\Materias\Arquitectura%20de%20computadoras\Unidades%20did&#225;cticas\Unidad%20II%20AC.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70</TotalTime>
  <Pages>25</Pages>
  <Words>5132</Words>
  <Characters>29254</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13</cp:revision>
  <cp:lastPrinted>2023-08-17T17:28:00Z</cp:lastPrinted>
  <dcterms:created xsi:type="dcterms:W3CDTF">2023-08-09T22:55:00Z</dcterms:created>
  <dcterms:modified xsi:type="dcterms:W3CDTF">2024-08-27T15:29:00Z</dcterms:modified>
</cp:coreProperties>
</file>
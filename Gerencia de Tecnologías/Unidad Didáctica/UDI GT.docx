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F062D" w14:textId="77777777" w:rsidR="00F43320" w:rsidRDefault="00B0400E">
      <w:r>
        <w:rPr>
          <w:noProof/>
        </w:rPr>
        <w:drawing>
          <wp:anchor distT="0" distB="0" distL="114300" distR="114300" simplePos="0" relativeHeight="251637760" behindDoc="0" locked="0" layoutInCell="1" allowOverlap="1" wp14:anchorId="54B8A78A" wp14:editId="4B003718">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5CA4FF" w14:textId="77777777" w:rsidR="00F43320" w:rsidRDefault="00F43320"/>
    <w:p w14:paraId="32328A67" w14:textId="77777777" w:rsidR="00F43320" w:rsidRDefault="00F43320"/>
    <w:p w14:paraId="57F45AFF" w14:textId="77777777" w:rsidR="00F43320" w:rsidRDefault="00F43320"/>
    <w:p w14:paraId="5453D0B6" w14:textId="77777777" w:rsidR="00F43320" w:rsidRDefault="00F43320"/>
    <w:p w14:paraId="2E7ABB6C" w14:textId="77777777" w:rsidR="00F43320" w:rsidRDefault="00F43320"/>
    <w:p w14:paraId="3574E7E4" w14:textId="77777777" w:rsidR="00F43320" w:rsidRDefault="00F43320"/>
    <w:p w14:paraId="60F0DE82" w14:textId="77777777" w:rsidR="00F43320" w:rsidRDefault="00F43320"/>
    <w:p w14:paraId="13950269" w14:textId="77777777" w:rsidR="00F43320" w:rsidRDefault="00F43320"/>
    <w:p w14:paraId="568A402C" w14:textId="77777777" w:rsidR="00F43320" w:rsidRDefault="006D7C25">
      <w:r>
        <w:rPr>
          <w:noProof/>
        </w:rPr>
        <mc:AlternateContent>
          <mc:Choice Requires="wps">
            <w:drawing>
              <wp:anchor distT="0" distB="0" distL="114300" distR="114300" simplePos="0" relativeHeight="251639808" behindDoc="1" locked="0" layoutInCell="1" allowOverlap="1" wp14:anchorId="624E6504" wp14:editId="7486275C">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0513E5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24E6504"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" filled="f" stroked="f">
                <v:stroke joinstyle="round"/>
                <o:lock v:ext="edit" shapetype="t"/>
                <v:textbox style="mso-fit-shape-to-text:t">
                  <w:txbxContent>
                    <w:p w14:paraId="40513E5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0CCC382" w14:textId="77777777" w:rsidR="00F43320" w:rsidRDefault="00F43320"/>
    <w:p w14:paraId="1A751ECE" w14:textId="77777777" w:rsidR="00F43320" w:rsidRDefault="00F43320"/>
    <w:p w14:paraId="1A2B90BE"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59A0FD9D" wp14:editId="102E605B">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F7C4F3"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145C7C94" w14:textId="77777777" w:rsidR="00F43320" w:rsidRDefault="003E0D37">
      <w:r>
        <w:rPr>
          <w:noProof/>
        </w:rPr>
        <mc:AlternateContent>
          <mc:Choice Requires="wps">
            <w:drawing>
              <wp:anchor distT="0" distB="0" distL="114300" distR="114300" simplePos="0" relativeHeight="251640832" behindDoc="0" locked="0" layoutInCell="1" allowOverlap="1" wp14:anchorId="5E33413F" wp14:editId="6F5B04F2">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A6E72F" w14:textId="4486A5F7" w:rsidR="00F43320" w:rsidRPr="005E6C17" w:rsidRDefault="00254B35" w:rsidP="00EF5DC0">
                            <w:pPr>
                              <w:jc w:val="right"/>
                              <w:rPr>
                                <w:rFonts w:ascii="EleganTech™" w:hAnsi="EleganTech™"/>
                                <w:b/>
                                <w:color w:val="404040"/>
                                <w:sz w:val="54"/>
                                <w:szCs w:val="56"/>
                              </w:rPr>
                            </w:pPr>
                            <w:r w:rsidRPr="00254B35">
                              <w:rPr>
                                <w:rFonts w:cs="Calibri"/>
                                <w:b/>
                                <w:color w:val="000000"/>
                                <w:sz w:val="48"/>
                                <w:szCs w:val="52"/>
                                <w:lang w:eastAsia="es-NI"/>
                              </w:rPr>
                              <w:t>Pensamiento Estratégico y Gerencia Global</w:t>
                            </w:r>
                            <w:r w:rsidR="00F43320">
                              <w:rPr>
                                <w:rFonts w:cs="Calibri"/>
                                <w:b/>
                                <w:color w:val="000000"/>
                                <w:sz w:val="48"/>
                                <w:szCs w:val="52"/>
                                <w:lang w:eastAsia="es-NI"/>
                              </w:rPr>
                              <w:t xml:space="preserve">, Unidad </w:t>
                            </w:r>
                            <w:r w:rsidR="007E065C">
                              <w:rPr>
                                <w:rFonts w:cs="Calibri"/>
                                <w:b/>
                                <w:color w:val="000000"/>
                                <w:sz w:val="48"/>
                                <w:szCs w:val="52"/>
                                <w:lang w:eastAsia="es-NI"/>
                              </w:rPr>
                              <w:t>I</w:t>
                            </w:r>
                          </w:p>
                          <w:p w14:paraId="6CFFA3DA"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33413F"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1BA6E72F" w14:textId="4486A5F7" w:rsidR="00F43320" w:rsidRPr="005E6C17" w:rsidRDefault="00254B35" w:rsidP="00EF5DC0">
                      <w:pPr>
                        <w:jc w:val="right"/>
                        <w:rPr>
                          <w:rFonts w:ascii="EleganTech™" w:hAnsi="EleganTech™"/>
                          <w:b/>
                          <w:color w:val="404040"/>
                          <w:sz w:val="54"/>
                          <w:szCs w:val="56"/>
                        </w:rPr>
                      </w:pPr>
                      <w:r w:rsidRPr="00254B35">
                        <w:rPr>
                          <w:rFonts w:cs="Calibri"/>
                          <w:b/>
                          <w:color w:val="000000"/>
                          <w:sz w:val="48"/>
                          <w:szCs w:val="52"/>
                          <w:lang w:eastAsia="es-NI"/>
                        </w:rPr>
                        <w:t>Pensamiento Estratégico y Gerencia Global</w:t>
                      </w:r>
                      <w:r w:rsidR="00F43320">
                        <w:rPr>
                          <w:rFonts w:cs="Calibri"/>
                          <w:b/>
                          <w:color w:val="000000"/>
                          <w:sz w:val="48"/>
                          <w:szCs w:val="52"/>
                          <w:lang w:eastAsia="es-NI"/>
                        </w:rPr>
                        <w:t xml:space="preserve">, Unidad </w:t>
                      </w:r>
                      <w:r w:rsidR="007E065C">
                        <w:rPr>
                          <w:rFonts w:cs="Calibri"/>
                          <w:b/>
                          <w:color w:val="000000"/>
                          <w:sz w:val="48"/>
                          <w:szCs w:val="52"/>
                          <w:lang w:eastAsia="es-NI"/>
                        </w:rPr>
                        <w:t>I</w:t>
                      </w:r>
                    </w:p>
                    <w:p w14:paraId="6CFFA3DA" w14:textId="77777777" w:rsidR="00F43320" w:rsidRDefault="00F43320" w:rsidP="00F43320">
                      <w:pPr>
                        <w:jc w:val="right"/>
                      </w:pPr>
                    </w:p>
                  </w:txbxContent>
                </v:textbox>
              </v:shape>
            </w:pict>
          </mc:Fallback>
        </mc:AlternateContent>
      </w:r>
    </w:p>
    <w:p w14:paraId="3B23EC0B" w14:textId="77777777" w:rsidR="00F43320" w:rsidRDefault="00F43320"/>
    <w:p w14:paraId="6C233743" w14:textId="77777777" w:rsidR="005B0B82" w:rsidRDefault="005B0B82"/>
    <w:p w14:paraId="1E0BFA4E" w14:textId="77777777" w:rsidR="005B0B82" w:rsidRDefault="005B0B82"/>
    <w:p w14:paraId="4C8E4AA4" w14:textId="77777777" w:rsidR="005B0B82" w:rsidRDefault="005B0B82"/>
    <w:p w14:paraId="09D25A49" w14:textId="77777777" w:rsidR="005B0B82" w:rsidRDefault="005B0B82"/>
    <w:p w14:paraId="65DE5ACA" w14:textId="77777777" w:rsidR="005B0B82" w:rsidRDefault="005B0B82"/>
    <w:p w14:paraId="1E4DE109" w14:textId="77777777" w:rsidR="005B0B82" w:rsidRDefault="005B0B82"/>
    <w:p w14:paraId="2CBECE18" w14:textId="77777777" w:rsidR="005B0B82" w:rsidRDefault="005B0B82"/>
    <w:p w14:paraId="2EF52E8F" w14:textId="77777777" w:rsidR="005B0B82" w:rsidRDefault="005B0B82"/>
    <w:p w14:paraId="0F07F480" w14:textId="77777777" w:rsidR="005B0B82" w:rsidRDefault="005B0B82"/>
    <w:p w14:paraId="3F3B9017" w14:textId="77777777" w:rsidR="005B0B82" w:rsidRDefault="005B0B82"/>
    <w:p w14:paraId="6B13A808" w14:textId="77777777" w:rsidR="005B0B82" w:rsidRDefault="005B0B82"/>
    <w:p w14:paraId="6C222766" w14:textId="77777777" w:rsidR="00636C8A" w:rsidRDefault="00636C8A"/>
    <w:p w14:paraId="754E74DA" w14:textId="77777777" w:rsidR="00A66A79" w:rsidRDefault="00A66A79">
      <w:pPr>
        <w:sectPr w:rsidR="00A66A79" w:rsidSect="00636C8A">
          <w:pgSz w:w="12240" w:h="15840"/>
          <w:pgMar w:top="1418" w:right="1701" w:bottom="1418" w:left="1701" w:header="709" w:footer="709" w:gutter="0"/>
          <w:cols w:space="708"/>
          <w:docGrid w:linePitch="360"/>
        </w:sectPr>
      </w:pPr>
    </w:p>
    <w:p w14:paraId="5DE5D8B0"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11D9A9CF" wp14:editId="66542145">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09560B" w14:textId="77777777" w:rsidR="0070212E" w:rsidRPr="00D904A7" w:rsidRDefault="0070212E" w:rsidP="0070212E">
                              <w:pPr>
                                <w:pStyle w:val="Ttulo1"/>
                              </w:pPr>
                              <w:bookmarkStart w:id="0" w:name="_Toc160547533"/>
                              <w:bookmarkStart w:id="1" w:name="_Toc206070812"/>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1D9A9CF"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2F09560B" w14:textId="77777777" w:rsidR="0070212E" w:rsidRPr="00D904A7" w:rsidRDefault="0070212E" w:rsidP="0070212E">
                        <w:pPr>
                          <w:pStyle w:val="Ttulo1"/>
                        </w:pPr>
                        <w:bookmarkStart w:id="2" w:name="_Toc160547533"/>
                        <w:bookmarkStart w:id="3" w:name="_Toc206070812"/>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55B6BDC4"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E9ADC45"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76013BA0" w14:textId="77777777" w:rsidR="00843820" w:rsidRPr="004A18B8" w:rsidRDefault="00843820" w:rsidP="00843820">
          <w:pPr>
            <w:rPr>
              <w:rFonts w:cs="Tahoma"/>
              <w:szCs w:val="24"/>
              <w:lang w:val="es-ES" w:eastAsia="es-NI"/>
            </w:rPr>
          </w:pPr>
        </w:p>
        <w:p w14:paraId="4663C80D" w14:textId="39E39217" w:rsidR="00C23853"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206070812" w:history="1">
            <w:r w:rsidR="00C23853" w:rsidRPr="005A62A5">
              <w:rPr>
                <w:rStyle w:val="Hipervnculo"/>
                <w:noProof/>
              </w:rPr>
              <w:t>Índice de Contenido</w:t>
            </w:r>
            <w:r w:rsidR="00C23853">
              <w:rPr>
                <w:noProof/>
                <w:webHidden/>
              </w:rPr>
              <w:tab/>
            </w:r>
            <w:r w:rsidR="00C23853">
              <w:rPr>
                <w:noProof/>
                <w:webHidden/>
              </w:rPr>
              <w:fldChar w:fldCharType="begin"/>
            </w:r>
            <w:r w:rsidR="00C23853">
              <w:rPr>
                <w:noProof/>
                <w:webHidden/>
              </w:rPr>
              <w:instrText xml:space="preserve"> PAGEREF _Toc206070812 \h </w:instrText>
            </w:r>
            <w:r w:rsidR="00C23853">
              <w:rPr>
                <w:noProof/>
                <w:webHidden/>
              </w:rPr>
            </w:r>
            <w:r w:rsidR="00C23853">
              <w:rPr>
                <w:noProof/>
                <w:webHidden/>
              </w:rPr>
              <w:fldChar w:fldCharType="separate"/>
            </w:r>
            <w:r w:rsidR="001079C5">
              <w:rPr>
                <w:noProof/>
                <w:webHidden/>
              </w:rPr>
              <w:t>2</w:t>
            </w:r>
            <w:r w:rsidR="00C23853">
              <w:rPr>
                <w:noProof/>
                <w:webHidden/>
              </w:rPr>
              <w:fldChar w:fldCharType="end"/>
            </w:r>
          </w:hyperlink>
        </w:p>
        <w:p w14:paraId="7CFE832B" w14:textId="352AD560" w:rsidR="00C23853" w:rsidRDefault="00C23853">
          <w:pPr>
            <w:pStyle w:val="TDC1"/>
            <w:tabs>
              <w:tab w:val="right" w:leader="dot" w:pos="8828"/>
            </w:tabs>
            <w:rPr>
              <w:rFonts w:asciiTheme="minorHAnsi" w:eastAsiaTheme="minorEastAsia" w:hAnsiTheme="minorHAnsi"/>
              <w:noProof/>
              <w:kern w:val="2"/>
              <w:szCs w:val="24"/>
              <w:lang w:val="en-US"/>
              <w14:ligatures w14:val="standardContextual"/>
            </w:rPr>
          </w:pPr>
          <w:hyperlink w:anchor="_Toc206070813" w:history="1">
            <w:r w:rsidRPr="005A62A5">
              <w:rPr>
                <w:rStyle w:val="Hipervnculo"/>
                <w:noProof/>
              </w:rPr>
              <w:t>Introducción</w:t>
            </w:r>
            <w:r>
              <w:rPr>
                <w:noProof/>
                <w:webHidden/>
              </w:rPr>
              <w:tab/>
            </w:r>
            <w:r>
              <w:rPr>
                <w:noProof/>
                <w:webHidden/>
              </w:rPr>
              <w:fldChar w:fldCharType="begin"/>
            </w:r>
            <w:r>
              <w:rPr>
                <w:noProof/>
                <w:webHidden/>
              </w:rPr>
              <w:instrText xml:space="preserve"> PAGEREF _Toc206070813 \h </w:instrText>
            </w:r>
            <w:r>
              <w:rPr>
                <w:noProof/>
                <w:webHidden/>
              </w:rPr>
            </w:r>
            <w:r>
              <w:rPr>
                <w:noProof/>
                <w:webHidden/>
              </w:rPr>
              <w:fldChar w:fldCharType="separate"/>
            </w:r>
            <w:r w:rsidR="001079C5">
              <w:rPr>
                <w:noProof/>
                <w:webHidden/>
              </w:rPr>
              <w:t>3</w:t>
            </w:r>
            <w:r>
              <w:rPr>
                <w:noProof/>
                <w:webHidden/>
              </w:rPr>
              <w:fldChar w:fldCharType="end"/>
            </w:r>
          </w:hyperlink>
        </w:p>
        <w:p w14:paraId="4AFB10C4" w14:textId="44C3AA96" w:rsidR="00C23853" w:rsidRDefault="00C23853">
          <w:pPr>
            <w:pStyle w:val="TDC1"/>
            <w:tabs>
              <w:tab w:val="right" w:leader="dot" w:pos="8828"/>
            </w:tabs>
            <w:rPr>
              <w:rFonts w:asciiTheme="minorHAnsi" w:eastAsiaTheme="minorEastAsia" w:hAnsiTheme="minorHAnsi"/>
              <w:noProof/>
              <w:kern w:val="2"/>
              <w:szCs w:val="24"/>
              <w:lang w:val="en-US"/>
              <w14:ligatures w14:val="standardContextual"/>
            </w:rPr>
          </w:pPr>
          <w:hyperlink w:anchor="_Toc206070814" w:history="1">
            <w:r w:rsidRPr="005A62A5">
              <w:rPr>
                <w:rStyle w:val="Hipervnculo"/>
                <w:noProof/>
              </w:rPr>
              <w:t>Desarrollo de Contenidos</w:t>
            </w:r>
            <w:r>
              <w:rPr>
                <w:noProof/>
                <w:webHidden/>
              </w:rPr>
              <w:tab/>
            </w:r>
            <w:r>
              <w:rPr>
                <w:noProof/>
                <w:webHidden/>
              </w:rPr>
              <w:fldChar w:fldCharType="begin"/>
            </w:r>
            <w:r>
              <w:rPr>
                <w:noProof/>
                <w:webHidden/>
              </w:rPr>
              <w:instrText xml:space="preserve"> PAGEREF _Toc206070814 \h </w:instrText>
            </w:r>
            <w:r>
              <w:rPr>
                <w:noProof/>
                <w:webHidden/>
              </w:rPr>
            </w:r>
            <w:r>
              <w:rPr>
                <w:noProof/>
                <w:webHidden/>
              </w:rPr>
              <w:fldChar w:fldCharType="separate"/>
            </w:r>
            <w:r w:rsidR="001079C5">
              <w:rPr>
                <w:noProof/>
                <w:webHidden/>
              </w:rPr>
              <w:t>5</w:t>
            </w:r>
            <w:r>
              <w:rPr>
                <w:noProof/>
                <w:webHidden/>
              </w:rPr>
              <w:fldChar w:fldCharType="end"/>
            </w:r>
          </w:hyperlink>
        </w:p>
        <w:p w14:paraId="1CBF0AB1" w14:textId="7FF6709D" w:rsidR="00C23853" w:rsidRDefault="00C23853">
          <w:pPr>
            <w:pStyle w:val="TDC2"/>
            <w:tabs>
              <w:tab w:val="right" w:leader="dot" w:pos="8828"/>
            </w:tabs>
            <w:rPr>
              <w:rFonts w:asciiTheme="minorHAnsi" w:eastAsiaTheme="minorEastAsia" w:hAnsiTheme="minorHAnsi"/>
              <w:noProof/>
              <w:kern w:val="2"/>
              <w:szCs w:val="24"/>
              <w:lang w:val="en-US"/>
              <w14:ligatures w14:val="standardContextual"/>
            </w:rPr>
          </w:pPr>
          <w:hyperlink w:anchor="_Toc206070815" w:history="1">
            <w:r w:rsidRPr="005A62A5">
              <w:rPr>
                <w:rStyle w:val="Hipervnculo"/>
                <w:noProof/>
                <w:lang w:val="es-ES"/>
              </w:rPr>
              <w:t>Introducción a la gerencia y pensamiento estratégico</w:t>
            </w:r>
            <w:r>
              <w:rPr>
                <w:noProof/>
                <w:webHidden/>
              </w:rPr>
              <w:tab/>
            </w:r>
            <w:r>
              <w:rPr>
                <w:noProof/>
                <w:webHidden/>
              </w:rPr>
              <w:fldChar w:fldCharType="begin"/>
            </w:r>
            <w:r>
              <w:rPr>
                <w:noProof/>
                <w:webHidden/>
              </w:rPr>
              <w:instrText xml:space="preserve"> PAGEREF _Toc206070815 \h </w:instrText>
            </w:r>
            <w:r>
              <w:rPr>
                <w:noProof/>
                <w:webHidden/>
              </w:rPr>
            </w:r>
            <w:r>
              <w:rPr>
                <w:noProof/>
                <w:webHidden/>
              </w:rPr>
              <w:fldChar w:fldCharType="separate"/>
            </w:r>
            <w:r w:rsidR="001079C5">
              <w:rPr>
                <w:noProof/>
                <w:webHidden/>
              </w:rPr>
              <w:t>5</w:t>
            </w:r>
            <w:r>
              <w:rPr>
                <w:noProof/>
                <w:webHidden/>
              </w:rPr>
              <w:fldChar w:fldCharType="end"/>
            </w:r>
          </w:hyperlink>
        </w:p>
        <w:p w14:paraId="6809F9D2" w14:textId="5B56BF22" w:rsidR="00C23853" w:rsidRDefault="00C23853">
          <w:pPr>
            <w:pStyle w:val="TDC2"/>
            <w:tabs>
              <w:tab w:val="right" w:leader="dot" w:pos="8828"/>
            </w:tabs>
            <w:rPr>
              <w:rFonts w:asciiTheme="minorHAnsi" w:eastAsiaTheme="minorEastAsia" w:hAnsiTheme="minorHAnsi"/>
              <w:noProof/>
              <w:kern w:val="2"/>
              <w:szCs w:val="24"/>
              <w:lang w:val="en-US"/>
              <w14:ligatures w14:val="standardContextual"/>
            </w:rPr>
          </w:pPr>
          <w:hyperlink w:anchor="_Toc206070816" w:history="1">
            <w:r w:rsidRPr="005A62A5">
              <w:rPr>
                <w:rStyle w:val="Hipervnculo"/>
                <w:noProof/>
                <w:spacing w:val="2"/>
                <w:lang w:val="es-ES"/>
              </w:rPr>
              <w:t>Características del pensamiento estratégico</w:t>
            </w:r>
            <w:r>
              <w:rPr>
                <w:noProof/>
                <w:webHidden/>
              </w:rPr>
              <w:tab/>
            </w:r>
            <w:r>
              <w:rPr>
                <w:noProof/>
                <w:webHidden/>
              </w:rPr>
              <w:fldChar w:fldCharType="begin"/>
            </w:r>
            <w:r>
              <w:rPr>
                <w:noProof/>
                <w:webHidden/>
              </w:rPr>
              <w:instrText xml:space="preserve"> PAGEREF _Toc206070816 \h </w:instrText>
            </w:r>
            <w:r>
              <w:rPr>
                <w:noProof/>
                <w:webHidden/>
              </w:rPr>
            </w:r>
            <w:r>
              <w:rPr>
                <w:noProof/>
                <w:webHidden/>
              </w:rPr>
              <w:fldChar w:fldCharType="separate"/>
            </w:r>
            <w:r w:rsidR="001079C5">
              <w:rPr>
                <w:noProof/>
                <w:webHidden/>
              </w:rPr>
              <w:t>13</w:t>
            </w:r>
            <w:r>
              <w:rPr>
                <w:noProof/>
                <w:webHidden/>
              </w:rPr>
              <w:fldChar w:fldCharType="end"/>
            </w:r>
          </w:hyperlink>
        </w:p>
        <w:p w14:paraId="61C1DF1A" w14:textId="5D8FEB60" w:rsidR="00C23853" w:rsidRDefault="00C23853">
          <w:pPr>
            <w:pStyle w:val="TDC2"/>
            <w:tabs>
              <w:tab w:val="right" w:leader="dot" w:pos="8828"/>
            </w:tabs>
            <w:rPr>
              <w:rFonts w:asciiTheme="minorHAnsi" w:eastAsiaTheme="minorEastAsia" w:hAnsiTheme="minorHAnsi"/>
              <w:noProof/>
              <w:kern w:val="2"/>
              <w:szCs w:val="24"/>
              <w:lang w:val="en-US"/>
              <w14:ligatures w14:val="standardContextual"/>
            </w:rPr>
          </w:pPr>
          <w:hyperlink w:anchor="_Toc206070817" w:history="1">
            <w:r w:rsidRPr="005A62A5">
              <w:rPr>
                <w:rStyle w:val="Hipervnculo"/>
                <w:noProof/>
                <w:spacing w:val="2"/>
                <w:lang w:val="es-ES"/>
              </w:rPr>
              <w:t>Planes de negocio</w:t>
            </w:r>
            <w:r>
              <w:rPr>
                <w:noProof/>
                <w:webHidden/>
              </w:rPr>
              <w:tab/>
            </w:r>
            <w:r>
              <w:rPr>
                <w:noProof/>
                <w:webHidden/>
              </w:rPr>
              <w:fldChar w:fldCharType="begin"/>
            </w:r>
            <w:r>
              <w:rPr>
                <w:noProof/>
                <w:webHidden/>
              </w:rPr>
              <w:instrText xml:space="preserve"> PAGEREF _Toc206070817 \h </w:instrText>
            </w:r>
            <w:r>
              <w:rPr>
                <w:noProof/>
                <w:webHidden/>
              </w:rPr>
            </w:r>
            <w:r>
              <w:rPr>
                <w:noProof/>
                <w:webHidden/>
              </w:rPr>
              <w:fldChar w:fldCharType="separate"/>
            </w:r>
            <w:r w:rsidR="001079C5">
              <w:rPr>
                <w:noProof/>
                <w:webHidden/>
              </w:rPr>
              <w:t>20</w:t>
            </w:r>
            <w:r>
              <w:rPr>
                <w:noProof/>
                <w:webHidden/>
              </w:rPr>
              <w:fldChar w:fldCharType="end"/>
            </w:r>
          </w:hyperlink>
        </w:p>
        <w:p w14:paraId="6598E546" w14:textId="0EB4FC24" w:rsidR="00C23853" w:rsidRDefault="00C23853">
          <w:pPr>
            <w:pStyle w:val="TDC2"/>
            <w:tabs>
              <w:tab w:val="right" w:leader="dot" w:pos="8828"/>
            </w:tabs>
            <w:rPr>
              <w:rFonts w:asciiTheme="minorHAnsi" w:eastAsiaTheme="minorEastAsia" w:hAnsiTheme="minorHAnsi"/>
              <w:noProof/>
              <w:kern w:val="2"/>
              <w:szCs w:val="24"/>
              <w:lang w:val="en-US"/>
              <w14:ligatures w14:val="standardContextual"/>
            </w:rPr>
          </w:pPr>
          <w:hyperlink w:anchor="_Toc206070818" w:history="1">
            <w:r w:rsidRPr="005A62A5">
              <w:rPr>
                <w:rStyle w:val="Hipervnculo"/>
                <w:noProof/>
                <w:spacing w:val="2"/>
                <w:lang w:val="es-ES"/>
              </w:rPr>
              <w:t>El análisis del entorno</w:t>
            </w:r>
            <w:r>
              <w:rPr>
                <w:noProof/>
                <w:webHidden/>
              </w:rPr>
              <w:tab/>
            </w:r>
            <w:r>
              <w:rPr>
                <w:noProof/>
                <w:webHidden/>
              </w:rPr>
              <w:fldChar w:fldCharType="begin"/>
            </w:r>
            <w:r>
              <w:rPr>
                <w:noProof/>
                <w:webHidden/>
              </w:rPr>
              <w:instrText xml:space="preserve"> PAGEREF _Toc206070818 \h </w:instrText>
            </w:r>
            <w:r>
              <w:rPr>
                <w:noProof/>
                <w:webHidden/>
              </w:rPr>
            </w:r>
            <w:r>
              <w:rPr>
                <w:noProof/>
                <w:webHidden/>
              </w:rPr>
              <w:fldChar w:fldCharType="separate"/>
            </w:r>
            <w:r w:rsidR="001079C5">
              <w:rPr>
                <w:noProof/>
                <w:webHidden/>
              </w:rPr>
              <w:t>32</w:t>
            </w:r>
            <w:r>
              <w:rPr>
                <w:noProof/>
                <w:webHidden/>
              </w:rPr>
              <w:fldChar w:fldCharType="end"/>
            </w:r>
          </w:hyperlink>
        </w:p>
        <w:p w14:paraId="35A09FCC" w14:textId="5002DAE5" w:rsidR="00C23853" w:rsidRDefault="00C23853">
          <w:pPr>
            <w:pStyle w:val="TDC2"/>
            <w:tabs>
              <w:tab w:val="right" w:leader="dot" w:pos="8828"/>
            </w:tabs>
            <w:rPr>
              <w:rFonts w:asciiTheme="minorHAnsi" w:eastAsiaTheme="minorEastAsia" w:hAnsiTheme="minorHAnsi"/>
              <w:noProof/>
              <w:kern w:val="2"/>
              <w:szCs w:val="24"/>
              <w:lang w:val="en-US"/>
              <w14:ligatures w14:val="standardContextual"/>
            </w:rPr>
          </w:pPr>
          <w:hyperlink w:anchor="_Toc206070819" w:history="1">
            <w:r w:rsidRPr="005A62A5">
              <w:rPr>
                <w:rStyle w:val="Hipervnculo"/>
                <w:noProof/>
                <w:lang w:val="es-ES"/>
              </w:rPr>
              <w:t>Análisis estratégico DAFO</w:t>
            </w:r>
            <w:r>
              <w:rPr>
                <w:noProof/>
                <w:webHidden/>
              </w:rPr>
              <w:tab/>
            </w:r>
            <w:r>
              <w:rPr>
                <w:noProof/>
                <w:webHidden/>
              </w:rPr>
              <w:fldChar w:fldCharType="begin"/>
            </w:r>
            <w:r>
              <w:rPr>
                <w:noProof/>
                <w:webHidden/>
              </w:rPr>
              <w:instrText xml:space="preserve"> PAGEREF _Toc206070819 \h </w:instrText>
            </w:r>
            <w:r>
              <w:rPr>
                <w:noProof/>
                <w:webHidden/>
              </w:rPr>
            </w:r>
            <w:r>
              <w:rPr>
                <w:noProof/>
                <w:webHidden/>
              </w:rPr>
              <w:fldChar w:fldCharType="separate"/>
            </w:r>
            <w:r w:rsidR="001079C5">
              <w:rPr>
                <w:noProof/>
                <w:webHidden/>
              </w:rPr>
              <w:t>44</w:t>
            </w:r>
            <w:r>
              <w:rPr>
                <w:noProof/>
                <w:webHidden/>
              </w:rPr>
              <w:fldChar w:fldCharType="end"/>
            </w:r>
          </w:hyperlink>
        </w:p>
        <w:p w14:paraId="6E1F2821" w14:textId="0D3ADF2B" w:rsidR="00C23853" w:rsidRDefault="00C23853">
          <w:pPr>
            <w:pStyle w:val="TDC2"/>
            <w:tabs>
              <w:tab w:val="right" w:leader="dot" w:pos="8828"/>
            </w:tabs>
            <w:rPr>
              <w:rFonts w:asciiTheme="minorHAnsi" w:eastAsiaTheme="minorEastAsia" w:hAnsiTheme="minorHAnsi"/>
              <w:noProof/>
              <w:kern w:val="2"/>
              <w:szCs w:val="24"/>
              <w:lang w:val="en-US"/>
              <w14:ligatures w14:val="standardContextual"/>
            </w:rPr>
          </w:pPr>
          <w:hyperlink w:anchor="_Toc206070820" w:history="1">
            <w:r w:rsidRPr="005A62A5">
              <w:rPr>
                <w:rStyle w:val="Hipervnculo"/>
                <w:noProof/>
                <w:lang w:val="es-ES"/>
              </w:rPr>
              <w:t>Herramientas de análisis en planificación estratégica</w:t>
            </w:r>
            <w:r>
              <w:rPr>
                <w:noProof/>
                <w:webHidden/>
              </w:rPr>
              <w:tab/>
            </w:r>
            <w:r>
              <w:rPr>
                <w:noProof/>
                <w:webHidden/>
              </w:rPr>
              <w:fldChar w:fldCharType="begin"/>
            </w:r>
            <w:r>
              <w:rPr>
                <w:noProof/>
                <w:webHidden/>
              </w:rPr>
              <w:instrText xml:space="preserve"> PAGEREF _Toc206070820 \h </w:instrText>
            </w:r>
            <w:r>
              <w:rPr>
                <w:noProof/>
                <w:webHidden/>
              </w:rPr>
            </w:r>
            <w:r>
              <w:rPr>
                <w:noProof/>
                <w:webHidden/>
              </w:rPr>
              <w:fldChar w:fldCharType="separate"/>
            </w:r>
            <w:r w:rsidR="001079C5">
              <w:rPr>
                <w:noProof/>
                <w:webHidden/>
              </w:rPr>
              <w:t>56</w:t>
            </w:r>
            <w:r>
              <w:rPr>
                <w:noProof/>
                <w:webHidden/>
              </w:rPr>
              <w:fldChar w:fldCharType="end"/>
            </w:r>
          </w:hyperlink>
        </w:p>
        <w:p w14:paraId="3C535DB8" w14:textId="06CEB12F" w:rsidR="00C23853" w:rsidRDefault="00C23853">
          <w:pPr>
            <w:pStyle w:val="TDC2"/>
            <w:tabs>
              <w:tab w:val="right" w:leader="dot" w:pos="8828"/>
            </w:tabs>
            <w:rPr>
              <w:rFonts w:asciiTheme="minorHAnsi" w:eastAsiaTheme="minorEastAsia" w:hAnsiTheme="minorHAnsi"/>
              <w:noProof/>
              <w:kern w:val="2"/>
              <w:szCs w:val="24"/>
              <w:lang w:val="en-US"/>
              <w14:ligatures w14:val="standardContextual"/>
            </w:rPr>
          </w:pPr>
          <w:hyperlink w:anchor="_Toc206070821" w:history="1">
            <w:r w:rsidRPr="005A62A5">
              <w:rPr>
                <w:rStyle w:val="Hipervnculo"/>
                <w:noProof/>
                <w:lang w:val="es-ES"/>
              </w:rPr>
              <w:t>Balanced Scorecard</w:t>
            </w:r>
            <w:r>
              <w:rPr>
                <w:noProof/>
                <w:webHidden/>
              </w:rPr>
              <w:tab/>
            </w:r>
            <w:r>
              <w:rPr>
                <w:noProof/>
                <w:webHidden/>
              </w:rPr>
              <w:fldChar w:fldCharType="begin"/>
            </w:r>
            <w:r>
              <w:rPr>
                <w:noProof/>
                <w:webHidden/>
              </w:rPr>
              <w:instrText xml:space="preserve"> PAGEREF _Toc206070821 \h </w:instrText>
            </w:r>
            <w:r>
              <w:rPr>
                <w:noProof/>
                <w:webHidden/>
              </w:rPr>
            </w:r>
            <w:r>
              <w:rPr>
                <w:noProof/>
                <w:webHidden/>
              </w:rPr>
              <w:fldChar w:fldCharType="separate"/>
            </w:r>
            <w:r w:rsidR="001079C5">
              <w:rPr>
                <w:noProof/>
                <w:webHidden/>
              </w:rPr>
              <w:t>66</w:t>
            </w:r>
            <w:r>
              <w:rPr>
                <w:noProof/>
                <w:webHidden/>
              </w:rPr>
              <w:fldChar w:fldCharType="end"/>
            </w:r>
          </w:hyperlink>
        </w:p>
        <w:p w14:paraId="653F2CB0" w14:textId="60246A22" w:rsidR="00C23853" w:rsidRDefault="00C23853">
          <w:pPr>
            <w:pStyle w:val="TDC2"/>
            <w:tabs>
              <w:tab w:val="right" w:leader="dot" w:pos="8828"/>
            </w:tabs>
            <w:rPr>
              <w:rFonts w:asciiTheme="minorHAnsi" w:eastAsiaTheme="minorEastAsia" w:hAnsiTheme="minorHAnsi"/>
              <w:noProof/>
              <w:kern w:val="2"/>
              <w:szCs w:val="24"/>
              <w:lang w:val="en-US"/>
              <w14:ligatures w14:val="standardContextual"/>
            </w:rPr>
          </w:pPr>
          <w:hyperlink w:anchor="_Toc206070822" w:history="1">
            <w:r w:rsidRPr="005A62A5">
              <w:rPr>
                <w:rStyle w:val="Hipervnculo"/>
                <w:noProof/>
                <w:lang w:val="es-ES"/>
              </w:rPr>
              <w:t>Factores que favorecen el pensamiento estratégico</w:t>
            </w:r>
            <w:r>
              <w:rPr>
                <w:noProof/>
                <w:webHidden/>
              </w:rPr>
              <w:tab/>
            </w:r>
            <w:r>
              <w:rPr>
                <w:noProof/>
                <w:webHidden/>
              </w:rPr>
              <w:fldChar w:fldCharType="begin"/>
            </w:r>
            <w:r>
              <w:rPr>
                <w:noProof/>
                <w:webHidden/>
              </w:rPr>
              <w:instrText xml:space="preserve"> PAGEREF _Toc206070822 \h </w:instrText>
            </w:r>
            <w:r>
              <w:rPr>
                <w:noProof/>
                <w:webHidden/>
              </w:rPr>
            </w:r>
            <w:r>
              <w:rPr>
                <w:noProof/>
                <w:webHidden/>
              </w:rPr>
              <w:fldChar w:fldCharType="separate"/>
            </w:r>
            <w:r w:rsidR="001079C5">
              <w:rPr>
                <w:noProof/>
                <w:webHidden/>
              </w:rPr>
              <w:t>77</w:t>
            </w:r>
            <w:r>
              <w:rPr>
                <w:noProof/>
                <w:webHidden/>
              </w:rPr>
              <w:fldChar w:fldCharType="end"/>
            </w:r>
          </w:hyperlink>
        </w:p>
        <w:p w14:paraId="43A25BC4" w14:textId="127D6986" w:rsidR="00C23853" w:rsidRDefault="00C23853">
          <w:pPr>
            <w:pStyle w:val="TDC2"/>
            <w:tabs>
              <w:tab w:val="right" w:leader="dot" w:pos="8828"/>
            </w:tabs>
            <w:rPr>
              <w:rFonts w:asciiTheme="minorHAnsi" w:eastAsiaTheme="minorEastAsia" w:hAnsiTheme="minorHAnsi"/>
              <w:noProof/>
              <w:kern w:val="2"/>
              <w:szCs w:val="24"/>
              <w:lang w:val="en-US"/>
              <w14:ligatures w14:val="standardContextual"/>
            </w:rPr>
          </w:pPr>
          <w:hyperlink w:anchor="_Toc206070823" w:history="1">
            <w:r w:rsidRPr="005A62A5">
              <w:rPr>
                <w:rStyle w:val="Hipervnculo"/>
                <w:noProof/>
                <w:lang w:val="es-ES"/>
              </w:rPr>
              <w:t>Ventajas del pensamiento estratégico para la empresa</w:t>
            </w:r>
            <w:r>
              <w:rPr>
                <w:noProof/>
                <w:webHidden/>
              </w:rPr>
              <w:tab/>
            </w:r>
            <w:r>
              <w:rPr>
                <w:noProof/>
                <w:webHidden/>
              </w:rPr>
              <w:fldChar w:fldCharType="begin"/>
            </w:r>
            <w:r>
              <w:rPr>
                <w:noProof/>
                <w:webHidden/>
              </w:rPr>
              <w:instrText xml:space="preserve"> PAGEREF _Toc206070823 \h </w:instrText>
            </w:r>
            <w:r>
              <w:rPr>
                <w:noProof/>
                <w:webHidden/>
              </w:rPr>
            </w:r>
            <w:r>
              <w:rPr>
                <w:noProof/>
                <w:webHidden/>
              </w:rPr>
              <w:fldChar w:fldCharType="separate"/>
            </w:r>
            <w:r w:rsidR="001079C5">
              <w:rPr>
                <w:noProof/>
                <w:webHidden/>
              </w:rPr>
              <w:t>88</w:t>
            </w:r>
            <w:r>
              <w:rPr>
                <w:noProof/>
                <w:webHidden/>
              </w:rPr>
              <w:fldChar w:fldCharType="end"/>
            </w:r>
          </w:hyperlink>
        </w:p>
        <w:p w14:paraId="46A74366" w14:textId="465FE0ED" w:rsidR="00C23853" w:rsidRDefault="00C23853">
          <w:pPr>
            <w:pStyle w:val="TDC1"/>
            <w:tabs>
              <w:tab w:val="right" w:leader="dot" w:pos="8828"/>
            </w:tabs>
            <w:rPr>
              <w:rFonts w:asciiTheme="minorHAnsi" w:eastAsiaTheme="minorEastAsia" w:hAnsiTheme="minorHAnsi"/>
              <w:noProof/>
              <w:kern w:val="2"/>
              <w:szCs w:val="24"/>
              <w:lang w:val="en-US"/>
              <w14:ligatures w14:val="standardContextual"/>
            </w:rPr>
          </w:pPr>
          <w:hyperlink w:anchor="_Toc206070824" w:history="1">
            <w:r w:rsidRPr="005A62A5">
              <w:rPr>
                <w:rStyle w:val="Hipervnculo"/>
                <w:noProof/>
              </w:rPr>
              <w:t>Bibliografía y Webgrafía</w:t>
            </w:r>
            <w:r>
              <w:rPr>
                <w:noProof/>
                <w:webHidden/>
              </w:rPr>
              <w:tab/>
            </w:r>
            <w:r>
              <w:rPr>
                <w:noProof/>
                <w:webHidden/>
              </w:rPr>
              <w:fldChar w:fldCharType="begin"/>
            </w:r>
            <w:r>
              <w:rPr>
                <w:noProof/>
                <w:webHidden/>
              </w:rPr>
              <w:instrText xml:space="preserve"> PAGEREF _Toc206070824 \h </w:instrText>
            </w:r>
            <w:r>
              <w:rPr>
                <w:noProof/>
                <w:webHidden/>
              </w:rPr>
            </w:r>
            <w:r>
              <w:rPr>
                <w:noProof/>
                <w:webHidden/>
              </w:rPr>
              <w:fldChar w:fldCharType="separate"/>
            </w:r>
            <w:r w:rsidR="001079C5">
              <w:rPr>
                <w:noProof/>
                <w:webHidden/>
              </w:rPr>
              <w:t>99</w:t>
            </w:r>
            <w:r>
              <w:rPr>
                <w:noProof/>
                <w:webHidden/>
              </w:rPr>
              <w:fldChar w:fldCharType="end"/>
            </w:r>
          </w:hyperlink>
        </w:p>
        <w:p w14:paraId="19D167B0" w14:textId="53E3EA19" w:rsidR="00C23853" w:rsidRDefault="00C23853">
          <w:pPr>
            <w:pStyle w:val="TDC1"/>
            <w:tabs>
              <w:tab w:val="right" w:leader="dot" w:pos="8828"/>
            </w:tabs>
            <w:rPr>
              <w:rFonts w:asciiTheme="minorHAnsi" w:eastAsiaTheme="minorEastAsia" w:hAnsiTheme="minorHAnsi"/>
              <w:noProof/>
              <w:kern w:val="2"/>
              <w:szCs w:val="24"/>
              <w:lang w:val="en-US"/>
              <w14:ligatures w14:val="standardContextual"/>
            </w:rPr>
          </w:pPr>
          <w:hyperlink w:anchor="_Toc206070825" w:history="1">
            <w:r w:rsidRPr="005A62A5">
              <w:rPr>
                <w:rStyle w:val="Hipervnculo"/>
                <w:noProof/>
              </w:rPr>
              <w:t>Glosario</w:t>
            </w:r>
            <w:r>
              <w:rPr>
                <w:noProof/>
                <w:webHidden/>
              </w:rPr>
              <w:tab/>
            </w:r>
            <w:r>
              <w:rPr>
                <w:noProof/>
                <w:webHidden/>
              </w:rPr>
              <w:fldChar w:fldCharType="begin"/>
            </w:r>
            <w:r>
              <w:rPr>
                <w:noProof/>
                <w:webHidden/>
              </w:rPr>
              <w:instrText xml:space="preserve"> PAGEREF _Toc206070825 \h </w:instrText>
            </w:r>
            <w:r>
              <w:rPr>
                <w:noProof/>
                <w:webHidden/>
              </w:rPr>
            </w:r>
            <w:r>
              <w:rPr>
                <w:noProof/>
                <w:webHidden/>
              </w:rPr>
              <w:fldChar w:fldCharType="separate"/>
            </w:r>
            <w:r w:rsidR="001079C5">
              <w:rPr>
                <w:noProof/>
                <w:webHidden/>
              </w:rPr>
              <w:t>100</w:t>
            </w:r>
            <w:r>
              <w:rPr>
                <w:noProof/>
                <w:webHidden/>
              </w:rPr>
              <w:fldChar w:fldCharType="end"/>
            </w:r>
          </w:hyperlink>
        </w:p>
        <w:p w14:paraId="1D31FA1A" w14:textId="1183974B" w:rsidR="00843820" w:rsidRDefault="00843820">
          <w:r w:rsidRPr="004A18B8">
            <w:rPr>
              <w:rFonts w:cs="Tahoma"/>
              <w:szCs w:val="24"/>
              <w:lang w:val="es-ES"/>
            </w:rPr>
            <w:fldChar w:fldCharType="end"/>
          </w:r>
        </w:p>
      </w:sdtContent>
    </w:sdt>
    <w:p w14:paraId="215480CD" w14:textId="77777777" w:rsidR="00B0609B" w:rsidRPr="008D04CA" w:rsidRDefault="00B0609B" w:rsidP="008D04CA">
      <w:pPr>
        <w:spacing w:line="276" w:lineRule="auto"/>
        <w:rPr>
          <w:bCs/>
        </w:rPr>
      </w:pPr>
    </w:p>
    <w:p w14:paraId="41DE0BA5" w14:textId="77777777" w:rsidR="00B0609B" w:rsidRPr="008D04CA" w:rsidRDefault="00B0609B" w:rsidP="008D04CA">
      <w:pPr>
        <w:spacing w:line="276" w:lineRule="auto"/>
        <w:rPr>
          <w:bCs/>
        </w:rPr>
      </w:pPr>
    </w:p>
    <w:p w14:paraId="7E71843E" w14:textId="77777777" w:rsidR="00B0609B" w:rsidRPr="008D04CA" w:rsidRDefault="00B0609B" w:rsidP="008D04CA">
      <w:pPr>
        <w:spacing w:line="276" w:lineRule="auto"/>
        <w:rPr>
          <w:bCs/>
        </w:rPr>
      </w:pPr>
    </w:p>
    <w:p w14:paraId="63EB2D6A" w14:textId="77777777" w:rsidR="00B0609B" w:rsidRPr="008D04CA" w:rsidRDefault="00B0609B" w:rsidP="008D04CA">
      <w:pPr>
        <w:spacing w:line="276" w:lineRule="auto"/>
        <w:rPr>
          <w:bCs/>
        </w:rPr>
      </w:pPr>
    </w:p>
    <w:p w14:paraId="503A351E" w14:textId="77777777" w:rsidR="00B0609B" w:rsidRPr="008D04CA" w:rsidRDefault="00B0609B" w:rsidP="008D04CA">
      <w:pPr>
        <w:spacing w:line="276" w:lineRule="auto"/>
        <w:rPr>
          <w:bCs/>
        </w:rPr>
      </w:pPr>
    </w:p>
    <w:p w14:paraId="6414922B" w14:textId="77777777" w:rsidR="00B0609B" w:rsidRPr="008D04CA" w:rsidRDefault="00B0609B" w:rsidP="008D04CA">
      <w:pPr>
        <w:spacing w:line="276" w:lineRule="auto"/>
        <w:rPr>
          <w:bCs/>
        </w:rPr>
      </w:pPr>
    </w:p>
    <w:p w14:paraId="55A98EBB" w14:textId="77777777" w:rsidR="00B0609B" w:rsidRDefault="00B0609B" w:rsidP="004033E4">
      <w:pPr>
        <w:spacing w:line="276" w:lineRule="auto"/>
        <w:rPr>
          <w:b/>
        </w:rPr>
      </w:pPr>
    </w:p>
    <w:p w14:paraId="64D58B93" w14:textId="77777777" w:rsidR="00B0609B" w:rsidRPr="00A76AA1" w:rsidRDefault="00B0609B" w:rsidP="00A76AA1">
      <w:pPr>
        <w:contextualSpacing/>
        <w:rPr>
          <w:bCs/>
        </w:rPr>
      </w:pPr>
    </w:p>
    <w:p w14:paraId="6F5878F7"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448D4150" wp14:editId="7A0F6D74">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32598D" w14:textId="77777777" w:rsidR="008D04CA" w:rsidRPr="00D904A7" w:rsidRDefault="008D04CA" w:rsidP="008D04CA">
                              <w:pPr>
                                <w:pStyle w:val="Ttulo1"/>
                              </w:pPr>
                              <w:bookmarkStart w:id="4" w:name="_Toc160547534"/>
                              <w:bookmarkStart w:id="5" w:name="_Toc206070813"/>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48D4150"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F32598D" w14:textId="77777777" w:rsidR="008D04CA" w:rsidRPr="00D904A7" w:rsidRDefault="008D04CA" w:rsidP="008D04CA">
                        <w:pPr>
                          <w:pStyle w:val="Ttulo1"/>
                        </w:pPr>
                        <w:bookmarkStart w:id="6" w:name="_Toc160547534"/>
                        <w:bookmarkStart w:id="7" w:name="_Toc206070813"/>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1D23D0A7" w14:textId="77777777" w:rsidR="00A941E0" w:rsidRPr="00A941E0" w:rsidRDefault="00A941E0" w:rsidP="00A941E0">
      <w:pPr>
        <w:contextualSpacing/>
        <w:rPr>
          <w:bCs/>
          <w:noProof/>
        </w:rPr>
      </w:pPr>
      <w:r w:rsidRPr="00A941E0">
        <w:rPr>
          <w:bCs/>
          <w:noProof/>
        </w:rPr>
        <w:t>En el contexto actual, caracterizado por una creciente globalización de los mercados, una acelerada evolución tecnológica y una competencia cada vez más intensa, la capacidad de pensar y actuar estratégicamente se ha convertido en una competencia esencial para los profesionales de la ingeniería en sistemas de información. La gerencia de tecnologías no solo demanda habilidades técnicas, sino también una visión integral que permita anticipar cambios, identificar oportunidades, mitigar riesgos y alinear los recursos tecnológicos con los objetivos generales de la organización.</w:t>
      </w:r>
    </w:p>
    <w:p w14:paraId="020853D0" w14:textId="77777777" w:rsidR="00A941E0" w:rsidRPr="00A941E0" w:rsidRDefault="00A941E0" w:rsidP="00A941E0">
      <w:pPr>
        <w:contextualSpacing/>
        <w:rPr>
          <w:bCs/>
          <w:noProof/>
        </w:rPr>
      </w:pPr>
    </w:p>
    <w:p w14:paraId="14840E6F" w14:textId="77777777" w:rsidR="00A941E0" w:rsidRPr="00A941E0" w:rsidRDefault="00A941E0" w:rsidP="00A941E0">
      <w:pPr>
        <w:contextualSpacing/>
        <w:rPr>
          <w:bCs/>
          <w:noProof/>
        </w:rPr>
      </w:pPr>
      <w:r w:rsidRPr="00A941E0">
        <w:rPr>
          <w:bCs/>
          <w:noProof/>
        </w:rPr>
        <w:t>El pensamiento estratégico se concibe como una forma de razonamiento orientada al largo plazo, que integra el análisis del entorno, la interpretación de tendencias globales y la capacidad de formular planes y acciones coherentes con la misión y visión empresarial. En este sentido, no se trata únicamente de reaccionar ante los cambios, sino de preverlos, prepararse para ellos y utilizarlos como palancas de crecimiento y competitividad.</w:t>
      </w:r>
    </w:p>
    <w:p w14:paraId="292A70D3" w14:textId="77777777" w:rsidR="00A941E0" w:rsidRPr="00A941E0" w:rsidRDefault="00A941E0" w:rsidP="00A941E0">
      <w:pPr>
        <w:contextualSpacing/>
        <w:rPr>
          <w:bCs/>
          <w:noProof/>
        </w:rPr>
      </w:pPr>
    </w:p>
    <w:p w14:paraId="5C37177B" w14:textId="77777777" w:rsidR="00A941E0" w:rsidRPr="00A941E0" w:rsidRDefault="00A941E0" w:rsidP="00A941E0">
      <w:pPr>
        <w:contextualSpacing/>
        <w:rPr>
          <w:bCs/>
          <w:noProof/>
        </w:rPr>
      </w:pPr>
      <w:r w:rsidRPr="00A941E0">
        <w:rPr>
          <w:bCs/>
          <w:noProof/>
        </w:rPr>
        <w:t>Dentro de esta unidad, el estudiante explorará los principios fundamentales de la gerencia estratégica aplicada al ámbito tecnológico, comprendiendo su relevancia para la toma de decisiones en un entorno dinámico y complejo. Se abordarán herramientas y metodologías de planificación estratégica, como el análisis DAFO, la evaluación del entorno, el uso del Balanced Scorecard y otras técnicas que permiten traducir la estrategia en acciones concretas y medibles. Asimismo, se destacarán los factores que potencian el pensamiento estratégico y las ventajas competitivas que su implementación ofrece a las empresas.</w:t>
      </w:r>
    </w:p>
    <w:p w14:paraId="488CB8CD" w14:textId="77777777" w:rsidR="00A941E0" w:rsidRPr="00A941E0" w:rsidRDefault="00A941E0" w:rsidP="00A941E0">
      <w:pPr>
        <w:contextualSpacing/>
        <w:rPr>
          <w:bCs/>
          <w:noProof/>
        </w:rPr>
      </w:pPr>
    </w:p>
    <w:p w14:paraId="599A789F" w14:textId="77777777" w:rsidR="00A941E0" w:rsidRPr="00A941E0" w:rsidRDefault="00A941E0" w:rsidP="00A941E0">
      <w:pPr>
        <w:contextualSpacing/>
        <w:rPr>
          <w:bCs/>
          <w:noProof/>
        </w:rPr>
      </w:pPr>
      <w:r w:rsidRPr="00A941E0">
        <w:rPr>
          <w:bCs/>
          <w:noProof/>
        </w:rPr>
        <w:t xml:space="preserve">En el caso particular de Nicaragua y de la región centroamericana, donde las empresas tecnológicas deben adaptarse tanto a realidades locales como a tendencias globales, el pensamiento estratégico adquiere un valor especial: permite a los líderes anticipar los impactos de la transformación digital, optimizar la gestión </w:t>
      </w:r>
      <w:r w:rsidRPr="00A941E0">
        <w:rPr>
          <w:bCs/>
          <w:noProof/>
        </w:rPr>
        <w:lastRenderedPageBreak/>
        <w:t>de recursos y posicionar a las organizaciones de manera sólida frente a los retos del mercado internacional.</w:t>
      </w:r>
    </w:p>
    <w:p w14:paraId="16125809" w14:textId="77777777" w:rsidR="00A941E0" w:rsidRPr="00A941E0" w:rsidRDefault="00A941E0" w:rsidP="00A941E0">
      <w:pPr>
        <w:contextualSpacing/>
        <w:rPr>
          <w:bCs/>
          <w:noProof/>
        </w:rPr>
      </w:pPr>
    </w:p>
    <w:p w14:paraId="58C816CD" w14:textId="77777777" w:rsidR="00A941E0" w:rsidRPr="00A941E0" w:rsidRDefault="00A941E0" w:rsidP="00A941E0">
      <w:pPr>
        <w:contextualSpacing/>
        <w:rPr>
          <w:bCs/>
          <w:noProof/>
        </w:rPr>
      </w:pPr>
      <w:r w:rsidRPr="00A941E0">
        <w:rPr>
          <w:bCs/>
          <w:noProof/>
        </w:rPr>
        <w:t>En síntesis, esta unidad busca sentar las bases conceptuales y prácticas para que el futuro ingeniero en sistemas de información sea capaz de integrar su conocimiento técnico con competencias de gestión estratégica, fortaleciendo así su papel como agente de cambio, innovador y líder dentro de cualquier organización.</w:t>
      </w:r>
    </w:p>
    <w:p w14:paraId="30259185" w14:textId="77777777" w:rsidR="00987BEE" w:rsidRDefault="00987BEE" w:rsidP="00C5601D">
      <w:pPr>
        <w:contextualSpacing/>
        <w:rPr>
          <w:bCs/>
          <w:noProof/>
        </w:rPr>
      </w:pPr>
    </w:p>
    <w:p w14:paraId="2C4C6379" w14:textId="77777777" w:rsidR="00C5601D" w:rsidRDefault="00C5601D" w:rsidP="00C5601D">
      <w:pPr>
        <w:contextualSpacing/>
        <w:rPr>
          <w:bCs/>
          <w:noProof/>
        </w:rPr>
      </w:pPr>
    </w:p>
    <w:p w14:paraId="0990EFBA" w14:textId="77777777" w:rsidR="00C5601D" w:rsidRDefault="00C5601D" w:rsidP="00C5601D">
      <w:pPr>
        <w:contextualSpacing/>
        <w:rPr>
          <w:bCs/>
          <w:noProof/>
        </w:rPr>
      </w:pPr>
    </w:p>
    <w:p w14:paraId="18497316" w14:textId="77777777" w:rsidR="00C5601D" w:rsidRDefault="00C5601D" w:rsidP="00C5601D">
      <w:pPr>
        <w:contextualSpacing/>
        <w:rPr>
          <w:bCs/>
          <w:noProof/>
        </w:rPr>
      </w:pPr>
    </w:p>
    <w:p w14:paraId="54D0D587" w14:textId="77777777" w:rsidR="00C5601D" w:rsidRDefault="00C5601D" w:rsidP="00C5601D">
      <w:pPr>
        <w:contextualSpacing/>
        <w:rPr>
          <w:bCs/>
        </w:rPr>
      </w:pPr>
    </w:p>
    <w:p w14:paraId="6A9C8145" w14:textId="77777777" w:rsidR="00C5601D" w:rsidRDefault="00C5601D" w:rsidP="00C5601D">
      <w:pPr>
        <w:contextualSpacing/>
        <w:rPr>
          <w:bCs/>
        </w:rPr>
      </w:pPr>
    </w:p>
    <w:p w14:paraId="511E7613" w14:textId="77777777" w:rsidR="00430558" w:rsidRDefault="00430558" w:rsidP="00C5601D">
      <w:pPr>
        <w:contextualSpacing/>
        <w:rPr>
          <w:bCs/>
        </w:rPr>
      </w:pPr>
    </w:p>
    <w:p w14:paraId="68A1F523" w14:textId="77777777" w:rsidR="00430558" w:rsidRDefault="00430558" w:rsidP="00C5601D">
      <w:pPr>
        <w:contextualSpacing/>
        <w:rPr>
          <w:bCs/>
        </w:rPr>
      </w:pPr>
    </w:p>
    <w:p w14:paraId="252104D2" w14:textId="77777777" w:rsidR="00430558" w:rsidRDefault="00430558" w:rsidP="00C5601D">
      <w:pPr>
        <w:contextualSpacing/>
        <w:rPr>
          <w:bCs/>
        </w:rPr>
      </w:pPr>
    </w:p>
    <w:p w14:paraId="0C4F8A2E" w14:textId="77777777" w:rsidR="00430558" w:rsidRDefault="00430558" w:rsidP="00C5601D">
      <w:pPr>
        <w:contextualSpacing/>
        <w:rPr>
          <w:bCs/>
        </w:rPr>
      </w:pPr>
    </w:p>
    <w:p w14:paraId="32B5D982" w14:textId="77777777" w:rsidR="00430558" w:rsidRDefault="00430558" w:rsidP="00C5601D">
      <w:pPr>
        <w:contextualSpacing/>
        <w:rPr>
          <w:bCs/>
        </w:rPr>
      </w:pPr>
    </w:p>
    <w:p w14:paraId="3957B7A5" w14:textId="77777777" w:rsidR="00430558" w:rsidRDefault="00430558" w:rsidP="00C5601D">
      <w:pPr>
        <w:contextualSpacing/>
        <w:rPr>
          <w:bCs/>
        </w:rPr>
      </w:pPr>
    </w:p>
    <w:p w14:paraId="5B32B09F" w14:textId="77777777" w:rsidR="00430558" w:rsidRDefault="00430558" w:rsidP="00C5601D">
      <w:pPr>
        <w:contextualSpacing/>
        <w:rPr>
          <w:bCs/>
        </w:rPr>
      </w:pPr>
    </w:p>
    <w:p w14:paraId="42E34BF5" w14:textId="77777777" w:rsidR="00430558" w:rsidRDefault="00430558" w:rsidP="00C5601D">
      <w:pPr>
        <w:contextualSpacing/>
        <w:rPr>
          <w:bCs/>
        </w:rPr>
      </w:pPr>
    </w:p>
    <w:p w14:paraId="208895F4" w14:textId="77777777" w:rsidR="00430558" w:rsidRDefault="00430558" w:rsidP="00C5601D">
      <w:pPr>
        <w:contextualSpacing/>
        <w:rPr>
          <w:bCs/>
        </w:rPr>
      </w:pPr>
    </w:p>
    <w:p w14:paraId="587AFF80" w14:textId="77777777" w:rsidR="00430558" w:rsidRDefault="00430558" w:rsidP="00C5601D">
      <w:pPr>
        <w:contextualSpacing/>
        <w:rPr>
          <w:bCs/>
        </w:rPr>
      </w:pPr>
    </w:p>
    <w:p w14:paraId="404EA86E" w14:textId="77777777" w:rsidR="00430558" w:rsidRDefault="00430558" w:rsidP="00C5601D">
      <w:pPr>
        <w:contextualSpacing/>
        <w:rPr>
          <w:bCs/>
        </w:rPr>
      </w:pPr>
    </w:p>
    <w:p w14:paraId="382CD3BF" w14:textId="77777777" w:rsidR="00430558" w:rsidRDefault="00430558" w:rsidP="00C5601D">
      <w:pPr>
        <w:contextualSpacing/>
        <w:rPr>
          <w:bCs/>
        </w:rPr>
      </w:pPr>
    </w:p>
    <w:p w14:paraId="3FADD2E9" w14:textId="77777777" w:rsidR="00430558" w:rsidRDefault="00430558" w:rsidP="00C5601D">
      <w:pPr>
        <w:contextualSpacing/>
        <w:rPr>
          <w:bCs/>
        </w:rPr>
      </w:pPr>
    </w:p>
    <w:p w14:paraId="10BA0364" w14:textId="77777777" w:rsidR="00430558" w:rsidRDefault="00430558" w:rsidP="00C5601D">
      <w:pPr>
        <w:contextualSpacing/>
        <w:rPr>
          <w:bCs/>
        </w:rPr>
      </w:pPr>
    </w:p>
    <w:p w14:paraId="11181D1E" w14:textId="77777777" w:rsidR="00987BEE" w:rsidRDefault="00987BEE" w:rsidP="00A76AA1">
      <w:pPr>
        <w:contextualSpacing/>
        <w:rPr>
          <w:bCs/>
        </w:rPr>
      </w:pPr>
    </w:p>
    <w:p w14:paraId="6521D4B3" w14:textId="77777777" w:rsidR="00987BEE" w:rsidRPr="00A76AA1" w:rsidRDefault="00987BEE" w:rsidP="00A76AA1">
      <w:pPr>
        <w:contextualSpacing/>
        <w:rPr>
          <w:bCs/>
        </w:rPr>
      </w:pPr>
    </w:p>
    <w:p w14:paraId="5DE9B7D5" w14:textId="77777777" w:rsidR="00AB2DF6" w:rsidRPr="002117E6" w:rsidRDefault="00AB2DF6" w:rsidP="00A76AA1">
      <w:pPr>
        <w:contextualSpacing/>
        <w:rPr>
          <w:bCs/>
        </w:rPr>
      </w:pPr>
    </w:p>
    <w:p w14:paraId="6A3E5A4A"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3CE701B6" wp14:editId="144A4A74">
                <wp:simplePos x="0" y="0"/>
                <wp:positionH relativeFrom="column">
                  <wp:posOffset>-244475</wp:posOffset>
                </wp:positionH>
                <wp:positionV relativeFrom="paragraph">
                  <wp:posOffset>-90952</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E6CA03" w14:textId="77777777" w:rsidR="008D04CA" w:rsidRPr="00D904A7" w:rsidRDefault="008D04CA" w:rsidP="008D04CA">
                              <w:pPr>
                                <w:pStyle w:val="Ttulo1"/>
                              </w:pPr>
                              <w:bookmarkStart w:id="8" w:name="_Toc160547535"/>
                              <w:bookmarkStart w:id="9" w:name="_Toc206070814"/>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CE701B6" id="Grupo 50" o:spid="_x0000_s1038" style="position:absolute;left:0;text-align:left;margin-left:-19.25pt;margin-top:-7.1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7FE6CA03" w14:textId="77777777" w:rsidR="008D04CA" w:rsidRPr="00D904A7" w:rsidRDefault="008D04CA" w:rsidP="008D04CA">
                        <w:pPr>
                          <w:pStyle w:val="Ttulo1"/>
                        </w:pPr>
                        <w:bookmarkStart w:id="10" w:name="_Toc160547535"/>
                        <w:bookmarkStart w:id="11" w:name="_Toc206070814"/>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1F9E42CC" w14:textId="77777777" w:rsidR="00C5601D" w:rsidRDefault="00C5601D" w:rsidP="00A76AA1">
      <w:pPr>
        <w:contextualSpacing/>
      </w:pPr>
    </w:p>
    <w:p w14:paraId="09FE693F" w14:textId="308ECEAE" w:rsidR="00A941E0" w:rsidRDefault="00A941E0" w:rsidP="00CC5431">
      <w:pPr>
        <w:pStyle w:val="Ttulo2"/>
        <w:ind w:left="720"/>
        <w:jc w:val="both"/>
        <w:rPr>
          <w:lang w:val="es-ES"/>
        </w:rPr>
      </w:pPr>
      <w:bookmarkStart w:id="12" w:name="_Toc206070815"/>
      <w:r>
        <w:rPr>
          <w:lang w:val="es-ES"/>
        </w:rPr>
        <w:t>Introducción a la gerencia y pensamiento estratégico</w:t>
      </w:r>
      <w:bookmarkEnd w:id="12"/>
    </w:p>
    <w:p w14:paraId="457CFBA9" w14:textId="0C8E0036" w:rsidR="00CC5431" w:rsidRPr="00CC5431" w:rsidRDefault="00CC5431" w:rsidP="00CC5431">
      <w:pPr>
        <w:rPr>
          <w:b/>
          <w:bCs/>
        </w:rPr>
      </w:pPr>
      <w:r w:rsidRPr="00CC5431">
        <w:rPr>
          <w:b/>
          <w:bCs/>
        </w:rPr>
        <w:t>¿Qué entendemos por “gerencia” en tecnología?</w:t>
      </w:r>
    </w:p>
    <w:p w14:paraId="66CF6825" w14:textId="401F55D9" w:rsidR="00CC5431" w:rsidRPr="00CC5431" w:rsidRDefault="00CC5431" w:rsidP="00CC5431">
      <w:r w:rsidRPr="00CC5431">
        <w:t xml:space="preserve">En términos generales, </w:t>
      </w:r>
      <w:r w:rsidRPr="00CC5431">
        <w:rPr>
          <w:b/>
          <w:bCs/>
        </w:rPr>
        <w:t>gerenciar</w:t>
      </w:r>
      <w:r w:rsidRPr="00CC5431">
        <w:t xml:space="preserve"> es obtener resultados a través de otras personas organizando recursos, estableciendo objetivos, tomando decisiones y controlando su cumplimiento. Peter Drucker —referente fundacional de la administración— popularizó la idea de administrar por objetivos y resultados, enfatizando que la misión y los objetivos claros orientan todas las decisiones gerenciales.</w:t>
      </w:r>
      <w:r w:rsidR="00A01BA0" w:rsidRPr="00CC5431">
        <w:t xml:space="preserve"> </w:t>
      </w:r>
    </w:p>
    <w:p w14:paraId="3DDB46E8" w14:textId="77777777" w:rsidR="00CC5431" w:rsidRPr="00CC5431" w:rsidRDefault="00CC5431" w:rsidP="00CC5431">
      <w:r w:rsidRPr="00CC5431">
        <w:t xml:space="preserve">En el </w:t>
      </w:r>
      <w:r w:rsidRPr="00CC5431">
        <w:rPr>
          <w:b/>
          <w:bCs/>
        </w:rPr>
        <w:t>ámbito tecnológico</w:t>
      </w:r>
      <w:r w:rsidRPr="00CC5431">
        <w:t xml:space="preserve"> (TI/SI), la gerencia agrega tres desafíos específicos:</w:t>
      </w:r>
    </w:p>
    <w:p w14:paraId="203C089A" w14:textId="77777777" w:rsidR="00CC5431" w:rsidRPr="00CC5431" w:rsidRDefault="00CC5431" w:rsidP="00BB5A56">
      <w:pPr>
        <w:numPr>
          <w:ilvl w:val="0"/>
          <w:numId w:val="1"/>
        </w:numPr>
      </w:pPr>
      <w:r w:rsidRPr="00CC5431">
        <w:rPr>
          <w:b/>
          <w:bCs/>
        </w:rPr>
        <w:t>Velocidad del cambio</w:t>
      </w:r>
      <w:r w:rsidRPr="00CC5431">
        <w:t xml:space="preserve"> tecnológico (ciclos cortos, obsolescencia rápida).</w:t>
      </w:r>
    </w:p>
    <w:p w14:paraId="3A22B903" w14:textId="77777777" w:rsidR="00CC5431" w:rsidRPr="00CC5431" w:rsidRDefault="00CC5431" w:rsidP="00BB5A56">
      <w:pPr>
        <w:numPr>
          <w:ilvl w:val="0"/>
          <w:numId w:val="1"/>
        </w:numPr>
      </w:pPr>
      <w:r w:rsidRPr="00CC5431">
        <w:rPr>
          <w:b/>
          <w:bCs/>
        </w:rPr>
        <w:t>Riesgo</w:t>
      </w:r>
      <w:r w:rsidRPr="00CC5431">
        <w:t xml:space="preserve"> e </w:t>
      </w:r>
      <w:r w:rsidRPr="00CC5431">
        <w:rPr>
          <w:b/>
          <w:bCs/>
        </w:rPr>
        <w:t>incertidumbre</w:t>
      </w:r>
      <w:r w:rsidRPr="00CC5431">
        <w:t xml:space="preserve"> (seguridad, privacidad, continuidad).</w:t>
      </w:r>
    </w:p>
    <w:p w14:paraId="6120835A" w14:textId="77777777" w:rsidR="00CC5431" w:rsidRPr="00CC5431" w:rsidRDefault="00CC5431" w:rsidP="00BB5A56">
      <w:pPr>
        <w:numPr>
          <w:ilvl w:val="0"/>
          <w:numId w:val="1"/>
        </w:numPr>
      </w:pPr>
      <w:r w:rsidRPr="00CC5431">
        <w:rPr>
          <w:b/>
          <w:bCs/>
        </w:rPr>
        <w:t>Alineación negocio–TI</w:t>
      </w:r>
      <w:r w:rsidRPr="00CC5431">
        <w:t xml:space="preserve"> (evitar “islas” tecnológicas que no crean valor).</w:t>
      </w:r>
    </w:p>
    <w:p w14:paraId="1F989FA9" w14:textId="77777777" w:rsidR="001570F5" w:rsidRDefault="001570F5" w:rsidP="00CC5431"/>
    <w:p w14:paraId="3944CD13" w14:textId="77777777" w:rsidR="00C96DC0" w:rsidRDefault="00CC5431" w:rsidP="00CC5431">
      <w:r w:rsidRPr="00CC5431">
        <w:t xml:space="preserve">Esa alineación fue formalizada por Henderson y </w:t>
      </w:r>
      <w:proofErr w:type="spellStart"/>
      <w:r w:rsidRPr="00CC5431">
        <w:t>Venkatraman</w:t>
      </w:r>
      <w:proofErr w:type="spellEnd"/>
      <w:r w:rsidRPr="00CC5431">
        <w:t xml:space="preserve"> en el </w:t>
      </w:r>
      <w:proofErr w:type="spellStart"/>
      <w:r w:rsidRPr="00CC5431">
        <w:rPr>
          <w:b/>
          <w:bCs/>
        </w:rPr>
        <w:t>Strategic</w:t>
      </w:r>
      <w:proofErr w:type="spellEnd"/>
      <w:r w:rsidRPr="00CC5431">
        <w:rPr>
          <w:b/>
          <w:bCs/>
        </w:rPr>
        <w:t xml:space="preserve"> </w:t>
      </w:r>
      <w:proofErr w:type="spellStart"/>
      <w:r w:rsidRPr="00CC5431">
        <w:rPr>
          <w:b/>
          <w:bCs/>
        </w:rPr>
        <w:t>Alignment</w:t>
      </w:r>
      <w:proofErr w:type="spellEnd"/>
      <w:r w:rsidRPr="00CC5431">
        <w:rPr>
          <w:b/>
          <w:bCs/>
        </w:rPr>
        <w:t xml:space="preserve"> </w:t>
      </w:r>
      <w:proofErr w:type="spellStart"/>
      <w:r w:rsidRPr="00CC5431">
        <w:rPr>
          <w:b/>
          <w:bCs/>
        </w:rPr>
        <w:t>Model</w:t>
      </w:r>
      <w:proofErr w:type="spellEnd"/>
      <w:r w:rsidRPr="00CC5431">
        <w:rPr>
          <w:b/>
          <w:bCs/>
        </w:rPr>
        <w:t xml:space="preserve"> (SAM)</w:t>
      </w:r>
      <w:r w:rsidRPr="00CC5431">
        <w:t xml:space="preserve">, que distingue cuatro dominios (estrategia de negocio, estrategia de TI, infraestructura/procesos de negocio e infraestructura/procesos de TI) y plantea dos ejes: </w:t>
      </w:r>
      <w:r w:rsidRPr="00CC5431">
        <w:rPr>
          <w:i/>
          <w:iCs/>
        </w:rPr>
        <w:t>ajuste estratégico</w:t>
      </w:r>
      <w:r w:rsidRPr="00CC5431">
        <w:t xml:space="preserve"> e </w:t>
      </w:r>
      <w:r w:rsidRPr="00CC5431">
        <w:rPr>
          <w:i/>
          <w:iCs/>
        </w:rPr>
        <w:t>integración funcional</w:t>
      </w:r>
      <w:r w:rsidRPr="00CC5431">
        <w:t>. La tesis central: el valor de TI emerge cuando la estrategia e infraestructura de TI se sincronizan con las del negocio</w:t>
      </w:r>
      <w:r w:rsidR="001570F5">
        <w:t>.</w:t>
      </w:r>
    </w:p>
    <w:p w14:paraId="375BF6AD" w14:textId="20034A44" w:rsidR="00CC5431" w:rsidRPr="00CC5431" w:rsidRDefault="001570F5" w:rsidP="00CC5431">
      <w:r w:rsidRPr="00CC5431">
        <w:t xml:space="preserve"> </w:t>
      </w:r>
    </w:p>
    <w:p w14:paraId="5E1322A9" w14:textId="134422DF" w:rsidR="00CC5431" w:rsidRPr="00CC5431" w:rsidRDefault="00CC5431" w:rsidP="00CC5431">
      <w:r w:rsidRPr="00CC5431">
        <w:t xml:space="preserve">Como soporte a la gerencia, hoy se recomiendan marcos de </w:t>
      </w:r>
      <w:r w:rsidRPr="00CC5431">
        <w:rPr>
          <w:b/>
          <w:bCs/>
        </w:rPr>
        <w:t>gobierno de TI</w:t>
      </w:r>
      <w:r w:rsidRPr="00CC5431">
        <w:t xml:space="preserve"> como </w:t>
      </w:r>
      <w:r w:rsidRPr="00CC5431">
        <w:rPr>
          <w:b/>
          <w:bCs/>
        </w:rPr>
        <w:t>ISO/IEC 38500</w:t>
      </w:r>
      <w:r w:rsidRPr="00CC5431">
        <w:t xml:space="preserve"> (principios para la alta dirección sobre uso de TI) y </w:t>
      </w:r>
      <w:r w:rsidRPr="00CC5431">
        <w:rPr>
          <w:b/>
          <w:bCs/>
        </w:rPr>
        <w:t>COBIT 2019</w:t>
      </w:r>
      <w:r w:rsidRPr="00CC5431">
        <w:t xml:space="preserve"> (objetivos de gobierno y gestión, métricas y prácticas).</w:t>
      </w:r>
      <w:r w:rsidR="00343DCE" w:rsidRPr="00343DCE">
        <w:t xml:space="preserve"> </w:t>
      </w:r>
    </w:p>
    <w:p w14:paraId="1F25A91A" w14:textId="37FA8D3E" w:rsidR="00CC5431" w:rsidRPr="002A4F31" w:rsidRDefault="00CC5431" w:rsidP="00CC5431"/>
    <w:p w14:paraId="5CE503BB" w14:textId="77777777" w:rsidR="00343DCE" w:rsidRPr="002A4F31" w:rsidRDefault="00343DCE" w:rsidP="00CC5431"/>
    <w:p w14:paraId="4C7400F6" w14:textId="77777777" w:rsidR="00343DCE" w:rsidRPr="002A4F31" w:rsidRDefault="00343DCE" w:rsidP="00CC5431"/>
    <w:p w14:paraId="0793473E" w14:textId="77777777" w:rsidR="00343DCE" w:rsidRPr="002A4F31" w:rsidRDefault="00343DCE" w:rsidP="00CC5431"/>
    <w:p w14:paraId="02D52004" w14:textId="67E8A166" w:rsidR="00CC5431" w:rsidRPr="00CC5431" w:rsidRDefault="00CC5431" w:rsidP="00CC5431">
      <w:pPr>
        <w:rPr>
          <w:b/>
          <w:bCs/>
        </w:rPr>
      </w:pPr>
      <w:r w:rsidRPr="00CC5431">
        <w:rPr>
          <w:b/>
          <w:bCs/>
        </w:rPr>
        <w:lastRenderedPageBreak/>
        <w:t>¿Qué es “estrategia” y por qué importa?</w:t>
      </w:r>
    </w:p>
    <w:p w14:paraId="4539FD90" w14:textId="41B9B648" w:rsidR="00CC5431" w:rsidRPr="00CC5431" w:rsidRDefault="00CC5431" w:rsidP="00CC5431">
      <w:r w:rsidRPr="00CC5431">
        <w:t xml:space="preserve">Históricamente, Chandler definió estrategia como la determinación de metas de largo plazo, cursos de acción y asignación de recursos; además, sostuvo su </w:t>
      </w:r>
      <w:proofErr w:type="spellStart"/>
      <w:r w:rsidRPr="00CC5431">
        <w:t>dictum</w:t>
      </w:r>
      <w:proofErr w:type="spellEnd"/>
      <w:r w:rsidRPr="00CC5431">
        <w:t xml:space="preserve"> de que la </w:t>
      </w:r>
      <w:r w:rsidRPr="00CC5431">
        <w:rPr>
          <w:b/>
          <w:bCs/>
        </w:rPr>
        <w:t>estructura sigue a la estrategia</w:t>
      </w:r>
      <w:r w:rsidRPr="00CC5431">
        <w:t xml:space="preserve"> (</w:t>
      </w:r>
      <w:proofErr w:type="spellStart"/>
      <w:r w:rsidRPr="00CC5431">
        <w:rPr>
          <w:i/>
          <w:iCs/>
        </w:rPr>
        <w:t>structure</w:t>
      </w:r>
      <w:proofErr w:type="spellEnd"/>
      <w:r w:rsidRPr="00CC5431">
        <w:rPr>
          <w:i/>
          <w:iCs/>
        </w:rPr>
        <w:t xml:space="preserve"> </w:t>
      </w:r>
      <w:proofErr w:type="spellStart"/>
      <w:r w:rsidRPr="00CC5431">
        <w:rPr>
          <w:i/>
          <w:iCs/>
        </w:rPr>
        <w:t>follows</w:t>
      </w:r>
      <w:proofErr w:type="spellEnd"/>
      <w:r w:rsidRPr="00CC5431">
        <w:rPr>
          <w:i/>
          <w:iCs/>
        </w:rPr>
        <w:t xml:space="preserve"> </w:t>
      </w:r>
      <w:proofErr w:type="spellStart"/>
      <w:r w:rsidRPr="00CC5431">
        <w:rPr>
          <w:i/>
          <w:iCs/>
        </w:rPr>
        <w:t>strategy</w:t>
      </w:r>
      <w:proofErr w:type="spellEnd"/>
      <w:r w:rsidRPr="00CC5431">
        <w:t>). Es decir, diseñamos la organización en función de lo que queremos lograr, no al revés</w:t>
      </w:r>
      <w:r w:rsidR="00343DCE">
        <w:t>.</w:t>
      </w:r>
      <w:r w:rsidR="00343DCE" w:rsidRPr="00CC5431">
        <w:t xml:space="preserve"> </w:t>
      </w:r>
    </w:p>
    <w:p w14:paraId="16BFF14E" w14:textId="77777777" w:rsidR="00343DCE" w:rsidRDefault="00343DCE" w:rsidP="00CC5431"/>
    <w:p w14:paraId="3C1BC3CB" w14:textId="77777777" w:rsidR="00343DCE" w:rsidRPr="002A4F31" w:rsidRDefault="00CC5431" w:rsidP="00CC5431">
      <w:r w:rsidRPr="00CC5431">
        <w:t xml:space="preserve">Henry </w:t>
      </w:r>
      <w:r w:rsidRPr="00CC5431">
        <w:rPr>
          <w:b/>
          <w:bCs/>
        </w:rPr>
        <w:t>Mintzberg</w:t>
      </w:r>
      <w:r w:rsidRPr="00CC5431">
        <w:t xml:space="preserve"> mostró que la palabra “estrategia” tiene </w:t>
      </w:r>
      <w:r w:rsidRPr="00CC5431">
        <w:rPr>
          <w:b/>
          <w:bCs/>
        </w:rPr>
        <w:t>múltiples significados</w:t>
      </w:r>
      <w:r w:rsidRPr="00CC5431">
        <w:t xml:space="preserve"> y propuso sus </w:t>
      </w:r>
      <w:r w:rsidRPr="00CC5431">
        <w:rPr>
          <w:b/>
          <w:bCs/>
        </w:rPr>
        <w:t>5 P</w:t>
      </w:r>
      <w:r w:rsidRPr="00CC5431">
        <w:t xml:space="preserve">: </w:t>
      </w:r>
      <w:r w:rsidRPr="00CC5431">
        <w:rPr>
          <w:b/>
          <w:bCs/>
        </w:rPr>
        <w:t>plan, treta (</w:t>
      </w:r>
      <w:proofErr w:type="spellStart"/>
      <w:r w:rsidRPr="00CC5431">
        <w:rPr>
          <w:b/>
          <w:bCs/>
        </w:rPr>
        <w:t>ploy</w:t>
      </w:r>
      <w:proofErr w:type="spellEnd"/>
      <w:r w:rsidRPr="00CC5431">
        <w:rPr>
          <w:b/>
          <w:bCs/>
        </w:rPr>
        <w:t>), patrón, posición y perspectiva</w:t>
      </w:r>
      <w:r w:rsidRPr="00CC5431">
        <w:t xml:space="preserve">. Esta visión ayuda a no reducir la estrategia a un solo documento: también es un </w:t>
      </w:r>
      <w:r w:rsidRPr="00CC5431">
        <w:rPr>
          <w:b/>
          <w:bCs/>
        </w:rPr>
        <w:t>patrón en el tiempo</w:t>
      </w:r>
      <w:r w:rsidRPr="00CC5431">
        <w:t xml:space="preserve"> (lo que realmente hacemos), una </w:t>
      </w:r>
      <w:r w:rsidRPr="00CC5431">
        <w:rPr>
          <w:b/>
          <w:bCs/>
        </w:rPr>
        <w:t>posición</w:t>
      </w:r>
      <w:r w:rsidRPr="00CC5431">
        <w:t xml:space="preserve"> en el mercado y una </w:t>
      </w:r>
      <w:r w:rsidRPr="00CC5431">
        <w:rPr>
          <w:b/>
          <w:bCs/>
        </w:rPr>
        <w:t>perspectiva</w:t>
      </w:r>
      <w:r w:rsidRPr="00CC5431">
        <w:t xml:space="preserve"> cultural que guía decisiones.</w:t>
      </w:r>
    </w:p>
    <w:p w14:paraId="5CC15B6C" w14:textId="25795E1A" w:rsidR="00CC5431" w:rsidRPr="002A4F31" w:rsidRDefault="00343DCE" w:rsidP="00CC5431">
      <w:r w:rsidRPr="002A4F31">
        <w:t xml:space="preserve"> </w:t>
      </w:r>
    </w:p>
    <w:p w14:paraId="7F22D05A" w14:textId="77777777" w:rsidR="00343DCE" w:rsidRDefault="00CC5431" w:rsidP="00CC5431">
      <w:r w:rsidRPr="00CC5431">
        <w:t xml:space="preserve">Más aún, Mintzberg investigó la estrategia como </w:t>
      </w:r>
      <w:r w:rsidRPr="00CC5431">
        <w:rPr>
          <w:b/>
          <w:bCs/>
        </w:rPr>
        <w:t>“patrón en una corriente de decisiones”</w:t>
      </w:r>
      <w:r w:rsidRPr="00CC5431">
        <w:t xml:space="preserve"> (no solo planes deliberados), distinguiendo entre estrategias </w:t>
      </w:r>
      <w:r w:rsidRPr="00CC5431">
        <w:rPr>
          <w:b/>
          <w:bCs/>
        </w:rPr>
        <w:t>intencionadas</w:t>
      </w:r>
      <w:r w:rsidRPr="00CC5431">
        <w:t xml:space="preserve"> y </w:t>
      </w:r>
      <w:r w:rsidRPr="00CC5431">
        <w:rPr>
          <w:b/>
          <w:bCs/>
        </w:rPr>
        <w:t>emergentes</w:t>
      </w:r>
      <w:r w:rsidRPr="00CC5431">
        <w:t>. Esta mirada es crucial en TI, donde surgen oportunidades imprevistas (p. ej., un API de un proveedor, o un cambio regulatorio) que conviene aprovechar.</w:t>
      </w:r>
    </w:p>
    <w:p w14:paraId="00DD347A" w14:textId="72C4B363" w:rsidR="00CC5431" w:rsidRPr="00CC5431" w:rsidRDefault="00343DCE" w:rsidP="00CC5431">
      <w:r w:rsidRPr="00CC5431">
        <w:t xml:space="preserve"> </w:t>
      </w:r>
    </w:p>
    <w:p w14:paraId="36809978" w14:textId="77777777" w:rsidR="00343DCE" w:rsidRDefault="00CC5431" w:rsidP="00CC5431">
      <w:r w:rsidRPr="00CC5431">
        <w:rPr>
          <w:b/>
          <w:bCs/>
        </w:rPr>
        <w:t>Planificación estratégica vs. pensamiento estratégico.</w:t>
      </w:r>
      <w:r w:rsidRPr="00CC5431">
        <w:t xml:space="preserve"> Mintzberg criticó el “exceso de plan” y recordó que planificar no es pensar estratégicamente: lo primero organiza, lo segundo </w:t>
      </w:r>
      <w:r w:rsidRPr="00CC5431">
        <w:rPr>
          <w:b/>
          <w:bCs/>
        </w:rPr>
        <w:t>imagina, cuestiona y aprende</w:t>
      </w:r>
      <w:r w:rsidRPr="00CC5431">
        <w:t>.</w:t>
      </w:r>
    </w:p>
    <w:p w14:paraId="68555E9A" w14:textId="77777777" w:rsidR="00343DCE" w:rsidRDefault="00343DCE" w:rsidP="00CC5431"/>
    <w:p w14:paraId="63F4A819" w14:textId="77777777" w:rsidR="00343DCE" w:rsidRDefault="00343DCE" w:rsidP="00CC5431"/>
    <w:p w14:paraId="5C87F124" w14:textId="77777777" w:rsidR="00343DCE" w:rsidRDefault="00343DCE" w:rsidP="00CC5431"/>
    <w:p w14:paraId="7D930FA7" w14:textId="77777777" w:rsidR="00343DCE" w:rsidRDefault="00343DCE" w:rsidP="00CC5431"/>
    <w:p w14:paraId="794C67AB" w14:textId="77777777" w:rsidR="00343DCE" w:rsidRDefault="00343DCE" w:rsidP="00CC5431"/>
    <w:p w14:paraId="30B5AEAA" w14:textId="77777777" w:rsidR="00343DCE" w:rsidRDefault="00343DCE" w:rsidP="00CC5431"/>
    <w:p w14:paraId="559E3F5A" w14:textId="541E6A4A" w:rsidR="00CC5431" w:rsidRPr="00CC5431" w:rsidRDefault="00343DCE" w:rsidP="00CC5431">
      <w:r w:rsidRPr="00343DCE">
        <w:t xml:space="preserve"> </w:t>
      </w:r>
    </w:p>
    <w:p w14:paraId="32F15449" w14:textId="2E89B42D" w:rsidR="00CC5431" w:rsidRPr="00CC5431" w:rsidRDefault="00CC5431" w:rsidP="00CC5431">
      <w:pPr>
        <w:rPr>
          <w:b/>
          <w:bCs/>
        </w:rPr>
      </w:pPr>
      <w:r w:rsidRPr="00CC5431">
        <w:rPr>
          <w:b/>
          <w:bCs/>
        </w:rPr>
        <w:lastRenderedPageBreak/>
        <w:t>¿Qué es el pensamiento estratégico?</w:t>
      </w:r>
    </w:p>
    <w:p w14:paraId="6F3B4045" w14:textId="77777777" w:rsidR="00CC5431" w:rsidRPr="00CC5431" w:rsidRDefault="00CC5431" w:rsidP="00CC5431">
      <w:pPr>
        <w:rPr>
          <w:lang w:val="en-US"/>
        </w:rPr>
      </w:pPr>
      <w:r w:rsidRPr="00CC5431">
        <w:t xml:space="preserve">El </w:t>
      </w:r>
      <w:r w:rsidRPr="00CC5431">
        <w:rPr>
          <w:b/>
          <w:bCs/>
        </w:rPr>
        <w:t>pensamiento estratégico</w:t>
      </w:r>
      <w:r w:rsidRPr="00CC5431">
        <w:t xml:space="preserve"> es una competencia cognitiva y organizacional para </w:t>
      </w:r>
      <w:r w:rsidRPr="00CC5431">
        <w:rPr>
          <w:b/>
          <w:bCs/>
        </w:rPr>
        <w:t>ver el sistema completo</w:t>
      </w:r>
      <w:r w:rsidRPr="00CC5431">
        <w:t xml:space="preserve">, formular una </w:t>
      </w:r>
      <w:r w:rsidRPr="00CC5431">
        <w:rPr>
          <w:b/>
          <w:bCs/>
        </w:rPr>
        <w:t>intención</w:t>
      </w:r>
      <w:r w:rsidRPr="00CC5431">
        <w:t xml:space="preserve"> motivadora (no solo metas numéricas), </w:t>
      </w:r>
      <w:r w:rsidRPr="00CC5431">
        <w:rPr>
          <w:b/>
          <w:bCs/>
        </w:rPr>
        <w:t>aprender</w:t>
      </w:r>
      <w:r w:rsidRPr="00CC5431">
        <w:t xml:space="preserve"> de la experiencia y </w:t>
      </w:r>
      <w:r w:rsidRPr="00CC5431">
        <w:rPr>
          <w:b/>
          <w:bCs/>
        </w:rPr>
        <w:t>aprovechar oportunidades</w:t>
      </w:r>
      <w:r w:rsidRPr="00CC5431">
        <w:t xml:space="preserve"> sin perder rumbo. </w:t>
      </w:r>
      <w:r w:rsidRPr="00CC5431">
        <w:rPr>
          <w:lang w:val="en-US"/>
        </w:rPr>
        <w:t xml:space="preserve">Jeanne Liedtka lo </w:t>
      </w:r>
      <w:proofErr w:type="spellStart"/>
      <w:r w:rsidRPr="00CC5431">
        <w:rPr>
          <w:lang w:val="en-US"/>
        </w:rPr>
        <w:t>sintetiza</w:t>
      </w:r>
      <w:proofErr w:type="spellEnd"/>
      <w:r w:rsidRPr="00CC5431">
        <w:rPr>
          <w:lang w:val="en-US"/>
        </w:rPr>
        <w:t xml:space="preserve"> en </w:t>
      </w:r>
      <w:proofErr w:type="spellStart"/>
      <w:r w:rsidRPr="00CC5431">
        <w:rPr>
          <w:lang w:val="en-US"/>
        </w:rPr>
        <w:t>cinco</w:t>
      </w:r>
      <w:proofErr w:type="spellEnd"/>
      <w:r w:rsidRPr="00CC5431">
        <w:rPr>
          <w:lang w:val="en-US"/>
        </w:rPr>
        <w:t xml:space="preserve"> </w:t>
      </w:r>
      <w:proofErr w:type="spellStart"/>
      <w:r w:rsidRPr="00CC5431">
        <w:rPr>
          <w:lang w:val="en-US"/>
        </w:rPr>
        <w:t>rasgos</w:t>
      </w:r>
      <w:proofErr w:type="spellEnd"/>
      <w:r w:rsidRPr="00CC5431">
        <w:rPr>
          <w:lang w:val="en-US"/>
        </w:rPr>
        <w:t>:</w:t>
      </w:r>
    </w:p>
    <w:p w14:paraId="4F1D8968" w14:textId="77777777" w:rsidR="00CC5431" w:rsidRPr="00CC5431" w:rsidRDefault="00CC5431" w:rsidP="00BB5A56">
      <w:pPr>
        <w:numPr>
          <w:ilvl w:val="0"/>
          <w:numId w:val="2"/>
        </w:numPr>
        <w:rPr>
          <w:lang w:val="en-US"/>
        </w:rPr>
      </w:pPr>
      <w:proofErr w:type="spellStart"/>
      <w:r w:rsidRPr="00CC5431">
        <w:rPr>
          <w:b/>
          <w:bCs/>
          <w:lang w:val="en-US"/>
        </w:rPr>
        <w:t>Perspectiva</w:t>
      </w:r>
      <w:proofErr w:type="spellEnd"/>
      <w:r w:rsidRPr="00CC5431">
        <w:rPr>
          <w:b/>
          <w:bCs/>
          <w:lang w:val="en-US"/>
        </w:rPr>
        <w:t xml:space="preserve"> de </w:t>
      </w:r>
      <w:proofErr w:type="spellStart"/>
      <w:r w:rsidRPr="00CC5431">
        <w:rPr>
          <w:b/>
          <w:bCs/>
          <w:lang w:val="en-US"/>
        </w:rPr>
        <w:t>sistemas</w:t>
      </w:r>
      <w:proofErr w:type="spellEnd"/>
      <w:r w:rsidRPr="00CC5431">
        <w:rPr>
          <w:b/>
          <w:bCs/>
          <w:lang w:val="en-US"/>
        </w:rPr>
        <w:t>.</w:t>
      </w:r>
    </w:p>
    <w:p w14:paraId="3B2D3BD0" w14:textId="77777777" w:rsidR="00CC5431" w:rsidRPr="00CC5431" w:rsidRDefault="00CC5431" w:rsidP="00BB5A56">
      <w:pPr>
        <w:numPr>
          <w:ilvl w:val="0"/>
          <w:numId w:val="2"/>
        </w:numPr>
      </w:pPr>
      <w:r w:rsidRPr="00CC5431">
        <w:rPr>
          <w:b/>
          <w:bCs/>
        </w:rPr>
        <w:t>Intención estratégica</w:t>
      </w:r>
      <w:r w:rsidRPr="00CC5431">
        <w:t xml:space="preserve"> (ambición de largo plazo que da dirección).</w:t>
      </w:r>
    </w:p>
    <w:p w14:paraId="515C7D04" w14:textId="77777777" w:rsidR="00CC5431" w:rsidRPr="00CC5431" w:rsidRDefault="00CC5431" w:rsidP="00BB5A56">
      <w:pPr>
        <w:numPr>
          <w:ilvl w:val="0"/>
          <w:numId w:val="2"/>
        </w:numPr>
      </w:pPr>
      <w:r w:rsidRPr="00CC5431">
        <w:rPr>
          <w:b/>
          <w:bCs/>
        </w:rPr>
        <w:t>Pensar en el tiempo</w:t>
      </w:r>
      <w:r w:rsidRPr="00CC5431">
        <w:t xml:space="preserve"> (pasado, presente y futuros posibles).</w:t>
      </w:r>
    </w:p>
    <w:p w14:paraId="6434F637" w14:textId="77777777" w:rsidR="00CC5431" w:rsidRPr="00CC5431" w:rsidRDefault="00CC5431" w:rsidP="00BB5A56">
      <w:pPr>
        <w:numPr>
          <w:ilvl w:val="0"/>
          <w:numId w:val="2"/>
        </w:numPr>
      </w:pPr>
      <w:r w:rsidRPr="00CC5431">
        <w:rPr>
          <w:b/>
          <w:bCs/>
        </w:rPr>
        <w:t>Hipótesis y prueba</w:t>
      </w:r>
      <w:r w:rsidRPr="00CC5431">
        <w:t xml:space="preserve"> (estrategia como conjunto de supuestos a validar).</w:t>
      </w:r>
    </w:p>
    <w:p w14:paraId="5ED68E2B" w14:textId="16647778" w:rsidR="00CC5431" w:rsidRPr="00CC5431" w:rsidRDefault="00CC5431" w:rsidP="00BB5A56">
      <w:pPr>
        <w:numPr>
          <w:ilvl w:val="0"/>
          <w:numId w:val="2"/>
        </w:numPr>
      </w:pPr>
      <w:r w:rsidRPr="00CC5431">
        <w:rPr>
          <w:b/>
          <w:bCs/>
        </w:rPr>
        <w:t>Aprovechamiento inteligente de oportunidades</w:t>
      </w:r>
      <w:r w:rsidRPr="00CC5431">
        <w:t xml:space="preserve"> (</w:t>
      </w:r>
      <w:proofErr w:type="spellStart"/>
      <w:r w:rsidRPr="00CC5431">
        <w:rPr>
          <w:i/>
          <w:iCs/>
        </w:rPr>
        <w:t>intelligent</w:t>
      </w:r>
      <w:proofErr w:type="spellEnd"/>
      <w:r w:rsidRPr="00CC5431">
        <w:rPr>
          <w:i/>
          <w:iCs/>
        </w:rPr>
        <w:t xml:space="preserve"> </w:t>
      </w:r>
      <w:proofErr w:type="spellStart"/>
      <w:r w:rsidRPr="00CC5431">
        <w:rPr>
          <w:i/>
          <w:iCs/>
        </w:rPr>
        <w:t>opportunism</w:t>
      </w:r>
      <w:proofErr w:type="spellEnd"/>
      <w:r w:rsidRPr="00CC5431">
        <w:t>).</w:t>
      </w:r>
      <w:r w:rsidR="00343DCE" w:rsidRPr="00343DCE">
        <w:t xml:space="preserve"> </w:t>
      </w:r>
    </w:p>
    <w:p w14:paraId="61764008" w14:textId="77777777" w:rsidR="00BB37FA" w:rsidRDefault="00BB37FA" w:rsidP="00CC5431"/>
    <w:p w14:paraId="681900EE" w14:textId="39F0AEFF" w:rsidR="00CC5431" w:rsidRPr="00CC5431" w:rsidRDefault="00CC5431" w:rsidP="00CC5431">
      <w:r w:rsidRPr="00CC5431">
        <w:t xml:space="preserve">En carreras de </w:t>
      </w:r>
      <w:r w:rsidRPr="00CC5431">
        <w:rPr>
          <w:b/>
          <w:bCs/>
        </w:rPr>
        <w:t>Ingeniería en Sistemas de Información</w:t>
      </w:r>
      <w:r w:rsidRPr="00CC5431">
        <w:t>, este pensamiento se traduce en habilidades como: mapear cadenas de valor digital, diseñar arquitecturas evolutivas, priorizar portafolios de proyectos, y convertir datos en ventajas (analítica, IA) sin comprometer gobernanza ni ética.</w:t>
      </w:r>
    </w:p>
    <w:p w14:paraId="22458739" w14:textId="1083531E" w:rsidR="00CC5431" w:rsidRPr="002A4F31" w:rsidRDefault="00CC5431" w:rsidP="00CC5431"/>
    <w:p w14:paraId="60616A99" w14:textId="0A769492" w:rsidR="00CC5431" w:rsidRPr="00CC5431" w:rsidRDefault="00CC5431" w:rsidP="00CC5431">
      <w:pPr>
        <w:rPr>
          <w:b/>
          <w:bCs/>
        </w:rPr>
      </w:pPr>
      <w:r w:rsidRPr="00CC5431">
        <w:rPr>
          <w:b/>
          <w:bCs/>
        </w:rPr>
        <w:t>Niveles y alcances de la estrategia en TI/SI</w:t>
      </w:r>
    </w:p>
    <w:p w14:paraId="14436812" w14:textId="77777777" w:rsidR="00CC5431" w:rsidRPr="00CC5431" w:rsidRDefault="00CC5431" w:rsidP="00BB5A56">
      <w:pPr>
        <w:numPr>
          <w:ilvl w:val="0"/>
          <w:numId w:val="3"/>
        </w:numPr>
      </w:pPr>
      <w:r w:rsidRPr="00CC5431">
        <w:rPr>
          <w:b/>
          <w:bCs/>
        </w:rPr>
        <w:t>Corporativa:</w:t>
      </w:r>
      <w:r w:rsidRPr="00CC5431">
        <w:t xml:space="preserve"> decidir en qué negocios jugar (p. ej., expandirse a </w:t>
      </w:r>
      <w:proofErr w:type="spellStart"/>
      <w:r w:rsidRPr="00CC5431">
        <w:rPr>
          <w:i/>
          <w:iCs/>
        </w:rPr>
        <w:t>fintech</w:t>
      </w:r>
      <w:proofErr w:type="spellEnd"/>
      <w:r w:rsidRPr="00CC5431">
        <w:t xml:space="preserve"> o </w:t>
      </w:r>
      <w:proofErr w:type="spellStart"/>
      <w:r w:rsidRPr="00CC5431">
        <w:rPr>
          <w:i/>
          <w:iCs/>
        </w:rPr>
        <w:t>edtech</w:t>
      </w:r>
      <w:proofErr w:type="spellEnd"/>
      <w:r w:rsidRPr="00CC5431">
        <w:t>).</w:t>
      </w:r>
    </w:p>
    <w:p w14:paraId="78FC3102" w14:textId="77777777" w:rsidR="00CC5431" w:rsidRPr="00CC5431" w:rsidRDefault="00CC5431" w:rsidP="00BB5A56">
      <w:pPr>
        <w:numPr>
          <w:ilvl w:val="0"/>
          <w:numId w:val="3"/>
        </w:numPr>
      </w:pPr>
      <w:r w:rsidRPr="00CC5431">
        <w:rPr>
          <w:b/>
          <w:bCs/>
        </w:rPr>
        <w:t>Competitiva/de negocio:</w:t>
      </w:r>
      <w:r w:rsidRPr="00CC5431">
        <w:t xml:space="preserve"> cómo ganar en cada mercado (costos, diferenciación, nicho).</w:t>
      </w:r>
    </w:p>
    <w:p w14:paraId="7DF11BF3" w14:textId="77777777" w:rsidR="00CC5431" w:rsidRPr="00CC5431" w:rsidRDefault="00CC5431" w:rsidP="00BB5A56">
      <w:pPr>
        <w:numPr>
          <w:ilvl w:val="0"/>
          <w:numId w:val="3"/>
        </w:numPr>
      </w:pPr>
      <w:r w:rsidRPr="00CC5431">
        <w:rPr>
          <w:b/>
          <w:bCs/>
        </w:rPr>
        <w:t>Funcional (TI/SI):</w:t>
      </w:r>
      <w:r w:rsidRPr="00CC5431">
        <w:t xml:space="preserve"> arquitectura, datos, ciberseguridad, plataformas, talento, </w:t>
      </w:r>
      <w:r w:rsidRPr="00CC5431">
        <w:rPr>
          <w:i/>
          <w:iCs/>
        </w:rPr>
        <w:t>DevOps</w:t>
      </w:r>
      <w:r w:rsidRPr="00CC5431">
        <w:t xml:space="preserve">, </w:t>
      </w:r>
      <w:proofErr w:type="spellStart"/>
      <w:r w:rsidRPr="00CC5431">
        <w:rPr>
          <w:i/>
          <w:iCs/>
        </w:rPr>
        <w:t>cloud</w:t>
      </w:r>
      <w:proofErr w:type="spellEnd"/>
      <w:r w:rsidRPr="00CC5431">
        <w:t>, etc.</w:t>
      </w:r>
    </w:p>
    <w:p w14:paraId="3AF50019" w14:textId="77777777" w:rsidR="00234CAD" w:rsidRDefault="00234CAD" w:rsidP="00CC5431"/>
    <w:p w14:paraId="584B899B" w14:textId="58A6638B" w:rsidR="00CC5431" w:rsidRPr="00CC5431" w:rsidRDefault="00CC5431" w:rsidP="00CC5431">
      <w:r w:rsidRPr="00CC5431">
        <w:t xml:space="preserve">La gerencia tecnológica conecta esos niveles para que </w:t>
      </w:r>
      <w:r w:rsidRPr="00CC5431">
        <w:rPr>
          <w:b/>
          <w:bCs/>
        </w:rPr>
        <w:t>la estructura “siga” a la estrategia</w:t>
      </w:r>
      <w:r w:rsidRPr="00CC5431">
        <w:t xml:space="preserve">: por ejemplo, si prioriza </w:t>
      </w:r>
      <w:proofErr w:type="spellStart"/>
      <w:r w:rsidRPr="00CC5431">
        <w:rPr>
          <w:i/>
          <w:iCs/>
        </w:rPr>
        <w:t>analytics</w:t>
      </w:r>
      <w:proofErr w:type="spellEnd"/>
      <w:r w:rsidRPr="00CC5431">
        <w:t xml:space="preserve"> en agroexportación, deberá crear </w:t>
      </w:r>
      <w:proofErr w:type="spellStart"/>
      <w:r w:rsidRPr="00CC5431">
        <w:rPr>
          <w:i/>
          <w:iCs/>
        </w:rPr>
        <w:t>squads</w:t>
      </w:r>
      <w:proofErr w:type="spellEnd"/>
      <w:r w:rsidRPr="00CC5431">
        <w:t xml:space="preserve"> de datos, </w:t>
      </w:r>
      <w:r w:rsidRPr="00CC5431">
        <w:rPr>
          <w:i/>
          <w:iCs/>
        </w:rPr>
        <w:t xml:space="preserve">data </w:t>
      </w:r>
      <w:proofErr w:type="spellStart"/>
      <w:r w:rsidRPr="00CC5431">
        <w:rPr>
          <w:i/>
          <w:iCs/>
        </w:rPr>
        <w:t>stewards</w:t>
      </w:r>
      <w:proofErr w:type="spellEnd"/>
      <w:r w:rsidRPr="00CC5431">
        <w:t xml:space="preserve"> y un </w:t>
      </w:r>
      <w:r w:rsidRPr="00CC5431">
        <w:rPr>
          <w:i/>
          <w:iCs/>
        </w:rPr>
        <w:t xml:space="preserve">data </w:t>
      </w:r>
      <w:proofErr w:type="spellStart"/>
      <w:r w:rsidRPr="00CC5431">
        <w:rPr>
          <w:i/>
          <w:iCs/>
        </w:rPr>
        <w:t>platform</w:t>
      </w:r>
      <w:proofErr w:type="spellEnd"/>
      <w:r w:rsidRPr="00CC5431">
        <w:t xml:space="preserve"> gobernado.</w:t>
      </w:r>
    </w:p>
    <w:p w14:paraId="64EAD660" w14:textId="108E9CBF" w:rsidR="00CC5431" w:rsidRPr="00CC5431" w:rsidRDefault="00CC5431" w:rsidP="00CC5431">
      <w:pPr>
        <w:rPr>
          <w:b/>
          <w:bCs/>
        </w:rPr>
      </w:pPr>
      <w:r w:rsidRPr="00CC5431">
        <w:rPr>
          <w:b/>
          <w:bCs/>
        </w:rPr>
        <w:lastRenderedPageBreak/>
        <w:t>Ejemplos aplicados a Nicaragua y la región</w:t>
      </w:r>
    </w:p>
    <w:p w14:paraId="202EFD44" w14:textId="77777777" w:rsidR="00CC5431" w:rsidRPr="00CC5431" w:rsidRDefault="00CC5431" w:rsidP="00BB5A56">
      <w:pPr>
        <w:numPr>
          <w:ilvl w:val="0"/>
          <w:numId w:val="4"/>
        </w:numPr>
      </w:pPr>
      <w:r w:rsidRPr="00CC5431">
        <w:rPr>
          <w:b/>
          <w:bCs/>
        </w:rPr>
        <w:t>Agroexportadora de café (Matagalpa–Jinotega).</w:t>
      </w:r>
    </w:p>
    <w:p w14:paraId="45B6CBC1" w14:textId="77777777" w:rsidR="00CC5431" w:rsidRPr="00CC5431" w:rsidRDefault="00CC5431" w:rsidP="00BB5A56">
      <w:pPr>
        <w:numPr>
          <w:ilvl w:val="1"/>
          <w:numId w:val="4"/>
        </w:numPr>
      </w:pPr>
      <w:r w:rsidRPr="00CC5431">
        <w:rPr>
          <w:b/>
          <w:bCs/>
        </w:rPr>
        <w:t>Intención estratégica:</w:t>
      </w:r>
      <w:r w:rsidRPr="00CC5431">
        <w:t xml:space="preserve"> reducir mermas y aumentar </w:t>
      </w:r>
      <w:proofErr w:type="spellStart"/>
      <w:r w:rsidRPr="00CC5431">
        <w:rPr>
          <w:i/>
          <w:iCs/>
        </w:rPr>
        <w:t>yield</w:t>
      </w:r>
      <w:proofErr w:type="spellEnd"/>
      <w:r w:rsidRPr="00CC5431">
        <w:t xml:space="preserve"> por lote.</w:t>
      </w:r>
    </w:p>
    <w:p w14:paraId="10B391D8" w14:textId="77777777" w:rsidR="00CC5431" w:rsidRPr="00CC5431" w:rsidRDefault="00CC5431" w:rsidP="00BB5A56">
      <w:pPr>
        <w:numPr>
          <w:ilvl w:val="1"/>
          <w:numId w:val="4"/>
        </w:numPr>
      </w:pPr>
      <w:r w:rsidRPr="00CC5431">
        <w:rPr>
          <w:b/>
          <w:bCs/>
        </w:rPr>
        <w:t>Hipótesis:</w:t>
      </w:r>
      <w:r w:rsidRPr="00CC5431">
        <w:t xml:space="preserve"> </w:t>
      </w:r>
      <w:proofErr w:type="spellStart"/>
      <w:r w:rsidRPr="00CC5431">
        <w:t>sensorización</w:t>
      </w:r>
      <w:proofErr w:type="spellEnd"/>
      <w:r w:rsidRPr="00CC5431">
        <w:t xml:space="preserve"> </w:t>
      </w:r>
      <w:proofErr w:type="spellStart"/>
      <w:r w:rsidRPr="00CC5431">
        <w:t>IoT</w:t>
      </w:r>
      <w:proofErr w:type="spellEnd"/>
      <w:r w:rsidRPr="00CC5431">
        <w:t xml:space="preserve"> + modelos predictivos reducirán pérdidas por humedad.</w:t>
      </w:r>
    </w:p>
    <w:p w14:paraId="53EEC011" w14:textId="318973BE" w:rsidR="00CC5431" w:rsidRPr="00CC5431" w:rsidRDefault="00CC5431" w:rsidP="00BB5A56">
      <w:pPr>
        <w:numPr>
          <w:ilvl w:val="1"/>
          <w:numId w:val="4"/>
        </w:numPr>
      </w:pPr>
      <w:r w:rsidRPr="00CC5431">
        <w:rPr>
          <w:b/>
          <w:bCs/>
        </w:rPr>
        <w:t>Decisiones gerenciales:</w:t>
      </w:r>
      <w:r w:rsidRPr="00CC5431">
        <w:t xml:space="preserve"> portafolio prioriza una plataforma de datos y conectividad en fincas; estructura: </w:t>
      </w:r>
      <w:proofErr w:type="spellStart"/>
      <w:r w:rsidRPr="00CC5431">
        <w:rPr>
          <w:i/>
          <w:iCs/>
        </w:rPr>
        <w:t>squad</w:t>
      </w:r>
      <w:proofErr w:type="spellEnd"/>
      <w:r w:rsidRPr="00CC5431">
        <w:t xml:space="preserve"> </w:t>
      </w:r>
      <w:proofErr w:type="spellStart"/>
      <w:r w:rsidRPr="00CC5431">
        <w:t>IoT</w:t>
      </w:r>
      <w:proofErr w:type="spellEnd"/>
      <w:r w:rsidRPr="00CC5431">
        <w:t xml:space="preserve">–Datos; gobierno: comité de datos (ISO 38500) y objetivos de control (COBIT). </w:t>
      </w:r>
      <w:r w:rsidRPr="00CC5431">
        <w:rPr>
          <w:b/>
          <w:bCs/>
        </w:rPr>
        <w:t>Patrón</w:t>
      </w:r>
      <w:r w:rsidRPr="00CC5431">
        <w:t xml:space="preserve">: decisiones consistentes por 12–18 meses → estrategia </w:t>
      </w:r>
      <w:r w:rsidRPr="00CC5431">
        <w:rPr>
          <w:b/>
          <w:bCs/>
        </w:rPr>
        <w:t>emergente</w:t>
      </w:r>
      <w:r w:rsidRPr="00CC5431">
        <w:t xml:space="preserve"> validada con </w:t>
      </w:r>
      <w:proofErr w:type="spellStart"/>
      <w:r w:rsidRPr="00CC5431">
        <w:t>KPIs</w:t>
      </w:r>
      <w:proofErr w:type="spellEnd"/>
      <w:r w:rsidRPr="00CC5431">
        <w:t xml:space="preserve"> de calidad y tiempo de proceso.</w:t>
      </w:r>
      <w:r w:rsidR="00234CAD" w:rsidRPr="00234CAD">
        <w:t xml:space="preserve"> </w:t>
      </w:r>
    </w:p>
    <w:p w14:paraId="094B39A6" w14:textId="77777777" w:rsidR="00CC5431" w:rsidRPr="00CC5431" w:rsidRDefault="00CC5431" w:rsidP="00BB5A56">
      <w:pPr>
        <w:numPr>
          <w:ilvl w:val="0"/>
          <w:numId w:val="4"/>
        </w:numPr>
      </w:pPr>
      <w:r w:rsidRPr="00CC5431">
        <w:rPr>
          <w:b/>
          <w:bCs/>
        </w:rPr>
        <w:t>MIPYME textil (Masaya) con e</w:t>
      </w:r>
      <w:r w:rsidRPr="00CC5431">
        <w:rPr>
          <w:b/>
          <w:bCs/>
        </w:rPr>
        <w:noBreakHyphen/>
      </w:r>
      <w:proofErr w:type="spellStart"/>
      <w:r w:rsidRPr="00CC5431">
        <w:rPr>
          <w:b/>
          <w:bCs/>
        </w:rPr>
        <w:t>commerce</w:t>
      </w:r>
      <w:proofErr w:type="spellEnd"/>
      <w:r w:rsidRPr="00CC5431">
        <w:rPr>
          <w:b/>
          <w:bCs/>
        </w:rPr>
        <w:t>.</w:t>
      </w:r>
    </w:p>
    <w:p w14:paraId="25EF573E" w14:textId="77777777" w:rsidR="00CC5431" w:rsidRPr="00CC5431" w:rsidRDefault="00CC5431" w:rsidP="00BB5A56">
      <w:pPr>
        <w:numPr>
          <w:ilvl w:val="1"/>
          <w:numId w:val="4"/>
        </w:numPr>
      </w:pPr>
      <w:r w:rsidRPr="00CC5431">
        <w:rPr>
          <w:b/>
          <w:bCs/>
        </w:rPr>
        <w:t>Posición:</w:t>
      </w:r>
      <w:r w:rsidRPr="00CC5431">
        <w:t xml:space="preserve"> nicho de artesanías premium para turistas regionales.</w:t>
      </w:r>
    </w:p>
    <w:p w14:paraId="69F2B95E" w14:textId="77777777" w:rsidR="00CC5431" w:rsidRPr="00CC5431" w:rsidRDefault="00CC5431" w:rsidP="00BB5A56">
      <w:pPr>
        <w:numPr>
          <w:ilvl w:val="1"/>
          <w:numId w:val="4"/>
        </w:numPr>
      </w:pPr>
      <w:r w:rsidRPr="00CC5431">
        <w:rPr>
          <w:b/>
          <w:bCs/>
        </w:rPr>
        <w:t>Treta (</w:t>
      </w:r>
      <w:proofErr w:type="spellStart"/>
      <w:r w:rsidRPr="00CC5431">
        <w:rPr>
          <w:b/>
          <w:bCs/>
        </w:rPr>
        <w:t>ploy</w:t>
      </w:r>
      <w:proofErr w:type="spellEnd"/>
      <w:r w:rsidRPr="00CC5431">
        <w:rPr>
          <w:b/>
          <w:bCs/>
        </w:rPr>
        <w:t>):</w:t>
      </w:r>
      <w:r w:rsidRPr="00CC5431">
        <w:t xml:space="preserve"> </w:t>
      </w:r>
      <w:proofErr w:type="spellStart"/>
      <w:r w:rsidRPr="00CC5431">
        <w:rPr>
          <w:i/>
          <w:iCs/>
        </w:rPr>
        <w:t>drops</w:t>
      </w:r>
      <w:proofErr w:type="spellEnd"/>
      <w:r w:rsidRPr="00CC5431">
        <w:t xml:space="preserve"> limitados en fechas de alta demanda.</w:t>
      </w:r>
    </w:p>
    <w:p w14:paraId="1FBE2ECE" w14:textId="4748E3CB" w:rsidR="00CC5431" w:rsidRPr="00CC5431" w:rsidRDefault="00CC5431" w:rsidP="00BB5A56">
      <w:pPr>
        <w:numPr>
          <w:ilvl w:val="1"/>
          <w:numId w:val="4"/>
        </w:numPr>
      </w:pPr>
      <w:r w:rsidRPr="00CC5431">
        <w:rPr>
          <w:b/>
          <w:bCs/>
        </w:rPr>
        <w:t>Alineación SAM:</w:t>
      </w:r>
      <w:r w:rsidRPr="00CC5431">
        <w:t xml:space="preserve"> negocio (diferenciación) ↔ TI (CMS + pasarela pagos + CRM); procesos de negocio (atención personalizada) ↔ procesos TI (automatización de WhatsApp/CRM).</w:t>
      </w:r>
      <w:r w:rsidR="00234CAD" w:rsidRPr="00234CAD">
        <w:t xml:space="preserve"> </w:t>
      </w:r>
    </w:p>
    <w:p w14:paraId="5E165EA4" w14:textId="77777777" w:rsidR="00CC5431" w:rsidRPr="00CC5431" w:rsidRDefault="00CC5431" w:rsidP="00BB5A56">
      <w:pPr>
        <w:numPr>
          <w:ilvl w:val="0"/>
          <w:numId w:val="4"/>
        </w:numPr>
      </w:pPr>
      <w:r w:rsidRPr="00CC5431">
        <w:rPr>
          <w:b/>
          <w:bCs/>
        </w:rPr>
        <w:t>Universidad (Managua) que moderniza su ecosistema académico.</w:t>
      </w:r>
    </w:p>
    <w:p w14:paraId="1B399033" w14:textId="77777777" w:rsidR="00CC5431" w:rsidRPr="00CC5431" w:rsidRDefault="00CC5431" w:rsidP="00BB5A56">
      <w:pPr>
        <w:numPr>
          <w:ilvl w:val="1"/>
          <w:numId w:val="4"/>
        </w:numPr>
      </w:pPr>
      <w:r w:rsidRPr="00CC5431">
        <w:rPr>
          <w:b/>
          <w:bCs/>
        </w:rPr>
        <w:t>Plan:</w:t>
      </w:r>
      <w:r w:rsidRPr="00CC5431">
        <w:t xml:space="preserve"> migrar LMS, SGA y analítica de retención.</w:t>
      </w:r>
    </w:p>
    <w:p w14:paraId="0A5DA71C" w14:textId="77777777" w:rsidR="00CC5431" w:rsidRPr="00CC5431" w:rsidRDefault="00CC5431" w:rsidP="00BB5A56">
      <w:pPr>
        <w:numPr>
          <w:ilvl w:val="1"/>
          <w:numId w:val="4"/>
        </w:numPr>
      </w:pPr>
      <w:r w:rsidRPr="00CC5431">
        <w:rPr>
          <w:b/>
          <w:bCs/>
        </w:rPr>
        <w:t>Perspectiva:</w:t>
      </w:r>
      <w:r w:rsidRPr="00CC5431">
        <w:t xml:space="preserve"> cultura </w:t>
      </w:r>
      <w:r w:rsidRPr="00CC5431">
        <w:rPr>
          <w:i/>
          <w:iCs/>
        </w:rPr>
        <w:t>data</w:t>
      </w:r>
      <w:r w:rsidRPr="00CC5431">
        <w:rPr>
          <w:i/>
          <w:iCs/>
        </w:rPr>
        <w:noBreakHyphen/>
      </w:r>
      <w:proofErr w:type="spellStart"/>
      <w:r w:rsidRPr="00CC5431">
        <w:rPr>
          <w:i/>
          <w:iCs/>
        </w:rPr>
        <w:t>informed</w:t>
      </w:r>
      <w:proofErr w:type="spellEnd"/>
      <w:r w:rsidRPr="00CC5431">
        <w:t xml:space="preserve"> en docencia.</w:t>
      </w:r>
    </w:p>
    <w:p w14:paraId="45E08196" w14:textId="239AB5A9" w:rsidR="00CC5431" w:rsidRPr="00CC5431" w:rsidRDefault="00CC5431" w:rsidP="00BB5A56">
      <w:pPr>
        <w:numPr>
          <w:ilvl w:val="1"/>
          <w:numId w:val="4"/>
        </w:numPr>
      </w:pPr>
      <w:r w:rsidRPr="00CC5431">
        <w:rPr>
          <w:b/>
          <w:bCs/>
        </w:rPr>
        <w:t>Gobierno:</w:t>
      </w:r>
      <w:r w:rsidRPr="00CC5431">
        <w:t xml:space="preserve"> ISO 38500 para principios de decisión y COBIT para gestión de riesgos y valor. Resultado: portafolio por oleadas y células mixtas Académico–TI.</w:t>
      </w:r>
      <w:r w:rsidR="00234CAD" w:rsidRPr="00CC5431">
        <w:t xml:space="preserve"> </w:t>
      </w:r>
    </w:p>
    <w:p w14:paraId="50D83BF8" w14:textId="0137D609" w:rsidR="00CC5431" w:rsidRDefault="00CC5431" w:rsidP="00CC5431">
      <w:pPr>
        <w:rPr>
          <w:lang w:val="en-US"/>
        </w:rPr>
      </w:pPr>
    </w:p>
    <w:p w14:paraId="4E9447B8" w14:textId="77777777" w:rsidR="00234CAD" w:rsidRDefault="00234CAD" w:rsidP="00CC5431">
      <w:pPr>
        <w:rPr>
          <w:lang w:val="en-US"/>
        </w:rPr>
      </w:pPr>
    </w:p>
    <w:p w14:paraId="1C16ED5D" w14:textId="77777777" w:rsidR="00234CAD" w:rsidRDefault="00234CAD" w:rsidP="00CC5431">
      <w:pPr>
        <w:rPr>
          <w:lang w:val="en-US"/>
        </w:rPr>
      </w:pPr>
    </w:p>
    <w:p w14:paraId="3556CEDE" w14:textId="77777777" w:rsidR="00234CAD" w:rsidRDefault="00234CAD" w:rsidP="00CC5431">
      <w:pPr>
        <w:rPr>
          <w:lang w:val="en-US"/>
        </w:rPr>
      </w:pPr>
    </w:p>
    <w:p w14:paraId="7ABDA629" w14:textId="77777777" w:rsidR="00234CAD" w:rsidRDefault="00234CAD" w:rsidP="00CC5431">
      <w:pPr>
        <w:rPr>
          <w:lang w:val="en-US"/>
        </w:rPr>
      </w:pPr>
    </w:p>
    <w:p w14:paraId="02159925" w14:textId="77777777" w:rsidR="00234CAD" w:rsidRPr="00CC5431" w:rsidRDefault="00234CAD" w:rsidP="00CC5431">
      <w:pPr>
        <w:rPr>
          <w:lang w:val="en-US"/>
        </w:rPr>
      </w:pPr>
    </w:p>
    <w:p w14:paraId="12818931" w14:textId="3BB1B248" w:rsidR="00CC5431" w:rsidRPr="00CC5431" w:rsidRDefault="00CC5431" w:rsidP="00CC5431">
      <w:pPr>
        <w:rPr>
          <w:b/>
          <w:bCs/>
          <w:lang w:val="en-US"/>
        </w:rPr>
      </w:pPr>
      <w:proofErr w:type="spellStart"/>
      <w:r w:rsidRPr="00CC5431">
        <w:rPr>
          <w:b/>
          <w:bCs/>
          <w:lang w:val="en-US"/>
        </w:rPr>
        <w:lastRenderedPageBreak/>
        <w:t>Proceso</w:t>
      </w:r>
      <w:proofErr w:type="spellEnd"/>
      <w:r w:rsidRPr="00CC5431">
        <w:rPr>
          <w:b/>
          <w:bCs/>
          <w:lang w:val="en-US"/>
        </w:rPr>
        <w:t xml:space="preserve"> </w:t>
      </w:r>
      <w:proofErr w:type="spellStart"/>
      <w:r w:rsidRPr="00CC5431">
        <w:rPr>
          <w:b/>
          <w:bCs/>
          <w:lang w:val="en-US"/>
        </w:rPr>
        <w:t>recomendado</w:t>
      </w:r>
      <w:proofErr w:type="spellEnd"/>
    </w:p>
    <w:p w14:paraId="0E78C617" w14:textId="77777777" w:rsidR="00CC5431" w:rsidRPr="00CC5431" w:rsidRDefault="00CC5431" w:rsidP="00BB5A56">
      <w:pPr>
        <w:numPr>
          <w:ilvl w:val="0"/>
          <w:numId w:val="5"/>
        </w:numPr>
      </w:pPr>
      <w:r w:rsidRPr="00CC5431">
        <w:rPr>
          <w:b/>
          <w:bCs/>
        </w:rPr>
        <w:t>Diagnóstico estratégico</w:t>
      </w:r>
      <w:r w:rsidRPr="00CC5431">
        <w:t xml:space="preserve"> (interno/externo) y </w:t>
      </w:r>
      <w:proofErr w:type="spellStart"/>
      <w:r w:rsidRPr="00CC5431">
        <w:rPr>
          <w:i/>
          <w:iCs/>
        </w:rPr>
        <w:t>stakeholders</w:t>
      </w:r>
      <w:proofErr w:type="spellEnd"/>
      <w:r w:rsidRPr="00CC5431">
        <w:t>.</w:t>
      </w:r>
    </w:p>
    <w:p w14:paraId="4A54170E" w14:textId="77777777" w:rsidR="00CC5431" w:rsidRPr="00CC5431" w:rsidRDefault="00CC5431" w:rsidP="00BB5A56">
      <w:pPr>
        <w:numPr>
          <w:ilvl w:val="0"/>
          <w:numId w:val="5"/>
        </w:numPr>
      </w:pPr>
      <w:r w:rsidRPr="00CC5431">
        <w:rPr>
          <w:b/>
          <w:bCs/>
        </w:rPr>
        <w:t>Intención estratégica</w:t>
      </w:r>
      <w:r w:rsidRPr="00CC5431">
        <w:t xml:space="preserve"> (narrativa clara, no solo KPI).</w:t>
      </w:r>
    </w:p>
    <w:p w14:paraId="17053E7E" w14:textId="77777777" w:rsidR="00CC5431" w:rsidRPr="00CC5431" w:rsidRDefault="00CC5431" w:rsidP="00BB5A56">
      <w:pPr>
        <w:numPr>
          <w:ilvl w:val="0"/>
          <w:numId w:val="5"/>
        </w:numPr>
      </w:pPr>
      <w:r w:rsidRPr="00CC5431">
        <w:rPr>
          <w:b/>
          <w:bCs/>
        </w:rPr>
        <w:t>Opciones</w:t>
      </w:r>
      <w:r w:rsidRPr="00CC5431">
        <w:t xml:space="preserve"> y </w:t>
      </w:r>
      <w:r w:rsidRPr="00CC5431">
        <w:rPr>
          <w:b/>
          <w:bCs/>
        </w:rPr>
        <w:t>supuestos</w:t>
      </w:r>
      <w:r w:rsidRPr="00CC5431">
        <w:t xml:space="preserve"> (explicitar qué creemos y cómo lo probaremos).</w:t>
      </w:r>
    </w:p>
    <w:p w14:paraId="3F3B2969" w14:textId="61B252C2" w:rsidR="00CC5431" w:rsidRPr="00CC5431" w:rsidRDefault="00CC5431" w:rsidP="00BB5A56">
      <w:pPr>
        <w:numPr>
          <w:ilvl w:val="0"/>
          <w:numId w:val="5"/>
        </w:numPr>
      </w:pPr>
      <w:r w:rsidRPr="00CC5431">
        <w:rPr>
          <w:b/>
          <w:bCs/>
        </w:rPr>
        <w:t>Alineación SAM</w:t>
      </w:r>
      <w:r w:rsidRPr="00CC5431">
        <w:t xml:space="preserve"> (4 dominios; decidir </w:t>
      </w:r>
      <w:r w:rsidRPr="00CC5431">
        <w:rPr>
          <w:i/>
          <w:iCs/>
        </w:rPr>
        <w:t>qué cambia</w:t>
      </w:r>
      <w:r w:rsidRPr="00CC5431">
        <w:t xml:space="preserve"> y </w:t>
      </w:r>
      <w:r w:rsidRPr="00CC5431">
        <w:rPr>
          <w:i/>
          <w:iCs/>
        </w:rPr>
        <w:t>dónde</w:t>
      </w:r>
      <w:r w:rsidRPr="00CC5431">
        <w:t>).</w:t>
      </w:r>
      <w:r w:rsidR="00234CAD" w:rsidRPr="00234CAD">
        <w:t xml:space="preserve"> </w:t>
      </w:r>
    </w:p>
    <w:p w14:paraId="5BB07F7A" w14:textId="6804303C" w:rsidR="00CC5431" w:rsidRPr="00CC5431" w:rsidRDefault="00CC5431" w:rsidP="00BB5A56">
      <w:pPr>
        <w:numPr>
          <w:ilvl w:val="0"/>
          <w:numId w:val="5"/>
        </w:numPr>
      </w:pPr>
      <w:r w:rsidRPr="00CC5431">
        <w:rPr>
          <w:b/>
          <w:bCs/>
        </w:rPr>
        <w:t>Gobierno</w:t>
      </w:r>
      <w:r w:rsidRPr="00CC5431">
        <w:t xml:space="preserve"> (principios ISO 38500; objetivos/prácticas COBIT).</w:t>
      </w:r>
      <w:r w:rsidR="00234CAD" w:rsidRPr="00234CAD">
        <w:t xml:space="preserve"> </w:t>
      </w:r>
    </w:p>
    <w:p w14:paraId="1D175F76" w14:textId="77777777" w:rsidR="00CC5431" w:rsidRPr="00CC5431" w:rsidRDefault="00CC5431" w:rsidP="00BB5A56">
      <w:pPr>
        <w:numPr>
          <w:ilvl w:val="0"/>
          <w:numId w:val="5"/>
        </w:numPr>
        <w:jc w:val="left"/>
      </w:pPr>
      <w:r w:rsidRPr="00CC5431">
        <w:rPr>
          <w:b/>
          <w:bCs/>
        </w:rPr>
        <w:t>Ejecución adaptativa</w:t>
      </w:r>
      <w:r w:rsidRPr="00CC5431">
        <w:t xml:space="preserve"> (OKR, </w:t>
      </w:r>
      <w:proofErr w:type="spellStart"/>
      <w:r w:rsidRPr="00CC5431">
        <w:rPr>
          <w:i/>
          <w:iCs/>
        </w:rPr>
        <w:t>sprints</w:t>
      </w:r>
      <w:proofErr w:type="spellEnd"/>
      <w:r w:rsidRPr="00CC5431">
        <w:t xml:space="preserve">, </w:t>
      </w:r>
      <w:proofErr w:type="spellStart"/>
      <w:r w:rsidRPr="00CC5431">
        <w:t>hipótesis→experimentos→aprendizaje</w:t>
      </w:r>
      <w:proofErr w:type="spellEnd"/>
      <w:r w:rsidRPr="00CC5431">
        <w:t>).</w:t>
      </w:r>
    </w:p>
    <w:p w14:paraId="24B5FA2D" w14:textId="30602194" w:rsidR="00CC5431" w:rsidRPr="00CC5431" w:rsidRDefault="00CC5431" w:rsidP="00BB5A56">
      <w:pPr>
        <w:numPr>
          <w:ilvl w:val="0"/>
          <w:numId w:val="5"/>
        </w:numPr>
      </w:pPr>
      <w:r w:rsidRPr="00CC5431">
        <w:rPr>
          <w:b/>
          <w:bCs/>
        </w:rPr>
        <w:t>Revisión estratégica</w:t>
      </w:r>
      <w:r w:rsidRPr="00CC5431">
        <w:t xml:space="preserve"> periódica (aceptar estrategias emergentes si crean valor).</w:t>
      </w:r>
      <w:r w:rsidR="00234CAD" w:rsidRPr="00234CAD">
        <w:t xml:space="preserve"> </w:t>
      </w:r>
    </w:p>
    <w:p w14:paraId="744B4EAF" w14:textId="72F4E8E1" w:rsidR="00CC5431" w:rsidRPr="002A4F31" w:rsidRDefault="00CC5431" w:rsidP="00CC5431"/>
    <w:p w14:paraId="117B8E08" w14:textId="77777777" w:rsidR="00234CAD" w:rsidRPr="002A4F31" w:rsidRDefault="00234CAD" w:rsidP="00CC5431"/>
    <w:p w14:paraId="63A027B6" w14:textId="77777777" w:rsidR="00234CAD" w:rsidRPr="002A4F31" w:rsidRDefault="00234CAD" w:rsidP="00CC5431"/>
    <w:p w14:paraId="7E07B23B" w14:textId="77777777" w:rsidR="00234CAD" w:rsidRPr="002A4F31" w:rsidRDefault="00234CAD" w:rsidP="00CC5431"/>
    <w:p w14:paraId="1EA450DC" w14:textId="77777777" w:rsidR="00234CAD" w:rsidRPr="002A4F31" w:rsidRDefault="00234CAD" w:rsidP="00CC5431"/>
    <w:p w14:paraId="53DF7EEB" w14:textId="77777777" w:rsidR="00234CAD" w:rsidRPr="002A4F31" w:rsidRDefault="00234CAD" w:rsidP="00CC5431"/>
    <w:p w14:paraId="7D0C47B4" w14:textId="77777777" w:rsidR="00234CAD" w:rsidRPr="002A4F31" w:rsidRDefault="00234CAD" w:rsidP="00CC5431"/>
    <w:p w14:paraId="211ADC9E" w14:textId="77777777" w:rsidR="00234CAD" w:rsidRPr="002A4F31" w:rsidRDefault="00234CAD" w:rsidP="00CC5431"/>
    <w:p w14:paraId="583B701A" w14:textId="77777777" w:rsidR="00234CAD" w:rsidRPr="002A4F31" w:rsidRDefault="00234CAD" w:rsidP="00CC5431"/>
    <w:p w14:paraId="24D97595" w14:textId="77777777" w:rsidR="00234CAD" w:rsidRPr="002A4F31" w:rsidRDefault="00234CAD" w:rsidP="00CC5431"/>
    <w:p w14:paraId="70D15F49" w14:textId="77777777" w:rsidR="00234CAD" w:rsidRPr="002A4F31" w:rsidRDefault="00234CAD" w:rsidP="00CC5431"/>
    <w:p w14:paraId="07DC1F26" w14:textId="77777777" w:rsidR="00234CAD" w:rsidRPr="002A4F31" w:rsidRDefault="00234CAD" w:rsidP="00CC5431"/>
    <w:p w14:paraId="7C367B6B" w14:textId="77777777" w:rsidR="00234CAD" w:rsidRPr="002A4F31" w:rsidRDefault="00234CAD" w:rsidP="00CC5431"/>
    <w:p w14:paraId="48902256" w14:textId="77777777" w:rsidR="00234CAD" w:rsidRPr="002A4F31" w:rsidRDefault="00234CAD" w:rsidP="00CC5431"/>
    <w:p w14:paraId="05E7705D" w14:textId="77777777" w:rsidR="00234CAD" w:rsidRPr="002A4F31" w:rsidRDefault="00234CAD" w:rsidP="00CC5431"/>
    <w:p w14:paraId="7A87CA0C" w14:textId="77777777" w:rsidR="00234CAD" w:rsidRPr="002A4F31" w:rsidRDefault="00234CAD" w:rsidP="00CC5431"/>
    <w:p w14:paraId="4E02AB31" w14:textId="77777777" w:rsidR="00234CAD" w:rsidRPr="002A4F31" w:rsidRDefault="00234CAD" w:rsidP="00CC5431"/>
    <w:p w14:paraId="08169493" w14:textId="3F0F53EF" w:rsidR="00CC5431" w:rsidRPr="00CC5431" w:rsidRDefault="00CC5431" w:rsidP="00CC5431">
      <w:pPr>
        <w:rPr>
          <w:b/>
          <w:bCs/>
        </w:rPr>
      </w:pPr>
      <w:r w:rsidRPr="00CC5431">
        <w:rPr>
          <w:b/>
          <w:bCs/>
        </w:rPr>
        <w:lastRenderedPageBreak/>
        <w:t>Errores frecuentes</w:t>
      </w:r>
    </w:p>
    <w:p w14:paraId="654E8EC3" w14:textId="7679F453" w:rsidR="00CC5431" w:rsidRPr="00CC5431" w:rsidRDefault="00CC5431" w:rsidP="00BB5A56">
      <w:pPr>
        <w:numPr>
          <w:ilvl w:val="0"/>
          <w:numId w:val="6"/>
        </w:numPr>
      </w:pPr>
      <w:r w:rsidRPr="00CC5431">
        <w:rPr>
          <w:b/>
          <w:bCs/>
        </w:rPr>
        <w:t>Confundir plan con estrategia.</w:t>
      </w:r>
      <w:r w:rsidRPr="00CC5431">
        <w:t xml:space="preserve"> Un Gantt no es estrategia; asegure hipótesis y opciones.</w:t>
      </w:r>
      <w:r w:rsidR="00813FF1" w:rsidRPr="00813FF1">
        <w:t xml:space="preserve"> </w:t>
      </w:r>
    </w:p>
    <w:p w14:paraId="11C7B3FF" w14:textId="379B45AC" w:rsidR="00CC5431" w:rsidRPr="00CC5431" w:rsidRDefault="00CC5431" w:rsidP="00BB5A56">
      <w:pPr>
        <w:numPr>
          <w:ilvl w:val="0"/>
          <w:numId w:val="6"/>
        </w:numPr>
      </w:pPr>
      <w:r w:rsidRPr="00CC5431">
        <w:rPr>
          <w:b/>
          <w:bCs/>
        </w:rPr>
        <w:t>TI como fin y no como medio.</w:t>
      </w:r>
      <w:r w:rsidRPr="00CC5431">
        <w:t xml:space="preserve"> Vuelva a la intención</w:t>
      </w:r>
      <w:r w:rsidR="00813FF1">
        <w:t xml:space="preserve"> </w:t>
      </w:r>
      <w:r w:rsidRPr="00CC5431">
        <w:t>estratégica y a la propuesta de valor.</w:t>
      </w:r>
    </w:p>
    <w:p w14:paraId="3550F95B" w14:textId="77777777" w:rsidR="00CC5431" w:rsidRPr="00CC5431" w:rsidRDefault="00CC5431" w:rsidP="00BB5A56">
      <w:pPr>
        <w:numPr>
          <w:ilvl w:val="0"/>
          <w:numId w:val="6"/>
        </w:numPr>
      </w:pPr>
      <w:r w:rsidRPr="00CC5431">
        <w:rPr>
          <w:b/>
          <w:bCs/>
        </w:rPr>
        <w:t>Estructuras rígidas.</w:t>
      </w:r>
      <w:r w:rsidRPr="00CC5431">
        <w:t xml:space="preserve"> Recuerde: </w:t>
      </w:r>
      <w:r w:rsidRPr="00CC5431">
        <w:rPr>
          <w:b/>
          <w:bCs/>
        </w:rPr>
        <w:t>estructura sigue a estrategia</w:t>
      </w:r>
      <w:r w:rsidRPr="00CC5431">
        <w:t xml:space="preserve"> (y puede necesitar rediseño).</w:t>
      </w:r>
    </w:p>
    <w:p w14:paraId="7E7AE8FA" w14:textId="55ABAF7E" w:rsidR="00CC5431" w:rsidRPr="00CC5431" w:rsidRDefault="00CC5431" w:rsidP="00BB5A56">
      <w:pPr>
        <w:numPr>
          <w:ilvl w:val="0"/>
          <w:numId w:val="6"/>
        </w:numPr>
      </w:pPr>
      <w:r w:rsidRPr="00CC5431">
        <w:rPr>
          <w:b/>
          <w:bCs/>
        </w:rPr>
        <w:t>Desalineación negocio–TI.</w:t>
      </w:r>
      <w:r w:rsidRPr="00CC5431">
        <w:t xml:space="preserve"> Use el mapa SAM y revíselo trimestralmente.</w:t>
      </w:r>
      <w:r w:rsidR="00813FF1" w:rsidRPr="00813FF1">
        <w:t xml:space="preserve"> </w:t>
      </w:r>
    </w:p>
    <w:p w14:paraId="0F4033CC" w14:textId="28B03AB8" w:rsidR="00CC5431" w:rsidRPr="002A4F31" w:rsidRDefault="00CC5431" w:rsidP="00CC5431"/>
    <w:p w14:paraId="2D0FC4B8" w14:textId="7201FB7B" w:rsidR="00CC5431" w:rsidRPr="00CC5431" w:rsidRDefault="00CC5431" w:rsidP="00CC5431">
      <w:pPr>
        <w:rPr>
          <w:b/>
          <w:bCs/>
        </w:rPr>
      </w:pPr>
      <w:r w:rsidRPr="00CC5431">
        <w:rPr>
          <w:b/>
          <w:bCs/>
        </w:rPr>
        <w:t>Actividad rápida</w:t>
      </w:r>
    </w:p>
    <w:p w14:paraId="50FA95BE" w14:textId="77777777" w:rsidR="00CC5431" w:rsidRPr="00CC5431" w:rsidRDefault="00CC5431" w:rsidP="00CC5431">
      <w:r w:rsidRPr="00CC5431">
        <w:rPr>
          <w:b/>
          <w:bCs/>
        </w:rPr>
        <w:t>Caso:</w:t>
      </w:r>
      <w:r w:rsidRPr="00CC5431">
        <w:t xml:space="preserve"> Una cooperativa de ahorro y crédito nicaragüense quiere lanzar banca móvil para zonas rurales en 9 meses.</w:t>
      </w:r>
    </w:p>
    <w:p w14:paraId="384F7E21" w14:textId="77777777" w:rsidR="00CC5431" w:rsidRPr="00CC5431" w:rsidRDefault="00CC5431" w:rsidP="00BB5A56">
      <w:pPr>
        <w:numPr>
          <w:ilvl w:val="0"/>
          <w:numId w:val="7"/>
        </w:numPr>
      </w:pPr>
      <w:r w:rsidRPr="00CC5431">
        <w:t xml:space="preserve">Escriba en 3 líneas la </w:t>
      </w:r>
      <w:r w:rsidRPr="00CC5431">
        <w:rPr>
          <w:b/>
          <w:bCs/>
        </w:rPr>
        <w:t>intención estratégica</w:t>
      </w:r>
      <w:r w:rsidRPr="00CC5431">
        <w:t>.</w:t>
      </w:r>
    </w:p>
    <w:p w14:paraId="5CA6853D" w14:textId="77777777" w:rsidR="00CC5431" w:rsidRPr="00CC5431" w:rsidRDefault="00CC5431" w:rsidP="00BB5A56">
      <w:pPr>
        <w:numPr>
          <w:ilvl w:val="0"/>
          <w:numId w:val="7"/>
        </w:numPr>
      </w:pPr>
      <w:r w:rsidRPr="00CC5431">
        <w:t xml:space="preserve">Identifique 3 </w:t>
      </w:r>
      <w:r w:rsidRPr="00CC5431">
        <w:rPr>
          <w:b/>
          <w:bCs/>
        </w:rPr>
        <w:t>supuestos</w:t>
      </w:r>
      <w:r w:rsidRPr="00CC5431">
        <w:t xml:space="preserve"> críticos (p. ej., adopción, cobertura, regulación).</w:t>
      </w:r>
    </w:p>
    <w:p w14:paraId="7B525969" w14:textId="77777777" w:rsidR="00CC5431" w:rsidRPr="00CC5431" w:rsidRDefault="00CC5431" w:rsidP="00BB5A56">
      <w:pPr>
        <w:numPr>
          <w:ilvl w:val="0"/>
          <w:numId w:val="7"/>
        </w:numPr>
      </w:pPr>
      <w:r w:rsidRPr="00CC5431">
        <w:t xml:space="preserve">Seleccione </w:t>
      </w:r>
      <w:r w:rsidRPr="00CC5431">
        <w:rPr>
          <w:b/>
          <w:bCs/>
        </w:rPr>
        <w:t>dos opciones</w:t>
      </w:r>
      <w:r w:rsidRPr="00CC5431">
        <w:t xml:space="preserve"> de arquitectura (nativa vs. </w:t>
      </w:r>
      <w:proofErr w:type="spellStart"/>
      <w:r w:rsidRPr="00CC5431">
        <w:rPr>
          <w:i/>
          <w:iCs/>
        </w:rPr>
        <w:t>low</w:t>
      </w:r>
      <w:r w:rsidRPr="00CC5431">
        <w:rPr>
          <w:i/>
          <w:iCs/>
        </w:rPr>
        <w:noBreakHyphen/>
        <w:t>code</w:t>
      </w:r>
      <w:proofErr w:type="spellEnd"/>
      <w:r w:rsidRPr="00CC5431">
        <w:t>).</w:t>
      </w:r>
    </w:p>
    <w:p w14:paraId="213D12B3" w14:textId="73B553D1" w:rsidR="00CC5431" w:rsidRPr="00CC5431" w:rsidRDefault="00CC5431" w:rsidP="00BB5A56">
      <w:pPr>
        <w:numPr>
          <w:ilvl w:val="0"/>
          <w:numId w:val="7"/>
        </w:numPr>
      </w:pPr>
      <w:r w:rsidRPr="00CC5431">
        <w:t xml:space="preserve">Dibuje el </w:t>
      </w:r>
      <w:r w:rsidRPr="00CC5431">
        <w:rPr>
          <w:b/>
          <w:bCs/>
        </w:rPr>
        <w:t>mapa SAM</w:t>
      </w:r>
      <w:r w:rsidRPr="00CC5431">
        <w:t xml:space="preserve"> de alto nivel (4 dominios) con 2 cambios por dominio.</w:t>
      </w:r>
      <w:r w:rsidR="00EC1375" w:rsidRPr="00EC1375">
        <w:t xml:space="preserve"> </w:t>
      </w:r>
    </w:p>
    <w:p w14:paraId="3F0312C0" w14:textId="2A3B0B97" w:rsidR="00CC5431" w:rsidRPr="00CC5431" w:rsidRDefault="00CC5431" w:rsidP="00BB5A56">
      <w:pPr>
        <w:numPr>
          <w:ilvl w:val="0"/>
          <w:numId w:val="7"/>
        </w:numPr>
      </w:pPr>
      <w:r w:rsidRPr="00CC5431">
        <w:t xml:space="preserve">Defina </w:t>
      </w:r>
      <w:r w:rsidRPr="00CC5431">
        <w:rPr>
          <w:b/>
          <w:bCs/>
        </w:rPr>
        <w:t>principios de gobierno</w:t>
      </w:r>
      <w:r w:rsidRPr="00CC5431">
        <w:t xml:space="preserve"> (ISO 38500) y 3 </w:t>
      </w:r>
      <w:r w:rsidRPr="00CC5431">
        <w:rPr>
          <w:b/>
          <w:bCs/>
        </w:rPr>
        <w:t>objetivos COBIT</w:t>
      </w:r>
      <w:r w:rsidRPr="00CC5431">
        <w:t xml:space="preserve"> prioritarios (p. ej., EDM01, APO12, DSS05).</w:t>
      </w:r>
      <w:r w:rsidR="00EC1375" w:rsidRPr="00CC5431">
        <w:t xml:space="preserve"> </w:t>
      </w:r>
    </w:p>
    <w:p w14:paraId="73F332A7" w14:textId="2C82574A" w:rsidR="00CC5431" w:rsidRPr="00CC5431" w:rsidRDefault="00CC5431" w:rsidP="00BB5A56">
      <w:pPr>
        <w:numPr>
          <w:ilvl w:val="0"/>
          <w:numId w:val="7"/>
        </w:numPr>
      </w:pPr>
      <w:r w:rsidRPr="00CC5431">
        <w:t xml:space="preserve">Describa </w:t>
      </w:r>
      <w:r w:rsidRPr="00CC5431">
        <w:rPr>
          <w:b/>
          <w:bCs/>
        </w:rPr>
        <w:t>indicadores de patrón</w:t>
      </w:r>
      <w:r w:rsidRPr="00CC5431">
        <w:t xml:space="preserve"> (qué decisiones repetidas evidenciarán que la estrategia “se está formando” al estilo Mintzberg).</w:t>
      </w:r>
      <w:r w:rsidR="00EC1375" w:rsidRPr="00EC1375">
        <w:t xml:space="preserve"> </w:t>
      </w:r>
    </w:p>
    <w:p w14:paraId="53EB27E1" w14:textId="1F5B8608" w:rsidR="00CC5431" w:rsidRPr="002A4F31" w:rsidRDefault="00CC5431" w:rsidP="00CC5431"/>
    <w:p w14:paraId="29FC6670" w14:textId="77777777" w:rsidR="00EC1375" w:rsidRPr="002A4F31" w:rsidRDefault="00EC1375" w:rsidP="00CC5431"/>
    <w:p w14:paraId="4328DFB0" w14:textId="77777777" w:rsidR="00EC1375" w:rsidRPr="002A4F31" w:rsidRDefault="00EC1375" w:rsidP="00CC5431"/>
    <w:p w14:paraId="163DF193" w14:textId="77777777" w:rsidR="00EC1375" w:rsidRPr="002A4F31" w:rsidRDefault="00EC1375" w:rsidP="00CC5431"/>
    <w:p w14:paraId="233E8324" w14:textId="77777777" w:rsidR="00EC1375" w:rsidRPr="002A4F31" w:rsidRDefault="00EC1375" w:rsidP="00CC5431"/>
    <w:p w14:paraId="3069C840" w14:textId="77777777" w:rsidR="00EC1375" w:rsidRPr="002A4F31" w:rsidRDefault="00EC1375" w:rsidP="00CC5431"/>
    <w:p w14:paraId="18BC4FA9" w14:textId="77777777" w:rsidR="00EC1375" w:rsidRPr="002A4F31" w:rsidRDefault="00EC1375" w:rsidP="00CC5431"/>
    <w:p w14:paraId="0495DD92" w14:textId="77777777" w:rsidR="00EC1375" w:rsidRPr="002A4F31" w:rsidRDefault="00EC1375" w:rsidP="00CC5431"/>
    <w:p w14:paraId="7F65BC46" w14:textId="25816007" w:rsidR="00CC5431" w:rsidRPr="00CC5431" w:rsidRDefault="00CC5431" w:rsidP="00CC5431">
      <w:pPr>
        <w:rPr>
          <w:b/>
          <w:bCs/>
        </w:rPr>
      </w:pPr>
      <w:r w:rsidRPr="00CC5431">
        <w:rPr>
          <w:b/>
          <w:bCs/>
        </w:rPr>
        <w:lastRenderedPageBreak/>
        <w:t>Autoevaluación</w:t>
      </w:r>
    </w:p>
    <w:p w14:paraId="7CF4CBF4" w14:textId="77777777" w:rsidR="00CC5431" w:rsidRPr="00CC5431" w:rsidRDefault="00CC5431" w:rsidP="00CC5431">
      <w:r w:rsidRPr="00CC5431">
        <w:t>Califique 1–5 (1 = en desacuerdo, 5 = totalmente de acuerdo):</w:t>
      </w:r>
    </w:p>
    <w:p w14:paraId="564139AA" w14:textId="1BD664BE" w:rsidR="00CC5431" w:rsidRPr="00CC5431" w:rsidRDefault="00CC5431" w:rsidP="00BB5A56">
      <w:pPr>
        <w:numPr>
          <w:ilvl w:val="0"/>
          <w:numId w:val="8"/>
        </w:numPr>
      </w:pPr>
      <w:r w:rsidRPr="00CC5431">
        <w:t xml:space="preserve">Distingo claramente entre </w:t>
      </w:r>
      <w:r w:rsidRPr="00CC5431">
        <w:rPr>
          <w:b/>
          <w:bCs/>
        </w:rPr>
        <w:t>planificación</w:t>
      </w:r>
      <w:r w:rsidRPr="00CC5431">
        <w:t xml:space="preserve"> y </w:t>
      </w:r>
      <w:r w:rsidRPr="00CC5431">
        <w:rPr>
          <w:b/>
          <w:bCs/>
        </w:rPr>
        <w:t>pensamiento estratégico</w:t>
      </w:r>
      <w:r w:rsidRPr="00CC5431">
        <w:t>.</w:t>
      </w:r>
      <w:r w:rsidR="008A7FC2" w:rsidRPr="008A7FC2">
        <w:t xml:space="preserve"> </w:t>
      </w:r>
    </w:p>
    <w:p w14:paraId="1F4E0980" w14:textId="557A9806" w:rsidR="00CC5431" w:rsidRPr="00CC5431" w:rsidRDefault="00CC5431" w:rsidP="00BB5A56">
      <w:pPr>
        <w:numPr>
          <w:ilvl w:val="0"/>
          <w:numId w:val="8"/>
        </w:numPr>
      </w:pPr>
      <w:r w:rsidRPr="00CC5431">
        <w:t xml:space="preserve">Puedo explicar los </w:t>
      </w:r>
      <w:r w:rsidRPr="00CC5431">
        <w:rPr>
          <w:b/>
          <w:bCs/>
        </w:rPr>
        <w:t>5 P</w:t>
      </w:r>
      <w:r w:rsidRPr="00CC5431">
        <w:t xml:space="preserve"> de la estrategia con un ejemplo de TI.</w:t>
      </w:r>
      <w:r w:rsidR="008A7FC2" w:rsidRPr="008A7FC2">
        <w:t xml:space="preserve"> </w:t>
      </w:r>
    </w:p>
    <w:p w14:paraId="0FCF25B5" w14:textId="024A7AE1" w:rsidR="00CC5431" w:rsidRPr="00CC5431" w:rsidRDefault="00CC5431" w:rsidP="00BB5A56">
      <w:pPr>
        <w:numPr>
          <w:ilvl w:val="0"/>
          <w:numId w:val="8"/>
        </w:numPr>
      </w:pPr>
      <w:r w:rsidRPr="00CC5431">
        <w:t xml:space="preserve">Sé identificar </w:t>
      </w:r>
      <w:r w:rsidRPr="00CC5431">
        <w:rPr>
          <w:b/>
          <w:bCs/>
        </w:rPr>
        <w:t>estrategias emergentes</w:t>
      </w:r>
      <w:r w:rsidRPr="00CC5431">
        <w:t xml:space="preserve"> en proyectos tecnológicos.</w:t>
      </w:r>
      <w:r w:rsidR="008A7FC2" w:rsidRPr="008A7FC2">
        <w:t xml:space="preserve"> </w:t>
      </w:r>
    </w:p>
    <w:p w14:paraId="18E638B2" w14:textId="2C82629D" w:rsidR="00CC5431" w:rsidRPr="00CC5431" w:rsidRDefault="00CC5431" w:rsidP="00BB5A56">
      <w:pPr>
        <w:numPr>
          <w:ilvl w:val="0"/>
          <w:numId w:val="8"/>
        </w:numPr>
      </w:pPr>
      <w:r w:rsidRPr="00CC5431">
        <w:t xml:space="preserve">Comprendo y puedo aplicar el </w:t>
      </w:r>
      <w:r w:rsidRPr="00CC5431">
        <w:rPr>
          <w:b/>
          <w:bCs/>
        </w:rPr>
        <w:t>SAM</w:t>
      </w:r>
      <w:r w:rsidRPr="00CC5431">
        <w:t xml:space="preserve"> para alinear negocio y TI.</w:t>
      </w:r>
      <w:r w:rsidR="008A7FC2" w:rsidRPr="008A7FC2">
        <w:t xml:space="preserve"> </w:t>
      </w:r>
    </w:p>
    <w:p w14:paraId="5319B105" w14:textId="77777777" w:rsidR="00CC5431" w:rsidRPr="00CC5431" w:rsidRDefault="00CC5431" w:rsidP="00BB5A56">
      <w:pPr>
        <w:numPr>
          <w:ilvl w:val="0"/>
          <w:numId w:val="8"/>
        </w:numPr>
      </w:pPr>
      <w:r w:rsidRPr="00CC5431">
        <w:t xml:space="preserve">Entiendo el principio </w:t>
      </w:r>
      <w:r w:rsidRPr="00CC5431">
        <w:rPr>
          <w:b/>
          <w:bCs/>
        </w:rPr>
        <w:t>“estructura sigue a estrategia”</w:t>
      </w:r>
      <w:r w:rsidRPr="00CC5431">
        <w:t xml:space="preserve"> y cuándo rediseñar.</w:t>
      </w:r>
    </w:p>
    <w:p w14:paraId="1BA8FB0A" w14:textId="2F8F3E5C" w:rsidR="00CC5431" w:rsidRPr="00CC5431" w:rsidRDefault="00CC5431" w:rsidP="00BB5A56">
      <w:pPr>
        <w:numPr>
          <w:ilvl w:val="0"/>
          <w:numId w:val="8"/>
        </w:numPr>
      </w:pPr>
      <w:r w:rsidRPr="00CC5431">
        <w:t xml:space="preserve">Puedo formular una </w:t>
      </w:r>
      <w:r w:rsidRPr="00CC5431">
        <w:rPr>
          <w:b/>
          <w:bCs/>
        </w:rPr>
        <w:t>intención estratégica</w:t>
      </w:r>
      <w:r w:rsidRPr="00CC5431">
        <w:t xml:space="preserve"> inspiradora para un proyecto SI.</w:t>
      </w:r>
      <w:r w:rsidR="008A7FC2" w:rsidRPr="008A7FC2">
        <w:t xml:space="preserve"> </w:t>
      </w:r>
    </w:p>
    <w:p w14:paraId="3CB36987" w14:textId="409B9360" w:rsidR="00CC5431" w:rsidRPr="00CC5431" w:rsidRDefault="00CC5431" w:rsidP="00BB5A56">
      <w:pPr>
        <w:numPr>
          <w:ilvl w:val="0"/>
          <w:numId w:val="8"/>
        </w:numPr>
      </w:pPr>
      <w:r w:rsidRPr="00CC5431">
        <w:t xml:space="preserve">Sé traducir intención en </w:t>
      </w:r>
      <w:r w:rsidRPr="00CC5431">
        <w:rPr>
          <w:b/>
          <w:bCs/>
        </w:rPr>
        <w:t>hipótesis</w:t>
      </w:r>
      <w:r w:rsidRPr="00CC5431">
        <w:t xml:space="preserve"> y </w:t>
      </w:r>
      <w:r w:rsidRPr="00CC5431">
        <w:rPr>
          <w:b/>
          <w:bCs/>
        </w:rPr>
        <w:t>experimentos</w:t>
      </w:r>
      <w:r w:rsidRPr="00CC5431">
        <w:t xml:space="preserve"> medibles.</w:t>
      </w:r>
      <w:r w:rsidR="008A7FC2" w:rsidRPr="008A7FC2">
        <w:t xml:space="preserve"> </w:t>
      </w:r>
    </w:p>
    <w:p w14:paraId="49E4310A" w14:textId="7A907CFF" w:rsidR="00CC5431" w:rsidRPr="00CC5431" w:rsidRDefault="00CC5431" w:rsidP="00BB5A56">
      <w:pPr>
        <w:numPr>
          <w:ilvl w:val="0"/>
          <w:numId w:val="8"/>
        </w:numPr>
      </w:pPr>
      <w:r w:rsidRPr="00CC5431">
        <w:t xml:space="preserve">Conozco </w:t>
      </w:r>
      <w:r w:rsidRPr="00CC5431">
        <w:rPr>
          <w:b/>
          <w:bCs/>
        </w:rPr>
        <w:t>ISO 38500</w:t>
      </w:r>
      <w:r w:rsidRPr="00CC5431">
        <w:t xml:space="preserve"> y </w:t>
      </w:r>
      <w:r w:rsidRPr="00CC5431">
        <w:rPr>
          <w:b/>
          <w:bCs/>
        </w:rPr>
        <w:t>COBIT 2019</w:t>
      </w:r>
      <w:r w:rsidRPr="00CC5431">
        <w:t xml:space="preserve"> a nivel de propósito y componentes.</w:t>
      </w:r>
      <w:r w:rsidR="008A7FC2" w:rsidRPr="008A7FC2">
        <w:t xml:space="preserve"> </w:t>
      </w:r>
    </w:p>
    <w:p w14:paraId="523A3408" w14:textId="77777777" w:rsidR="00CC5431" w:rsidRPr="00CC5431" w:rsidRDefault="00CC5431" w:rsidP="00BB5A56">
      <w:pPr>
        <w:numPr>
          <w:ilvl w:val="0"/>
          <w:numId w:val="8"/>
        </w:numPr>
      </w:pPr>
      <w:r w:rsidRPr="00CC5431">
        <w:t xml:space="preserve">Puedo justificar </w:t>
      </w:r>
      <w:r w:rsidRPr="00CC5431">
        <w:rPr>
          <w:b/>
          <w:bCs/>
        </w:rPr>
        <w:t>decisiones de arquitectura</w:t>
      </w:r>
      <w:r w:rsidRPr="00CC5431">
        <w:t xml:space="preserve"> en función de la estrategia.</w:t>
      </w:r>
    </w:p>
    <w:p w14:paraId="1DEB0A39" w14:textId="5CD18F67" w:rsidR="00CC5431" w:rsidRPr="00CC5431" w:rsidRDefault="00CC5431" w:rsidP="00BB5A56">
      <w:pPr>
        <w:numPr>
          <w:ilvl w:val="0"/>
          <w:numId w:val="8"/>
        </w:numPr>
      </w:pPr>
      <w:r w:rsidRPr="00CC5431">
        <w:t xml:space="preserve">Puedo diseñar </w:t>
      </w:r>
      <w:r w:rsidRPr="00CC5431">
        <w:rPr>
          <w:b/>
          <w:bCs/>
        </w:rPr>
        <w:t>métricas</w:t>
      </w:r>
      <w:r w:rsidRPr="00CC5431">
        <w:t xml:space="preserve"> que capturen el </w:t>
      </w:r>
      <w:r w:rsidRPr="00CC5431">
        <w:rPr>
          <w:b/>
          <w:bCs/>
        </w:rPr>
        <w:t>patrón</w:t>
      </w:r>
      <w:r w:rsidRPr="00CC5431">
        <w:t xml:space="preserve"> de decisiones en el tiempo.</w:t>
      </w:r>
      <w:r w:rsidR="003B5882" w:rsidRPr="003B5882">
        <w:t xml:space="preserve"> </w:t>
      </w:r>
    </w:p>
    <w:p w14:paraId="5CF3F516" w14:textId="6BCE10F1" w:rsidR="00CC5431" w:rsidRPr="002A4F31" w:rsidRDefault="00CC5431" w:rsidP="00CC5431"/>
    <w:p w14:paraId="160E38AB" w14:textId="08C16190" w:rsidR="00CC5431" w:rsidRPr="00CC5431" w:rsidRDefault="00CC5431" w:rsidP="00CC5431">
      <w:pPr>
        <w:rPr>
          <w:b/>
          <w:bCs/>
        </w:rPr>
      </w:pPr>
      <w:r w:rsidRPr="00CC5431">
        <w:rPr>
          <w:b/>
          <w:bCs/>
        </w:rPr>
        <w:t xml:space="preserve">Herramientas de software recomendadas (gratuitas o </w:t>
      </w:r>
      <w:proofErr w:type="spellStart"/>
      <w:r w:rsidRPr="00CC5431">
        <w:rPr>
          <w:b/>
          <w:bCs/>
          <w:i/>
          <w:iCs/>
        </w:rPr>
        <w:t>freemium</w:t>
      </w:r>
      <w:proofErr w:type="spellEnd"/>
      <w:r w:rsidRPr="00CC5431">
        <w:rPr>
          <w:b/>
          <w:bCs/>
        </w:rPr>
        <w:t>)</w:t>
      </w:r>
    </w:p>
    <w:p w14:paraId="3AA0AC46" w14:textId="77777777" w:rsidR="00CC5431" w:rsidRPr="00CC5431" w:rsidRDefault="00CC5431" w:rsidP="00BB5A56">
      <w:pPr>
        <w:numPr>
          <w:ilvl w:val="0"/>
          <w:numId w:val="9"/>
        </w:numPr>
      </w:pPr>
      <w:r w:rsidRPr="00CC5431">
        <w:rPr>
          <w:b/>
          <w:bCs/>
        </w:rPr>
        <w:t xml:space="preserve">Miro / Mural / </w:t>
      </w:r>
      <w:proofErr w:type="spellStart"/>
      <w:r w:rsidRPr="00CC5431">
        <w:rPr>
          <w:b/>
          <w:bCs/>
        </w:rPr>
        <w:t>FigJam</w:t>
      </w:r>
      <w:proofErr w:type="spellEnd"/>
      <w:r w:rsidRPr="00CC5431">
        <w:rPr>
          <w:b/>
          <w:bCs/>
        </w:rPr>
        <w:t>:</w:t>
      </w:r>
      <w:r w:rsidRPr="00CC5431">
        <w:t xml:space="preserve"> para visualizar los </w:t>
      </w:r>
      <w:r w:rsidRPr="00CC5431">
        <w:rPr>
          <w:b/>
          <w:bCs/>
        </w:rPr>
        <w:t>5 P</w:t>
      </w:r>
      <w:r w:rsidRPr="00CC5431">
        <w:t>, mapas SAM y supuestos.</w:t>
      </w:r>
    </w:p>
    <w:p w14:paraId="40FDBD17" w14:textId="77777777" w:rsidR="00CC5431" w:rsidRPr="00CC5431" w:rsidRDefault="00CC5431" w:rsidP="00BB5A56">
      <w:pPr>
        <w:numPr>
          <w:ilvl w:val="0"/>
          <w:numId w:val="9"/>
        </w:numPr>
      </w:pPr>
      <w:r w:rsidRPr="00CC5431">
        <w:rPr>
          <w:b/>
          <w:bCs/>
        </w:rPr>
        <w:t>diagrams.net (draw.io):</w:t>
      </w:r>
      <w:r w:rsidRPr="00CC5431">
        <w:t xml:space="preserve"> diagramas de arquitectura y flujos (rápido y gratuito).</w:t>
      </w:r>
    </w:p>
    <w:p w14:paraId="614BF604" w14:textId="77777777" w:rsidR="00CC5431" w:rsidRPr="00CC5431" w:rsidRDefault="00CC5431" w:rsidP="00BB5A56">
      <w:pPr>
        <w:numPr>
          <w:ilvl w:val="0"/>
          <w:numId w:val="9"/>
        </w:numPr>
      </w:pPr>
      <w:r w:rsidRPr="00CC5431">
        <w:rPr>
          <w:b/>
          <w:bCs/>
        </w:rPr>
        <w:t>Archi (</w:t>
      </w:r>
      <w:proofErr w:type="spellStart"/>
      <w:r w:rsidRPr="00CC5431">
        <w:rPr>
          <w:b/>
          <w:bCs/>
        </w:rPr>
        <w:t>ArchiMate</w:t>
      </w:r>
      <w:proofErr w:type="spellEnd"/>
      <w:r w:rsidRPr="00CC5431">
        <w:rPr>
          <w:b/>
          <w:bCs/>
        </w:rPr>
        <w:t>):</w:t>
      </w:r>
      <w:r w:rsidRPr="00CC5431">
        <w:t xml:space="preserve"> modelado de arquitectura de negocio–aplicaciones–tecnología (ideal para “hacer tangible” la alineación).</w:t>
      </w:r>
    </w:p>
    <w:p w14:paraId="3A29EF6A" w14:textId="77777777" w:rsidR="00CC5431" w:rsidRPr="00CC5431" w:rsidRDefault="00CC5431" w:rsidP="00BB5A56">
      <w:pPr>
        <w:numPr>
          <w:ilvl w:val="0"/>
          <w:numId w:val="9"/>
        </w:numPr>
      </w:pPr>
      <w:proofErr w:type="spellStart"/>
      <w:r w:rsidRPr="00CC5431">
        <w:rPr>
          <w:b/>
          <w:bCs/>
        </w:rPr>
        <w:t>Obsidian</w:t>
      </w:r>
      <w:proofErr w:type="spellEnd"/>
      <w:r w:rsidRPr="00CC5431">
        <w:rPr>
          <w:b/>
          <w:bCs/>
        </w:rPr>
        <w:t xml:space="preserve"> / </w:t>
      </w:r>
      <w:proofErr w:type="spellStart"/>
      <w:r w:rsidRPr="00CC5431">
        <w:rPr>
          <w:b/>
          <w:bCs/>
        </w:rPr>
        <w:t>Notion</w:t>
      </w:r>
      <w:proofErr w:type="spellEnd"/>
      <w:r w:rsidRPr="00CC5431">
        <w:rPr>
          <w:b/>
          <w:bCs/>
        </w:rPr>
        <w:t>:</w:t>
      </w:r>
      <w:r w:rsidRPr="00CC5431">
        <w:t xml:space="preserve"> bitácora de hipótesis, decisiones y aprendizaje (ligado a </w:t>
      </w:r>
      <w:r w:rsidRPr="00CC5431">
        <w:rPr>
          <w:i/>
          <w:iCs/>
        </w:rPr>
        <w:t>retrospectives</w:t>
      </w:r>
      <w:r w:rsidRPr="00CC5431">
        <w:t>).</w:t>
      </w:r>
    </w:p>
    <w:p w14:paraId="75D287ED" w14:textId="77777777" w:rsidR="00CC5431" w:rsidRPr="00CC5431" w:rsidRDefault="00CC5431" w:rsidP="00BB5A56">
      <w:pPr>
        <w:numPr>
          <w:ilvl w:val="0"/>
          <w:numId w:val="9"/>
        </w:numPr>
      </w:pPr>
      <w:r w:rsidRPr="00CC5431">
        <w:rPr>
          <w:b/>
          <w:bCs/>
        </w:rPr>
        <w:t>Zotero:</w:t>
      </w:r>
      <w:r w:rsidRPr="00CC5431">
        <w:t xml:space="preserve"> gestión de literatura y referencias para sustentar propuestas.</w:t>
      </w:r>
    </w:p>
    <w:p w14:paraId="28B587CF" w14:textId="77777777" w:rsidR="00CC5431" w:rsidRPr="00CC5431" w:rsidRDefault="00CC5431" w:rsidP="00BB5A56">
      <w:pPr>
        <w:numPr>
          <w:ilvl w:val="0"/>
          <w:numId w:val="9"/>
        </w:numPr>
      </w:pPr>
      <w:r w:rsidRPr="00CC5431">
        <w:rPr>
          <w:b/>
          <w:bCs/>
        </w:rPr>
        <w:t xml:space="preserve">Git + </w:t>
      </w:r>
      <w:proofErr w:type="spellStart"/>
      <w:r w:rsidRPr="00CC5431">
        <w:rPr>
          <w:b/>
          <w:bCs/>
        </w:rPr>
        <w:t>Markdown</w:t>
      </w:r>
      <w:proofErr w:type="spellEnd"/>
      <w:r w:rsidRPr="00CC5431">
        <w:rPr>
          <w:b/>
          <w:bCs/>
        </w:rPr>
        <w:t xml:space="preserve"> (README estratégico):</w:t>
      </w:r>
      <w:r w:rsidRPr="00CC5431">
        <w:t xml:space="preserve"> versionar la estrategia como artefacto vivo (con </w:t>
      </w:r>
      <w:proofErr w:type="spellStart"/>
      <w:r w:rsidRPr="00CC5431">
        <w:rPr>
          <w:i/>
          <w:iCs/>
        </w:rPr>
        <w:t>changelogs</w:t>
      </w:r>
      <w:proofErr w:type="spellEnd"/>
      <w:r w:rsidRPr="00CC5431">
        <w:t xml:space="preserve"> de decisiones).</w:t>
      </w:r>
    </w:p>
    <w:p w14:paraId="5727DBA7" w14:textId="688B2753" w:rsidR="00CC5431" w:rsidRPr="002A4F31" w:rsidRDefault="00CC5431" w:rsidP="00CC5431"/>
    <w:p w14:paraId="240A8379" w14:textId="77777777" w:rsidR="00194895" w:rsidRPr="002A4F31" w:rsidRDefault="00194895" w:rsidP="00CC5431"/>
    <w:p w14:paraId="5958FCC8" w14:textId="77777777" w:rsidR="00194895" w:rsidRPr="002A4F31" w:rsidRDefault="00194895" w:rsidP="00CC5431"/>
    <w:p w14:paraId="34592211" w14:textId="77777777" w:rsidR="00194895" w:rsidRPr="002A4F31" w:rsidRDefault="00194895" w:rsidP="00CC5431"/>
    <w:p w14:paraId="569B45B8" w14:textId="77777777" w:rsidR="00CC5431" w:rsidRPr="00CC5431" w:rsidRDefault="00CC5431" w:rsidP="00CC5431">
      <w:r w:rsidRPr="00CC5431">
        <w:lastRenderedPageBreak/>
        <w:t xml:space="preserve">La </w:t>
      </w:r>
      <w:r w:rsidRPr="00CC5431">
        <w:rPr>
          <w:b/>
          <w:bCs/>
        </w:rPr>
        <w:t>gerencia tecnológica</w:t>
      </w:r>
      <w:r w:rsidRPr="00CC5431">
        <w:t xml:space="preserve"> eficaz no se limita a producir planes elegantes; cultiva </w:t>
      </w:r>
      <w:r w:rsidRPr="00CC5431">
        <w:rPr>
          <w:b/>
          <w:bCs/>
        </w:rPr>
        <w:t>pensamiento estratégico</w:t>
      </w:r>
      <w:r w:rsidRPr="00CC5431">
        <w:t xml:space="preserve"> para </w:t>
      </w:r>
      <w:r w:rsidRPr="00CC5431">
        <w:rPr>
          <w:b/>
          <w:bCs/>
        </w:rPr>
        <w:t>aprender más rápido que el entorno</w:t>
      </w:r>
      <w:r w:rsidRPr="00CC5431">
        <w:t xml:space="preserve">, alinear negocio y TI, y ajustar la </w:t>
      </w:r>
      <w:r w:rsidRPr="00CC5431">
        <w:rPr>
          <w:b/>
          <w:bCs/>
        </w:rPr>
        <w:t>estructura</w:t>
      </w:r>
      <w:r w:rsidRPr="00CC5431">
        <w:t xml:space="preserve"> para ejecutar lo que la estrategia exige. Si mantenemos viva esa conversación —con evidencia, hipótesis y métricas—, incluso los proyectos complejos en Nicaragua (del agro a la banca y la educación) pueden volverse plataformas de productividad y oportunidad. Humor breve para la jornada: </w:t>
      </w:r>
      <w:r w:rsidRPr="00CC5431">
        <w:rPr>
          <w:i/>
          <w:iCs/>
        </w:rPr>
        <w:t>si tu “estrategia” solo existe en PowerPoint, el servidor más crítico es… el proyector</w:t>
      </w:r>
    </w:p>
    <w:p w14:paraId="79A47246" w14:textId="77777777" w:rsidR="00430558" w:rsidRDefault="00430558" w:rsidP="00430558">
      <w:pPr>
        <w:rPr>
          <w:lang w:val="es-ES"/>
        </w:rPr>
      </w:pPr>
    </w:p>
    <w:p w14:paraId="0D0C6CD8" w14:textId="77777777" w:rsidR="00C7076B" w:rsidRDefault="00C7076B" w:rsidP="00430558">
      <w:pPr>
        <w:rPr>
          <w:lang w:val="es-ES"/>
        </w:rPr>
      </w:pPr>
    </w:p>
    <w:p w14:paraId="28C13807" w14:textId="77777777" w:rsidR="00C7076B" w:rsidRDefault="00C7076B" w:rsidP="00430558">
      <w:pPr>
        <w:rPr>
          <w:lang w:val="es-ES"/>
        </w:rPr>
      </w:pPr>
    </w:p>
    <w:p w14:paraId="6AE153BE" w14:textId="77777777" w:rsidR="00C7076B" w:rsidRDefault="00C7076B" w:rsidP="00430558">
      <w:pPr>
        <w:rPr>
          <w:lang w:val="es-ES"/>
        </w:rPr>
      </w:pPr>
    </w:p>
    <w:p w14:paraId="1B4095B9" w14:textId="77777777" w:rsidR="00C7076B" w:rsidRDefault="00C7076B" w:rsidP="00430558">
      <w:pPr>
        <w:rPr>
          <w:lang w:val="es-ES"/>
        </w:rPr>
      </w:pPr>
    </w:p>
    <w:p w14:paraId="3CE5C317" w14:textId="77777777" w:rsidR="00C7076B" w:rsidRDefault="00C7076B" w:rsidP="00430558">
      <w:pPr>
        <w:rPr>
          <w:lang w:val="es-ES"/>
        </w:rPr>
      </w:pPr>
    </w:p>
    <w:p w14:paraId="4D39BC0B" w14:textId="77777777" w:rsidR="00C7076B" w:rsidRDefault="00C7076B" w:rsidP="00430558">
      <w:pPr>
        <w:rPr>
          <w:lang w:val="es-ES"/>
        </w:rPr>
      </w:pPr>
    </w:p>
    <w:p w14:paraId="5FC4CC64" w14:textId="77777777" w:rsidR="00C7076B" w:rsidRDefault="00C7076B" w:rsidP="00430558">
      <w:pPr>
        <w:rPr>
          <w:lang w:val="es-ES"/>
        </w:rPr>
      </w:pPr>
    </w:p>
    <w:p w14:paraId="778B11C9" w14:textId="77777777" w:rsidR="00C7076B" w:rsidRDefault="00C7076B" w:rsidP="00430558">
      <w:pPr>
        <w:rPr>
          <w:lang w:val="es-ES"/>
        </w:rPr>
      </w:pPr>
    </w:p>
    <w:p w14:paraId="39AFDD41" w14:textId="77777777" w:rsidR="00C7076B" w:rsidRDefault="00C7076B" w:rsidP="00430558">
      <w:pPr>
        <w:rPr>
          <w:lang w:val="es-ES"/>
        </w:rPr>
      </w:pPr>
    </w:p>
    <w:p w14:paraId="06C92E67" w14:textId="77777777" w:rsidR="00C7076B" w:rsidRDefault="00C7076B" w:rsidP="00430558">
      <w:pPr>
        <w:rPr>
          <w:lang w:val="es-ES"/>
        </w:rPr>
      </w:pPr>
    </w:p>
    <w:p w14:paraId="7B7C9F28" w14:textId="77777777" w:rsidR="00C7076B" w:rsidRDefault="00C7076B" w:rsidP="00430558">
      <w:pPr>
        <w:rPr>
          <w:lang w:val="es-ES"/>
        </w:rPr>
      </w:pPr>
    </w:p>
    <w:p w14:paraId="08968183" w14:textId="77777777" w:rsidR="00C7076B" w:rsidRDefault="00C7076B" w:rsidP="00430558">
      <w:pPr>
        <w:rPr>
          <w:lang w:val="es-ES"/>
        </w:rPr>
      </w:pPr>
    </w:p>
    <w:p w14:paraId="16F07DF4" w14:textId="77777777" w:rsidR="00C7076B" w:rsidRDefault="00C7076B" w:rsidP="00430558">
      <w:pPr>
        <w:rPr>
          <w:lang w:val="es-ES"/>
        </w:rPr>
      </w:pPr>
    </w:p>
    <w:p w14:paraId="30BC9DF4" w14:textId="77777777" w:rsidR="00C7076B" w:rsidRDefault="00C7076B" w:rsidP="00430558">
      <w:pPr>
        <w:rPr>
          <w:lang w:val="es-ES"/>
        </w:rPr>
      </w:pPr>
    </w:p>
    <w:p w14:paraId="6FFCADF1" w14:textId="77777777" w:rsidR="00C7076B" w:rsidRDefault="00C7076B" w:rsidP="00430558">
      <w:pPr>
        <w:rPr>
          <w:lang w:val="es-ES"/>
        </w:rPr>
      </w:pPr>
    </w:p>
    <w:p w14:paraId="022D9FEC" w14:textId="77777777" w:rsidR="00C7076B" w:rsidRDefault="00C7076B" w:rsidP="00430558">
      <w:pPr>
        <w:rPr>
          <w:lang w:val="es-ES"/>
        </w:rPr>
      </w:pPr>
    </w:p>
    <w:p w14:paraId="67EB7B80" w14:textId="77777777" w:rsidR="00C7076B" w:rsidRDefault="00C7076B" w:rsidP="00430558">
      <w:pPr>
        <w:rPr>
          <w:lang w:val="es-ES"/>
        </w:rPr>
      </w:pPr>
    </w:p>
    <w:p w14:paraId="6E888B9B" w14:textId="77777777" w:rsidR="00C7076B" w:rsidRDefault="00C7076B" w:rsidP="00430558">
      <w:pPr>
        <w:rPr>
          <w:lang w:val="es-ES"/>
        </w:rPr>
      </w:pPr>
    </w:p>
    <w:p w14:paraId="40D29BB1" w14:textId="77777777" w:rsidR="00C7076B" w:rsidRPr="00430558" w:rsidRDefault="00C7076B" w:rsidP="00430558">
      <w:pPr>
        <w:rPr>
          <w:lang w:val="es-ES"/>
        </w:rPr>
      </w:pPr>
    </w:p>
    <w:p w14:paraId="39EEBA2E" w14:textId="42A3E3D2" w:rsidR="00A941E0" w:rsidRDefault="00A941E0" w:rsidP="004033E4">
      <w:pPr>
        <w:pStyle w:val="Ttulo2"/>
        <w:rPr>
          <w:spacing w:val="2"/>
          <w:lang w:val="es-ES"/>
        </w:rPr>
      </w:pPr>
      <w:bookmarkStart w:id="13" w:name="_Toc206070816"/>
      <w:r>
        <w:rPr>
          <w:spacing w:val="2"/>
          <w:lang w:val="es-ES"/>
        </w:rPr>
        <w:lastRenderedPageBreak/>
        <w:t>Características del pensamiento estratégico</w:t>
      </w:r>
      <w:bookmarkEnd w:id="13"/>
      <w:r>
        <w:rPr>
          <w:spacing w:val="2"/>
          <w:lang w:val="es-ES"/>
        </w:rPr>
        <w:t xml:space="preserve"> </w:t>
      </w:r>
    </w:p>
    <w:p w14:paraId="2BD9DF9F" w14:textId="77777777" w:rsidR="00C7076B" w:rsidRDefault="00C7076B" w:rsidP="00E43513"/>
    <w:p w14:paraId="7A65432D" w14:textId="50E2E78D" w:rsidR="00E43513" w:rsidRPr="00E43513" w:rsidRDefault="00E43513" w:rsidP="00E43513">
      <w:r w:rsidRPr="00E43513">
        <w:t xml:space="preserve">El </w:t>
      </w:r>
      <w:r w:rsidRPr="00E43513">
        <w:rPr>
          <w:b/>
          <w:bCs/>
        </w:rPr>
        <w:t>pensamiento estratégico</w:t>
      </w:r>
      <w:r w:rsidRPr="00E43513">
        <w:t xml:space="preserve"> es una competencia cognitiva y organizacional que permite anticipar, diseñar y orientar decisiones para alcanzar objetivos de largo plazo, empleando tanto intuición informada como análisis riguroso. En Ingeniería en Sistemas de Información (IS), esta competencia articula decisiones técnicas —arquitectura, datos, seguridad, producto— con objetivos de negocio y factores del entorno (mercado, regulaciones, infraestructura). Las siguientes páginas describen, con fundamento teórico y ejemplos locales, las </w:t>
      </w:r>
      <w:r w:rsidRPr="00E43513">
        <w:rPr>
          <w:b/>
          <w:bCs/>
        </w:rPr>
        <w:t>características esenciales</w:t>
      </w:r>
      <w:r w:rsidRPr="00E43513">
        <w:t xml:space="preserve"> del pensamiento estratégico y cómo enseñarlas y evaluarlas en el aula.</w:t>
      </w:r>
    </w:p>
    <w:p w14:paraId="19CEFF60" w14:textId="02881E29" w:rsidR="00E43513" w:rsidRPr="002A4F31" w:rsidRDefault="00E43513" w:rsidP="00E43513"/>
    <w:p w14:paraId="3527BA40" w14:textId="303E97E8" w:rsidR="00E43513" w:rsidRPr="00E43513" w:rsidRDefault="00E43513" w:rsidP="00E43513">
      <w:pPr>
        <w:rPr>
          <w:b/>
          <w:bCs/>
        </w:rPr>
      </w:pPr>
      <w:r w:rsidRPr="00E43513">
        <w:rPr>
          <w:b/>
          <w:bCs/>
        </w:rPr>
        <w:t>Síntesis de las características nucleares (lista con definiciones operativas)</w:t>
      </w:r>
    </w:p>
    <w:p w14:paraId="502101D1" w14:textId="77777777" w:rsidR="00E43513" w:rsidRPr="00AA042F" w:rsidRDefault="00E43513" w:rsidP="00BB5A56">
      <w:pPr>
        <w:numPr>
          <w:ilvl w:val="0"/>
          <w:numId w:val="10"/>
        </w:numPr>
        <w:jc w:val="left"/>
      </w:pPr>
      <w:r w:rsidRPr="00E43513">
        <w:rPr>
          <w:b/>
          <w:bCs/>
        </w:rPr>
        <w:t>Visión a largo plazo (orientación temporal estratégica).</w:t>
      </w:r>
      <w:r w:rsidRPr="00E43513">
        <w:br/>
        <w:t xml:space="preserve">Capacidad para formular metas y trayectorias a varios años, anticipando efectos acumulativos de decisiones tecnológicas y organizativas (p. ej. sostenibilidad de una plataforma). </w:t>
      </w:r>
      <w:r w:rsidRPr="00AA042F">
        <w:t>(Chandler, 1962; Hamel &amp; Prahalad, 1994).</w:t>
      </w:r>
    </w:p>
    <w:p w14:paraId="1D4F7D3A" w14:textId="77777777" w:rsidR="00E43513" w:rsidRPr="00AA042F" w:rsidRDefault="00E43513" w:rsidP="00BB5A56">
      <w:pPr>
        <w:numPr>
          <w:ilvl w:val="0"/>
          <w:numId w:val="10"/>
        </w:numPr>
        <w:jc w:val="left"/>
      </w:pPr>
      <w:r w:rsidRPr="00E43513">
        <w:rPr>
          <w:b/>
          <w:bCs/>
        </w:rPr>
        <w:t>Pensamiento sistémico (holismo).</w:t>
      </w:r>
      <w:r w:rsidRPr="00E43513">
        <w:br/>
        <w:t xml:space="preserve">Habilidad para ver redes de causa-efecto entre componentes técnicos, procesos, actores y entorno; reconoce retroalimentaciones y efectos retardados. </w:t>
      </w:r>
      <w:r w:rsidRPr="00AA042F">
        <w:t>(Senge, 1990).</w:t>
      </w:r>
    </w:p>
    <w:p w14:paraId="0D83ECCB" w14:textId="77777777" w:rsidR="00E43513" w:rsidRPr="00AA042F" w:rsidRDefault="00E43513" w:rsidP="00BB5A56">
      <w:pPr>
        <w:numPr>
          <w:ilvl w:val="0"/>
          <w:numId w:val="10"/>
        </w:numPr>
        <w:jc w:val="left"/>
      </w:pPr>
      <w:r w:rsidRPr="00E43513">
        <w:rPr>
          <w:b/>
          <w:bCs/>
        </w:rPr>
        <w:t>Formulación y testeo de hipótesis (estrategia como experimento).</w:t>
      </w:r>
      <w:r w:rsidRPr="00E43513">
        <w:br/>
        <w:t xml:space="preserve">Ver la estrategia como un conjunto de supuestos que deben validarse mediante experimentos controlados (MVP, pilotos, pruebas A/B). </w:t>
      </w:r>
      <w:r w:rsidRPr="00AA042F">
        <w:t>(</w:t>
      </w:r>
      <w:proofErr w:type="spellStart"/>
      <w:r w:rsidRPr="00AA042F">
        <w:t>Liedtka</w:t>
      </w:r>
      <w:proofErr w:type="spellEnd"/>
      <w:r w:rsidRPr="00AA042F">
        <w:t xml:space="preserve">, 1998; </w:t>
      </w:r>
      <w:proofErr w:type="spellStart"/>
      <w:r w:rsidRPr="00AA042F">
        <w:t>Eisenhardt</w:t>
      </w:r>
      <w:proofErr w:type="spellEnd"/>
      <w:r w:rsidRPr="00AA042F">
        <w:t xml:space="preserve"> &amp; </w:t>
      </w:r>
      <w:proofErr w:type="spellStart"/>
      <w:r w:rsidRPr="00AA042F">
        <w:t>Sull</w:t>
      </w:r>
      <w:proofErr w:type="spellEnd"/>
      <w:r w:rsidRPr="00AA042F">
        <w:t>, 2001).</w:t>
      </w:r>
    </w:p>
    <w:p w14:paraId="191FEF9B" w14:textId="77777777" w:rsidR="00E43513" w:rsidRPr="00AA042F" w:rsidRDefault="00E43513" w:rsidP="00BB5A56">
      <w:pPr>
        <w:numPr>
          <w:ilvl w:val="0"/>
          <w:numId w:val="10"/>
        </w:numPr>
        <w:jc w:val="left"/>
      </w:pPr>
      <w:r w:rsidRPr="00E43513">
        <w:rPr>
          <w:b/>
          <w:bCs/>
        </w:rPr>
        <w:t>Capacidad anticipatoria y prospectiva.</w:t>
      </w:r>
      <w:r w:rsidRPr="00E43513">
        <w:br/>
        <w:t xml:space="preserve">Uso de señales débiles, escenarios y análisis de tendencias para identificar oportunidades y amenazas antes que la competencia. </w:t>
      </w:r>
      <w:r w:rsidRPr="00AA042F">
        <w:t xml:space="preserve">(Porter, 1980; </w:t>
      </w:r>
      <w:proofErr w:type="spellStart"/>
      <w:r w:rsidRPr="00AA042F">
        <w:t>Schoemaker</w:t>
      </w:r>
      <w:proofErr w:type="spellEnd"/>
      <w:r w:rsidRPr="00AA042F">
        <w:t>, 1995).</w:t>
      </w:r>
    </w:p>
    <w:p w14:paraId="7937C833" w14:textId="77777777" w:rsidR="00E43513" w:rsidRPr="00AA042F" w:rsidRDefault="00E43513" w:rsidP="00BB5A56">
      <w:pPr>
        <w:numPr>
          <w:ilvl w:val="0"/>
          <w:numId w:val="10"/>
        </w:numPr>
        <w:jc w:val="left"/>
      </w:pPr>
      <w:r w:rsidRPr="00E43513">
        <w:rPr>
          <w:b/>
          <w:bCs/>
        </w:rPr>
        <w:lastRenderedPageBreak/>
        <w:t>Flexibilidad y adaptabilidad (estrategia emergente).</w:t>
      </w:r>
      <w:r w:rsidRPr="00E43513">
        <w:br/>
        <w:t xml:space="preserve">Combina planeamiento deliberado con apertura a estrategias emergentes cuando la evidencia lo aconseje. </w:t>
      </w:r>
      <w:r w:rsidRPr="00AA042F">
        <w:t xml:space="preserve">(Mintzberg, 1978; Mintzberg, </w:t>
      </w:r>
      <w:proofErr w:type="spellStart"/>
      <w:r w:rsidRPr="00AA042F">
        <w:t>Ahlstrand</w:t>
      </w:r>
      <w:proofErr w:type="spellEnd"/>
      <w:r w:rsidRPr="00AA042F">
        <w:t xml:space="preserve"> &amp; </w:t>
      </w:r>
      <w:proofErr w:type="spellStart"/>
      <w:r w:rsidRPr="00AA042F">
        <w:t>Lampel</w:t>
      </w:r>
      <w:proofErr w:type="spellEnd"/>
      <w:r w:rsidRPr="00AA042F">
        <w:t>, 1998).</w:t>
      </w:r>
    </w:p>
    <w:p w14:paraId="6C0843E3" w14:textId="77777777" w:rsidR="00E43513" w:rsidRPr="00E43513" w:rsidRDefault="00E43513" w:rsidP="00BB5A56">
      <w:pPr>
        <w:numPr>
          <w:ilvl w:val="0"/>
          <w:numId w:val="10"/>
        </w:numPr>
        <w:jc w:val="left"/>
      </w:pPr>
      <w:r w:rsidRPr="00E43513">
        <w:rPr>
          <w:b/>
          <w:bCs/>
        </w:rPr>
        <w:t xml:space="preserve">Orientación a valor y prioridades (foco en </w:t>
      </w:r>
      <w:proofErr w:type="spellStart"/>
      <w:r w:rsidRPr="00E43513">
        <w:rPr>
          <w:b/>
          <w:bCs/>
        </w:rPr>
        <w:t>trade-offs</w:t>
      </w:r>
      <w:proofErr w:type="spellEnd"/>
      <w:r w:rsidRPr="00E43513">
        <w:rPr>
          <w:b/>
          <w:bCs/>
        </w:rPr>
        <w:t>).</w:t>
      </w:r>
      <w:r w:rsidRPr="00E43513">
        <w:br/>
        <w:t xml:space="preserve">Prioriza decisiones que maximicen valor estratégico (no sólo métricas técnicas) y gestiona </w:t>
      </w:r>
      <w:proofErr w:type="spellStart"/>
      <w:r w:rsidRPr="00E43513">
        <w:t>trade-offs</w:t>
      </w:r>
      <w:proofErr w:type="spellEnd"/>
      <w:r w:rsidRPr="00E43513">
        <w:t xml:space="preserve"> entre costo, tiempo, calidad y riesgo.</w:t>
      </w:r>
    </w:p>
    <w:p w14:paraId="142142F2" w14:textId="77777777" w:rsidR="00E43513" w:rsidRPr="00E43513" w:rsidRDefault="00E43513" w:rsidP="00BB5A56">
      <w:pPr>
        <w:numPr>
          <w:ilvl w:val="0"/>
          <w:numId w:val="10"/>
        </w:numPr>
        <w:jc w:val="left"/>
        <w:rPr>
          <w:lang w:val="en-US"/>
        </w:rPr>
      </w:pPr>
      <w:r w:rsidRPr="00E43513">
        <w:rPr>
          <w:b/>
          <w:bCs/>
        </w:rPr>
        <w:t>Capacidad analítica y evidencia empírica</w:t>
      </w:r>
      <w:r w:rsidRPr="00E43513">
        <w:br/>
        <w:t xml:space="preserve">Empleo sistemático de datos, modelos y análisis cuantitativo cualitativo para reducir incertidumbre y justificar decisiones. </w:t>
      </w:r>
      <w:r w:rsidRPr="00E43513">
        <w:rPr>
          <w:lang w:val="en-US"/>
        </w:rPr>
        <w:t xml:space="preserve">(Good practice: BI, </w:t>
      </w:r>
      <w:proofErr w:type="spellStart"/>
      <w:r w:rsidRPr="00E43513">
        <w:rPr>
          <w:lang w:val="en-US"/>
        </w:rPr>
        <w:t>modelado</w:t>
      </w:r>
      <w:proofErr w:type="spellEnd"/>
      <w:r w:rsidRPr="00E43513">
        <w:rPr>
          <w:lang w:val="en-US"/>
        </w:rPr>
        <w:t xml:space="preserve"> </w:t>
      </w:r>
      <w:proofErr w:type="spellStart"/>
      <w:r w:rsidRPr="00E43513">
        <w:rPr>
          <w:lang w:val="en-US"/>
        </w:rPr>
        <w:t>estadístico</w:t>
      </w:r>
      <w:proofErr w:type="spellEnd"/>
      <w:r w:rsidRPr="00E43513">
        <w:rPr>
          <w:lang w:val="en-US"/>
        </w:rPr>
        <w:t xml:space="preserve">, </w:t>
      </w:r>
      <w:proofErr w:type="spellStart"/>
      <w:r w:rsidRPr="00E43513">
        <w:rPr>
          <w:lang w:val="en-US"/>
        </w:rPr>
        <w:t>experimentación</w:t>
      </w:r>
      <w:proofErr w:type="spellEnd"/>
      <w:r w:rsidRPr="00E43513">
        <w:rPr>
          <w:lang w:val="en-US"/>
        </w:rPr>
        <w:t>).</w:t>
      </w:r>
    </w:p>
    <w:p w14:paraId="5B11EB8B" w14:textId="77777777" w:rsidR="00E43513" w:rsidRPr="00E43513" w:rsidRDefault="00E43513" w:rsidP="00BB5A56">
      <w:pPr>
        <w:numPr>
          <w:ilvl w:val="0"/>
          <w:numId w:val="10"/>
        </w:numPr>
        <w:jc w:val="left"/>
      </w:pPr>
      <w:r w:rsidRPr="00E43513">
        <w:rPr>
          <w:b/>
          <w:bCs/>
        </w:rPr>
        <w:t>Competencia comunicativa y narrativa estratégica</w:t>
      </w:r>
      <w:r w:rsidRPr="00E43513">
        <w:br/>
        <w:t xml:space="preserve">Capacidad de construir una </w:t>
      </w:r>
      <w:r w:rsidRPr="00E43513">
        <w:rPr>
          <w:b/>
          <w:bCs/>
        </w:rPr>
        <w:t>intención estratégica</w:t>
      </w:r>
      <w:r w:rsidRPr="00E43513">
        <w:t xml:space="preserve"> clara (visión + hipótesis principales) y comunicarla a </w:t>
      </w:r>
      <w:proofErr w:type="spellStart"/>
      <w:r w:rsidRPr="00E43513">
        <w:t>stakeholders</w:t>
      </w:r>
      <w:proofErr w:type="spellEnd"/>
      <w:r w:rsidRPr="00E43513">
        <w:t xml:space="preserve"> técnicos y no técnicos para alinear acciones.</w:t>
      </w:r>
    </w:p>
    <w:p w14:paraId="59862516" w14:textId="77777777" w:rsidR="00E43513" w:rsidRPr="00E43513" w:rsidRDefault="00E43513" w:rsidP="00BB5A56">
      <w:pPr>
        <w:numPr>
          <w:ilvl w:val="0"/>
          <w:numId w:val="10"/>
        </w:numPr>
        <w:jc w:val="left"/>
        <w:rPr>
          <w:lang w:val="en-US"/>
        </w:rPr>
      </w:pPr>
      <w:r w:rsidRPr="00E43513">
        <w:rPr>
          <w:b/>
          <w:bCs/>
        </w:rPr>
        <w:t>Conciencia de sesgos cognitivos y gobernanza de decisiones</w:t>
      </w:r>
      <w:r w:rsidRPr="00E43513">
        <w:br/>
        <w:t>Reconocer y contrarrestar sesgos (confirmación, exceso de confianza, aversión a la pérdida) mediante procesos de revisión, «</w:t>
      </w:r>
      <w:proofErr w:type="spellStart"/>
      <w:r w:rsidRPr="00E43513">
        <w:t>devil’s</w:t>
      </w:r>
      <w:proofErr w:type="spellEnd"/>
      <w:r w:rsidRPr="00E43513">
        <w:t xml:space="preserve"> </w:t>
      </w:r>
      <w:proofErr w:type="spellStart"/>
      <w:r w:rsidRPr="00E43513">
        <w:t>advocate</w:t>
      </w:r>
      <w:proofErr w:type="spellEnd"/>
      <w:r w:rsidRPr="00E43513">
        <w:t xml:space="preserve">» y evidencia externa. </w:t>
      </w:r>
      <w:r w:rsidRPr="00E43513">
        <w:rPr>
          <w:lang w:val="en-US"/>
        </w:rPr>
        <w:t>(Kahneman, 2011).</w:t>
      </w:r>
    </w:p>
    <w:p w14:paraId="0A49A4EC" w14:textId="77777777" w:rsidR="00E43513" w:rsidRPr="00E43513" w:rsidRDefault="00E43513" w:rsidP="00BB5A56">
      <w:pPr>
        <w:numPr>
          <w:ilvl w:val="0"/>
          <w:numId w:val="10"/>
        </w:numPr>
        <w:jc w:val="left"/>
      </w:pPr>
      <w:r w:rsidRPr="00E43513">
        <w:rPr>
          <w:b/>
          <w:bCs/>
        </w:rPr>
        <w:t>Ética, sostenibilidad y legitimidad</w:t>
      </w:r>
      <w:r w:rsidRPr="00E43513">
        <w:br/>
        <w:t>Incorporar criterios éticos, legales y de sostenibilidad que condicionan la viabilidad y aceptación social de decisiones tecnológicas.</w:t>
      </w:r>
    </w:p>
    <w:p w14:paraId="49B2D6C8" w14:textId="5652BBE8" w:rsidR="00E43513" w:rsidRPr="002A4F31" w:rsidRDefault="00E43513" w:rsidP="00E43513"/>
    <w:p w14:paraId="267467F8" w14:textId="77777777" w:rsidR="00C7076B" w:rsidRPr="002A4F31" w:rsidRDefault="00C7076B" w:rsidP="00E43513"/>
    <w:p w14:paraId="31A1E87F" w14:textId="77777777" w:rsidR="00C7076B" w:rsidRPr="002A4F31" w:rsidRDefault="00C7076B" w:rsidP="00E43513"/>
    <w:p w14:paraId="4594DB88" w14:textId="77777777" w:rsidR="00C7076B" w:rsidRPr="002A4F31" w:rsidRDefault="00C7076B" w:rsidP="00E43513"/>
    <w:p w14:paraId="52CCD54C" w14:textId="77777777" w:rsidR="00C7076B" w:rsidRPr="002A4F31" w:rsidRDefault="00C7076B" w:rsidP="00E43513"/>
    <w:p w14:paraId="34DA5EC2" w14:textId="77777777" w:rsidR="00C7076B" w:rsidRPr="002A4F31" w:rsidRDefault="00C7076B" w:rsidP="00E43513"/>
    <w:p w14:paraId="6CE69AAF" w14:textId="28E788E0" w:rsidR="00E43513" w:rsidRPr="00E43513" w:rsidRDefault="00E43513" w:rsidP="00E43513">
      <w:pPr>
        <w:rPr>
          <w:b/>
          <w:bCs/>
        </w:rPr>
      </w:pPr>
      <w:r w:rsidRPr="00E43513">
        <w:rPr>
          <w:b/>
          <w:bCs/>
        </w:rPr>
        <w:lastRenderedPageBreak/>
        <w:t>Cómo se manifiestan estas características en proyectos de Sistemas de Información</w:t>
      </w:r>
    </w:p>
    <w:p w14:paraId="6EB304DE" w14:textId="77777777" w:rsidR="00E43513" w:rsidRPr="00E43513" w:rsidRDefault="00E43513" w:rsidP="00BB5A56">
      <w:pPr>
        <w:numPr>
          <w:ilvl w:val="0"/>
          <w:numId w:val="11"/>
        </w:numPr>
      </w:pPr>
      <w:r w:rsidRPr="00E43513">
        <w:rPr>
          <w:b/>
          <w:bCs/>
        </w:rPr>
        <w:t>Visión a largo plazo:</w:t>
      </w:r>
      <w:r w:rsidRPr="00E43513">
        <w:t xml:space="preserve"> definir no sólo la versión 1.0 de un sistema sino la </w:t>
      </w:r>
      <w:r w:rsidRPr="00E43513">
        <w:rPr>
          <w:b/>
          <w:bCs/>
        </w:rPr>
        <w:t>estrategia de evolución</w:t>
      </w:r>
      <w:r w:rsidRPr="00E43513">
        <w:t xml:space="preserve"> (módulos futuros, escalabilidad, políticas de datos). Ej.: elegir una base de datos relacional vs. una solución distribuida según proyección de usuarios a 5 años.</w:t>
      </w:r>
    </w:p>
    <w:p w14:paraId="64CEA165" w14:textId="77777777" w:rsidR="00E43513" w:rsidRPr="00E43513" w:rsidRDefault="00E43513" w:rsidP="00BB5A56">
      <w:pPr>
        <w:numPr>
          <w:ilvl w:val="0"/>
          <w:numId w:val="11"/>
        </w:numPr>
      </w:pPr>
      <w:r w:rsidRPr="00E43513">
        <w:rPr>
          <w:b/>
          <w:bCs/>
        </w:rPr>
        <w:t>Pensamiento sistémico:</w:t>
      </w:r>
      <w:r w:rsidRPr="00E43513">
        <w:t xml:space="preserve"> cuando se diseña un sistema de gestión hospitalaria, contemplar flujo clínico, privacidad, integración con laboratorios, facturación y capacitación del personal; prever efectos secundarios (p. ej. mayor carga administrativa).</w:t>
      </w:r>
    </w:p>
    <w:p w14:paraId="66129D7E" w14:textId="77777777" w:rsidR="00E43513" w:rsidRPr="00E43513" w:rsidRDefault="00E43513" w:rsidP="00BB5A56">
      <w:pPr>
        <w:numPr>
          <w:ilvl w:val="0"/>
          <w:numId w:val="11"/>
        </w:numPr>
      </w:pPr>
      <w:r w:rsidRPr="00E43513">
        <w:rPr>
          <w:b/>
          <w:bCs/>
        </w:rPr>
        <w:t>Formulación/testeo de hipótesis:</w:t>
      </w:r>
      <w:r w:rsidRPr="00E43513">
        <w:t xml:space="preserve"> implementar un MVP de módulo de pagos en 3 municipios y medir tasa de adopción, errores y costos operativos antes de desplegar a todo el país.</w:t>
      </w:r>
    </w:p>
    <w:p w14:paraId="7330EA00" w14:textId="77777777" w:rsidR="00E43513" w:rsidRPr="00E43513" w:rsidRDefault="00E43513" w:rsidP="00BB5A56">
      <w:pPr>
        <w:numPr>
          <w:ilvl w:val="0"/>
          <w:numId w:val="11"/>
        </w:numPr>
      </w:pPr>
      <w:r w:rsidRPr="00E43513">
        <w:rPr>
          <w:b/>
          <w:bCs/>
        </w:rPr>
        <w:t>Anticipación:</w:t>
      </w:r>
      <w:r w:rsidRPr="00E43513">
        <w:t xml:space="preserve"> monitorear señales (legislación sobre protección de datos, adopción de 4G en zonas rurales, tendencias en </w:t>
      </w:r>
      <w:proofErr w:type="spellStart"/>
      <w:r w:rsidRPr="00E43513">
        <w:t>fintech</w:t>
      </w:r>
      <w:proofErr w:type="spellEnd"/>
      <w:r w:rsidRPr="00E43513">
        <w:t>) y actualizar la hoja de ruta.</w:t>
      </w:r>
    </w:p>
    <w:p w14:paraId="368DEC2D" w14:textId="77777777" w:rsidR="00E43513" w:rsidRPr="00E43513" w:rsidRDefault="00E43513" w:rsidP="00BB5A56">
      <w:pPr>
        <w:numPr>
          <w:ilvl w:val="0"/>
          <w:numId w:val="11"/>
        </w:numPr>
      </w:pPr>
      <w:r w:rsidRPr="00E43513">
        <w:rPr>
          <w:b/>
          <w:bCs/>
        </w:rPr>
        <w:t>Flexibilidad:</w:t>
      </w:r>
      <w:r w:rsidRPr="00E43513">
        <w:t xml:space="preserve"> adoptar metodologías ágiles (Scrum/Kanban) y revisar trimestralmente OKR alineados a la estrategia.</w:t>
      </w:r>
    </w:p>
    <w:p w14:paraId="7DAA3CA8" w14:textId="77777777" w:rsidR="00E43513" w:rsidRPr="00E43513" w:rsidRDefault="00E43513" w:rsidP="00BB5A56">
      <w:pPr>
        <w:numPr>
          <w:ilvl w:val="0"/>
          <w:numId w:val="11"/>
        </w:numPr>
      </w:pPr>
      <w:r w:rsidRPr="00E43513">
        <w:rPr>
          <w:b/>
          <w:bCs/>
        </w:rPr>
        <w:t>Prioridades:</w:t>
      </w:r>
      <w:r w:rsidRPr="00E43513">
        <w:t xml:space="preserve"> decidir qué integraciones son críticas para el negocio (por ejemplo, integración con plataformas de certificación de exportaciones) y cuáles pueden postergarse.</w:t>
      </w:r>
    </w:p>
    <w:p w14:paraId="06E5EFB9" w14:textId="77777777" w:rsidR="00E43513" w:rsidRPr="00E43513" w:rsidRDefault="00E43513" w:rsidP="00BB5A56">
      <w:pPr>
        <w:numPr>
          <w:ilvl w:val="0"/>
          <w:numId w:val="11"/>
        </w:numPr>
      </w:pPr>
      <w:r w:rsidRPr="00E43513">
        <w:rPr>
          <w:b/>
          <w:bCs/>
        </w:rPr>
        <w:t>Analítica:</w:t>
      </w:r>
      <w:r w:rsidRPr="00E43513">
        <w:t xml:space="preserve"> construir pipelines de datos que permitan modelado predictivo para decisiones operativas (p. ej. predicción de demanda en e-</w:t>
      </w:r>
      <w:proofErr w:type="spellStart"/>
      <w:r w:rsidRPr="00E43513">
        <w:t>commerce</w:t>
      </w:r>
      <w:proofErr w:type="spellEnd"/>
      <w:r w:rsidRPr="00E43513">
        <w:t xml:space="preserve"> local).</w:t>
      </w:r>
    </w:p>
    <w:p w14:paraId="3E2A34E5" w14:textId="77777777" w:rsidR="00E43513" w:rsidRPr="00E43513" w:rsidRDefault="00E43513" w:rsidP="00BB5A56">
      <w:pPr>
        <w:numPr>
          <w:ilvl w:val="0"/>
          <w:numId w:val="11"/>
        </w:numPr>
      </w:pPr>
      <w:r w:rsidRPr="00E43513">
        <w:rPr>
          <w:b/>
          <w:bCs/>
        </w:rPr>
        <w:t>Comunicación:</w:t>
      </w:r>
      <w:r w:rsidRPr="00E43513">
        <w:t xml:space="preserve"> producir un “</w:t>
      </w:r>
      <w:proofErr w:type="spellStart"/>
      <w:r w:rsidRPr="00E43513">
        <w:t>one</w:t>
      </w:r>
      <w:proofErr w:type="spellEnd"/>
      <w:r w:rsidRPr="00E43513">
        <w:t xml:space="preserve">-page </w:t>
      </w:r>
      <w:proofErr w:type="spellStart"/>
      <w:r w:rsidRPr="00E43513">
        <w:t>strategy</w:t>
      </w:r>
      <w:proofErr w:type="spellEnd"/>
      <w:r w:rsidRPr="00E43513">
        <w:t>” para la dirección y un “</w:t>
      </w:r>
      <w:proofErr w:type="spellStart"/>
      <w:r w:rsidRPr="00E43513">
        <w:t>technical</w:t>
      </w:r>
      <w:proofErr w:type="spellEnd"/>
      <w:r w:rsidRPr="00E43513">
        <w:t xml:space="preserve"> </w:t>
      </w:r>
      <w:proofErr w:type="spellStart"/>
      <w:r w:rsidRPr="00E43513">
        <w:t>charter</w:t>
      </w:r>
      <w:proofErr w:type="spellEnd"/>
      <w:r w:rsidRPr="00E43513">
        <w:t xml:space="preserve">” para el equipo de desarrollo que muestren las mismas hipótesis y </w:t>
      </w:r>
      <w:proofErr w:type="spellStart"/>
      <w:r w:rsidRPr="00E43513">
        <w:t>KPIs</w:t>
      </w:r>
      <w:proofErr w:type="spellEnd"/>
      <w:r w:rsidRPr="00E43513">
        <w:t>.</w:t>
      </w:r>
    </w:p>
    <w:p w14:paraId="743C00DE" w14:textId="77777777" w:rsidR="00E43513" w:rsidRPr="00E43513" w:rsidRDefault="00E43513" w:rsidP="00BB5A56">
      <w:pPr>
        <w:numPr>
          <w:ilvl w:val="0"/>
          <w:numId w:val="11"/>
        </w:numPr>
      </w:pPr>
      <w:r w:rsidRPr="00E43513">
        <w:rPr>
          <w:b/>
          <w:bCs/>
        </w:rPr>
        <w:lastRenderedPageBreak/>
        <w:t>Sesgos y gobernanza:</w:t>
      </w:r>
      <w:r w:rsidRPr="00E43513">
        <w:t xml:space="preserve"> implementar sesiones críticas de revisión (</w:t>
      </w:r>
      <w:proofErr w:type="spellStart"/>
      <w:r w:rsidRPr="00E43513">
        <w:t>pre-mortem</w:t>
      </w:r>
      <w:proofErr w:type="spellEnd"/>
      <w:r w:rsidRPr="00E43513">
        <w:t>), métricas independientes y validación externa (consultoría o comités).</w:t>
      </w:r>
    </w:p>
    <w:p w14:paraId="3CFA3005" w14:textId="77777777" w:rsidR="00E43513" w:rsidRPr="00E43513" w:rsidRDefault="00E43513" w:rsidP="00BB5A56">
      <w:pPr>
        <w:numPr>
          <w:ilvl w:val="0"/>
          <w:numId w:val="11"/>
        </w:numPr>
      </w:pPr>
      <w:r w:rsidRPr="00E43513">
        <w:rPr>
          <w:b/>
          <w:bCs/>
        </w:rPr>
        <w:t>Ética y sostenibilidad:</w:t>
      </w:r>
      <w:r w:rsidRPr="00E43513">
        <w:t xml:space="preserve"> asegurar cumplimiento de la Ley de Protección de Datos aplicable (o buenas prácticas en su ausencia), evaluar impacto social.</w:t>
      </w:r>
    </w:p>
    <w:p w14:paraId="651114E5" w14:textId="64DD56D4" w:rsidR="00E43513" w:rsidRPr="002A4F31" w:rsidRDefault="00E43513" w:rsidP="00E43513"/>
    <w:p w14:paraId="5B5B704E" w14:textId="505E09A4" w:rsidR="00E43513" w:rsidRPr="00E43513" w:rsidRDefault="00E43513" w:rsidP="00E43513">
      <w:pPr>
        <w:rPr>
          <w:b/>
          <w:bCs/>
        </w:rPr>
      </w:pPr>
      <w:r w:rsidRPr="00E43513">
        <w:rPr>
          <w:b/>
          <w:bCs/>
        </w:rPr>
        <w:t>Caso detallado</w:t>
      </w:r>
      <w:r w:rsidR="007D63AE">
        <w:rPr>
          <w:b/>
          <w:bCs/>
        </w:rPr>
        <w:t xml:space="preserve"> </w:t>
      </w:r>
      <w:r w:rsidRPr="00E43513">
        <w:rPr>
          <w:b/>
          <w:bCs/>
        </w:rPr>
        <w:t xml:space="preserve">— </w:t>
      </w:r>
      <w:r w:rsidRPr="00E43513">
        <w:rPr>
          <w:b/>
          <w:bCs/>
          <w:i/>
          <w:iCs/>
        </w:rPr>
        <w:t>Plataforma de trazabilidad para pequeños productores de café (Matagalpa / Jinotega)</w:t>
      </w:r>
    </w:p>
    <w:p w14:paraId="5DF03561" w14:textId="64652501" w:rsidR="00E43513" w:rsidRPr="00E43513" w:rsidRDefault="00E43513" w:rsidP="00AA35CC">
      <w:pPr>
        <w:jc w:val="left"/>
      </w:pPr>
      <w:r w:rsidRPr="00E43513">
        <w:rPr>
          <w:b/>
          <w:bCs/>
        </w:rPr>
        <w:t>Contexto:</w:t>
      </w:r>
      <w:r w:rsidRPr="00E43513">
        <w:br/>
        <w:t xml:space="preserve">Pequeñas cooperativas buscan certificar calidad y trazabilidad para acceder a mercados de café </w:t>
      </w:r>
      <w:proofErr w:type="spellStart"/>
      <w:r w:rsidRPr="00E43513">
        <w:t>specialty</w:t>
      </w:r>
      <w:proofErr w:type="spellEnd"/>
      <w:r w:rsidRPr="00E43513">
        <w:t>. Limitaciones: conectividad intermitente en fincas, baja alfabetización digital entre productores, presupuesto limitado.</w:t>
      </w:r>
    </w:p>
    <w:p w14:paraId="633CAA4B" w14:textId="77777777" w:rsidR="00E43513" w:rsidRPr="00E43513" w:rsidRDefault="00E43513" w:rsidP="00E43513">
      <w:r w:rsidRPr="00E43513">
        <w:rPr>
          <w:b/>
          <w:bCs/>
        </w:rPr>
        <w:t>Aplicación de características del pensamiento estratégico (paso a paso):</w:t>
      </w:r>
    </w:p>
    <w:p w14:paraId="295DFA35" w14:textId="77777777" w:rsidR="00E43513" w:rsidRPr="00E43513" w:rsidRDefault="00E43513" w:rsidP="00BB5A56">
      <w:pPr>
        <w:numPr>
          <w:ilvl w:val="0"/>
          <w:numId w:val="12"/>
        </w:numPr>
      </w:pPr>
      <w:r w:rsidRPr="00E43513">
        <w:rPr>
          <w:b/>
          <w:bCs/>
        </w:rPr>
        <w:t>Visión a largo plazo:</w:t>
      </w:r>
      <w:r w:rsidRPr="00E43513">
        <w:t xml:space="preserve"> “Posicionar a 200 cooperativas de la región en 3 años como proveedores certificados de café </w:t>
      </w:r>
      <w:proofErr w:type="spellStart"/>
      <w:r w:rsidRPr="00E43513">
        <w:t>specialty</w:t>
      </w:r>
      <w:proofErr w:type="spellEnd"/>
      <w:r w:rsidRPr="00E43513">
        <w:t xml:space="preserve"> con trazabilidad digital que aumente precio promedio por quintal en 15%.”</w:t>
      </w:r>
    </w:p>
    <w:p w14:paraId="15547981" w14:textId="77777777" w:rsidR="00E43513" w:rsidRPr="00E43513" w:rsidRDefault="00E43513" w:rsidP="00BB5A56">
      <w:pPr>
        <w:numPr>
          <w:ilvl w:val="0"/>
          <w:numId w:val="12"/>
        </w:numPr>
        <w:rPr>
          <w:lang w:val="en-US"/>
        </w:rPr>
      </w:pPr>
      <w:proofErr w:type="spellStart"/>
      <w:r w:rsidRPr="00E43513">
        <w:rPr>
          <w:b/>
          <w:bCs/>
          <w:lang w:val="en-US"/>
        </w:rPr>
        <w:t>Hipótesis</w:t>
      </w:r>
      <w:proofErr w:type="spellEnd"/>
      <w:r w:rsidRPr="00E43513">
        <w:rPr>
          <w:b/>
          <w:bCs/>
          <w:lang w:val="en-US"/>
        </w:rPr>
        <w:t xml:space="preserve"> </w:t>
      </w:r>
      <w:proofErr w:type="spellStart"/>
      <w:r w:rsidRPr="00E43513">
        <w:rPr>
          <w:b/>
          <w:bCs/>
          <w:lang w:val="en-US"/>
        </w:rPr>
        <w:t>principales</w:t>
      </w:r>
      <w:proofErr w:type="spellEnd"/>
      <w:r w:rsidRPr="00E43513">
        <w:rPr>
          <w:b/>
          <w:bCs/>
          <w:lang w:val="en-US"/>
        </w:rPr>
        <w:t xml:space="preserve"> (a </w:t>
      </w:r>
      <w:proofErr w:type="spellStart"/>
      <w:r w:rsidRPr="00E43513">
        <w:rPr>
          <w:b/>
          <w:bCs/>
          <w:lang w:val="en-US"/>
        </w:rPr>
        <w:t>testear</w:t>
      </w:r>
      <w:proofErr w:type="spellEnd"/>
      <w:r w:rsidRPr="00E43513">
        <w:rPr>
          <w:b/>
          <w:bCs/>
          <w:lang w:val="en-US"/>
        </w:rPr>
        <w:t>):</w:t>
      </w:r>
    </w:p>
    <w:p w14:paraId="64C610D2" w14:textId="77777777" w:rsidR="00E43513" w:rsidRPr="00E43513" w:rsidRDefault="00E43513" w:rsidP="00BB5A56">
      <w:pPr>
        <w:numPr>
          <w:ilvl w:val="1"/>
          <w:numId w:val="12"/>
        </w:numPr>
      </w:pPr>
      <w:r w:rsidRPr="00E43513">
        <w:t xml:space="preserve">H1: Una </w:t>
      </w:r>
      <w:proofErr w:type="gramStart"/>
      <w:r w:rsidRPr="00E43513">
        <w:t>app</w:t>
      </w:r>
      <w:proofErr w:type="gramEnd"/>
      <w:r w:rsidRPr="00E43513">
        <w:t xml:space="preserve"> móvil offline-</w:t>
      </w:r>
      <w:proofErr w:type="spellStart"/>
      <w:r w:rsidRPr="00E43513">
        <w:t>first</w:t>
      </w:r>
      <w:proofErr w:type="spellEnd"/>
      <w:r w:rsidRPr="00E43513">
        <w:t xml:space="preserve"> aumentará la adhesión de productores al 60% en 12 meses.</w:t>
      </w:r>
    </w:p>
    <w:p w14:paraId="1D8022A8" w14:textId="77777777" w:rsidR="00E43513" w:rsidRPr="00E43513" w:rsidRDefault="00E43513" w:rsidP="00BB5A56">
      <w:pPr>
        <w:numPr>
          <w:ilvl w:val="1"/>
          <w:numId w:val="12"/>
        </w:numPr>
      </w:pPr>
      <w:r w:rsidRPr="00E43513">
        <w:t>H2: La certificación digital incrementará el precio por quintal en al menos 10% neto.</w:t>
      </w:r>
    </w:p>
    <w:p w14:paraId="57BE3CC1" w14:textId="77777777" w:rsidR="00E43513" w:rsidRPr="00E43513" w:rsidRDefault="00E43513" w:rsidP="00BB5A56">
      <w:pPr>
        <w:numPr>
          <w:ilvl w:val="0"/>
          <w:numId w:val="12"/>
        </w:numPr>
      </w:pPr>
      <w:r w:rsidRPr="00E43513">
        <w:rPr>
          <w:b/>
          <w:bCs/>
        </w:rPr>
        <w:t>Diseño experimental:</w:t>
      </w:r>
      <w:r w:rsidRPr="00E43513">
        <w:t xml:space="preserve"> piloto en 3 cooperativas (50 productores cada una) con sensores de humedad en 20 fincas y registro manual asistido en 80 fincas.</w:t>
      </w:r>
    </w:p>
    <w:p w14:paraId="382D9B05" w14:textId="77777777" w:rsidR="00E43513" w:rsidRPr="00E43513" w:rsidRDefault="00E43513" w:rsidP="00BB5A56">
      <w:pPr>
        <w:numPr>
          <w:ilvl w:val="0"/>
          <w:numId w:val="12"/>
        </w:numPr>
      </w:pPr>
      <w:r w:rsidRPr="00E43513">
        <w:rPr>
          <w:b/>
          <w:bCs/>
        </w:rPr>
        <w:t>Métricas (evidencia):</w:t>
      </w:r>
      <w:r w:rsidRPr="00E43513">
        <w:t xml:space="preserve"> adopción mensual, datos completados por productor, costo por trazabilidad por lote, aumento de precio obtenido en ventas piloto.</w:t>
      </w:r>
    </w:p>
    <w:p w14:paraId="48A0DFAA" w14:textId="77777777" w:rsidR="00E43513" w:rsidRPr="00E43513" w:rsidRDefault="00E43513" w:rsidP="00BB5A56">
      <w:pPr>
        <w:numPr>
          <w:ilvl w:val="0"/>
          <w:numId w:val="12"/>
        </w:numPr>
      </w:pPr>
      <w:r w:rsidRPr="00E43513">
        <w:rPr>
          <w:b/>
          <w:bCs/>
        </w:rPr>
        <w:t>Pensamiento sistémico:</w:t>
      </w:r>
      <w:r w:rsidRPr="00E43513">
        <w:t xml:space="preserve"> mapear </w:t>
      </w:r>
      <w:proofErr w:type="spellStart"/>
      <w:r w:rsidRPr="00E43513">
        <w:t>stakeholders</w:t>
      </w:r>
      <w:proofErr w:type="spellEnd"/>
      <w:r w:rsidRPr="00E43513">
        <w:t xml:space="preserve"> (productores, cooperativa, exportadores, compradores, municipalidad, ONG) y vincular procesos (recolección -&gt; secado -&gt; almacenamiento -&gt; exportación).</w:t>
      </w:r>
    </w:p>
    <w:p w14:paraId="5EB15638" w14:textId="77777777" w:rsidR="00E43513" w:rsidRPr="00E43513" w:rsidRDefault="00E43513" w:rsidP="00BB5A56">
      <w:pPr>
        <w:numPr>
          <w:ilvl w:val="0"/>
          <w:numId w:val="12"/>
        </w:numPr>
      </w:pPr>
      <w:r w:rsidRPr="00E43513">
        <w:rPr>
          <w:b/>
          <w:bCs/>
        </w:rPr>
        <w:lastRenderedPageBreak/>
        <w:t>Adaptabilidad:</w:t>
      </w:r>
      <w:r w:rsidRPr="00E43513">
        <w:t xml:space="preserve"> si la adopción es &lt;30% a 3 meses, pivotar a modelo de asistencia presencial con kioscos digitales apoyados por extensionistas locales.</w:t>
      </w:r>
    </w:p>
    <w:p w14:paraId="54459DE6" w14:textId="77777777" w:rsidR="00E43513" w:rsidRPr="00E43513" w:rsidRDefault="00E43513" w:rsidP="00BB5A56">
      <w:pPr>
        <w:numPr>
          <w:ilvl w:val="0"/>
          <w:numId w:val="12"/>
        </w:numPr>
        <w:rPr>
          <w:lang w:val="en-US"/>
        </w:rPr>
      </w:pPr>
      <w:r w:rsidRPr="00E43513">
        <w:rPr>
          <w:b/>
          <w:bCs/>
        </w:rPr>
        <w:t>Riesgos y ética:</w:t>
      </w:r>
      <w:r w:rsidRPr="00E43513">
        <w:t xml:space="preserve"> protección de datos del productor, propiedad de la información. </w:t>
      </w:r>
      <w:proofErr w:type="spellStart"/>
      <w:r w:rsidRPr="00E43513">
        <w:rPr>
          <w:lang w:val="en-US"/>
        </w:rPr>
        <w:t>Incluir</w:t>
      </w:r>
      <w:proofErr w:type="spellEnd"/>
      <w:r w:rsidRPr="00E43513">
        <w:rPr>
          <w:lang w:val="en-US"/>
        </w:rPr>
        <w:t xml:space="preserve"> </w:t>
      </w:r>
      <w:proofErr w:type="spellStart"/>
      <w:r w:rsidRPr="00E43513">
        <w:rPr>
          <w:lang w:val="en-US"/>
        </w:rPr>
        <w:t>cláusulas</w:t>
      </w:r>
      <w:proofErr w:type="spellEnd"/>
      <w:r w:rsidRPr="00E43513">
        <w:rPr>
          <w:lang w:val="en-US"/>
        </w:rPr>
        <w:t xml:space="preserve"> en </w:t>
      </w:r>
      <w:proofErr w:type="spellStart"/>
      <w:r w:rsidRPr="00E43513">
        <w:rPr>
          <w:lang w:val="en-US"/>
        </w:rPr>
        <w:t>contratos</w:t>
      </w:r>
      <w:proofErr w:type="spellEnd"/>
      <w:r w:rsidRPr="00E43513">
        <w:rPr>
          <w:lang w:val="en-US"/>
        </w:rPr>
        <w:t xml:space="preserve"> de </w:t>
      </w:r>
      <w:proofErr w:type="spellStart"/>
      <w:r w:rsidRPr="00E43513">
        <w:rPr>
          <w:lang w:val="en-US"/>
        </w:rPr>
        <w:t>datos</w:t>
      </w:r>
      <w:proofErr w:type="spellEnd"/>
      <w:r w:rsidRPr="00E43513">
        <w:rPr>
          <w:lang w:val="en-US"/>
        </w:rPr>
        <w:t xml:space="preserve"> y </w:t>
      </w:r>
      <w:proofErr w:type="spellStart"/>
      <w:r w:rsidRPr="00E43513">
        <w:rPr>
          <w:lang w:val="en-US"/>
        </w:rPr>
        <w:t>gobernanza</w:t>
      </w:r>
      <w:proofErr w:type="spellEnd"/>
      <w:r w:rsidRPr="00E43513">
        <w:rPr>
          <w:lang w:val="en-US"/>
        </w:rPr>
        <w:t xml:space="preserve"> </w:t>
      </w:r>
      <w:proofErr w:type="spellStart"/>
      <w:r w:rsidRPr="00E43513">
        <w:rPr>
          <w:lang w:val="en-US"/>
        </w:rPr>
        <w:t>participativa</w:t>
      </w:r>
      <w:proofErr w:type="spellEnd"/>
      <w:r w:rsidRPr="00E43513">
        <w:rPr>
          <w:lang w:val="en-US"/>
        </w:rPr>
        <w:t>.</w:t>
      </w:r>
    </w:p>
    <w:p w14:paraId="0DC76E8E" w14:textId="77777777" w:rsidR="00E43513" w:rsidRPr="00E43513" w:rsidRDefault="00E43513" w:rsidP="00BB5A56">
      <w:pPr>
        <w:numPr>
          <w:ilvl w:val="0"/>
          <w:numId w:val="12"/>
        </w:numPr>
        <w:rPr>
          <w:lang w:val="en-US"/>
        </w:rPr>
      </w:pPr>
      <w:proofErr w:type="spellStart"/>
      <w:r w:rsidRPr="00E43513">
        <w:rPr>
          <w:b/>
          <w:bCs/>
          <w:lang w:val="en-US"/>
        </w:rPr>
        <w:t>Decisión</w:t>
      </w:r>
      <w:proofErr w:type="spellEnd"/>
      <w:r w:rsidRPr="00E43513">
        <w:rPr>
          <w:b/>
          <w:bCs/>
          <w:lang w:val="en-US"/>
        </w:rPr>
        <w:t xml:space="preserve"> de </w:t>
      </w:r>
      <w:proofErr w:type="spellStart"/>
      <w:r w:rsidRPr="00E43513">
        <w:rPr>
          <w:b/>
          <w:bCs/>
          <w:lang w:val="en-US"/>
        </w:rPr>
        <w:t>arquitectura</w:t>
      </w:r>
      <w:proofErr w:type="spellEnd"/>
      <w:r w:rsidRPr="00E43513">
        <w:rPr>
          <w:b/>
          <w:bCs/>
          <w:lang w:val="en-US"/>
        </w:rPr>
        <w:t xml:space="preserve"> (</w:t>
      </w:r>
      <w:proofErr w:type="spellStart"/>
      <w:r w:rsidRPr="00E43513">
        <w:rPr>
          <w:b/>
          <w:bCs/>
          <w:lang w:val="en-US"/>
        </w:rPr>
        <w:t>prioridad</w:t>
      </w:r>
      <w:proofErr w:type="spellEnd"/>
      <w:r w:rsidRPr="00E43513">
        <w:rPr>
          <w:b/>
          <w:bCs/>
          <w:lang w:val="en-US"/>
        </w:rPr>
        <w:t xml:space="preserve"> y trade-offs):</w:t>
      </w:r>
      <w:r w:rsidRPr="00E43513">
        <w:rPr>
          <w:lang w:val="en-US"/>
        </w:rPr>
        <w:t xml:space="preserve"> </w:t>
      </w:r>
      <w:proofErr w:type="spellStart"/>
      <w:r w:rsidRPr="00E43513">
        <w:rPr>
          <w:lang w:val="en-US"/>
        </w:rPr>
        <w:t>elegir</w:t>
      </w:r>
      <w:proofErr w:type="spellEnd"/>
      <w:r w:rsidRPr="00E43513">
        <w:rPr>
          <w:lang w:val="en-US"/>
        </w:rPr>
        <w:t xml:space="preserve"> </w:t>
      </w:r>
      <w:proofErr w:type="spellStart"/>
      <w:r w:rsidRPr="00E43513">
        <w:rPr>
          <w:lang w:val="en-US"/>
        </w:rPr>
        <w:t>arquitectura</w:t>
      </w:r>
      <w:proofErr w:type="spellEnd"/>
      <w:r w:rsidRPr="00E43513">
        <w:rPr>
          <w:lang w:val="en-US"/>
        </w:rPr>
        <w:t xml:space="preserve"> </w:t>
      </w:r>
      <w:r w:rsidRPr="00E43513">
        <w:rPr>
          <w:b/>
          <w:bCs/>
          <w:lang w:val="en-US"/>
        </w:rPr>
        <w:t xml:space="preserve">offline-first + </w:t>
      </w:r>
      <w:proofErr w:type="spellStart"/>
      <w:r w:rsidRPr="00E43513">
        <w:rPr>
          <w:b/>
          <w:bCs/>
          <w:lang w:val="en-US"/>
        </w:rPr>
        <w:t>sincronización</w:t>
      </w:r>
      <w:proofErr w:type="spellEnd"/>
      <w:r w:rsidRPr="00E43513">
        <w:rPr>
          <w:b/>
          <w:bCs/>
          <w:lang w:val="en-US"/>
        </w:rPr>
        <w:t xml:space="preserve"> eventual con backend en cloud</w:t>
      </w:r>
      <w:r w:rsidRPr="00E43513">
        <w:rPr>
          <w:lang w:val="en-US"/>
        </w:rPr>
        <w:t xml:space="preserve"> (trade-off: mayor </w:t>
      </w:r>
      <w:proofErr w:type="spellStart"/>
      <w:r w:rsidRPr="00E43513">
        <w:rPr>
          <w:lang w:val="en-US"/>
        </w:rPr>
        <w:t>complejidad</w:t>
      </w:r>
      <w:proofErr w:type="spellEnd"/>
      <w:r w:rsidRPr="00E43513">
        <w:rPr>
          <w:lang w:val="en-US"/>
        </w:rPr>
        <w:t xml:space="preserve"> vs. </w:t>
      </w:r>
      <w:proofErr w:type="spellStart"/>
      <w:r w:rsidRPr="00E43513">
        <w:rPr>
          <w:lang w:val="en-US"/>
        </w:rPr>
        <w:t>accesibilidad</w:t>
      </w:r>
      <w:proofErr w:type="spellEnd"/>
      <w:r w:rsidRPr="00E43513">
        <w:rPr>
          <w:lang w:val="en-US"/>
        </w:rPr>
        <w:t>).</w:t>
      </w:r>
    </w:p>
    <w:p w14:paraId="36E8E393" w14:textId="77777777" w:rsidR="00E43513" w:rsidRPr="00E43513" w:rsidRDefault="00E43513" w:rsidP="00BB5A56">
      <w:pPr>
        <w:numPr>
          <w:ilvl w:val="0"/>
          <w:numId w:val="12"/>
        </w:numPr>
      </w:pPr>
      <w:r w:rsidRPr="00E43513">
        <w:rPr>
          <w:b/>
          <w:bCs/>
        </w:rPr>
        <w:t>Gobierno y financiamiento:</w:t>
      </w:r>
      <w:r w:rsidRPr="00E43513">
        <w:t xml:space="preserve"> establecer comité técnico local (universidad regional + cooperativa) y plan de financiamiento con ONG y exportadores interesados.</w:t>
      </w:r>
    </w:p>
    <w:p w14:paraId="1F6F5BC4" w14:textId="77777777" w:rsidR="00E43513" w:rsidRPr="00E43513" w:rsidRDefault="00E43513" w:rsidP="00BB5A56">
      <w:pPr>
        <w:numPr>
          <w:ilvl w:val="0"/>
          <w:numId w:val="12"/>
        </w:numPr>
      </w:pPr>
      <w:r w:rsidRPr="00E43513">
        <w:rPr>
          <w:b/>
          <w:bCs/>
        </w:rPr>
        <w:t>Evaluación de impacto:</w:t>
      </w:r>
      <w:r w:rsidRPr="00E43513">
        <w:t xml:space="preserve"> comparar precio promedio y pérdida por lote antes y después del piloto; realizar análisis coste-beneficio y definir plan de escalamiento.</w:t>
      </w:r>
    </w:p>
    <w:p w14:paraId="43FFF5C6" w14:textId="77777777" w:rsidR="001066BD" w:rsidRDefault="001066BD" w:rsidP="00E43513">
      <w:pPr>
        <w:rPr>
          <w:b/>
          <w:bCs/>
        </w:rPr>
      </w:pPr>
    </w:p>
    <w:p w14:paraId="0E202E1F" w14:textId="2BD275DA" w:rsidR="00E43513" w:rsidRPr="00E43513" w:rsidRDefault="00E43513" w:rsidP="00E43513">
      <w:r w:rsidRPr="00E43513">
        <w:rPr>
          <w:b/>
          <w:bCs/>
        </w:rPr>
        <w:t>Resultado esperado en piloto (ejemplo hipotético):</w:t>
      </w:r>
      <w:r w:rsidRPr="00E43513">
        <w:t xml:space="preserve"> evidencia que H1 se cumple parcialmente (45% adopción → requiere soporte), H2 cumple (precio +12% en ventas a niche </w:t>
      </w:r>
      <w:proofErr w:type="spellStart"/>
      <w:r w:rsidRPr="00E43513">
        <w:t>buyers</w:t>
      </w:r>
      <w:proofErr w:type="spellEnd"/>
      <w:r w:rsidRPr="00E43513">
        <w:t>), decisión de escalar con estrategia híbrida.</w:t>
      </w:r>
    </w:p>
    <w:p w14:paraId="03960C6B" w14:textId="4D849501" w:rsidR="00E43513" w:rsidRPr="002A4F31" w:rsidRDefault="00E43513" w:rsidP="00E43513"/>
    <w:p w14:paraId="3D177780" w14:textId="77777777" w:rsidR="001066BD" w:rsidRPr="002A4F31" w:rsidRDefault="001066BD" w:rsidP="00E43513"/>
    <w:p w14:paraId="47293553" w14:textId="77777777" w:rsidR="001066BD" w:rsidRPr="002A4F31" w:rsidRDefault="001066BD" w:rsidP="00E43513"/>
    <w:p w14:paraId="0B469D5A" w14:textId="77777777" w:rsidR="001066BD" w:rsidRPr="002A4F31" w:rsidRDefault="001066BD" w:rsidP="00E43513"/>
    <w:p w14:paraId="78FF5CE6" w14:textId="77777777" w:rsidR="001066BD" w:rsidRPr="002A4F31" w:rsidRDefault="001066BD" w:rsidP="00E43513"/>
    <w:p w14:paraId="32357E88" w14:textId="77777777" w:rsidR="001066BD" w:rsidRPr="002A4F31" w:rsidRDefault="001066BD" w:rsidP="00E43513"/>
    <w:p w14:paraId="512A1CF9" w14:textId="77777777" w:rsidR="001066BD" w:rsidRPr="002A4F31" w:rsidRDefault="001066BD" w:rsidP="00E43513"/>
    <w:p w14:paraId="225DBDE3" w14:textId="77777777" w:rsidR="001066BD" w:rsidRPr="002A4F31" w:rsidRDefault="001066BD" w:rsidP="00E43513"/>
    <w:p w14:paraId="1E76E367" w14:textId="652414E1" w:rsidR="00E43513" w:rsidRPr="002A4F31" w:rsidRDefault="00E43513" w:rsidP="00E43513"/>
    <w:p w14:paraId="274A56B6" w14:textId="1F726FA7" w:rsidR="00D06F87" w:rsidRDefault="00E43513" w:rsidP="00D06F87">
      <w:r w:rsidRPr="00E43513">
        <w:rPr>
          <w:b/>
          <w:bCs/>
        </w:rPr>
        <w:lastRenderedPageBreak/>
        <w:t xml:space="preserve">Autoevaluación </w:t>
      </w:r>
    </w:p>
    <w:p w14:paraId="1A444668" w14:textId="3E3F8E7E" w:rsidR="00E43513" w:rsidRPr="00E43513" w:rsidRDefault="00E43513" w:rsidP="00BB5A56">
      <w:pPr>
        <w:numPr>
          <w:ilvl w:val="0"/>
          <w:numId w:val="13"/>
        </w:numPr>
      </w:pPr>
      <w:r w:rsidRPr="00E43513">
        <w:t xml:space="preserve">Define, en tus palabras, la diferencia entre </w:t>
      </w:r>
      <w:proofErr w:type="gramStart"/>
      <w:r w:rsidRPr="00E43513">
        <w:rPr>
          <w:i/>
          <w:iCs/>
        </w:rPr>
        <w:t>plan estratégico</w:t>
      </w:r>
      <w:r w:rsidRPr="00E43513">
        <w:t xml:space="preserve"> y </w:t>
      </w:r>
      <w:r w:rsidRPr="00E43513">
        <w:rPr>
          <w:i/>
          <w:iCs/>
        </w:rPr>
        <w:t>pensamiento estratégico</w:t>
      </w:r>
      <w:proofErr w:type="gramEnd"/>
      <w:r w:rsidRPr="00E43513">
        <w:t>.</w:t>
      </w:r>
    </w:p>
    <w:p w14:paraId="484DB216" w14:textId="77777777" w:rsidR="00E43513" w:rsidRPr="00E43513" w:rsidRDefault="00E43513" w:rsidP="00BB5A56">
      <w:pPr>
        <w:numPr>
          <w:ilvl w:val="0"/>
          <w:numId w:val="13"/>
        </w:numPr>
      </w:pPr>
      <w:r w:rsidRPr="00E43513">
        <w:t>Menciona tres sesgos cognitivos que pueden afectar decisiones estratégicas en proyectos de TI y cómo contrarrestarlos.</w:t>
      </w:r>
    </w:p>
    <w:p w14:paraId="67B5D992" w14:textId="77777777" w:rsidR="00E43513" w:rsidRPr="00E43513" w:rsidRDefault="00E43513" w:rsidP="00BB5A56">
      <w:pPr>
        <w:numPr>
          <w:ilvl w:val="0"/>
          <w:numId w:val="13"/>
        </w:numPr>
      </w:pPr>
      <w:r w:rsidRPr="00E43513">
        <w:t xml:space="preserve">Describe un experimento (MVP) viable para validar la hipótesis de que “una </w:t>
      </w:r>
      <w:proofErr w:type="gramStart"/>
      <w:r w:rsidRPr="00E43513">
        <w:t>app</w:t>
      </w:r>
      <w:proofErr w:type="gramEnd"/>
      <w:r w:rsidRPr="00E43513">
        <w:t xml:space="preserve"> offline-</w:t>
      </w:r>
      <w:proofErr w:type="spellStart"/>
      <w:r w:rsidRPr="00E43513">
        <w:t>first</w:t>
      </w:r>
      <w:proofErr w:type="spellEnd"/>
      <w:r w:rsidRPr="00E43513">
        <w:t xml:space="preserve"> aumentará la adopción en zonas rurales”.</w:t>
      </w:r>
    </w:p>
    <w:p w14:paraId="46689F3D" w14:textId="77777777" w:rsidR="00E43513" w:rsidRPr="00E43513" w:rsidRDefault="00E43513" w:rsidP="00BB5A56">
      <w:pPr>
        <w:numPr>
          <w:ilvl w:val="0"/>
          <w:numId w:val="13"/>
        </w:numPr>
      </w:pPr>
      <w:r w:rsidRPr="00E43513">
        <w:t>Explica cómo aplicarías pensamiento sistémico al diseño de un sistema municipal de permisos en una ciudad nicaragüense.</w:t>
      </w:r>
    </w:p>
    <w:p w14:paraId="36B1C1E6" w14:textId="77777777" w:rsidR="00E43513" w:rsidRPr="00E43513" w:rsidRDefault="00E43513" w:rsidP="00BB5A56">
      <w:pPr>
        <w:numPr>
          <w:ilvl w:val="0"/>
          <w:numId w:val="13"/>
        </w:numPr>
      </w:pPr>
      <w:r w:rsidRPr="00E43513">
        <w:t xml:space="preserve">Señala dos </w:t>
      </w:r>
      <w:proofErr w:type="spellStart"/>
      <w:r w:rsidRPr="00E43513">
        <w:t>trade-offs</w:t>
      </w:r>
      <w:proofErr w:type="spellEnd"/>
      <w:r w:rsidRPr="00E43513">
        <w:t xml:space="preserve"> comunes en decisiones de arquitectura y cómo priorizarías entre ellos cuando hay recursos limitados.</w:t>
      </w:r>
    </w:p>
    <w:p w14:paraId="5C686D1E" w14:textId="77777777" w:rsidR="00E43513" w:rsidRPr="00E43513" w:rsidRDefault="00E43513" w:rsidP="00E43513">
      <w:pPr>
        <w:rPr>
          <w:color w:val="FFFFFF" w:themeColor="background1"/>
          <w:lang w:val="en-US"/>
        </w:rPr>
      </w:pPr>
      <w:proofErr w:type="spellStart"/>
      <w:r w:rsidRPr="00E43513">
        <w:rPr>
          <w:b/>
          <w:bCs/>
          <w:color w:val="FFFFFF" w:themeColor="background1"/>
          <w:lang w:val="en-US"/>
        </w:rPr>
        <w:t>Respuestas</w:t>
      </w:r>
      <w:proofErr w:type="spellEnd"/>
      <w:r w:rsidRPr="00E43513">
        <w:rPr>
          <w:b/>
          <w:bCs/>
          <w:color w:val="FFFFFF" w:themeColor="background1"/>
          <w:lang w:val="en-US"/>
        </w:rPr>
        <w:t xml:space="preserve"> </w:t>
      </w:r>
      <w:proofErr w:type="spellStart"/>
      <w:r w:rsidRPr="00E43513">
        <w:rPr>
          <w:b/>
          <w:bCs/>
          <w:color w:val="FFFFFF" w:themeColor="background1"/>
          <w:lang w:val="en-US"/>
        </w:rPr>
        <w:t>modelo</w:t>
      </w:r>
      <w:proofErr w:type="spellEnd"/>
      <w:r w:rsidRPr="00E43513">
        <w:rPr>
          <w:b/>
          <w:bCs/>
          <w:color w:val="FFFFFF" w:themeColor="background1"/>
          <w:lang w:val="en-US"/>
        </w:rPr>
        <w:t xml:space="preserve"> (</w:t>
      </w:r>
      <w:proofErr w:type="spellStart"/>
      <w:r w:rsidRPr="00E43513">
        <w:rPr>
          <w:b/>
          <w:bCs/>
          <w:color w:val="FFFFFF" w:themeColor="background1"/>
          <w:lang w:val="en-US"/>
        </w:rPr>
        <w:t>resumen</w:t>
      </w:r>
      <w:proofErr w:type="spellEnd"/>
      <w:r w:rsidRPr="00E43513">
        <w:rPr>
          <w:b/>
          <w:bCs/>
          <w:color w:val="FFFFFF" w:themeColor="background1"/>
          <w:lang w:val="en-US"/>
        </w:rPr>
        <w:t>):</w:t>
      </w:r>
    </w:p>
    <w:p w14:paraId="2D2F0C90" w14:textId="77777777" w:rsidR="00E43513" w:rsidRPr="00E43513" w:rsidRDefault="00E43513" w:rsidP="00BB5A56">
      <w:pPr>
        <w:numPr>
          <w:ilvl w:val="0"/>
          <w:numId w:val="14"/>
        </w:numPr>
        <w:rPr>
          <w:color w:val="FFFFFF" w:themeColor="background1"/>
        </w:rPr>
      </w:pPr>
      <w:r w:rsidRPr="00E43513">
        <w:rPr>
          <w:i/>
          <w:iCs/>
          <w:color w:val="FFFFFF" w:themeColor="background1"/>
        </w:rPr>
        <w:t>Plan estratégico</w:t>
      </w:r>
      <w:r w:rsidRPr="00E43513">
        <w:rPr>
          <w:color w:val="FFFFFF" w:themeColor="background1"/>
        </w:rPr>
        <w:t xml:space="preserve"> = documento/itinerario deliberado; </w:t>
      </w:r>
      <w:r w:rsidRPr="00E43513">
        <w:rPr>
          <w:i/>
          <w:iCs/>
          <w:color w:val="FFFFFF" w:themeColor="background1"/>
        </w:rPr>
        <w:t>pensamiento estratégico</w:t>
      </w:r>
      <w:r w:rsidRPr="00E43513">
        <w:rPr>
          <w:color w:val="FFFFFF" w:themeColor="background1"/>
        </w:rPr>
        <w:t xml:space="preserve"> = capacidad para generar, evaluar y adaptar intuiciones y planes frente a la evidencia y la incertidumbre.</w:t>
      </w:r>
    </w:p>
    <w:p w14:paraId="0101C30A" w14:textId="77777777" w:rsidR="00E43513" w:rsidRPr="00E43513" w:rsidRDefault="00E43513" w:rsidP="00BB5A56">
      <w:pPr>
        <w:numPr>
          <w:ilvl w:val="0"/>
          <w:numId w:val="14"/>
        </w:numPr>
        <w:rPr>
          <w:color w:val="FFFFFF" w:themeColor="background1"/>
          <w:lang w:val="en-US"/>
        </w:rPr>
      </w:pPr>
      <w:r w:rsidRPr="00E43513">
        <w:rPr>
          <w:color w:val="FFFFFF" w:themeColor="background1"/>
        </w:rPr>
        <w:t xml:space="preserve">Sesgos: confirmación (contrarrestar con evidencia externa y pruebas adversas), exceso de confianza (usar </w:t>
      </w:r>
      <w:proofErr w:type="spellStart"/>
      <w:r w:rsidRPr="00E43513">
        <w:rPr>
          <w:color w:val="FFFFFF" w:themeColor="background1"/>
        </w:rPr>
        <w:t>pre-mortem</w:t>
      </w:r>
      <w:proofErr w:type="spellEnd"/>
      <w:r w:rsidRPr="00E43513">
        <w:rPr>
          <w:color w:val="FFFFFF" w:themeColor="background1"/>
        </w:rPr>
        <w:t xml:space="preserve"> y revisión por pares), aversión a la pérdida (usar criterios de expectativa de valor y experimentación). </w:t>
      </w:r>
      <w:r w:rsidRPr="00E43513">
        <w:rPr>
          <w:color w:val="FFFFFF" w:themeColor="background1"/>
          <w:lang w:val="en-US"/>
        </w:rPr>
        <w:t>(Kahneman, 2011).</w:t>
      </w:r>
    </w:p>
    <w:p w14:paraId="3BA3F820" w14:textId="77777777" w:rsidR="00E43513" w:rsidRPr="00E43513" w:rsidRDefault="00E43513" w:rsidP="00BB5A56">
      <w:pPr>
        <w:numPr>
          <w:ilvl w:val="0"/>
          <w:numId w:val="14"/>
        </w:numPr>
        <w:rPr>
          <w:color w:val="FFFFFF" w:themeColor="background1"/>
        </w:rPr>
      </w:pPr>
      <w:r w:rsidRPr="00E43513">
        <w:rPr>
          <w:color w:val="FFFFFF" w:themeColor="background1"/>
        </w:rPr>
        <w:t xml:space="preserve">MVP: </w:t>
      </w:r>
      <w:proofErr w:type="gramStart"/>
      <w:r w:rsidRPr="00E43513">
        <w:rPr>
          <w:color w:val="FFFFFF" w:themeColor="background1"/>
        </w:rPr>
        <w:t>app</w:t>
      </w:r>
      <w:proofErr w:type="gramEnd"/>
      <w:r w:rsidRPr="00E43513">
        <w:rPr>
          <w:color w:val="FFFFFF" w:themeColor="background1"/>
        </w:rPr>
        <w:t xml:space="preserve"> móvil con registro básico + sincronización manual; piloto 90 días en 3 comunidades; métrica principal = % productores que registran 1 evento por mes; criterio de éxito = ≥ 40% adopción.</w:t>
      </w:r>
    </w:p>
    <w:p w14:paraId="1C72C4E3" w14:textId="77777777" w:rsidR="00E43513" w:rsidRPr="00E43513" w:rsidRDefault="00E43513" w:rsidP="00BB5A56">
      <w:pPr>
        <w:numPr>
          <w:ilvl w:val="0"/>
          <w:numId w:val="14"/>
        </w:numPr>
        <w:rPr>
          <w:color w:val="FFFFFF" w:themeColor="background1"/>
        </w:rPr>
      </w:pPr>
      <w:r w:rsidRPr="00E43513">
        <w:rPr>
          <w:color w:val="FFFFFF" w:themeColor="background1"/>
        </w:rPr>
        <w:t>Mapear actores (ciudadanos, funcionarios, inspectores), identificar procesos críticos, diseñar flujos digitales y presenciales mixtos, prever impacto en tiempos y carga de trabajo, capacitar y medir adopción.</w:t>
      </w:r>
    </w:p>
    <w:p w14:paraId="3787E9B2" w14:textId="5E6ACA50" w:rsidR="00E43513" w:rsidRPr="00E43513" w:rsidRDefault="00E43513" w:rsidP="00BB5A56">
      <w:pPr>
        <w:numPr>
          <w:ilvl w:val="0"/>
          <w:numId w:val="14"/>
        </w:numPr>
        <w:rPr>
          <w:color w:val="FFFFFF" w:themeColor="background1"/>
        </w:rPr>
      </w:pPr>
      <w:proofErr w:type="spellStart"/>
      <w:r w:rsidRPr="00E43513">
        <w:rPr>
          <w:color w:val="FFFFFF" w:themeColor="background1"/>
        </w:rPr>
        <w:t>Trade-offs</w:t>
      </w:r>
      <w:proofErr w:type="spellEnd"/>
      <w:r w:rsidRPr="00E43513">
        <w:rPr>
          <w:color w:val="FFFFFF" w:themeColor="background1"/>
        </w:rPr>
        <w:t>: costo vs. escalabilidad; tiempo de entrega vs. calidad. Priorización: ligar a la intención estratégica (si la prioridad es entrar rápido al mercado, priorizar tiempo; si la prioridad es costos operativos bajos a 3 años, priorizar escalabilidad).</w:t>
      </w:r>
    </w:p>
    <w:p w14:paraId="741D3457" w14:textId="6E91B692" w:rsidR="00E43513" w:rsidRPr="00E43513" w:rsidRDefault="00E43513" w:rsidP="00E43513">
      <w:pPr>
        <w:rPr>
          <w:b/>
          <w:bCs/>
        </w:rPr>
      </w:pPr>
      <w:r w:rsidRPr="00E43513">
        <w:rPr>
          <w:b/>
          <w:bCs/>
        </w:rPr>
        <w:lastRenderedPageBreak/>
        <w:t xml:space="preserve">Software y herramientas prácticas </w:t>
      </w:r>
    </w:p>
    <w:p w14:paraId="1F6DF647" w14:textId="77777777" w:rsidR="00E43513" w:rsidRPr="00E43513" w:rsidRDefault="00E43513" w:rsidP="00BB5A56">
      <w:pPr>
        <w:numPr>
          <w:ilvl w:val="0"/>
          <w:numId w:val="15"/>
        </w:numPr>
      </w:pPr>
      <w:r w:rsidRPr="00E43513">
        <w:rPr>
          <w:b/>
          <w:bCs/>
        </w:rPr>
        <w:t>Miro / Mural / diagrams.net (draw.io):</w:t>
      </w:r>
      <w:r w:rsidRPr="00E43513">
        <w:t xml:space="preserve"> mapear sistemas, </w:t>
      </w:r>
      <w:proofErr w:type="spellStart"/>
      <w:r w:rsidRPr="00E43513">
        <w:t>stakeholders</w:t>
      </w:r>
      <w:proofErr w:type="spellEnd"/>
      <w:r w:rsidRPr="00E43513">
        <w:t xml:space="preserve">, y diseñar arquitecturas. Uso docente: plantillas </w:t>
      </w:r>
      <w:proofErr w:type="spellStart"/>
      <w:r w:rsidRPr="00E43513">
        <w:t>pre-pobladas</w:t>
      </w:r>
      <w:proofErr w:type="spellEnd"/>
      <w:r w:rsidRPr="00E43513">
        <w:t xml:space="preserve"> para actividad en clase.</w:t>
      </w:r>
    </w:p>
    <w:p w14:paraId="588DC142" w14:textId="77777777" w:rsidR="00E43513" w:rsidRPr="00E43513" w:rsidRDefault="00E43513" w:rsidP="00BB5A56">
      <w:pPr>
        <w:numPr>
          <w:ilvl w:val="0"/>
          <w:numId w:val="15"/>
        </w:numPr>
        <w:rPr>
          <w:lang w:val="en-US"/>
        </w:rPr>
      </w:pPr>
      <w:r w:rsidRPr="00E43513">
        <w:rPr>
          <w:b/>
          <w:bCs/>
        </w:rPr>
        <w:t xml:space="preserve">QGIS / </w:t>
      </w:r>
      <w:proofErr w:type="spellStart"/>
      <w:r w:rsidRPr="00E43513">
        <w:rPr>
          <w:b/>
          <w:bCs/>
        </w:rPr>
        <w:t>OpenStreetMap</w:t>
      </w:r>
      <w:proofErr w:type="spellEnd"/>
      <w:r w:rsidRPr="00E43513">
        <w:rPr>
          <w:b/>
          <w:bCs/>
        </w:rPr>
        <w:t>:</w:t>
      </w:r>
      <w:r w:rsidRPr="00E43513">
        <w:t xml:space="preserve"> análisis espacial (p. ej. cobertura celular en zonas rurales). </w:t>
      </w:r>
      <w:proofErr w:type="spellStart"/>
      <w:r w:rsidRPr="00E43513">
        <w:rPr>
          <w:lang w:val="en-US"/>
        </w:rPr>
        <w:t>Útil</w:t>
      </w:r>
      <w:proofErr w:type="spellEnd"/>
      <w:r w:rsidRPr="00E43513">
        <w:rPr>
          <w:lang w:val="en-US"/>
        </w:rPr>
        <w:t xml:space="preserve"> para </w:t>
      </w:r>
      <w:proofErr w:type="spellStart"/>
      <w:r w:rsidRPr="00E43513">
        <w:rPr>
          <w:lang w:val="en-US"/>
        </w:rPr>
        <w:t>ejercicios</w:t>
      </w:r>
      <w:proofErr w:type="spellEnd"/>
      <w:r w:rsidRPr="00E43513">
        <w:rPr>
          <w:lang w:val="en-US"/>
        </w:rPr>
        <w:t xml:space="preserve"> de </w:t>
      </w:r>
      <w:proofErr w:type="spellStart"/>
      <w:r w:rsidRPr="00E43513">
        <w:rPr>
          <w:lang w:val="en-US"/>
        </w:rPr>
        <w:t>prospectiva</w:t>
      </w:r>
      <w:proofErr w:type="spellEnd"/>
      <w:r w:rsidRPr="00E43513">
        <w:rPr>
          <w:lang w:val="en-US"/>
        </w:rPr>
        <w:t xml:space="preserve"> en Nicaragua.</w:t>
      </w:r>
    </w:p>
    <w:p w14:paraId="513BD50C" w14:textId="77777777" w:rsidR="00E43513" w:rsidRPr="00E43513" w:rsidRDefault="00E43513" w:rsidP="00BB5A56">
      <w:pPr>
        <w:numPr>
          <w:ilvl w:val="0"/>
          <w:numId w:val="15"/>
        </w:numPr>
        <w:rPr>
          <w:lang w:val="en-US"/>
        </w:rPr>
      </w:pPr>
      <w:proofErr w:type="spellStart"/>
      <w:r w:rsidRPr="00E43513">
        <w:rPr>
          <w:b/>
          <w:bCs/>
        </w:rPr>
        <w:t>KoBoToolbox</w:t>
      </w:r>
      <w:proofErr w:type="spellEnd"/>
      <w:r w:rsidRPr="00E43513">
        <w:rPr>
          <w:b/>
          <w:bCs/>
        </w:rPr>
        <w:t xml:space="preserve"> / ODK / </w:t>
      </w:r>
      <w:proofErr w:type="spellStart"/>
      <w:r w:rsidRPr="00E43513">
        <w:rPr>
          <w:b/>
          <w:bCs/>
        </w:rPr>
        <w:t>RapidPro</w:t>
      </w:r>
      <w:proofErr w:type="spellEnd"/>
      <w:r w:rsidRPr="00E43513">
        <w:rPr>
          <w:b/>
          <w:bCs/>
        </w:rPr>
        <w:t>:</w:t>
      </w:r>
      <w:r w:rsidRPr="00E43513">
        <w:t xml:space="preserve"> recolección de campo (monitoreo piloto). </w:t>
      </w:r>
      <w:proofErr w:type="spellStart"/>
      <w:r w:rsidRPr="00E43513">
        <w:rPr>
          <w:lang w:val="en-US"/>
        </w:rPr>
        <w:t>Enseñar</w:t>
      </w:r>
      <w:proofErr w:type="spellEnd"/>
      <w:r w:rsidRPr="00E43513">
        <w:rPr>
          <w:lang w:val="en-US"/>
        </w:rPr>
        <w:t xml:space="preserve"> </w:t>
      </w:r>
      <w:proofErr w:type="gramStart"/>
      <w:r w:rsidRPr="00E43513">
        <w:rPr>
          <w:lang w:val="en-US"/>
        </w:rPr>
        <w:t>a</w:t>
      </w:r>
      <w:proofErr w:type="gramEnd"/>
      <w:r w:rsidRPr="00E43513">
        <w:rPr>
          <w:lang w:val="en-US"/>
        </w:rPr>
        <w:t xml:space="preserve"> </w:t>
      </w:r>
      <w:proofErr w:type="spellStart"/>
      <w:r w:rsidRPr="00E43513">
        <w:rPr>
          <w:lang w:val="en-US"/>
        </w:rPr>
        <w:t>instrumentar</w:t>
      </w:r>
      <w:proofErr w:type="spellEnd"/>
      <w:r w:rsidRPr="00E43513">
        <w:rPr>
          <w:lang w:val="en-US"/>
        </w:rPr>
        <w:t xml:space="preserve"> </w:t>
      </w:r>
      <w:proofErr w:type="spellStart"/>
      <w:r w:rsidRPr="00E43513">
        <w:rPr>
          <w:lang w:val="en-US"/>
        </w:rPr>
        <w:t>pilotos</w:t>
      </w:r>
      <w:proofErr w:type="spellEnd"/>
      <w:r w:rsidRPr="00E43513">
        <w:rPr>
          <w:lang w:val="en-US"/>
        </w:rPr>
        <w:t xml:space="preserve"> en </w:t>
      </w:r>
      <w:proofErr w:type="spellStart"/>
      <w:r w:rsidRPr="00E43513">
        <w:rPr>
          <w:lang w:val="en-US"/>
        </w:rPr>
        <w:t>contextos</w:t>
      </w:r>
      <w:proofErr w:type="spellEnd"/>
      <w:r w:rsidRPr="00E43513">
        <w:rPr>
          <w:lang w:val="en-US"/>
        </w:rPr>
        <w:t xml:space="preserve"> con </w:t>
      </w:r>
      <w:proofErr w:type="spellStart"/>
      <w:r w:rsidRPr="00E43513">
        <w:rPr>
          <w:lang w:val="en-US"/>
        </w:rPr>
        <w:t>conectividad</w:t>
      </w:r>
      <w:proofErr w:type="spellEnd"/>
      <w:r w:rsidRPr="00E43513">
        <w:rPr>
          <w:lang w:val="en-US"/>
        </w:rPr>
        <w:t xml:space="preserve"> </w:t>
      </w:r>
      <w:proofErr w:type="spellStart"/>
      <w:r w:rsidRPr="00E43513">
        <w:rPr>
          <w:lang w:val="en-US"/>
        </w:rPr>
        <w:t>limitada</w:t>
      </w:r>
      <w:proofErr w:type="spellEnd"/>
      <w:r w:rsidRPr="00E43513">
        <w:rPr>
          <w:lang w:val="en-US"/>
        </w:rPr>
        <w:t>.</w:t>
      </w:r>
    </w:p>
    <w:p w14:paraId="7F68FF8D" w14:textId="77777777" w:rsidR="00E43513" w:rsidRPr="00E43513" w:rsidRDefault="00E43513" w:rsidP="00BB5A56">
      <w:pPr>
        <w:numPr>
          <w:ilvl w:val="0"/>
          <w:numId w:val="15"/>
        </w:numPr>
      </w:pPr>
      <w:r w:rsidRPr="00E43513">
        <w:rPr>
          <w:b/>
          <w:bCs/>
        </w:rPr>
        <w:t xml:space="preserve">R / Python (pandas, </w:t>
      </w:r>
      <w:proofErr w:type="spellStart"/>
      <w:r w:rsidRPr="00E43513">
        <w:rPr>
          <w:b/>
          <w:bCs/>
        </w:rPr>
        <w:t>scikit-learn</w:t>
      </w:r>
      <w:proofErr w:type="spellEnd"/>
      <w:r w:rsidRPr="00E43513">
        <w:rPr>
          <w:b/>
          <w:bCs/>
        </w:rPr>
        <w:t>):</w:t>
      </w:r>
      <w:r w:rsidRPr="00E43513">
        <w:t xml:space="preserve"> análisis de datos y modelos predictivos; enseñar análisis de señales débiles y visualización.</w:t>
      </w:r>
    </w:p>
    <w:p w14:paraId="7A20CE63" w14:textId="77777777" w:rsidR="00E43513" w:rsidRPr="00E43513" w:rsidRDefault="00E43513" w:rsidP="00BB5A56">
      <w:pPr>
        <w:numPr>
          <w:ilvl w:val="0"/>
          <w:numId w:val="15"/>
        </w:numPr>
      </w:pPr>
      <w:proofErr w:type="spellStart"/>
      <w:r w:rsidRPr="00E43513">
        <w:rPr>
          <w:b/>
          <w:bCs/>
        </w:rPr>
        <w:t>Metabase</w:t>
      </w:r>
      <w:proofErr w:type="spellEnd"/>
      <w:r w:rsidRPr="00E43513">
        <w:rPr>
          <w:b/>
          <w:bCs/>
        </w:rPr>
        <w:t xml:space="preserve"> / </w:t>
      </w:r>
      <w:proofErr w:type="spellStart"/>
      <w:r w:rsidRPr="00E43513">
        <w:rPr>
          <w:b/>
          <w:bCs/>
        </w:rPr>
        <w:t>Power</w:t>
      </w:r>
      <w:proofErr w:type="spellEnd"/>
      <w:r w:rsidRPr="00E43513">
        <w:rPr>
          <w:b/>
          <w:bCs/>
        </w:rPr>
        <w:t xml:space="preserve"> BI / Google Data Studio:</w:t>
      </w:r>
      <w:r w:rsidRPr="00E43513">
        <w:t xml:space="preserve"> creación de </w:t>
      </w:r>
      <w:proofErr w:type="spellStart"/>
      <w:r w:rsidRPr="00E43513">
        <w:t>dashboards</w:t>
      </w:r>
      <w:proofErr w:type="spellEnd"/>
      <w:r w:rsidRPr="00E43513">
        <w:t xml:space="preserve"> para mostrar </w:t>
      </w:r>
      <w:proofErr w:type="spellStart"/>
      <w:r w:rsidRPr="00E43513">
        <w:t>KPIs</w:t>
      </w:r>
      <w:proofErr w:type="spellEnd"/>
      <w:r w:rsidRPr="00E43513">
        <w:t xml:space="preserve"> estratégicos.</w:t>
      </w:r>
    </w:p>
    <w:p w14:paraId="579AAA11" w14:textId="77777777" w:rsidR="00E43513" w:rsidRPr="00E43513" w:rsidRDefault="00E43513" w:rsidP="00BB5A56">
      <w:pPr>
        <w:numPr>
          <w:ilvl w:val="0"/>
          <w:numId w:val="15"/>
        </w:numPr>
      </w:pPr>
      <w:r w:rsidRPr="00E43513">
        <w:rPr>
          <w:b/>
          <w:bCs/>
        </w:rPr>
        <w:t xml:space="preserve">GitHub / </w:t>
      </w:r>
      <w:proofErr w:type="spellStart"/>
      <w:r w:rsidRPr="00E43513">
        <w:rPr>
          <w:b/>
          <w:bCs/>
        </w:rPr>
        <w:t>GitLab</w:t>
      </w:r>
      <w:proofErr w:type="spellEnd"/>
      <w:r w:rsidRPr="00E43513">
        <w:rPr>
          <w:b/>
          <w:bCs/>
        </w:rPr>
        <w:t>:</w:t>
      </w:r>
      <w:r w:rsidRPr="00E43513">
        <w:t xml:space="preserve"> versionado de “estrategia viva” (documentos, </w:t>
      </w:r>
      <w:proofErr w:type="spellStart"/>
      <w:r w:rsidRPr="00E43513">
        <w:t>changelog</w:t>
      </w:r>
      <w:proofErr w:type="spellEnd"/>
      <w:r w:rsidRPr="00E43513">
        <w:t xml:space="preserve"> de decisiones).</w:t>
      </w:r>
    </w:p>
    <w:p w14:paraId="637B42FD" w14:textId="77777777" w:rsidR="00E43513" w:rsidRPr="00E43513" w:rsidRDefault="00E43513" w:rsidP="00BB5A56">
      <w:pPr>
        <w:numPr>
          <w:ilvl w:val="0"/>
          <w:numId w:val="15"/>
        </w:numPr>
      </w:pPr>
      <w:r w:rsidRPr="00E43513">
        <w:rPr>
          <w:b/>
          <w:bCs/>
        </w:rPr>
        <w:t xml:space="preserve">Archi / </w:t>
      </w:r>
      <w:proofErr w:type="spellStart"/>
      <w:r w:rsidRPr="00E43513">
        <w:rPr>
          <w:b/>
          <w:bCs/>
        </w:rPr>
        <w:t>ArchiMate</w:t>
      </w:r>
      <w:proofErr w:type="spellEnd"/>
      <w:r w:rsidRPr="00E43513">
        <w:rPr>
          <w:b/>
          <w:bCs/>
        </w:rPr>
        <w:t>:</w:t>
      </w:r>
      <w:r w:rsidRPr="00E43513">
        <w:t xml:space="preserve"> modelado arquitectura empresarial para alinear negocio–TI (uso avanzado).</w:t>
      </w:r>
    </w:p>
    <w:p w14:paraId="0AC5C492" w14:textId="77777777" w:rsidR="00E43513" w:rsidRPr="00E43513" w:rsidRDefault="00E43513" w:rsidP="00BB5A56">
      <w:pPr>
        <w:numPr>
          <w:ilvl w:val="0"/>
          <w:numId w:val="15"/>
        </w:numPr>
      </w:pPr>
      <w:r w:rsidRPr="00E43513">
        <w:rPr>
          <w:b/>
          <w:bCs/>
        </w:rPr>
        <w:t xml:space="preserve">Plantillas (Google </w:t>
      </w:r>
      <w:proofErr w:type="spellStart"/>
      <w:r w:rsidRPr="00E43513">
        <w:rPr>
          <w:b/>
          <w:bCs/>
        </w:rPr>
        <w:t>Sheets</w:t>
      </w:r>
      <w:proofErr w:type="spellEnd"/>
      <w:r w:rsidRPr="00E43513">
        <w:rPr>
          <w:b/>
          <w:bCs/>
        </w:rPr>
        <w:t xml:space="preserve"> / Excel):</w:t>
      </w:r>
      <w:r w:rsidRPr="00E43513">
        <w:t xml:space="preserve"> matrices de hipótesis, plan piloto, matriz de riesgos y DAFO.</w:t>
      </w:r>
    </w:p>
    <w:p w14:paraId="16A8848B" w14:textId="77777777" w:rsidR="001D51ED" w:rsidRPr="00C97FC1" w:rsidRDefault="001D51ED" w:rsidP="001D51ED"/>
    <w:p w14:paraId="21F6DC91" w14:textId="48BF07CD" w:rsidR="001D51ED" w:rsidRDefault="00C97FC1" w:rsidP="001D51ED">
      <w:pPr>
        <w:rPr>
          <w:lang w:val="es-ES"/>
        </w:rPr>
      </w:pPr>
      <w:r w:rsidRPr="00C97FC1">
        <w:t xml:space="preserve">El pensamiento estratégico se entrena: no es un don mágico sino una práctica disciplinada —como aprender a depurar código complejo o diseñar una arquitectura escalable. En tus clases, estimula a los estudiantes a </w:t>
      </w:r>
      <w:r w:rsidRPr="00C97FC1">
        <w:rPr>
          <w:b/>
          <w:bCs/>
        </w:rPr>
        <w:t>formular hipótesis</w:t>
      </w:r>
      <w:r w:rsidRPr="00C97FC1">
        <w:t xml:space="preserve">, </w:t>
      </w:r>
      <w:r w:rsidRPr="00C97FC1">
        <w:rPr>
          <w:b/>
          <w:bCs/>
        </w:rPr>
        <w:t>probar prototipos</w:t>
      </w:r>
      <w:r w:rsidRPr="00C97FC1">
        <w:t xml:space="preserve"> y </w:t>
      </w:r>
      <w:r w:rsidRPr="00C97FC1">
        <w:rPr>
          <w:b/>
          <w:bCs/>
        </w:rPr>
        <w:t>contar la historia</w:t>
      </w:r>
      <w:r w:rsidRPr="00C97FC1">
        <w:t xml:space="preserve"> que conecte la tecnología con valor real para la gente. Y recuerda: una estrategia solo es buena si puede explicarse en voz alta en menos de dos minutos —si no, probablemente necesitas limpiar tu </w:t>
      </w:r>
      <w:r w:rsidRPr="00C97FC1">
        <w:rPr>
          <w:i/>
          <w:iCs/>
        </w:rPr>
        <w:t>README estratégico</w:t>
      </w:r>
      <w:r w:rsidRPr="00C97FC1">
        <w:t>.</w:t>
      </w:r>
    </w:p>
    <w:p w14:paraId="7F9D94B7" w14:textId="77777777" w:rsidR="001D51ED" w:rsidRPr="001D51ED" w:rsidRDefault="001D51ED" w:rsidP="001D51ED">
      <w:pPr>
        <w:rPr>
          <w:lang w:val="es-ES"/>
        </w:rPr>
      </w:pPr>
    </w:p>
    <w:p w14:paraId="00185E0C" w14:textId="014A894B" w:rsidR="00A941E0" w:rsidRDefault="00A941E0" w:rsidP="004033E4">
      <w:pPr>
        <w:pStyle w:val="Ttulo2"/>
        <w:rPr>
          <w:spacing w:val="2"/>
          <w:lang w:val="es-ES"/>
        </w:rPr>
      </w:pPr>
      <w:bookmarkStart w:id="14" w:name="_Toc206070817"/>
      <w:r>
        <w:rPr>
          <w:spacing w:val="2"/>
          <w:lang w:val="es-ES"/>
        </w:rPr>
        <w:lastRenderedPageBreak/>
        <w:t>Planes de negocio</w:t>
      </w:r>
      <w:bookmarkEnd w:id="14"/>
    </w:p>
    <w:p w14:paraId="1BDFEF67" w14:textId="0906D912" w:rsidR="00AF1374" w:rsidRPr="002A4F31" w:rsidRDefault="00AF1374" w:rsidP="00AF1374">
      <w:r w:rsidRPr="00AF1374">
        <w:t xml:space="preserve">Un </w:t>
      </w:r>
      <w:r w:rsidRPr="00AF1374">
        <w:rPr>
          <w:b/>
          <w:bCs/>
        </w:rPr>
        <w:t>plan de negocio</w:t>
      </w:r>
      <w:r w:rsidRPr="00AF1374">
        <w:t xml:space="preserve"> es un documento estructurado que describe la propuesta de valor, el mercado objetivo, la estrategia comercial, la operativa, el equipo y las proyecciones financieras de una iniciativa. Sirve para: (a) clarificar la viabilidad, (b) alinear al equipo, (c) atraer inversión o crédito y (d) servir como hoja de ruta operativa. Las autoridades de apoyo a emprendedores (p. ej. U.S. Small Business </w:t>
      </w:r>
      <w:proofErr w:type="spellStart"/>
      <w:r w:rsidRPr="00AF1374">
        <w:t>Administration</w:t>
      </w:r>
      <w:proofErr w:type="spellEnd"/>
      <w:r w:rsidRPr="00AF1374">
        <w:t xml:space="preserve">) recomiendan seguir una estructura estándar para asegurar que todas las hipótesis relevantes estén cubiertas. </w:t>
      </w:r>
    </w:p>
    <w:p w14:paraId="78EFFD75" w14:textId="2381BB32" w:rsidR="00AF1374" w:rsidRPr="002A4F31" w:rsidRDefault="00AF1374" w:rsidP="00AF1374"/>
    <w:p w14:paraId="29DB76CE" w14:textId="71853C8E" w:rsidR="00AF1374" w:rsidRPr="00AF1374" w:rsidRDefault="00AF1374" w:rsidP="00AF1374">
      <w:pPr>
        <w:rPr>
          <w:b/>
          <w:bCs/>
        </w:rPr>
      </w:pPr>
      <w:r w:rsidRPr="00AF1374">
        <w:rPr>
          <w:b/>
          <w:bCs/>
        </w:rPr>
        <w:t>Tipos de planes de negocio</w:t>
      </w:r>
    </w:p>
    <w:p w14:paraId="636975B4" w14:textId="77777777" w:rsidR="00AF1374" w:rsidRPr="00AF1374" w:rsidRDefault="00AF1374" w:rsidP="00BB5A56">
      <w:pPr>
        <w:numPr>
          <w:ilvl w:val="0"/>
          <w:numId w:val="16"/>
        </w:numPr>
      </w:pPr>
      <w:r w:rsidRPr="00AF1374">
        <w:rPr>
          <w:b/>
          <w:bCs/>
        </w:rPr>
        <w:t>Plan tradicional (detallado):</w:t>
      </w:r>
      <w:r w:rsidRPr="00AF1374">
        <w:t xml:space="preserve"> 20–50 páginas; usado para inversionistas y bancos.</w:t>
      </w:r>
    </w:p>
    <w:p w14:paraId="5FD5756C" w14:textId="0E4F7CAD" w:rsidR="00AF1374" w:rsidRPr="00AF1374" w:rsidRDefault="00AF1374" w:rsidP="00BB5A56">
      <w:pPr>
        <w:numPr>
          <w:ilvl w:val="0"/>
          <w:numId w:val="16"/>
        </w:numPr>
        <w:rPr>
          <w:lang w:val="en-US"/>
        </w:rPr>
      </w:pPr>
      <w:r w:rsidRPr="00AF1374">
        <w:rPr>
          <w:b/>
          <w:bCs/>
        </w:rPr>
        <w:t xml:space="preserve">Plan Lean / </w:t>
      </w:r>
      <w:proofErr w:type="spellStart"/>
      <w:r w:rsidRPr="00AF1374">
        <w:rPr>
          <w:b/>
          <w:bCs/>
        </w:rPr>
        <w:t>one</w:t>
      </w:r>
      <w:proofErr w:type="spellEnd"/>
      <w:r w:rsidRPr="00AF1374">
        <w:rPr>
          <w:b/>
          <w:bCs/>
        </w:rPr>
        <w:t xml:space="preserve">-page (Lean </w:t>
      </w:r>
      <w:proofErr w:type="spellStart"/>
      <w:r w:rsidRPr="00AF1374">
        <w:rPr>
          <w:b/>
          <w:bCs/>
        </w:rPr>
        <w:t>Canvas</w:t>
      </w:r>
      <w:proofErr w:type="spellEnd"/>
      <w:r w:rsidRPr="00AF1374">
        <w:rPr>
          <w:b/>
          <w:bCs/>
        </w:rPr>
        <w:t>):</w:t>
      </w:r>
      <w:r w:rsidRPr="00AF1374">
        <w:t xml:space="preserve"> hoja única orientada a hipótesis y rapidez; ideal para etapas tempranas. </w:t>
      </w:r>
      <w:r w:rsidRPr="00AF1374">
        <w:rPr>
          <w:lang w:val="en-US"/>
        </w:rPr>
        <w:t xml:space="preserve">(Ash Maurya). </w:t>
      </w:r>
    </w:p>
    <w:p w14:paraId="1B0693D1" w14:textId="77777777" w:rsidR="00AF1374" w:rsidRPr="00AF1374" w:rsidRDefault="00AF1374" w:rsidP="00BB5A56">
      <w:pPr>
        <w:numPr>
          <w:ilvl w:val="0"/>
          <w:numId w:val="16"/>
        </w:numPr>
      </w:pPr>
      <w:r w:rsidRPr="00AF1374">
        <w:rPr>
          <w:b/>
          <w:bCs/>
        </w:rPr>
        <w:t>Plan operativo / interno:</w:t>
      </w:r>
      <w:r w:rsidRPr="00AF1374">
        <w:t xml:space="preserve"> enfocado en hitos, recursos y ejecución; útil para gerentes y equipos técnicos.</w:t>
      </w:r>
    </w:p>
    <w:p w14:paraId="66617BC3" w14:textId="77777777" w:rsidR="00AF1374" w:rsidRPr="00AF1374" w:rsidRDefault="00AF1374" w:rsidP="00BB5A56">
      <w:pPr>
        <w:numPr>
          <w:ilvl w:val="0"/>
          <w:numId w:val="16"/>
        </w:numPr>
      </w:pPr>
      <w:r w:rsidRPr="00AF1374">
        <w:rPr>
          <w:b/>
          <w:bCs/>
        </w:rPr>
        <w:t>Plan para préstamos o subvenciones:</w:t>
      </w:r>
      <w:r w:rsidRPr="00AF1374">
        <w:t xml:space="preserve"> enfatiza flujos de caja, capacidad de pago y riesgos.</w:t>
      </w:r>
    </w:p>
    <w:p w14:paraId="44D5C294" w14:textId="1A6EAA9A" w:rsidR="00AF1374" w:rsidRPr="002A4F31" w:rsidRDefault="00AF1374" w:rsidP="00AF1374"/>
    <w:p w14:paraId="461F7504" w14:textId="77777777" w:rsidR="00AE30EC" w:rsidRPr="002A4F31" w:rsidRDefault="00AE30EC" w:rsidP="00AF1374"/>
    <w:p w14:paraId="02A1E198" w14:textId="77777777" w:rsidR="00AE30EC" w:rsidRPr="002A4F31" w:rsidRDefault="00AE30EC" w:rsidP="00AF1374"/>
    <w:p w14:paraId="2C07943D" w14:textId="77777777" w:rsidR="00AE30EC" w:rsidRPr="002A4F31" w:rsidRDefault="00AE30EC" w:rsidP="00AF1374"/>
    <w:p w14:paraId="4B90B033" w14:textId="77777777" w:rsidR="00AE30EC" w:rsidRPr="002A4F31" w:rsidRDefault="00AE30EC" w:rsidP="00AF1374"/>
    <w:p w14:paraId="71580E80" w14:textId="77777777" w:rsidR="00AE30EC" w:rsidRPr="002A4F31" w:rsidRDefault="00AE30EC" w:rsidP="00AF1374"/>
    <w:p w14:paraId="2E426948" w14:textId="77777777" w:rsidR="00AE30EC" w:rsidRPr="002A4F31" w:rsidRDefault="00AE30EC" w:rsidP="00AF1374"/>
    <w:p w14:paraId="229F7319" w14:textId="77777777" w:rsidR="00AE30EC" w:rsidRPr="002A4F31" w:rsidRDefault="00AE30EC" w:rsidP="00AF1374"/>
    <w:p w14:paraId="1A361A0A" w14:textId="77777777" w:rsidR="00AE30EC" w:rsidRPr="002A4F31" w:rsidRDefault="00AE30EC" w:rsidP="00AF1374"/>
    <w:p w14:paraId="57968054" w14:textId="13C5F1B1" w:rsidR="00AF1374" w:rsidRPr="00AF1374" w:rsidRDefault="00AF1374" w:rsidP="00AF1374">
      <w:pPr>
        <w:rPr>
          <w:b/>
          <w:bCs/>
        </w:rPr>
      </w:pPr>
      <w:r w:rsidRPr="00AF1374">
        <w:rPr>
          <w:b/>
          <w:bCs/>
        </w:rPr>
        <w:lastRenderedPageBreak/>
        <w:t>Estructura recomendada (componentes obligatorios y qué incluir en cada uno)</w:t>
      </w:r>
    </w:p>
    <w:p w14:paraId="43C60B2E" w14:textId="438431A1" w:rsidR="00AF1374" w:rsidRPr="00AF1374" w:rsidRDefault="00AF1374" w:rsidP="00AF1374">
      <w:r w:rsidRPr="00AF1374">
        <w:t xml:space="preserve">A </w:t>
      </w:r>
      <w:r w:rsidR="00970D85" w:rsidRPr="00AF1374">
        <w:t>continuación,</w:t>
      </w:r>
      <w:r w:rsidRPr="00AF1374">
        <w:t xml:space="preserve"> un </w:t>
      </w:r>
      <w:r w:rsidRPr="00AF1374">
        <w:rPr>
          <w:b/>
          <w:bCs/>
        </w:rPr>
        <w:t>esqueleto recomendado</w:t>
      </w:r>
      <w:r w:rsidRPr="00AF1374">
        <w:t xml:space="preserve"> (basado en plantillas de SBA y prácticas de emprendimiento):</w:t>
      </w:r>
    </w:p>
    <w:p w14:paraId="1FA7B66F" w14:textId="4170C2E8" w:rsidR="00AF1374" w:rsidRPr="002A4F31" w:rsidRDefault="00AF1374" w:rsidP="00BB5A56">
      <w:pPr>
        <w:numPr>
          <w:ilvl w:val="0"/>
          <w:numId w:val="17"/>
        </w:numPr>
      </w:pPr>
      <w:r w:rsidRPr="00AF1374">
        <w:rPr>
          <w:b/>
          <w:bCs/>
        </w:rPr>
        <w:t>Portada y datos básicos</w:t>
      </w:r>
      <w:r w:rsidRPr="00AF1374">
        <w:t xml:space="preserve"> — nombre, fecha, versión, contacto. </w:t>
      </w:r>
    </w:p>
    <w:p w14:paraId="000E882F" w14:textId="1DF21AD2" w:rsidR="00AF1374" w:rsidRPr="00AF1374" w:rsidRDefault="00AF1374" w:rsidP="00BB5A56">
      <w:pPr>
        <w:numPr>
          <w:ilvl w:val="0"/>
          <w:numId w:val="17"/>
        </w:numPr>
      </w:pPr>
      <w:r w:rsidRPr="00AF1374">
        <w:rPr>
          <w:b/>
          <w:bCs/>
        </w:rPr>
        <w:t xml:space="preserve">Resumen ejecutivo (Executive </w:t>
      </w:r>
      <w:proofErr w:type="spellStart"/>
      <w:r w:rsidRPr="00AF1374">
        <w:rPr>
          <w:b/>
          <w:bCs/>
        </w:rPr>
        <w:t>summary</w:t>
      </w:r>
      <w:proofErr w:type="spellEnd"/>
      <w:r w:rsidRPr="00AF1374">
        <w:rPr>
          <w:b/>
          <w:bCs/>
        </w:rPr>
        <w:t>)</w:t>
      </w:r>
      <w:r w:rsidRPr="00AF1374">
        <w:t xml:space="preserve"> — 1 página: problema, solución, mercado, modelo de ingresos, tracción mínima y resumen financiero (3 años). </w:t>
      </w:r>
      <w:r w:rsidRPr="00AF1374">
        <w:rPr>
          <w:i/>
          <w:iCs/>
        </w:rPr>
        <w:t>Es lo que leerá primero un inversionista</w:t>
      </w:r>
      <w:r w:rsidRPr="00AF1374">
        <w:t xml:space="preserve">. </w:t>
      </w:r>
    </w:p>
    <w:p w14:paraId="488B2DF8" w14:textId="77777777" w:rsidR="00AF1374" w:rsidRPr="00AF1374" w:rsidRDefault="00AF1374" w:rsidP="00BB5A56">
      <w:pPr>
        <w:numPr>
          <w:ilvl w:val="0"/>
          <w:numId w:val="17"/>
        </w:numPr>
      </w:pPr>
      <w:r w:rsidRPr="00AF1374">
        <w:rPr>
          <w:b/>
          <w:bCs/>
        </w:rPr>
        <w:t>Descripción del negocio / misión</w:t>
      </w:r>
      <w:r w:rsidRPr="00AF1374">
        <w:t xml:space="preserve"> — visión, misión, objetivos estratégicos y ventajas competitivas (</w:t>
      </w:r>
      <w:proofErr w:type="spellStart"/>
      <w:r w:rsidRPr="00AF1374">
        <w:t>core</w:t>
      </w:r>
      <w:proofErr w:type="spellEnd"/>
      <w:r w:rsidRPr="00AF1374">
        <w:t xml:space="preserve"> </w:t>
      </w:r>
      <w:proofErr w:type="spellStart"/>
      <w:r w:rsidRPr="00AF1374">
        <w:t>competencies</w:t>
      </w:r>
      <w:proofErr w:type="spellEnd"/>
      <w:r w:rsidRPr="00AF1374">
        <w:t>).</w:t>
      </w:r>
    </w:p>
    <w:p w14:paraId="1E6F5418" w14:textId="77777777" w:rsidR="00AF1374" w:rsidRPr="00AF1374" w:rsidRDefault="00AF1374" w:rsidP="00BB5A56">
      <w:pPr>
        <w:numPr>
          <w:ilvl w:val="0"/>
          <w:numId w:val="17"/>
        </w:numPr>
      </w:pPr>
      <w:r w:rsidRPr="00AF1374">
        <w:rPr>
          <w:b/>
          <w:bCs/>
        </w:rPr>
        <w:t>Producto/Servicio y propuesta de valor</w:t>
      </w:r>
      <w:r w:rsidRPr="00AF1374">
        <w:t xml:space="preserve"> — descripción técnica (arquitectura, módulos críticos), diferenciadores, IP, </w:t>
      </w:r>
      <w:proofErr w:type="spellStart"/>
      <w:r w:rsidRPr="00AF1374">
        <w:t>roadmap</w:t>
      </w:r>
      <w:proofErr w:type="spellEnd"/>
      <w:r w:rsidRPr="00AF1374">
        <w:t xml:space="preserve"> (MVP → v1 → </w:t>
      </w:r>
      <w:proofErr w:type="spellStart"/>
      <w:r w:rsidRPr="00AF1374">
        <w:t>vN</w:t>
      </w:r>
      <w:proofErr w:type="spellEnd"/>
      <w:r w:rsidRPr="00AF1374">
        <w:t xml:space="preserve">). Aquí un ingeniero en SI debe incluir requerimientos no-funcionales: escalabilidad, seguridad, disponibilidad, política de </w:t>
      </w:r>
      <w:proofErr w:type="spellStart"/>
      <w:r w:rsidRPr="00AF1374">
        <w:t>backup</w:t>
      </w:r>
      <w:proofErr w:type="spellEnd"/>
      <w:r w:rsidRPr="00AF1374">
        <w:t>, compatibilidad offline si aplica.</w:t>
      </w:r>
    </w:p>
    <w:p w14:paraId="2FF9EB65" w14:textId="77777777" w:rsidR="00AF1374" w:rsidRPr="00AF1374" w:rsidRDefault="00AF1374" w:rsidP="00BB5A56">
      <w:pPr>
        <w:numPr>
          <w:ilvl w:val="0"/>
          <w:numId w:val="17"/>
        </w:numPr>
        <w:rPr>
          <w:lang w:val="en-US"/>
        </w:rPr>
      </w:pPr>
      <w:r w:rsidRPr="00AF1374">
        <w:rPr>
          <w:b/>
          <w:bCs/>
        </w:rPr>
        <w:t>Análisis de mercado</w:t>
      </w:r>
      <w:r w:rsidRPr="00AF1374">
        <w:t xml:space="preserve"> — tamaño (TAM/SAM/SOM), segmentación, </w:t>
      </w:r>
      <w:proofErr w:type="spellStart"/>
      <w:r w:rsidRPr="00AF1374">
        <w:t>buyer</w:t>
      </w:r>
      <w:proofErr w:type="spellEnd"/>
      <w:r w:rsidRPr="00AF1374">
        <w:t xml:space="preserve"> personas, comportamiento del cliente en la región (p. ej. niveles de conectividad en zonas rurales de Nicaragua). </w:t>
      </w:r>
      <w:r w:rsidRPr="00AF1374">
        <w:rPr>
          <w:lang w:val="en-US"/>
        </w:rPr>
        <w:t xml:space="preserve">Use </w:t>
      </w:r>
      <w:proofErr w:type="spellStart"/>
      <w:r w:rsidRPr="00AF1374">
        <w:rPr>
          <w:lang w:val="en-US"/>
        </w:rPr>
        <w:t>datos</w:t>
      </w:r>
      <w:proofErr w:type="spellEnd"/>
      <w:r w:rsidRPr="00AF1374">
        <w:rPr>
          <w:lang w:val="en-US"/>
        </w:rPr>
        <w:t xml:space="preserve">, </w:t>
      </w:r>
      <w:proofErr w:type="spellStart"/>
      <w:r w:rsidRPr="00AF1374">
        <w:rPr>
          <w:lang w:val="en-US"/>
        </w:rPr>
        <w:t>encuestas</w:t>
      </w:r>
      <w:proofErr w:type="spellEnd"/>
      <w:r w:rsidRPr="00AF1374">
        <w:rPr>
          <w:lang w:val="en-US"/>
        </w:rPr>
        <w:t xml:space="preserve"> y </w:t>
      </w:r>
      <w:proofErr w:type="spellStart"/>
      <w:r w:rsidRPr="00AF1374">
        <w:rPr>
          <w:lang w:val="en-US"/>
        </w:rPr>
        <w:t>fuentes</w:t>
      </w:r>
      <w:proofErr w:type="spellEnd"/>
      <w:r w:rsidRPr="00AF1374">
        <w:rPr>
          <w:lang w:val="en-US"/>
        </w:rPr>
        <w:t xml:space="preserve"> </w:t>
      </w:r>
      <w:proofErr w:type="spellStart"/>
      <w:r w:rsidRPr="00AF1374">
        <w:rPr>
          <w:lang w:val="en-US"/>
        </w:rPr>
        <w:t>primarias</w:t>
      </w:r>
      <w:proofErr w:type="spellEnd"/>
      <w:r w:rsidRPr="00AF1374">
        <w:rPr>
          <w:lang w:val="en-US"/>
        </w:rPr>
        <w:t>/</w:t>
      </w:r>
      <w:proofErr w:type="spellStart"/>
      <w:r w:rsidRPr="00AF1374">
        <w:rPr>
          <w:lang w:val="en-US"/>
        </w:rPr>
        <w:t>terciarias</w:t>
      </w:r>
      <w:proofErr w:type="spellEnd"/>
      <w:r w:rsidRPr="00AF1374">
        <w:rPr>
          <w:lang w:val="en-US"/>
        </w:rPr>
        <w:t>.</w:t>
      </w:r>
    </w:p>
    <w:p w14:paraId="21C850E5" w14:textId="0E9605EF" w:rsidR="00AF1374" w:rsidRPr="00AF1374" w:rsidRDefault="00AF1374" w:rsidP="00BB5A56">
      <w:pPr>
        <w:numPr>
          <w:ilvl w:val="0"/>
          <w:numId w:val="17"/>
        </w:numPr>
        <w:rPr>
          <w:lang w:val="en-US"/>
        </w:rPr>
      </w:pPr>
      <w:r w:rsidRPr="00AF1374">
        <w:rPr>
          <w:b/>
          <w:bCs/>
        </w:rPr>
        <w:t>Competencia y ventaja competitiva</w:t>
      </w:r>
      <w:r w:rsidRPr="00AF1374">
        <w:t xml:space="preserve"> — mapa competitivo, barreras de entrada, análisis comparativo (precio, </w:t>
      </w:r>
      <w:proofErr w:type="spellStart"/>
      <w:r w:rsidRPr="00AF1374">
        <w:t>features</w:t>
      </w:r>
      <w:proofErr w:type="spellEnd"/>
      <w:r w:rsidRPr="00AF1374">
        <w:t xml:space="preserve">, soporte). </w:t>
      </w:r>
      <w:proofErr w:type="spellStart"/>
      <w:r w:rsidRPr="00AF1374">
        <w:rPr>
          <w:lang w:val="en-US"/>
        </w:rPr>
        <w:t>Herramientas</w:t>
      </w:r>
      <w:proofErr w:type="spellEnd"/>
      <w:r w:rsidRPr="00AF1374">
        <w:rPr>
          <w:lang w:val="en-US"/>
        </w:rPr>
        <w:t xml:space="preserve">: Business Model Canvas para </w:t>
      </w:r>
      <w:proofErr w:type="spellStart"/>
      <w:r w:rsidRPr="00AF1374">
        <w:rPr>
          <w:lang w:val="en-US"/>
        </w:rPr>
        <w:t>resumir</w:t>
      </w:r>
      <w:proofErr w:type="spellEnd"/>
      <w:r w:rsidRPr="00AF1374">
        <w:rPr>
          <w:lang w:val="en-US"/>
        </w:rPr>
        <w:t xml:space="preserve">. </w:t>
      </w:r>
    </w:p>
    <w:p w14:paraId="1CD41472" w14:textId="21100E08" w:rsidR="00AF1374" w:rsidRPr="002A4F31" w:rsidRDefault="00AF1374" w:rsidP="00BB5A56">
      <w:pPr>
        <w:numPr>
          <w:ilvl w:val="0"/>
          <w:numId w:val="17"/>
        </w:numPr>
      </w:pPr>
      <w:r w:rsidRPr="00AF1374">
        <w:rPr>
          <w:b/>
          <w:bCs/>
        </w:rPr>
        <w:t>Modelo de negocio / Monetización</w:t>
      </w:r>
      <w:r w:rsidRPr="00AF1374">
        <w:t xml:space="preserve"> — precios, canales de venta, </w:t>
      </w:r>
      <w:proofErr w:type="spellStart"/>
      <w:r w:rsidRPr="00AF1374">
        <w:t>partners</w:t>
      </w:r>
      <w:proofErr w:type="spellEnd"/>
      <w:r w:rsidRPr="00AF1374">
        <w:t>, estructura de costes y supuestos de conversión (</w:t>
      </w:r>
      <w:proofErr w:type="spellStart"/>
      <w:r w:rsidRPr="00AF1374">
        <w:t>funnel</w:t>
      </w:r>
      <w:proofErr w:type="spellEnd"/>
      <w:r w:rsidRPr="00AF1374">
        <w:t xml:space="preserve">). Se recomienda usar </w:t>
      </w:r>
      <w:r w:rsidRPr="00AF1374">
        <w:rPr>
          <w:b/>
          <w:bCs/>
        </w:rPr>
        <w:t xml:space="preserve">Lean </w:t>
      </w:r>
      <w:proofErr w:type="spellStart"/>
      <w:r w:rsidRPr="00AF1374">
        <w:rPr>
          <w:b/>
          <w:bCs/>
        </w:rPr>
        <w:t>Canvas</w:t>
      </w:r>
      <w:proofErr w:type="spellEnd"/>
      <w:r w:rsidRPr="00AF1374">
        <w:t xml:space="preserve"> o </w:t>
      </w:r>
      <w:r w:rsidRPr="00AF1374">
        <w:rPr>
          <w:b/>
          <w:bCs/>
        </w:rPr>
        <w:t xml:space="preserve">Business </w:t>
      </w:r>
      <w:proofErr w:type="spellStart"/>
      <w:r w:rsidRPr="00AF1374">
        <w:rPr>
          <w:b/>
          <w:bCs/>
        </w:rPr>
        <w:t>Model</w:t>
      </w:r>
      <w:proofErr w:type="spellEnd"/>
      <w:r w:rsidRPr="00AF1374">
        <w:rPr>
          <w:b/>
          <w:bCs/>
        </w:rPr>
        <w:t xml:space="preserve"> </w:t>
      </w:r>
      <w:proofErr w:type="spellStart"/>
      <w:r w:rsidRPr="00AF1374">
        <w:rPr>
          <w:b/>
          <w:bCs/>
        </w:rPr>
        <w:t>Canvas</w:t>
      </w:r>
      <w:proofErr w:type="spellEnd"/>
      <w:r w:rsidRPr="00AF1374">
        <w:t xml:space="preserve"> antes de escribir el plan extenso. </w:t>
      </w:r>
    </w:p>
    <w:p w14:paraId="0F21162F" w14:textId="2891B1A0" w:rsidR="00AF1374" w:rsidRPr="00AF1374" w:rsidRDefault="00AF1374" w:rsidP="00BB5A56">
      <w:pPr>
        <w:numPr>
          <w:ilvl w:val="0"/>
          <w:numId w:val="17"/>
        </w:numPr>
      </w:pPr>
      <w:r w:rsidRPr="00AF1374">
        <w:rPr>
          <w:b/>
          <w:bCs/>
        </w:rPr>
        <w:t>Plan de marketing y ventas</w:t>
      </w:r>
      <w:r w:rsidRPr="00AF1374">
        <w:t xml:space="preserve"> — canales, estrategia digital, presupuesto y métricas (CAC, conversiones). (ver guía SBA). </w:t>
      </w:r>
    </w:p>
    <w:p w14:paraId="035CC878" w14:textId="7857FF3E" w:rsidR="00AF1374" w:rsidRPr="002A4F31" w:rsidRDefault="00AF1374" w:rsidP="00BB5A56">
      <w:pPr>
        <w:numPr>
          <w:ilvl w:val="0"/>
          <w:numId w:val="17"/>
        </w:numPr>
      </w:pPr>
      <w:r w:rsidRPr="00AF1374">
        <w:rPr>
          <w:b/>
          <w:bCs/>
        </w:rPr>
        <w:t>Operaciones y tecnología (plan técnico)</w:t>
      </w:r>
      <w:r w:rsidRPr="00AF1374">
        <w:t xml:space="preserve"> — arquitectura técnica, proveedores </w:t>
      </w:r>
      <w:proofErr w:type="spellStart"/>
      <w:r w:rsidRPr="00AF1374">
        <w:t>cloud</w:t>
      </w:r>
      <w:proofErr w:type="spellEnd"/>
      <w:r w:rsidRPr="00AF1374">
        <w:t xml:space="preserve">, procedimientos de despliegue, SLA y mantenimiento; plan </w:t>
      </w:r>
      <w:r w:rsidRPr="00AF1374">
        <w:lastRenderedPageBreak/>
        <w:t xml:space="preserve">de cumplimiento (protección de datos). En el caso de Nicaragua, incluir referencia a Ley No. 787 (Protección de Datos Personales). </w:t>
      </w:r>
    </w:p>
    <w:p w14:paraId="19834A56" w14:textId="77777777" w:rsidR="00AF1374" w:rsidRPr="00AF1374" w:rsidRDefault="00AF1374" w:rsidP="00BB5A56">
      <w:pPr>
        <w:numPr>
          <w:ilvl w:val="0"/>
          <w:numId w:val="17"/>
        </w:numPr>
      </w:pPr>
      <w:r w:rsidRPr="00AF1374">
        <w:rPr>
          <w:b/>
          <w:bCs/>
        </w:rPr>
        <w:t>Equipo y estructura organizativa</w:t>
      </w:r>
      <w:r w:rsidRPr="00AF1374">
        <w:t xml:space="preserve"> — roles clave, gaps y plan de contratación.</w:t>
      </w:r>
    </w:p>
    <w:p w14:paraId="5CC77532" w14:textId="77777777" w:rsidR="00AF1374" w:rsidRPr="00AF1374" w:rsidRDefault="00AF1374" w:rsidP="00BB5A56">
      <w:pPr>
        <w:numPr>
          <w:ilvl w:val="0"/>
          <w:numId w:val="17"/>
        </w:numPr>
      </w:pPr>
      <w:r w:rsidRPr="00AF1374">
        <w:rPr>
          <w:b/>
          <w:bCs/>
        </w:rPr>
        <w:t>Riesgos y mitigaciones</w:t>
      </w:r>
      <w:r w:rsidRPr="00AF1374">
        <w:t xml:space="preserve"> — tecnológicos, regulatorios (p. ej. cambios en regulación </w:t>
      </w:r>
      <w:proofErr w:type="spellStart"/>
      <w:r w:rsidRPr="00AF1374">
        <w:t>telecom</w:t>
      </w:r>
      <w:proofErr w:type="spellEnd"/>
      <w:r w:rsidRPr="00AF1374">
        <w:t>), de adopción y financieros.</w:t>
      </w:r>
    </w:p>
    <w:p w14:paraId="6AE7E297" w14:textId="62E7EF99" w:rsidR="00AF1374" w:rsidRPr="00AF1374" w:rsidRDefault="00AF1374" w:rsidP="00BB5A56">
      <w:pPr>
        <w:numPr>
          <w:ilvl w:val="0"/>
          <w:numId w:val="17"/>
        </w:numPr>
        <w:rPr>
          <w:lang w:val="en-US"/>
        </w:rPr>
      </w:pPr>
      <w:r w:rsidRPr="00AF1374">
        <w:rPr>
          <w:b/>
          <w:bCs/>
        </w:rPr>
        <w:t>Plan financiero (resumen + tablas)</w:t>
      </w:r>
      <w:r w:rsidRPr="00AF1374">
        <w:t xml:space="preserve"> — proyecciones (resultado, flujo de caja, balance simplificado), supuestos clave, punto de equilibrio y necesidades de financiamiento. </w:t>
      </w:r>
      <w:r w:rsidRPr="00AF1374">
        <w:rPr>
          <w:lang w:val="en-US"/>
        </w:rPr>
        <w:t xml:space="preserve">(Ver </w:t>
      </w:r>
      <w:proofErr w:type="spellStart"/>
      <w:r w:rsidRPr="00AF1374">
        <w:rPr>
          <w:lang w:val="en-US"/>
        </w:rPr>
        <w:t>sección</w:t>
      </w:r>
      <w:proofErr w:type="spellEnd"/>
      <w:r w:rsidRPr="00AF1374">
        <w:rPr>
          <w:lang w:val="en-US"/>
        </w:rPr>
        <w:t xml:space="preserve"> 6 con </w:t>
      </w:r>
      <w:proofErr w:type="spellStart"/>
      <w:r w:rsidRPr="00AF1374">
        <w:rPr>
          <w:lang w:val="en-US"/>
        </w:rPr>
        <w:t>ejemplo</w:t>
      </w:r>
      <w:proofErr w:type="spellEnd"/>
      <w:r w:rsidRPr="00AF1374">
        <w:rPr>
          <w:lang w:val="en-US"/>
        </w:rPr>
        <w:t xml:space="preserve"> </w:t>
      </w:r>
      <w:proofErr w:type="spellStart"/>
      <w:r w:rsidRPr="00AF1374">
        <w:rPr>
          <w:lang w:val="en-US"/>
        </w:rPr>
        <w:t>numérico</w:t>
      </w:r>
      <w:proofErr w:type="spellEnd"/>
      <w:r w:rsidRPr="00AF1374">
        <w:rPr>
          <w:lang w:val="en-US"/>
        </w:rPr>
        <w:t xml:space="preserve">). </w:t>
      </w:r>
    </w:p>
    <w:p w14:paraId="5CECBC7B" w14:textId="77777777" w:rsidR="00AF1374" w:rsidRPr="00AF1374" w:rsidRDefault="00AF1374" w:rsidP="00BB5A56">
      <w:pPr>
        <w:numPr>
          <w:ilvl w:val="0"/>
          <w:numId w:val="17"/>
        </w:numPr>
      </w:pPr>
      <w:r w:rsidRPr="00AF1374">
        <w:rPr>
          <w:b/>
          <w:bCs/>
        </w:rPr>
        <w:t>Anexos</w:t>
      </w:r>
      <w:r w:rsidRPr="00AF1374">
        <w:t xml:space="preserve"> — contratos pilotos, </w:t>
      </w:r>
      <w:proofErr w:type="spellStart"/>
      <w:r w:rsidRPr="00AF1374">
        <w:t>CVs</w:t>
      </w:r>
      <w:proofErr w:type="spellEnd"/>
      <w:r w:rsidRPr="00AF1374">
        <w:t>, resultados de encuestas, prototipos, acuerdos de confidencialidad, hojas de ruta técnicas.</w:t>
      </w:r>
    </w:p>
    <w:p w14:paraId="01079DD1" w14:textId="76DFA702" w:rsidR="00AF1374" w:rsidRPr="002A4F31" w:rsidRDefault="00AF1374" w:rsidP="00AF1374"/>
    <w:p w14:paraId="1C3E1A51" w14:textId="77777777" w:rsidR="00AF1374" w:rsidRPr="00AF1374" w:rsidRDefault="00AF1374" w:rsidP="00AF1374">
      <w:pPr>
        <w:rPr>
          <w:b/>
          <w:bCs/>
        </w:rPr>
      </w:pPr>
      <w:r w:rsidRPr="00AF1374">
        <w:rPr>
          <w:b/>
          <w:bCs/>
        </w:rPr>
        <w:t>4. Particularidades para proyectos TI / Sistemas de Información</w:t>
      </w:r>
    </w:p>
    <w:p w14:paraId="15846288" w14:textId="77777777" w:rsidR="00AF1374" w:rsidRPr="00AF1374" w:rsidRDefault="00AF1374" w:rsidP="00AF1374">
      <w:r w:rsidRPr="00AF1374">
        <w:t>Los proyectos TI tienen ítems específicos que deben aparecer en el plan:</w:t>
      </w:r>
    </w:p>
    <w:p w14:paraId="12C4B6DD" w14:textId="77777777" w:rsidR="00AF1374" w:rsidRPr="00AF1374" w:rsidRDefault="00AF1374" w:rsidP="00BB5A56">
      <w:pPr>
        <w:numPr>
          <w:ilvl w:val="0"/>
          <w:numId w:val="18"/>
        </w:numPr>
      </w:pPr>
      <w:proofErr w:type="spellStart"/>
      <w:r w:rsidRPr="00AF1374">
        <w:rPr>
          <w:b/>
          <w:bCs/>
        </w:rPr>
        <w:t>Roadmap</w:t>
      </w:r>
      <w:proofErr w:type="spellEnd"/>
      <w:r w:rsidRPr="00AF1374">
        <w:rPr>
          <w:b/>
          <w:bCs/>
        </w:rPr>
        <w:t xml:space="preserve"> tecnológico</w:t>
      </w:r>
      <w:r w:rsidRPr="00AF1374">
        <w:t xml:space="preserve"> (MVP → producción → escalado): qué se construye, cuándo y con qué recursos.</w:t>
      </w:r>
    </w:p>
    <w:p w14:paraId="1FA80801" w14:textId="77777777" w:rsidR="00AF1374" w:rsidRPr="00AF1374" w:rsidRDefault="00AF1374" w:rsidP="00BB5A56">
      <w:pPr>
        <w:numPr>
          <w:ilvl w:val="0"/>
          <w:numId w:val="18"/>
        </w:numPr>
      </w:pPr>
      <w:r w:rsidRPr="00AF1374">
        <w:rPr>
          <w:b/>
          <w:bCs/>
        </w:rPr>
        <w:t>Requerimientos no funcionales</w:t>
      </w:r>
      <w:r w:rsidRPr="00AF1374">
        <w:t xml:space="preserve">: disponibilidad (% </w:t>
      </w:r>
      <w:proofErr w:type="spellStart"/>
      <w:r w:rsidRPr="00AF1374">
        <w:t>uptime</w:t>
      </w:r>
      <w:proofErr w:type="spellEnd"/>
      <w:r w:rsidRPr="00AF1374">
        <w:t>), respuesta (latencia), requisitos de seguridad (cifrado en reposo y tránsito), normas y certificaciones.</w:t>
      </w:r>
    </w:p>
    <w:p w14:paraId="0C47C3AE" w14:textId="7D16DD2D" w:rsidR="00AF1374" w:rsidRPr="002A4F31" w:rsidRDefault="00AF1374" w:rsidP="00BB5A56">
      <w:pPr>
        <w:numPr>
          <w:ilvl w:val="0"/>
          <w:numId w:val="18"/>
        </w:numPr>
      </w:pPr>
      <w:r w:rsidRPr="00AF1374">
        <w:rPr>
          <w:b/>
          <w:bCs/>
        </w:rPr>
        <w:t>Plan de datos y cumplimiento</w:t>
      </w:r>
      <w:r w:rsidRPr="00AF1374">
        <w:t xml:space="preserve">: políticas de privacidad, consentimiento, almacenamiento (local vs. </w:t>
      </w:r>
      <w:proofErr w:type="spellStart"/>
      <w:r w:rsidRPr="00AF1374">
        <w:t>cloud</w:t>
      </w:r>
      <w:proofErr w:type="spellEnd"/>
      <w:r w:rsidRPr="00AF1374">
        <w:t xml:space="preserve">), y cumplimiento de Ley No. 787 en Nicaragua. </w:t>
      </w:r>
    </w:p>
    <w:p w14:paraId="382A939C" w14:textId="77777777" w:rsidR="00AF1374" w:rsidRPr="00AF1374" w:rsidRDefault="00AF1374" w:rsidP="00BB5A56">
      <w:pPr>
        <w:numPr>
          <w:ilvl w:val="0"/>
          <w:numId w:val="18"/>
        </w:numPr>
      </w:pPr>
      <w:r w:rsidRPr="00AF1374">
        <w:rPr>
          <w:b/>
          <w:bCs/>
        </w:rPr>
        <w:t>Operación y soporte</w:t>
      </w:r>
      <w:r w:rsidRPr="00AF1374">
        <w:t xml:space="preserve">: modelo de servicio (SaaS, </w:t>
      </w:r>
      <w:proofErr w:type="spellStart"/>
      <w:r w:rsidRPr="00AF1374">
        <w:t>on</w:t>
      </w:r>
      <w:proofErr w:type="spellEnd"/>
      <w:r w:rsidRPr="00AF1374">
        <w:t xml:space="preserve">-premise), equipos de soporte, </w:t>
      </w:r>
      <w:proofErr w:type="spellStart"/>
      <w:r w:rsidRPr="00AF1374">
        <w:t>SLAs</w:t>
      </w:r>
      <w:proofErr w:type="spellEnd"/>
      <w:r w:rsidRPr="00AF1374">
        <w:t>.</w:t>
      </w:r>
    </w:p>
    <w:p w14:paraId="546D9C01" w14:textId="77777777" w:rsidR="00AF1374" w:rsidRPr="00AF1374" w:rsidRDefault="00AF1374" w:rsidP="00BB5A56">
      <w:pPr>
        <w:numPr>
          <w:ilvl w:val="0"/>
          <w:numId w:val="18"/>
        </w:numPr>
      </w:pPr>
      <w:r w:rsidRPr="00AF1374">
        <w:rPr>
          <w:b/>
          <w:bCs/>
        </w:rPr>
        <w:t>Costos recurrentes</w:t>
      </w:r>
      <w:r w:rsidRPr="00AF1374">
        <w:t xml:space="preserve">: hosting, CDN, licencias, monitoreo, soporte, </w:t>
      </w:r>
      <w:proofErr w:type="spellStart"/>
      <w:r w:rsidRPr="00AF1374">
        <w:t>backups</w:t>
      </w:r>
      <w:proofErr w:type="spellEnd"/>
      <w:r w:rsidRPr="00AF1374">
        <w:t xml:space="preserve"> y seguridad.</w:t>
      </w:r>
    </w:p>
    <w:p w14:paraId="0C06A9BC" w14:textId="71300573" w:rsidR="00AF1374" w:rsidRPr="00AF1374" w:rsidRDefault="00AF1374" w:rsidP="00BB5A56">
      <w:pPr>
        <w:numPr>
          <w:ilvl w:val="0"/>
          <w:numId w:val="18"/>
        </w:numPr>
      </w:pPr>
      <w:r w:rsidRPr="00AF1374">
        <w:rPr>
          <w:b/>
          <w:bCs/>
        </w:rPr>
        <w:t>Métrica de producto</w:t>
      </w:r>
      <w:r w:rsidRPr="00AF1374">
        <w:t xml:space="preserve">: MRR/ARR, </w:t>
      </w:r>
      <w:proofErr w:type="spellStart"/>
      <w:r w:rsidRPr="00AF1374">
        <w:t>churn</w:t>
      </w:r>
      <w:proofErr w:type="spellEnd"/>
      <w:r w:rsidRPr="00AF1374">
        <w:t xml:space="preserve">, ARPU, CAC, tiempo de resolución de incidencias (MTTR), tasa de adopción. Fórmulas prácticas y referencias en sección financiera. </w:t>
      </w:r>
    </w:p>
    <w:p w14:paraId="7BEC7F4F" w14:textId="2E1BCCD0" w:rsidR="00AF1374" w:rsidRPr="00AF1374" w:rsidRDefault="00AF1374" w:rsidP="00AF1374">
      <w:pPr>
        <w:rPr>
          <w:b/>
          <w:bCs/>
        </w:rPr>
      </w:pPr>
      <w:r w:rsidRPr="00AF1374">
        <w:rPr>
          <w:b/>
          <w:bCs/>
        </w:rPr>
        <w:lastRenderedPageBreak/>
        <w:t xml:space="preserve">Fuentes </w:t>
      </w:r>
      <w:r w:rsidR="00751634" w:rsidRPr="00AF1374">
        <w:rPr>
          <w:b/>
          <w:bCs/>
        </w:rPr>
        <w:t xml:space="preserve">y canales </w:t>
      </w:r>
      <w:r w:rsidRPr="00AF1374">
        <w:rPr>
          <w:b/>
          <w:bCs/>
        </w:rPr>
        <w:t xml:space="preserve">de financiamiento </w:t>
      </w:r>
    </w:p>
    <w:p w14:paraId="3ADCE1ED" w14:textId="77777777" w:rsidR="00AF1374" w:rsidRPr="00AF1374" w:rsidRDefault="00AF1374" w:rsidP="00BB5A56">
      <w:pPr>
        <w:numPr>
          <w:ilvl w:val="0"/>
          <w:numId w:val="19"/>
        </w:numPr>
        <w:rPr>
          <w:lang w:val="en-US"/>
        </w:rPr>
      </w:pPr>
      <w:proofErr w:type="spellStart"/>
      <w:r w:rsidRPr="00AF1374">
        <w:rPr>
          <w:b/>
          <w:bCs/>
          <w:lang w:val="en-US"/>
        </w:rPr>
        <w:t>Recursos</w:t>
      </w:r>
      <w:proofErr w:type="spellEnd"/>
      <w:r w:rsidRPr="00AF1374">
        <w:rPr>
          <w:b/>
          <w:bCs/>
          <w:lang w:val="en-US"/>
        </w:rPr>
        <w:t xml:space="preserve"> </w:t>
      </w:r>
      <w:proofErr w:type="spellStart"/>
      <w:r w:rsidRPr="00AF1374">
        <w:rPr>
          <w:b/>
          <w:bCs/>
          <w:lang w:val="en-US"/>
        </w:rPr>
        <w:t>propios</w:t>
      </w:r>
      <w:proofErr w:type="spellEnd"/>
      <w:r w:rsidRPr="00AF1374">
        <w:rPr>
          <w:b/>
          <w:bCs/>
          <w:lang w:val="en-US"/>
        </w:rPr>
        <w:t xml:space="preserve"> / bootstrapping.</w:t>
      </w:r>
    </w:p>
    <w:p w14:paraId="46D40E0D" w14:textId="77777777" w:rsidR="00AF1374" w:rsidRPr="00AF1374" w:rsidRDefault="00AF1374" w:rsidP="00BB5A56">
      <w:pPr>
        <w:numPr>
          <w:ilvl w:val="0"/>
          <w:numId w:val="19"/>
        </w:numPr>
      </w:pPr>
      <w:r w:rsidRPr="00AF1374">
        <w:rPr>
          <w:b/>
          <w:bCs/>
        </w:rPr>
        <w:t>Subvenciones y programas de cooperación internacional</w:t>
      </w:r>
      <w:r w:rsidRPr="00AF1374">
        <w:t xml:space="preserve"> (</w:t>
      </w:r>
      <w:proofErr w:type="spellStart"/>
      <w:r w:rsidRPr="00AF1374">
        <w:t>ONGs</w:t>
      </w:r>
      <w:proofErr w:type="spellEnd"/>
      <w:r w:rsidRPr="00AF1374">
        <w:t>, bancos de desarrollo, proyectos de la Unión Europea / USAID / BID que a menudo financian innovación en agro, inclusión financiera y educación).</w:t>
      </w:r>
    </w:p>
    <w:p w14:paraId="502BD11A" w14:textId="77777777" w:rsidR="00AF1374" w:rsidRPr="00AF1374" w:rsidRDefault="00AF1374" w:rsidP="00BB5A56">
      <w:pPr>
        <w:numPr>
          <w:ilvl w:val="0"/>
          <w:numId w:val="19"/>
        </w:numPr>
      </w:pPr>
      <w:r w:rsidRPr="00AF1374">
        <w:rPr>
          <w:b/>
          <w:bCs/>
        </w:rPr>
        <w:t>Programas locales de incubación / aceleración</w:t>
      </w:r>
      <w:r w:rsidRPr="00AF1374">
        <w:t xml:space="preserve"> (universidades y cámaras empresariales).</w:t>
      </w:r>
    </w:p>
    <w:p w14:paraId="3C01BE1E" w14:textId="77777777" w:rsidR="00AF1374" w:rsidRPr="00AF1374" w:rsidRDefault="00AF1374" w:rsidP="00BB5A56">
      <w:pPr>
        <w:numPr>
          <w:ilvl w:val="0"/>
          <w:numId w:val="19"/>
        </w:numPr>
      </w:pPr>
      <w:r w:rsidRPr="00AF1374">
        <w:rPr>
          <w:b/>
          <w:bCs/>
        </w:rPr>
        <w:t>Crédito bancario o microcrédito</w:t>
      </w:r>
      <w:r w:rsidRPr="00AF1374">
        <w:t xml:space="preserve"> (para empresas más consolidadas).</w:t>
      </w:r>
    </w:p>
    <w:p w14:paraId="29E75F6A" w14:textId="77777777" w:rsidR="00AF1374" w:rsidRPr="00AF1374" w:rsidRDefault="00AF1374" w:rsidP="00BB5A56">
      <w:pPr>
        <w:numPr>
          <w:ilvl w:val="0"/>
          <w:numId w:val="19"/>
        </w:numPr>
      </w:pPr>
      <w:r w:rsidRPr="00AF1374">
        <w:rPr>
          <w:b/>
          <w:bCs/>
        </w:rPr>
        <w:t>Inversión ángel / VC</w:t>
      </w:r>
      <w:r w:rsidRPr="00AF1374">
        <w:t xml:space="preserve"> (en mercados limitados, buscar inversores regionales en Centroamérica).</w:t>
      </w:r>
    </w:p>
    <w:p w14:paraId="27445C40" w14:textId="77777777" w:rsidR="00AE30EC" w:rsidRPr="002A4F31" w:rsidRDefault="00AE30EC" w:rsidP="00AF1374"/>
    <w:p w14:paraId="792B8F1D" w14:textId="48385E86" w:rsidR="00AF1374" w:rsidRPr="00AF1374" w:rsidRDefault="00AF1374" w:rsidP="00AF1374">
      <w:pPr>
        <w:rPr>
          <w:b/>
          <w:bCs/>
        </w:rPr>
      </w:pPr>
      <w:r w:rsidRPr="00AF1374">
        <w:rPr>
          <w:b/>
          <w:bCs/>
        </w:rPr>
        <w:t>Ejemplo</w:t>
      </w:r>
      <w:r w:rsidR="00250C19">
        <w:rPr>
          <w:b/>
          <w:bCs/>
        </w:rPr>
        <w:t xml:space="preserve"> - </w:t>
      </w:r>
      <w:r w:rsidRPr="00AF1374">
        <w:rPr>
          <w:b/>
          <w:bCs/>
        </w:rPr>
        <w:t>proyección financiera (SaaS para gestión de microcréditos a cooperativas — ejemplo numérico paso a paso)</w:t>
      </w:r>
    </w:p>
    <w:p w14:paraId="171E4453" w14:textId="77777777" w:rsidR="00AF1374" w:rsidRPr="00AF1374" w:rsidRDefault="00AF1374" w:rsidP="00AF1374">
      <w:r w:rsidRPr="00AF1374">
        <w:rPr>
          <w:b/>
          <w:bCs/>
        </w:rPr>
        <w:t>Contexto</w:t>
      </w:r>
      <w:r w:rsidRPr="00AF1374">
        <w:t xml:space="preserve">: plataforma SaaS dirigida a cooperativas rurales en Nicaragua que digitaliza solicitudes, </w:t>
      </w:r>
      <w:proofErr w:type="spellStart"/>
      <w:r w:rsidRPr="00AF1374">
        <w:t>scoring</w:t>
      </w:r>
      <w:proofErr w:type="spellEnd"/>
      <w:r w:rsidRPr="00AF1374">
        <w:t xml:space="preserve"> alternativo y trazabilidad de préstamos. Precio de suscripción por cooperativa: </w:t>
      </w:r>
      <w:r w:rsidRPr="00AF1374">
        <w:rPr>
          <w:b/>
          <w:bCs/>
        </w:rPr>
        <w:t>US$30 / mes</w:t>
      </w:r>
      <w:r w:rsidRPr="00AF1374">
        <w:t xml:space="preserve"> (plan estándar). Objetivo didáctico: calcular ingresos y rentabilidad simplificada a 3 años con supuestos sencillos.</w:t>
      </w:r>
    </w:p>
    <w:p w14:paraId="7F2FD022" w14:textId="77777777" w:rsidR="00AF1374" w:rsidRPr="00AF1374" w:rsidRDefault="00AF1374" w:rsidP="00AF1374">
      <w:pPr>
        <w:rPr>
          <w:b/>
          <w:bCs/>
          <w:lang w:val="en-US"/>
        </w:rPr>
      </w:pPr>
      <w:proofErr w:type="spellStart"/>
      <w:r w:rsidRPr="00AF1374">
        <w:rPr>
          <w:b/>
          <w:bCs/>
          <w:lang w:val="en-US"/>
        </w:rPr>
        <w:t>Supuestos</w:t>
      </w:r>
      <w:proofErr w:type="spellEnd"/>
      <w:r w:rsidRPr="00AF1374">
        <w:rPr>
          <w:b/>
          <w:bCs/>
          <w:lang w:val="en-US"/>
        </w:rPr>
        <w:t xml:space="preserve"> (claros y </w:t>
      </w:r>
      <w:proofErr w:type="spellStart"/>
      <w:r w:rsidRPr="00AF1374">
        <w:rPr>
          <w:b/>
          <w:bCs/>
          <w:lang w:val="en-US"/>
        </w:rPr>
        <w:t>explicitados</w:t>
      </w:r>
      <w:proofErr w:type="spellEnd"/>
      <w:r w:rsidRPr="00AF1374">
        <w:rPr>
          <w:b/>
          <w:bCs/>
          <w:lang w:val="en-US"/>
        </w:rPr>
        <w:t>)</w:t>
      </w:r>
    </w:p>
    <w:p w14:paraId="68509A17" w14:textId="77777777" w:rsidR="00AF1374" w:rsidRPr="00AF1374" w:rsidRDefault="00AF1374" w:rsidP="00BB5A56">
      <w:pPr>
        <w:numPr>
          <w:ilvl w:val="0"/>
          <w:numId w:val="20"/>
        </w:numPr>
      </w:pPr>
      <w:r w:rsidRPr="00AF1374">
        <w:t xml:space="preserve">Precio (ARPU) por cooperativa = </w:t>
      </w:r>
      <w:r w:rsidRPr="00AF1374">
        <w:rPr>
          <w:b/>
          <w:bCs/>
        </w:rPr>
        <w:t>US$30 / mes</w:t>
      </w:r>
      <w:r w:rsidRPr="00AF1374">
        <w:t>.</w:t>
      </w:r>
    </w:p>
    <w:p w14:paraId="77345A5D" w14:textId="77777777" w:rsidR="00AF1374" w:rsidRPr="00AF1374" w:rsidRDefault="00AF1374" w:rsidP="00BB5A56">
      <w:pPr>
        <w:numPr>
          <w:ilvl w:val="0"/>
          <w:numId w:val="20"/>
        </w:numPr>
      </w:pPr>
      <w:r w:rsidRPr="00AF1374">
        <w:t xml:space="preserve">Clientes promedios por año: Año1 = </w:t>
      </w:r>
      <w:r w:rsidRPr="00AF1374">
        <w:rPr>
          <w:b/>
          <w:bCs/>
        </w:rPr>
        <w:t>50</w:t>
      </w:r>
      <w:r w:rsidRPr="00AF1374">
        <w:t xml:space="preserve"> cooperativas; Año2 = </w:t>
      </w:r>
      <w:r w:rsidRPr="00AF1374">
        <w:rPr>
          <w:b/>
          <w:bCs/>
        </w:rPr>
        <w:t>150</w:t>
      </w:r>
      <w:r w:rsidRPr="00AF1374">
        <w:t xml:space="preserve">; Año3 = </w:t>
      </w:r>
      <w:r w:rsidRPr="00AF1374">
        <w:rPr>
          <w:b/>
          <w:bCs/>
        </w:rPr>
        <w:t>300</w:t>
      </w:r>
      <w:r w:rsidRPr="00AF1374">
        <w:t xml:space="preserve">. </w:t>
      </w:r>
      <w:r w:rsidRPr="00AF1374">
        <w:rPr>
          <w:i/>
          <w:iCs/>
        </w:rPr>
        <w:t>(hipótesis de crecimiento que los estudiantes deben justificar con plan de ventas)</w:t>
      </w:r>
      <w:r w:rsidRPr="00AF1374">
        <w:t>.</w:t>
      </w:r>
    </w:p>
    <w:p w14:paraId="2E7BA536" w14:textId="77777777" w:rsidR="00AF1374" w:rsidRPr="00AF1374" w:rsidRDefault="00AF1374" w:rsidP="00BB5A56">
      <w:pPr>
        <w:numPr>
          <w:ilvl w:val="0"/>
          <w:numId w:val="20"/>
        </w:numPr>
      </w:pPr>
      <w:r w:rsidRPr="00AF1374">
        <w:t xml:space="preserve">COGS (hosting, soporte básico) = </w:t>
      </w:r>
      <w:r w:rsidRPr="00AF1374">
        <w:rPr>
          <w:b/>
          <w:bCs/>
        </w:rPr>
        <w:t>20%</w:t>
      </w:r>
      <w:r w:rsidRPr="00AF1374">
        <w:t xml:space="preserve"> de los ingresos.</w:t>
      </w:r>
    </w:p>
    <w:p w14:paraId="587DD32B" w14:textId="77777777" w:rsidR="00AF1374" w:rsidRPr="00AF1374" w:rsidRDefault="00AF1374" w:rsidP="00BB5A56">
      <w:pPr>
        <w:numPr>
          <w:ilvl w:val="0"/>
          <w:numId w:val="20"/>
        </w:numPr>
      </w:pPr>
      <w:r w:rsidRPr="00AF1374">
        <w:t xml:space="preserve">OPEX (salarios, marketing, soporte adicional, desarrollo) estimado: Año1 = </w:t>
      </w:r>
      <w:r w:rsidRPr="00AF1374">
        <w:rPr>
          <w:b/>
          <w:bCs/>
        </w:rPr>
        <w:t>US$25,000</w:t>
      </w:r>
      <w:r w:rsidRPr="00AF1374">
        <w:t xml:space="preserve">, Año2 = </w:t>
      </w:r>
      <w:r w:rsidRPr="00AF1374">
        <w:rPr>
          <w:b/>
          <w:bCs/>
        </w:rPr>
        <w:t>US$30,000</w:t>
      </w:r>
      <w:r w:rsidRPr="00AF1374">
        <w:t xml:space="preserve">, Año3 = </w:t>
      </w:r>
      <w:r w:rsidRPr="00AF1374">
        <w:rPr>
          <w:b/>
          <w:bCs/>
        </w:rPr>
        <w:t>US$40,000</w:t>
      </w:r>
      <w:r w:rsidRPr="00AF1374">
        <w:t>.</w:t>
      </w:r>
    </w:p>
    <w:p w14:paraId="6E1B0E8E" w14:textId="77777777" w:rsidR="00AF1374" w:rsidRPr="00AF1374" w:rsidRDefault="00AF1374" w:rsidP="00BB5A56">
      <w:pPr>
        <w:numPr>
          <w:ilvl w:val="0"/>
          <w:numId w:val="20"/>
        </w:numPr>
      </w:pPr>
      <w:r w:rsidRPr="00AF1374">
        <w:t xml:space="preserve">CAC (costo de adquisición por cliente/cooperativa) = </w:t>
      </w:r>
      <w:r w:rsidRPr="00AF1374">
        <w:rPr>
          <w:b/>
          <w:bCs/>
        </w:rPr>
        <w:t>US$200</w:t>
      </w:r>
      <w:r w:rsidRPr="00AF1374">
        <w:t>.</w:t>
      </w:r>
    </w:p>
    <w:p w14:paraId="1F0A5A0B" w14:textId="77777777" w:rsidR="00AF1374" w:rsidRPr="00AF1374" w:rsidRDefault="00AF1374" w:rsidP="00BB5A56">
      <w:pPr>
        <w:numPr>
          <w:ilvl w:val="0"/>
          <w:numId w:val="20"/>
        </w:numPr>
      </w:pPr>
      <w:proofErr w:type="spellStart"/>
      <w:r w:rsidRPr="00AF1374">
        <w:t>Churn</w:t>
      </w:r>
      <w:proofErr w:type="spellEnd"/>
      <w:r w:rsidRPr="00AF1374">
        <w:t xml:space="preserve"> anual = </w:t>
      </w:r>
      <w:r w:rsidRPr="00AF1374">
        <w:rPr>
          <w:b/>
          <w:bCs/>
        </w:rPr>
        <w:t>20%</w:t>
      </w:r>
      <w:r w:rsidRPr="00AF1374">
        <w:t xml:space="preserve"> (es </w:t>
      </w:r>
      <w:proofErr w:type="gramStart"/>
      <w:r w:rsidRPr="00AF1374">
        <w:t>un número didáctico a discutir</w:t>
      </w:r>
      <w:proofErr w:type="gramEnd"/>
      <w:r w:rsidRPr="00AF1374">
        <w:t>).</w:t>
      </w:r>
    </w:p>
    <w:p w14:paraId="26665970" w14:textId="77777777" w:rsidR="00113174" w:rsidRDefault="00113174" w:rsidP="00AF1374"/>
    <w:p w14:paraId="1983A04D" w14:textId="199C3BBB" w:rsidR="00AF1374" w:rsidRPr="00AF1374" w:rsidRDefault="00AF1374" w:rsidP="00AF1374">
      <w:pPr>
        <w:rPr>
          <w:b/>
          <w:bCs/>
        </w:rPr>
      </w:pPr>
      <w:r w:rsidRPr="00AF1374">
        <w:rPr>
          <w:b/>
          <w:bCs/>
        </w:rPr>
        <w:lastRenderedPageBreak/>
        <w:t>Cálculo de ingresos anuales (ARR) — paso a paso (cálculo explícito)</w:t>
      </w:r>
    </w:p>
    <w:p w14:paraId="69A9665D" w14:textId="77777777" w:rsidR="00AF1374" w:rsidRPr="00AF1374" w:rsidRDefault="00AF1374" w:rsidP="00AF1374">
      <w:r w:rsidRPr="00AF1374">
        <w:rPr>
          <w:b/>
          <w:bCs/>
        </w:rPr>
        <w:t>Fórmula básica:</w:t>
      </w:r>
      <w:r w:rsidRPr="00AF1374">
        <w:t xml:space="preserve"> Ingresos anuales = Precio mensual × #clientes promedio × 12</w:t>
      </w:r>
    </w:p>
    <w:p w14:paraId="22C8E710" w14:textId="77777777" w:rsidR="00AF1374" w:rsidRPr="00AF1374" w:rsidRDefault="00AF1374" w:rsidP="00E83A69">
      <w:pPr>
        <w:jc w:val="left"/>
        <w:rPr>
          <w:lang w:val="en-US"/>
        </w:rPr>
      </w:pPr>
      <w:r w:rsidRPr="00AF1374">
        <w:rPr>
          <w:b/>
          <w:bCs/>
          <w:lang w:val="en-US"/>
        </w:rPr>
        <w:t>Año 1</w:t>
      </w:r>
    </w:p>
    <w:p w14:paraId="10550C29" w14:textId="77777777" w:rsidR="00AF1374" w:rsidRPr="00AF1374" w:rsidRDefault="00AF1374" w:rsidP="00BB5A56">
      <w:pPr>
        <w:numPr>
          <w:ilvl w:val="0"/>
          <w:numId w:val="21"/>
        </w:numPr>
        <w:jc w:val="left"/>
        <w:rPr>
          <w:lang w:val="en-US"/>
        </w:rPr>
      </w:pPr>
      <w:r w:rsidRPr="00AF1374">
        <w:rPr>
          <w:lang w:val="en-US"/>
        </w:rPr>
        <w:t xml:space="preserve">Paso 1: </w:t>
      </w:r>
      <w:proofErr w:type="spellStart"/>
      <w:r w:rsidRPr="00AF1374">
        <w:rPr>
          <w:lang w:val="en-US"/>
        </w:rPr>
        <w:t>calcular</w:t>
      </w:r>
      <w:proofErr w:type="spellEnd"/>
      <w:r w:rsidRPr="00AF1374">
        <w:rPr>
          <w:lang w:val="en-US"/>
        </w:rPr>
        <w:t xml:space="preserve"> </w:t>
      </w:r>
      <w:proofErr w:type="spellStart"/>
      <w:r w:rsidRPr="00AF1374">
        <w:rPr>
          <w:lang w:val="en-US"/>
        </w:rPr>
        <w:t>ingreso</w:t>
      </w:r>
      <w:proofErr w:type="spellEnd"/>
      <w:r w:rsidRPr="00AF1374">
        <w:rPr>
          <w:lang w:val="en-US"/>
        </w:rPr>
        <w:t xml:space="preserve"> </w:t>
      </w:r>
      <w:proofErr w:type="spellStart"/>
      <w:r w:rsidRPr="00AF1374">
        <w:rPr>
          <w:lang w:val="en-US"/>
        </w:rPr>
        <w:t>mensual</w:t>
      </w:r>
      <w:proofErr w:type="spellEnd"/>
      <w:r w:rsidRPr="00AF1374">
        <w:rPr>
          <w:lang w:val="en-US"/>
        </w:rPr>
        <w:t xml:space="preserve">: 30 × 50 </w:t>
      </w:r>
      <w:proofErr w:type="gramStart"/>
      <w:r w:rsidRPr="00AF1374">
        <w:rPr>
          <w:lang w:val="en-US"/>
        </w:rPr>
        <w:t>= ?</w:t>
      </w:r>
      <w:proofErr w:type="gramEnd"/>
    </w:p>
    <w:p w14:paraId="29C02EFA" w14:textId="77777777" w:rsidR="00AF1374" w:rsidRPr="00AF1374" w:rsidRDefault="00AF1374" w:rsidP="00BB5A56">
      <w:pPr>
        <w:numPr>
          <w:ilvl w:val="1"/>
          <w:numId w:val="21"/>
        </w:numPr>
        <w:jc w:val="left"/>
      </w:pPr>
      <w:r w:rsidRPr="00AF1374">
        <w:t>30 × 50 = 1,500. (treinta por cincuenta = mil quinientos)</w:t>
      </w:r>
    </w:p>
    <w:p w14:paraId="4CD6FB7F" w14:textId="77777777" w:rsidR="00AF1374" w:rsidRPr="00AF1374" w:rsidRDefault="00AF1374" w:rsidP="00BB5A56">
      <w:pPr>
        <w:numPr>
          <w:ilvl w:val="0"/>
          <w:numId w:val="21"/>
        </w:numPr>
        <w:jc w:val="left"/>
        <w:rPr>
          <w:lang w:val="en-US"/>
        </w:rPr>
      </w:pPr>
      <w:r w:rsidRPr="00AF1374">
        <w:rPr>
          <w:lang w:val="en-US"/>
        </w:rPr>
        <w:t xml:space="preserve">Paso 2: </w:t>
      </w:r>
      <w:proofErr w:type="spellStart"/>
      <w:r w:rsidRPr="00AF1374">
        <w:rPr>
          <w:lang w:val="en-US"/>
        </w:rPr>
        <w:t>anualizar</w:t>
      </w:r>
      <w:proofErr w:type="spellEnd"/>
      <w:r w:rsidRPr="00AF1374">
        <w:rPr>
          <w:lang w:val="en-US"/>
        </w:rPr>
        <w:t xml:space="preserve">: 1,500 × 12 </w:t>
      </w:r>
      <w:proofErr w:type="gramStart"/>
      <w:r w:rsidRPr="00AF1374">
        <w:rPr>
          <w:lang w:val="en-US"/>
        </w:rPr>
        <w:t>= ?</w:t>
      </w:r>
      <w:proofErr w:type="gramEnd"/>
    </w:p>
    <w:p w14:paraId="6E7B0655" w14:textId="77777777" w:rsidR="00AF1374" w:rsidRPr="00AF1374" w:rsidRDefault="00AF1374" w:rsidP="00BB5A56">
      <w:pPr>
        <w:numPr>
          <w:ilvl w:val="1"/>
          <w:numId w:val="21"/>
        </w:numPr>
        <w:jc w:val="left"/>
      </w:pPr>
      <w:r w:rsidRPr="00AF1374">
        <w:t>1,500 × 12 = 18,000. (mil quinientos por doce = dieciocho mil)</w:t>
      </w:r>
      <w:r w:rsidRPr="00AF1374">
        <w:br/>
      </w:r>
      <w:r w:rsidRPr="00AF1374">
        <w:rPr>
          <w:b/>
          <w:bCs/>
        </w:rPr>
        <w:t>=&gt; Ingresos año 1 = US$ 18,000.</w:t>
      </w:r>
    </w:p>
    <w:p w14:paraId="00AEEADC" w14:textId="77777777" w:rsidR="00AF1374" w:rsidRPr="00AF1374" w:rsidRDefault="00AF1374" w:rsidP="00E83A69">
      <w:pPr>
        <w:jc w:val="left"/>
        <w:rPr>
          <w:lang w:val="en-US"/>
        </w:rPr>
      </w:pPr>
      <w:r w:rsidRPr="00AF1374">
        <w:rPr>
          <w:b/>
          <w:bCs/>
          <w:lang w:val="en-US"/>
        </w:rPr>
        <w:t>Año 2</w:t>
      </w:r>
    </w:p>
    <w:p w14:paraId="5174B6B0" w14:textId="77777777" w:rsidR="00AF1374" w:rsidRPr="00AF1374" w:rsidRDefault="00AF1374" w:rsidP="00BB5A56">
      <w:pPr>
        <w:numPr>
          <w:ilvl w:val="0"/>
          <w:numId w:val="22"/>
        </w:numPr>
        <w:jc w:val="left"/>
        <w:rPr>
          <w:lang w:val="en-US"/>
        </w:rPr>
      </w:pPr>
      <w:proofErr w:type="spellStart"/>
      <w:r w:rsidRPr="00AF1374">
        <w:rPr>
          <w:lang w:val="en-US"/>
        </w:rPr>
        <w:t>Mensual</w:t>
      </w:r>
      <w:proofErr w:type="spellEnd"/>
      <w:r w:rsidRPr="00AF1374">
        <w:rPr>
          <w:lang w:val="en-US"/>
        </w:rPr>
        <w:t xml:space="preserve">: 30 × 150 </w:t>
      </w:r>
      <w:proofErr w:type="gramStart"/>
      <w:r w:rsidRPr="00AF1374">
        <w:rPr>
          <w:lang w:val="en-US"/>
        </w:rPr>
        <w:t>= ?</w:t>
      </w:r>
      <w:proofErr w:type="gramEnd"/>
    </w:p>
    <w:p w14:paraId="059163B2" w14:textId="77777777" w:rsidR="00AF1374" w:rsidRPr="00AF1374" w:rsidRDefault="00AF1374" w:rsidP="00BB5A56">
      <w:pPr>
        <w:numPr>
          <w:ilvl w:val="1"/>
          <w:numId w:val="22"/>
        </w:numPr>
        <w:jc w:val="left"/>
      </w:pPr>
      <w:r w:rsidRPr="00AF1374">
        <w:t>30 × 150 = 4,500. (treinta por ciento cincuenta = cuatro mil quinientos)</w:t>
      </w:r>
    </w:p>
    <w:p w14:paraId="35AA55DE" w14:textId="77777777" w:rsidR="00AF1374" w:rsidRPr="00AF1374" w:rsidRDefault="00AF1374" w:rsidP="00BB5A56">
      <w:pPr>
        <w:numPr>
          <w:ilvl w:val="0"/>
          <w:numId w:val="22"/>
        </w:numPr>
        <w:jc w:val="left"/>
        <w:rPr>
          <w:lang w:val="en-US"/>
        </w:rPr>
      </w:pPr>
      <w:proofErr w:type="spellStart"/>
      <w:r w:rsidRPr="00AF1374">
        <w:rPr>
          <w:lang w:val="en-US"/>
        </w:rPr>
        <w:t>Anual</w:t>
      </w:r>
      <w:proofErr w:type="spellEnd"/>
      <w:r w:rsidRPr="00AF1374">
        <w:rPr>
          <w:lang w:val="en-US"/>
        </w:rPr>
        <w:t xml:space="preserve">: 4,500 × 12 </w:t>
      </w:r>
      <w:proofErr w:type="gramStart"/>
      <w:r w:rsidRPr="00AF1374">
        <w:rPr>
          <w:lang w:val="en-US"/>
        </w:rPr>
        <w:t>= ?</w:t>
      </w:r>
      <w:proofErr w:type="gramEnd"/>
    </w:p>
    <w:p w14:paraId="62ACF3F2" w14:textId="77777777" w:rsidR="00AF1374" w:rsidRPr="00AF1374" w:rsidRDefault="00AF1374" w:rsidP="00BB5A56">
      <w:pPr>
        <w:numPr>
          <w:ilvl w:val="1"/>
          <w:numId w:val="22"/>
        </w:numPr>
        <w:jc w:val="left"/>
        <w:rPr>
          <w:lang w:val="en-US"/>
        </w:rPr>
      </w:pPr>
      <w:r w:rsidRPr="00AF1374">
        <w:rPr>
          <w:lang w:val="en-US"/>
        </w:rPr>
        <w:t>4,500 × 12 = 54,000.</w:t>
      </w:r>
      <w:r w:rsidRPr="00AF1374">
        <w:rPr>
          <w:lang w:val="en-US"/>
        </w:rPr>
        <w:br/>
      </w:r>
      <w:r w:rsidRPr="00AF1374">
        <w:rPr>
          <w:b/>
          <w:bCs/>
          <w:lang w:val="en-US"/>
        </w:rPr>
        <w:t xml:space="preserve">=&gt; </w:t>
      </w:r>
      <w:proofErr w:type="spellStart"/>
      <w:r w:rsidRPr="00AF1374">
        <w:rPr>
          <w:b/>
          <w:bCs/>
          <w:lang w:val="en-US"/>
        </w:rPr>
        <w:t>Ingresos</w:t>
      </w:r>
      <w:proofErr w:type="spellEnd"/>
      <w:r w:rsidRPr="00AF1374">
        <w:rPr>
          <w:b/>
          <w:bCs/>
          <w:lang w:val="en-US"/>
        </w:rPr>
        <w:t xml:space="preserve"> </w:t>
      </w:r>
      <w:proofErr w:type="spellStart"/>
      <w:r w:rsidRPr="00AF1374">
        <w:rPr>
          <w:b/>
          <w:bCs/>
          <w:lang w:val="en-US"/>
        </w:rPr>
        <w:t>año</w:t>
      </w:r>
      <w:proofErr w:type="spellEnd"/>
      <w:r w:rsidRPr="00AF1374">
        <w:rPr>
          <w:b/>
          <w:bCs/>
          <w:lang w:val="en-US"/>
        </w:rPr>
        <w:t xml:space="preserve"> 2 = US$ 54,000.</w:t>
      </w:r>
    </w:p>
    <w:p w14:paraId="20178400" w14:textId="77777777" w:rsidR="00AF1374" w:rsidRPr="00AF1374" w:rsidRDefault="00AF1374" w:rsidP="00E83A69">
      <w:pPr>
        <w:jc w:val="left"/>
        <w:rPr>
          <w:lang w:val="en-US"/>
        </w:rPr>
      </w:pPr>
      <w:r w:rsidRPr="00AF1374">
        <w:rPr>
          <w:b/>
          <w:bCs/>
          <w:lang w:val="en-US"/>
        </w:rPr>
        <w:t>Año 3</w:t>
      </w:r>
    </w:p>
    <w:p w14:paraId="412FBBDB" w14:textId="77777777" w:rsidR="00AF1374" w:rsidRPr="00AF1374" w:rsidRDefault="00AF1374" w:rsidP="00BB5A56">
      <w:pPr>
        <w:numPr>
          <w:ilvl w:val="0"/>
          <w:numId w:val="23"/>
        </w:numPr>
        <w:jc w:val="left"/>
        <w:rPr>
          <w:lang w:val="en-US"/>
        </w:rPr>
      </w:pPr>
      <w:proofErr w:type="spellStart"/>
      <w:r w:rsidRPr="00AF1374">
        <w:rPr>
          <w:lang w:val="en-US"/>
        </w:rPr>
        <w:t>Mensual</w:t>
      </w:r>
      <w:proofErr w:type="spellEnd"/>
      <w:r w:rsidRPr="00AF1374">
        <w:rPr>
          <w:lang w:val="en-US"/>
        </w:rPr>
        <w:t xml:space="preserve">: 30 × 300 </w:t>
      </w:r>
      <w:proofErr w:type="gramStart"/>
      <w:r w:rsidRPr="00AF1374">
        <w:rPr>
          <w:lang w:val="en-US"/>
        </w:rPr>
        <w:t>= ?</w:t>
      </w:r>
      <w:proofErr w:type="gramEnd"/>
    </w:p>
    <w:p w14:paraId="5F46A1D0" w14:textId="77777777" w:rsidR="00AF1374" w:rsidRPr="00AF1374" w:rsidRDefault="00AF1374" w:rsidP="00BB5A56">
      <w:pPr>
        <w:numPr>
          <w:ilvl w:val="1"/>
          <w:numId w:val="23"/>
        </w:numPr>
        <w:jc w:val="left"/>
        <w:rPr>
          <w:lang w:val="en-US"/>
        </w:rPr>
      </w:pPr>
      <w:r w:rsidRPr="00AF1374">
        <w:rPr>
          <w:lang w:val="en-US"/>
        </w:rPr>
        <w:t>30 × 300 = 9,000.</w:t>
      </w:r>
    </w:p>
    <w:p w14:paraId="33BA9FED" w14:textId="77777777" w:rsidR="00AF1374" w:rsidRPr="00AF1374" w:rsidRDefault="00AF1374" w:rsidP="00BB5A56">
      <w:pPr>
        <w:numPr>
          <w:ilvl w:val="0"/>
          <w:numId w:val="23"/>
        </w:numPr>
        <w:jc w:val="left"/>
        <w:rPr>
          <w:lang w:val="en-US"/>
        </w:rPr>
      </w:pPr>
      <w:proofErr w:type="spellStart"/>
      <w:r w:rsidRPr="00AF1374">
        <w:rPr>
          <w:lang w:val="en-US"/>
        </w:rPr>
        <w:t>Anual</w:t>
      </w:r>
      <w:proofErr w:type="spellEnd"/>
      <w:r w:rsidRPr="00AF1374">
        <w:rPr>
          <w:lang w:val="en-US"/>
        </w:rPr>
        <w:t xml:space="preserve">: 9,000 × 12 </w:t>
      </w:r>
      <w:proofErr w:type="gramStart"/>
      <w:r w:rsidRPr="00AF1374">
        <w:rPr>
          <w:lang w:val="en-US"/>
        </w:rPr>
        <w:t>= ?</w:t>
      </w:r>
      <w:proofErr w:type="gramEnd"/>
    </w:p>
    <w:p w14:paraId="19960823" w14:textId="77777777" w:rsidR="00AF1374" w:rsidRPr="00AF1374" w:rsidRDefault="00AF1374" w:rsidP="00BB5A56">
      <w:pPr>
        <w:numPr>
          <w:ilvl w:val="1"/>
          <w:numId w:val="23"/>
        </w:numPr>
        <w:jc w:val="left"/>
        <w:rPr>
          <w:lang w:val="en-US"/>
        </w:rPr>
      </w:pPr>
      <w:r w:rsidRPr="00AF1374">
        <w:rPr>
          <w:lang w:val="en-US"/>
        </w:rPr>
        <w:t>9,000 × 12 = 108,000.</w:t>
      </w:r>
      <w:r w:rsidRPr="00AF1374">
        <w:rPr>
          <w:lang w:val="en-US"/>
        </w:rPr>
        <w:br/>
      </w:r>
      <w:r w:rsidRPr="00AF1374">
        <w:rPr>
          <w:b/>
          <w:bCs/>
          <w:lang w:val="en-US"/>
        </w:rPr>
        <w:t xml:space="preserve">=&gt; </w:t>
      </w:r>
      <w:proofErr w:type="spellStart"/>
      <w:r w:rsidRPr="00AF1374">
        <w:rPr>
          <w:b/>
          <w:bCs/>
          <w:lang w:val="en-US"/>
        </w:rPr>
        <w:t>Ingresos</w:t>
      </w:r>
      <w:proofErr w:type="spellEnd"/>
      <w:r w:rsidRPr="00AF1374">
        <w:rPr>
          <w:b/>
          <w:bCs/>
          <w:lang w:val="en-US"/>
        </w:rPr>
        <w:t xml:space="preserve"> </w:t>
      </w:r>
      <w:proofErr w:type="spellStart"/>
      <w:r w:rsidRPr="00AF1374">
        <w:rPr>
          <w:b/>
          <w:bCs/>
          <w:lang w:val="en-US"/>
        </w:rPr>
        <w:t>año</w:t>
      </w:r>
      <w:proofErr w:type="spellEnd"/>
      <w:r w:rsidRPr="00AF1374">
        <w:rPr>
          <w:b/>
          <w:bCs/>
          <w:lang w:val="en-US"/>
        </w:rPr>
        <w:t xml:space="preserve"> 3 = US$ 108,000.</w:t>
      </w:r>
    </w:p>
    <w:p w14:paraId="7F936100" w14:textId="77777777" w:rsidR="00D63664" w:rsidRDefault="00D63664" w:rsidP="00AF1374">
      <w:pPr>
        <w:rPr>
          <w:i/>
          <w:iCs/>
        </w:rPr>
      </w:pPr>
    </w:p>
    <w:p w14:paraId="33BD55AD" w14:textId="77777777" w:rsidR="00D63664" w:rsidRDefault="00D63664" w:rsidP="00AF1374">
      <w:pPr>
        <w:rPr>
          <w:i/>
          <w:iCs/>
        </w:rPr>
      </w:pPr>
    </w:p>
    <w:p w14:paraId="091B9E5E" w14:textId="77777777" w:rsidR="00D63664" w:rsidRDefault="00D63664" w:rsidP="00AF1374">
      <w:pPr>
        <w:rPr>
          <w:i/>
          <w:iCs/>
        </w:rPr>
      </w:pPr>
    </w:p>
    <w:p w14:paraId="5A30489E" w14:textId="77777777" w:rsidR="00D63664" w:rsidRDefault="00D63664" w:rsidP="00AF1374">
      <w:pPr>
        <w:rPr>
          <w:i/>
          <w:iCs/>
        </w:rPr>
      </w:pPr>
    </w:p>
    <w:p w14:paraId="104EBA8B" w14:textId="77777777" w:rsidR="00D63664" w:rsidRDefault="00D63664" w:rsidP="00AF1374">
      <w:pPr>
        <w:rPr>
          <w:i/>
          <w:iCs/>
        </w:rPr>
      </w:pPr>
    </w:p>
    <w:p w14:paraId="258BE01C" w14:textId="77777777" w:rsidR="00D63664" w:rsidRDefault="00D63664" w:rsidP="00AF1374">
      <w:pPr>
        <w:rPr>
          <w:i/>
          <w:iCs/>
        </w:rPr>
      </w:pPr>
    </w:p>
    <w:p w14:paraId="710AAF80" w14:textId="095971AC" w:rsidR="00AF1374" w:rsidRPr="00AF1374" w:rsidRDefault="00AF1374" w:rsidP="00AF1374">
      <w:pPr>
        <w:rPr>
          <w:lang w:val="en-US"/>
        </w:rPr>
      </w:pPr>
    </w:p>
    <w:p w14:paraId="41FBAD2C" w14:textId="56D02C0B" w:rsidR="00AF1374" w:rsidRPr="00AF1374" w:rsidRDefault="00AF1374" w:rsidP="00AF1374">
      <w:pPr>
        <w:rPr>
          <w:b/>
          <w:bCs/>
        </w:rPr>
      </w:pPr>
      <w:r w:rsidRPr="00AF1374">
        <w:rPr>
          <w:b/>
          <w:bCs/>
        </w:rPr>
        <w:lastRenderedPageBreak/>
        <w:t>COGS (20% de ingresos) y margen bruto</w:t>
      </w:r>
    </w:p>
    <w:p w14:paraId="6F2F4B92" w14:textId="77777777" w:rsidR="00AF1374" w:rsidRPr="00AF1374" w:rsidRDefault="00AF1374" w:rsidP="00E83A69">
      <w:pPr>
        <w:jc w:val="left"/>
        <w:rPr>
          <w:lang w:val="en-US"/>
        </w:rPr>
      </w:pPr>
      <w:r w:rsidRPr="00AF1374">
        <w:rPr>
          <w:b/>
          <w:bCs/>
          <w:lang w:val="en-US"/>
        </w:rPr>
        <w:t>Año 1</w:t>
      </w:r>
      <w:r w:rsidRPr="00AF1374">
        <w:rPr>
          <w:lang w:val="en-US"/>
        </w:rPr>
        <w:t xml:space="preserve"> — COGS = 20% × 18,000 </w:t>
      </w:r>
      <w:proofErr w:type="gramStart"/>
      <w:r w:rsidRPr="00AF1374">
        <w:rPr>
          <w:lang w:val="en-US"/>
        </w:rPr>
        <w:t>= ?</w:t>
      </w:r>
      <w:proofErr w:type="gramEnd"/>
    </w:p>
    <w:p w14:paraId="04731109" w14:textId="77777777" w:rsidR="00AF1374" w:rsidRPr="00AF1374" w:rsidRDefault="00AF1374" w:rsidP="00BB5A56">
      <w:pPr>
        <w:numPr>
          <w:ilvl w:val="0"/>
          <w:numId w:val="24"/>
        </w:numPr>
        <w:jc w:val="left"/>
      </w:pPr>
      <w:r w:rsidRPr="00AF1374">
        <w:t>10% de 18,000 = 1,800 → 20% = 1,800 × 2 = 3,600.</w:t>
      </w:r>
      <w:r w:rsidRPr="00AF1374">
        <w:br/>
      </w:r>
      <w:r w:rsidRPr="00AF1374">
        <w:rPr>
          <w:b/>
          <w:bCs/>
        </w:rPr>
        <w:t>COGS año 1 = US$ 3,600.</w:t>
      </w:r>
      <w:r w:rsidRPr="00AF1374">
        <w:br/>
      </w:r>
      <w:r w:rsidRPr="00AF1374">
        <w:rPr>
          <w:b/>
          <w:bCs/>
        </w:rPr>
        <w:t>Margen bruto año 1 = 18,000 − 3,600 = 14,400.</w:t>
      </w:r>
    </w:p>
    <w:p w14:paraId="4D613673" w14:textId="77777777" w:rsidR="00AF1374" w:rsidRPr="00AF1374" w:rsidRDefault="00AF1374" w:rsidP="00E83A69">
      <w:pPr>
        <w:jc w:val="left"/>
        <w:rPr>
          <w:lang w:val="en-US"/>
        </w:rPr>
      </w:pPr>
      <w:r w:rsidRPr="00AF1374">
        <w:rPr>
          <w:b/>
          <w:bCs/>
          <w:lang w:val="en-US"/>
        </w:rPr>
        <w:t>Año 2</w:t>
      </w:r>
      <w:r w:rsidRPr="00AF1374">
        <w:rPr>
          <w:lang w:val="en-US"/>
        </w:rPr>
        <w:t xml:space="preserve"> — COGS = 20% × 54,000 </w:t>
      </w:r>
      <w:proofErr w:type="gramStart"/>
      <w:r w:rsidRPr="00AF1374">
        <w:rPr>
          <w:lang w:val="en-US"/>
        </w:rPr>
        <w:t>= ?</w:t>
      </w:r>
      <w:proofErr w:type="gramEnd"/>
    </w:p>
    <w:p w14:paraId="2572ABC0" w14:textId="77777777" w:rsidR="00AF1374" w:rsidRPr="00AF1374" w:rsidRDefault="00AF1374" w:rsidP="00BB5A56">
      <w:pPr>
        <w:numPr>
          <w:ilvl w:val="0"/>
          <w:numId w:val="25"/>
        </w:numPr>
        <w:jc w:val="left"/>
      </w:pPr>
      <w:r w:rsidRPr="00AF1374">
        <w:t>10% de 54,000 = 5,400 → 20% = 10,800.</w:t>
      </w:r>
      <w:r w:rsidRPr="00AF1374">
        <w:br/>
      </w:r>
      <w:r w:rsidRPr="00AF1374">
        <w:rPr>
          <w:b/>
          <w:bCs/>
        </w:rPr>
        <w:t>COGS año 2 = US$ 10,800.</w:t>
      </w:r>
      <w:r w:rsidRPr="00AF1374">
        <w:br/>
      </w:r>
      <w:r w:rsidRPr="00AF1374">
        <w:rPr>
          <w:b/>
          <w:bCs/>
        </w:rPr>
        <w:t>Margen bruto año 2 = 54,000 − 10,800 = 43,200.</w:t>
      </w:r>
    </w:p>
    <w:p w14:paraId="3B33B3A6" w14:textId="77777777" w:rsidR="00AF1374" w:rsidRPr="00AF1374" w:rsidRDefault="00AF1374" w:rsidP="00E83A69">
      <w:pPr>
        <w:jc w:val="left"/>
        <w:rPr>
          <w:lang w:val="en-US"/>
        </w:rPr>
      </w:pPr>
      <w:r w:rsidRPr="00AF1374">
        <w:rPr>
          <w:b/>
          <w:bCs/>
          <w:lang w:val="en-US"/>
        </w:rPr>
        <w:t>Año 3</w:t>
      </w:r>
      <w:r w:rsidRPr="00AF1374">
        <w:rPr>
          <w:lang w:val="en-US"/>
        </w:rPr>
        <w:t xml:space="preserve"> — COGS = 20% × 108,000 </w:t>
      </w:r>
      <w:proofErr w:type="gramStart"/>
      <w:r w:rsidRPr="00AF1374">
        <w:rPr>
          <w:lang w:val="en-US"/>
        </w:rPr>
        <w:t>= ?</w:t>
      </w:r>
      <w:proofErr w:type="gramEnd"/>
    </w:p>
    <w:p w14:paraId="497FCB69" w14:textId="77777777" w:rsidR="00AF1374" w:rsidRPr="00AF1374" w:rsidRDefault="00AF1374" w:rsidP="00BB5A56">
      <w:pPr>
        <w:numPr>
          <w:ilvl w:val="0"/>
          <w:numId w:val="26"/>
        </w:numPr>
        <w:jc w:val="left"/>
      </w:pPr>
      <w:r w:rsidRPr="00AF1374">
        <w:t>10% de 108,000 = 10,800 → 20% = 21,600.</w:t>
      </w:r>
      <w:r w:rsidRPr="00AF1374">
        <w:br/>
      </w:r>
      <w:r w:rsidRPr="00AF1374">
        <w:rPr>
          <w:b/>
          <w:bCs/>
        </w:rPr>
        <w:t>COGS año 3 = US$ 21,600.</w:t>
      </w:r>
      <w:r w:rsidRPr="00AF1374">
        <w:br/>
      </w:r>
      <w:r w:rsidRPr="00AF1374">
        <w:rPr>
          <w:b/>
          <w:bCs/>
        </w:rPr>
        <w:t>Margen bruto año 3 = 108,000 − 21,600 = 86,400.</w:t>
      </w:r>
    </w:p>
    <w:p w14:paraId="46AB4865" w14:textId="0B367326" w:rsidR="00AF1374" w:rsidRPr="002A4F31" w:rsidRDefault="00AF1374" w:rsidP="00AF1374"/>
    <w:p w14:paraId="77CACA94" w14:textId="77777777" w:rsidR="00D63664" w:rsidRPr="002A4F31" w:rsidRDefault="00D63664" w:rsidP="00AF1374"/>
    <w:p w14:paraId="2880EB9B" w14:textId="77777777" w:rsidR="00D63664" w:rsidRPr="002A4F31" w:rsidRDefault="00D63664" w:rsidP="00AF1374"/>
    <w:p w14:paraId="2189EE3B" w14:textId="77777777" w:rsidR="00D63664" w:rsidRPr="002A4F31" w:rsidRDefault="00D63664" w:rsidP="00AF1374"/>
    <w:p w14:paraId="611BF555" w14:textId="77777777" w:rsidR="00D63664" w:rsidRPr="002A4F31" w:rsidRDefault="00D63664" w:rsidP="00AF1374"/>
    <w:p w14:paraId="6EA03319" w14:textId="77777777" w:rsidR="00D63664" w:rsidRPr="002A4F31" w:rsidRDefault="00D63664" w:rsidP="00AF1374"/>
    <w:p w14:paraId="191905BD" w14:textId="77777777" w:rsidR="00D63664" w:rsidRPr="002A4F31" w:rsidRDefault="00D63664" w:rsidP="00AF1374"/>
    <w:p w14:paraId="78360B41" w14:textId="77777777" w:rsidR="00D63664" w:rsidRPr="002A4F31" w:rsidRDefault="00D63664" w:rsidP="00AF1374"/>
    <w:p w14:paraId="4F5DF76E" w14:textId="77777777" w:rsidR="00D63664" w:rsidRPr="002A4F31" w:rsidRDefault="00D63664" w:rsidP="00AF1374"/>
    <w:p w14:paraId="4C1CD168" w14:textId="77777777" w:rsidR="00D63664" w:rsidRPr="002A4F31" w:rsidRDefault="00D63664" w:rsidP="00AF1374"/>
    <w:p w14:paraId="25BD677A" w14:textId="77777777" w:rsidR="00D63664" w:rsidRPr="002A4F31" w:rsidRDefault="00D63664" w:rsidP="00AF1374"/>
    <w:p w14:paraId="628E6251" w14:textId="77777777" w:rsidR="00D63664" w:rsidRPr="002A4F31" w:rsidRDefault="00D63664" w:rsidP="00AF1374"/>
    <w:p w14:paraId="4A1F77DF" w14:textId="77777777" w:rsidR="00D63664" w:rsidRPr="002A4F31" w:rsidRDefault="00D63664" w:rsidP="00AF1374"/>
    <w:p w14:paraId="0EB22ABC" w14:textId="77777777" w:rsidR="00D63664" w:rsidRPr="002A4F31" w:rsidRDefault="00D63664" w:rsidP="00AF1374"/>
    <w:p w14:paraId="7313B9D3" w14:textId="77777777" w:rsidR="00D63664" w:rsidRPr="002A4F31" w:rsidRDefault="00D63664" w:rsidP="00AF1374"/>
    <w:p w14:paraId="34052EF2" w14:textId="3ED3F18E" w:rsidR="00AF1374" w:rsidRPr="00AF1374" w:rsidRDefault="00AF1374" w:rsidP="00AF1374">
      <w:pPr>
        <w:rPr>
          <w:b/>
          <w:bCs/>
        </w:rPr>
      </w:pPr>
      <w:r w:rsidRPr="00AF1374">
        <w:rPr>
          <w:b/>
          <w:bCs/>
        </w:rPr>
        <w:lastRenderedPageBreak/>
        <w:t>EBITDA simplificado (margen bruto − OPEX)</w:t>
      </w:r>
    </w:p>
    <w:p w14:paraId="45E6D51A" w14:textId="77777777" w:rsidR="00AF1374" w:rsidRPr="00AF1374" w:rsidRDefault="00AF1374" w:rsidP="00E83A69">
      <w:pPr>
        <w:jc w:val="left"/>
      </w:pPr>
      <w:r w:rsidRPr="00AF1374">
        <w:rPr>
          <w:b/>
          <w:bCs/>
        </w:rPr>
        <w:t>Año 1</w:t>
      </w:r>
      <w:r w:rsidRPr="00AF1374">
        <w:t xml:space="preserve"> — EBITDA = Margen bruto − OPEX = 14,400 − 25,000 </w:t>
      </w:r>
      <w:proofErr w:type="gramStart"/>
      <w:r w:rsidRPr="00AF1374">
        <w:t>= ?</w:t>
      </w:r>
      <w:proofErr w:type="gramEnd"/>
    </w:p>
    <w:p w14:paraId="438A2275" w14:textId="77777777" w:rsidR="00AF1374" w:rsidRPr="00AF1374" w:rsidRDefault="00AF1374" w:rsidP="00BB5A56">
      <w:pPr>
        <w:numPr>
          <w:ilvl w:val="0"/>
          <w:numId w:val="27"/>
        </w:numPr>
        <w:jc w:val="left"/>
      </w:pPr>
      <w:r w:rsidRPr="00AF1374">
        <w:t>14,400 − 25,000 = −10,600. (pérdida operativa)</w:t>
      </w:r>
      <w:r w:rsidRPr="00AF1374">
        <w:br/>
      </w:r>
      <w:r w:rsidRPr="00AF1374">
        <w:rPr>
          <w:b/>
          <w:bCs/>
        </w:rPr>
        <w:t>EBITDA año 1 = US$ −10,600 (pérdida).</w:t>
      </w:r>
    </w:p>
    <w:p w14:paraId="2558BE71" w14:textId="77777777" w:rsidR="00AF1374" w:rsidRPr="00AF1374" w:rsidRDefault="00AF1374" w:rsidP="00E83A69">
      <w:pPr>
        <w:jc w:val="left"/>
        <w:rPr>
          <w:lang w:val="en-US"/>
        </w:rPr>
      </w:pPr>
      <w:r w:rsidRPr="00AF1374">
        <w:rPr>
          <w:b/>
          <w:bCs/>
          <w:lang w:val="en-US"/>
        </w:rPr>
        <w:t>Año 2</w:t>
      </w:r>
      <w:r w:rsidRPr="00AF1374">
        <w:rPr>
          <w:lang w:val="en-US"/>
        </w:rPr>
        <w:t xml:space="preserve"> — EBITDA = 43,200 − 30,000 </w:t>
      </w:r>
      <w:proofErr w:type="gramStart"/>
      <w:r w:rsidRPr="00AF1374">
        <w:rPr>
          <w:lang w:val="en-US"/>
        </w:rPr>
        <w:t>= ?</w:t>
      </w:r>
      <w:proofErr w:type="gramEnd"/>
    </w:p>
    <w:p w14:paraId="588ECA05" w14:textId="77777777" w:rsidR="00AF1374" w:rsidRPr="00AF1374" w:rsidRDefault="00AF1374" w:rsidP="00BB5A56">
      <w:pPr>
        <w:numPr>
          <w:ilvl w:val="0"/>
          <w:numId w:val="28"/>
        </w:numPr>
        <w:jc w:val="left"/>
      </w:pPr>
      <w:r w:rsidRPr="00AF1374">
        <w:t>43,200 − 30,000 = 13,200.</w:t>
      </w:r>
      <w:r w:rsidRPr="00AF1374">
        <w:br/>
      </w:r>
      <w:r w:rsidRPr="00AF1374">
        <w:rPr>
          <w:b/>
          <w:bCs/>
        </w:rPr>
        <w:t>EBITDA año 2 = US$ 13,200 (beneficio operativo).</w:t>
      </w:r>
    </w:p>
    <w:p w14:paraId="78E8FAE7" w14:textId="77777777" w:rsidR="00AF1374" w:rsidRPr="00AF1374" w:rsidRDefault="00AF1374" w:rsidP="00E83A69">
      <w:pPr>
        <w:jc w:val="left"/>
        <w:rPr>
          <w:lang w:val="en-US"/>
        </w:rPr>
      </w:pPr>
      <w:r w:rsidRPr="00AF1374">
        <w:rPr>
          <w:b/>
          <w:bCs/>
          <w:lang w:val="en-US"/>
        </w:rPr>
        <w:t>Año 3</w:t>
      </w:r>
      <w:r w:rsidRPr="00AF1374">
        <w:rPr>
          <w:lang w:val="en-US"/>
        </w:rPr>
        <w:t xml:space="preserve"> — EBITDA = 86,400 − 40,000 </w:t>
      </w:r>
      <w:proofErr w:type="gramStart"/>
      <w:r w:rsidRPr="00AF1374">
        <w:rPr>
          <w:lang w:val="en-US"/>
        </w:rPr>
        <w:t>= ?</w:t>
      </w:r>
      <w:proofErr w:type="gramEnd"/>
    </w:p>
    <w:p w14:paraId="1CEE6F00" w14:textId="77777777" w:rsidR="00AF1374" w:rsidRPr="00AF1374" w:rsidRDefault="00AF1374" w:rsidP="00BB5A56">
      <w:pPr>
        <w:numPr>
          <w:ilvl w:val="0"/>
          <w:numId w:val="29"/>
        </w:numPr>
        <w:jc w:val="left"/>
        <w:rPr>
          <w:lang w:val="en-US"/>
        </w:rPr>
      </w:pPr>
      <w:r w:rsidRPr="00AF1374">
        <w:rPr>
          <w:lang w:val="en-US"/>
        </w:rPr>
        <w:t>86,400 − 40,000 = 46,400.</w:t>
      </w:r>
      <w:r w:rsidRPr="00AF1374">
        <w:rPr>
          <w:lang w:val="en-US"/>
        </w:rPr>
        <w:br/>
      </w:r>
      <w:r w:rsidRPr="00AF1374">
        <w:rPr>
          <w:b/>
          <w:bCs/>
          <w:lang w:val="en-US"/>
        </w:rPr>
        <w:t xml:space="preserve">EBITDA </w:t>
      </w:r>
      <w:proofErr w:type="spellStart"/>
      <w:r w:rsidRPr="00AF1374">
        <w:rPr>
          <w:b/>
          <w:bCs/>
          <w:lang w:val="en-US"/>
        </w:rPr>
        <w:t>año</w:t>
      </w:r>
      <w:proofErr w:type="spellEnd"/>
      <w:r w:rsidRPr="00AF1374">
        <w:rPr>
          <w:b/>
          <w:bCs/>
          <w:lang w:val="en-US"/>
        </w:rPr>
        <w:t xml:space="preserve"> 3 = US$ 46,400.</w:t>
      </w:r>
    </w:p>
    <w:p w14:paraId="251FED5D" w14:textId="54E1DA02" w:rsidR="00D63664" w:rsidRDefault="00D63664" w:rsidP="00AF1374">
      <w:pPr>
        <w:rPr>
          <w:lang w:val="en-US"/>
        </w:rPr>
      </w:pPr>
    </w:p>
    <w:p w14:paraId="6B3E0B12" w14:textId="77777777" w:rsidR="00D63664" w:rsidRDefault="00D63664" w:rsidP="00AF1374">
      <w:pPr>
        <w:rPr>
          <w:lang w:val="en-US"/>
        </w:rPr>
      </w:pPr>
    </w:p>
    <w:p w14:paraId="78B1B3B4" w14:textId="77777777" w:rsidR="00D63664" w:rsidRDefault="00D63664" w:rsidP="00AF1374">
      <w:pPr>
        <w:rPr>
          <w:lang w:val="en-US"/>
        </w:rPr>
      </w:pPr>
    </w:p>
    <w:p w14:paraId="65B0E28D" w14:textId="77777777" w:rsidR="00D63664" w:rsidRDefault="00D63664" w:rsidP="00AF1374">
      <w:pPr>
        <w:rPr>
          <w:lang w:val="en-US"/>
        </w:rPr>
      </w:pPr>
    </w:p>
    <w:p w14:paraId="13304144" w14:textId="77777777" w:rsidR="00D63664" w:rsidRDefault="00D63664" w:rsidP="00AF1374">
      <w:pPr>
        <w:rPr>
          <w:lang w:val="en-US"/>
        </w:rPr>
      </w:pPr>
    </w:p>
    <w:p w14:paraId="08CBEB7F" w14:textId="77777777" w:rsidR="00D63664" w:rsidRDefault="00D63664" w:rsidP="00AF1374">
      <w:pPr>
        <w:rPr>
          <w:lang w:val="en-US"/>
        </w:rPr>
      </w:pPr>
    </w:p>
    <w:p w14:paraId="7788CDDD" w14:textId="77777777" w:rsidR="00D63664" w:rsidRDefault="00D63664" w:rsidP="00AF1374">
      <w:pPr>
        <w:rPr>
          <w:lang w:val="en-US"/>
        </w:rPr>
      </w:pPr>
    </w:p>
    <w:p w14:paraId="204745E3" w14:textId="77777777" w:rsidR="00D63664" w:rsidRDefault="00D63664" w:rsidP="00AF1374">
      <w:pPr>
        <w:rPr>
          <w:lang w:val="en-US"/>
        </w:rPr>
      </w:pPr>
    </w:p>
    <w:p w14:paraId="5C282C7D" w14:textId="77777777" w:rsidR="00D63664" w:rsidRDefault="00D63664" w:rsidP="00AF1374">
      <w:pPr>
        <w:rPr>
          <w:lang w:val="en-US"/>
        </w:rPr>
      </w:pPr>
    </w:p>
    <w:p w14:paraId="7E1E7122" w14:textId="77777777" w:rsidR="00D63664" w:rsidRDefault="00D63664" w:rsidP="00AF1374">
      <w:pPr>
        <w:rPr>
          <w:lang w:val="en-US"/>
        </w:rPr>
      </w:pPr>
    </w:p>
    <w:p w14:paraId="6EACA980" w14:textId="77777777" w:rsidR="00D63664" w:rsidRDefault="00D63664" w:rsidP="00AF1374">
      <w:pPr>
        <w:rPr>
          <w:lang w:val="en-US"/>
        </w:rPr>
      </w:pPr>
    </w:p>
    <w:p w14:paraId="2FB7CC85" w14:textId="77777777" w:rsidR="00D63664" w:rsidRDefault="00D63664" w:rsidP="00AF1374">
      <w:pPr>
        <w:rPr>
          <w:lang w:val="en-US"/>
        </w:rPr>
      </w:pPr>
    </w:p>
    <w:p w14:paraId="31151E84" w14:textId="77777777" w:rsidR="00D63664" w:rsidRDefault="00D63664" w:rsidP="00AF1374">
      <w:pPr>
        <w:rPr>
          <w:lang w:val="en-US"/>
        </w:rPr>
      </w:pPr>
    </w:p>
    <w:p w14:paraId="4C67B94D" w14:textId="77777777" w:rsidR="00D63664" w:rsidRDefault="00D63664" w:rsidP="00AF1374">
      <w:pPr>
        <w:rPr>
          <w:lang w:val="en-US"/>
        </w:rPr>
      </w:pPr>
    </w:p>
    <w:p w14:paraId="2D290DEC" w14:textId="77777777" w:rsidR="00D63664" w:rsidRDefault="00D63664" w:rsidP="00AF1374">
      <w:pPr>
        <w:rPr>
          <w:lang w:val="en-US"/>
        </w:rPr>
      </w:pPr>
    </w:p>
    <w:p w14:paraId="16CDF54E" w14:textId="77777777" w:rsidR="00D63664" w:rsidRDefault="00D63664" w:rsidP="00AF1374">
      <w:pPr>
        <w:rPr>
          <w:lang w:val="en-US"/>
        </w:rPr>
      </w:pPr>
    </w:p>
    <w:p w14:paraId="567DA120" w14:textId="77777777" w:rsidR="00D63664" w:rsidRPr="00AF1374" w:rsidRDefault="00D63664" w:rsidP="00AF1374">
      <w:pPr>
        <w:rPr>
          <w:lang w:val="en-US"/>
        </w:rPr>
      </w:pPr>
    </w:p>
    <w:p w14:paraId="022508E1" w14:textId="63E6B7A4" w:rsidR="00AF1374" w:rsidRPr="00AF1374" w:rsidRDefault="00AF1374" w:rsidP="00AF1374">
      <w:pPr>
        <w:rPr>
          <w:lang w:val="en-US"/>
        </w:rPr>
      </w:pPr>
    </w:p>
    <w:p w14:paraId="61D243DA" w14:textId="40906FAD" w:rsidR="00AF1374" w:rsidRPr="00AF1374" w:rsidRDefault="00AF1374" w:rsidP="00AF1374">
      <w:pPr>
        <w:rPr>
          <w:b/>
          <w:bCs/>
        </w:rPr>
      </w:pPr>
      <w:r w:rsidRPr="00AF1374">
        <w:rPr>
          <w:b/>
          <w:bCs/>
        </w:rPr>
        <w:lastRenderedPageBreak/>
        <w:t>Métricas de unidad: CAC, LTV y relación LTV/CAC (paso a paso)</w:t>
      </w:r>
    </w:p>
    <w:p w14:paraId="5A81F12A" w14:textId="77777777" w:rsidR="00AF1374" w:rsidRPr="00AF1374" w:rsidRDefault="00AF1374" w:rsidP="00E83A69">
      <w:pPr>
        <w:jc w:val="left"/>
        <w:rPr>
          <w:lang w:val="en-US"/>
        </w:rPr>
      </w:pPr>
      <w:r w:rsidRPr="00AF1374">
        <w:rPr>
          <w:b/>
          <w:bCs/>
        </w:rPr>
        <w:t>Supuesto:</w:t>
      </w:r>
      <w:r w:rsidRPr="00AF1374">
        <w:t xml:space="preserve"> CAC = US$200 por cooperativa. </w:t>
      </w:r>
      <w:r w:rsidRPr="00AF1374">
        <w:rPr>
          <w:lang w:val="en-US"/>
        </w:rPr>
        <w:t xml:space="preserve">ARPU </w:t>
      </w:r>
      <w:proofErr w:type="spellStart"/>
      <w:r w:rsidRPr="00AF1374">
        <w:rPr>
          <w:lang w:val="en-US"/>
        </w:rPr>
        <w:t>anual</w:t>
      </w:r>
      <w:proofErr w:type="spellEnd"/>
      <w:r w:rsidRPr="00AF1374">
        <w:rPr>
          <w:lang w:val="en-US"/>
        </w:rPr>
        <w:t xml:space="preserve"> = 30 × 12 </w:t>
      </w:r>
      <w:proofErr w:type="gramStart"/>
      <w:r w:rsidRPr="00AF1374">
        <w:rPr>
          <w:lang w:val="en-US"/>
        </w:rPr>
        <w:t>= ?</w:t>
      </w:r>
      <w:proofErr w:type="gramEnd"/>
    </w:p>
    <w:p w14:paraId="460DC979" w14:textId="77777777" w:rsidR="00AF1374" w:rsidRPr="00AF1374" w:rsidRDefault="00AF1374" w:rsidP="00BB5A56">
      <w:pPr>
        <w:numPr>
          <w:ilvl w:val="0"/>
          <w:numId w:val="30"/>
        </w:numPr>
        <w:jc w:val="left"/>
      </w:pPr>
      <w:r w:rsidRPr="00AF1374">
        <w:t>30 × 12 = 360. (treinta por doce = trescientos sesenta)</w:t>
      </w:r>
      <w:r w:rsidRPr="00AF1374">
        <w:br/>
      </w:r>
      <w:r w:rsidRPr="00AF1374">
        <w:rPr>
          <w:b/>
          <w:bCs/>
        </w:rPr>
        <w:t>ARPU anual = US$ 360.</w:t>
      </w:r>
    </w:p>
    <w:p w14:paraId="19F71268" w14:textId="77777777" w:rsidR="00AF1374" w:rsidRPr="00AF1374" w:rsidRDefault="00AF1374" w:rsidP="00E83A69">
      <w:pPr>
        <w:jc w:val="left"/>
      </w:pPr>
      <w:r w:rsidRPr="00AF1374">
        <w:rPr>
          <w:b/>
          <w:bCs/>
        </w:rPr>
        <w:t>LTV (simplificado, fórmula):</w:t>
      </w:r>
      <w:r w:rsidRPr="00AF1374">
        <w:t xml:space="preserve"> LTV ≈ (ARPU anual × margen bruto %) ÷ </w:t>
      </w:r>
      <w:proofErr w:type="spellStart"/>
      <w:r w:rsidRPr="00AF1374">
        <w:t>churn</w:t>
      </w:r>
      <w:proofErr w:type="spellEnd"/>
      <w:r w:rsidRPr="00AF1374">
        <w:t xml:space="preserve"> anual</w:t>
      </w:r>
    </w:p>
    <w:p w14:paraId="3689E564" w14:textId="77777777" w:rsidR="00AF1374" w:rsidRPr="00AF1374" w:rsidRDefault="00AF1374" w:rsidP="00BB5A56">
      <w:pPr>
        <w:numPr>
          <w:ilvl w:val="0"/>
          <w:numId w:val="31"/>
        </w:numPr>
        <w:jc w:val="left"/>
        <w:rPr>
          <w:lang w:val="en-US"/>
        </w:rPr>
      </w:pPr>
      <w:proofErr w:type="spellStart"/>
      <w:r w:rsidRPr="00AF1374">
        <w:rPr>
          <w:lang w:val="en-US"/>
        </w:rPr>
        <w:t>Margen</w:t>
      </w:r>
      <w:proofErr w:type="spellEnd"/>
      <w:r w:rsidRPr="00AF1374">
        <w:rPr>
          <w:lang w:val="en-US"/>
        </w:rPr>
        <w:t xml:space="preserve"> </w:t>
      </w:r>
      <w:proofErr w:type="spellStart"/>
      <w:r w:rsidRPr="00AF1374">
        <w:rPr>
          <w:lang w:val="en-US"/>
        </w:rPr>
        <w:t>bruto</w:t>
      </w:r>
      <w:proofErr w:type="spellEnd"/>
      <w:r w:rsidRPr="00AF1374">
        <w:rPr>
          <w:lang w:val="en-US"/>
        </w:rPr>
        <w:t xml:space="preserve"> % = 1 − COGS% = 1 − 0.20 = 0.80 (80%).</w:t>
      </w:r>
    </w:p>
    <w:p w14:paraId="6331FD5A" w14:textId="77777777" w:rsidR="00AF1374" w:rsidRPr="00AF1374" w:rsidRDefault="00AF1374" w:rsidP="00BB5A56">
      <w:pPr>
        <w:numPr>
          <w:ilvl w:val="0"/>
          <w:numId w:val="31"/>
        </w:numPr>
        <w:jc w:val="left"/>
        <w:rPr>
          <w:lang w:val="en-US"/>
        </w:rPr>
      </w:pPr>
      <w:proofErr w:type="spellStart"/>
      <w:r w:rsidRPr="00AF1374">
        <w:rPr>
          <w:lang w:val="en-US"/>
        </w:rPr>
        <w:t>Numerador</w:t>
      </w:r>
      <w:proofErr w:type="spellEnd"/>
      <w:r w:rsidRPr="00AF1374">
        <w:rPr>
          <w:lang w:val="en-US"/>
        </w:rPr>
        <w:t xml:space="preserve">: ARPU </w:t>
      </w:r>
      <w:proofErr w:type="spellStart"/>
      <w:r w:rsidRPr="00AF1374">
        <w:rPr>
          <w:lang w:val="en-US"/>
        </w:rPr>
        <w:t>anual</w:t>
      </w:r>
      <w:proofErr w:type="spellEnd"/>
      <w:r w:rsidRPr="00AF1374">
        <w:rPr>
          <w:lang w:val="en-US"/>
        </w:rPr>
        <w:t xml:space="preserve"> × 0.80 = 360 × 0.80 </w:t>
      </w:r>
      <w:proofErr w:type="gramStart"/>
      <w:r w:rsidRPr="00AF1374">
        <w:rPr>
          <w:lang w:val="en-US"/>
        </w:rPr>
        <w:t>= ?</w:t>
      </w:r>
      <w:proofErr w:type="gramEnd"/>
    </w:p>
    <w:p w14:paraId="0FD13F3D" w14:textId="77777777" w:rsidR="00AF1374" w:rsidRPr="00AF1374" w:rsidRDefault="00AF1374" w:rsidP="00BB5A56">
      <w:pPr>
        <w:numPr>
          <w:ilvl w:val="1"/>
          <w:numId w:val="31"/>
        </w:numPr>
        <w:jc w:val="left"/>
      </w:pPr>
      <w:r w:rsidRPr="00AF1374">
        <w:t>360 × 0.8 = 288. (trescientos sesenta por 0.8 = doscientos ochenta y ocho)</w:t>
      </w:r>
    </w:p>
    <w:p w14:paraId="6973BCF5" w14:textId="77777777" w:rsidR="00AF1374" w:rsidRPr="00AF1374" w:rsidRDefault="00AF1374" w:rsidP="00BB5A56">
      <w:pPr>
        <w:numPr>
          <w:ilvl w:val="0"/>
          <w:numId w:val="31"/>
        </w:numPr>
        <w:jc w:val="left"/>
        <w:rPr>
          <w:lang w:val="en-US"/>
        </w:rPr>
      </w:pPr>
      <w:proofErr w:type="spellStart"/>
      <w:r w:rsidRPr="00AF1374">
        <w:rPr>
          <w:lang w:val="en-US"/>
        </w:rPr>
        <w:t>Denominador</w:t>
      </w:r>
      <w:proofErr w:type="spellEnd"/>
      <w:r w:rsidRPr="00AF1374">
        <w:rPr>
          <w:lang w:val="en-US"/>
        </w:rPr>
        <w:t xml:space="preserve">: churn </w:t>
      </w:r>
      <w:proofErr w:type="spellStart"/>
      <w:r w:rsidRPr="00AF1374">
        <w:rPr>
          <w:lang w:val="en-US"/>
        </w:rPr>
        <w:t>anual</w:t>
      </w:r>
      <w:proofErr w:type="spellEnd"/>
      <w:r w:rsidRPr="00AF1374">
        <w:rPr>
          <w:lang w:val="en-US"/>
        </w:rPr>
        <w:t xml:space="preserve"> = 0.20.</w:t>
      </w:r>
    </w:p>
    <w:p w14:paraId="1824ECE1" w14:textId="77777777" w:rsidR="00AF1374" w:rsidRPr="00AF1374" w:rsidRDefault="00AF1374" w:rsidP="00BB5A56">
      <w:pPr>
        <w:numPr>
          <w:ilvl w:val="0"/>
          <w:numId w:val="31"/>
        </w:numPr>
        <w:jc w:val="left"/>
        <w:rPr>
          <w:lang w:val="en-US"/>
        </w:rPr>
      </w:pPr>
      <w:r w:rsidRPr="00AF1374">
        <w:rPr>
          <w:lang w:val="en-US"/>
        </w:rPr>
        <w:t xml:space="preserve">LTV = 288 ÷ 0.20 </w:t>
      </w:r>
      <w:proofErr w:type="gramStart"/>
      <w:r w:rsidRPr="00AF1374">
        <w:rPr>
          <w:lang w:val="en-US"/>
        </w:rPr>
        <w:t>= ?</w:t>
      </w:r>
      <w:proofErr w:type="gramEnd"/>
    </w:p>
    <w:p w14:paraId="5BA04077" w14:textId="77777777" w:rsidR="00AF1374" w:rsidRPr="00AF1374" w:rsidRDefault="00AF1374" w:rsidP="00BB5A56">
      <w:pPr>
        <w:numPr>
          <w:ilvl w:val="1"/>
          <w:numId w:val="31"/>
        </w:numPr>
        <w:jc w:val="left"/>
      </w:pPr>
      <w:r w:rsidRPr="00AF1374">
        <w:t>288 ÷ 0.20 = 288 × 5 = 1,440. (dividir por 0.2 es multiplicar por 5)</w:t>
      </w:r>
      <w:r w:rsidRPr="00AF1374">
        <w:br/>
      </w:r>
      <w:r w:rsidRPr="00AF1374">
        <w:rPr>
          <w:b/>
          <w:bCs/>
        </w:rPr>
        <w:t>=&gt; LTV ≈ US$ 1,440.</w:t>
      </w:r>
    </w:p>
    <w:p w14:paraId="2DD5EF12" w14:textId="77777777" w:rsidR="00AF1374" w:rsidRPr="00AF1374" w:rsidRDefault="00AF1374" w:rsidP="00E83A69">
      <w:pPr>
        <w:jc w:val="left"/>
        <w:rPr>
          <w:lang w:val="en-US"/>
        </w:rPr>
      </w:pPr>
      <w:proofErr w:type="spellStart"/>
      <w:r w:rsidRPr="00AF1374">
        <w:rPr>
          <w:b/>
          <w:bCs/>
          <w:lang w:val="en-US"/>
        </w:rPr>
        <w:t>Relación</w:t>
      </w:r>
      <w:proofErr w:type="spellEnd"/>
      <w:r w:rsidRPr="00AF1374">
        <w:rPr>
          <w:b/>
          <w:bCs/>
          <w:lang w:val="en-US"/>
        </w:rPr>
        <w:t xml:space="preserve"> LTV/CAC = 1,440 ÷ 200 </w:t>
      </w:r>
      <w:proofErr w:type="gramStart"/>
      <w:r w:rsidRPr="00AF1374">
        <w:rPr>
          <w:b/>
          <w:bCs/>
          <w:lang w:val="en-US"/>
        </w:rPr>
        <w:t>= ?</w:t>
      </w:r>
      <w:proofErr w:type="gramEnd"/>
    </w:p>
    <w:p w14:paraId="03415737" w14:textId="00191858" w:rsidR="00AF1374" w:rsidRPr="002A4F31" w:rsidRDefault="00AF1374" w:rsidP="00BB5A56">
      <w:pPr>
        <w:numPr>
          <w:ilvl w:val="0"/>
          <w:numId w:val="32"/>
        </w:numPr>
        <w:jc w:val="left"/>
      </w:pPr>
      <w:r w:rsidRPr="00AF1374">
        <w:t>1,440 ÷ 200 = 7.2.</w:t>
      </w:r>
      <w:r w:rsidRPr="00AF1374">
        <w:br/>
      </w:r>
      <w:r w:rsidRPr="00AF1374">
        <w:rPr>
          <w:b/>
          <w:bCs/>
        </w:rPr>
        <w:t>=&gt; LTV/CAC = 7.2</w:t>
      </w:r>
      <w:r w:rsidRPr="00AF1374">
        <w:t xml:space="preserve"> (muy favorable; regla práctica SaaS sugiere LTV/CAC ≥ 3). </w:t>
      </w:r>
    </w:p>
    <w:p w14:paraId="4ADD3608" w14:textId="77777777" w:rsidR="00D63664" w:rsidRDefault="00D63664" w:rsidP="00AF1374">
      <w:pPr>
        <w:rPr>
          <w:b/>
          <w:bCs/>
        </w:rPr>
      </w:pPr>
    </w:p>
    <w:p w14:paraId="7CBB8C01" w14:textId="2EC780FC" w:rsidR="00AF1374" w:rsidRPr="00AF1374" w:rsidRDefault="00AF1374" w:rsidP="00AF1374">
      <w:r w:rsidRPr="00AF1374">
        <w:rPr>
          <w:b/>
          <w:bCs/>
        </w:rPr>
        <w:t>Interpretación:</w:t>
      </w:r>
      <w:r w:rsidRPr="00AF1374">
        <w:t xml:space="preserve"> en este escenario simplificado, aunque el primer año es deficitario por OPEX de arranque, la relación LTV/CAC indica que cada cliente genera mucho más valor a lo largo del tiempo que lo que cuesta adquirirlo, justificando inversión en marketing/ventas para escalar —siempre que </w:t>
      </w:r>
      <w:proofErr w:type="spellStart"/>
      <w:r w:rsidRPr="00AF1374">
        <w:t>churn</w:t>
      </w:r>
      <w:proofErr w:type="spellEnd"/>
      <w:r w:rsidRPr="00AF1374">
        <w:t xml:space="preserve"> y supuestos se confirmen en pilotos.</w:t>
      </w:r>
    </w:p>
    <w:p w14:paraId="41F6F6F4" w14:textId="236EA607" w:rsidR="00AF1374" w:rsidRPr="002A4F31" w:rsidRDefault="00AF1374" w:rsidP="00AF1374"/>
    <w:p w14:paraId="57F490BA" w14:textId="77777777" w:rsidR="00D63664" w:rsidRPr="002A4F31" w:rsidRDefault="00D63664" w:rsidP="00AF1374"/>
    <w:p w14:paraId="122B8D63" w14:textId="77777777" w:rsidR="00D63664" w:rsidRPr="002A4F31" w:rsidRDefault="00D63664" w:rsidP="00AF1374"/>
    <w:p w14:paraId="2B7C9B2B" w14:textId="77777777" w:rsidR="00D63664" w:rsidRPr="002A4F31" w:rsidRDefault="00D63664" w:rsidP="00AF1374"/>
    <w:p w14:paraId="3A6CD179" w14:textId="49E6C9FD" w:rsidR="00AF1374" w:rsidRPr="00AF1374" w:rsidRDefault="00AF1374" w:rsidP="00AF1374">
      <w:pPr>
        <w:rPr>
          <w:b/>
          <w:bCs/>
        </w:rPr>
      </w:pPr>
      <w:r w:rsidRPr="00AF1374">
        <w:rPr>
          <w:b/>
          <w:bCs/>
        </w:rPr>
        <w:lastRenderedPageBreak/>
        <w:t>Validación de hipótesis y etapas del plan (MVP → piloto → escalamiento)</w:t>
      </w:r>
    </w:p>
    <w:p w14:paraId="7BACD8D5" w14:textId="77777777" w:rsidR="00AF1374" w:rsidRPr="00AF1374" w:rsidRDefault="00AF1374" w:rsidP="00AF1374">
      <w:r w:rsidRPr="00AF1374">
        <w:t xml:space="preserve">Recomiendo estructurar el plan como </w:t>
      </w:r>
      <w:r w:rsidRPr="00AF1374">
        <w:rPr>
          <w:b/>
          <w:bCs/>
        </w:rPr>
        <w:t>hipótesis</w:t>
      </w:r>
      <w:r w:rsidRPr="00AF1374">
        <w:t xml:space="preserve"> que se validan por fases:</w:t>
      </w:r>
    </w:p>
    <w:p w14:paraId="31076754" w14:textId="77777777" w:rsidR="00AF1374" w:rsidRPr="00AF1374" w:rsidRDefault="00AF1374" w:rsidP="00BB5A56">
      <w:pPr>
        <w:numPr>
          <w:ilvl w:val="0"/>
          <w:numId w:val="33"/>
        </w:numPr>
      </w:pPr>
      <w:r w:rsidRPr="00AF1374">
        <w:rPr>
          <w:b/>
          <w:bCs/>
        </w:rPr>
        <w:t>Fase exploratoria (Hipótesis):</w:t>
      </w:r>
      <w:r w:rsidRPr="00AF1374">
        <w:t xml:space="preserve"> identificar problema, evidencia cualitativa (entrevistas) y cuantitativa mínima.</w:t>
      </w:r>
    </w:p>
    <w:p w14:paraId="0413D66A" w14:textId="77777777" w:rsidR="00AF1374" w:rsidRPr="00AF1374" w:rsidRDefault="00AF1374" w:rsidP="00BB5A56">
      <w:pPr>
        <w:numPr>
          <w:ilvl w:val="0"/>
          <w:numId w:val="33"/>
        </w:numPr>
      </w:pPr>
      <w:r w:rsidRPr="00AF1374">
        <w:rPr>
          <w:b/>
          <w:bCs/>
        </w:rPr>
        <w:t>MVP / piloto (validación):</w:t>
      </w:r>
      <w:r w:rsidRPr="00AF1374">
        <w:t xml:space="preserve"> desplegar solución mínima en 3–5 clientes cooperativas, medir CAC real, tasa de adopción y </w:t>
      </w:r>
      <w:proofErr w:type="spellStart"/>
      <w:r w:rsidRPr="00AF1374">
        <w:t>churn</w:t>
      </w:r>
      <w:proofErr w:type="spellEnd"/>
      <w:r w:rsidRPr="00AF1374">
        <w:t xml:space="preserve"> a 3–6 meses.</w:t>
      </w:r>
    </w:p>
    <w:p w14:paraId="08154C45" w14:textId="77777777" w:rsidR="00AF1374" w:rsidRPr="00AF1374" w:rsidRDefault="00AF1374" w:rsidP="00BB5A56">
      <w:pPr>
        <w:numPr>
          <w:ilvl w:val="0"/>
          <w:numId w:val="33"/>
        </w:numPr>
      </w:pPr>
      <w:r w:rsidRPr="00AF1374">
        <w:rPr>
          <w:b/>
          <w:bCs/>
        </w:rPr>
        <w:t>Ajuste y optimización:</w:t>
      </w:r>
      <w:r w:rsidRPr="00AF1374">
        <w:t xml:space="preserve"> iterar producto/precios y modelo de soporte.</w:t>
      </w:r>
    </w:p>
    <w:p w14:paraId="341BA98A" w14:textId="77777777" w:rsidR="00AF1374" w:rsidRPr="00AF1374" w:rsidRDefault="00AF1374" w:rsidP="00BB5A56">
      <w:pPr>
        <w:numPr>
          <w:ilvl w:val="0"/>
          <w:numId w:val="33"/>
        </w:numPr>
      </w:pPr>
      <w:r w:rsidRPr="00AF1374">
        <w:rPr>
          <w:b/>
          <w:bCs/>
        </w:rPr>
        <w:t>Escalamiento:</w:t>
      </w:r>
      <w:r w:rsidRPr="00AF1374">
        <w:t xml:space="preserve"> tras evidencia sólida (MRR, LTV/CAC, referencia de mercado), ejecutar plan de ventas regional.</w:t>
      </w:r>
    </w:p>
    <w:p w14:paraId="62C0FAF7" w14:textId="77777777" w:rsidR="00D63664" w:rsidRDefault="00D63664" w:rsidP="00AF1374"/>
    <w:p w14:paraId="2443EEFF" w14:textId="2068D0EA" w:rsidR="00AF1374" w:rsidRPr="00AF1374" w:rsidRDefault="00AF1374" w:rsidP="00AF1374">
      <w:r w:rsidRPr="00AF1374">
        <w:t xml:space="preserve">Herramienta práctica: usar </w:t>
      </w:r>
      <w:r w:rsidRPr="00AF1374">
        <w:rPr>
          <w:b/>
          <w:bCs/>
        </w:rPr>
        <w:t xml:space="preserve">Lean </w:t>
      </w:r>
      <w:proofErr w:type="spellStart"/>
      <w:r w:rsidRPr="00AF1374">
        <w:rPr>
          <w:b/>
          <w:bCs/>
        </w:rPr>
        <w:t>Canvas</w:t>
      </w:r>
      <w:proofErr w:type="spellEnd"/>
      <w:r w:rsidRPr="00AF1374">
        <w:t xml:space="preserve"> para mantener hipótesis claras y cambiarlas con la evidencia. </w:t>
      </w:r>
    </w:p>
    <w:p w14:paraId="5D347AA3" w14:textId="70236C29" w:rsidR="00AF1374" w:rsidRPr="002A4F31" w:rsidRDefault="00AF1374" w:rsidP="00AF1374"/>
    <w:p w14:paraId="41519C6D" w14:textId="733326A1" w:rsidR="00AF1374" w:rsidRPr="00AF1374" w:rsidRDefault="00AF1374" w:rsidP="00AF1374">
      <w:pPr>
        <w:rPr>
          <w:b/>
          <w:bCs/>
        </w:rPr>
      </w:pPr>
      <w:r w:rsidRPr="00AF1374">
        <w:rPr>
          <w:b/>
          <w:bCs/>
        </w:rPr>
        <w:t>Riesgos críticos y cómo abordarlos (con acciones concretas)</w:t>
      </w:r>
    </w:p>
    <w:p w14:paraId="72EAD9EF" w14:textId="77777777" w:rsidR="00AF1374" w:rsidRPr="00AF1374" w:rsidRDefault="00AF1374" w:rsidP="00BB5A56">
      <w:pPr>
        <w:numPr>
          <w:ilvl w:val="0"/>
          <w:numId w:val="34"/>
        </w:numPr>
      </w:pPr>
      <w:r w:rsidRPr="00AF1374">
        <w:rPr>
          <w:b/>
          <w:bCs/>
        </w:rPr>
        <w:t>Riesgo de adopción (baja adopción):</w:t>
      </w:r>
      <w:r w:rsidRPr="00AF1374">
        <w:t xml:space="preserve"> mitigar con pilotos asistidos, formación presencial y diseño offline-</w:t>
      </w:r>
      <w:proofErr w:type="spellStart"/>
      <w:r w:rsidRPr="00AF1374">
        <w:t>first</w:t>
      </w:r>
      <w:proofErr w:type="spellEnd"/>
      <w:r w:rsidRPr="00AF1374">
        <w:t>.</w:t>
      </w:r>
    </w:p>
    <w:p w14:paraId="36B7ABF2" w14:textId="19F941DB" w:rsidR="00AF1374" w:rsidRPr="002A4F31" w:rsidRDefault="00AF1374" w:rsidP="00BB5A56">
      <w:pPr>
        <w:numPr>
          <w:ilvl w:val="0"/>
          <w:numId w:val="34"/>
        </w:numPr>
      </w:pPr>
      <w:r w:rsidRPr="00AF1374">
        <w:rPr>
          <w:b/>
          <w:bCs/>
        </w:rPr>
        <w:t>Riesgo regulatorio (privacidad/datos):</w:t>
      </w:r>
      <w:r w:rsidRPr="00AF1374">
        <w:t xml:space="preserve"> implementar políticas conforme Ley No. 787 y registrar procesos; considerar asesoría legal. </w:t>
      </w:r>
    </w:p>
    <w:p w14:paraId="3F4C4226" w14:textId="77777777" w:rsidR="00AF1374" w:rsidRPr="00AF1374" w:rsidRDefault="00AF1374" w:rsidP="00BB5A56">
      <w:pPr>
        <w:numPr>
          <w:ilvl w:val="0"/>
          <w:numId w:val="34"/>
        </w:numPr>
      </w:pPr>
      <w:r w:rsidRPr="00AF1374">
        <w:rPr>
          <w:b/>
          <w:bCs/>
        </w:rPr>
        <w:t>Riesgo técnico (disponibilidad/seguridad):</w:t>
      </w:r>
      <w:r w:rsidRPr="00AF1374">
        <w:t xml:space="preserve"> arquitectura redundante, cifrado, auditorías y SLA.</w:t>
      </w:r>
    </w:p>
    <w:p w14:paraId="6B928079" w14:textId="77777777" w:rsidR="00AF1374" w:rsidRPr="00AF1374" w:rsidRDefault="00AF1374" w:rsidP="00BB5A56">
      <w:pPr>
        <w:numPr>
          <w:ilvl w:val="0"/>
          <w:numId w:val="34"/>
        </w:numPr>
      </w:pPr>
      <w:r w:rsidRPr="00AF1374">
        <w:rPr>
          <w:b/>
          <w:bCs/>
        </w:rPr>
        <w:t>Riesgo financiero (falta de caja):</w:t>
      </w:r>
      <w:r w:rsidRPr="00AF1374">
        <w:t xml:space="preserve"> estructurar </w:t>
      </w:r>
      <w:proofErr w:type="spellStart"/>
      <w:r w:rsidRPr="00AF1374">
        <w:t>runway</w:t>
      </w:r>
      <w:proofErr w:type="spellEnd"/>
      <w:r w:rsidRPr="00AF1374">
        <w:t xml:space="preserve">, hitos de financiamiento y control de </w:t>
      </w:r>
      <w:proofErr w:type="spellStart"/>
      <w:r w:rsidRPr="00AF1374">
        <w:t>burn</w:t>
      </w:r>
      <w:proofErr w:type="spellEnd"/>
      <w:r w:rsidRPr="00AF1374">
        <w:t xml:space="preserve"> </w:t>
      </w:r>
      <w:proofErr w:type="spellStart"/>
      <w:r w:rsidRPr="00AF1374">
        <w:t>rate</w:t>
      </w:r>
      <w:proofErr w:type="spellEnd"/>
      <w:r w:rsidRPr="00AF1374">
        <w:t>.</w:t>
      </w:r>
    </w:p>
    <w:p w14:paraId="6E578589" w14:textId="77777777" w:rsidR="00AF1374" w:rsidRPr="00AF1374" w:rsidRDefault="00AF1374" w:rsidP="00BB5A56">
      <w:pPr>
        <w:numPr>
          <w:ilvl w:val="0"/>
          <w:numId w:val="34"/>
        </w:numPr>
      </w:pPr>
      <w:r w:rsidRPr="00AF1374">
        <w:rPr>
          <w:b/>
          <w:bCs/>
        </w:rPr>
        <w:t>Riesgo competitivo:</w:t>
      </w:r>
      <w:r w:rsidRPr="00AF1374">
        <w:t xml:space="preserve"> diferenciar por servicio local y soporte posventa; alianzas con universidades y cooperativas locales.</w:t>
      </w:r>
    </w:p>
    <w:p w14:paraId="2EAAC20C" w14:textId="0A6023D6" w:rsidR="00AF1374" w:rsidRPr="002A4F31" w:rsidRDefault="00AF1374" w:rsidP="00AF1374"/>
    <w:p w14:paraId="5CC0D851" w14:textId="77777777" w:rsidR="00D63664" w:rsidRPr="002A4F31" w:rsidRDefault="00D63664" w:rsidP="00AF1374"/>
    <w:p w14:paraId="0335E7E8" w14:textId="77777777" w:rsidR="00D63664" w:rsidRPr="002A4F31" w:rsidRDefault="00D63664" w:rsidP="00AF1374"/>
    <w:p w14:paraId="2F7F8EB5" w14:textId="77777777" w:rsidR="00D63664" w:rsidRPr="002A4F31" w:rsidRDefault="00D63664" w:rsidP="00AF1374"/>
    <w:p w14:paraId="67E301C7" w14:textId="49653A5A" w:rsidR="00AF1374" w:rsidRPr="00AF1374" w:rsidRDefault="00AF1374" w:rsidP="00AF1374">
      <w:pPr>
        <w:rPr>
          <w:b/>
          <w:bCs/>
        </w:rPr>
      </w:pPr>
      <w:r w:rsidRPr="00AF1374">
        <w:rPr>
          <w:b/>
          <w:bCs/>
        </w:rPr>
        <w:lastRenderedPageBreak/>
        <w:t xml:space="preserve">Plantillas y software recomendados </w:t>
      </w:r>
    </w:p>
    <w:p w14:paraId="0AC80AB6" w14:textId="77777777" w:rsidR="00AF1374" w:rsidRPr="00AF1374" w:rsidRDefault="00AF1374" w:rsidP="00BB5A56">
      <w:pPr>
        <w:numPr>
          <w:ilvl w:val="0"/>
          <w:numId w:val="35"/>
        </w:numPr>
        <w:rPr>
          <w:lang w:val="en-US"/>
        </w:rPr>
      </w:pPr>
      <w:r w:rsidRPr="00AF1374">
        <w:rPr>
          <w:b/>
          <w:bCs/>
        </w:rPr>
        <w:t>Plantillas y guías:</w:t>
      </w:r>
      <w:r w:rsidRPr="00AF1374">
        <w:t xml:space="preserve"> SBA — “</w:t>
      </w:r>
      <w:proofErr w:type="spellStart"/>
      <w:r w:rsidRPr="00AF1374">
        <w:t>Write</w:t>
      </w:r>
      <w:proofErr w:type="spellEnd"/>
      <w:r w:rsidRPr="00AF1374">
        <w:t xml:space="preserve"> </w:t>
      </w:r>
      <w:proofErr w:type="spellStart"/>
      <w:r w:rsidRPr="00AF1374">
        <w:t>your</w:t>
      </w:r>
      <w:proofErr w:type="spellEnd"/>
      <w:r w:rsidRPr="00AF1374">
        <w:t xml:space="preserve"> </w:t>
      </w:r>
      <w:proofErr w:type="spellStart"/>
      <w:r w:rsidRPr="00AF1374">
        <w:t>business</w:t>
      </w:r>
      <w:proofErr w:type="spellEnd"/>
      <w:r w:rsidRPr="00AF1374">
        <w:t xml:space="preserve"> plan” y ejemplos de planes (</w:t>
      </w:r>
      <w:proofErr w:type="spellStart"/>
      <w:r w:rsidRPr="00AF1374">
        <w:t>templates</w:t>
      </w:r>
      <w:proofErr w:type="spellEnd"/>
      <w:r w:rsidRPr="00AF1374">
        <w:t xml:space="preserve"> y casos). </w:t>
      </w:r>
      <w:hyperlink r:id="rId9" w:tgtFrame="_blank" w:history="1">
        <w:r w:rsidRPr="001A2C40">
          <w:rPr>
            <w:rStyle w:val="Hipervnculo"/>
          </w:rPr>
          <w:t>SBA+1</w:t>
        </w:r>
      </w:hyperlink>
    </w:p>
    <w:p w14:paraId="374F8C4F" w14:textId="77777777" w:rsidR="00AF1374" w:rsidRPr="00AF1374" w:rsidRDefault="00AF1374" w:rsidP="00BB5A56">
      <w:pPr>
        <w:numPr>
          <w:ilvl w:val="0"/>
          <w:numId w:val="35"/>
        </w:numPr>
        <w:rPr>
          <w:lang w:val="en-US"/>
        </w:rPr>
      </w:pPr>
      <w:proofErr w:type="spellStart"/>
      <w:r w:rsidRPr="00AF1374">
        <w:rPr>
          <w:b/>
          <w:bCs/>
          <w:lang w:val="en-US"/>
        </w:rPr>
        <w:t>Modelado</w:t>
      </w:r>
      <w:proofErr w:type="spellEnd"/>
      <w:r w:rsidRPr="00AF1374">
        <w:rPr>
          <w:b/>
          <w:bCs/>
          <w:lang w:val="en-US"/>
        </w:rPr>
        <w:t xml:space="preserve"> y Canvas:</w:t>
      </w:r>
      <w:r w:rsidRPr="00AF1374">
        <w:rPr>
          <w:lang w:val="en-US"/>
        </w:rPr>
        <w:t xml:space="preserve"> </w:t>
      </w:r>
      <w:proofErr w:type="spellStart"/>
      <w:r w:rsidRPr="00AF1374">
        <w:rPr>
          <w:lang w:val="en-US"/>
        </w:rPr>
        <w:t>Strategyzer</w:t>
      </w:r>
      <w:proofErr w:type="spellEnd"/>
      <w:r w:rsidRPr="00AF1374">
        <w:rPr>
          <w:lang w:val="en-US"/>
        </w:rPr>
        <w:t xml:space="preserve"> (Business Model Canvas) y Lean Canvas (Ash Maurya). </w:t>
      </w:r>
      <w:hyperlink r:id="rId10" w:tgtFrame="_blank" w:history="1">
        <w:r w:rsidRPr="00AF1374">
          <w:rPr>
            <w:rStyle w:val="Hipervnculo"/>
            <w:lang w:val="en-US"/>
          </w:rPr>
          <w:t>Strategyzer</w:t>
        </w:r>
      </w:hyperlink>
      <w:hyperlink r:id="rId11" w:tgtFrame="_blank" w:history="1">
        <w:r w:rsidRPr="00AF1374">
          <w:rPr>
            <w:rStyle w:val="Hipervnculo"/>
            <w:lang w:val="en-US"/>
          </w:rPr>
          <w:t>leanfoundry.com</w:t>
        </w:r>
      </w:hyperlink>
    </w:p>
    <w:p w14:paraId="01C68247" w14:textId="77777777" w:rsidR="00AF1374" w:rsidRPr="00AF1374" w:rsidRDefault="00AF1374" w:rsidP="00BB5A56">
      <w:pPr>
        <w:numPr>
          <w:ilvl w:val="0"/>
          <w:numId w:val="35"/>
        </w:numPr>
        <w:rPr>
          <w:lang w:val="en-US"/>
        </w:rPr>
      </w:pPr>
      <w:r w:rsidRPr="00AF1374">
        <w:rPr>
          <w:b/>
          <w:bCs/>
        </w:rPr>
        <w:t>Herramientas de proyección financiera / SaaS:</w:t>
      </w:r>
      <w:r w:rsidRPr="00AF1374">
        <w:t xml:space="preserve"> </w:t>
      </w:r>
      <w:proofErr w:type="spellStart"/>
      <w:r w:rsidRPr="00AF1374">
        <w:t>LivePlan</w:t>
      </w:r>
      <w:proofErr w:type="spellEnd"/>
      <w:r w:rsidRPr="00AF1374">
        <w:t xml:space="preserve"> (pagado), plantillas Excel de </w:t>
      </w:r>
      <w:proofErr w:type="spellStart"/>
      <w:r w:rsidRPr="00AF1374">
        <w:t>TheSaaSCFO</w:t>
      </w:r>
      <w:proofErr w:type="spellEnd"/>
      <w:r w:rsidRPr="00AF1374">
        <w:t xml:space="preserve">, SaaS CFO </w:t>
      </w:r>
      <w:proofErr w:type="spellStart"/>
      <w:r w:rsidRPr="00AF1374">
        <w:t>templates</w:t>
      </w:r>
      <w:proofErr w:type="spellEnd"/>
      <w:r w:rsidRPr="00AF1374">
        <w:t xml:space="preserve">. </w:t>
      </w:r>
      <w:hyperlink r:id="rId12" w:tgtFrame="_blank" w:history="1">
        <w:r w:rsidRPr="00AF1374">
          <w:rPr>
            <w:rStyle w:val="Hipervnculo"/>
            <w:lang w:val="en-US"/>
          </w:rPr>
          <w:t>The SaaS CFO</w:t>
        </w:r>
      </w:hyperlink>
    </w:p>
    <w:p w14:paraId="37808D86" w14:textId="77777777" w:rsidR="00AF1374" w:rsidRPr="00AF1374" w:rsidRDefault="00AF1374" w:rsidP="00BB5A56">
      <w:pPr>
        <w:numPr>
          <w:ilvl w:val="0"/>
          <w:numId w:val="35"/>
        </w:numPr>
      </w:pPr>
      <w:r w:rsidRPr="00AF1374">
        <w:rPr>
          <w:b/>
          <w:bCs/>
        </w:rPr>
        <w:t>Recolección de mercado / pilotos:</w:t>
      </w:r>
      <w:r w:rsidRPr="00AF1374">
        <w:t xml:space="preserve"> </w:t>
      </w:r>
      <w:proofErr w:type="spellStart"/>
      <w:r w:rsidRPr="00AF1374">
        <w:t>KoBoToolbox</w:t>
      </w:r>
      <w:proofErr w:type="spellEnd"/>
      <w:r w:rsidRPr="00AF1374">
        <w:t xml:space="preserve"> / ODK / Google </w:t>
      </w:r>
      <w:proofErr w:type="spellStart"/>
      <w:r w:rsidRPr="00AF1374">
        <w:t>Forms</w:t>
      </w:r>
      <w:proofErr w:type="spellEnd"/>
      <w:r w:rsidRPr="00AF1374">
        <w:t xml:space="preserve"> para encuestas en campo.</w:t>
      </w:r>
    </w:p>
    <w:p w14:paraId="59C21C35" w14:textId="77777777" w:rsidR="00AF1374" w:rsidRPr="00AF1374" w:rsidRDefault="00AF1374" w:rsidP="00BB5A56">
      <w:pPr>
        <w:numPr>
          <w:ilvl w:val="0"/>
          <w:numId w:val="35"/>
        </w:numPr>
        <w:rPr>
          <w:lang w:val="en-US"/>
        </w:rPr>
      </w:pPr>
      <w:proofErr w:type="spellStart"/>
      <w:r w:rsidRPr="00AF1374">
        <w:rPr>
          <w:b/>
          <w:bCs/>
          <w:lang w:val="en-US"/>
        </w:rPr>
        <w:t>Análisis</w:t>
      </w:r>
      <w:proofErr w:type="spellEnd"/>
      <w:r w:rsidRPr="00AF1374">
        <w:rPr>
          <w:b/>
          <w:bCs/>
          <w:lang w:val="en-US"/>
        </w:rPr>
        <w:t xml:space="preserve"> y dashboards:</w:t>
      </w:r>
      <w:r w:rsidRPr="00AF1374">
        <w:rPr>
          <w:lang w:val="en-US"/>
        </w:rPr>
        <w:t xml:space="preserve"> Google Sheets, Power BI, </w:t>
      </w:r>
      <w:proofErr w:type="spellStart"/>
      <w:r w:rsidRPr="00AF1374">
        <w:rPr>
          <w:lang w:val="en-US"/>
        </w:rPr>
        <w:t>Metabase</w:t>
      </w:r>
      <w:proofErr w:type="spellEnd"/>
      <w:r w:rsidRPr="00AF1374">
        <w:rPr>
          <w:lang w:val="en-US"/>
        </w:rPr>
        <w:t>.</w:t>
      </w:r>
    </w:p>
    <w:p w14:paraId="06C0F586" w14:textId="77777777" w:rsidR="00AF1374" w:rsidRPr="00AF1374" w:rsidRDefault="00AF1374" w:rsidP="00BB5A56">
      <w:pPr>
        <w:numPr>
          <w:ilvl w:val="0"/>
          <w:numId w:val="35"/>
        </w:numPr>
      </w:pPr>
      <w:r w:rsidRPr="00AF1374">
        <w:rPr>
          <w:b/>
          <w:bCs/>
        </w:rPr>
        <w:t>Gestión de producto y tareas:</w:t>
      </w:r>
      <w:r w:rsidRPr="00AF1374">
        <w:t xml:space="preserve"> Jira, Trello, </w:t>
      </w:r>
      <w:proofErr w:type="spellStart"/>
      <w:r w:rsidRPr="00AF1374">
        <w:t>Notion</w:t>
      </w:r>
      <w:proofErr w:type="spellEnd"/>
      <w:r w:rsidRPr="00AF1374">
        <w:t>.</w:t>
      </w:r>
    </w:p>
    <w:p w14:paraId="3397C81C" w14:textId="77777777" w:rsidR="00AF1374" w:rsidRPr="00AF1374" w:rsidRDefault="00AF1374" w:rsidP="00BB5A56">
      <w:pPr>
        <w:numPr>
          <w:ilvl w:val="0"/>
          <w:numId w:val="35"/>
        </w:numPr>
      </w:pPr>
      <w:r w:rsidRPr="00AF1374">
        <w:rPr>
          <w:b/>
          <w:bCs/>
        </w:rPr>
        <w:t>Prototipado:</w:t>
      </w:r>
      <w:r w:rsidRPr="00AF1374">
        <w:t xml:space="preserve"> </w:t>
      </w:r>
      <w:proofErr w:type="spellStart"/>
      <w:r w:rsidRPr="00AF1374">
        <w:t>Figma</w:t>
      </w:r>
      <w:proofErr w:type="spellEnd"/>
      <w:r w:rsidRPr="00AF1374">
        <w:t>, draw.io (diagrams.net).</w:t>
      </w:r>
    </w:p>
    <w:p w14:paraId="60E49703" w14:textId="77777777" w:rsidR="00AF1374" w:rsidRPr="00AF1374" w:rsidRDefault="00AF1374" w:rsidP="00BB5A56">
      <w:pPr>
        <w:numPr>
          <w:ilvl w:val="0"/>
          <w:numId w:val="35"/>
        </w:numPr>
      </w:pPr>
      <w:r w:rsidRPr="00AF1374">
        <w:rPr>
          <w:b/>
          <w:bCs/>
        </w:rPr>
        <w:t>Gestión de documentos y versionado:</w:t>
      </w:r>
      <w:r w:rsidRPr="00AF1374">
        <w:t xml:space="preserve"> GitHub (para documentación técnica), Google Drive / </w:t>
      </w:r>
      <w:proofErr w:type="spellStart"/>
      <w:r w:rsidRPr="00AF1374">
        <w:t>Docs</w:t>
      </w:r>
      <w:proofErr w:type="spellEnd"/>
      <w:r w:rsidRPr="00AF1374">
        <w:t xml:space="preserve"> para plan vivo.</w:t>
      </w:r>
    </w:p>
    <w:p w14:paraId="01ECAF2F" w14:textId="77777777" w:rsidR="0010237A" w:rsidRPr="00AA042F" w:rsidRDefault="0010237A" w:rsidP="00AF1374"/>
    <w:p w14:paraId="4BCE006F" w14:textId="2C566130" w:rsidR="00AF1374" w:rsidRDefault="00AF1374" w:rsidP="00AF1374">
      <w:pPr>
        <w:rPr>
          <w:b/>
          <w:bCs/>
        </w:rPr>
      </w:pPr>
      <w:r w:rsidRPr="00AF1374">
        <w:rPr>
          <w:b/>
          <w:bCs/>
        </w:rPr>
        <w:t>Autoevaluación</w:t>
      </w:r>
    </w:p>
    <w:p w14:paraId="5DB31182" w14:textId="77777777" w:rsidR="0010237A" w:rsidRPr="00AF1374" w:rsidRDefault="0010237A" w:rsidP="00AF1374">
      <w:pPr>
        <w:rPr>
          <w:b/>
          <w:bCs/>
        </w:rPr>
      </w:pPr>
    </w:p>
    <w:p w14:paraId="38F36ED4" w14:textId="77777777" w:rsidR="00AF1374" w:rsidRPr="00AF1374" w:rsidRDefault="00AF1374" w:rsidP="00AF1374">
      <w:pPr>
        <w:rPr>
          <w:lang w:val="en-US"/>
        </w:rPr>
      </w:pPr>
      <w:proofErr w:type="spellStart"/>
      <w:r w:rsidRPr="00AF1374">
        <w:rPr>
          <w:b/>
          <w:bCs/>
          <w:lang w:val="en-US"/>
        </w:rPr>
        <w:t>Preguntas</w:t>
      </w:r>
      <w:proofErr w:type="spellEnd"/>
      <w:r w:rsidRPr="00AF1374">
        <w:rPr>
          <w:b/>
          <w:bCs/>
          <w:lang w:val="en-US"/>
        </w:rPr>
        <w:t>:</w:t>
      </w:r>
    </w:p>
    <w:p w14:paraId="6DEF7FF2" w14:textId="77777777" w:rsidR="00AF1374" w:rsidRPr="00AF1374" w:rsidRDefault="00AF1374" w:rsidP="00BB5A56">
      <w:pPr>
        <w:numPr>
          <w:ilvl w:val="0"/>
          <w:numId w:val="36"/>
        </w:numPr>
      </w:pPr>
      <w:r w:rsidRPr="00AF1374">
        <w:t>Enumera y explica brevemente las 9 secciones mínimas de un plan de negocio tradicional.</w:t>
      </w:r>
    </w:p>
    <w:p w14:paraId="180C6B51" w14:textId="77777777" w:rsidR="00AF1374" w:rsidRPr="00AF1374" w:rsidRDefault="00AF1374" w:rsidP="00BB5A56">
      <w:pPr>
        <w:numPr>
          <w:ilvl w:val="0"/>
          <w:numId w:val="36"/>
        </w:numPr>
      </w:pPr>
      <w:r w:rsidRPr="00AF1374">
        <w:t xml:space="preserve">¿Cómo justificarías en tu plan la elección entre modelo SaaS y licencia </w:t>
      </w:r>
      <w:proofErr w:type="spellStart"/>
      <w:r w:rsidRPr="00AF1374">
        <w:t>on</w:t>
      </w:r>
      <w:proofErr w:type="spellEnd"/>
      <w:r w:rsidRPr="00AF1374">
        <w:t>-premise para una municipalidad nicaragüense?</w:t>
      </w:r>
    </w:p>
    <w:p w14:paraId="2F7DB467" w14:textId="77777777" w:rsidR="00AF1374" w:rsidRPr="00AF1374" w:rsidRDefault="00AF1374" w:rsidP="00BB5A56">
      <w:pPr>
        <w:numPr>
          <w:ilvl w:val="0"/>
          <w:numId w:val="36"/>
        </w:numPr>
        <w:rPr>
          <w:lang w:val="en-US"/>
        </w:rPr>
      </w:pPr>
      <w:r w:rsidRPr="00AF1374">
        <w:t xml:space="preserve">Calcula el ARR si cobras US$25/mes y tienes 120 clientes promedio. </w:t>
      </w:r>
      <w:r w:rsidRPr="00AF1374">
        <w:rPr>
          <w:lang w:val="en-US"/>
        </w:rPr>
        <w:t>(</w:t>
      </w:r>
      <w:proofErr w:type="spellStart"/>
      <w:r w:rsidRPr="00AF1374">
        <w:rPr>
          <w:lang w:val="en-US"/>
        </w:rPr>
        <w:t>muestra</w:t>
      </w:r>
      <w:proofErr w:type="spellEnd"/>
      <w:r w:rsidRPr="00AF1374">
        <w:rPr>
          <w:lang w:val="en-US"/>
        </w:rPr>
        <w:t xml:space="preserve"> </w:t>
      </w:r>
      <w:proofErr w:type="spellStart"/>
      <w:r w:rsidRPr="00AF1374">
        <w:rPr>
          <w:lang w:val="en-US"/>
        </w:rPr>
        <w:t>tus</w:t>
      </w:r>
      <w:proofErr w:type="spellEnd"/>
      <w:r w:rsidRPr="00AF1374">
        <w:rPr>
          <w:lang w:val="en-US"/>
        </w:rPr>
        <w:t xml:space="preserve"> pasos).</w:t>
      </w:r>
    </w:p>
    <w:p w14:paraId="047EB32E" w14:textId="77777777" w:rsidR="00AF1374" w:rsidRPr="00AF1374" w:rsidRDefault="00AF1374" w:rsidP="00BB5A56">
      <w:pPr>
        <w:numPr>
          <w:ilvl w:val="0"/>
          <w:numId w:val="36"/>
        </w:numPr>
      </w:pPr>
      <w:r w:rsidRPr="00AF1374">
        <w:t xml:space="preserve">Explica qué es LTV/CAC y por qué es importante; haz un cálculo corto con ARPU anual US$300, margen 70% y </w:t>
      </w:r>
      <w:proofErr w:type="spellStart"/>
      <w:r w:rsidRPr="00AF1374">
        <w:t>churn</w:t>
      </w:r>
      <w:proofErr w:type="spellEnd"/>
      <w:r w:rsidRPr="00AF1374">
        <w:t xml:space="preserve"> anual 25% (muestra pasos).</w:t>
      </w:r>
    </w:p>
    <w:p w14:paraId="0BACA46F" w14:textId="77777777" w:rsidR="00AF1374" w:rsidRPr="00AF1374" w:rsidRDefault="00AF1374" w:rsidP="00BB5A56">
      <w:pPr>
        <w:numPr>
          <w:ilvl w:val="0"/>
          <w:numId w:val="36"/>
        </w:numPr>
      </w:pPr>
      <w:r w:rsidRPr="00AF1374">
        <w:t>Nombra 3 riesgos regulatorios en Nicaragua que deben evaluarse en un plan que maneje datos personales.</w:t>
      </w:r>
    </w:p>
    <w:p w14:paraId="792CFD0E" w14:textId="77777777" w:rsidR="00AF1374" w:rsidRPr="00AF1374" w:rsidRDefault="00AF1374" w:rsidP="00AF1374">
      <w:pPr>
        <w:rPr>
          <w:color w:val="FFFFFF" w:themeColor="background1"/>
          <w:lang w:val="en-US"/>
        </w:rPr>
      </w:pPr>
      <w:proofErr w:type="spellStart"/>
      <w:r w:rsidRPr="00AF1374">
        <w:rPr>
          <w:b/>
          <w:bCs/>
          <w:color w:val="FFFFFF" w:themeColor="background1"/>
          <w:lang w:val="en-US"/>
        </w:rPr>
        <w:lastRenderedPageBreak/>
        <w:t>Respuestas</w:t>
      </w:r>
      <w:proofErr w:type="spellEnd"/>
      <w:r w:rsidRPr="00AF1374">
        <w:rPr>
          <w:b/>
          <w:bCs/>
          <w:color w:val="FFFFFF" w:themeColor="background1"/>
          <w:lang w:val="en-US"/>
        </w:rPr>
        <w:t xml:space="preserve"> </w:t>
      </w:r>
      <w:proofErr w:type="spellStart"/>
      <w:r w:rsidRPr="00AF1374">
        <w:rPr>
          <w:b/>
          <w:bCs/>
          <w:color w:val="FFFFFF" w:themeColor="background1"/>
          <w:lang w:val="en-US"/>
        </w:rPr>
        <w:t>modelo</w:t>
      </w:r>
      <w:proofErr w:type="spellEnd"/>
      <w:r w:rsidRPr="00AF1374">
        <w:rPr>
          <w:b/>
          <w:bCs/>
          <w:color w:val="FFFFFF" w:themeColor="background1"/>
          <w:lang w:val="en-US"/>
        </w:rPr>
        <w:t xml:space="preserve"> (</w:t>
      </w:r>
      <w:proofErr w:type="spellStart"/>
      <w:r w:rsidRPr="00AF1374">
        <w:rPr>
          <w:b/>
          <w:bCs/>
          <w:color w:val="FFFFFF" w:themeColor="background1"/>
          <w:lang w:val="en-US"/>
        </w:rPr>
        <w:t>sintetizadas</w:t>
      </w:r>
      <w:proofErr w:type="spellEnd"/>
      <w:r w:rsidRPr="00AF1374">
        <w:rPr>
          <w:b/>
          <w:bCs/>
          <w:color w:val="FFFFFF" w:themeColor="background1"/>
          <w:lang w:val="en-US"/>
        </w:rPr>
        <w:t>):</w:t>
      </w:r>
    </w:p>
    <w:p w14:paraId="4DF4EDE8" w14:textId="77777777" w:rsidR="00AF1374" w:rsidRPr="00AF1374" w:rsidRDefault="00AF1374" w:rsidP="00BB5A56">
      <w:pPr>
        <w:numPr>
          <w:ilvl w:val="0"/>
          <w:numId w:val="37"/>
        </w:numPr>
        <w:rPr>
          <w:color w:val="FFFFFF" w:themeColor="background1"/>
          <w:lang w:val="en-US"/>
        </w:rPr>
      </w:pPr>
      <w:r w:rsidRPr="00AF1374">
        <w:rPr>
          <w:color w:val="FFFFFF" w:themeColor="background1"/>
        </w:rPr>
        <w:t xml:space="preserve">Resumen ejecutivo; descripción; producto/servicio; análisis de mercado; competencia; modelo de negocio; plan de marketing y ventas; operaciones/tecnología; plan financiero + anexos. </w:t>
      </w:r>
      <w:hyperlink r:id="rId13" w:tgtFrame="_blank" w:history="1">
        <w:r w:rsidRPr="00AF1374">
          <w:rPr>
            <w:rStyle w:val="Hipervnculo"/>
            <w:color w:val="FFFFFF" w:themeColor="background1"/>
            <w:lang w:val="en-US"/>
          </w:rPr>
          <w:t>SBA</w:t>
        </w:r>
      </w:hyperlink>
    </w:p>
    <w:p w14:paraId="4857C5CE" w14:textId="77777777" w:rsidR="00AF1374" w:rsidRPr="00AF1374" w:rsidRDefault="00AF1374" w:rsidP="00BB5A56">
      <w:pPr>
        <w:numPr>
          <w:ilvl w:val="0"/>
          <w:numId w:val="37"/>
        </w:numPr>
        <w:rPr>
          <w:color w:val="FFFFFF" w:themeColor="background1"/>
          <w:lang w:val="en-US"/>
        </w:rPr>
      </w:pPr>
      <w:r w:rsidRPr="00AF1374">
        <w:rPr>
          <w:color w:val="FFFFFF" w:themeColor="background1"/>
        </w:rPr>
        <w:t>Argumentar según conectividad, presupuesto (</w:t>
      </w:r>
      <w:proofErr w:type="spellStart"/>
      <w:r w:rsidRPr="00AF1374">
        <w:rPr>
          <w:color w:val="FFFFFF" w:themeColor="background1"/>
        </w:rPr>
        <w:t>capex</w:t>
      </w:r>
      <w:proofErr w:type="spellEnd"/>
      <w:r w:rsidRPr="00AF1374">
        <w:rPr>
          <w:color w:val="FFFFFF" w:themeColor="background1"/>
        </w:rPr>
        <w:t xml:space="preserve"> vs </w:t>
      </w:r>
      <w:proofErr w:type="spellStart"/>
      <w:r w:rsidRPr="00AF1374">
        <w:rPr>
          <w:color w:val="FFFFFF" w:themeColor="background1"/>
        </w:rPr>
        <w:t>opex</w:t>
      </w:r>
      <w:proofErr w:type="spellEnd"/>
      <w:r w:rsidRPr="00AF1374">
        <w:rPr>
          <w:color w:val="FFFFFF" w:themeColor="background1"/>
        </w:rPr>
        <w:t xml:space="preserve">), control de datos (Ley 787) y capacidad de TI interna. Si hay baja conectividad y necesidad de control local, </w:t>
      </w:r>
      <w:proofErr w:type="spellStart"/>
      <w:r w:rsidRPr="00AF1374">
        <w:rPr>
          <w:color w:val="FFFFFF" w:themeColor="background1"/>
        </w:rPr>
        <w:t>on</w:t>
      </w:r>
      <w:proofErr w:type="spellEnd"/>
      <w:r w:rsidRPr="00AF1374">
        <w:rPr>
          <w:color w:val="FFFFFF" w:themeColor="background1"/>
        </w:rPr>
        <w:t xml:space="preserve">-premise puede ser considerado; si se busca escalabilidad y menores costes iniciales, SaaS suele ganar. </w:t>
      </w:r>
      <w:hyperlink r:id="rId14" w:tgtFrame="_blank" w:history="1">
        <w:proofErr w:type="spellStart"/>
        <w:r w:rsidRPr="00AF1374">
          <w:rPr>
            <w:rStyle w:val="Hipervnculo"/>
            <w:color w:val="FFFFFF" w:themeColor="background1"/>
            <w:lang w:val="en-US"/>
          </w:rPr>
          <w:t>Mitrab</w:t>
        </w:r>
        <w:proofErr w:type="spellEnd"/>
      </w:hyperlink>
    </w:p>
    <w:p w14:paraId="6A4C5895" w14:textId="77777777" w:rsidR="00AF1374" w:rsidRPr="00AF1374" w:rsidRDefault="00AF1374" w:rsidP="00BB5A56">
      <w:pPr>
        <w:numPr>
          <w:ilvl w:val="0"/>
          <w:numId w:val="37"/>
        </w:numPr>
        <w:rPr>
          <w:color w:val="FFFFFF" w:themeColor="background1"/>
        </w:rPr>
      </w:pPr>
      <w:r w:rsidRPr="00AF1374">
        <w:rPr>
          <w:color w:val="FFFFFF" w:themeColor="background1"/>
        </w:rPr>
        <w:t>AR = 25 × 120 × 12 = 25×120=3,000; 3,000×12=36,000 → ARR = US$36,000. (mostrar operaciones).</w:t>
      </w:r>
    </w:p>
    <w:p w14:paraId="0DEF49C9" w14:textId="77777777" w:rsidR="00AF1374" w:rsidRPr="00AF1374" w:rsidRDefault="00AF1374" w:rsidP="00BB5A56">
      <w:pPr>
        <w:numPr>
          <w:ilvl w:val="0"/>
          <w:numId w:val="37"/>
        </w:numPr>
        <w:rPr>
          <w:color w:val="FFFFFF" w:themeColor="background1"/>
          <w:lang w:val="en-US"/>
        </w:rPr>
      </w:pPr>
      <w:r w:rsidRPr="00AF1374">
        <w:rPr>
          <w:color w:val="FFFFFF" w:themeColor="background1"/>
        </w:rPr>
        <w:t xml:space="preserve">ARPU anual = 300; margen = 0.70 → 300×0.7=210; </w:t>
      </w:r>
      <w:proofErr w:type="spellStart"/>
      <w:r w:rsidRPr="00AF1374">
        <w:rPr>
          <w:color w:val="FFFFFF" w:themeColor="background1"/>
        </w:rPr>
        <w:t>churn</w:t>
      </w:r>
      <w:proofErr w:type="spellEnd"/>
      <w:r w:rsidRPr="00AF1374">
        <w:rPr>
          <w:color w:val="FFFFFF" w:themeColor="background1"/>
        </w:rPr>
        <w:t xml:space="preserve"> = 0.25 → LTV = 210 ÷ 0.25 = 840. LTV/CAC = 840 ÷ CAC (comparar). (mostrar pasos). </w:t>
      </w:r>
      <w:hyperlink r:id="rId15" w:tgtFrame="_blank" w:history="1">
        <w:r w:rsidRPr="00AF1374">
          <w:rPr>
            <w:rStyle w:val="Hipervnculo"/>
            <w:color w:val="FFFFFF" w:themeColor="background1"/>
            <w:lang w:val="en-US"/>
          </w:rPr>
          <w:t>Wall Street Prep</w:t>
        </w:r>
      </w:hyperlink>
    </w:p>
    <w:p w14:paraId="2FEE6EF3" w14:textId="77777777" w:rsidR="00AF1374" w:rsidRPr="00AF1374" w:rsidRDefault="00AF1374" w:rsidP="00BB5A56">
      <w:pPr>
        <w:numPr>
          <w:ilvl w:val="0"/>
          <w:numId w:val="37"/>
        </w:numPr>
        <w:rPr>
          <w:color w:val="FFFFFF" w:themeColor="background1"/>
          <w:lang w:val="en-US"/>
        </w:rPr>
      </w:pPr>
      <w:r w:rsidRPr="00AF1374">
        <w:rPr>
          <w:color w:val="FFFFFF" w:themeColor="background1"/>
        </w:rPr>
        <w:t xml:space="preserve">Ley No. 787 (registro y medidas de seguridad), requisitos de transferencia internacional de datos, y posibles nuevas regulaciones </w:t>
      </w:r>
      <w:proofErr w:type="spellStart"/>
      <w:r w:rsidRPr="00AF1374">
        <w:rPr>
          <w:color w:val="FFFFFF" w:themeColor="background1"/>
        </w:rPr>
        <w:t>telecom</w:t>
      </w:r>
      <w:proofErr w:type="spellEnd"/>
      <w:r w:rsidRPr="00AF1374">
        <w:rPr>
          <w:color w:val="FFFFFF" w:themeColor="background1"/>
        </w:rPr>
        <w:t xml:space="preserve"> que afectan operación (monitorizar propuestas como la Ley General de Telecomunicaciones). </w:t>
      </w:r>
      <w:hyperlink r:id="rId16" w:tgtFrame="_blank" w:history="1">
        <w:proofErr w:type="spellStart"/>
        <w:r w:rsidRPr="00AF1374">
          <w:rPr>
            <w:rStyle w:val="Hipervnculo"/>
            <w:color w:val="FFFFFF" w:themeColor="background1"/>
            <w:lang w:val="en-US"/>
          </w:rPr>
          <w:t>Mitrab</w:t>
        </w:r>
      </w:hyperlink>
      <w:hyperlink r:id="rId17" w:tgtFrame="_blank" w:history="1">
        <w:r w:rsidRPr="00AF1374">
          <w:rPr>
            <w:rStyle w:val="Hipervnculo"/>
            <w:color w:val="FFFFFF" w:themeColor="background1"/>
            <w:lang w:val="en-US"/>
          </w:rPr>
          <w:t>Freedom</w:t>
        </w:r>
        <w:proofErr w:type="spellEnd"/>
        <w:r w:rsidRPr="00AF1374">
          <w:rPr>
            <w:rStyle w:val="Hipervnculo"/>
            <w:color w:val="FFFFFF" w:themeColor="background1"/>
            <w:lang w:val="en-US"/>
          </w:rPr>
          <w:t xml:space="preserve"> House</w:t>
        </w:r>
      </w:hyperlink>
    </w:p>
    <w:p w14:paraId="1B9DB2A4" w14:textId="044CE3CA" w:rsidR="00AF1374" w:rsidRDefault="00AF1374" w:rsidP="00AF1374">
      <w:pPr>
        <w:rPr>
          <w:b/>
          <w:bCs/>
        </w:rPr>
      </w:pPr>
    </w:p>
    <w:p w14:paraId="262C3BA4" w14:textId="77777777" w:rsidR="001A2C40" w:rsidRDefault="001A2C40" w:rsidP="00AF1374">
      <w:pPr>
        <w:rPr>
          <w:b/>
          <w:bCs/>
        </w:rPr>
      </w:pPr>
    </w:p>
    <w:p w14:paraId="29697AD9" w14:textId="77777777" w:rsidR="001A2C40" w:rsidRDefault="001A2C40" w:rsidP="00AF1374">
      <w:pPr>
        <w:rPr>
          <w:b/>
          <w:bCs/>
        </w:rPr>
      </w:pPr>
    </w:p>
    <w:p w14:paraId="1EA0F1DC" w14:textId="77777777" w:rsidR="001A2C40" w:rsidRDefault="001A2C40" w:rsidP="00AF1374">
      <w:pPr>
        <w:rPr>
          <w:b/>
          <w:bCs/>
        </w:rPr>
      </w:pPr>
    </w:p>
    <w:p w14:paraId="6FA18FC0" w14:textId="77777777" w:rsidR="001A2C40" w:rsidRDefault="001A2C40" w:rsidP="00AF1374">
      <w:pPr>
        <w:rPr>
          <w:b/>
          <w:bCs/>
        </w:rPr>
      </w:pPr>
    </w:p>
    <w:p w14:paraId="47423A41" w14:textId="77777777" w:rsidR="001A2C40" w:rsidRDefault="001A2C40" w:rsidP="00AF1374">
      <w:pPr>
        <w:rPr>
          <w:b/>
          <w:bCs/>
        </w:rPr>
      </w:pPr>
    </w:p>
    <w:p w14:paraId="6D8E1648" w14:textId="77777777" w:rsidR="001A2C40" w:rsidRDefault="001A2C40" w:rsidP="00AF1374">
      <w:pPr>
        <w:rPr>
          <w:b/>
          <w:bCs/>
        </w:rPr>
      </w:pPr>
    </w:p>
    <w:p w14:paraId="4B8BD101" w14:textId="77777777" w:rsidR="001A2C40" w:rsidRDefault="001A2C40" w:rsidP="00AF1374">
      <w:pPr>
        <w:rPr>
          <w:b/>
          <w:bCs/>
        </w:rPr>
      </w:pPr>
    </w:p>
    <w:p w14:paraId="5699AD49" w14:textId="77777777" w:rsidR="001A2C40" w:rsidRPr="00AF1374" w:rsidRDefault="001A2C40" w:rsidP="00AF1374">
      <w:pPr>
        <w:rPr>
          <w:b/>
          <w:bCs/>
        </w:rPr>
      </w:pPr>
    </w:p>
    <w:p w14:paraId="0BDB0C1B" w14:textId="6B60FACA" w:rsidR="00AF1374" w:rsidRPr="00AF1374" w:rsidRDefault="00AF1374" w:rsidP="00BB5A56">
      <w:pPr>
        <w:numPr>
          <w:ilvl w:val="0"/>
          <w:numId w:val="39"/>
        </w:numPr>
      </w:pPr>
      <w:r w:rsidRPr="00AF1374">
        <w:rPr>
          <w:b/>
          <w:bCs/>
        </w:rPr>
        <w:lastRenderedPageBreak/>
        <w:t>Tarea</w:t>
      </w:r>
      <w:r w:rsidRPr="00AF1374">
        <w:t xml:space="preserve">: cada equipo elabora un </w:t>
      </w:r>
      <w:r w:rsidRPr="00AF1374">
        <w:rPr>
          <w:i/>
          <w:iCs/>
        </w:rPr>
        <w:t xml:space="preserve">Lean </w:t>
      </w:r>
      <w:proofErr w:type="spellStart"/>
      <w:r w:rsidRPr="00AF1374">
        <w:rPr>
          <w:i/>
          <w:iCs/>
        </w:rPr>
        <w:t>Canvas</w:t>
      </w:r>
      <w:proofErr w:type="spellEnd"/>
      <w:r w:rsidRPr="00AF1374">
        <w:t xml:space="preserve"> para su idea y un resumen ejecutivo de 1 página; en la siguiente entrega desarrollan la sección técnica y la hoja de proyecciones de 3 años.</w:t>
      </w:r>
    </w:p>
    <w:p w14:paraId="6D6C2912" w14:textId="77777777" w:rsidR="00AF1374" w:rsidRPr="00AF1374" w:rsidRDefault="00AF1374" w:rsidP="00BB5A56">
      <w:pPr>
        <w:numPr>
          <w:ilvl w:val="0"/>
          <w:numId w:val="39"/>
        </w:numPr>
      </w:pPr>
      <w:r w:rsidRPr="00AF1374">
        <w:rPr>
          <w:b/>
          <w:bCs/>
        </w:rPr>
        <w:t>Materiales que puedo preparar ahora</w:t>
      </w:r>
      <w:r w:rsidRPr="00AF1374">
        <w:t xml:space="preserve"> (elige uno y lo genero):</w:t>
      </w:r>
    </w:p>
    <w:p w14:paraId="69707965" w14:textId="77777777" w:rsidR="00AF1374" w:rsidRPr="00AF1374" w:rsidRDefault="00AF1374" w:rsidP="00BB5A56">
      <w:pPr>
        <w:numPr>
          <w:ilvl w:val="1"/>
          <w:numId w:val="39"/>
        </w:numPr>
      </w:pPr>
      <w:r w:rsidRPr="00AF1374">
        <w:t xml:space="preserve">Plantilla de plan de negocio en Google </w:t>
      </w:r>
      <w:proofErr w:type="spellStart"/>
      <w:r w:rsidRPr="00AF1374">
        <w:t>Docs</w:t>
      </w:r>
      <w:proofErr w:type="spellEnd"/>
      <w:r w:rsidRPr="00AF1374">
        <w:t>/</w:t>
      </w:r>
      <w:proofErr w:type="spellStart"/>
      <w:r w:rsidRPr="00AF1374">
        <w:t>Sheets</w:t>
      </w:r>
      <w:proofErr w:type="spellEnd"/>
      <w:r w:rsidRPr="00AF1374">
        <w:t xml:space="preserve"> (completa y con fórmulas) lista para usar en clase.</w:t>
      </w:r>
    </w:p>
    <w:p w14:paraId="1AEDFA3A" w14:textId="77777777" w:rsidR="00AF1374" w:rsidRPr="00AF1374" w:rsidRDefault="00AF1374" w:rsidP="00BB5A56">
      <w:pPr>
        <w:numPr>
          <w:ilvl w:val="1"/>
          <w:numId w:val="39"/>
        </w:numPr>
      </w:pPr>
      <w:r w:rsidRPr="00AF1374">
        <w:t xml:space="preserve">Hoja de cálculo con modelo financiero SaaS editable (ARR, CAC, LTV, </w:t>
      </w:r>
      <w:proofErr w:type="spellStart"/>
      <w:r w:rsidRPr="00AF1374">
        <w:t>burn</w:t>
      </w:r>
      <w:proofErr w:type="spellEnd"/>
      <w:r w:rsidRPr="00AF1374">
        <w:t xml:space="preserve"> </w:t>
      </w:r>
      <w:proofErr w:type="spellStart"/>
      <w:r w:rsidRPr="00AF1374">
        <w:t>rate</w:t>
      </w:r>
      <w:proofErr w:type="spellEnd"/>
      <w:r w:rsidRPr="00AF1374">
        <w:t>).</w:t>
      </w:r>
    </w:p>
    <w:p w14:paraId="13E24263" w14:textId="20C6327A" w:rsidR="00753014" w:rsidRPr="00DF592C" w:rsidRDefault="00AF1374" w:rsidP="00BB5A56">
      <w:pPr>
        <w:numPr>
          <w:ilvl w:val="1"/>
          <w:numId w:val="39"/>
        </w:numPr>
      </w:pPr>
      <w:r w:rsidRPr="00AF1374">
        <w:t>Caso nicaragüense ampliado (6–8 páginas) con datos ficticios y rúbrica de evaluación.</w:t>
      </w:r>
    </w:p>
    <w:p w14:paraId="2493EE81" w14:textId="77777777" w:rsidR="00753014" w:rsidRDefault="00753014" w:rsidP="00753014">
      <w:pPr>
        <w:rPr>
          <w:lang w:val="es-ES"/>
        </w:rPr>
      </w:pPr>
    </w:p>
    <w:p w14:paraId="14E10109" w14:textId="77777777" w:rsidR="00FE0DC0" w:rsidRDefault="00FE0DC0" w:rsidP="00753014">
      <w:pPr>
        <w:rPr>
          <w:lang w:val="es-ES"/>
        </w:rPr>
      </w:pPr>
    </w:p>
    <w:p w14:paraId="44FCE6DF" w14:textId="77777777" w:rsidR="00FE0DC0" w:rsidRDefault="00FE0DC0" w:rsidP="00753014">
      <w:pPr>
        <w:rPr>
          <w:lang w:val="es-ES"/>
        </w:rPr>
      </w:pPr>
    </w:p>
    <w:p w14:paraId="52E5F306" w14:textId="77777777" w:rsidR="00FE0DC0" w:rsidRDefault="00FE0DC0" w:rsidP="00753014">
      <w:pPr>
        <w:rPr>
          <w:lang w:val="es-ES"/>
        </w:rPr>
      </w:pPr>
    </w:p>
    <w:p w14:paraId="58000732" w14:textId="77777777" w:rsidR="00FE0DC0" w:rsidRDefault="00FE0DC0" w:rsidP="00753014">
      <w:pPr>
        <w:rPr>
          <w:lang w:val="es-ES"/>
        </w:rPr>
      </w:pPr>
    </w:p>
    <w:p w14:paraId="1CB1F98C" w14:textId="77777777" w:rsidR="00FE0DC0" w:rsidRDefault="00FE0DC0" w:rsidP="00753014">
      <w:pPr>
        <w:rPr>
          <w:lang w:val="es-ES"/>
        </w:rPr>
      </w:pPr>
    </w:p>
    <w:p w14:paraId="3FB06347" w14:textId="77777777" w:rsidR="00FE0DC0" w:rsidRDefault="00FE0DC0" w:rsidP="00753014">
      <w:pPr>
        <w:rPr>
          <w:lang w:val="es-ES"/>
        </w:rPr>
      </w:pPr>
    </w:p>
    <w:p w14:paraId="1504A341" w14:textId="77777777" w:rsidR="00FE0DC0" w:rsidRDefault="00FE0DC0" w:rsidP="00753014">
      <w:pPr>
        <w:rPr>
          <w:lang w:val="es-ES"/>
        </w:rPr>
      </w:pPr>
    </w:p>
    <w:p w14:paraId="36BF27A9" w14:textId="77777777" w:rsidR="00FE0DC0" w:rsidRDefault="00FE0DC0" w:rsidP="00753014">
      <w:pPr>
        <w:rPr>
          <w:lang w:val="es-ES"/>
        </w:rPr>
      </w:pPr>
    </w:p>
    <w:p w14:paraId="37900E70" w14:textId="77777777" w:rsidR="00FE0DC0" w:rsidRDefault="00FE0DC0" w:rsidP="00753014">
      <w:pPr>
        <w:rPr>
          <w:lang w:val="es-ES"/>
        </w:rPr>
      </w:pPr>
    </w:p>
    <w:p w14:paraId="61DCCD2C" w14:textId="77777777" w:rsidR="00FE0DC0" w:rsidRDefault="00FE0DC0" w:rsidP="00753014">
      <w:pPr>
        <w:rPr>
          <w:lang w:val="es-ES"/>
        </w:rPr>
      </w:pPr>
    </w:p>
    <w:p w14:paraId="73BD69BB" w14:textId="77777777" w:rsidR="00FE0DC0" w:rsidRDefault="00FE0DC0" w:rsidP="00753014">
      <w:pPr>
        <w:rPr>
          <w:lang w:val="es-ES"/>
        </w:rPr>
      </w:pPr>
    </w:p>
    <w:p w14:paraId="20D66B5A" w14:textId="77777777" w:rsidR="00FE0DC0" w:rsidRDefault="00FE0DC0" w:rsidP="00753014">
      <w:pPr>
        <w:rPr>
          <w:lang w:val="es-ES"/>
        </w:rPr>
      </w:pPr>
    </w:p>
    <w:p w14:paraId="07A1A999" w14:textId="77777777" w:rsidR="00531AD4" w:rsidRDefault="00531AD4" w:rsidP="00753014">
      <w:pPr>
        <w:rPr>
          <w:lang w:val="es-ES"/>
        </w:rPr>
      </w:pPr>
    </w:p>
    <w:p w14:paraId="3028F8A8" w14:textId="77777777" w:rsidR="00531AD4" w:rsidRDefault="00531AD4" w:rsidP="00753014">
      <w:pPr>
        <w:rPr>
          <w:lang w:val="es-ES"/>
        </w:rPr>
      </w:pPr>
    </w:p>
    <w:p w14:paraId="31F1BC08" w14:textId="77777777" w:rsidR="00531AD4" w:rsidRDefault="00531AD4" w:rsidP="00753014">
      <w:pPr>
        <w:rPr>
          <w:lang w:val="es-ES"/>
        </w:rPr>
      </w:pPr>
    </w:p>
    <w:p w14:paraId="77E3A636" w14:textId="77777777" w:rsidR="00531AD4" w:rsidRDefault="00531AD4" w:rsidP="00753014">
      <w:pPr>
        <w:rPr>
          <w:lang w:val="es-ES"/>
        </w:rPr>
      </w:pPr>
    </w:p>
    <w:p w14:paraId="515706FD" w14:textId="77777777" w:rsidR="00FE0DC0" w:rsidRPr="00753014" w:rsidRDefault="00FE0DC0" w:rsidP="00753014">
      <w:pPr>
        <w:rPr>
          <w:lang w:val="es-ES"/>
        </w:rPr>
      </w:pPr>
    </w:p>
    <w:p w14:paraId="41DCA2C3" w14:textId="253F9BE0" w:rsidR="00A941E0" w:rsidRDefault="00A941E0" w:rsidP="004033E4">
      <w:pPr>
        <w:pStyle w:val="Ttulo2"/>
        <w:rPr>
          <w:spacing w:val="2"/>
          <w:lang w:val="es-ES"/>
        </w:rPr>
      </w:pPr>
      <w:bookmarkStart w:id="15" w:name="_Toc206070818"/>
      <w:r>
        <w:rPr>
          <w:spacing w:val="2"/>
          <w:lang w:val="es-ES"/>
        </w:rPr>
        <w:lastRenderedPageBreak/>
        <w:t>El análisis del entorno</w:t>
      </w:r>
      <w:bookmarkEnd w:id="15"/>
    </w:p>
    <w:p w14:paraId="1A642F2D" w14:textId="77777777" w:rsidR="00CE19E7" w:rsidRPr="00CE19E7" w:rsidRDefault="00CE19E7" w:rsidP="00CE19E7">
      <w:pPr>
        <w:rPr>
          <w:b/>
          <w:bCs/>
        </w:rPr>
      </w:pPr>
      <w:r w:rsidRPr="00CE19E7">
        <w:rPr>
          <w:b/>
          <w:bCs/>
        </w:rPr>
        <w:t>1. ¿Por qué hacer un análisis del entorno?</w:t>
      </w:r>
    </w:p>
    <w:p w14:paraId="107286DA" w14:textId="77777777" w:rsidR="00CE19E7" w:rsidRPr="00CE19E7" w:rsidRDefault="00CE19E7" w:rsidP="00BB5A56">
      <w:pPr>
        <w:numPr>
          <w:ilvl w:val="0"/>
          <w:numId w:val="40"/>
        </w:numPr>
      </w:pPr>
      <w:r w:rsidRPr="00CE19E7">
        <w:rPr>
          <w:b/>
          <w:bCs/>
        </w:rPr>
        <w:t>Reducir incertidumbre:</w:t>
      </w:r>
      <w:r w:rsidRPr="00CE19E7">
        <w:t xml:space="preserve"> revela riesgos y oportunidades que afectan viabilidad técnica, económica y social.</w:t>
      </w:r>
    </w:p>
    <w:p w14:paraId="14AC0F34" w14:textId="77777777" w:rsidR="00CE19E7" w:rsidRPr="00CE19E7" w:rsidRDefault="00CE19E7" w:rsidP="00BB5A56">
      <w:pPr>
        <w:numPr>
          <w:ilvl w:val="0"/>
          <w:numId w:val="40"/>
        </w:numPr>
      </w:pPr>
      <w:r w:rsidRPr="00CE19E7">
        <w:rPr>
          <w:b/>
          <w:bCs/>
        </w:rPr>
        <w:t>Informar prioridades estratégicas:</w:t>
      </w:r>
      <w:r w:rsidRPr="00CE19E7">
        <w:t xml:space="preserve"> permite decidir qué capacidades construir y cuáles alianzas buscar.</w:t>
      </w:r>
    </w:p>
    <w:p w14:paraId="27CFF7CB" w14:textId="77777777" w:rsidR="00CE19E7" w:rsidRPr="00CE19E7" w:rsidRDefault="00CE19E7" w:rsidP="00BB5A56">
      <w:pPr>
        <w:numPr>
          <w:ilvl w:val="0"/>
          <w:numId w:val="40"/>
        </w:numPr>
      </w:pPr>
      <w:r w:rsidRPr="00CE19E7">
        <w:rPr>
          <w:b/>
          <w:bCs/>
        </w:rPr>
        <w:t>Mejorar la resiliencia:</w:t>
      </w:r>
      <w:r w:rsidRPr="00CE19E7">
        <w:t xml:space="preserve"> anticipando shocks (regulatorios, climáticos, tecnológicos) y definiendo planes contingentes.</w:t>
      </w:r>
    </w:p>
    <w:p w14:paraId="7061F1BA" w14:textId="77777777" w:rsidR="00CE19E7" w:rsidRPr="00CE19E7" w:rsidRDefault="00CE19E7" w:rsidP="00BB5A56">
      <w:pPr>
        <w:numPr>
          <w:ilvl w:val="0"/>
          <w:numId w:val="40"/>
        </w:numPr>
      </w:pPr>
      <w:r w:rsidRPr="00CE19E7">
        <w:rPr>
          <w:b/>
          <w:bCs/>
        </w:rPr>
        <w:t>Alinear inversión y ejecución:</w:t>
      </w:r>
      <w:r w:rsidRPr="00CE19E7">
        <w:t xml:space="preserve"> para que las decisiones técnicas (por ejemplo, arquitectura offline-</w:t>
      </w:r>
      <w:proofErr w:type="spellStart"/>
      <w:r w:rsidRPr="00CE19E7">
        <w:t>first</w:t>
      </w:r>
      <w:proofErr w:type="spellEnd"/>
      <w:r w:rsidRPr="00CE19E7">
        <w:t>) respondan a condiciones reales del entorno.</w:t>
      </w:r>
    </w:p>
    <w:p w14:paraId="369E53E3" w14:textId="77777777" w:rsidR="00FE0DC0" w:rsidRDefault="00FE0DC0" w:rsidP="00CE19E7"/>
    <w:p w14:paraId="78836DD2" w14:textId="144BAFA7" w:rsidR="00CE19E7" w:rsidRPr="00CE19E7" w:rsidRDefault="00CE19E7" w:rsidP="00CE19E7">
      <w:r w:rsidRPr="00CE19E7">
        <w:t xml:space="preserve">En suma: un buen proyecto TI no solo es técnicamente viable, sino que es </w:t>
      </w:r>
      <w:r w:rsidRPr="00CE19E7">
        <w:rPr>
          <w:i/>
          <w:iCs/>
        </w:rPr>
        <w:t>contextualmente viable</w:t>
      </w:r>
      <w:r w:rsidRPr="00CE19E7">
        <w:t>.</w:t>
      </w:r>
    </w:p>
    <w:p w14:paraId="6518F7DD" w14:textId="73050A79" w:rsidR="00CE19E7" w:rsidRPr="002A4F31" w:rsidRDefault="00CE19E7" w:rsidP="00CE19E7"/>
    <w:p w14:paraId="09E9CCC1" w14:textId="6C49C3FC" w:rsidR="00CE19E7" w:rsidRPr="00CE19E7" w:rsidRDefault="00CE19E7" w:rsidP="00CE19E7">
      <w:pPr>
        <w:rPr>
          <w:b/>
          <w:bCs/>
        </w:rPr>
      </w:pPr>
      <w:r w:rsidRPr="00CE19E7">
        <w:rPr>
          <w:b/>
          <w:bCs/>
        </w:rPr>
        <w:t>Marcos y herramientas conceptuales (qué usar y cuándo)</w:t>
      </w:r>
    </w:p>
    <w:p w14:paraId="6960B811" w14:textId="7D5F6AC3" w:rsidR="00CE19E7" w:rsidRDefault="00CE19E7" w:rsidP="00CE19E7">
      <w:r w:rsidRPr="00CE19E7">
        <w:t xml:space="preserve">A </w:t>
      </w:r>
      <w:r w:rsidR="00B74099" w:rsidRPr="00CE19E7">
        <w:t>continuación,</w:t>
      </w:r>
      <w:r w:rsidRPr="00CE19E7">
        <w:t xml:space="preserve"> se describen los marcos más usados, su propósito, fortalezas y limitaciones —con indicaciones de uso para proyectos en Ingeniería en Sistemas de Información.</w:t>
      </w:r>
    </w:p>
    <w:p w14:paraId="78C77F09" w14:textId="77777777" w:rsidR="00FE0DC0" w:rsidRPr="00CE19E7" w:rsidRDefault="00FE0DC0" w:rsidP="00CE19E7"/>
    <w:p w14:paraId="3E82479B" w14:textId="6180DD01" w:rsidR="00CE19E7" w:rsidRPr="00CE19E7" w:rsidRDefault="00CE19E7" w:rsidP="00CE19E7">
      <w:pPr>
        <w:rPr>
          <w:b/>
          <w:bCs/>
        </w:rPr>
      </w:pPr>
      <w:r w:rsidRPr="00CE19E7">
        <w:rPr>
          <w:b/>
          <w:bCs/>
        </w:rPr>
        <w:t>PESTEL / PEST (Político, Económico, Social, Tecnológico, Ambiental, Legal)</w:t>
      </w:r>
    </w:p>
    <w:p w14:paraId="2701E093" w14:textId="77777777" w:rsidR="00CE19E7" w:rsidRPr="00CE19E7" w:rsidRDefault="00CE19E7" w:rsidP="00BB5A56">
      <w:pPr>
        <w:numPr>
          <w:ilvl w:val="0"/>
          <w:numId w:val="41"/>
        </w:numPr>
      </w:pPr>
      <w:r w:rsidRPr="00CE19E7">
        <w:rPr>
          <w:b/>
          <w:bCs/>
        </w:rPr>
        <w:t>Propósito:</w:t>
      </w:r>
      <w:r w:rsidRPr="00CE19E7">
        <w:t xml:space="preserve"> identificar factores macro que afectan a la organización o proyecto.</w:t>
      </w:r>
    </w:p>
    <w:p w14:paraId="0E112406" w14:textId="77777777" w:rsidR="00CE19E7" w:rsidRPr="00CE19E7" w:rsidRDefault="00CE19E7" w:rsidP="00BB5A56">
      <w:pPr>
        <w:numPr>
          <w:ilvl w:val="0"/>
          <w:numId w:val="41"/>
        </w:numPr>
      </w:pPr>
      <w:r w:rsidRPr="00CE19E7">
        <w:rPr>
          <w:b/>
          <w:bCs/>
        </w:rPr>
        <w:t>Uso:</w:t>
      </w:r>
      <w:r w:rsidRPr="00CE19E7">
        <w:t xml:space="preserve"> primeras fases del diagnóstico estratégico y escenarios.</w:t>
      </w:r>
    </w:p>
    <w:p w14:paraId="429FABA2" w14:textId="77777777" w:rsidR="00CE19E7" w:rsidRPr="00CE19E7" w:rsidRDefault="00CE19E7" w:rsidP="00BB5A56">
      <w:pPr>
        <w:numPr>
          <w:ilvl w:val="0"/>
          <w:numId w:val="41"/>
        </w:numPr>
      </w:pPr>
      <w:r w:rsidRPr="00CE19E7">
        <w:rPr>
          <w:b/>
          <w:bCs/>
        </w:rPr>
        <w:t>Cómo hacerlo bien:</w:t>
      </w:r>
      <w:r w:rsidRPr="00CE19E7">
        <w:t xml:space="preserve"> listar señales (datos, leyes, políticas públicas, tendencias tecnológicas), estimar su </w:t>
      </w:r>
      <w:r w:rsidRPr="00CE19E7">
        <w:rPr>
          <w:i/>
          <w:iCs/>
        </w:rPr>
        <w:t>probabilidad</w:t>
      </w:r>
      <w:r w:rsidRPr="00CE19E7">
        <w:t xml:space="preserve"> e </w:t>
      </w:r>
      <w:r w:rsidRPr="00CE19E7">
        <w:rPr>
          <w:i/>
          <w:iCs/>
        </w:rPr>
        <w:t>impacto</w:t>
      </w:r>
      <w:r w:rsidRPr="00CE19E7">
        <w:t xml:space="preserve"> y priorizar.</w:t>
      </w:r>
    </w:p>
    <w:p w14:paraId="02883B33" w14:textId="77777777" w:rsidR="00CE19E7" w:rsidRPr="00CE19E7" w:rsidRDefault="00CE19E7" w:rsidP="00BB5A56">
      <w:pPr>
        <w:numPr>
          <w:ilvl w:val="0"/>
          <w:numId w:val="41"/>
        </w:numPr>
      </w:pPr>
      <w:r w:rsidRPr="00CE19E7">
        <w:rPr>
          <w:b/>
          <w:bCs/>
        </w:rPr>
        <w:lastRenderedPageBreak/>
        <w:t>Limitación:</w:t>
      </w:r>
      <w:r w:rsidRPr="00CE19E7">
        <w:t xml:space="preserve"> es descriptivo; hay que convertirlo en implicaciones estratégicas (¿qué hacemos ante cada factor?).</w:t>
      </w:r>
    </w:p>
    <w:p w14:paraId="3F53C2BC" w14:textId="77777777" w:rsidR="00CE19E7" w:rsidRPr="00CE19E7" w:rsidRDefault="00CE19E7" w:rsidP="00BB5A56">
      <w:pPr>
        <w:numPr>
          <w:ilvl w:val="0"/>
          <w:numId w:val="41"/>
        </w:numPr>
      </w:pPr>
      <w:r w:rsidRPr="00CE19E7">
        <w:rPr>
          <w:b/>
          <w:bCs/>
        </w:rPr>
        <w:t>Aplicación IS:</w:t>
      </w:r>
      <w:r w:rsidRPr="00CE19E7">
        <w:t xml:space="preserve"> por ejemplo, si la perspectiva “T” (tecnológica) muestra crecimiento de cobertura 4G/4G-LTE en zonas </w:t>
      </w:r>
      <w:proofErr w:type="gramStart"/>
      <w:r w:rsidRPr="00CE19E7">
        <w:t>urbanas</w:t>
      </w:r>
      <w:proofErr w:type="gramEnd"/>
      <w:r w:rsidRPr="00CE19E7">
        <w:t xml:space="preserve"> pero no rurales, justificar arquitecturas híbridas (</w:t>
      </w:r>
      <w:proofErr w:type="spellStart"/>
      <w:r w:rsidRPr="00CE19E7">
        <w:t>cloud</w:t>
      </w:r>
      <w:proofErr w:type="spellEnd"/>
      <w:r w:rsidRPr="00CE19E7">
        <w:t xml:space="preserve"> + sincronización offline).</w:t>
      </w:r>
    </w:p>
    <w:p w14:paraId="0B626A6A" w14:textId="71E5CC24" w:rsidR="00CE19E7" w:rsidRPr="00CE19E7" w:rsidRDefault="00CE19E7" w:rsidP="00CE19E7">
      <w:pPr>
        <w:rPr>
          <w:b/>
          <w:bCs/>
          <w:lang w:val="en-US"/>
        </w:rPr>
      </w:pPr>
      <w:r w:rsidRPr="00CE19E7">
        <w:rPr>
          <w:b/>
          <w:bCs/>
          <w:lang w:val="en-US"/>
        </w:rPr>
        <w:t>Porter — Five Forces (</w:t>
      </w:r>
      <w:proofErr w:type="spellStart"/>
      <w:r w:rsidRPr="00CE19E7">
        <w:rPr>
          <w:b/>
          <w:bCs/>
          <w:lang w:val="en-US"/>
        </w:rPr>
        <w:t>Estructura</w:t>
      </w:r>
      <w:proofErr w:type="spellEnd"/>
      <w:r w:rsidRPr="00CE19E7">
        <w:rPr>
          <w:b/>
          <w:bCs/>
          <w:lang w:val="en-US"/>
        </w:rPr>
        <w:t xml:space="preserve"> </w:t>
      </w:r>
      <w:proofErr w:type="spellStart"/>
      <w:r w:rsidRPr="00CE19E7">
        <w:rPr>
          <w:b/>
          <w:bCs/>
          <w:lang w:val="en-US"/>
        </w:rPr>
        <w:t>competitiva</w:t>
      </w:r>
      <w:proofErr w:type="spellEnd"/>
      <w:r w:rsidRPr="00CE19E7">
        <w:rPr>
          <w:b/>
          <w:bCs/>
          <w:lang w:val="en-US"/>
        </w:rPr>
        <w:t>)</w:t>
      </w:r>
    </w:p>
    <w:p w14:paraId="59990CE5" w14:textId="77777777" w:rsidR="00CE19E7" w:rsidRPr="00CE19E7" w:rsidRDefault="00CE19E7" w:rsidP="00BB5A56">
      <w:pPr>
        <w:numPr>
          <w:ilvl w:val="0"/>
          <w:numId w:val="42"/>
        </w:numPr>
      </w:pPr>
      <w:r w:rsidRPr="00CE19E7">
        <w:rPr>
          <w:b/>
          <w:bCs/>
        </w:rPr>
        <w:t>Propósito:</w:t>
      </w:r>
      <w:r w:rsidRPr="00CE19E7">
        <w:t xml:space="preserve"> analizar la rentabilidad potencial de un sector: rivalidad, amenaza de entrada, poder de proveedores, poder de compradores y amenazas de sustitutos.</w:t>
      </w:r>
    </w:p>
    <w:p w14:paraId="5F90835B" w14:textId="77777777" w:rsidR="00CE19E7" w:rsidRPr="00CE19E7" w:rsidRDefault="00CE19E7" w:rsidP="00BB5A56">
      <w:pPr>
        <w:numPr>
          <w:ilvl w:val="0"/>
          <w:numId w:val="42"/>
        </w:numPr>
      </w:pPr>
      <w:r w:rsidRPr="00CE19E7">
        <w:rPr>
          <w:b/>
          <w:bCs/>
        </w:rPr>
        <w:t>Uso:</w:t>
      </w:r>
      <w:r w:rsidRPr="00CE19E7">
        <w:t xml:space="preserve"> evaluar si un mercado es atractivo para lanzar software/servicios TI o si requiere diferenciación fuerte.</w:t>
      </w:r>
    </w:p>
    <w:p w14:paraId="460C35EA" w14:textId="77777777" w:rsidR="00CE19E7" w:rsidRPr="00CE19E7" w:rsidRDefault="00CE19E7" w:rsidP="00BB5A56">
      <w:pPr>
        <w:numPr>
          <w:ilvl w:val="0"/>
          <w:numId w:val="42"/>
        </w:numPr>
      </w:pPr>
      <w:r w:rsidRPr="00CE19E7">
        <w:rPr>
          <w:b/>
          <w:bCs/>
        </w:rPr>
        <w:t>Aplicación IS:</w:t>
      </w:r>
      <w:r w:rsidRPr="00CE19E7">
        <w:t xml:space="preserve"> para una plataforma de pagos, medir poder de bancos (proveedores), poder de comercios (clientes), entrada de grandes </w:t>
      </w:r>
      <w:proofErr w:type="spellStart"/>
      <w:r w:rsidRPr="00CE19E7">
        <w:t>fintech</w:t>
      </w:r>
      <w:proofErr w:type="spellEnd"/>
      <w:r w:rsidRPr="00CE19E7">
        <w:t xml:space="preserve"> internacionales (amenaza de entrada) y sustitutos (efectivo, transferencias).</w:t>
      </w:r>
    </w:p>
    <w:p w14:paraId="5D7D3583" w14:textId="170CFA4F" w:rsidR="00CE19E7" w:rsidRPr="00CE19E7" w:rsidRDefault="00CE19E7" w:rsidP="00CE19E7">
      <w:pPr>
        <w:rPr>
          <w:b/>
          <w:bCs/>
          <w:lang w:val="en-US"/>
        </w:rPr>
      </w:pPr>
      <w:r w:rsidRPr="00CE19E7">
        <w:rPr>
          <w:b/>
          <w:bCs/>
          <w:lang w:val="en-US"/>
        </w:rPr>
        <w:t xml:space="preserve">Stakeholder Analysis / Mapa de </w:t>
      </w:r>
      <w:proofErr w:type="spellStart"/>
      <w:r w:rsidRPr="00CE19E7">
        <w:rPr>
          <w:b/>
          <w:bCs/>
          <w:lang w:val="en-US"/>
        </w:rPr>
        <w:t>Actores</w:t>
      </w:r>
      <w:proofErr w:type="spellEnd"/>
      <w:r w:rsidRPr="00CE19E7">
        <w:rPr>
          <w:b/>
          <w:bCs/>
          <w:lang w:val="en-US"/>
        </w:rPr>
        <w:t xml:space="preserve"> (Freeman)</w:t>
      </w:r>
    </w:p>
    <w:p w14:paraId="277AC4D3" w14:textId="77777777" w:rsidR="00CE19E7" w:rsidRPr="00CE19E7" w:rsidRDefault="00CE19E7" w:rsidP="00BB5A56">
      <w:pPr>
        <w:numPr>
          <w:ilvl w:val="0"/>
          <w:numId w:val="43"/>
        </w:numPr>
      </w:pPr>
      <w:r w:rsidRPr="00CE19E7">
        <w:rPr>
          <w:b/>
          <w:bCs/>
        </w:rPr>
        <w:t>Propósito:</w:t>
      </w:r>
      <w:r w:rsidRPr="00CE19E7">
        <w:t xml:space="preserve"> identificar y priorizar actores clave según su interés e influencia.</w:t>
      </w:r>
    </w:p>
    <w:p w14:paraId="2BDD8B26" w14:textId="77777777" w:rsidR="00CE19E7" w:rsidRPr="00CE19E7" w:rsidRDefault="00CE19E7" w:rsidP="00BB5A56">
      <w:pPr>
        <w:numPr>
          <w:ilvl w:val="0"/>
          <w:numId w:val="43"/>
        </w:numPr>
      </w:pPr>
      <w:r w:rsidRPr="00CE19E7">
        <w:rPr>
          <w:b/>
          <w:bCs/>
        </w:rPr>
        <w:t>Uso práctico:</w:t>
      </w:r>
      <w:r w:rsidRPr="00CE19E7">
        <w:t xml:space="preserve"> diseñar estrategias de participación y comunicación (quién necesita qué nivel de involucramiento).</w:t>
      </w:r>
    </w:p>
    <w:p w14:paraId="6D3008FE" w14:textId="77777777" w:rsidR="00CE19E7" w:rsidRPr="00CE19E7" w:rsidRDefault="00CE19E7" w:rsidP="00BB5A56">
      <w:pPr>
        <w:numPr>
          <w:ilvl w:val="0"/>
          <w:numId w:val="43"/>
        </w:numPr>
      </w:pPr>
      <w:r w:rsidRPr="00CE19E7">
        <w:rPr>
          <w:b/>
          <w:bCs/>
        </w:rPr>
        <w:t>Aplicación IS:</w:t>
      </w:r>
      <w:r w:rsidRPr="00CE19E7">
        <w:t xml:space="preserve"> en proyectos municipales, incluir ciudadanos, concejales, sindicato municipal, proveedores de Internet, donantes y equipo de TI.</w:t>
      </w:r>
    </w:p>
    <w:p w14:paraId="66D5F075" w14:textId="02ED3B0C" w:rsidR="00CE19E7" w:rsidRPr="00CE19E7" w:rsidRDefault="00CE19E7" w:rsidP="00CE19E7">
      <w:pPr>
        <w:rPr>
          <w:b/>
          <w:bCs/>
        </w:rPr>
      </w:pPr>
      <w:r w:rsidRPr="00CE19E7">
        <w:rPr>
          <w:b/>
          <w:bCs/>
        </w:rPr>
        <w:t>Análisis de escenarios y prospectiva (</w:t>
      </w:r>
      <w:proofErr w:type="spellStart"/>
      <w:r w:rsidRPr="00CE19E7">
        <w:rPr>
          <w:b/>
          <w:bCs/>
        </w:rPr>
        <w:t>Schoemaker</w:t>
      </w:r>
      <w:proofErr w:type="spellEnd"/>
      <w:r w:rsidRPr="00CE19E7">
        <w:rPr>
          <w:b/>
          <w:bCs/>
        </w:rPr>
        <w:t xml:space="preserve">, </w:t>
      </w:r>
      <w:proofErr w:type="spellStart"/>
      <w:r w:rsidRPr="00CE19E7">
        <w:rPr>
          <w:b/>
          <w:bCs/>
        </w:rPr>
        <w:t>Ringland</w:t>
      </w:r>
      <w:proofErr w:type="spellEnd"/>
      <w:r w:rsidRPr="00CE19E7">
        <w:rPr>
          <w:b/>
          <w:bCs/>
        </w:rPr>
        <w:t>)</w:t>
      </w:r>
    </w:p>
    <w:p w14:paraId="38769FD5" w14:textId="77777777" w:rsidR="00CE19E7" w:rsidRPr="00CE19E7" w:rsidRDefault="00CE19E7" w:rsidP="00BB5A56">
      <w:pPr>
        <w:numPr>
          <w:ilvl w:val="0"/>
          <w:numId w:val="44"/>
        </w:numPr>
      </w:pPr>
      <w:r w:rsidRPr="00CE19E7">
        <w:rPr>
          <w:b/>
          <w:bCs/>
        </w:rPr>
        <w:t>Propósito:</w:t>
      </w:r>
      <w:r w:rsidRPr="00CE19E7">
        <w:t xml:space="preserve"> construir futuros plausibles (normalmente 2–4 escenarios) y planes contingentes.</w:t>
      </w:r>
    </w:p>
    <w:p w14:paraId="39DE745D" w14:textId="77777777" w:rsidR="00CE19E7" w:rsidRPr="00CE19E7" w:rsidRDefault="00CE19E7" w:rsidP="00BB5A56">
      <w:pPr>
        <w:numPr>
          <w:ilvl w:val="0"/>
          <w:numId w:val="44"/>
        </w:numPr>
      </w:pPr>
      <w:r w:rsidRPr="00CE19E7">
        <w:rPr>
          <w:b/>
          <w:bCs/>
        </w:rPr>
        <w:t>Uso:</w:t>
      </w:r>
      <w:r w:rsidRPr="00CE19E7">
        <w:t xml:space="preserve"> cuando la incertidumbre es alta (ej.: cambios regulatorios o riesgo climático).</w:t>
      </w:r>
    </w:p>
    <w:p w14:paraId="2622E04A" w14:textId="77777777" w:rsidR="00CE19E7" w:rsidRPr="00CE19E7" w:rsidRDefault="00CE19E7" w:rsidP="00BB5A56">
      <w:pPr>
        <w:numPr>
          <w:ilvl w:val="0"/>
          <w:numId w:val="44"/>
        </w:numPr>
      </w:pPr>
      <w:r w:rsidRPr="00CE19E7">
        <w:rPr>
          <w:b/>
          <w:bCs/>
        </w:rPr>
        <w:t>Aplicación IS:</w:t>
      </w:r>
      <w:r w:rsidRPr="00CE19E7">
        <w:t xml:space="preserve"> simular impacto de distintos niveles de conectividad o de cambios en la regulación de datos sobre el modelo de negocio.</w:t>
      </w:r>
    </w:p>
    <w:p w14:paraId="23033BD2" w14:textId="39A89552" w:rsidR="00CE19E7" w:rsidRPr="00CE19E7" w:rsidRDefault="00CE19E7" w:rsidP="00CE19E7">
      <w:pPr>
        <w:rPr>
          <w:b/>
          <w:bCs/>
        </w:rPr>
      </w:pPr>
      <w:r w:rsidRPr="00CE19E7">
        <w:rPr>
          <w:b/>
          <w:bCs/>
        </w:rPr>
        <w:t>Análisis de sensibilidad y modelos cuantitativos</w:t>
      </w:r>
    </w:p>
    <w:p w14:paraId="4E1A9EF6" w14:textId="77777777" w:rsidR="00CE19E7" w:rsidRPr="00CE19E7" w:rsidRDefault="00CE19E7" w:rsidP="00BB5A56">
      <w:pPr>
        <w:numPr>
          <w:ilvl w:val="0"/>
          <w:numId w:val="45"/>
        </w:numPr>
      </w:pPr>
      <w:r w:rsidRPr="00CE19E7">
        <w:rPr>
          <w:b/>
          <w:bCs/>
        </w:rPr>
        <w:lastRenderedPageBreak/>
        <w:t>Propósito:</w:t>
      </w:r>
      <w:r w:rsidRPr="00CE19E7">
        <w:t xml:space="preserve"> cuantificar cómo varían resultados clave (costos, ingresos, adopción) frente a cambios en supuestos.</w:t>
      </w:r>
    </w:p>
    <w:p w14:paraId="6E511BA1" w14:textId="77777777" w:rsidR="00CE19E7" w:rsidRPr="00CE19E7" w:rsidRDefault="00CE19E7" w:rsidP="00BB5A56">
      <w:pPr>
        <w:numPr>
          <w:ilvl w:val="0"/>
          <w:numId w:val="45"/>
        </w:numPr>
      </w:pPr>
      <w:r w:rsidRPr="00CE19E7">
        <w:rPr>
          <w:b/>
          <w:bCs/>
        </w:rPr>
        <w:t>Uso:</w:t>
      </w:r>
      <w:r w:rsidRPr="00CE19E7">
        <w:t xml:space="preserve"> priorizar variables críticas y definir umbrales.</w:t>
      </w:r>
    </w:p>
    <w:p w14:paraId="389DEEA4" w14:textId="77777777" w:rsidR="00CE19E7" w:rsidRPr="00CE19E7" w:rsidRDefault="00CE19E7" w:rsidP="00BB5A56">
      <w:pPr>
        <w:numPr>
          <w:ilvl w:val="0"/>
          <w:numId w:val="45"/>
        </w:numPr>
      </w:pPr>
      <w:r w:rsidRPr="00CE19E7">
        <w:rPr>
          <w:b/>
          <w:bCs/>
        </w:rPr>
        <w:t>Aplicación IS:</w:t>
      </w:r>
      <w:r w:rsidRPr="00CE19E7">
        <w:t xml:space="preserve"> evaluar cuán sensible es el TCO (coste total de propiedad) de una solución al precio del ancho de banda o a la tasa de </w:t>
      </w:r>
      <w:proofErr w:type="spellStart"/>
      <w:r w:rsidRPr="00CE19E7">
        <w:t>churn</w:t>
      </w:r>
      <w:proofErr w:type="spellEnd"/>
      <w:r w:rsidRPr="00CE19E7">
        <w:t>.</w:t>
      </w:r>
    </w:p>
    <w:p w14:paraId="1DD8ECDC" w14:textId="23E145B2" w:rsidR="00CE19E7" w:rsidRPr="00CE19E7" w:rsidRDefault="00CE19E7" w:rsidP="00CE19E7">
      <w:pPr>
        <w:rPr>
          <w:b/>
          <w:bCs/>
        </w:rPr>
      </w:pPr>
      <w:r w:rsidRPr="00CE19E7">
        <w:rPr>
          <w:b/>
          <w:bCs/>
        </w:rPr>
        <w:t xml:space="preserve">Mapas de Ecosistema y </w:t>
      </w:r>
      <w:proofErr w:type="spellStart"/>
      <w:r w:rsidRPr="00CE19E7">
        <w:rPr>
          <w:b/>
          <w:bCs/>
        </w:rPr>
        <w:t>Value</w:t>
      </w:r>
      <w:proofErr w:type="spellEnd"/>
      <w:r w:rsidRPr="00CE19E7">
        <w:rPr>
          <w:b/>
          <w:bCs/>
        </w:rPr>
        <w:t xml:space="preserve"> </w:t>
      </w:r>
      <w:proofErr w:type="spellStart"/>
      <w:r w:rsidRPr="00CE19E7">
        <w:rPr>
          <w:b/>
          <w:bCs/>
        </w:rPr>
        <w:t>Chain</w:t>
      </w:r>
      <w:proofErr w:type="spellEnd"/>
      <w:r w:rsidRPr="00CE19E7">
        <w:rPr>
          <w:b/>
          <w:bCs/>
        </w:rPr>
        <w:t xml:space="preserve"> </w:t>
      </w:r>
      <w:proofErr w:type="spellStart"/>
      <w:r w:rsidRPr="00CE19E7">
        <w:rPr>
          <w:b/>
          <w:bCs/>
        </w:rPr>
        <w:t>Mapping</w:t>
      </w:r>
      <w:proofErr w:type="spellEnd"/>
    </w:p>
    <w:p w14:paraId="26038140" w14:textId="77777777" w:rsidR="00CE19E7" w:rsidRPr="00CE19E7" w:rsidRDefault="00CE19E7" w:rsidP="00BB5A56">
      <w:pPr>
        <w:numPr>
          <w:ilvl w:val="0"/>
          <w:numId w:val="46"/>
        </w:numPr>
      </w:pPr>
      <w:r w:rsidRPr="00CE19E7">
        <w:rPr>
          <w:b/>
          <w:bCs/>
        </w:rPr>
        <w:t>Propósito:</w:t>
      </w:r>
      <w:r w:rsidRPr="00CE19E7">
        <w:t xml:space="preserve"> entender flujos de valor y dependencias entre actores.</w:t>
      </w:r>
    </w:p>
    <w:p w14:paraId="6F82391B" w14:textId="77777777" w:rsidR="00CE19E7" w:rsidRPr="00CE19E7" w:rsidRDefault="00CE19E7" w:rsidP="00BB5A56">
      <w:pPr>
        <w:numPr>
          <w:ilvl w:val="0"/>
          <w:numId w:val="46"/>
        </w:numPr>
      </w:pPr>
      <w:r w:rsidRPr="00CE19E7">
        <w:rPr>
          <w:b/>
          <w:bCs/>
        </w:rPr>
        <w:t>Uso:</w:t>
      </w:r>
      <w:r w:rsidRPr="00CE19E7">
        <w:t xml:space="preserve"> identificar puntos de apalancamiento (dónde intervenir para mayor impacto).</w:t>
      </w:r>
    </w:p>
    <w:p w14:paraId="71D5BE3C" w14:textId="77777777" w:rsidR="00CE19E7" w:rsidRPr="00CE19E7" w:rsidRDefault="00CE19E7" w:rsidP="00BB5A56">
      <w:pPr>
        <w:numPr>
          <w:ilvl w:val="0"/>
          <w:numId w:val="46"/>
        </w:numPr>
      </w:pPr>
      <w:r w:rsidRPr="00CE19E7">
        <w:rPr>
          <w:b/>
          <w:bCs/>
        </w:rPr>
        <w:t>Aplicación IS:</w:t>
      </w:r>
      <w:r w:rsidRPr="00CE19E7">
        <w:t xml:space="preserve"> para una solución de trazabilidad agrícola, mapear actores desde productor hasta comprador final y puntos de captura de datos.</w:t>
      </w:r>
    </w:p>
    <w:p w14:paraId="2FF006B3" w14:textId="143B8B11" w:rsidR="00CE19E7" w:rsidRPr="002A4F31" w:rsidRDefault="00CE19E7" w:rsidP="00CE19E7"/>
    <w:p w14:paraId="263DC118" w14:textId="46A14D0D" w:rsidR="00CE19E7" w:rsidRPr="00CE19E7" w:rsidRDefault="00CE19E7" w:rsidP="00CE19E7">
      <w:pPr>
        <w:rPr>
          <w:b/>
          <w:bCs/>
        </w:rPr>
      </w:pPr>
      <w:r w:rsidRPr="00CE19E7">
        <w:rPr>
          <w:b/>
          <w:bCs/>
        </w:rPr>
        <w:t>Proceso práctico sugerido (metodología paso a paso)</w:t>
      </w:r>
    </w:p>
    <w:p w14:paraId="2A2574CF" w14:textId="77777777" w:rsidR="00CE19E7" w:rsidRPr="00CE19E7" w:rsidRDefault="00CE19E7" w:rsidP="00BB5A56">
      <w:pPr>
        <w:numPr>
          <w:ilvl w:val="0"/>
          <w:numId w:val="47"/>
        </w:numPr>
      </w:pPr>
      <w:r w:rsidRPr="00CE19E7">
        <w:rPr>
          <w:b/>
          <w:bCs/>
        </w:rPr>
        <w:t>Definir alcance del análisis</w:t>
      </w:r>
      <w:r w:rsidRPr="00CE19E7">
        <w:t xml:space="preserve"> (país, región, sector, servicio específico).</w:t>
      </w:r>
    </w:p>
    <w:p w14:paraId="79FF00CA" w14:textId="77777777" w:rsidR="00CE19E7" w:rsidRPr="00CE19E7" w:rsidRDefault="00CE19E7" w:rsidP="00BB5A56">
      <w:pPr>
        <w:numPr>
          <w:ilvl w:val="0"/>
          <w:numId w:val="47"/>
        </w:numPr>
      </w:pPr>
      <w:r w:rsidRPr="00CE19E7">
        <w:rPr>
          <w:b/>
          <w:bCs/>
        </w:rPr>
        <w:t>Recolectar fuentes</w:t>
      </w:r>
      <w:r w:rsidRPr="00CE19E7">
        <w:t xml:space="preserve"> (datos estadísticos, informes sectoriales, entrevistas con expertos, revisiones de prensa, inspecciones de campo).</w:t>
      </w:r>
    </w:p>
    <w:p w14:paraId="46CE2C2F" w14:textId="77777777" w:rsidR="00CE19E7" w:rsidRPr="00CE19E7" w:rsidRDefault="00CE19E7" w:rsidP="00BB5A56">
      <w:pPr>
        <w:numPr>
          <w:ilvl w:val="0"/>
          <w:numId w:val="47"/>
        </w:numPr>
      </w:pPr>
      <w:r w:rsidRPr="00CE19E7">
        <w:rPr>
          <w:b/>
          <w:bCs/>
        </w:rPr>
        <w:t>Construir PESTEL</w:t>
      </w:r>
      <w:r w:rsidRPr="00CE19E7">
        <w:t xml:space="preserve"> y sintetizar señales débiles.</w:t>
      </w:r>
    </w:p>
    <w:p w14:paraId="6E81E901" w14:textId="77777777" w:rsidR="00CE19E7" w:rsidRPr="00CE19E7" w:rsidRDefault="00CE19E7" w:rsidP="00BB5A56">
      <w:pPr>
        <w:numPr>
          <w:ilvl w:val="0"/>
          <w:numId w:val="47"/>
        </w:numPr>
      </w:pPr>
      <w:r w:rsidRPr="00CE19E7">
        <w:rPr>
          <w:b/>
          <w:bCs/>
        </w:rPr>
        <w:t xml:space="preserve">Ejecutar Porter (Five </w:t>
      </w:r>
      <w:proofErr w:type="spellStart"/>
      <w:r w:rsidRPr="00CE19E7">
        <w:rPr>
          <w:b/>
          <w:bCs/>
        </w:rPr>
        <w:t>Forces</w:t>
      </w:r>
      <w:proofErr w:type="spellEnd"/>
      <w:r w:rsidRPr="00CE19E7">
        <w:rPr>
          <w:b/>
          <w:bCs/>
        </w:rPr>
        <w:t>)</w:t>
      </w:r>
      <w:r w:rsidRPr="00CE19E7">
        <w:t xml:space="preserve"> para el sector objetivo.</w:t>
      </w:r>
    </w:p>
    <w:p w14:paraId="08D4B4B7" w14:textId="77777777" w:rsidR="00CE19E7" w:rsidRPr="00CE19E7" w:rsidRDefault="00CE19E7" w:rsidP="00BB5A56">
      <w:pPr>
        <w:numPr>
          <w:ilvl w:val="0"/>
          <w:numId w:val="47"/>
        </w:numPr>
      </w:pPr>
      <w:r w:rsidRPr="00CE19E7">
        <w:rPr>
          <w:b/>
          <w:bCs/>
        </w:rPr>
        <w:t xml:space="preserve">Mapear </w:t>
      </w:r>
      <w:proofErr w:type="spellStart"/>
      <w:r w:rsidRPr="00CE19E7">
        <w:rPr>
          <w:b/>
          <w:bCs/>
        </w:rPr>
        <w:t>stakeholders</w:t>
      </w:r>
      <w:proofErr w:type="spellEnd"/>
      <w:r w:rsidRPr="00CE19E7">
        <w:t xml:space="preserve"> y priorizar estrategias de relación.</w:t>
      </w:r>
    </w:p>
    <w:p w14:paraId="632592F1" w14:textId="77777777" w:rsidR="00CE19E7" w:rsidRPr="00CE19E7" w:rsidRDefault="00CE19E7" w:rsidP="00BB5A56">
      <w:pPr>
        <w:numPr>
          <w:ilvl w:val="0"/>
          <w:numId w:val="47"/>
        </w:numPr>
      </w:pPr>
      <w:r w:rsidRPr="00CE19E7">
        <w:rPr>
          <w:b/>
          <w:bCs/>
        </w:rPr>
        <w:t>Construir 2–4 escenarios</w:t>
      </w:r>
      <w:r w:rsidRPr="00CE19E7">
        <w:t xml:space="preserve"> plausibles (p. ej. Optimista, Base, Adverso) y evaluar efectos sobre el proyecto.</w:t>
      </w:r>
    </w:p>
    <w:p w14:paraId="338305D0" w14:textId="77777777" w:rsidR="00CE19E7" w:rsidRPr="00CE19E7" w:rsidRDefault="00CE19E7" w:rsidP="00BB5A56">
      <w:pPr>
        <w:numPr>
          <w:ilvl w:val="0"/>
          <w:numId w:val="47"/>
        </w:numPr>
      </w:pPr>
      <w:r w:rsidRPr="00CE19E7">
        <w:rPr>
          <w:b/>
          <w:bCs/>
        </w:rPr>
        <w:t>Hacer análisis cuantitativo</w:t>
      </w:r>
      <w:r w:rsidRPr="00CE19E7">
        <w:t xml:space="preserve"> (sensibilidad) de las variables clave (adopción, CAC, coste de conectividad).</w:t>
      </w:r>
    </w:p>
    <w:p w14:paraId="4482C35F" w14:textId="77777777" w:rsidR="00CE19E7" w:rsidRPr="00CE19E7" w:rsidRDefault="00CE19E7" w:rsidP="00BB5A56">
      <w:pPr>
        <w:numPr>
          <w:ilvl w:val="0"/>
          <w:numId w:val="47"/>
        </w:numPr>
      </w:pPr>
      <w:r w:rsidRPr="00CE19E7">
        <w:rPr>
          <w:b/>
          <w:bCs/>
        </w:rPr>
        <w:t>Traducir resultados</w:t>
      </w:r>
      <w:r w:rsidRPr="00CE19E7">
        <w:t xml:space="preserve"> en decisiones concretas (arquitectura, </w:t>
      </w:r>
      <w:proofErr w:type="spellStart"/>
      <w:r w:rsidRPr="00CE19E7">
        <w:t>pricing</w:t>
      </w:r>
      <w:proofErr w:type="spellEnd"/>
      <w:r w:rsidRPr="00CE19E7">
        <w:t>, pilotos, alianzas, plan de mitigación).</w:t>
      </w:r>
    </w:p>
    <w:p w14:paraId="678DDFF0" w14:textId="77777777" w:rsidR="00CE19E7" w:rsidRPr="00CE19E7" w:rsidRDefault="00CE19E7" w:rsidP="00BB5A56">
      <w:pPr>
        <w:numPr>
          <w:ilvl w:val="0"/>
          <w:numId w:val="47"/>
        </w:numPr>
      </w:pPr>
      <w:r w:rsidRPr="00CE19E7">
        <w:rPr>
          <w:b/>
          <w:bCs/>
        </w:rPr>
        <w:t>Documentar supuestos</w:t>
      </w:r>
      <w:r w:rsidRPr="00CE19E7">
        <w:t xml:space="preserve"> y plan de revisión periódica (por ejemplo, cada 6 meses o tras eventos clave).</w:t>
      </w:r>
    </w:p>
    <w:p w14:paraId="2969501C" w14:textId="118AF777" w:rsidR="00CE19E7" w:rsidRPr="002A4F31" w:rsidRDefault="00CE19E7" w:rsidP="00CE19E7"/>
    <w:p w14:paraId="48331A10" w14:textId="434E0A34" w:rsidR="00CE19E7" w:rsidRPr="00CE19E7" w:rsidRDefault="00CE19E7" w:rsidP="00CE19E7">
      <w:pPr>
        <w:rPr>
          <w:b/>
          <w:bCs/>
        </w:rPr>
      </w:pPr>
      <w:r w:rsidRPr="00CE19E7">
        <w:rPr>
          <w:b/>
          <w:bCs/>
        </w:rPr>
        <w:lastRenderedPageBreak/>
        <w:t>Cómo convertir el análisis en decisiones técnicas (puente entre entorno y SI)</w:t>
      </w:r>
    </w:p>
    <w:p w14:paraId="6B7BB41F" w14:textId="77777777" w:rsidR="00CE19E7" w:rsidRPr="00CE19E7" w:rsidRDefault="00CE19E7" w:rsidP="00CE19E7">
      <w:r w:rsidRPr="00CE19E7">
        <w:t>Para que el análisis del entorno influya en decisiones de Sistemas de Información, proponemos una matriz de implicaciones (ejemplo con filas = factores PESTEL y columnas = decisiones TI: arquitectura, modelo operativo, seguridad, despliegue):</w:t>
      </w:r>
    </w:p>
    <w:p w14:paraId="03BA0113" w14:textId="77777777" w:rsidR="00CE19E7" w:rsidRPr="00CE19E7" w:rsidRDefault="00CE19E7" w:rsidP="00BB5A56">
      <w:pPr>
        <w:numPr>
          <w:ilvl w:val="0"/>
          <w:numId w:val="48"/>
        </w:numPr>
      </w:pPr>
      <w:r w:rsidRPr="00CE19E7">
        <w:rPr>
          <w:b/>
          <w:bCs/>
        </w:rPr>
        <w:t>Político/Legal (p.ej. regulaciones de datos)</w:t>
      </w:r>
      <w:r w:rsidRPr="00CE19E7">
        <w:t xml:space="preserve"> → decidir: ubicación de los servidores (local vs. internacional), requisitos de cifrado, acuerdos de procesamiento.</w:t>
      </w:r>
    </w:p>
    <w:p w14:paraId="11C7FA77" w14:textId="77777777" w:rsidR="00CE19E7" w:rsidRPr="00CE19E7" w:rsidRDefault="00CE19E7" w:rsidP="00BB5A56">
      <w:pPr>
        <w:numPr>
          <w:ilvl w:val="0"/>
          <w:numId w:val="48"/>
        </w:numPr>
      </w:pPr>
      <w:r w:rsidRPr="00CE19E7">
        <w:rPr>
          <w:b/>
          <w:bCs/>
        </w:rPr>
        <w:t>Económico (p.ej. poder adquisitivo, inflación)</w:t>
      </w:r>
      <w:r w:rsidRPr="00CE19E7">
        <w:t xml:space="preserve"> → decidir: modelo de </w:t>
      </w:r>
      <w:proofErr w:type="spellStart"/>
      <w:r w:rsidRPr="00CE19E7">
        <w:t>pricing</w:t>
      </w:r>
      <w:proofErr w:type="spellEnd"/>
      <w:r w:rsidRPr="00CE19E7">
        <w:t xml:space="preserve"> (suscripción vs. pago por uso), opciones de moneda/localización.</w:t>
      </w:r>
    </w:p>
    <w:p w14:paraId="3FE0626D" w14:textId="77777777" w:rsidR="00CE19E7" w:rsidRPr="00CE19E7" w:rsidRDefault="00CE19E7" w:rsidP="00BB5A56">
      <w:pPr>
        <w:numPr>
          <w:ilvl w:val="0"/>
          <w:numId w:val="48"/>
        </w:numPr>
      </w:pPr>
      <w:r w:rsidRPr="00CE19E7">
        <w:rPr>
          <w:b/>
          <w:bCs/>
        </w:rPr>
        <w:t>Social (p.ej. alfabetización digital)</w:t>
      </w:r>
      <w:r w:rsidRPr="00CE19E7">
        <w:t xml:space="preserve"> → decidir: interfaz simplificada, soporte presencial, capacitación.</w:t>
      </w:r>
    </w:p>
    <w:p w14:paraId="1E2CB61C" w14:textId="77777777" w:rsidR="00CE19E7" w:rsidRPr="00CE19E7" w:rsidRDefault="00CE19E7" w:rsidP="00BB5A56">
      <w:pPr>
        <w:numPr>
          <w:ilvl w:val="0"/>
          <w:numId w:val="48"/>
        </w:numPr>
      </w:pPr>
      <w:r w:rsidRPr="00CE19E7">
        <w:rPr>
          <w:b/>
          <w:bCs/>
        </w:rPr>
        <w:t>Tecnológico (p.ej. cobertura móvil)</w:t>
      </w:r>
      <w:r w:rsidRPr="00CE19E7">
        <w:t xml:space="preserve"> → decidir: diseño offline-</w:t>
      </w:r>
      <w:proofErr w:type="spellStart"/>
      <w:r w:rsidRPr="00CE19E7">
        <w:t>first</w:t>
      </w:r>
      <w:proofErr w:type="spellEnd"/>
      <w:r w:rsidRPr="00CE19E7">
        <w:t>, sincronización, compresión de datos.</w:t>
      </w:r>
    </w:p>
    <w:p w14:paraId="345300BA" w14:textId="77777777" w:rsidR="00CE19E7" w:rsidRPr="00CE19E7" w:rsidRDefault="00CE19E7" w:rsidP="00BB5A56">
      <w:pPr>
        <w:numPr>
          <w:ilvl w:val="0"/>
          <w:numId w:val="48"/>
        </w:numPr>
      </w:pPr>
      <w:r w:rsidRPr="00CE19E7">
        <w:rPr>
          <w:b/>
          <w:bCs/>
        </w:rPr>
        <w:t>Ambiental (p.ej. vulnerabilidad climática)</w:t>
      </w:r>
      <w:r w:rsidRPr="00CE19E7">
        <w:t xml:space="preserve"> → decidir: tolerancia a fallos de infraestructura, replicación geográfica, planes de recuperación.</w:t>
      </w:r>
    </w:p>
    <w:p w14:paraId="0EE157F4" w14:textId="77777777" w:rsidR="005720F6" w:rsidRDefault="005720F6" w:rsidP="00CE19E7"/>
    <w:p w14:paraId="6F4FAE05" w14:textId="31AE82EC" w:rsidR="00CE19E7" w:rsidRPr="00CE19E7" w:rsidRDefault="00CE19E7" w:rsidP="00CE19E7">
      <w:r w:rsidRPr="00CE19E7">
        <w:t xml:space="preserve">Cada implicación debe terminar en una </w:t>
      </w:r>
      <w:r w:rsidRPr="00CE19E7">
        <w:rPr>
          <w:b/>
          <w:bCs/>
        </w:rPr>
        <w:t>decisión accionable</w:t>
      </w:r>
      <w:r w:rsidRPr="00CE19E7">
        <w:t xml:space="preserve"> con responsable, plazo y criterio de éxito.</w:t>
      </w:r>
    </w:p>
    <w:p w14:paraId="5ED3D679" w14:textId="75F7D24D" w:rsidR="00CE19E7" w:rsidRPr="002A4F31" w:rsidRDefault="00CE19E7" w:rsidP="00CE19E7"/>
    <w:p w14:paraId="59852633" w14:textId="77777777" w:rsidR="005720F6" w:rsidRPr="002A4F31" w:rsidRDefault="005720F6" w:rsidP="00CE19E7"/>
    <w:p w14:paraId="6E0D15FB" w14:textId="77777777" w:rsidR="005720F6" w:rsidRPr="002A4F31" w:rsidRDefault="005720F6" w:rsidP="00CE19E7"/>
    <w:p w14:paraId="38AAAF22" w14:textId="77777777" w:rsidR="005720F6" w:rsidRPr="002A4F31" w:rsidRDefault="005720F6" w:rsidP="00CE19E7"/>
    <w:p w14:paraId="2BA4A705" w14:textId="77777777" w:rsidR="005720F6" w:rsidRPr="002A4F31" w:rsidRDefault="005720F6" w:rsidP="00CE19E7"/>
    <w:p w14:paraId="5CF7B9E3" w14:textId="77777777" w:rsidR="005720F6" w:rsidRPr="002A4F31" w:rsidRDefault="005720F6" w:rsidP="00CE19E7"/>
    <w:p w14:paraId="5C3EE571" w14:textId="77777777" w:rsidR="005720F6" w:rsidRPr="002A4F31" w:rsidRDefault="005720F6" w:rsidP="00CE19E7"/>
    <w:p w14:paraId="1AB5B3E3" w14:textId="77777777" w:rsidR="005720F6" w:rsidRPr="002A4F31" w:rsidRDefault="005720F6" w:rsidP="00CE19E7"/>
    <w:p w14:paraId="2268E6DD" w14:textId="77777777" w:rsidR="005720F6" w:rsidRPr="002A4F31" w:rsidRDefault="005720F6" w:rsidP="00CE19E7"/>
    <w:p w14:paraId="7FD7C615" w14:textId="6CF7E80F" w:rsidR="00CE19E7" w:rsidRPr="00CE19E7" w:rsidRDefault="00CE19E7" w:rsidP="00CE19E7">
      <w:pPr>
        <w:rPr>
          <w:b/>
          <w:bCs/>
        </w:rPr>
      </w:pPr>
      <w:r w:rsidRPr="00CE19E7">
        <w:rPr>
          <w:b/>
          <w:bCs/>
        </w:rPr>
        <w:lastRenderedPageBreak/>
        <w:t>Caso práctico</w:t>
      </w:r>
    </w:p>
    <w:p w14:paraId="13D70393" w14:textId="77777777" w:rsidR="00CE19E7" w:rsidRDefault="00CE19E7" w:rsidP="00CE19E7">
      <w:pPr>
        <w:rPr>
          <w:i/>
          <w:iCs/>
        </w:rPr>
      </w:pPr>
      <w:r w:rsidRPr="00CE19E7">
        <w:rPr>
          <w:b/>
          <w:bCs/>
        </w:rPr>
        <w:t>Caso:</w:t>
      </w:r>
      <w:r w:rsidRPr="00CE19E7">
        <w:t xml:space="preserve"> </w:t>
      </w:r>
      <w:r w:rsidRPr="00CE19E7">
        <w:rPr>
          <w:i/>
          <w:iCs/>
        </w:rPr>
        <w:t>Lanzamiento de “</w:t>
      </w:r>
      <w:proofErr w:type="spellStart"/>
      <w:r w:rsidRPr="00CE19E7">
        <w:rPr>
          <w:i/>
          <w:iCs/>
        </w:rPr>
        <w:t>RápidoPago</w:t>
      </w:r>
      <w:proofErr w:type="spellEnd"/>
      <w:r w:rsidRPr="00CE19E7">
        <w:rPr>
          <w:i/>
          <w:iCs/>
        </w:rPr>
        <w:t xml:space="preserve">” — una pasarela y </w:t>
      </w:r>
      <w:proofErr w:type="spellStart"/>
      <w:r w:rsidRPr="00CE19E7">
        <w:rPr>
          <w:i/>
          <w:iCs/>
        </w:rPr>
        <w:t>wallet</w:t>
      </w:r>
      <w:proofErr w:type="spellEnd"/>
      <w:r w:rsidRPr="00CE19E7">
        <w:rPr>
          <w:i/>
          <w:iCs/>
        </w:rPr>
        <w:t xml:space="preserve"> móvil para </w:t>
      </w:r>
      <w:proofErr w:type="spellStart"/>
      <w:r w:rsidRPr="00CE19E7">
        <w:rPr>
          <w:i/>
          <w:iCs/>
        </w:rPr>
        <w:t>micropagos</w:t>
      </w:r>
      <w:proofErr w:type="spellEnd"/>
      <w:r w:rsidRPr="00CE19E7">
        <w:rPr>
          <w:i/>
          <w:iCs/>
        </w:rPr>
        <w:t xml:space="preserve"> en mercados locales en tres departamentos de Nicaragua (Managua, León, Masaya).</w:t>
      </w:r>
    </w:p>
    <w:p w14:paraId="5FC8E57B" w14:textId="77777777" w:rsidR="005720F6" w:rsidRPr="00CE19E7" w:rsidRDefault="005720F6" w:rsidP="00CE19E7"/>
    <w:p w14:paraId="3AB0E044" w14:textId="77777777" w:rsidR="00CE19E7" w:rsidRPr="00CE19E7" w:rsidRDefault="00CE19E7" w:rsidP="00CE19E7">
      <w:pPr>
        <w:rPr>
          <w:b/>
          <w:bCs/>
          <w:lang w:val="en-US"/>
        </w:rPr>
      </w:pPr>
      <w:r w:rsidRPr="00CE19E7">
        <w:rPr>
          <w:b/>
          <w:bCs/>
          <w:lang w:val="en-US"/>
        </w:rPr>
        <w:t xml:space="preserve">Paso A — </w:t>
      </w:r>
      <w:proofErr w:type="spellStart"/>
      <w:r w:rsidRPr="00CE19E7">
        <w:rPr>
          <w:b/>
          <w:bCs/>
          <w:lang w:val="en-US"/>
        </w:rPr>
        <w:t>Delimitación</w:t>
      </w:r>
      <w:proofErr w:type="spellEnd"/>
      <w:r w:rsidRPr="00CE19E7">
        <w:rPr>
          <w:b/>
          <w:bCs/>
          <w:lang w:val="en-US"/>
        </w:rPr>
        <w:t xml:space="preserve"> y </w:t>
      </w:r>
      <w:proofErr w:type="spellStart"/>
      <w:r w:rsidRPr="00CE19E7">
        <w:rPr>
          <w:b/>
          <w:bCs/>
          <w:lang w:val="en-US"/>
        </w:rPr>
        <w:t>fuentes</w:t>
      </w:r>
      <w:proofErr w:type="spellEnd"/>
    </w:p>
    <w:p w14:paraId="2E985D95" w14:textId="77777777" w:rsidR="00CE19E7" w:rsidRPr="00CE19E7" w:rsidRDefault="00CE19E7" w:rsidP="00BB5A56">
      <w:pPr>
        <w:numPr>
          <w:ilvl w:val="0"/>
          <w:numId w:val="49"/>
        </w:numPr>
      </w:pPr>
      <w:r w:rsidRPr="00CE19E7">
        <w:rPr>
          <w:b/>
          <w:bCs/>
        </w:rPr>
        <w:t>Alcance:</w:t>
      </w:r>
      <w:r w:rsidRPr="00CE19E7">
        <w:t xml:space="preserve"> servicio MVP para vendedores ambulantes y mercados populares; objetivo: 6 meses de piloto.</w:t>
      </w:r>
    </w:p>
    <w:p w14:paraId="264ADE8B" w14:textId="77777777" w:rsidR="00CE19E7" w:rsidRPr="00CE19E7" w:rsidRDefault="00CE19E7" w:rsidP="00BB5A56">
      <w:pPr>
        <w:numPr>
          <w:ilvl w:val="0"/>
          <w:numId w:val="49"/>
        </w:numPr>
      </w:pPr>
      <w:r w:rsidRPr="00CE19E7">
        <w:rPr>
          <w:b/>
          <w:bCs/>
        </w:rPr>
        <w:t>Fuentes sugeridas a consultar:</w:t>
      </w:r>
      <w:r w:rsidRPr="00CE19E7">
        <w:t xml:space="preserve"> estadísticas de penetración móvil (operadores), mapas de cobertura, entrevistas a comerciantes, tarifas de operaciones POS, requisitos regulatorios sobre pagos y KYC, riesgo climático por temporada de lluvias.</w:t>
      </w:r>
    </w:p>
    <w:p w14:paraId="0019A062" w14:textId="77777777" w:rsidR="005720F6" w:rsidRDefault="005720F6" w:rsidP="00CE19E7">
      <w:pPr>
        <w:rPr>
          <w:i/>
          <w:iCs/>
        </w:rPr>
      </w:pPr>
    </w:p>
    <w:p w14:paraId="214843EE" w14:textId="68741D25" w:rsidR="00CE19E7" w:rsidRDefault="00CE19E7" w:rsidP="00CE19E7">
      <w:r w:rsidRPr="00CE19E7">
        <w:rPr>
          <w:i/>
          <w:iCs/>
        </w:rPr>
        <w:t>Consejo:</w:t>
      </w:r>
      <w:r w:rsidRPr="00CE19E7">
        <w:t xml:space="preserve"> si no se cuenta con datos locales, se puede usar una combinación de fuentes secundarias (informes regionales) y datos primarios (encuestas rápidas en el mercado).</w:t>
      </w:r>
    </w:p>
    <w:p w14:paraId="63F927AE" w14:textId="77777777" w:rsidR="005720F6" w:rsidRPr="00CE19E7" w:rsidRDefault="005720F6" w:rsidP="00CE19E7"/>
    <w:p w14:paraId="6C62B53C" w14:textId="77777777" w:rsidR="00CE19E7" w:rsidRPr="00CE19E7" w:rsidRDefault="00CE19E7" w:rsidP="00CE19E7">
      <w:pPr>
        <w:rPr>
          <w:b/>
          <w:bCs/>
        </w:rPr>
      </w:pPr>
      <w:r w:rsidRPr="00CE19E7">
        <w:rPr>
          <w:b/>
          <w:bCs/>
        </w:rPr>
        <w:t>Paso B — PESTEL (ejemplos de ítems y preguntas que generan implicaciones)</w:t>
      </w:r>
    </w:p>
    <w:p w14:paraId="21CFAC58" w14:textId="77777777" w:rsidR="00CE19E7" w:rsidRPr="00CE19E7" w:rsidRDefault="00CE19E7" w:rsidP="00BB5A56">
      <w:pPr>
        <w:numPr>
          <w:ilvl w:val="0"/>
          <w:numId w:val="50"/>
        </w:numPr>
      </w:pPr>
      <w:r w:rsidRPr="00CE19E7">
        <w:rPr>
          <w:b/>
          <w:bCs/>
        </w:rPr>
        <w:t>Político/Legal:</w:t>
      </w:r>
      <w:r w:rsidRPr="00CE19E7">
        <w:t xml:space="preserve"> ¿existen límites para KYC simplificado? ¿requisitos fiscales para </w:t>
      </w:r>
      <w:proofErr w:type="spellStart"/>
      <w:r w:rsidRPr="00CE19E7">
        <w:t>micropagos</w:t>
      </w:r>
      <w:proofErr w:type="spellEnd"/>
      <w:r w:rsidRPr="00CE19E7">
        <w:t xml:space="preserve">? → implicación: diseñar </w:t>
      </w:r>
      <w:proofErr w:type="spellStart"/>
      <w:r w:rsidRPr="00CE19E7">
        <w:t>onboarding</w:t>
      </w:r>
      <w:proofErr w:type="spellEnd"/>
      <w:r w:rsidRPr="00CE19E7">
        <w:t xml:space="preserve"> con niveles de verificación.</w:t>
      </w:r>
    </w:p>
    <w:p w14:paraId="37137506" w14:textId="77777777" w:rsidR="00CE19E7" w:rsidRPr="00CE19E7" w:rsidRDefault="00CE19E7" w:rsidP="00BB5A56">
      <w:pPr>
        <w:numPr>
          <w:ilvl w:val="0"/>
          <w:numId w:val="50"/>
        </w:numPr>
        <w:rPr>
          <w:lang w:val="en-US"/>
        </w:rPr>
      </w:pPr>
      <w:r w:rsidRPr="00CE19E7">
        <w:rPr>
          <w:b/>
          <w:bCs/>
        </w:rPr>
        <w:t>Económico:</w:t>
      </w:r>
      <w:r w:rsidRPr="00CE19E7">
        <w:t xml:space="preserve"> ¿qué parte del mercado usa efectivo? ¿cuál es el poder adquisitivo medio del cliente final? </w:t>
      </w:r>
      <w:r w:rsidRPr="00CE19E7">
        <w:rPr>
          <w:lang w:val="en-US"/>
        </w:rPr>
        <w:t xml:space="preserve">→ </w:t>
      </w:r>
      <w:proofErr w:type="spellStart"/>
      <w:r w:rsidRPr="00CE19E7">
        <w:rPr>
          <w:lang w:val="en-US"/>
        </w:rPr>
        <w:t>implicación</w:t>
      </w:r>
      <w:proofErr w:type="spellEnd"/>
      <w:r w:rsidRPr="00CE19E7">
        <w:rPr>
          <w:lang w:val="en-US"/>
        </w:rPr>
        <w:t xml:space="preserve">: </w:t>
      </w:r>
      <w:proofErr w:type="spellStart"/>
      <w:r w:rsidRPr="00CE19E7">
        <w:rPr>
          <w:lang w:val="en-US"/>
        </w:rPr>
        <w:t>modelo</w:t>
      </w:r>
      <w:proofErr w:type="spellEnd"/>
      <w:r w:rsidRPr="00CE19E7">
        <w:rPr>
          <w:lang w:val="en-US"/>
        </w:rPr>
        <w:t xml:space="preserve"> de </w:t>
      </w:r>
      <w:proofErr w:type="spellStart"/>
      <w:r w:rsidRPr="00CE19E7">
        <w:rPr>
          <w:lang w:val="en-US"/>
        </w:rPr>
        <w:t>tarifas</w:t>
      </w:r>
      <w:proofErr w:type="spellEnd"/>
      <w:r w:rsidRPr="00CE19E7">
        <w:rPr>
          <w:lang w:val="en-US"/>
        </w:rPr>
        <w:t xml:space="preserve"> </w:t>
      </w:r>
      <w:proofErr w:type="spellStart"/>
      <w:r w:rsidRPr="00CE19E7">
        <w:rPr>
          <w:lang w:val="en-US"/>
        </w:rPr>
        <w:t>bajas</w:t>
      </w:r>
      <w:proofErr w:type="spellEnd"/>
      <w:r w:rsidRPr="00CE19E7">
        <w:rPr>
          <w:lang w:val="en-US"/>
        </w:rPr>
        <w:t xml:space="preserve"> o freemium.</w:t>
      </w:r>
    </w:p>
    <w:p w14:paraId="007D44D8" w14:textId="77777777" w:rsidR="00CE19E7" w:rsidRPr="00CE19E7" w:rsidRDefault="00CE19E7" w:rsidP="00BB5A56">
      <w:pPr>
        <w:numPr>
          <w:ilvl w:val="0"/>
          <w:numId w:val="50"/>
        </w:numPr>
      </w:pPr>
      <w:r w:rsidRPr="00CE19E7">
        <w:rPr>
          <w:b/>
          <w:bCs/>
        </w:rPr>
        <w:t>Social:</w:t>
      </w:r>
      <w:r w:rsidRPr="00CE19E7">
        <w:t xml:space="preserve"> ¿confianza hacia pagos electrónicos? ¿uso de smartphones vs. </w:t>
      </w:r>
      <w:proofErr w:type="spellStart"/>
      <w:r w:rsidRPr="00CE19E7">
        <w:t>feature</w:t>
      </w:r>
      <w:proofErr w:type="spellEnd"/>
      <w:r w:rsidRPr="00CE19E7">
        <w:t xml:space="preserve"> </w:t>
      </w:r>
      <w:proofErr w:type="spellStart"/>
      <w:r w:rsidRPr="00CE19E7">
        <w:t>phones</w:t>
      </w:r>
      <w:proofErr w:type="spellEnd"/>
      <w:r w:rsidRPr="00CE19E7">
        <w:t xml:space="preserve">? → implicación: soporte USSD + </w:t>
      </w:r>
      <w:proofErr w:type="gramStart"/>
      <w:r w:rsidRPr="00CE19E7">
        <w:t>app</w:t>
      </w:r>
      <w:proofErr w:type="gramEnd"/>
      <w:r w:rsidRPr="00CE19E7">
        <w:t xml:space="preserve"> ligera.</w:t>
      </w:r>
    </w:p>
    <w:p w14:paraId="60C6C7E4" w14:textId="77777777" w:rsidR="00CE19E7" w:rsidRPr="00CE19E7" w:rsidRDefault="00CE19E7" w:rsidP="00BB5A56">
      <w:pPr>
        <w:numPr>
          <w:ilvl w:val="0"/>
          <w:numId w:val="50"/>
        </w:numPr>
      </w:pPr>
      <w:r w:rsidRPr="00CE19E7">
        <w:rPr>
          <w:b/>
          <w:bCs/>
        </w:rPr>
        <w:t>Tecnológico:</w:t>
      </w:r>
      <w:r w:rsidRPr="00CE19E7">
        <w:t xml:space="preserve"> cobertura 4G en mercados, disponibilidad de Internet en días de feria → implicación: modo offline y sincronización diferida (o uso de SMS/USSD).</w:t>
      </w:r>
    </w:p>
    <w:p w14:paraId="44EF633A" w14:textId="77777777" w:rsidR="00CE19E7" w:rsidRPr="00CE19E7" w:rsidRDefault="00CE19E7" w:rsidP="00BB5A56">
      <w:pPr>
        <w:numPr>
          <w:ilvl w:val="0"/>
          <w:numId w:val="50"/>
        </w:numPr>
      </w:pPr>
      <w:r w:rsidRPr="00CE19E7">
        <w:rPr>
          <w:b/>
          <w:bCs/>
        </w:rPr>
        <w:lastRenderedPageBreak/>
        <w:t>Ambiental:</w:t>
      </w:r>
      <w:r w:rsidRPr="00CE19E7">
        <w:t xml:space="preserve"> riesgo de inundaciones que afectan movilidad → implicación: arquitecturas con alta tolerancia a latencias y </w:t>
      </w:r>
      <w:proofErr w:type="spellStart"/>
      <w:r w:rsidRPr="00CE19E7">
        <w:t>backups</w:t>
      </w:r>
      <w:proofErr w:type="spellEnd"/>
      <w:r w:rsidRPr="00CE19E7">
        <w:t xml:space="preserve"> regionales.</w:t>
      </w:r>
    </w:p>
    <w:p w14:paraId="2EBE6E81" w14:textId="77777777" w:rsidR="00CE19E7" w:rsidRDefault="00CE19E7" w:rsidP="00BB5A56">
      <w:pPr>
        <w:numPr>
          <w:ilvl w:val="0"/>
          <w:numId w:val="50"/>
        </w:numPr>
      </w:pPr>
      <w:r w:rsidRPr="00CE19E7">
        <w:rPr>
          <w:b/>
          <w:bCs/>
        </w:rPr>
        <w:t>Legal:</w:t>
      </w:r>
      <w:r w:rsidRPr="00CE19E7">
        <w:t xml:space="preserve"> normativa de pagos electrónicos y protección de datos → implicación: asesoría legal y cláusulas en TOS.</w:t>
      </w:r>
    </w:p>
    <w:p w14:paraId="4468E74C" w14:textId="77777777" w:rsidR="00B6240E" w:rsidRPr="00CE19E7" w:rsidRDefault="00B6240E" w:rsidP="00B6240E"/>
    <w:p w14:paraId="5AA21ACF" w14:textId="77777777" w:rsidR="00CE19E7" w:rsidRPr="00CE19E7" w:rsidRDefault="00CE19E7" w:rsidP="00CE19E7">
      <w:pPr>
        <w:rPr>
          <w:b/>
          <w:bCs/>
        </w:rPr>
      </w:pPr>
      <w:r w:rsidRPr="00CE19E7">
        <w:rPr>
          <w:b/>
          <w:bCs/>
        </w:rPr>
        <w:t xml:space="preserve">Paso C — Porter (Five </w:t>
      </w:r>
      <w:proofErr w:type="spellStart"/>
      <w:r w:rsidRPr="00CE19E7">
        <w:rPr>
          <w:b/>
          <w:bCs/>
        </w:rPr>
        <w:t>Forces</w:t>
      </w:r>
      <w:proofErr w:type="spellEnd"/>
      <w:r w:rsidRPr="00CE19E7">
        <w:rPr>
          <w:b/>
          <w:bCs/>
        </w:rPr>
        <w:t>) aplicado a “</w:t>
      </w:r>
      <w:proofErr w:type="spellStart"/>
      <w:r w:rsidRPr="00CE19E7">
        <w:rPr>
          <w:b/>
          <w:bCs/>
        </w:rPr>
        <w:t>RápidoPago</w:t>
      </w:r>
      <w:proofErr w:type="spellEnd"/>
      <w:r w:rsidRPr="00CE19E7">
        <w:rPr>
          <w:b/>
          <w:bCs/>
        </w:rPr>
        <w:t>”</w:t>
      </w:r>
    </w:p>
    <w:p w14:paraId="17EB7023" w14:textId="77777777" w:rsidR="00CE19E7" w:rsidRPr="00CE19E7" w:rsidRDefault="00CE19E7" w:rsidP="00BB5A56">
      <w:pPr>
        <w:numPr>
          <w:ilvl w:val="0"/>
          <w:numId w:val="51"/>
        </w:numPr>
      </w:pPr>
      <w:r w:rsidRPr="00CE19E7">
        <w:rPr>
          <w:b/>
          <w:bCs/>
        </w:rPr>
        <w:t>Rivalidad:</w:t>
      </w:r>
      <w:r w:rsidRPr="00CE19E7">
        <w:t xml:space="preserve"> actores locales pequeños y posiblemente una o dos soluciones regionales.</w:t>
      </w:r>
    </w:p>
    <w:p w14:paraId="3E39A8A3" w14:textId="77777777" w:rsidR="00CE19E7" w:rsidRPr="00CE19E7" w:rsidRDefault="00CE19E7" w:rsidP="00BB5A56">
      <w:pPr>
        <w:numPr>
          <w:ilvl w:val="0"/>
          <w:numId w:val="51"/>
        </w:numPr>
      </w:pPr>
      <w:r w:rsidRPr="00CE19E7">
        <w:rPr>
          <w:b/>
          <w:bCs/>
        </w:rPr>
        <w:t>Entrada de nuevos competidores:</w:t>
      </w:r>
      <w:r w:rsidRPr="00CE19E7">
        <w:t xml:space="preserve"> moderada — barreras técnicas bajas pero alta confianza/efecto red.</w:t>
      </w:r>
    </w:p>
    <w:p w14:paraId="4507385A" w14:textId="77777777" w:rsidR="00CE19E7" w:rsidRPr="00CE19E7" w:rsidRDefault="00CE19E7" w:rsidP="00BB5A56">
      <w:pPr>
        <w:numPr>
          <w:ilvl w:val="0"/>
          <w:numId w:val="51"/>
        </w:numPr>
      </w:pPr>
      <w:r w:rsidRPr="00CE19E7">
        <w:rPr>
          <w:b/>
          <w:bCs/>
        </w:rPr>
        <w:t>Poder de proveedores:</w:t>
      </w:r>
      <w:r w:rsidRPr="00CE19E7">
        <w:t xml:space="preserve"> operadores móviles y bancos; alto poder sobre tarifas de transacción.</w:t>
      </w:r>
    </w:p>
    <w:p w14:paraId="4109A4F2" w14:textId="77777777" w:rsidR="00CE19E7" w:rsidRPr="00CE19E7" w:rsidRDefault="00CE19E7" w:rsidP="00BB5A56">
      <w:pPr>
        <w:numPr>
          <w:ilvl w:val="0"/>
          <w:numId w:val="51"/>
        </w:numPr>
      </w:pPr>
      <w:r w:rsidRPr="00CE19E7">
        <w:rPr>
          <w:b/>
          <w:bCs/>
        </w:rPr>
        <w:t>Poder de compradores:</w:t>
      </w:r>
      <w:r w:rsidRPr="00CE19E7">
        <w:t xml:space="preserve"> los vendedores son sensibles al precio; alto poder si hay alternativas sin comisiones.</w:t>
      </w:r>
    </w:p>
    <w:p w14:paraId="2A099FFF" w14:textId="77777777" w:rsidR="00CE19E7" w:rsidRDefault="00CE19E7" w:rsidP="00BB5A56">
      <w:pPr>
        <w:numPr>
          <w:ilvl w:val="0"/>
          <w:numId w:val="51"/>
        </w:numPr>
      </w:pPr>
      <w:r w:rsidRPr="00CE19E7">
        <w:rPr>
          <w:b/>
          <w:bCs/>
        </w:rPr>
        <w:t>Sustitutos:</w:t>
      </w:r>
      <w:r w:rsidRPr="00CE19E7">
        <w:t xml:space="preserve"> efectivo, transferencias bancarias, redes informales.</w:t>
      </w:r>
      <w:r w:rsidRPr="00CE19E7">
        <w:br/>
      </w:r>
      <w:r w:rsidRPr="00CE19E7">
        <w:rPr>
          <w:b/>
          <w:bCs/>
        </w:rPr>
        <w:t>Implicaciones:</w:t>
      </w:r>
      <w:r w:rsidRPr="00CE19E7">
        <w:t xml:space="preserve"> prioridad en </w:t>
      </w:r>
      <w:proofErr w:type="spellStart"/>
      <w:r w:rsidRPr="00CE19E7">
        <w:t>partnerships</w:t>
      </w:r>
      <w:proofErr w:type="spellEnd"/>
      <w:r w:rsidRPr="00CE19E7">
        <w:t xml:space="preserve"> con operadores, estrategia de adquisición con incentivos a vendedores (subsidios iniciales o comisiones inversas).</w:t>
      </w:r>
    </w:p>
    <w:p w14:paraId="0BBAAE49" w14:textId="77777777" w:rsidR="00B6240E" w:rsidRPr="00CE19E7" w:rsidRDefault="00B6240E" w:rsidP="00B6240E"/>
    <w:p w14:paraId="4E4BC96F" w14:textId="77777777" w:rsidR="00CE19E7" w:rsidRPr="00CE19E7" w:rsidRDefault="00CE19E7" w:rsidP="00CE19E7">
      <w:pPr>
        <w:rPr>
          <w:b/>
          <w:bCs/>
        </w:rPr>
      </w:pPr>
      <w:r w:rsidRPr="00CE19E7">
        <w:rPr>
          <w:b/>
          <w:bCs/>
        </w:rPr>
        <w:t xml:space="preserve">Paso D — </w:t>
      </w:r>
      <w:proofErr w:type="spellStart"/>
      <w:r w:rsidRPr="00CE19E7">
        <w:rPr>
          <w:b/>
          <w:bCs/>
        </w:rPr>
        <w:t>Stakeholders</w:t>
      </w:r>
      <w:proofErr w:type="spellEnd"/>
      <w:r w:rsidRPr="00CE19E7">
        <w:rPr>
          <w:b/>
          <w:bCs/>
        </w:rPr>
        <w:t xml:space="preserve"> y matriz interés/influencia</w:t>
      </w:r>
    </w:p>
    <w:p w14:paraId="4C7B9252" w14:textId="77777777" w:rsidR="00CE19E7" w:rsidRPr="00CE19E7" w:rsidRDefault="00CE19E7" w:rsidP="00BB5A56">
      <w:pPr>
        <w:numPr>
          <w:ilvl w:val="0"/>
          <w:numId w:val="52"/>
        </w:numPr>
      </w:pPr>
      <w:r w:rsidRPr="00CE19E7">
        <w:rPr>
          <w:b/>
          <w:bCs/>
        </w:rPr>
        <w:t>Alta influencia / alto interés:</w:t>
      </w:r>
      <w:r w:rsidRPr="00CE19E7">
        <w:t xml:space="preserve"> bancos, operadores móviles, municipalidades (permiso de actividades en mercados).</w:t>
      </w:r>
    </w:p>
    <w:p w14:paraId="3BA93C51" w14:textId="77777777" w:rsidR="00CE19E7" w:rsidRPr="00CE19E7" w:rsidRDefault="00CE19E7" w:rsidP="00BB5A56">
      <w:pPr>
        <w:numPr>
          <w:ilvl w:val="0"/>
          <w:numId w:val="52"/>
        </w:numPr>
      </w:pPr>
      <w:r w:rsidRPr="00CE19E7">
        <w:rPr>
          <w:b/>
          <w:bCs/>
        </w:rPr>
        <w:t>Alta influencia / bajo interés:</w:t>
      </w:r>
      <w:r w:rsidRPr="00CE19E7">
        <w:t xml:space="preserve"> regulador financiero.</w:t>
      </w:r>
    </w:p>
    <w:p w14:paraId="667BB1CF" w14:textId="77777777" w:rsidR="00CE19E7" w:rsidRDefault="00CE19E7" w:rsidP="00BB5A56">
      <w:pPr>
        <w:numPr>
          <w:ilvl w:val="0"/>
          <w:numId w:val="52"/>
        </w:numPr>
      </w:pPr>
      <w:r w:rsidRPr="00CE19E7">
        <w:rPr>
          <w:b/>
          <w:bCs/>
        </w:rPr>
        <w:t>Bajo influencia / alto interés:</w:t>
      </w:r>
      <w:r w:rsidRPr="00CE19E7">
        <w:t xml:space="preserve"> vendedores y clientes.</w:t>
      </w:r>
      <w:r w:rsidRPr="00CE19E7">
        <w:br/>
      </w:r>
      <w:r w:rsidRPr="00CE19E7">
        <w:rPr>
          <w:b/>
          <w:bCs/>
        </w:rPr>
        <w:t>Estrategia:</w:t>
      </w:r>
      <w:r w:rsidRPr="00CE19E7">
        <w:t xml:space="preserve"> involucrar a bancos y operadores desde diseño para asegurar integración y precios; campañas de confianza dirigidas a vendedores.</w:t>
      </w:r>
    </w:p>
    <w:p w14:paraId="4CCAB6EA" w14:textId="77777777" w:rsidR="00B6240E" w:rsidRDefault="00B6240E" w:rsidP="00B6240E"/>
    <w:p w14:paraId="5753AD6F" w14:textId="77777777" w:rsidR="00B6240E" w:rsidRPr="00CE19E7" w:rsidRDefault="00B6240E" w:rsidP="00B6240E"/>
    <w:p w14:paraId="32614FDB" w14:textId="77777777" w:rsidR="00CE19E7" w:rsidRPr="00CE19E7" w:rsidRDefault="00CE19E7" w:rsidP="00CE19E7">
      <w:pPr>
        <w:rPr>
          <w:b/>
          <w:bCs/>
        </w:rPr>
      </w:pPr>
      <w:r w:rsidRPr="00CE19E7">
        <w:rPr>
          <w:b/>
          <w:bCs/>
        </w:rPr>
        <w:lastRenderedPageBreak/>
        <w:t>Paso E — Escenarios (3 escenarios plausibles)</w:t>
      </w:r>
    </w:p>
    <w:p w14:paraId="5A414F7C" w14:textId="77777777" w:rsidR="00CE19E7" w:rsidRPr="00CE19E7" w:rsidRDefault="00CE19E7" w:rsidP="00BB5A56">
      <w:pPr>
        <w:numPr>
          <w:ilvl w:val="0"/>
          <w:numId w:val="53"/>
        </w:numPr>
        <w:rPr>
          <w:lang w:val="en-US"/>
        </w:rPr>
      </w:pPr>
      <w:r w:rsidRPr="00CE19E7">
        <w:rPr>
          <w:b/>
          <w:bCs/>
        </w:rPr>
        <w:t>Escenario Optimista:</w:t>
      </w:r>
      <w:r w:rsidRPr="00CE19E7">
        <w:t xml:space="preserve"> adopción rápida (30% vendedores en piloto), operadores ofrecen tarifas preferenciales, regulador apoya. </w:t>
      </w:r>
      <w:r w:rsidRPr="00CE19E7">
        <w:rPr>
          <w:lang w:val="en-US"/>
        </w:rPr>
        <w:t xml:space="preserve">→ </w:t>
      </w:r>
      <w:proofErr w:type="spellStart"/>
      <w:r w:rsidRPr="00CE19E7">
        <w:rPr>
          <w:lang w:val="en-US"/>
        </w:rPr>
        <w:t>Escalar</w:t>
      </w:r>
      <w:proofErr w:type="spellEnd"/>
      <w:r w:rsidRPr="00CE19E7">
        <w:rPr>
          <w:lang w:val="en-US"/>
        </w:rPr>
        <w:t xml:space="preserve"> </w:t>
      </w:r>
      <w:proofErr w:type="spellStart"/>
      <w:r w:rsidRPr="00CE19E7">
        <w:rPr>
          <w:lang w:val="en-US"/>
        </w:rPr>
        <w:t>rápido</w:t>
      </w:r>
      <w:proofErr w:type="spellEnd"/>
      <w:r w:rsidRPr="00CE19E7">
        <w:rPr>
          <w:lang w:val="en-US"/>
        </w:rPr>
        <w:t>.</w:t>
      </w:r>
    </w:p>
    <w:p w14:paraId="16933A77" w14:textId="77777777" w:rsidR="00CE19E7" w:rsidRPr="00CE19E7" w:rsidRDefault="00CE19E7" w:rsidP="00BB5A56">
      <w:pPr>
        <w:numPr>
          <w:ilvl w:val="0"/>
          <w:numId w:val="53"/>
        </w:numPr>
        <w:rPr>
          <w:lang w:val="en-US"/>
        </w:rPr>
      </w:pPr>
      <w:r w:rsidRPr="00CE19E7">
        <w:rPr>
          <w:b/>
          <w:bCs/>
        </w:rPr>
        <w:t>Escenario Base:</w:t>
      </w:r>
      <w:r w:rsidRPr="00CE19E7">
        <w:t xml:space="preserve"> adopción moderada (10–15%), soporte formativo necesario, tarifas estándar. </w:t>
      </w:r>
      <w:r w:rsidRPr="00CE19E7">
        <w:rPr>
          <w:lang w:val="en-US"/>
        </w:rPr>
        <w:t xml:space="preserve">→ </w:t>
      </w:r>
      <w:proofErr w:type="spellStart"/>
      <w:r w:rsidRPr="00CE19E7">
        <w:rPr>
          <w:lang w:val="en-US"/>
        </w:rPr>
        <w:t>Ajustar</w:t>
      </w:r>
      <w:proofErr w:type="spellEnd"/>
      <w:r w:rsidRPr="00CE19E7">
        <w:rPr>
          <w:lang w:val="en-US"/>
        </w:rPr>
        <w:t xml:space="preserve"> pricing y </w:t>
      </w:r>
      <w:proofErr w:type="spellStart"/>
      <w:r w:rsidRPr="00CE19E7">
        <w:rPr>
          <w:lang w:val="en-US"/>
        </w:rPr>
        <w:t>capacitación</w:t>
      </w:r>
      <w:proofErr w:type="spellEnd"/>
      <w:r w:rsidRPr="00CE19E7">
        <w:rPr>
          <w:lang w:val="en-US"/>
        </w:rPr>
        <w:t>.</w:t>
      </w:r>
    </w:p>
    <w:p w14:paraId="2936A8B8" w14:textId="77777777" w:rsidR="00CE19E7" w:rsidRDefault="00CE19E7" w:rsidP="00BB5A56">
      <w:pPr>
        <w:numPr>
          <w:ilvl w:val="0"/>
          <w:numId w:val="53"/>
        </w:numPr>
      </w:pPr>
      <w:r w:rsidRPr="00CE19E7">
        <w:rPr>
          <w:b/>
          <w:bCs/>
        </w:rPr>
        <w:t>Escenario Adverso:</w:t>
      </w:r>
      <w:r w:rsidRPr="00CE19E7">
        <w:t xml:space="preserve"> baja adopción, resistencia cultural y problemas de conectividad. → </w:t>
      </w:r>
      <w:proofErr w:type="spellStart"/>
      <w:r w:rsidRPr="00CE19E7">
        <w:t>Pivot</w:t>
      </w:r>
      <w:proofErr w:type="spellEnd"/>
      <w:r w:rsidRPr="00CE19E7">
        <w:t xml:space="preserve"> a modelo híbrido: SIM-POS con offline y cobros reducidos; acompañamiento presencial.</w:t>
      </w:r>
      <w:r w:rsidRPr="00CE19E7">
        <w:br/>
        <w:t xml:space="preserve">Para cada escenario: estimar costes, </w:t>
      </w:r>
      <w:proofErr w:type="spellStart"/>
      <w:r w:rsidRPr="00CE19E7">
        <w:t>runway</w:t>
      </w:r>
      <w:proofErr w:type="spellEnd"/>
      <w:r w:rsidRPr="00CE19E7">
        <w:t xml:space="preserve"> y KPI críticos (adopción, transacciones/mes, CAC).</w:t>
      </w:r>
    </w:p>
    <w:p w14:paraId="3E834A9B" w14:textId="77777777" w:rsidR="00B6240E" w:rsidRPr="00CE19E7" w:rsidRDefault="00B6240E" w:rsidP="00B6240E"/>
    <w:p w14:paraId="30F36B3E" w14:textId="77777777" w:rsidR="00CE19E7" w:rsidRPr="00CE19E7" w:rsidRDefault="00CE19E7" w:rsidP="00CE19E7">
      <w:pPr>
        <w:rPr>
          <w:b/>
          <w:bCs/>
        </w:rPr>
      </w:pPr>
      <w:r w:rsidRPr="00CE19E7">
        <w:rPr>
          <w:b/>
          <w:bCs/>
        </w:rPr>
        <w:t>Paso F — Sensibilidad (ejemplo simple)</w:t>
      </w:r>
    </w:p>
    <w:p w14:paraId="0565FF8C" w14:textId="77777777" w:rsidR="00CE19E7" w:rsidRDefault="00CE19E7" w:rsidP="00CE19E7">
      <w:r w:rsidRPr="00CE19E7">
        <w:t xml:space="preserve">Analizar cómo cambia el punto de equilibrio si el CAC varía de US$5 a US$20 por vendedor o si el </w:t>
      </w:r>
      <w:proofErr w:type="spellStart"/>
      <w:r w:rsidRPr="00CE19E7">
        <w:t>churn</w:t>
      </w:r>
      <w:proofErr w:type="spellEnd"/>
      <w:r w:rsidRPr="00CE19E7">
        <w:t xml:space="preserve"> aumenta. Identificar umbrales donde el modelo deja de ser rentable.</w:t>
      </w:r>
    </w:p>
    <w:p w14:paraId="5AF9080E" w14:textId="77777777" w:rsidR="00B6240E" w:rsidRPr="00CE19E7" w:rsidRDefault="00B6240E" w:rsidP="00CE19E7"/>
    <w:p w14:paraId="35093F0E" w14:textId="77777777" w:rsidR="00CE19E7" w:rsidRPr="00CE19E7" w:rsidRDefault="00CE19E7" w:rsidP="00CE19E7">
      <w:pPr>
        <w:rPr>
          <w:b/>
          <w:bCs/>
        </w:rPr>
      </w:pPr>
      <w:r w:rsidRPr="00CE19E7">
        <w:rPr>
          <w:b/>
          <w:bCs/>
        </w:rPr>
        <w:t>Paso G — Decisiones técnicas resultantes (ejemplos)</w:t>
      </w:r>
    </w:p>
    <w:p w14:paraId="3EC4C178" w14:textId="77777777" w:rsidR="00CE19E7" w:rsidRPr="00CE19E7" w:rsidRDefault="00CE19E7" w:rsidP="00BB5A56">
      <w:pPr>
        <w:numPr>
          <w:ilvl w:val="0"/>
          <w:numId w:val="54"/>
        </w:numPr>
      </w:pPr>
      <w:r w:rsidRPr="00CE19E7">
        <w:t xml:space="preserve">Desarrollar </w:t>
      </w:r>
      <w:proofErr w:type="gramStart"/>
      <w:r w:rsidRPr="00CE19E7">
        <w:t>app</w:t>
      </w:r>
      <w:proofErr w:type="gramEnd"/>
      <w:r w:rsidRPr="00CE19E7">
        <w:t xml:space="preserve"> ligera + </w:t>
      </w:r>
      <w:proofErr w:type="spellStart"/>
      <w:r w:rsidRPr="00CE19E7">
        <w:t>fallback</w:t>
      </w:r>
      <w:proofErr w:type="spellEnd"/>
      <w:r w:rsidRPr="00CE19E7">
        <w:t xml:space="preserve"> USSD.</w:t>
      </w:r>
    </w:p>
    <w:p w14:paraId="1D3EFA14" w14:textId="77777777" w:rsidR="00CE19E7" w:rsidRPr="00CE19E7" w:rsidRDefault="00CE19E7" w:rsidP="00BB5A56">
      <w:pPr>
        <w:numPr>
          <w:ilvl w:val="0"/>
          <w:numId w:val="54"/>
        </w:numPr>
      </w:pPr>
      <w:r w:rsidRPr="00CE19E7">
        <w:t xml:space="preserve">Arquitectura: sincronización eventual con </w:t>
      </w:r>
      <w:proofErr w:type="spellStart"/>
      <w:r w:rsidRPr="00CE19E7">
        <w:t>backend</w:t>
      </w:r>
      <w:proofErr w:type="spellEnd"/>
      <w:r w:rsidRPr="00CE19E7">
        <w:t xml:space="preserve"> en </w:t>
      </w:r>
      <w:proofErr w:type="spellStart"/>
      <w:r w:rsidRPr="00CE19E7">
        <w:t>cloud</w:t>
      </w:r>
      <w:proofErr w:type="spellEnd"/>
      <w:r w:rsidRPr="00CE19E7">
        <w:t xml:space="preserve"> + </w:t>
      </w:r>
      <w:proofErr w:type="spellStart"/>
      <w:r w:rsidRPr="00CE19E7">
        <w:t>caching</w:t>
      </w:r>
      <w:proofErr w:type="spellEnd"/>
      <w:r w:rsidRPr="00CE19E7">
        <w:t xml:space="preserve"> local en dispositivo.</w:t>
      </w:r>
    </w:p>
    <w:p w14:paraId="140C90CF" w14:textId="77777777" w:rsidR="00CE19E7" w:rsidRPr="00CE19E7" w:rsidRDefault="00CE19E7" w:rsidP="00BB5A56">
      <w:pPr>
        <w:numPr>
          <w:ilvl w:val="0"/>
          <w:numId w:val="54"/>
        </w:numPr>
      </w:pPr>
      <w:r w:rsidRPr="00CE19E7">
        <w:t>Seguridad: cifrado en tránsito y reposo, claves locales con recuperación asistida.</w:t>
      </w:r>
    </w:p>
    <w:p w14:paraId="411C09E0" w14:textId="77777777" w:rsidR="00CE19E7" w:rsidRDefault="00CE19E7" w:rsidP="00BB5A56">
      <w:pPr>
        <w:numPr>
          <w:ilvl w:val="0"/>
          <w:numId w:val="54"/>
        </w:numPr>
      </w:pPr>
      <w:r w:rsidRPr="00CE19E7">
        <w:t xml:space="preserve">Operación: equipos de campo para </w:t>
      </w:r>
      <w:proofErr w:type="spellStart"/>
      <w:r w:rsidRPr="00CE19E7">
        <w:t>onboarding</w:t>
      </w:r>
      <w:proofErr w:type="spellEnd"/>
      <w:r w:rsidRPr="00CE19E7">
        <w:t xml:space="preserve"> y soporte 24/7 durante pilotos.</w:t>
      </w:r>
    </w:p>
    <w:p w14:paraId="37609007" w14:textId="77777777" w:rsidR="00B6240E" w:rsidRDefault="00B6240E" w:rsidP="00B6240E"/>
    <w:p w14:paraId="33E0459D" w14:textId="77777777" w:rsidR="00B6240E" w:rsidRDefault="00B6240E" w:rsidP="00B6240E"/>
    <w:p w14:paraId="225F8195" w14:textId="77777777" w:rsidR="00B6240E" w:rsidRDefault="00B6240E" w:rsidP="00B6240E"/>
    <w:p w14:paraId="68E17750" w14:textId="77777777" w:rsidR="00B6240E" w:rsidRPr="00CE19E7" w:rsidRDefault="00B6240E" w:rsidP="00B6240E"/>
    <w:p w14:paraId="6BB3A473" w14:textId="77777777" w:rsidR="00CE19E7" w:rsidRPr="00CE19E7" w:rsidRDefault="00CE19E7" w:rsidP="00CE19E7">
      <w:pPr>
        <w:rPr>
          <w:b/>
          <w:bCs/>
        </w:rPr>
      </w:pPr>
      <w:r w:rsidRPr="00CE19E7">
        <w:rPr>
          <w:b/>
          <w:bCs/>
        </w:rPr>
        <w:lastRenderedPageBreak/>
        <w:t>Paso H — Plan de revisión y gobernanza</w:t>
      </w:r>
    </w:p>
    <w:p w14:paraId="65B8B3F4" w14:textId="77777777" w:rsidR="00CE19E7" w:rsidRPr="00CE19E7" w:rsidRDefault="00CE19E7" w:rsidP="00BB5A56">
      <w:pPr>
        <w:numPr>
          <w:ilvl w:val="0"/>
          <w:numId w:val="55"/>
        </w:numPr>
      </w:pPr>
      <w:r w:rsidRPr="00CE19E7">
        <w:t xml:space="preserve">Revisiones cada 30 días durante piloto; </w:t>
      </w:r>
      <w:proofErr w:type="spellStart"/>
      <w:r w:rsidRPr="00CE19E7">
        <w:t>KPIs</w:t>
      </w:r>
      <w:proofErr w:type="spellEnd"/>
      <w:r w:rsidRPr="00CE19E7">
        <w:t xml:space="preserve">: % vendedores activos, </w:t>
      </w:r>
      <w:proofErr w:type="gramStart"/>
      <w:r w:rsidRPr="00CE19E7">
        <w:t>ticket</w:t>
      </w:r>
      <w:proofErr w:type="gramEnd"/>
      <w:r w:rsidRPr="00CE19E7">
        <w:t xml:space="preserve"> promedio, errores de sincronización.</w:t>
      </w:r>
    </w:p>
    <w:p w14:paraId="79DC924C" w14:textId="77777777" w:rsidR="00CE19E7" w:rsidRPr="00CE19E7" w:rsidRDefault="00CE19E7" w:rsidP="00BB5A56">
      <w:pPr>
        <w:numPr>
          <w:ilvl w:val="0"/>
          <w:numId w:val="55"/>
        </w:numPr>
      </w:pPr>
      <w:r w:rsidRPr="00CE19E7">
        <w:t>Comité técnico-de-negocio con representantes de banca y municipalidad.</w:t>
      </w:r>
    </w:p>
    <w:p w14:paraId="7132B7A3" w14:textId="77777777" w:rsidR="008B10D7" w:rsidRPr="002A4F31" w:rsidRDefault="008B10D7" w:rsidP="00CE19E7"/>
    <w:p w14:paraId="01EFA190" w14:textId="6B63241E" w:rsidR="00CE19E7" w:rsidRPr="00CE19E7" w:rsidRDefault="00CE19E7" w:rsidP="00CE19E7">
      <w:pPr>
        <w:rPr>
          <w:b/>
          <w:bCs/>
        </w:rPr>
      </w:pPr>
      <w:r w:rsidRPr="00CE19E7">
        <w:rPr>
          <w:b/>
          <w:bCs/>
        </w:rPr>
        <w:t xml:space="preserve">Instrumentos y plantillas prácticas </w:t>
      </w:r>
    </w:p>
    <w:p w14:paraId="6115C3D0" w14:textId="77777777" w:rsidR="00CE19E7" w:rsidRPr="00CE19E7" w:rsidRDefault="00CE19E7" w:rsidP="00BB5A56">
      <w:pPr>
        <w:numPr>
          <w:ilvl w:val="0"/>
          <w:numId w:val="56"/>
        </w:numPr>
      </w:pPr>
      <w:r w:rsidRPr="00CE19E7">
        <w:rPr>
          <w:b/>
          <w:bCs/>
        </w:rPr>
        <w:t xml:space="preserve">Plantilla PESTEL (Google </w:t>
      </w:r>
      <w:proofErr w:type="spellStart"/>
      <w:r w:rsidRPr="00CE19E7">
        <w:rPr>
          <w:b/>
          <w:bCs/>
        </w:rPr>
        <w:t>Sheets</w:t>
      </w:r>
      <w:proofErr w:type="spellEnd"/>
      <w:r w:rsidRPr="00CE19E7">
        <w:rPr>
          <w:b/>
          <w:bCs/>
        </w:rPr>
        <w:t>):</w:t>
      </w:r>
      <w:r w:rsidRPr="00CE19E7">
        <w:t xml:space="preserve"> columnas = Factor | Descripción | Fuente | Probabilidad (Baja/Media/Alta) | Impacto (1–5) | Implicación estratégica | </w:t>
      </w:r>
      <w:proofErr w:type="gramStart"/>
      <w:r w:rsidRPr="00CE19E7">
        <w:t>Responsable</w:t>
      </w:r>
      <w:proofErr w:type="gramEnd"/>
      <w:r w:rsidRPr="00CE19E7">
        <w:t xml:space="preserve"> | Fecha revisión.</w:t>
      </w:r>
    </w:p>
    <w:p w14:paraId="1B05ECBE" w14:textId="77777777" w:rsidR="00CE19E7" w:rsidRPr="00CE19E7" w:rsidRDefault="00CE19E7" w:rsidP="00BB5A56">
      <w:pPr>
        <w:numPr>
          <w:ilvl w:val="0"/>
          <w:numId w:val="56"/>
        </w:numPr>
        <w:rPr>
          <w:lang w:val="en-US"/>
        </w:rPr>
      </w:pPr>
      <w:r w:rsidRPr="00CE19E7">
        <w:rPr>
          <w:b/>
          <w:bCs/>
          <w:lang w:val="en-US"/>
        </w:rPr>
        <w:t>Porter Five Forces checklist (One-pager)</w:t>
      </w:r>
      <w:r w:rsidRPr="00CE19E7">
        <w:rPr>
          <w:lang w:val="en-US"/>
        </w:rPr>
        <w:t xml:space="preserve"> con </w:t>
      </w:r>
      <w:proofErr w:type="spellStart"/>
      <w:r w:rsidRPr="00CE19E7">
        <w:rPr>
          <w:lang w:val="en-US"/>
        </w:rPr>
        <w:t>preguntas</w:t>
      </w:r>
      <w:proofErr w:type="spellEnd"/>
      <w:r w:rsidRPr="00CE19E7">
        <w:rPr>
          <w:lang w:val="en-US"/>
        </w:rPr>
        <w:t xml:space="preserve"> </w:t>
      </w:r>
      <w:proofErr w:type="spellStart"/>
      <w:r w:rsidRPr="00CE19E7">
        <w:rPr>
          <w:lang w:val="en-US"/>
        </w:rPr>
        <w:t>guía</w:t>
      </w:r>
      <w:proofErr w:type="spellEnd"/>
      <w:r w:rsidRPr="00CE19E7">
        <w:rPr>
          <w:lang w:val="en-US"/>
        </w:rPr>
        <w:t xml:space="preserve"> </w:t>
      </w:r>
      <w:proofErr w:type="spellStart"/>
      <w:r w:rsidRPr="00CE19E7">
        <w:rPr>
          <w:lang w:val="en-US"/>
        </w:rPr>
        <w:t>por</w:t>
      </w:r>
      <w:proofErr w:type="spellEnd"/>
      <w:r w:rsidRPr="00CE19E7">
        <w:rPr>
          <w:lang w:val="en-US"/>
        </w:rPr>
        <w:t xml:space="preserve"> </w:t>
      </w:r>
      <w:proofErr w:type="spellStart"/>
      <w:r w:rsidRPr="00CE19E7">
        <w:rPr>
          <w:lang w:val="en-US"/>
        </w:rPr>
        <w:t>fuerza</w:t>
      </w:r>
      <w:proofErr w:type="spellEnd"/>
      <w:r w:rsidRPr="00CE19E7">
        <w:rPr>
          <w:lang w:val="en-US"/>
        </w:rPr>
        <w:t>.</w:t>
      </w:r>
    </w:p>
    <w:p w14:paraId="4D57E7E6" w14:textId="77777777" w:rsidR="00CE19E7" w:rsidRPr="00CE19E7" w:rsidRDefault="00CE19E7" w:rsidP="00BB5A56">
      <w:pPr>
        <w:numPr>
          <w:ilvl w:val="0"/>
          <w:numId w:val="56"/>
        </w:numPr>
        <w:rPr>
          <w:lang w:val="en-US"/>
        </w:rPr>
      </w:pPr>
      <w:r w:rsidRPr="00CE19E7">
        <w:rPr>
          <w:b/>
          <w:bCs/>
          <w:lang w:val="en-US"/>
        </w:rPr>
        <w:t>Stakeholder map template (Miro/PowerPoint):</w:t>
      </w:r>
      <w:r w:rsidRPr="00CE19E7">
        <w:rPr>
          <w:lang w:val="en-US"/>
        </w:rPr>
        <w:t xml:space="preserve"> </w:t>
      </w:r>
      <w:proofErr w:type="spellStart"/>
      <w:r w:rsidRPr="00CE19E7">
        <w:rPr>
          <w:lang w:val="en-US"/>
        </w:rPr>
        <w:t>ejes</w:t>
      </w:r>
      <w:proofErr w:type="spellEnd"/>
      <w:r w:rsidRPr="00CE19E7">
        <w:rPr>
          <w:lang w:val="en-US"/>
        </w:rPr>
        <w:t xml:space="preserve"> </w:t>
      </w:r>
      <w:proofErr w:type="spellStart"/>
      <w:r w:rsidRPr="00CE19E7">
        <w:rPr>
          <w:lang w:val="en-US"/>
        </w:rPr>
        <w:t>influencia</w:t>
      </w:r>
      <w:proofErr w:type="spellEnd"/>
      <w:r w:rsidRPr="00CE19E7">
        <w:rPr>
          <w:lang w:val="en-US"/>
        </w:rPr>
        <w:t xml:space="preserve"> vs </w:t>
      </w:r>
      <w:proofErr w:type="spellStart"/>
      <w:r w:rsidRPr="00CE19E7">
        <w:rPr>
          <w:lang w:val="en-US"/>
        </w:rPr>
        <w:t>interés</w:t>
      </w:r>
      <w:proofErr w:type="spellEnd"/>
      <w:r w:rsidRPr="00CE19E7">
        <w:rPr>
          <w:lang w:val="en-US"/>
        </w:rPr>
        <w:t>; plan de engagement (</w:t>
      </w:r>
      <w:proofErr w:type="spellStart"/>
      <w:r w:rsidRPr="00CE19E7">
        <w:rPr>
          <w:lang w:val="en-US"/>
        </w:rPr>
        <w:t>informar</w:t>
      </w:r>
      <w:proofErr w:type="spellEnd"/>
      <w:r w:rsidRPr="00CE19E7">
        <w:rPr>
          <w:lang w:val="en-US"/>
        </w:rPr>
        <w:t>/</w:t>
      </w:r>
      <w:proofErr w:type="spellStart"/>
      <w:r w:rsidRPr="00CE19E7">
        <w:rPr>
          <w:lang w:val="en-US"/>
        </w:rPr>
        <w:t>involucrar</w:t>
      </w:r>
      <w:proofErr w:type="spellEnd"/>
      <w:r w:rsidRPr="00CE19E7">
        <w:rPr>
          <w:lang w:val="en-US"/>
        </w:rPr>
        <w:t>/</w:t>
      </w:r>
      <w:proofErr w:type="spellStart"/>
      <w:r w:rsidRPr="00CE19E7">
        <w:rPr>
          <w:lang w:val="en-US"/>
        </w:rPr>
        <w:t>consultar</w:t>
      </w:r>
      <w:proofErr w:type="spellEnd"/>
      <w:r w:rsidRPr="00CE19E7">
        <w:rPr>
          <w:lang w:val="en-US"/>
        </w:rPr>
        <w:t>/</w:t>
      </w:r>
      <w:proofErr w:type="spellStart"/>
      <w:r w:rsidRPr="00CE19E7">
        <w:rPr>
          <w:lang w:val="en-US"/>
        </w:rPr>
        <w:t>monitorizar</w:t>
      </w:r>
      <w:proofErr w:type="spellEnd"/>
      <w:r w:rsidRPr="00CE19E7">
        <w:rPr>
          <w:lang w:val="en-US"/>
        </w:rPr>
        <w:t>).</w:t>
      </w:r>
    </w:p>
    <w:p w14:paraId="40684935" w14:textId="77777777" w:rsidR="00CE19E7" w:rsidRPr="00CE19E7" w:rsidRDefault="00CE19E7" w:rsidP="00BB5A56">
      <w:pPr>
        <w:numPr>
          <w:ilvl w:val="0"/>
          <w:numId w:val="56"/>
        </w:numPr>
      </w:pPr>
      <w:r w:rsidRPr="00CE19E7">
        <w:rPr>
          <w:b/>
          <w:bCs/>
        </w:rPr>
        <w:t>Plantilla escenarios:</w:t>
      </w:r>
      <w:r w:rsidRPr="00CE19E7">
        <w:t xml:space="preserve"> nombre | hipótesis clave | gatilladores | impacto en negocio | plan de respuesta.</w:t>
      </w:r>
    </w:p>
    <w:p w14:paraId="7BCD4A3F" w14:textId="77777777" w:rsidR="00CE19E7" w:rsidRPr="00CE19E7" w:rsidRDefault="00CE19E7" w:rsidP="00BB5A56">
      <w:pPr>
        <w:numPr>
          <w:ilvl w:val="0"/>
          <w:numId w:val="56"/>
        </w:numPr>
      </w:pPr>
      <w:r w:rsidRPr="00CE19E7">
        <w:rPr>
          <w:b/>
          <w:bCs/>
        </w:rPr>
        <w:t>Hoja de sensibilidad (Excel):</w:t>
      </w:r>
      <w:r w:rsidRPr="00CE19E7">
        <w:t xml:space="preserve"> modelo simple que calcule EBITDA bajo variaciones de 3 variables (CAC, tasa de adopción, </w:t>
      </w:r>
      <w:proofErr w:type="spellStart"/>
      <w:r w:rsidRPr="00CE19E7">
        <w:t>churn</w:t>
      </w:r>
      <w:proofErr w:type="spellEnd"/>
      <w:r w:rsidRPr="00CE19E7">
        <w:t>).</w:t>
      </w:r>
    </w:p>
    <w:p w14:paraId="0DA6447B" w14:textId="77777777" w:rsidR="00CE19E7" w:rsidRPr="00CE19E7" w:rsidRDefault="00CE19E7" w:rsidP="00BB5A56">
      <w:pPr>
        <w:numPr>
          <w:ilvl w:val="0"/>
          <w:numId w:val="56"/>
        </w:numPr>
      </w:pPr>
      <w:r w:rsidRPr="00CE19E7">
        <w:rPr>
          <w:b/>
          <w:bCs/>
        </w:rPr>
        <w:t>Formato de registro de señales débiles:</w:t>
      </w:r>
      <w:r w:rsidRPr="00CE19E7">
        <w:t xml:space="preserve"> fecha | fuente | breve descripción | posible implicación | probabilidad | responsable.</w:t>
      </w:r>
    </w:p>
    <w:p w14:paraId="3E9DE43F" w14:textId="556D8B88" w:rsidR="00CE19E7" w:rsidRPr="002A4F31" w:rsidRDefault="00CE19E7" w:rsidP="00CE19E7"/>
    <w:p w14:paraId="0F1B3713" w14:textId="77777777" w:rsidR="002415CC" w:rsidRPr="002A4F31" w:rsidRDefault="002415CC" w:rsidP="00CE19E7"/>
    <w:p w14:paraId="3E5C8510" w14:textId="77777777" w:rsidR="002415CC" w:rsidRPr="002A4F31" w:rsidRDefault="002415CC" w:rsidP="00CE19E7"/>
    <w:p w14:paraId="312A3C00" w14:textId="77777777" w:rsidR="002415CC" w:rsidRPr="002A4F31" w:rsidRDefault="002415CC" w:rsidP="00CE19E7"/>
    <w:p w14:paraId="5F9AA7C8" w14:textId="77777777" w:rsidR="002415CC" w:rsidRPr="002A4F31" w:rsidRDefault="002415CC" w:rsidP="00CE19E7"/>
    <w:p w14:paraId="2DB46A3D" w14:textId="77777777" w:rsidR="002415CC" w:rsidRPr="002A4F31" w:rsidRDefault="002415CC" w:rsidP="00CE19E7"/>
    <w:p w14:paraId="5E3A6D9B" w14:textId="77777777" w:rsidR="002415CC" w:rsidRPr="002A4F31" w:rsidRDefault="002415CC" w:rsidP="00CE19E7"/>
    <w:p w14:paraId="449DCF8B" w14:textId="77777777" w:rsidR="002415CC" w:rsidRPr="002A4F31" w:rsidRDefault="002415CC" w:rsidP="00CE19E7"/>
    <w:p w14:paraId="4A4EB89F" w14:textId="77777777" w:rsidR="002415CC" w:rsidRPr="002A4F31" w:rsidRDefault="002415CC" w:rsidP="00CE19E7"/>
    <w:p w14:paraId="0D87B265" w14:textId="77777777" w:rsidR="002415CC" w:rsidRPr="002A4F31" w:rsidRDefault="002415CC" w:rsidP="00CE19E7"/>
    <w:p w14:paraId="4A4A1C41" w14:textId="359B1C25" w:rsidR="00CE19E7" w:rsidRPr="00CE19E7" w:rsidRDefault="00CE19E7" w:rsidP="00CE19E7">
      <w:pPr>
        <w:rPr>
          <w:b/>
          <w:bCs/>
        </w:rPr>
      </w:pPr>
      <w:r w:rsidRPr="00CE19E7">
        <w:rPr>
          <w:b/>
          <w:bCs/>
        </w:rPr>
        <w:lastRenderedPageBreak/>
        <w:t>Software y fuentes de datos útiles (cómo y para qué)</w:t>
      </w:r>
    </w:p>
    <w:p w14:paraId="182ABB83" w14:textId="77777777" w:rsidR="00CE19E7" w:rsidRPr="00CE19E7" w:rsidRDefault="00CE19E7" w:rsidP="00BB5A56">
      <w:pPr>
        <w:numPr>
          <w:ilvl w:val="0"/>
          <w:numId w:val="57"/>
        </w:numPr>
      </w:pPr>
      <w:r w:rsidRPr="00CE19E7">
        <w:rPr>
          <w:b/>
          <w:bCs/>
        </w:rPr>
        <w:t>Miro / Mural / diagrams.net:</w:t>
      </w:r>
      <w:r w:rsidRPr="00CE19E7">
        <w:t xml:space="preserve"> mapeo PESTEL y </w:t>
      </w:r>
      <w:proofErr w:type="spellStart"/>
      <w:r w:rsidRPr="00CE19E7">
        <w:t>stakeholders</w:t>
      </w:r>
      <w:proofErr w:type="spellEnd"/>
      <w:r w:rsidRPr="00CE19E7">
        <w:t xml:space="preserve"> (trabajo colaborativo).</w:t>
      </w:r>
    </w:p>
    <w:p w14:paraId="3A685886" w14:textId="77777777" w:rsidR="00CE19E7" w:rsidRPr="00CE19E7" w:rsidRDefault="00CE19E7" w:rsidP="00BB5A56">
      <w:pPr>
        <w:numPr>
          <w:ilvl w:val="0"/>
          <w:numId w:val="57"/>
        </w:numPr>
      </w:pPr>
      <w:r w:rsidRPr="00CE19E7">
        <w:rPr>
          <w:b/>
          <w:bCs/>
        </w:rPr>
        <w:t xml:space="preserve">QGIS / </w:t>
      </w:r>
      <w:proofErr w:type="spellStart"/>
      <w:r w:rsidRPr="00CE19E7">
        <w:rPr>
          <w:b/>
          <w:bCs/>
        </w:rPr>
        <w:t>OpenStreetMap</w:t>
      </w:r>
      <w:proofErr w:type="spellEnd"/>
      <w:r w:rsidRPr="00CE19E7">
        <w:rPr>
          <w:b/>
          <w:bCs/>
        </w:rPr>
        <w:t>:</w:t>
      </w:r>
      <w:r w:rsidRPr="00CE19E7">
        <w:t xml:space="preserve"> análisis espacial (cobertura de infraestructura; útil para despliegues físicos).</w:t>
      </w:r>
    </w:p>
    <w:p w14:paraId="5018CE8A" w14:textId="77777777" w:rsidR="00CE19E7" w:rsidRPr="00CE19E7" w:rsidRDefault="00CE19E7" w:rsidP="00BB5A56">
      <w:pPr>
        <w:numPr>
          <w:ilvl w:val="0"/>
          <w:numId w:val="57"/>
        </w:numPr>
      </w:pPr>
      <w:r w:rsidRPr="00CE19E7">
        <w:rPr>
          <w:b/>
          <w:bCs/>
        </w:rPr>
        <w:t xml:space="preserve">Google </w:t>
      </w:r>
      <w:proofErr w:type="spellStart"/>
      <w:r w:rsidRPr="00CE19E7">
        <w:rPr>
          <w:b/>
          <w:bCs/>
        </w:rPr>
        <w:t>Trends</w:t>
      </w:r>
      <w:proofErr w:type="spellEnd"/>
      <w:r w:rsidRPr="00CE19E7">
        <w:rPr>
          <w:b/>
          <w:bCs/>
        </w:rPr>
        <w:t xml:space="preserve"> / </w:t>
      </w:r>
      <w:proofErr w:type="spellStart"/>
      <w:r w:rsidRPr="00CE19E7">
        <w:rPr>
          <w:b/>
          <w:bCs/>
        </w:rPr>
        <w:t>YouGov</w:t>
      </w:r>
      <w:proofErr w:type="spellEnd"/>
      <w:r w:rsidRPr="00CE19E7">
        <w:rPr>
          <w:b/>
          <w:bCs/>
        </w:rPr>
        <w:t xml:space="preserve"> / Statista / Banco Mundial / CEPAL:</w:t>
      </w:r>
      <w:r w:rsidRPr="00CE19E7">
        <w:t xml:space="preserve"> para tendencias macro y comparativas (uso en clases, contrastar hipótesis).</w:t>
      </w:r>
    </w:p>
    <w:p w14:paraId="62B8775F" w14:textId="77777777" w:rsidR="00CE19E7" w:rsidRPr="00CE19E7" w:rsidRDefault="00CE19E7" w:rsidP="00BB5A56">
      <w:pPr>
        <w:numPr>
          <w:ilvl w:val="0"/>
          <w:numId w:val="57"/>
        </w:numPr>
      </w:pPr>
      <w:proofErr w:type="spellStart"/>
      <w:r w:rsidRPr="00CE19E7">
        <w:rPr>
          <w:b/>
          <w:bCs/>
        </w:rPr>
        <w:t>KoBoToolbox</w:t>
      </w:r>
      <w:proofErr w:type="spellEnd"/>
      <w:r w:rsidRPr="00CE19E7">
        <w:rPr>
          <w:b/>
          <w:bCs/>
        </w:rPr>
        <w:t xml:space="preserve"> / ODK:</w:t>
      </w:r>
      <w:r w:rsidRPr="00CE19E7">
        <w:t xml:space="preserve"> recolección de datos primarios en campo.</w:t>
      </w:r>
    </w:p>
    <w:p w14:paraId="59C85F49" w14:textId="77777777" w:rsidR="00CE19E7" w:rsidRPr="00CE19E7" w:rsidRDefault="00CE19E7" w:rsidP="00BB5A56">
      <w:pPr>
        <w:numPr>
          <w:ilvl w:val="0"/>
          <w:numId w:val="57"/>
        </w:numPr>
      </w:pPr>
      <w:proofErr w:type="spellStart"/>
      <w:r w:rsidRPr="00CE19E7">
        <w:rPr>
          <w:b/>
          <w:bCs/>
        </w:rPr>
        <w:t>Power</w:t>
      </w:r>
      <w:proofErr w:type="spellEnd"/>
      <w:r w:rsidRPr="00CE19E7">
        <w:rPr>
          <w:b/>
          <w:bCs/>
        </w:rPr>
        <w:t xml:space="preserve"> BI / </w:t>
      </w:r>
      <w:proofErr w:type="spellStart"/>
      <w:r w:rsidRPr="00CE19E7">
        <w:rPr>
          <w:b/>
          <w:bCs/>
        </w:rPr>
        <w:t>Metabase</w:t>
      </w:r>
      <w:proofErr w:type="spellEnd"/>
      <w:r w:rsidRPr="00CE19E7">
        <w:rPr>
          <w:b/>
          <w:bCs/>
        </w:rPr>
        <w:t xml:space="preserve"> / Google Data Studio:</w:t>
      </w:r>
      <w:r w:rsidRPr="00CE19E7">
        <w:t xml:space="preserve"> </w:t>
      </w:r>
      <w:proofErr w:type="spellStart"/>
      <w:r w:rsidRPr="00CE19E7">
        <w:t>dashboards</w:t>
      </w:r>
      <w:proofErr w:type="spellEnd"/>
      <w:r w:rsidRPr="00CE19E7">
        <w:t xml:space="preserve"> para </w:t>
      </w:r>
      <w:proofErr w:type="spellStart"/>
      <w:r w:rsidRPr="00CE19E7">
        <w:t>KPIs</w:t>
      </w:r>
      <w:proofErr w:type="spellEnd"/>
      <w:r w:rsidRPr="00CE19E7">
        <w:t xml:space="preserve"> y señales de entorno.</w:t>
      </w:r>
    </w:p>
    <w:p w14:paraId="76FC634F" w14:textId="77777777" w:rsidR="00CE19E7" w:rsidRPr="00CE19E7" w:rsidRDefault="00CE19E7" w:rsidP="00BB5A56">
      <w:pPr>
        <w:numPr>
          <w:ilvl w:val="0"/>
          <w:numId w:val="57"/>
        </w:numPr>
      </w:pPr>
      <w:r w:rsidRPr="00CE19E7">
        <w:rPr>
          <w:b/>
          <w:bCs/>
        </w:rPr>
        <w:t>Repositorios legales nacionales y gacetas oficiales:</w:t>
      </w:r>
      <w:r w:rsidRPr="00CE19E7">
        <w:t xml:space="preserve"> para normativas y actualizaciones legislativas (si se usa en trabajo real, verificar fecha y versión).</w:t>
      </w:r>
    </w:p>
    <w:p w14:paraId="38096173" w14:textId="77777777" w:rsidR="00E83FF9" w:rsidRDefault="00E83FF9" w:rsidP="00CE19E7"/>
    <w:p w14:paraId="4B7ACE33" w14:textId="67EADC11" w:rsidR="00CE19E7" w:rsidRPr="00CE19E7" w:rsidRDefault="00CE19E7" w:rsidP="00CE19E7">
      <w:r w:rsidRPr="00CE19E7">
        <w:t xml:space="preserve">Importante: al usar fuentes externas en proyectos reales, documentar fecha de consulta y vigencia legal —las leyes y reglamentos cambian, y querer «basar» la decisión en un PDF viejo es como confiar en </w:t>
      </w:r>
      <w:proofErr w:type="gramStart"/>
      <w:r w:rsidRPr="00CE19E7">
        <w:t xml:space="preserve">un </w:t>
      </w:r>
      <w:proofErr w:type="spellStart"/>
      <w:r w:rsidRPr="00CE19E7">
        <w:t>backup</w:t>
      </w:r>
      <w:proofErr w:type="spellEnd"/>
      <w:proofErr w:type="gramEnd"/>
      <w:r w:rsidRPr="00CE19E7">
        <w:t xml:space="preserve"> que no se restauró: riesgo garantizado.</w:t>
      </w:r>
    </w:p>
    <w:p w14:paraId="41456826" w14:textId="5AEC5A7C" w:rsidR="00CE19E7" w:rsidRPr="002A4F31" w:rsidRDefault="00CE19E7" w:rsidP="00CE19E7"/>
    <w:p w14:paraId="1EB949AE" w14:textId="0E25EA75" w:rsidR="00CE19E7" w:rsidRPr="00CE19E7" w:rsidRDefault="00CE19E7" w:rsidP="00CE19E7">
      <w:pPr>
        <w:rPr>
          <w:b/>
          <w:bCs/>
        </w:rPr>
      </w:pPr>
      <w:r w:rsidRPr="00CE19E7">
        <w:rPr>
          <w:b/>
          <w:bCs/>
        </w:rPr>
        <w:t>Errores comunes al analizar el entorno</w:t>
      </w:r>
    </w:p>
    <w:p w14:paraId="454C63D0" w14:textId="77777777" w:rsidR="00CE19E7" w:rsidRPr="00CE19E7" w:rsidRDefault="00CE19E7" w:rsidP="00BB5A56">
      <w:pPr>
        <w:numPr>
          <w:ilvl w:val="0"/>
          <w:numId w:val="58"/>
        </w:numPr>
      </w:pPr>
      <w:r w:rsidRPr="00CE19E7">
        <w:rPr>
          <w:b/>
          <w:bCs/>
        </w:rPr>
        <w:t>Listas largas sin priorización.</w:t>
      </w:r>
      <w:r w:rsidRPr="00CE19E7">
        <w:t xml:space="preserve"> → usar matriz probabilidad-impacto y traducir a implicaciones accionables.</w:t>
      </w:r>
    </w:p>
    <w:p w14:paraId="1E9E06F8" w14:textId="77777777" w:rsidR="00CE19E7" w:rsidRPr="00CE19E7" w:rsidRDefault="00CE19E7" w:rsidP="00BB5A56">
      <w:pPr>
        <w:numPr>
          <w:ilvl w:val="0"/>
          <w:numId w:val="58"/>
        </w:numPr>
      </w:pPr>
      <w:r w:rsidRPr="00CE19E7">
        <w:rPr>
          <w:b/>
          <w:bCs/>
        </w:rPr>
        <w:t>No documentar supuestos.</w:t>
      </w:r>
      <w:r w:rsidRPr="00CE19E7">
        <w:t xml:space="preserve"> → cada implicación debe ligar a supuestos verificables.</w:t>
      </w:r>
    </w:p>
    <w:p w14:paraId="2F7E1ADB" w14:textId="77777777" w:rsidR="00CE19E7" w:rsidRPr="00CE19E7" w:rsidRDefault="00CE19E7" w:rsidP="00BB5A56">
      <w:pPr>
        <w:numPr>
          <w:ilvl w:val="0"/>
          <w:numId w:val="58"/>
        </w:numPr>
      </w:pPr>
      <w:r w:rsidRPr="00CE19E7">
        <w:rPr>
          <w:b/>
          <w:bCs/>
        </w:rPr>
        <w:t>Falta de actualización.</w:t>
      </w:r>
      <w:r w:rsidRPr="00CE19E7">
        <w:t xml:space="preserve"> → establecer revisiones periódicas y fuentes </w:t>
      </w:r>
      <w:proofErr w:type="spellStart"/>
      <w:r w:rsidRPr="00CE19E7">
        <w:t>watchdog</w:t>
      </w:r>
      <w:proofErr w:type="spellEnd"/>
      <w:r w:rsidRPr="00CE19E7">
        <w:t xml:space="preserve"> (alertas).</w:t>
      </w:r>
    </w:p>
    <w:p w14:paraId="13D91755" w14:textId="77777777" w:rsidR="00CE19E7" w:rsidRPr="00CE19E7" w:rsidRDefault="00CE19E7" w:rsidP="00BB5A56">
      <w:pPr>
        <w:numPr>
          <w:ilvl w:val="0"/>
          <w:numId w:val="58"/>
        </w:numPr>
      </w:pPr>
      <w:r w:rsidRPr="00CE19E7">
        <w:rPr>
          <w:b/>
          <w:bCs/>
        </w:rPr>
        <w:t>Confundir correlación con causalidad.</w:t>
      </w:r>
      <w:r w:rsidRPr="00CE19E7">
        <w:t xml:space="preserve"> → complementar con entrevistas y validación empírica.</w:t>
      </w:r>
    </w:p>
    <w:p w14:paraId="0A60CE35" w14:textId="77777777" w:rsidR="00CE19E7" w:rsidRPr="00CE19E7" w:rsidRDefault="00CE19E7" w:rsidP="00BB5A56">
      <w:pPr>
        <w:numPr>
          <w:ilvl w:val="0"/>
          <w:numId w:val="58"/>
        </w:numPr>
      </w:pPr>
      <w:r w:rsidRPr="00CE19E7">
        <w:rPr>
          <w:b/>
          <w:bCs/>
        </w:rPr>
        <w:lastRenderedPageBreak/>
        <w:t xml:space="preserve">Ignorar </w:t>
      </w:r>
      <w:proofErr w:type="spellStart"/>
      <w:r w:rsidRPr="00CE19E7">
        <w:rPr>
          <w:b/>
          <w:bCs/>
        </w:rPr>
        <w:t>stakeholders</w:t>
      </w:r>
      <w:proofErr w:type="spellEnd"/>
      <w:r w:rsidRPr="00CE19E7">
        <w:rPr>
          <w:b/>
          <w:bCs/>
        </w:rPr>
        <w:t xml:space="preserve"> invisibles.</w:t>
      </w:r>
      <w:r w:rsidRPr="00CE19E7">
        <w:t xml:space="preserve"> → realizar entrevistas exploratorias y validación comunitaria.</w:t>
      </w:r>
    </w:p>
    <w:p w14:paraId="3ED36ED1" w14:textId="5FA049E4" w:rsidR="00CE19E7" w:rsidRPr="002A4F31" w:rsidRDefault="00CE19E7" w:rsidP="00CE19E7"/>
    <w:p w14:paraId="504F1E2B" w14:textId="409D19CF" w:rsidR="00CE19E7" w:rsidRPr="00CE19E7" w:rsidRDefault="00CE19E7" w:rsidP="00CE19E7">
      <w:pPr>
        <w:rPr>
          <w:b/>
          <w:bCs/>
        </w:rPr>
      </w:pPr>
      <w:r w:rsidRPr="00CE19E7">
        <w:rPr>
          <w:b/>
          <w:bCs/>
        </w:rPr>
        <w:t xml:space="preserve">Actividades </w:t>
      </w:r>
    </w:p>
    <w:p w14:paraId="06453416" w14:textId="546CA136" w:rsidR="00CE19E7" w:rsidRPr="00CE19E7" w:rsidRDefault="00CE19E7" w:rsidP="00CE19E7">
      <w:pPr>
        <w:rPr>
          <w:b/>
          <w:bCs/>
        </w:rPr>
      </w:pPr>
      <w:r w:rsidRPr="00CE19E7">
        <w:rPr>
          <w:b/>
          <w:bCs/>
        </w:rPr>
        <w:t>Actividad A — Taller PESTEL aplicado</w:t>
      </w:r>
    </w:p>
    <w:p w14:paraId="27EBE904" w14:textId="77777777" w:rsidR="00CE19E7" w:rsidRPr="00CE19E7" w:rsidRDefault="00CE19E7" w:rsidP="00BB5A56">
      <w:pPr>
        <w:numPr>
          <w:ilvl w:val="0"/>
          <w:numId w:val="59"/>
        </w:numPr>
      </w:pPr>
      <w:r w:rsidRPr="00CE19E7">
        <w:rPr>
          <w:b/>
          <w:bCs/>
        </w:rPr>
        <w:t>Objetivo:</w:t>
      </w:r>
      <w:r w:rsidRPr="00CE19E7">
        <w:t xml:space="preserve"> realizar PESTEL para una idea TIC local.</w:t>
      </w:r>
    </w:p>
    <w:p w14:paraId="2056FAB3" w14:textId="77777777" w:rsidR="00CE19E7" w:rsidRPr="00CE19E7" w:rsidRDefault="00CE19E7" w:rsidP="00BB5A56">
      <w:pPr>
        <w:numPr>
          <w:ilvl w:val="0"/>
          <w:numId w:val="59"/>
        </w:numPr>
      </w:pPr>
      <w:r w:rsidRPr="00CE19E7">
        <w:rPr>
          <w:b/>
          <w:bCs/>
        </w:rPr>
        <w:t>Salida esperada:</w:t>
      </w:r>
      <w:r w:rsidRPr="00CE19E7">
        <w:t xml:space="preserve"> PESTEL rellenado + 3 implicaciones estratégicas priorizadas.</w:t>
      </w:r>
    </w:p>
    <w:p w14:paraId="43DC5A00" w14:textId="77777777" w:rsidR="00CE19E7" w:rsidRPr="00CE19E7" w:rsidRDefault="00CE19E7" w:rsidP="00BB5A56">
      <w:pPr>
        <w:numPr>
          <w:ilvl w:val="0"/>
          <w:numId w:val="59"/>
        </w:numPr>
      </w:pPr>
      <w:r w:rsidRPr="00CE19E7">
        <w:rPr>
          <w:b/>
          <w:bCs/>
        </w:rPr>
        <w:t>Metodología:</w:t>
      </w:r>
      <w:r w:rsidRPr="00CE19E7">
        <w:t xml:space="preserve"> grupos de 4; 60 min recolección y debate; 40 min priorización (matriz probabilidad/impacto); 20 min exposición.</w:t>
      </w:r>
    </w:p>
    <w:p w14:paraId="77759BF2" w14:textId="7A90A58B" w:rsidR="00CE19E7" w:rsidRPr="00CE19E7" w:rsidRDefault="00CE19E7" w:rsidP="00CE19E7">
      <w:pPr>
        <w:rPr>
          <w:b/>
          <w:bCs/>
        </w:rPr>
      </w:pPr>
      <w:r w:rsidRPr="00CE19E7">
        <w:rPr>
          <w:b/>
          <w:bCs/>
        </w:rPr>
        <w:t>Actividad B — Simulación de escenarios</w:t>
      </w:r>
    </w:p>
    <w:p w14:paraId="75EC8CF8" w14:textId="77777777" w:rsidR="00CE19E7" w:rsidRPr="00CE19E7" w:rsidRDefault="00CE19E7" w:rsidP="00BB5A56">
      <w:pPr>
        <w:numPr>
          <w:ilvl w:val="0"/>
          <w:numId w:val="60"/>
        </w:numPr>
      </w:pPr>
      <w:r w:rsidRPr="00CE19E7">
        <w:t xml:space="preserve">Construir 3 escenarios a partir de 2 incertidumbres críticas (por ejemplo: tasa de adopción alta/baja y </w:t>
      </w:r>
      <w:proofErr w:type="spellStart"/>
      <w:r w:rsidRPr="00CE19E7">
        <w:t>regulatoriedad</w:t>
      </w:r>
      <w:proofErr w:type="spellEnd"/>
      <w:r w:rsidRPr="00CE19E7">
        <w:t xml:space="preserve"> permisiva/restrictiva). Diseñar respuesta para cada escenario.</w:t>
      </w:r>
    </w:p>
    <w:p w14:paraId="0EE90241" w14:textId="77777777" w:rsidR="00CE19E7" w:rsidRPr="00CE19E7" w:rsidRDefault="00CE19E7" w:rsidP="00CE19E7">
      <w:pPr>
        <w:rPr>
          <w:b/>
          <w:bCs/>
        </w:rPr>
      </w:pPr>
      <w:r w:rsidRPr="00CE19E7">
        <w:rPr>
          <w:b/>
          <w:bCs/>
        </w:rPr>
        <w:t>Actividad C — Análisis de sensibilidad (sesión práctica con hoja de cálculo)</w:t>
      </w:r>
    </w:p>
    <w:p w14:paraId="1C082A58" w14:textId="77777777" w:rsidR="00CE19E7" w:rsidRPr="00CE19E7" w:rsidRDefault="00CE19E7" w:rsidP="00BB5A56">
      <w:pPr>
        <w:numPr>
          <w:ilvl w:val="0"/>
          <w:numId w:val="61"/>
        </w:numPr>
      </w:pPr>
      <w:r w:rsidRPr="00CE19E7">
        <w:t xml:space="preserve">Usar plantilla y variar 3 parámetros; identificar umbrales críticos y discutir decisiones de arquitectura y </w:t>
      </w:r>
      <w:proofErr w:type="spellStart"/>
      <w:r w:rsidRPr="00CE19E7">
        <w:t>pricing</w:t>
      </w:r>
      <w:proofErr w:type="spellEnd"/>
      <w:r w:rsidRPr="00CE19E7">
        <w:t>.</w:t>
      </w:r>
    </w:p>
    <w:p w14:paraId="004D2453" w14:textId="1A2BB1C5" w:rsidR="00CE19E7" w:rsidRPr="00CE19E7" w:rsidRDefault="00CE19E7" w:rsidP="00CE19E7">
      <w:pPr>
        <w:rPr>
          <w:b/>
          <w:bCs/>
        </w:rPr>
      </w:pPr>
      <w:r w:rsidRPr="00CE19E7">
        <w:rPr>
          <w:b/>
          <w:bCs/>
        </w:rPr>
        <w:t xml:space="preserve">Actividad D — Trabajo final </w:t>
      </w:r>
    </w:p>
    <w:p w14:paraId="2A773A07" w14:textId="77777777" w:rsidR="00CE19E7" w:rsidRPr="00CE19E7" w:rsidRDefault="00CE19E7" w:rsidP="00BB5A56">
      <w:pPr>
        <w:numPr>
          <w:ilvl w:val="0"/>
          <w:numId w:val="62"/>
        </w:numPr>
      </w:pPr>
      <w:r w:rsidRPr="00CE19E7">
        <w:t xml:space="preserve">Cada equipo realiza análisis del entorno completo para su proyecto SI, propone adaptaciones técnicas y presenta mapa SAM que muestre cómo las decisiones TI responden al entorno. Entrega final: documento + presentación + </w:t>
      </w:r>
      <w:proofErr w:type="spellStart"/>
      <w:r w:rsidRPr="00CE19E7">
        <w:t>dashboard</w:t>
      </w:r>
      <w:proofErr w:type="spellEnd"/>
      <w:r w:rsidRPr="00CE19E7">
        <w:t xml:space="preserve"> con </w:t>
      </w:r>
      <w:proofErr w:type="spellStart"/>
      <w:r w:rsidRPr="00CE19E7">
        <w:t>KPIs</w:t>
      </w:r>
      <w:proofErr w:type="spellEnd"/>
      <w:r w:rsidRPr="00CE19E7">
        <w:t>.</w:t>
      </w:r>
    </w:p>
    <w:p w14:paraId="6870FA5F" w14:textId="441071F7" w:rsidR="00CE19E7" w:rsidRPr="005D3269" w:rsidRDefault="00CE19E7" w:rsidP="00CE19E7"/>
    <w:p w14:paraId="450AC43B" w14:textId="77777777" w:rsidR="00E83FF9" w:rsidRPr="005D3269" w:rsidRDefault="00E83FF9" w:rsidP="00CE19E7"/>
    <w:p w14:paraId="0DB44820" w14:textId="77777777" w:rsidR="00E83FF9" w:rsidRPr="005D3269" w:rsidRDefault="00E83FF9" w:rsidP="00CE19E7"/>
    <w:p w14:paraId="1AF4F966" w14:textId="77777777" w:rsidR="00E83FF9" w:rsidRPr="005D3269" w:rsidRDefault="00E83FF9" w:rsidP="00CE19E7"/>
    <w:p w14:paraId="6ABD6A9C" w14:textId="77777777" w:rsidR="00E83FF9" w:rsidRPr="005D3269" w:rsidRDefault="00E83FF9" w:rsidP="00CE19E7"/>
    <w:p w14:paraId="14C5B4EB" w14:textId="77777777" w:rsidR="00E83FF9" w:rsidRPr="00CE19E7" w:rsidRDefault="00E83FF9" w:rsidP="00CE19E7"/>
    <w:p w14:paraId="5142086B" w14:textId="099CD9B0" w:rsidR="00CE19E7" w:rsidRPr="00CE19E7" w:rsidRDefault="00CE19E7" w:rsidP="00CE19E7">
      <w:pPr>
        <w:rPr>
          <w:b/>
          <w:bCs/>
        </w:rPr>
      </w:pPr>
      <w:r w:rsidRPr="00CE19E7">
        <w:rPr>
          <w:b/>
          <w:bCs/>
        </w:rPr>
        <w:lastRenderedPageBreak/>
        <w:t>Autoevaluación</w:t>
      </w:r>
    </w:p>
    <w:p w14:paraId="6D49DF03" w14:textId="77777777" w:rsidR="00CE19E7" w:rsidRPr="00CE19E7" w:rsidRDefault="00CE19E7" w:rsidP="00BB5A56">
      <w:pPr>
        <w:numPr>
          <w:ilvl w:val="0"/>
          <w:numId w:val="63"/>
        </w:numPr>
      </w:pPr>
      <w:r w:rsidRPr="00CE19E7">
        <w:t xml:space="preserve">¿Qué diferencia hay entre PESTEL y Porter Five </w:t>
      </w:r>
      <w:proofErr w:type="spellStart"/>
      <w:r w:rsidRPr="00CE19E7">
        <w:t>Forces</w:t>
      </w:r>
      <w:proofErr w:type="spellEnd"/>
      <w:r w:rsidRPr="00CE19E7">
        <w:t>?</w:t>
      </w:r>
    </w:p>
    <w:p w14:paraId="45FD76BE" w14:textId="77777777" w:rsidR="00CE19E7" w:rsidRPr="00CE19E7" w:rsidRDefault="00CE19E7" w:rsidP="00BB5A56">
      <w:pPr>
        <w:numPr>
          <w:ilvl w:val="1"/>
          <w:numId w:val="63"/>
        </w:numPr>
        <w:rPr>
          <w:color w:val="FFFFFF" w:themeColor="background1"/>
          <w:lang w:val="en-US"/>
        </w:rPr>
      </w:pPr>
      <w:r w:rsidRPr="00CE19E7">
        <w:rPr>
          <w:i/>
          <w:iCs/>
          <w:color w:val="FFFFFF" w:themeColor="background1"/>
        </w:rPr>
        <w:t>Respuesta esperada:</w:t>
      </w:r>
      <w:r w:rsidRPr="00CE19E7">
        <w:rPr>
          <w:color w:val="FFFFFF" w:themeColor="background1"/>
        </w:rPr>
        <w:t xml:space="preserve"> PESTEL analiza factores macro (externos) a nivel país/entorno; Porter analiza la estructura competitiva del sector y su rentabilidad. </w:t>
      </w:r>
      <w:proofErr w:type="gramStart"/>
      <w:r w:rsidRPr="00CE19E7">
        <w:rPr>
          <w:color w:val="FFFFFF" w:themeColor="background1"/>
          <w:lang w:val="en-US"/>
        </w:rPr>
        <w:t>Ambos</w:t>
      </w:r>
      <w:proofErr w:type="gramEnd"/>
      <w:r w:rsidRPr="00CE19E7">
        <w:rPr>
          <w:color w:val="FFFFFF" w:themeColor="background1"/>
          <w:lang w:val="en-US"/>
        </w:rPr>
        <w:t xml:space="preserve"> son </w:t>
      </w:r>
      <w:proofErr w:type="spellStart"/>
      <w:r w:rsidRPr="00CE19E7">
        <w:rPr>
          <w:color w:val="FFFFFF" w:themeColor="background1"/>
          <w:lang w:val="en-US"/>
        </w:rPr>
        <w:t>complementarios</w:t>
      </w:r>
      <w:proofErr w:type="spellEnd"/>
      <w:r w:rsidRPr="00CE19E7">
        <w:rPr>
          <w:color w:val="FFFFFF" w:themeColor="background1"/>
          <w:lang w:val="en-US"/>
        </w:rPr>
        <w:t>.</w:t>
      </w:r>
    </w:p>
    <w:p w14:paraId="27C12C38" w14:textId="77777777" w:rsidR="00CE19E7" w:rsidRPr="00CE19E7" w:rsidRDefault="00CE19E7" w:rsidP="00BB5A56">
      <w:pPr>
        <w:numPr>
          <w:ilvl w:val="0"/>
          <w:numId w:val="63"/>
        </w:numPr>
      </w:pPr>
      <w:r w:rsidRPr="00CE19E7">
        <w:t>Enumera tres señales débiles que podrían indicar un cambio tecnológico relevante para un proyecto SI.</w:t>
      </w:r>
    </w:p>
    <w:p w14:paraId="38CA27FA" w14:textId="77777777" w:rsidR="00CE19E7" w:rsidRPr="00CE19E7" w:rsidRDefault="00CE19E7" w:rsidP="00BB5A56">
      <w:pPr>
        <w:numPr>
          <w:ilvl w:val="1"/>
          <w:numId w:val="63"/>
        </w:numPr>
        <w:rPr>
          <w:color w:val="FFFFFF" w:themeColor="background1"/>
        </w:rPr>
      </w:pPr>
      <w:r w:rsidRPr="00CE19E7">
        <w:rPr>
          <w:i/>
          <w:iCs/>
          <w:color w:val="FFFFFF" w:themeColor="background1"/>
        </w:rPr>
        <w:t>Respuestas plausibles:</w:t>
      </w:r>
      <w:r w:rsidRPr="00CE19E7">
        <w:rPr>
          <w:color w:val="FFFFFF" w:themeColor="background1"/>
        </w:rPr>
        <w:t xml:space="preserve"> aumento de patentes en un área, emergente disponibilidad de </w:t>
      </w:r>
      <w:proofErr w:type="spellStart"/>
      <w:r w:rsidRPr="00CE19E7">
        <w:rPr>
          <w:color w:val="FFFFFF" w:themeColor="background1"/>
        </w:rPr>
        <w:t>spectro</w:t>
      </w:r>
      <w:proofErr w:type="spellEnd"/>
      <w:r w:rsidRPr="00CE19E7">
        <w:rPr>
          <w:color w:val="FFFFFF" w:themeColor="background1"/>
        </w:rPr>
        <w:t xml:space="preserve"> para 5G en una región, aparición de startups locales con soluciones substitutas.</w:t>
      </w:r>
    </w:p>
    <w:p w14:paraId="3E6C6E2C" w14:textId="77777777" w:rsidR="00CE19E7" w:rsidRPr="00CE19E7" w:rsidRDefault="00CE19E7" w:rsidP="00BB5A56">
      <w:pPr>
        <w:numPr>
          <w:ilvl w:val="0"/>
          <w:numId w:val="63"/>
        </w:numPr>
      </w:pPr>
      <w:r w:rsidRPr="00CE19E7">
        <w:t>Describe cómo convertirías un ítem del PESTEL (p. ej. “baja cobertura en zonas rurales”) en una decisión técnica concreta y medible.</w:t>
      </w:r>
    </w:p>
    <w:p w14:paraId="60CB6B58" w14:textId="77777777" w:rsidR="00CE19E7" w:rsidRPr="00CE19E7" w:rsidRDefault="00CE19E7" w:rsidP="00BB5A56">
      <w:pPr>
        <w:numPr>
          <w:ilvl w:val="1"/>
          <w:numId w:val="63"/>
        </w:numPr>
        <w:rPr>
          <w:color w:val="FFFFFF" w:themeColor="background1"/>
        </w:rPr>
      </w:pPr>
      <w:r w:rsidRPr="00CE19E7">
        <w:rPr>
          <w:i/>
          <w:iCs/>
          <w:color w:val="FFFFFF" w:themeColor="background1"/>
        </w:rPr>
        <w:t>Respuesta esperada:</w:t>
      </w:r>
      <w:r w:rsidRPr="00CE19E7">
        <w:rPr>
          <w:color w:val="FFFFFF" w:themeColor="background1"/>
        </w:rPr>
        <w:t xml:space="preserve"> traducir a requisitos no funcionales (offline-</w:t>
      </w:r>
      <w:proofErr w:type="spellStart"/>
      <w:r w:rsidRPr="00CE19E7">
        <w:rPr>
          <w:color w:val="FFFFFF" w:themeColor="background1"/>
        </w:rPr>
        <w:t>first</w:t>
      </w:r>
      <w:proofErr w:type="spellEnd"/>
      <w:r w:rsidRPr="00CE19E7">
        <w:rPr>
          <w:color w:val="FFFFFF" w:themeColor="background1"/>
        </w:rPr>
        <w:t>), definir métricas (porcentaje de transacciones sincronizadas sin error), y establecer criterio de éxito (≥95% sincronización en 24 h).</w:t>
      </w:r>
    </w:p>
    <w:p w14:paraId="76E1F53E" w14:textId="77777777" w:rsidR="00CE19E7" w:rsidRPr="00CE19E7" w:rsidRDefault="00CE19E7" w:rsidP="00BB5A56">
      <w:pPr>
        <w:numPr>
          <w:ilvl w:val="0"/>
          <w:numId w:val="63"/>
        </w:numPr>
      </w:pPr>
      <w:r w:rsidRPr="00CE19E7">
        <w:t xml:space="preserve">Explica qué es un </w:t>
      </w:r>
      <w:proofErr w:type="spellStart"/>
      <w:r w:rsidRPr="00CE19E7">
        <w:rPr>
          <w:i/>
          <w:iCs/>
        </w:rPr>
        <w:t>scenario</w:t>
      </w:r>
      <w:proofErr w:type="spellEnd"/>
      <w:r w:rsidRPr="00CE19E7">
        <w:rPr>
          <w:i/>
          <w:iCs/>
        </w:rPr>
        <w:t xml:space="preserve"> </w:t>
      </w:r>
      <w:proofErr w:type="spellStart"/>
      <w:r w:rsidRPr="00CE19E7">
        <w:rPr>
          <w:i/>
          <w:iCs/>
        </w:rPr>
        <w:t>trigger</w:t>
      </w:r>
      <w:proofErr w:type="spellEnd"/>
      <w:r w:rsidRPr="00CE19E7">
        <w:t xml:space="preserve"> y da un ejemplo en el caso “</w:t>
      </w:r>
      <w:proofErr w:type="spellStart"/>
      <w:r w:rsidRPr="00CE19E7">
        <w:t>RápidoPago</w:t>
      </w:r>
      <w:proofErr w:type="spellEnd"/>
      <w:r w:rsidRPr="00CE19E7">
        <w:t>”.</w:t>
      </w:r>
    </w:p>
    <w:p w14:paraId="558A4967" w14:textId="77777777" w:rsidR="00CE19E7" w:rsidRPr="00CE19E7" w:rsidRDefault="00CE19E7" w:rsidP="00BB5A56">
      <w:pPr>
        <w:numPr>
          <w:ilvl w:val="1"/>
          <w:numId w:val="63"/>
        </w:numPr>
        <w:rPr>
          <w:color w:val="FFFFFF" w:themeColor="background1"/>
        </w:rPr>
      </w:pPr>
      <w:r w:rsidRPr="00CE19E7">
        <w:rPr>
          <w:i/>
          <w:iCs/>
          <w:color w:val="FFFFFF" w:themeColor="background1"/>
        </w:rPr>
        <w:t>Respuesta esperada:</w:t>
      </w:r>
      <w:r w:rsidRPr="00CE19E7">
        <w:rPr>
          <w:color w:val="FFFFFF" w:themeColor="background1"/>
        </w:rPr>
        <w:t xml:space="preserve"> es un evento/indicador que activa un plan alterno; ejemplo: el aumento de fallas de red superiores al 30% durante 2 semanas → activar despliegue de kits USSD y kioscos.</w:t>
      </w:r>
    </w:p>
    <w:p w14:paraId="352ED441" w14:textId="77777777" w:rsidR="00CE19E7" w:rsidRPr="00CE19E7" w:rsidRDefault="00CE19E7" w:rsidP="00BB5A56">
      <w:pPr>
        <w:numPr>
          <w:ilvl w:val="0"/>
          <w:numId w:val="63"/>
        </w:numPr>
      </w:pPr>
      <w:r w:rsidRPr="00CE19E7">
        <w:t>¿Qué fuentes y métodos emplearías para validar una hipótesis surgida en el análisis del entorno?</w:t>
      </w:r>
    </w:p>
    <w:p w14:paraId="6091814D" w14:textId="77777777" w:rsidR="00CE19E7" w:rsidRPr="00CE19E7" w:rsidRDefault="00CE19E7" w:rsidP="00BB5A56">
      <w:pPr>
        <w:numPr>
          <w:ilvl w:val="1"/>
          <w:numId w:val="63"/>
        </w:numPr>
        <w:rPr>
          <w:color w:val="FFFFFF" w:themeColor="background1"/>
        </w:rPr>
      </w:pPr>
      <w:r w:rsidRPr="00CE19E7">
        <w:rPr>
          <w:i/>
          <w:iCs/>
          <w:color w:val="FFFFFF" w:themeColor="background1"/>
        </w:rPr>
        <w:t>Respuesta esperada:</w:t>
      </w:r>
      <w:r w:rsidRPr="00CE19E7">
        <w:rPr>
          <w:color w:val="FFFFFF" w:themeColor="background1"/>
        </w:rPr>
        <w:t xml:space="preserve"> combinación de datos secundarios (informes), encuestas y entrevistas a </w:t>
      </w:r>
      <w:proofErr w:type="spellStart"/>
      <w:r w:rsidRPr="00CE19E7">
        <w:rPr>
          <w:color w:val="FFFFFF" w:themeColor="background1"/>
        </w:rPr>
        <w:t>stakeholders</w:t>
      </w:r>
      <w:proofErr w:type="spellEnd"/>
      <w:r w:rsidRPr="00CE19E7">
        <w:rPr>
          <w:color w:val="FFFFFF" w:themeColor="background1"/>
        </w:rPr>
        <w:t>, pilotos de campo y pruebas técnicas.</w:t>
      </w:r>
    </w:p>
    <w:p w14:paraId="491A4FF2" w14:textId="45A34F37" w:rsidR="00CE19E7" w:rsidRPr="002A4F31" w:rsidRDefault="00CE19E7" w:rsidP="00CE19E7"/>
    <w:p w14:paraId="76CAD245" w14:textId="5818ACA0" w:rsidR="00CE19E7" w:rsidRPr="002A4F31" w:rsidRDefault="00CE19E7" w:rsidP="00CE19E7"/>
    <w:p w14:paraId="1364FC1D" w14:textId="77777777" w:rsidR="00730D0A" w:rsidRDefault="00730D0A" w:rsidP="00CE19E7">
      <w:pPr>
        <w:rPr>
          <w:b/>
          <w:bCs/>
        </w:rPr>
      </w:pPr>
    </w:p>
    <w:p w14:paraId="167D4B94" w14:textId="0F7B9738" w:rsidR="00CE19E7" w:rsidRDefault="00CE19E7" w:rsidP="00CE19E7">
      <w:r w:rsidRPr="00CE19E7">
        <w:lastRenderedPageBreak/>
        <w:t xml:space="preserve">El análisis del entorno es la brújula que evita que proyectos técnicamente brillantes naufraguen por olas que podían haberse previsto. Enseñar a tus estudiantes a rastrear señales, cuantificar incertidumbres y convertir ese conocimiento en decisiones técnicas explícitas es, en la práctica, enseñarles a </w:t>
      </w:r>
      <w:r w:rsidRPr="00CE19E7">
        <w:rPr>
          <w:b/>
          <w:bCs/>
        </w:rPr>
        <w:t>hacer ciencia aplicada</w:t>
      </w:r>
      <w:r w:rsidRPr="00CE19E7">
        <w:t xml:space="preserve"> con tecnología.</w:t>
      </w:r>
    </w:p>
    <w:p w14:paraId="46A53539" w14:textId="77777777" w:rsidR="005D3269" w:rsidRPr="00CE19E7" w:rsidRDefault="005D3269" w:rsidP="00CE19E7"/>
    <w:p w14:paraId="5FC934D8" w14:textId="3F4AC3DC" w:rsidR="00CE19E7" w:rsidRPr="00CE19E7" w:rsidRDefault="00CE19E7" w:rsidP="00CE19E7">
      <w:r w:rsidRPr="00CE19E7">
        <w:t>Humor rápid</w:t>
      </w:r>
      <w:r w:rsidR="00022AA8">
        <w:t>o</w:t>
      </w:r>
      <w:r w:rsidRPr="00CE19E7">
        <w:t xml:space="preserve">: Si un proyecto TI fuera una receta, el análisis del entorno es leer la nevera antes de cocinar; si no lo haces, terminarás intentando hacer ceviche con leche condensada — difícil de vender, aunque Instagram le dé </w:t>
      </w:r>
      <w:proofErr w:type="spellStart"/>
      <w:r w:rsidRPr="00CE19E7">
        <w:t>likes</w:t>
      </w:r>
      <w:proofErr w:type="spellEnd"/>
      <w:r w:rsidRPr="00CE19E7">
        <w:t xml:space="preserve">. </w:t>
      </w:r>
    </w:p>
    <w:p w14:paraId="08242CAA" w14:textId="77777777" w:rsidR="00753014" w:rsidRPr="00CE19E7" w:rsidRDefault="00753014" w:rsidP="00753014"/>
    <w:p w14:paraId="115C1F43" w14:textId="77777777" w:rsidR="00753014" w:rsidRDefault="00753014" w:rsidP="00753014">
      <w:pPr>
        <w:rPr>
          <w:lang w:val="es-ES"/>
        </w:rPr>
      </w:pPr>
    </w:p>
    <w:p w14:paraId="1F00D8AE" w14:textId="77777777" w:rsidR="00753014" w:rsidRDefault="00753014" w:rsidP="00753014">
      <w:pPr>
        <w:rPr>
          <w:lang w:val="es-ES"/>
        </w:rPr>
      </w:pPr>
    </w:p>
    <w:p w14:paraId="1C28FFEB" w14:textId="77777777" w:rsidR="005D3269" w:rsidRDefault="005D3269" w:rsidP="00753014">
      <w:pPr>
        <w:rPr>
          <w:lang w:val="es-ES"/>
        </w:rPr>
      </w:pPr>
    </w:p>
    <w:p w14:paraId="3C0095C5" w14:textId="77777777" w:rsidR="005D3269" w:rsidRDefault="005D3269" w:rsidP="00753014">
      <w:pPr>
        <w:rPr>
          <w:lang w:val="es-ES"/>
        </w:rPr>
      </w:pPr>
    </w:p>
    <w:p w14:paraId="0371E689" w14:textId="77777777" w:rsidR="005D3269" w:rsidRDefault="005D3269" w:rsidP="00753014">
      <w:pPr>
        <w:rPr>
          <w:lang w:val="es-ES"/>
        </w:rPr>
      </w:pPr>
    </w:p>
    <w:p w14:paraId="1156EFE8" w14:textId="77777777" w:rsidR="005D3269" w:rsidRDefault="005D3269" w:rsidP="00753014">
      <w:pPr>
        <w:rPr>
          <w:lang w:val="es-ES"/>
        </w:rPr>
      </w:pPr>
    </w:p>
    <w:p w14:paraId="0F81D105" w14:textId="77777777" w:rsidR="005D3269" w:rsidRDefault="005D3269" w:rsidP="00753014">
      <w:pPr>
        <w:rPr>
          <w:lang w:val="es-ES"/>
        </w:rPr>
      </w:pPr>
    </w:p>
    <w:p w14:paraId="27E169CB" w14:textId="77777777" w:rsidR="005D3269" w:rsidRDefault="005D3269" w:rsidP="00753014">
      <w:pPr>
        <w:rPr>
          <w:lang w:val="es-ES"/>
        </w:rPr>
      </w:pPr>
    </w:p>
    <w:p w14:paraId="510F3D5B" w14:textId="77777777" w:rsidR="005D3269" w:rsidRDefault="005D3269" w:rsidP="00753014">
      <w:pPr>
        <w:rPr>
          <w:lang w:val="es-ES"/>
        </w:rPr>
      </w:pPr>
    </w:p>
    <w:p w14:paraId="26AAEF53" w14:textId="77777777" w:rsidR="005D3269" w:rsidRDefault="005D3269" w:rsidP="00753014">
      <w:pPr>
        <w:rPr>
          <w:lang w:val="es-ES"/>
        </w:rPr>
      </w:pPr>
    </w:p>
    <w:p w14:paraId="2CE6952A" w14:textId="77777777" w:rsidR="005D3269" w:rsidRDefault="005D3269" w:rsidP="00753014">
      <w:pPr>
        <w:rPr>
          <w:lang w:val="es-ES"/>
        </w:rPr>
      </w:pPr>
    </w:p>
    <w:p w14:paraId="33BF2719" w14:textId="77777777" w:rsidR="005D3269" w:rsidRDefault="005D3269" w:rsidP="00753014">
      <w:pPr>
        <w:rPr>
          <w:lang w:val="es-ES"/>
        </w:rPr>
      </w:pPr>
    </w:p>
    <w:p w14:paraId="208FD295" w14:textId="77777777" w:rsidR="005D3269" w:rsidRDefault="005D3269" w:rsidP="00753014">
      <w:pPr>
        <w:rPr>
          <w:lang w:val="es-ES"/>
        </w:rPr>
      </w:pPr>
    </w:p>
    <w:p w14:paraId="04C3E80D" w14:textId="77777777" w:rsidR="005D3269" w:rsidRDefault="005D3269" w:rsidP="00753014">
      <w:pPr>
        <w:rPr>
          <w:lang w:val="es-ES"/>
        </w:rPr>
      </w:pPr>
    </w:p>
    <w:p w14:paraId="3A64DABE" w14:textId="77777777" w:rsidR="005D3269" w:rsidRDefault="005D3269" w:rsidP="00753014">
      <w:pPr>
        <w:rPr>
          <w:lang w:val="es-ES"/>
        </w:rPr>
      </w:pPr>
    </w:p>
    <w:p w14:paraId="789912AF" w14:textId="77777777" w:rsidR="00C0306C" w:rsidRDefault="00C0306C" w:rsidP="00753014">
      <w:pPr>
        <w:rPr>
          <w:lang w:val="es-ES"/>
        </w:rPr>
      </w:pPr>
    </w:p>
    <w:p w14:paraId="7FEC9DE9" w14:textId="77777777" w:rsidR="005D3269" w:rsidRPr="00753014" w:rsidRDefault="005D3269" w:rsidP="00753014">
      <w:pPr>
        <w:rPr>
          <w:lang w:val="es-ES"/>
        </w:rPr>
      </w:pPr>
    </w:p>
    <w:p w14:paraId="485CF9B8" w14:textId="51D65165" w:rsidR="00A941E0" w:rsidRDefault="00A941E0" w:rsidP="004033E4">
      <w:pPr>
        <w:pStyle w:val="Ttulo2"/>
        <w:rPr>
          <w:lang w:val="es-ES"/>
        </w:rPr>
      </w:pPr>
      <w:bookmarkStart w:id="16" w:name="_Toc206070819"/>
      <w:r>
        <w:rPr>
          <w:lang w:val="es-ES"/>
        </w:rPr>
        <w:lastRenderedPageBreak/>
        <w:t>Análisis estratégico DAFO</w:t>
      </w:r>
      <w:bookmarkEnd w:id="16"/>
    </w:p>
    <w:p w14:paraId="58C84905" w14:textId="77777777" w:rsidR="00EA7E13" w:rsidRDefault="00EA7E13" w:rsidP="00EA7E13">
      <w:r w:rsidRPr="00EA7E13">
        <w:t xml:space="preserve">El DAFO es una herramienta de diagnóstico estratégico que cruza factores internos (Fortalezas y Debilidades) con externos (Oportunidades y Amenazas). Su principal valor es la </w:t>
      </w:r>
      <w:r w:rsidRPr="00EA7E13">
        <w:rPr>
          <w:b/>
          <w:bCs/>
        </w:rPr>
        <w:t>síntesis</w:t>
      </w:r>
      <w:r w:rsidRPr="00EA7E13">
        <w:t>: convierte recopilación de información en pares estratégicos (p. ej. usar una fortaleza para aprovechar una oportunidad). Para pasar de diagnóstico a decisión es necesario complementar DAFO con análisis cuantitativos, priorización y gobernanza. La extensión TOWS (Weihrich) pone énfasis en la generación de estrategias concretas resultantes del cruce.</w:t>
      </w:r>
    </w:p>
    <w:p w14:paraId="04F1A1A7" w14:textId="77777777" w:rsidR="00AD39E0" w:rsidRPr="00EA7E13" w:rsidRDefault="00AD39E0" w:rsidP="00EA7E13"/>
    <w:p w14:paraId="16A63822" w14:textId="63F9AFA0" w:rsidR="00EA7E13" w:rsidRPr="00EA7E13" w:rsidRDefault="00EA7E13" w:rsidP="00EA7E13">
      <w:r w:rsidRPr="00EA7E13">
        <w:t xml:space="preserve">Nota: DAFO es potente por su simplicidad, pero </w:t>
      </w:r>
      <w:r w:rsidRPr="00EA7E13">
        <w:rPr>
          <w:b/>
          <w:bCs/>
        </w:rPr>
        <w:t>requiere evidencia</w:t>
      </w:r>
      <w:r w:rsidRPr="00EA7E13">
        <w:t xml:space="preserve"> (datos, entrevistas, PESTEL, Porter) y un proceso sistemático de priorización para evitar listas vagas e inoperantes.</w:t>
      </w:r>
    </w:p>
    <w:p w14:paraId="01C438BD" w14:textId="261BA8FE" w:rsidR="00EA7E13" w:rsidRPr="00AA042F" w:rsidRDefault="00EA7E13" w:rsidP="00EA7E13"/>
    <w:p w14:paraId="5FC1499B" w14:textId="2999E289" w:rsidR="00EA7E13" w:rsidRPr="00EA7E13" w:rsidRDefault="00EA7E13" w:rsidP="00EA7E13">
      <w:pPr>
        <w:rPr>
          <w:b/>
          <w:bCs/>
        </w:rPr>
      </w:pPr>
      <w:r w:rsidRPr="00EA7E13">
        <w:rPr>
          <w:b/>
          <w:bCs/>
        </w:rPr>
        <w:t>Proceso operativo para construir un DAFO riguroso (paso a paso)</w:t>
      </w:r>
    </w:p>
    <w:p w14:paraId="153199D4" w14:textId="77777777" w:rsidR="00EA7E13" w:rsidRPr="00EA7E13" w:rsidRDefault="00EA7E13" w:rsidP="00BB5A56">
      <w:pPr>
        <w:numPr>
          <w:ilvl w:val="0"/>
          <w:numId w:val="65"/>
        </w:numPr>
        <w:jc w:val="left"/>
      </w:pPr>
      <w:r w:rsidRPr="00EA7E13">
        <w:rPr>
          <w:b/>
          <w:bCs/>
        </w:rPr>
        <w:t>Delimitar alcance</w:t>
      </w:r>
      <w:r w:rsidRPr="00EA7E13">
        <w:t xml:space="preserve"> — empresa/proyecto, periodo (p. ej. 12–36 meses) y nivel (corporativo / producto / unidad TI).</w:t>
      </w:r>
    </w:p>
    <w:p w14:paraId="2AE70E51" w14:textId="77777777" w:rsidR="00EA7E13" w:rsidRPr="00EA7E13" w:rsidRDefault="00EA7E13" w:rsidP="00BB5A56">
      <w:pPr>
        <w:numPr>
          <w:ilvl w:val="0"/>
          <w:numId w:val="65"/>
        </w:numPr>
        <w:jc w:val="left"/>
      </w:pPr>
      <w:r w:rsidRPr="00EA7E13">
        <w:rPr>
          <w:b/>
          <w:bCs/>
        </w:rPr>
        <w:t>Recolectar evidencia</w:t>
      </w:r>
      <w:r w:rsidRPr="00EA7E13">
        <w:t xml:space="preserve"> — datos cuantitativos (encuestas, métricas de producto, estadísticas sectoriales), entrevistas a </w:t>
      </w:r>
      <w:proofErr w:type="spellStart"/>
      <w:r w:rsidRPr="00EA7E13">
        <w:t>stakeholders</w:t>
      </w:r>
      <w:proofErr w:type="spellEnd"/>
      <w:r w:rsidRPr="00EA7E13">
        <w:t xml:space="preserve"> clave y revisión documental (informes, regulaciones).</w:t>
      </w:r>
    </w:p>
    <w:p w14:paraId="7D1D0B05" w14:textId="77777777" w:rsidR="00EA7E13" w:rsidRPr="00EA7E13" w:rsidRDefault="00EA7E13" w:rsidP="00BB5A56">
      <w:pPr>
        <w:numPr>
          <w:ilvl w:val="0"/>
          <w:numId w:val="65"/>
        </w:numPr>
        <w:jc w:val="left"/>
        <w:rPr>
          <w:lang w:val="en-US"/>
        </w:rPr>
      </w:pPr>
      <w:r w:rsidRPr="00EA7E13">
        <w:rPr>
          <w:b/>
          <w:bCs/>
        </w:rPr>
        <w:t>Listar factores internos (F / D)</w:t>
      </w:r>
      <w:r w:rsidRPr="00EA7E13">
        <w:t xml:space="preserve"> — capacidades, recursos, procesos, tecnología, equipo, IP, finanzas. </w:t>
      </w:r>
      <w:r w:rsidRPr="00EA7E13">
        <w:rPr>
          <w:lang w:val="en-US"/>
        </w:rPr>
        <w:t xml:space="preserve">Cada </w:t>
      </w:r>
      <w:proofErr w:type="spellStart"/>
      <w:r w:rsidRPr="00EA7E13">
        <w:rPr>
          <w:lang w:val="en-US"/>
        </w:rPr>
        <w:t>ítem</w:t>
      </w:r>
      <w:proofErr w:type="spellEnd"/>
      <w:r w:rsidRPr="00EA7E13">
        <w:rPr>
          <w:lang w:val="en-US"/>
        </w:rPr>
        <w:t xml:space="preserve"> </w:t>
      </w:r>
      <w:proofErr w:type="spellStart"/>
      <w:r w:rsidRPr="00EA7E13">
        <w:rPr>
          <w:lang w:val="en-US"/>
        </w:rPr>
        <w:t>debe</w:t>
      </w:r>
      <w:proofErr w:type="spellEnd"/>
      <w:r w:rsidRPr="00EA7E13">
        <w:rPr>
          <w:lang w:val="en-US"/>
        </w:rPr>
        <w:t xml:space="preserve"> </w:t>
      </w:r>
      <w:proofErr w:type="spellStart"/>
      <w:r w:rsidRPr="00EA7E13">
        <w:rPr>
          <w:lang w:val="en-US"/>
        </w:rPr>
        <w:t>llevar</w:t>
      </w:r>
      <w:proofErr w:type="spellEnd"/>
      <w:r w:rsidRPr="00EA7E13">
        <w:rPr>
          <w:lang w:val="en-US"/>
        </w:rPr>
        <w:t xml:space="preserve">: </w:t>
      </w:r>
      <w:proofErr w:type="spellStart"/>
      <w:r w:rsidRPr="00EA7E13">
        <w:rPr>
          <w:lang w:val="en-US"/>
        </w:rPr>
        <w:t>descripción</w:t>
      </w:r>
      <w:proofErr w:type="spellEnd"/>
      <w:r w:rsidRPr="00EA7E13">
        <w:rPr>
          <w:lang w:val="en-US"/>
        </w:rPr>
        <w:t xml:space="preserve"> breve, </w:t>
      </w:r>
      <w:proofErr w:type="spellStart"/>
      <w:r w:rsidRPr="00EA7E13">
        <w:rPr>
          <w:lang w:val="en-US"/>
        </w:rPr>
        <w:t>evidencia</w:t>
      </w:r>
      <w:proofErr w:type="spellEnd"/>
      <w:r w:rsidRPr="00EA7E13">
        <w:rPr>
          <w:lang w:val="en-US"/>
        </w:rPr>
        <w:t xml:space="preserve"> y </w:t>
      </w:r>
      <w:proofErr w:type="spellStart"/>
      <w:r w:rsidRPr="00EA7E13">
        <w:rPr>
          <w:lang w:val="en-US"/>
        </w:rPr>
        <w:t>responsable</w:t>
      </w:r>
      <w:proofErr w:type="spellEnd"/>
      <w:r w:rsidRPr="00EA7E13">
        <w:rPr>
          <w:lang w:val="en-US"/>
        </w:rPr>
        <w:t>.</w:t>
      </w:r>
    </w:p>
    <w:p w14:paraId="5E3CB799" w14:textId="77777777" w:rsidR="00EA7E13" w:rsidRPr="00EA7E13" w:rsidRDefault="00EA7E13" w:rsidP="00BB5A56">
      <w:pPr>
        <w:numPr>
          <w:ilvl w:val="0"/>
          <w:numId w:val="65"/>
        </w:numPr>
        <w:jc w:val="left"/>
        <w:rPr>
          <w:lang w:val="en-US"/>
        </w:rPr>
      </w:pPr>
      <w:r w:rsidRPr="00EA7E13">
        <w:rPr>
          <w:b/>
          <w:bCs/>
        </w:rPr>
        <w:t>Listar factores externos (O / A)</w:t>
      </w:r>
      <w:r w:rsidRPr="00EA7E13">
        <w:t xml:space="preserve"> — mercado, competencia, tecnología, regulación, factores sociales/ambientales. </w:t>
      </w:r>
      <w:proofErr w:type="spellStart"/>
      <w:r w:rsidRPr="00EA7E13">
        <w:rPr>
          <w:lang w:val="en-US"/>
        </w:rPr>
        <w:t>Nuevamente</w:t>
      </w:r>
      <w:proofErr w:type="spellEnd"/>
      <w:r w:rsidRPr="00EA7E13">
        <w:rPr>
          <w:lang w:val="en-US"/>
        </w:rPr>
        <w:t xml:space="preserve">, </w:t>
      </w:r>
      <w:proofErr w:type="spellStart"/>
      <w:r w:rsidRPr="00EA7E13">
        <w:rPr>
          <w:lang w:val="en-US"/>
        </w:rPr>
        <w:t>adjuntar</w:t>
      </w:r>
      <w:proofErr w:type="spellEnd"/>
      <w:r w:rsidRPr="00EA7E13">
        <w:rPr>
          <w:lang w:val="en-US"/>
        </w:rPr>
        <w:t xml:space="preserve"> </w:t>
      </w:r>
      <w:proofErr w:type="spellStart"/>
      <w:r w:rsidRPr="00EA7E13">
        <w:rPr>
          <w:lang w:val="en-US"/>
        </w:rPr>
        <w:t>evidencia</w:t>
      </w:r>
      <w:proofErr w:type="spellEnd"/>
      <w:r w:rsidRPr="00EA7E13">
        <w:rPr>
          <w:lang w:val="en-US"/>
        </w:rPr>
        <w:t xml:space="preserve"> y </w:t>
      </w:r>
      <w:proofErr w:type="spellStart"/>
      <w:r w:rsidRPr="00EA7E13">
        <w:rPr>
          <w:lang w:val="en-US"/>
        </w:rPr>
        <w:t>fecha</w:t>
      </w:r>
      <w:proofErr w:type="spellEnd"/>
      <w:r w:rsidRPr="00EA7E13">
        <w:rPr>
          <w:lang w:val="en-US"/>
        </w:rPr>
        <w:t>.</w:t>
      </w:r>
    </w:p>
    <w:p w14:paraId="5A5C614A" w14:textId="77777777" w:rsidR="00EA7E13" w:rsidRPr="00EA7E13" w:rsidRDefault="00EA7E13" w:rsidP="00BB5A56">
      <w:pPr>
        <w:numPr>
          <w:ilvl w:val="0"/>
          <w:numId w:val="65"/>
        </w:numPr>
        <w:jc w:val="left"/>
      </w:pPr>
      <w:r w:rsidRPr="00EA7E13">
        <w:rPr>
          <w:b/>
          <w:bCs/>
        </w:rPr>
        <w:t>Criterios de priorización preliminar</w:t>
      </w:r>
      <w:r w:rsidRPr="00EA7E13">
        <w:t xml:space="preserve"> — para cada ítem indique: Probabilidad (Baja/Media/Alta), Impacto (1–5) y Urgencia (inmediato/mediano/largo).</w:t>
      </w:r>
    </w:p>
    <w:p w14:paraId="250D45A0" w14:textId="77777777" w:rsidR="00EA7E13" w:rsidRPr="00EA7E13" w:rsidRDefault="00EA7E13" w:rsidP="00BB5A56">
      <w:pPr>
        <w:numPr>
          <w:ilvl w:val="0"/>
          <w:numId w:val="65"/>
        </w:numPr>
        <w:jc w:val="left"/>
      </w:pPr>
      <w:r w:rsidRPr="00EA7E13">
        <w:rPr>
          <w:b/>
          <w:bCs/>
        </w:rPr>
        <w:lastRenderedPageBreak/>
        <w:t>Cruzamiento DAFO → TOWS</w:t>
      </w:r>
      <w:r w:rsidRPr="00EA7E13">
        <w:t xml:space="preserve"> — generar estrategias SO, WO, ST, WT (ver sección 6).</w:t>
      </w:r>
    </w:p>
    <w:p w14:paraId="0934DAA1" w14:textId="77777777" w:rsidR="00EA7E13" w:rsidRPr="00EA7E13" w:rsidRDefault="00EA7E13" w:rsidP="00BB5A56">
      <w:pPr>
        <w:numPr>
          <w:ilvl w:val="0"/>
          <w:numId w:val="65"/>
        </w:numPr>
        <w:jc w:val="left"/>
      </w:pPr>
      <w:r w:rsidRPr="00EA7E13">
        <w:rPr>
          <w:b/>
          <w:bCs/>
        </w:rPr>
        <w:t>Cuantificación (opcional pero recomendada)</w:t>
      </w:r>
      <w:r w:rsidRPr="00EA7E13">
        <w:t xml:space="preserve"> — aplicar método ponderado para ordenar ítems (ver sección 5 con ejemplo numérico).</w:t>
      </w:r>
    </w:p>
    <w:p w14:paraId="4BB3FB40" w14:textId="77777777" w:rsidR="00EA7E13" w:rsidRPr="00EA7E13" w:rsidRDefault="00EA7E13" w:rsidP="00BB5A56">
      <w:pPr>
        <w:numPr>
          <w:ilvl w:val="0"/>
          <w:numId w:val="65"/>
        </w:numPr>
        <w:jc w:val="left"/>
      </w:pPr>
      <w:r w:rsidRPr="00EA7E13">
        <w:rPr>
          <w:b/>
          <w:bCs/>
        </w:rPr>
        <w:t>Plan de acción</w:t>
      </w:r>
      <w:r w:rsidRPr="00EA7E13">
        <w:t xml:space="preserve"> — definir iniciativas, responsables, plazos, recursos, </w:t>
      </w:r>
      <w:proofErr w:type="spellStart"/>
      <w:r w:rsidRPr="00EA7E13">
        <w:t>KPIs</w:t>
      </w:r>
      <w:proofErr w:type="spellEnd"/>
      <w:r w:rsidRPr="00EA7E13">
        <w:t xml:space="preserve"> y criterios de éxito.</w:t>
      </w:r>
    </w:p>
    <w:p w14:paraId="52BA98E5" w14:textId="77777777" w:rsidR="00EA7E13" w:rsidRPr="00EA7E13" w:rsidRDefault="00EA7E13" w:rsidP="00BB5A56">
      <w:pPr>
        <w:numPr>
          <w:ilvl w:val="0"/>
          <w:numId w:val="65"/>
        </w:numPr>
        <w:jc w:val="left"/>
      </w:pPr>
      <w:r w:rsidRPr="00EA7E13">
        <w:rPr>
          <w:b/>
          <w:bCs/>
        </w:rPr>
        <w:t>Integración</w:t>
      </w:r>
      <w:r w:rsidRPr="00EA7E13">
        <w:t xml:space="preserve"> — relacionar acciones con PESTEL, Porter y con el </w:t>
      </w:r>
      <w:proofErr w:type="spellStart"/>
      <w:r w:rsidRPr="00EA7E13">
        <w:t>Balanced</w:t>
      </w:r>
      <w:proofErr w:type="spellEnd"/>
      <w:r w:rsidRPr="00EA7E13">
        <w:t xml:space="preserve"> </w:t>
      </w:r>
      <w:proofErr w:type="spellStart"/>
      <w:r w:rsidRPr="00EA7E13">
        <w:t>Scorecard</w:t>
      </w:r>
      <w:proofErr w:type="spellEnd"/>
      <w:r w:rsidRPr="00EA7E13">
        <w:t xml:space="preserve"> (perspectivas / </w:t>
      </w:r>
      <w:proofErr w:type="spellStart"/>
      <w:r w:rsidRPr="00EA7E13">
        <w:t>KPIs</w:t>
      </w:r>
      <w:proofErr w:type="spellEnd"/>
      <w:r w:rsidRPr="00EA7E13">
        <w:t>).</w:t>
      </w:r>
    </w:p>
    <w:p w14:paraId="5B887071" w14:textId="77777777" w:rsidR="00EA7E13" w:rsidRPr="00EA7E13" w:rsidRDefault="00EA7E13" w:rsidP="00BB5A56">
      <w:pPr>
        <w:numPr>
          <w:ilvl w:val="0"/>
          <w:numId w:val="65"/>
        </w:numPr>
        <w:jc w:val="left"/>
      </w:pPr>
      <w:r w:rsidRPr="00EA7E13">
        <w:rPr>
          <w:b/>
          <w:bCs/>
        </w:rPr>
        <w:t>Revisión periódica</w:t>
      </w:r>
      <w:r w:rsidRPr="00EA7E13">
        <w:t xml:space="preserve"> — actualizar DAFO cada 6 meses o tras eventos clave.</w:t>
      </w:r>
    </w:p>
    <w:p w14:paraId="1C4E846E" w14:textId="4E20246F" w:rsidR="00EA7E13" w:rsidRPr="00AA042F" w:rsidRDefault="00EA7E13" w:rsidP="00EA7E13"/>
    <w:p w14:paraId="0B3B4096" w14:textId="635FF428" w:rsidR="00EA7E13" w:rsidRPr="00EA7E13" w:rsidRDefault="00EA7E13" w:rsidP="00EA7E13">
      <w:pPr>
        <w:rPr>
          <w:b/>
          <w:bCs/>
        </w:rPr>
      </w:pPr>
      <w:r w:rsidRPr="00EA7E13">
        <w:rPr>
          <w:b/>
          <w:bCs/>
        </w:rPr>
        <w:t>Buenas prácticas y errores frecuentes</w:t>
      </w:r>
    </w:p>
    <w:p w14:paraId="7B297F0C" w14:textId="77777777" w:rsidR="00EA7E13" w:rsidRPr="00EA7E13" w:rsidRDefault="00EA7E13" w:rsidP="00EA7E13">
      <w:r w:rsidRPr="00EA7E13">
        <w:rPr>
          <w:b/>
          <w:bCs/>
        </w:rPr>
        <w:t>Buenas prácticas</w:t>
      </w:r>
    </w:p>
    <w:p w14:paraId="01FBF749" w14:textId="77777777" w:rsidR="00EA7E13" w:rsidRPr="00EA7E13" w:rsidRDefault="00EA7E13" w:rsidP="00BB5A56">
      <w:pPr>
        <w:numPr>
          <w:ilvl w:val="0"/>
          <w:numId w:val="66"/>
        </w:numPr>
      </w:pPr>
      <w:r w:rsidRPr="00EA7E13">
        <w:t xml:space="preserve">Documentar la </w:t>
      </w:r>
      <w:r w:rsidRPr="00EA7E13">
        <w:rPr>
          <w:i/>
          <w:iCs/>
        </w:rPr>
        <w:t>evidencia</w:t>
      </w:r>
      <w:r w:rsidRPr="00EA7E13">
        <w:t xml:space="preserve"> detrás de cada ítem.</w:t>
      </w:r>
    </w:p>
    <w:p w14:paraId="3A4A4BD0" w14:textId="77777777" w:rsidR="00EA7E13" w:rsidRPr="00EA7E13" w:rsidRDefault="00EA7E13" w:rsidP="00BB5A56">
      <w:pPr>
        <w:numPr>
          <w:ilvl w:val="0"/>
          <w:numId w:val="66"/>
        </w:numPr>
      </w:pPr>
      <w:r w:rsidRPr="00EA7E13">
        <w:t>Limitar la lista: 3–6 ítems por cuadrante para mantener foco operativo.</w:t>
      </w:r>
    </w:p>
    <w:p w14:paraId="4F4B4F6B" w14:textId="77777777" w:rsidR="00EA7E13" w:rsidRPr="00EA7E13" w:rsidRDefault="00EA7E13" w:rsidP="00BB5A56">
      <w:pPr>
        <w:numPr>
          <w:ilvl w:val="0"/>
          <w:numId w:val="66"/>
        </w:numPr>
      </w:pPr>
      <w:r w:rsidRPr="00EA7E13">
        <w:t>Asociar responsables y fechas para cada iniciativa derivada.</w:t>
      </w:r>
    </w:p>
    <w:p w14:paraId="17329916" w14:textId="77777777" w:rsidR="00EA7E13" w:rsidRPr="00EA7E13" w:rsidRDefault="00EA7E13" w:rsidP="00BB5A56">
      <w:pPr>
        <w:numPr>
          <w:ilvl w:val="0"/>
          <w:numId w:val="66"/>
        </w:numPr>
      </w:pPr>
      <w:r w:rsidRPr="00EA7E13">
        <w:t xml:space="preserve">Convertir los cruces en </w:t>
      </w:r>
      <w:r w:rsidRPr="00EA7E13">
        <w:rPr>
          <w:b/>
          <w:bCs/>
        </w:rPr>
        <w:t>hipótesis</w:t>
      </w:r>
      <w:r w:rsidRPr="00EA7E13">
        <w:t xml:space="preserve"> medibles (H1, H2…) y definir experimentos pilotos.</w:t>
      </w:r>
    </w:p>
    <w:p w14:paraId="0B2792F9" w14:textId="77777777" w:rsidR="00EA7E13" w:rsidRPr="00EA7E13" w:rsidRDefault="00EA7E13" w:rsidP="00BB5A56">
      <w:pPr>
        <w:numPr>
          <w:ilvl w:val="0"/>
          <w:numId w:val="66"/>
        </w:numPr>
      </w:pPr>
      <w:r w:rsidRPr="00EA7E13">
        <w:t>Priorizar con criterio (impacto × factibilidad) y hacer análisis de sensibilidad.</w:t>
      </w:r>
    </w:p>
    <w:p w14:paraId="083E13DB" w14:textId="77777777" w:rsidR="00EA7E13" w:rsidRPr="00EA7E13" w:rsidRDefault="00EA7E13" w:rsidP="00EA7E13">
      <w:pPr>
        <w:rPr>
          <w:lang w:val="en-US"/>
        </w:rPr>
      </w:pPr>
      <w:proofErr w:type="spellStart"/>
      <w:r w:rsidRPr="00EA7E13">
        <w:rPr>
          <w:b/>
          <w:bCs/>
          <w:lang w:val="en-US"/>
        </w:rPr>
        <w:t>Errores</w:t>
      </w:r>
      <w:proofErr w:type="spellEnd"/>
      <w:r w:rsidRPr="00EA7E13">
        <w:rPr>
          <w:b/>
          <w:bCs/>
          <w:lang w:val="en-US"/>
        </w:rPr>
        <w:t xml:space="preserve"> </w:t>
      </w:r>
      <w:proofErr w:type="spellStart"/>
      <w:r w:rsidRPr="00EA7E13">
        <w:rPr>
          <w:b/>
          <w:bCs/>
          <w:lang w:val="en-US"/>
        </w:rPr>
        <w:t>comunes</w:t>
      </w:r>
      <w:proofErr w:type="spellEnd"/>
    </w:p>
    <w:p w14:paraId="508C7147" w14:textId="77777777" w:rsidR="00EA7E13" w:rsidRPr="00EA7E13" w:rsidRDefault="00EA7E13" w:rsidP="00BB5A56">
      <w:pPr>
        <w:numPr>
          <w:ilvl w:val="0"/>
          <w:numId w:val="67"/>
        </w:numPr>
      </w:pPr>
      <w:r w:rsidRPr="00EA7E13">
        <w:t>Hacer listas sin evidencia (“Fortaleza: somos buenos” → ¿cómo se demuestra?).</w:t>
      </w:r>
    </w:p>
    <w:p w14:paraId="36E29DE4" w14:textId="77777777" w:rsidR="00EA7E13" w:rsidRPr="00EA7E13" w:rsidRDefault="00EA7E13" w:rsidP="00BB5A56">
      <w:pPr>
        <w:numPr>
          <w:ilvl w:val="0"/>
          <w:numId w:val="67"/>
        </w:numPr>
        <w:rPr>
          <w:lang w:val="en-US"/>
        </w:rPr>
      </w:pPr>
      <w:proofErr w:type="spellStart"/>
      <w:r w:rsidRPr="00EA7E13">
        <w:rPr>
          <w:lang w:val="en-US"/>
        </w:rPr>
        <w:t>Confundir</w:t>
      </w:r>
      <w:proofErr w:type="spellEnd"/>
      <w:r w:rsidRPr="00EA7E13">
        <w:rPr>
          <w:lang w:val="en-US"/>
        </w:rPr>
        <w:t xml:space="preserve"> </w:t>
      </w:r>
      <w:proofErr w:type="spellStart"/>
      <w:r w:rsidRPr="00EA7E13">
        <w:rPr>
          <w:lang w:val="en-US"/>
        </w:rPr>
        <w:t>deseos</w:t>
      </w:r>
      <w:proofErr w:type="spellEnd"/>
      <w:r w:rsidRPr="00EA7E13">
        <w:rPr>
          <w:lang w:val="en-US"/>
        </w:rPr>
        <w:t xml:space="preserve"> con </w:t>
      </w:r>
      <w:proofErr w:type="spellStart"/>
      <w:r w:rsidRPr="00EA7E13">
        <w:rPr>
          <w:lang w:val="en-US"/>
        </w:rPr>
        <w:t>oportunidades</w:t>
      </w:r>
      <w:proofErr w:type="spellEnd"/>
      <w:r w:rsidRPr="00EA7E13">
        <w:rPr>
          <w:lang w:val="en-US"/>
        </w:rPr>
        <w:t>.</w:t>
      </w:r>
    </w:p>
    <w:p w14:paraId="2ECFF94A" w14:textId="77777777" w:rsidR="00EA7E13" w:rsidRPr="00EA7E13" w:rsidRDefault="00EA7E13" w:rsidP="00BB5A56">
      <w:pPr>
        <w:numPr>
          <w:ilvl w:val="0"/>
          <w:numId w:val="67"/>
        </w:numPr>
      </w:pPr>
      <w:r w:rsidRPr="00EA7E13">
        <w:t>No traducir DAFO en acciones concretas.</w:t>
      </w:r>
    </w:p>
    <w:p w14:paraId="7B9B4DF7" w14:textId="77777777" w:rsidR="00EA7E13" w:rsidRPr="00EA7E13" w:rsidRDefault="00EA7E13" w:rsidP="00BB5A56">
      <w:pPr>
        <w:numPr>
          <w:ilvl w:val="0"/>
          <w:numId w:val="67"/>
        </w:numPr>
      </w:pPr>
      <w:r w:rsidRPr="00EA7E13">
        <w:t>Incluir demasiados ítems (parálisis por exceso de información).</w:t>
      </w:r>
    </w:p>
    <w:p w14:paraId="100B04E1" w14:textId="77777777" w:rsidR="00EA7E13" w:rsidRPr="00EA7E13" w:rsidRDefault="00EA7E13" w:rsidP="00BB5A56">
      <w:pPr>
        <w:numPr>
          <w:ilvl w:val="0"/>
          <w:numId w:val="67"/>
        </w:numPr>
      </w:pPr>
      <w:r w:rsidRPr="00EA7E13">
        <w:t xml:space="preserve">No revisar el DAFO con </w:t>
      </w:r>
      <w:proofErr w:type="spellStart"/>
      <w:r w:rsidRPr="00EA7E13">
        <w:t>stakeholders</w:t>
      </w:r>
      <w:proofErr w:type="spellEnd"/>
      <w:r w:rsidRPr="00EA7E13">
        <w:t xml:space="preserve"> externos (sesgo de confirmación).</w:t>
      </w:r>
    </w:p>
    <w:p w14:paraId="11C6E0DE" w14:textId="73267C11" w:rsidR="00EA7E13" w:rsidRPr="00AA042F" w:rsidRDefault="00EA7E13" w:rsidP="00EA7E13"/>
    <w:p w14:paraId="15A5AF0E" w14:textId="77777777" w:rsidR="004D20CF" w:rsidRPr="00AA042F" w:rsidRDefault="004D20CF" w:rsidP="00EA7E13"/>
    <w:p w14:paraId="63E145CA" w14:textId="77777777" w:rsidR="00AC6077" w:rsidRPr="00AA042F" w:rsidRDefault="00AC6077" w:rsidP="00EA7E13"/>
    <w:p w14:paraId="15AD4FCF" w14:textId="01F74AEA" w:rsidR="00EA7E13" w:rsidRPr="00EA7E13" w:rsidRDefault="00EA7E13" w:rsidP="00EA7E13">
      <w:pPr>
        <w:rPr>
          <w:b/>
          <w:bCs/>
        </w:rPr>
      </w:pPr>
      <w:r w:rsidRPr="00EA7E13">
        <w:rPr>
          <w:b/>
          <w:bCs/>
        </w:rPr>
        <w:lastRenderedPageBreak/>
        <w:t>DAFO cuantitativo: método de ponderación y ejemplo numérico</w:t>
      </w:r>
    </w:p>
    <w:p w14:paraId="34DB83A7" w14:textId="77777777" w:rsidR="00EA7E13" w:rsidRPr="00EA7E13" w:rsidRDefault="00EA7E13" w:rsidP="00EA7E13">
      <w:r w:rsidRPr="00EA7E13">
        <w:rPr>
          <w:b/>
          <w:bCs/>
        </w:rPr>
        <w:t>Propósito:</w:t>
      </w:r>
      <w:r w:rsidRPr="00EA7E13">
        <w:t xml:space="preserve"> convertir DAFO cualitativo en un diagnóstico priorizado y reproducible.</w:t>
      </w:r>
    </w:p>
    <w:p w14:paraId="64567422" w14:textId="77777777" w:rsidR="00EA7E13" w:rsidRPr="00EA7E13" w:rsidRDefault="00EA7E13" w:rsidP="00EA7E13">
      <w:pPr>
        <w:rPr>
          <w:lang w:val="en-US"/>
        </w:rPr>
      </w:pPr>
      <w:proofErr w:type="spellStart"/>
      <w:r w:rsidRPr="00EA7E13">
        <w:rPr>
          <w:b/>
          <w:bCs/>
          <w:lang w:val="en-US"/>
        </w:rPr>
        <w:t>Método</w:t>
      </w:r>
      <w:proofErr w:type="spellEnd"/>
      <w:r w:rsidRPr="00EA7E13">
        <w:rPr>
          <w:b/>
          <w:bCs/>
          <w:lang w:val="en-US"/>
        </w:rPr>
        <w:t xml:space="preserve"> (</w:t>
      </w:r>
      <w:proofErr w:type="spellStart"/>
      <w:r w:rsidRPr="00EA7E13">
        <w:rPr>
          <w:b/>
          <w:bCs/>
          <w:lang w:val="en-US"/>
        </w:rPr>
        <w:t>sencillo</w:t>
      </w:r>
      <w:proofErr w:type="spellEnd"/>
      <w:r w:rsidRPr="00EA7E13">
        <w:rPr>
          <w:b/>
          <w:bCs/>
          <w:lang w:val="en-US"/>
        </w:rPr>
        <w:t xml:space="preserve"> y reproducible):</w:t>
      </w:r>
    </w:p>
    <w:p w14:paraId="63B22DB7" w14:textId="77777777" w:rsidR="00EA7E13" w:rsidRPr="00EA7E13" w:rsidRDefault="00EA7E13" w:rsidP="00BB5A56">
      <w:pPr>
        <w:numPr>
          <w:ilvl w:val="0"/>
          <w:numId w:val="68"/>
        </w:numPr>
      </w:pPr>
      <w:r w:rsidRPr="00EA7E13">
        <w:t>Seleccionar 3–5 ítems por cuadrante (F, D, O, A).</w:t>
      </w:r>
    </w:p>
    <w:p w14:paraId="4590BEDD" w14:textId="77777777" w:rsidR="00EA7E13" w:rsidRPr="00EA7E13" w:rsidRDefault="00EA7E13" w:rsidP="00BB5A56">
      <w:pPr>
        <w:numPr>
          <w:ilvl w:val="0"/>
          <w:numId w:val="68"/>
        </w:numPr>
      </w:pPr>
      <w:r w:rsidRPr="00EA7E13">
        <w:t xml:space="preserve">Para cada cuadrante, asignar </w:t>
      </w:r>
      <w:r w:rsidRPr="00EA7E13">
        <w:rPr>
          <w:b/>
          <w:bCs/>
        </w:rPr>
        <w:t>pesos</w:t>
      </w:r>
      <w:r w:rsidRPr="00EA7E13">
        <w:t xml:space="preserve"> a los ítems que sumen 1.00 (100%). — esto refleja la importancia relativa dentro del cuadrante.</w:t>
      </w:r>
    </w:p>
    <w:p w14:paraId="5CF70803" w14:textId="77777777" w:rsidR="00EA7E13" w:rsidRPr="00EA7E13" w:rsidRDefault="00EA7E13" w:rsidP="00BB5A56">
      <w:pPr>
        <w:numPr>
          <w:ilvl w:val="0"/>
          <w:numId w:val="68"/>
        </w:numPr>
      </w:pPr>
      <w:r w:rsidRPr="00EA7E13">
        <w:t xml:space="preserve">Asignar a cada ítem una </w:t>
      </w:r>
      <w:r w:rsidRPr="00EA7E13">
        <w:rPr>
          <w:b/>
          <w:bCs/>
        </w:rPr>
        <w:t>calificación</w:t>
      </w:r>
      <w:r w:rsidRPr="00EA7E13">
        <w:t xml:space="preserve"> (rating) del 1 al 4:</w:t>
      </w:r>
    </w:p>
    <w:p w14:paraId="0BFB523B" w14:textId="77777777" w:rsidR="00EA7E13" w:rsidRPr="00EA7E13" w:rsidRDefault="00EA7E13" w:rsidP="00BB5A56">
      <w:pPr>
        <w:numPr>
          <w:ilvl w:val="1"/>
          <w:numId w:val="68"/>
        </w:numPr>
      </w:pPr>
      <w:r w:rsidRPr="00EA7E13">
        <w:t>Para Fortalezas: 1 = débil; 4 = fortaleza mayor.</w:t>
      </w:r>
    </w:p>
    <w:p w14:paraId="438E4D91" w14:textId="77777777" w:rsidR="00EA7E13" w:rsidRPr="00EA7E13" w:rsidRDefault="00EA7E13" w:rsidP="00BB5A56">
      <w:pPr>
        <w:numPr>
          <w:ilvl w:val="1"/>
          <w:numId w:val="68"/>
        </w:numPr>
      </w:pPr>
      <w:r w:rsidRPr="00EA7E13">
        <w:t>Para Debilidades: 1 = debilidad mayor; 4 = débil (en sentido invertido si se prefiere, pero aquí usaremos 1–4 donde 1=problemática grave).</w:t>
      </w:r>
    </w:p>
    <w:p w14:paraId="45428CFE" w14:textId="77777777" w:rsidR="00EA7E13" w:rsidRPr="00EA7E13" w:rsidRDefault="00EA7E13" w:rsidP="00BB5A56">
      <w:pPr>
        <w:numPr>
          <w:ilvl w:val="1"/>
          <w:numId w:val="68"/>
        </w:numPr>
      </w:pPr>
      <w:r w:rsidRPr="00EA7E13">
        <w:t>Para Oportunidades/Amenazas: 1 = bajo atractivo/menor impacto, 4 = muy atractivo/alto impacto.</w:t>
      </w:r>
    </w:p>
    <w:p w14:paraId="2527B388" w14:textId="77777777" w:rsidR="00EA7E13" w:rsidRPr="00EA7E13" w:rsidRDefault="00EA7E13" w:rsidP="00BB5A56">
      <w:pPr>
        <w:numPr>
          <w:ilvl w:val="0"/>
          <w:numId w:val="68"/>
        </w:numPr>
      </w:pPr>
      <w:r w:rsidRPr="00EA7E13">
        <w:t xml:space="preserve">Calcular </w:t>
      </w:r>
      <w:r w:rsidRPr="00EA7E13">
        <w:rPr>
          <w:b/>
          <w:bCs/>
        </w:rPr>
        <w:t>puntaje ponderado</w:t>
      </w:r>
      <w:r w:rsidRPr="00EA7E13">
        <w:t xml:space="preserve"> = peso × calificación.</w:t>
      </w:r>
    </w:p>
    <w:p w14:paraId="7F1F3847" w14:textId="77777777" w:rsidR="00EA7E13" w:rsidRPr="00EA7E13" w:rsidRDefault="00EA7E13" w:rsidP="00BB5A56">
      <w:pPr>
        <w:numPr>
          <w:ilvl w:val="0"/>
          <w:numId w:val="68"/>
        </w:numPr>
      </w:pPr>
      <w:r w:rsidRPr="00EA7E13">
        <w:t>Sumar puntajes por cuadrante. Valores más altos indican mayor urgencia/impacto relativo.</w:t>
      </w:r>
    </w:p>
    <w:p w14:paraId="6BBEEDC2" w14:textId="77777777" w:rsidR="00EA7E13" w:rsidRPr="00EA7E13" w:rsidRDefault="00EA7E13" w:rsidP="00BB5A56">
      <w:pPr>
        <w:numPr>
          <w:ilvl w:val="0"/>
          <w:numId w:val="68"/>
        </w:numPr>
        <w:rPr>
          <w:lang w:val="en-US"/>
        </w:rPr>
      </w:pPr>
      <w:r w:rsidRPr="00EA7E13">
        <w:t xml:space="preserve">Calcular </w:t>
      </w:r>
      <w:r w:rsidRPr="00EA7E13">
        <w:rPr>
          <w:b/>
          <w:bCs/>
        </w:rPr>
        <w:t>índice neto interno</w:t>
      </w:r>
      <w:r w:rsidRPr="00EA7E13">
        <w:t xml:space="preserve"> = suma(F) − suma(D). </w:t>
      </w:r>
      <w:r w:rsidRPr="00EA7E13">
        <w:rPr>
          <w:b/>
          <w:bCs/>
        </w:rPr>
        <w:t>Índice neto externo</w:t>
      </w:r>
      <w:r w:rsidRPr="00EA7E13">
        <w:t xml:space="preserve"> = suma(O) − suma(A). </w:t>
      </w:r>
      <w:proofErr w:type="spellStart"/>
      <w:r w:rsidRPr="00EA7E13">
        <w:rPr>
          <w:lang w:val="en-US"/>
        </w:rPr>
        <w:t>Estos</w:t>
      </w:r>
      <w:proofErr w:type="spellEnd"/>
      <w:r w:rsidRPr="00EA7E13">
        <w:rPr>
          <w:lang w:val="en-US"/>
        </w:rPr>
        <w:t xml:space="preserve"> </w:t>
      </w:r>
      <w:proofErr w:type="spellStart"/>
      <w:r w:rsidRPr="00EA7E13">
        <w:rPr>
          <w:lang w:val="en-US"/>
        </w:rPr>
        <w:t>índices</w:t>
      </w:r>
      <w:proofErr w:type="spellEnd"/>
      <w:r w:rsidRPr="00EA7E13">
        <w:rPr>
          <w:lang w:val="en-US"/>
        </w:rPr>
        <w:t xml:space="preserve"> </w:t>
      </w:r>
      <w:proofErr w:type="spellStart"/>
      <w:r w:rsidRPr="00EA7E13">
        <w:rPr>
          <w:lang w:val="en-US"/>
        </w:rPr>
        <w:t>orientan</w:t>
      </w:r>
      <w:proofErr w:type="spellEnd"/>
      <w:r w:rsidRPr="00EA7E13">
        <w:rPr>
          <w:lang w:val="en-US"/>
        </w:rPr>
        <w:t xml:space="preserve">: </w:t>
      </w:r>
      <w:proofErr w:type="spellStart"/>
      <w:r w:rsidRPr="00EA7E13">
        <w:rPr>
          <w:lang w:val="en-US"/>
        </w:rPr>
        <w:t>positivo</w:t>
      </w:r>
      <w:proofErr w:type="spellEnd"/>
      <w:r w:rsidRPr="00EA7E13">
        <w:rPr>
          <w:lang w:val="en-US"/>
        </w:rPr>
        <w:t xml:space="preserve"> </w:t>
      </w:r>
      <w:proofErr w:type="spellStart"/>
      <w:r w:rsidRPr="00EA7E13">
        <w:rPr>
          <w:lang w:val="en-US"/>
        </w:rPr>
        <w:t>fuerte</w:t>
      </w:r>
      <w:proofErr w:type="spellEnd"/>
      <w:r w:rsidRPr="00EA7E13">
        <w:rPr>
          <w:lang w:val="en-US"/>
        </w:rPr>
        <w:t xml:space="preserve"> = </w:t>
      </w:r>
      <w:proofErr w:type="spellStart"/>
      <w:r w:rsidRPr="00EA7E13">
        <w:rPr>
          <w:lang w:val="en-US"/>
        </w:rPr>
        <w:t>situación</w:t>
      </w:r>
      <w:proofErr w:type="spellEnd"/>
      <w:r w:rsidRPr="00EA7E13">
        <w:rPr>
          <w:lang w:val="en-US"/>
        </w:rPr>
        <w:t xml:space="preserve"> favorable; </w:t>
      </w:r>
      <w:proofErr w:type="spellStart"/>
      <w:r w:rsidRPr="00EA7E13">
        <w:rPr>
          <w:lang w:val="en-US"/>
        </w:rPr>
        <w:t>negativo</w:t>
      </w:r>
      <w:proofErr w:type="spellEnd"/>
      <w:r w:rsidRPr="00EA7E13">
        <w:rPr>
          <w:lang w:val="en-US"/>
        </w:rPr>
        <w:t xml:space="preserve"> = </w:t>
      </w:r>
      <w:proofErr w:type="spellStart"/>
      <w:r w:rsidRPr="00EA7E13">
        <w:rPr>
          <w:lang w:val="en-US"/>
        </w:rPr>
        <w:t>riesgo</w:t>
      </w:r>
      <w:proofErr w:type="spellEnd"/>
      <w:r w:rsidRPr="00EA7E13">
        <w:rPr>
          <w:lang w:val="en-US"/>
        </w:rPr>
        <w:t>.</w:t>
      </w:r>
    </w:p>
    <w:p w14:paraId="1B931D8B" w14:textId="77777777" w:rsidR="00AC6077" w:rsidRDefault="00AC6077" w:rsidP="00EA7E13">
      <w:pPr>
        <w:rPr>
          <w:b/>
          <w:bCs/>
        </w:rPr>
      </w:pPr>
    </w:p>
    <w:p w14:paraId="41A59CDC" w14:textId="77777777" w:rsidR="00F10864" w:rsidRDefault="00F10864" w:rsidP="00EA7E13">
      <w:pPr>
        <w:rPr>
          <w:b/>
          <w:bCs/>
        </w:rPr>
      </w:pPr>
    </w:p>
    <w:p w14:paraId="79A4038B" w14:textId="77777777" w:rsidR="00F10864" w:rsidRDefault="00F10864" w:rsidP="00EA7E13">
      <w:pPr>
        <w:rPr>
          <w:b/>
          <w:bCs/>
        </w:rPr>
      </w:pPr>
    </w:p>
    <w:p w14:paraId="52AD2F57" w14:textId="77777777" w:rsidR="00F10864" w:rsidRDefault="00F10864" w:rsidP="00EA7E13">
      <w:pPr>
        <w:rPr>
          <w:b/>
          <w:bCs/>
        </w:rPr>
      </w:pPr>
    </w:p>
    <w:p w14:paraId="23069807" w14:textId="77777777" w:rsidR="00F10864" w:rsidRDefault="00F10864" w:rsidP="00EA7E13">
      <w:pPr>
        <w:rPr>
          <w:b/>
          <w:bCs/>
        </w:rPr>
      </w:pPr>
    </w:p>
    <w:p w14:paraId="40BDC04E" w14:textId="77777777" w:rsidR="00F10864" w:rsidRDefault="00F10864" w:rsidP="00EA7E13">
      <w:pPr>
        <w:rPr>
          <w:b/>
          <w:bCs/>
        </w:rPr>
      </w:pPr>
    </w:p>
    <w:p w14:paraId="45493A18" w14:textId="77777777" w:rsidR="00F10864" w:rsidRDefault="00F10864" w:rsidP="00EA7E13">
      <w:pPr>
        <w:rPr>
          <w:b/>
          <w:bCs/>
        </w:rPr>
      </w:pPr>
    </w:p>
    <w:p w14:paraId="1E01CBFE" w14:textId="77777777" w:rsidR="00F10864" w:rsidRDefault="00F10864" w:rsidP="00EA7E13">
      <w:pPr>
        <w:rPr>
          <w:b/>
          <w:bCs/>
        </w:rPr>
      </w:pPr>
    </w:p>
    <w:p w14:paraId="6091065B" w14:textId="77777777" w:rsidR="00F10864" w:rsidRDefault="00F10864" w:rsidP="00EA7E13">
      <w:pPr>
        <w:rPr>
          <w:b/>
          <w:bCs/>
        </w:rPr>
      </w:pPr>
    </w:p>
    <w:p w14:paraId="16B40FF5" w14:textId="2832FF6E" w:rsidR="00EA7E13" w:rsidRPr="00EA7E13" w:rsidRDefault="00EA7E13" w:rsidP="00EA7E13">
      <w:r w:rsidRPr="00EA7E13">
        <w:rPr>
          <w:b/>
          <w:bCs/>
        </w:rPr>
        <w:lastRenderedPageBreak/>
        <w:t>Ejemplo para una PYME de software que ofrece trazabilidad agrícola en Nicaragua</w:t>
      </w:r>
    </w:p>
    <w:p w14:paraId="14D4F3D0" w14:textId="77777777" w:rsidR="00EA7E13" w:rsidRPr="00EA7E13" w:rsidRDefault="00EA7E13" w:rsidP="00EA7E13">
      <w:r w:rsidRPr="00EA7E13">
        <w:t>Definimos 3 ítems por cuadrante. Los pesos dentro de cada cuadrante suman 1.00.</w:t>
      </w:r>
    </w:p>
    <w:p w14:paraId="489A22D1" w14:textId="77777777" w:rsidR="00EA7E13" w:rsidRPr="00EA7E13" w:rsidRDefault="00EA7E13" w:rsidP="00F10864">
      <w:pPr>
        <w:jc w:val="left"/>
        <w:rPr>
          <w:lang w:val="en-US"/>
        </w:rPr>
      </w:pPr>
      <w:proofErr w:type="spellStart"/>
      <w:r w:rsidRPr="00EA7E13">
        <w:rPr>
          <w:b/>
          <w:bCs/>
          <w:lang w:val="en-US"/>
        </w:rPr>
        <w:t>Fortalezas</w:t>
      </w:r>
      <w:proofErr w:type="spellEnd"/>
      <w:r w:rsidRPr="00EA7E13">
        <w:rPr>
          <w:b/>
          <w:bCs/>
          <w:lang w:val="en-US"/>
        </w:rPr>
        <w:t xml:space="preserve"> (F)</w:t>
      </w:r>
    </w:p>
    <w:p w14:paraId="5C3684DD" w14:textId="77777777" w:rsidR="00EA7E13" w:rsidRPr="00EA7E13" w:rsidRDefault="00EA7E13" w:rsidP="00BB5A56">
      <w:pPr>
        <w:numPr>
          <w:ilvl w:val="0"/>
          <w:numId w:val="69"/>
        </w:numPr>
        <w:jc w:val="left"/>
      </w:pPr>
      <w:r w:rsidRPr="00EA7E13">
        <w:t>F1: Equipo técnico local con experiencia — peso = 0.45 — calificación = 4.</w:t>
      </w:r>
    </w:p>
    <w:p w14:paraId="3294036E" w14:textId="77777777" w:rsidR="00EA7E13" w:rsidRPr="00EA7E13" w:rsidRDefault="00EA7E13" w:rsidP="00BB5A56">
      <w:pPr>
        <w:numPr>
          <w:ilvl w:val="1"/>
          <w:numId w:val="69"/>
        </w:numPr>
        <w:jc w:val="left"/>
      </w:pPr>
      <w:r w:rsidRPr="00EA7E13">
        <w:t>Cálculo: 0.45 × 4 = 1.8. (Razón: 45% de importancia × nota 4 → 1.8)</w:t>
      </w:r>
    </w:p>
    <w:p w14:paraId="73545113" w14:textId="77777777" w:rsidR="00EA7E13" w:rsidRPr="00EA7E13" w:rsidRDefault="00EA7E13" w:rsidP="00BB5A56">
      <w:pPr>
        <w:numPr>
          <w:ilvl w:val="0"/>
          <w:numId w:val="69"/>
        </w:numPr>
        <w:jc w:val="left"/>
      </w:pPr>
      <w:r w:rsidRPr="00EA7E13">
        <w:t>F2: Red de alianzas con cooperativas — peso = 0.35 — calificación = 3.</w:t>
      </w:r>
    </w:p>
    <w:p w14:paraId="04B73600" w14:textId="77777777" w:rsidR="00EA7E13" w:rsidRPr="00EA7E13" w:rsidRDefault="00EA7E13" w:rsidP="00BB5A56">
      <w:pPr>
        <w:numPr>
          <w:ilvl w:val="1"/>
          <w:numId w:val="69"/>
        </w:numPr>
        <w:jc w:val="left"/>
        <w:rPr>
          <w:lang w:val="en-US"/>
        </w:rPr>
      </w:pPr>
      <w:proofErr w:type="spellStart"/>
      <w:r w:rsidRPr="00EA7E13">
        <w:rPr>
          <w:lang w:val="en-US"/>
        </w:rPr>
        <w:t>Cálculo</w:t>
      </w:r>
      <w:proofErr w:type="spellEnd"/>
      <w:r w:rsidRPr="00EA7E13">
        <w:rPr>
          <w:lang w:val="en-US"/>
        </w:rPr>
        <w:t>: 0.35 × 3 = 1.05.</w:t>
      </w:r>
    </w:p>
    <w:p w14:paraId="039F474A" w14:textId="77777777" w:rsidR="00EA7E13" w:rsidRPr="00EA7E13" w:rsidRDefault="00EA7E13" w:rsidP="00BB5A56">
      <w:pPr>
        <w:numPr>
          <w:ilvl w:val="0"/>
          <w:numId w:val="69"/>
        </w:numPr>
        <w:jc w:val="left"/>
      </w:pPr>
      <w:r w:rsidRPr="00EA7E13">
        <w:t>F3: Producto adaptable offline-</w:t>
      </w:r>
      <w:proofErr w:type="spellStart"/>
      <w:r w:rsidRPr="00EA7E13">
        <w:t>first</w:t>
      </w:r>
      <w:proofErr w:type="spellEnd"/>
      <w:r w:rsidRPr="00EA7E13">
        <w:t xml:space="preserve"> — peso = 0.20 — calificación = 3.</w:t>
      </w:r>
    </w:p>
    <w:p w14:paraId="107E9895" w14:textId="77777777" w:rsidR="00EA7E13" w:rsidRPr="00EA7E13" w:rsidRDefault="00EA7E13" w:rsidP="00BB5A56">
      <w:pPr>
        <w:numPr>
          <w:ilvl w:val="1"/>
          <w:numId w:val="69"/>
        </w:numPr>
        <w:jc w:val="left"/>
        <w:rPr>
          <w:lang w:val="en-US"/>
        </w:rPr>
      </w:pPr>
      <w:proofErr w:type="spellStart"/>
      <w:r w:rsidRPr="00EA7E13">
        <w:rPr>
          <w:lang w:val="en-US"/>
        </w:rPr>
        <w:t>Cálculo</w:t>
      </w:r>
      <w:proofErr w:type="spellEnd"/>
      <w:r w:rsidRPr="00EA7E13">
        <w:rPr>
          <w:lang w:val="en-US"/>
        </w:rPr>
        <w:t>: 0.20 × 3 = 0.60.</w:t>
      </w:r>
    </w:p>
    <w:p w14:paraId="63B05688" w14:textId="77777777" w:rsidR="00EA7E13" w:rsidRPr="00EA7E13" w:rsidRDefault="00EA7E13" w:rsidP="00F10864">
      <w:pPr>
        <w:jc w:val="left"/>
        <w:rPr>
          <w:lang w:val="en-US"/>
        </w:rPr>
      </w:pPr>
      <w:r w:rsidRPr="00EA7E13">
        <w:rPr>
          <w:b/>
          <w:bCs/>
          <w:lang w:val="en-US"/>
        </w:rPr>
        <w:t xml:space="preserve">Suma </w:t>
      </w:r>
      <w:proofErr w:type="spellStart"/>
      <w:r w:rsidRPr="00EA7E13">
        <w:rPr>
          <w:b/>
          <w:bCs/>
          <w:lang w:val="en-US"/>
        </w:rPr>
        <w:t>Fortalezas</w:t>
      </w:r>
      <w:proofErr w:type="spellEnd"/>
      <w:r w:rsidRPr="00EA7E13">
        <w:rPr>
          <w:b/>
          <w:bCs/>
          <w:lang w:val="en-US"/>
        </w:rPr>
        <w:t xml:space="preserve"> =</w:t>
      </w:r>
      <w:r w:rsidRPr="00EA7E13">
        <w:rPr>
          <w:lang w:val="en-US"/>
        </w:rPr>
        <w:t xml:space="preserve"> 1.8 + 1.05 + 0.60 = 3.45.</w:t>
      </w:r>
    </w:p>
    <w:p w14:paraId="7EF48767" w14:textId="77777777" w:rsidR="00EA7E13" w:rsidRDefault="00EA7E13" w:rsidP="00BB5A56">
      <w:pPr>
        <w:numPr>
          <w:ilvl w:val="0"/>
          <w:numId w:val="70"/>
        </w:numPr>
        <w:jc w:val="left"/>
        <w:rPr>
          <w:lang w:val="en-US"/>
        </w:rPr>
      </w:pPr>
      <w:r w:rsidRPr="00EA7E13">
        <w:rPr>
          <w:lang w:val="en-US"/>
        </w:rPr>
        <w:t xml:space="preserve">Paso </w:t>
      </w:r>
      <w:proofErr w:type="spellStart"/>
      <w:r w:rsidRPr="00EA7E13">
        <w:rPr>
          <w:lang w:val="en-US"/>
        </w:rPr>
        <w:t>intermedio</w:t>
      </w:r>
      <w:proofErr w:type="spellEnd"/>
      <w:r w:rsidRPr="00EA7E13">
        <w:rPr>
          <w:lang w:val="en-US"/>
        </w:rPr>
        <w:t>: 1.8 + 1.05 = 2.85; 2.85 + 0.60 = 3.45.</w:t>
      </w:r>
    </w:p>
    <w:p w14:paraId="06545409" w14:textId="77777777" w:rsidR="006D3A7F" w:rsidRPr="00EA7E13" w:rsidRDefault="006D3A7F" w:rsidP="006D3A7F">
      <w:pPr>
        <w:jc w:val="left"/>
        <w:rPr>
          <w:lang w:val="en-US"/>
        </w:rPr>
      </w:pPr>
    </w:p>
    <w:p w14:paraId="05FB7F1F" w14:textId="77777777" w:rsidR="00EA7E13" w:rsidRPr="00EA7E13" w:rsidRDefault="00EA7E13" w:rsidP="00F10864">
      <w:pPr>
        <w:jc w:val="left"/>
        <w:rPr>
          <w:lang w:val="en-US"/>
        </w:rPr>
      </w:pPr>
      <w:proofErr w:type="spellStart"/>
      <w:r w:rsidRPr="00EA7E13">
        <w:rPr>
          <w:b/>
          <w:bCs/>
          <w:lang w:val="en-US"/>
        </w:rPr>
        <w:t>Debilidades</w:t>
      </w:r>
      <w:proofErr w:type="spellEnd"/>
      <w:r w:rsidRPr="00EA7E13">
        <w:rPr>
          <w:b/>
          <w:bCs/>
          <w:lang w:val="en-US"/>
        </w:rPr>
        <w:t xml:space="preserve"> (D)</w:t>
      </w:r>
    </w:p>
    <w:p w14:paraId="1C486FC0" w14:textId="77777777" w:rsidR="00EA7E13" w:rsidRPr="00EA7E13" w:rsidRDefault="00EA7E13" w:rsidP="00BB5A56">
      <w:pPr>
        <w:numPr>
          <w:ilvl w:val="0"/>
          <w:numId w:val="71"/>
        </w:numPr>
        <w:jc w:val="left"/>
      </w:pPr>
      <w:r w:rsidRPr="00EA7E13">
        <w:t>D1: Falta de certificaciones internacionales — peso = 0.40 — calificación = 2.</w:t>
      </w:r>
    </w:p>
    <w:p w14:paraId="21F3E807" w14:textId="77777777" w:rsidR="00EA7E13" w:rsidRPr="00EA7E13" w:rsidRDefault="00EA7E13" w:rsidP="00BB5A56">
      <w:pPr>
        <w:numPr>
          <w:ilvl w:val="1"/>
          <w:numId w:val="71"/>
        </w:numPr>
        <w:jc w:val="left"/>
        <w:rPr>
          <w:lang w:val="en-US"/>
        </w:rPr>
      </w:pPr>
      <w:proofErr w:type="spellStart"/>
      <w:r w:rsidRPr="00EA7E13">
        <w:rPr>
          <w:lang w:val="en-US"/>
        </w:rPr>
        <w:t>Cálculo</w:t>
      </w:r>
      <w:proofErr w:type="spellEnd"/>
      <w:r w:rsidRPr="00EA7E13">
        <w:rPr>
          <w:lang w:val="en-US"/>
        </w:rPr>
        <w:t>: 0.40 × 2 = 0.80.</w:t>
      </w:r>
    </w:p>
    <w:p w14:paraId="25190EC4" w14:textId="77777777" w:rsidR="00EA7E13" w:rsidRPr="00EA7E13" w:rsidRDefault="00EA7E13" w:rsidP="00BB5A56">
      <w:pPr>
        <w:numPr>
          <w:ilvl w:val="0"/>
          <w:numId w:val="71"/>
        </w:numPr>
        <w:jc w:val="left"/>
      </w:pPr>
      <w:r w:rsidRPr="00EA7E13">
        <w:t xml:space="preserve">D2: Infraestructura de </w:t>
      </w:r>
      <w:proofErr w:type="spellStart"/>
      <w:r w:rsidRPr="00EA7E13">
        <w:t>backup</w:t>
      </w:r>
      <w:proofErr w:type="spellEnd"/>
      <w:r w:rsidRPr="00EA7E13">
        <w:t xml:space="preserve"> limitada — peso = 0.35 — calificación = 2.</w:t>
      </w:r>
    </w:p>
    <w:p w14:paraId="4D582DD9" w14:textId="77777777" w:rsidR="00EA7E13" w:rsidRPr="00EA7E13" w:rsidRDefault="00EA7E13" w:rsidP="00BB5A56">
      <w:pPr>
        <w:numPr>
          <w:ilvl w:val="1"/>
          <w:numId w:val="71"/>
        </w:numPr>
        <w:jc w:val="left"/>
        <w:rPr>
          <w:lang w:val="en-US"/>
        </w:rPr>
      </w:pPr>
      <w:proofErr w:type="spellStart"/>
      <w:r w:rsidRPr="00EA7E13">
        <w:rPr>
          <w:lang w:val="en-US"/>
        </w:rPr>
        <w:t>Cálculo</w:t>
      </w:r>
      <w:proofErr w:type="spellEnd"/>
      <w:r w:rsidRPr="00EA7E13">
        <w:rPr>
          <w:lang w:val="en-US"/>
        </w:rPr>
        <w:t>: 0.35 × 2 = 0.70.</w:t>
      </w:r>
    </w:p>
    <w:p w14:paraId="4AE3C3F5" w14:textId="77777777" w:rsidR="00EA7E13" w:rsidRPr="00EA7E13" w:rsidRDefault="00EA7E13" w:rsidP="00BB5A56">
      <w:pPr>
        <w:numPr>
          <w:ilvl w:val="0"/>
          <w:numId w:val="71"/>
        </w:numPr>
        <w:jc w:val="left"/>
      </w:pPr>
      <w:r w:rsidRPr="00EA7E13">
        <w:t>D3: Capacidad comercial limitada — peso = 0.25 — calificación = 1.</w:t>
      </w:r>
    </w:p>
    <w:p w14:paraId="1EE17DF3" w14:textId="77777777" w:rsidR="00EA7E13" w:rsidRPr="00EA7E13" w:rsidRDefault="00EA7E13" w:rsidP="00BB5A56">
      <w:pPr>
        <w:numPr>
          <w:ilvl w:val="1"/>
          <w:numId w:val="71"/>
        </w:numPr>
        <w:jc w:val="left"/>
        <w:rPr>
          <w:lang w:val="en-US"/>
        </w:rPr>
      </w:pPr>
      <w:proofErr w:type="spellStart"/>
      <w:r w:rsidRPr="00EA7E13">
        <w:rPr>
          <w:lang w:val="en-US"/>
        </w:rPr>
        <w:t>Cálculo</w:t>
      </w:r>
      <w:proofErr w:type="spellEnd"/>
      <w:r w:rsidRPr="00EA7E13">
        <w:rPr>
          <w:lang w:val="en-US"/>
        </w:rPr>
        <w:t>: 0.25 × 1 = 0.25.</w:t>
      </w:r>
    </w:p>
    <w:p w14:paraId="4BA994FD" w14:textId="77777777" w:rsidR="00EA7E13" w:rsidRPr="00EA7E13" w:rsidRDefault="00EA7E13" w:rsidP="00F10864">
      <w:pPr>
        <w:jc w:val="left"/>
        <w:rPr>
          <w:lang w:val="en-US"/>
        </w:rPr>
      </w:pPr>
      <w:r w:rsidRPr="00EA7E13">
        <w:rPr>
          <w:b/>
          <w:bCs/>
          <w:lang w:val="en-US"/>
        </w:rPr>
        <w:t xml:space="preserve">Suma </w:t>
      </w:r>
      <w:proofErr w:type="spellStart"/>
      <w:r w:rsidRPr="00EA7E13">
        <w:rPr>
          <w:b/>
          <w:bCs/>
          <w:lang w:val="en-US"/>
        </w:rPr>
        <w:t>Debilidades</w:t>
      </w:r>
      <w:proofErr w:type="spellEnd"/>
      <w:r w:rsidRPr="00EA7E13">
        <w:rPr>
          <w:b/>
          <w:bCs/>
          <w:lang w:val="en-US"/>
        </w:rPr>
        <w:t xml:space="preserve"> =</w:t>
      </w:r>
      <w:r w:rsidRPr="00EA7E13">
        <w:rPr>
          <w:lang w:val="en-US"/>
        </w:rPr>
        <w:t xml:space="preserve"> 0.80 + 0.70 + 0.25 = 1.75.</w:t>
      </w:r>
    </w:p>
    <w:p w14:paraId="43C59337" w14:textId="77777777" w:rsidR="00EA7E13" w:rsidRDefault="00EA7E13" w:rsidP="00BB5A56">
      <w:pPr>
        <w:numPr>
          <w:ilvl w:val="0"/>
          <w:numId w:val="72"/>
        </w:numPr>
        <w:jc w:val="left"/>
        <w:rPr>
          <w:lang w:val="en-US"/>
        </w:rPr>
      </w:pPr>
      <w:r w:rsidRPr="00EA7E13">
        <w:rPr>
          <w:lang w:val="en-US"/>
        </w:rPr>
        <w:t xml:space="preserve">Paso </w:t>
      </w:r>
      <w:proofErr w:type="spellStart"/>
      <w:r w:rsidRPr="00EA7E13">
        <w:rPr>
          <w:lang w:val="en-US"/>
        </w:rPr>
        <w:t>intermedio</w:t>
      </w:r>
      <w:proofErr w:type="spellEnd"/>
      <w:r w:rsidRPr="00EA7E13">
        <w:rPr>
          <w:lang w:val="en-US"/>
        </w:rPr>
        <w:t>: 0.80 + 0.70 = 1.50; 1.50 + 0.25 = 1.75.</w:t>
      </w:r>
    </w:p>
    <w:p w14:paraId="69153A46" w14:textId="77777777" w:rsidR="006D3A7F" w:rsidRDefault="006D3A7F" w:rsidP="006D3A7F">
      <w:pPr>
        <w:jc w:val="left"/>
        <w:rPr>
          <w:lang w:val="en-US"/>
        </w:rPr>
      </w:pPr>
    </w:p>
    <w:p w14:paraId="625C0FA9" w14:textId="77777777" w:rsidR="006D3A7F" w:rsidRDefault="006D3A7F" w:rsidP="006D3A7F">
      <w:pPr>
        <w:jc w:val="left"/>
        <w:rPr>
          <w:lang w:val="en-US"/>
        </w:rPr>
      </w:pPr>
    </w:p>
    <w:p w14:paraId="07755305" w14:textId="77777777" w:rsidR="006D3A7F" w:rsidRPr="00EA7E13" w:rsidRDefault="006D3A7F" w:rsidP="006D3A7F">
      <w:pPr>
        <w:jc w:val="left"/>
        <w:rPr>
          <w:lang w:val="en-US"/>
        </w:rPr>
      </w:pPr>
    </w:p>
    <w:p w14:paraId="0DAD6EA3" w14:textId="77777777" w:rsidR="00EA7E13" w:rsidRPr="00EA7E13" w:rsidRDefault="00EA7E13" w:rsidP="00F10864">
      <w:pPr>
        <w:jc w:val="left"/>
      </w:pPr>
      <w:r w:rsidRPr="00EA7E13">
        <w:rPr>
          <w:b/>
          <w:bCs/>
        </w:rPr>
        <w:lastRenderedPageBreak/>
        <w:t>Índice neto interno = Suma Fortalezas − Suma Debilidades = 3.45 − 1.75 = 1.70.</w:t>
      </w:r>
    </w:p>
    <w:p w14:paraId="517A2BE5" w14:textId="77777777" w:rsidR="00EA7E13" w:rsidRDefault="00EA7E13" w:rsidP="00BB5A56">
      <w:pPr>
        <w:numPr>
          <w:ilvl w:val="0"/>
          <w:numId w:val="73"/>
        </w:numPr>
        <w:jc w:val="left"/>
      </w:pPr>
      <w:r w:rsidRPr="00EA7E13">
        <w:t>Paso: 3.45 − 1.75 = 1.70. (Resultado positivo indica que las fortalezas superan a las debilidades en este diagnóstico cuantitativo.)</w:t>
      </w:r>
    </w:p>
    <w:p w14:paraId="567D34E2" w14:textId="77777777" w:rsidR="006D3A7F" w:rsidRPr="00EA7E13" w:rsidRDefault="006D3A7F" w:rsidP="006D3A7F">
      <w:pPr>
        <w:jc w:val="left"/>
      </w:pPr>
    </w:p>
    <w:p w14:paraId="56F2D15F" w14:textId="77777777" w:rsidR="00EA7E13" w:rsidRPr="00EA7E13" w:rsidRDefault="00EA7E13" w:rsidP="00F10864">
      <w:pPr>
        <w:jc w:val="left"/>
        <w:rPr>
          <w:lang w:val="en-US"/>
        </w:rPr>
      </w:pPr>
      <w:proofErr w:type="spellStart"/>
      <w:r w:rsidRPr="00EA7E13">
        <w:rPr>
          <w:b/>
          <w:bCs/>
          <w:lang w:val="en-US"/>
        </w:rPr>
        <w:t>Oportunidades</w:t>
      </w:r>
      <w:proofErr w:type="spellEnd"/>
      <w:r w:rsidRPr="00EA7E13">
        <w:rPr>
          <w:b/>
          <w:bCs/>
          <w:lang w:val="en-US"/>
        </w:rPr>
        <w:t xml:space="preserve"> (O)</w:t>
      </w:r>
    </w:p>
    <w:p w14:paraId="3C5719E8" w14:textId="77777777" w:rsidR="00EA7E13" w:rsidRPr="00EA7E13" w:rsidRDefault="00EA7E13" w:rsidP="00BB5A56">
      <w:pPr>
        <w:numPr>
          <w:ilvl w:val="0"/>
          <w:numId w:val="74"/>
        </w:numPr>
        <w:jc w:val="left"/>
      </w:pPr>
      <w:r w:rsidRPr="00EA7E13">
        <w:t>O1: Mercado de trazabilidad premium — peso = 0.50 — calificación = 4.</w:t>
      </w:r>
    </w:p>
    <w:p w14:paraId="74899E70" w14:textId="77777777" w:rsidR="00EA7E13" w:rsidRPr="00EA7E13" w:rsidRDefault="00EA7E13" w:rsidP="00BB5A56">
      <w:pPr>
        <w:numPr>
          <w:ilvl w:val="1"/>
          <w:numId w:val="74"/>
        </w:numPr>
        <w:jc w:val="left"/>
        <w:rPr>
          <w:lang w:val="en-US"/>
        </w:rPr>
      </w:pPr>
      <w:proofErr w:type="spellStart"/>
      <w:r w:rsidRPr="00EA7E13">
        <w:rPr>
          <w:lang w:val="en-US"/>
        </w:rPr>
        <w:t>Cálculo</w:t>
      </w:r>
      <w:proofErr w:type="spellEnd"/>
      <w:r w:rsidRPr="00EA7E13">
        <w:rPr>
          <w:lang w:val="en-US"/>
        </w:rPr>
        <w:t>: 0.50 × 4 = 2.00.</w:t>
      </w:r>
    </w:p>
    <w:p w14:paraId="5E9021A0" w14:textId="77777777" w:rsidR="00EA7E13" w:rsidRPr="00EA7E13" w:rsidRDefault="00EA7E13" w:rsidP="00BB5A56">
      <w:pPr>
        <w:numPr>
          <w:ilvl w:val="0"/>
          <w:numId w:val="74"/>
        </w:numPr>
        <w:jc w:val="left"/>
      </w:pPr>
      <w:r w:rsidRPr="00EA7E13">
        <w:t>O2: Fondos de cooperación internacional — peso = 0.30 — calificación = 3.</w:t>
      </w:r>
    </w:p>
    <w:p w14:paraId="5A66E98A" w14:textId="77777777" w:rsidR="00EA7E13" w:rsidRPr="00EA7E13" w:rsidRDefault="00EA7E13" w:rsidP="00BB5A56">
      <w:pPr>
        <w:numPr>
          <w:ilvl w:val="1"/>
          <w:numId w:val="74"/>
        </w:numPr>
        <w:jc w:val="left"/>
        <w:rPr>
          <w:lang w:val="en-US"/>
        </w:rPr>
      </w:pPr>
      <w:proofErr w:type="spellStart"/>
      <w:r w:rsidRPr="00EA7E13">
        <w:rPr>
          <w:lang w:val="en-US"/>
        </w:rPr>
        <w:t>Cálculo</w:t>
      </w:r>
      <w:proofErr w:type="spellEnd"/>
      <w:r w:rsidRPr="00EA7E13">
        <w:rPr>
          <w:lang w:val="en-US"/>
        </w:rPr>
        <w:t>: 0.30 × 3 = 0.90.</w:t>
      </w:r>
    </w:p>
    <w:p w14:paraId="391A3AFC" w14:textId="77777777" w:rsidR="00EA7E13" w:rsidRPr="00EA7E13" w:rsidRDefault="00EA7E13" w:rsidP="00BB5A56">
      <w:pPr>
        <w:numPr>
          <w:ilvl w:val="0"/>
          <w:numId w:val="74"/>
        </w:numPr>
        <w:jc w:val="left"/>
      </w:pPr>
      <w:r w:rsidRPr="00EA7E13">
        <w:t>O3: Mayor adopción móvil en áreas urbanas — peso = 0.20 — calificación = 2.</w:t>
      </w:r>
    </w:p>
    <w:p w14:paraId="3E55A5F2" w14:textId="77777777" w:rsidR="00EA7E13" w:rsidRPr="00EA7E13" w:rsidRDefault="00EA7E13" w:rsidP="00BB5A56">
      <w:pPr>
        <w:numPr>
          <w:ilvl w:val="1"/>
          <w:numId w:val="74"/>
        </w:numPr>
        <w:jc w:val="left"/>
        <w:rPr>
          <w:lang w:val="en-US"/>
        </w:rPr>
      </w:pPr>
      <w:proofErr w:type="spellStart"/>
      <w:r w:rsidRPr="00EA7E13">
        <w:rPr>
          <w:lang w:val="en-US"/>
        </w:rPr>
        <w:t>Cálculo</w:t>
      </w:r>
      <w:proofErr w:type="spellEnd"/>
      <w:r w:rsidRPr="00EA7E13">
        <w:rPr>
          <w:lang w:val="en-US"/>
        </w:rPr>
        <w:t>: 0.20 × 2 = 0.40.</w:t>
      </w:r>
    </w:p>
    <w:p w14:paraId="76CC0AEE" w14:textId="77777777" w:rsidR="00EA7E13" w:rsidRPr="00EA7E13" w:rsidRDefault="00EA7E13" w:rsidP="00F10864">
      <w:pPr>
        <w:jc w:val="left"/>
        <w:rPr>
          <w:lang w:val="en-US"/>
        </w:rPr>
      </w:pPr>
      <w:r w:rsidRPr="00EA7E13">
        <w:rPr>
          <w:b/>
          <w:bCs/>
          <w:lang w:val="en-US"/>
        </w:rPr>
        <w:t xml:space="preserve">Suma </w:t>
      </w:r>
      <w:proofErr w:type="spellStart"/>
      <w:r w:rsidRPr="00EA7E13">
        <w:rPr>
          <w:b/>
          <w:bCs/>
          <w:lang w:val="en-US"/>
        </w:rPr>
        <w:t>Oportunidades</w:t>
      </w:r>
      <w:proofErr w:type="spellEnd"/>
      <w:r w:rsidRPr="00EA7E13">
        <w:rPr>
          <w:b/>
          <w:bCs/>
          <w:lang w:val="en-US"/>
        </w:rPr>
        <w:t xml:space="preserve"> =</w:t>
      </w:r>
      <w:r w:rsidRPr="00EA7E13">
        <w:rPr>
          <w:lang w:val="en-US"/>
        </w:rPr>
        <w:t xml:space="preserve"> 2.00 + 0.90 + 0.40 = 3.30.</w:t>
      </w:r>
    </w:p>
    <w:p w14:paraId="0CCC3A62" w14:textId="77777777" w:rsidR="00EA7E13" w:rsidRDefault="00EA7E13" w:rsidP="00BB5A56">
      <w:pPr>
        <w:numPr>
          <w:ilvl w:val="0"/>
          <w:numId w:val="75"/>
        </w:numPr>
        <w:jc w:val="left"/>
        <w:rPr>
          <w:lang w:val="en-US"/>
        </w:rPr>
      </w:pPr>
      <w:r w:rsidRPr="00EA7E13">
        <w:rPr>
          <w:lang w:val="en-US"/>
        </w:rPr>
        <w:t xml:space="preserve">Paso </w:t>
      </w:r>
      <w:proofErr w:type="spellStart"/>
      <w:r w:rsidRPr="00EA7E13">
        <w:rPr>
          <w:lang w:val="en-US"/>
        </w:rPr>
        <w:t>intermedio</w:t>
      </w:r>
      <w:proofErr w:type="spellEnd"/>
      <w:r w:rsidRPr="00EA7E13">
        <w:rPr>
          <w:lang w:val="en-US"/>
        </w:rPr>
        <w:t>: 2.00 + 0.90 = 2.90; 2.90 + 0.40 = 3.30.</w:t>
      </w:r>
    </w:p>
    <w:p w14:paraId="0CF9EA41" w14:textId="77777777" w:rsidR="006D3A7F" w:rsidRPr="00EA7E13" w:rsidRDefault="006D3A7F" w:rsidP="006D3A7F">
      <w:pPr>
        <w:jc w:val="left"/>
        <w:rPr>
          <w:lang w:val="en-US"/>
        </w:rPr>
      </w:pPr>
    </w:p>
    <w:p w14:paraId="11E88710" w14:textId="77777777" w:rsidR="00EA7E13" w:rsidRPr="00EA7E13" w:rsidRDefault="00EA7E13" w:rsidP="00F10864">
      <w:pPr>
        <w:jc w:val="left"/>
        <w:rPr>
          <w:lang w:val="en-US"/>
        </w:rPr>
      </w:pPr>
      <w:proofErr w:type="spellStart"/>
      <w:r w:rsidRPr="00EA7E13">
        <w:rPr>
          <w:b/>
          <w:bCs/>
          <w:lang w:val="en-US"/>
        </w:rPr>
        <w:t>Amenazas</w:t>
      </w:r>
      <w:proofErr w:type="spellEnd"/>
      <w:r w:rsidRPr="00EA7E13">
        <w:rPr>
          <w:b/>
          <w:bCs/>
          <w:lang w:val="en-US"/>
        </w:rPr>
        <w:t xml:space="preserve"> (A)</w:t>
      </w:r>
    </w:p>
    <w:p w14:paraId="209232E7" w14:textId="77777777" w:rsidR="00EA7E13" w:rsidRPr="00EA7E13" w:rsidRDefault="00EA7E13" w:rsidP="00BB5A56">
      <w:pPr>
        <w:numPr>
          <w:ilvl w:val="0"/>
          <w:numId w:val="76"/>
        </w:numPr>
        <w:jc w:val="left"/>
      </w:pPr>
      <w:r w:rsidRPr="00EA7E13">
        <w:t>A1: Competidores SaaS internacionales — peso = 0.45 — calificación = 3.</w:t>
      </w:r>
    </w:p>
    <w:p w14:paraId="23B78357" w14:textId="77777777" w:rsidR="00EA7E13" w:rsidRPr="00EA7E13" w:rsidRDefault="00EA7E13" w:rsidP="00BB5A56">
      <w:pPr>
        <w:numPr>
          <w:ilvl w:val="1"/>
          <w:numId w:val="76"/>
        </w:numPr>
        <w:jc w:val="left"/>
        <w:rPr>
          <w:lang w:val="en-US"/>
        </w:rPr>
      </w:pPr>
      <w:proofErr w:type="spellStart"/>
      <w:r w:rsidRPr="00EA7E13">
        <w:rPr>
          <w:lang w:val="en-US"/>
        </w:rPr>
        <w:t>Cálculo</w:t>
      </w:r>
      <w:proofErr w:type="spellEnd"/>
      <w:r w:rsidRPr="00EA7E13">
        <w:rPr>
          <w:lang w:val="en-US"/>
        </w:rPr>
        <w:t>: 0.45 × 3 = 1.35.</w:t>
      </w:r>
    </w:p>
    <w:p w14:paraId="523655A7" w14:textId="77777777" w:rsidR="00EA7E13" w:rsidRPr="00EA7E13" w:rsidRDefault="00EA7E13" w:rsidP="00BB5A56">
      <w:pPr>
        <w:numPr>
          <w:ilvl w:val="0"/>
          <w:numId w:val="76"/>
        </w:numPr>
        <w:jc w:val="left"/>
      </w:pPr>
      <w:r w:rsidRPr="00EA7E13">
        <w:t>A2: Inestabilidad cambiaria — peso = 0.30 — calificación = 2.</w:t>
      </w:r>
    </w:p>
    <w:p w14:paraId="0980D897" w14:textId="77777777" w:rsidR="00EA7E13" w:rsidRPr="00EA7E13" w:rsidRDefault="00EA7E13" w:rsidP="00BB5A56">
      <w:pPr>
        <w:numPr>
          <w:ilvl w:val="1"/>
          <w:numId w:val="76"/>
        </w:numPr>
        <w:jc w:val="left"/>
        <w:rPr>
          <w:lang w:val="en-US"/>
        </w:rPr>
      </w:pPr>
      <w:proofErr w:type="spellStart"/>
      <w:r w:rsidRPr="00EA7E13">
        <w:rPr>
          <w:lang w:val="en-US"/>
        </w:rPr>
        <w:t>Cálculo</w:t>
      </w:r>
      <w:proofErr w:type="spellEnd"/>
      <w:r w:rsidRPr="00EA7E13">
        <w:rPr>
          <w:lang w:val="en-US"/>
        </w:rPr>
        <w:t>: 0.30 × 2 = 0.60.</w:t>
      </w:r>
    </w:p>
    <w:p w14:paraId="2F01C211" w14:textId="77777777" w:rsidR="00EA7E13" w:rsidRPr="00EA7E13" w:rsidRDefault="00EA7E13" w:rsidP="00BB5A56">
      <w:pPr>
        <w:numPr>
          <w:ilvl w:val="0"/>
          <w:numId w:val="76"/>
        </w:numPr>
        <w:jc w:val="left"/>
      </w:pPr>
      <w:r w:rsidRPr="00EA7E13">
        <w:t>A3: Posible regulación de datos más estricta — peso = 0.25 — calificación = 2.</w:t>
      </w:r>
    </w:p>
    <w:p w14:paraId="717EDC44" w14:textId="77777777" w:rsidR="00EA7E13" w:rsidRPr="00EA7E13" w:rsidRDefault="00EA7E13" w:rsidP="00BB5A56">
      <w:pPr>
        <w:numPr>
          <w:ilvl w:val="1"/>
          <w:numId w:val="76"/>
        </w:numPr>
        <w:jc w:val="left"/>
        <w:rPr>
          <w:lang w:val="en-US"/>
        </w:rPr>
      </w:pPr>
      <w:proofErr w:type="spellStart"/>
      <w:r w:rsidRPr="00EA7E13">
        <w:rPr>
          <w:lang w:val="en-US"/>
        </w:rPr>
        <w:t>Cálculo</w:t>
      </w:r>
      <w:proofErr w:type="spellEnd"/>
      <w:r w:rsidRPr="00EA7E13">
        <w:rPr>
          <w:lang w:val="en-US"/>
        </w:rPr>
        <w:t>: 0.25 × 2 = 0.50.</w:t>
      </w:r>
    </w:p>
    <w:p w14:paraId="2AD51198" w14:textId="77777777" w:rsidR="00EA7E13" w:rsidRPr="00EA7E13" w:rsidRDefault="00EA7E13" w:rsidP="00F10864">
      <w:pPr>
        <w:jc w:val="left"/>
        <w:rPr>
          <w:lang w:val="en-US"/>
        </w:rPr>
      </w:pPr>
      <w:r w:rsidRPr="00EA7E13">
        <w:rPr>
          <w:b/>
          <w:bCs/>
          <w:lang w:val="en-US"/>
        </w:rPr>
        <w:t xml:space="preserve">Suma </w:t>
      </w:r>
      <w:proofErr w:type="spellStart"/>
      <w:r w:rsidRPr="00EA7E13">
        <w:rPr>
          <w:b/>
          <w:bCs/>
          <w:lang w:val="en-US"/>
        </w:rPr>
        <w:t>Amenazas</w:t>
      </w:r>
      <w:proofErr w:type="spellEnd"/>
      <w:r w:rsidRPr="00EA7E13">
        <w:rPr>
          <w:b/>
          <w:bCs/>
          <w:lang w:val="en-US"/>
        </w:rPr>
        <w:t xml:space="preserve"> =</w:t>
      </w:r>
      <w:r w:rsidRPr="00EA7E13">
        <w:rPr>
          <w:lang w:val="en-US"/>
        </w:rPr>
        <w:t xml:space="preserve"> 1.35 + 0.60 + 0.50 = 2.45.</w:t>
      </w:r>
    </w:p>
    <w:p w14:paraId="4B10B57B" w14:textId="77777777" w:rsidR="00EA7E13" w:rsidRDefault="00EA7E13" w:rsidP="00BB5A56">
      <w:pPr>
        <w:numPr>
          <w:ilvl w:val="0"/>
          <w:numId w:val="77"/>
        </w:numPr>
        <w:jc w:val="left"/>
        <w:rPr>
          <w:lang w:val="en-US"/>
        </w:rPr>
      </w:pPr>
      <w:r w:rsidRPr="00EA7E13">
        <w:rPr>
          <w:lang w:val="en-US"/>
        </w:rPr>
        <w:t xml:space="preserve">Paso </w:t>
      </w:r>
      <w:proofErr w:type="spellStart"/>
      <w:r w:rsidRPr="00EA7E13">
        <w:rPr>
          <w:lang w:val="en-US"/>
        </w:rPr>
        <w:t>intermedio</w:t>
      </w:r>
      <w:proofErr w:type="spellEnd"/>
      <w:r w:rsidRPr="00EA7E13">
        <w:rPr>
          <w:lang w:val="en-US"/>
        </w:rPr>
        <w:t>: 1.35 + 0.60 = 1.95; 1.95 + 0.50 = 2.45.</w:t>
      </w:r>
    </w:p>
    <w:p w14:paraId="0ED86C74" w14:textId="77777777" w:rsidR="006D3A7F" w:rsidRPr="00EA7E13" w:rsidRDefault="006D3A7F" w:rsidP="006D3A7F">
      <w:pPr>
        <w:jc w:val="left"/>
        <w:rPr>
          <w:lang w:val="en-US"/>
        </w:rPr>
      </w:pPr>
    </w:p>
    <w:p w14:paraId="5B0F118A" w14:textId="77777777" w:rsidR="00EA7E13" w:rsidRPr="00EA7E13" w:rsidRDefault="00EA7E13" w:rsidP="00F10864">
      <w:pPr>
        <w:jc w:val="left"/>
      </w:pPr>
      <w:r w:rsidRPr="00EA7E13">
        <w:rPr>
          <w:b/>
          <w:bCs/>
        </w:rPr>
        <w:lastRenderedPageBreak/>
        <w:t>Índice neto externo = Suma Oportunidades − Suma Amenazas = 3.30 − 2.45 = 0.85.</w:t>
      </w:r>
    </w:p>
    <w:p w14:paraId="6C20BD83" w14:textId="77777777" w:rsidR="00EA7E13" w:rsidRDefault="00EA7E13" w:rsidP="00BB5A56">
      <w:pPr>
        <w:numPr>
          <w:ilvl w:val="0"/>
          <w:numId w:val="78"/>
        </w:numPr>
        <w:jc w:val="left"/>
      </w:pPr>
      <w:r w:rsidRPr="00EA7E13">
        <w:t>Paso: 3.30 − 2.45 = 0.85. (positivo, hay más oportunidades que amenazas, pero margen menor que el índice interno).</w:t>
      </w:r>
    </w:p>
    <w:p w14:paraId="70D300D1" w14:textId="77777777" w:rsidR="006D3A7F" w:rsidRPr="00EA7E13" w:rsidRDefault="006D3A7F" w:rsidP="00886B5E">
      <w:pPr>
        <w:jc w:val="left"/>
      </w:pPr>
    </w:p>
    <w:p w14:paraId="3F133763" w14:textId="77777777" w:rsidR="00EA7E13" w:rsidRPr="00EA7E13" w:rsidRDefault="00EA7E13" w:rsidP="00EA7E13">
      <w:pPr>
        <w:rPr>
          <w:lang w:val="en-US"/>
        </w:rPr>
      </w:pPr>
      <w:proofErr w:type="spellStart"/>
      <w:r w:rsidRPr="00EA7E13">
        <w:rPr>
          <w:b/>
          <w:bCs/>
          <w:lang w:val="en-US"/>
        </w:rPr>
        <w:t>Interpretación</w:t>
      </w:r>
      <w:proofErr w:type="spellEnd"/>
      <w:r w:rsidRPr="00EA7E13">
        <w:rPr>
          <w:b/>
          <w:bCs/>
          <w:lang w:val="en-US"/>
        </w:rPr>
        <w:t xml:space="preserve"> </w:t>
      </w:r>
      <w:proofErr w:type="spellStart"/>
      <w:r w:rsidRPr="00EA7E13">
        <w:rPr>
          <w:b/>
          <w:bCs/>
          <w:lang w:val="en-US"/>
        </w:rPr>
        <w:t>resumida</w:t>
      </w:r>
      <w:proofErr w:type="spellEnd"/>
      <w:r w:rsidRPr="00EA7E13">
        <w:rPr>
          <w:b/>
          <w:bCs/>
          <w:lang w:val="en-US"/>
        </w:rPr>
        <w:t xml:space="preserve"> del </w:t>
      </w:r>
      <w:proofErr w:type="spellStart"/>
      <w:r w:rsidRPr="00EA7E13">
        <w:rPr>
          <w:b/>
          <w:bCs/>
          <w:lang w:val="en-US"/>
        </w:rPr>
        <w:t>ejemplo</w:t>
      </w:r>
      <w:proofErr w:type="spellEnd"/>
      <w:r w:rsidRPr="00EA7E13">
        <w:rPr>
          <w:b/>
          <w:bCs/>
          <w:lang w:val="en-US"/>
        </w:rPr>
        <w:t>:</w:t>
      </w:r>
    </w:p>
    <w:p w14:paraId="5F40A0E9" w14:textId="77777777" w:rsidR="00EA7E13" w:rsidRPr="00EA7E13" w:rsidRDefault="00EA7E13" w:rsidP="00BB5A56">
      <w:pPr>
        <w:numPr>
          <w:ilvl w:val="0"/>
          <w:numId w:val="79"/>
        </w:numPr>
      </w:pPr>
      <w:r w:rsidRPr="00EA7E13">
        <w:t>El índice interno (+1.70) sugiere ventaja competitiva interna sólida (equipo y alianzas).</w:t>
      </w:r>
    </w:p>
    <w:p w14:paraId="4D6A0394" w14:textId="77777777" w:rsidR="00EA7E13" w:rsidRPr="00EA7E13" w:rsidRDefault="00EA7E13" w:rsidP="00BB5A56">
      <w:pPr>
        <w:numPr>
          <w:ilvl w:val="0"/>
          <w:numId w:val="79"/>
        </w:numPr>
      </w:pPr>
      <w:r w:rsidRPr="00EA7E13">
        <w:t xml:space="preserve">El índice externo (+0.85) muestra un entorno con oportunidades </w:t>
      </w:r>
      <w:proofErr w:type="gramStart"/>
      <w:r w:rsidRPr="00EA7E13">
        <w:t>interesantes</w:t>
      </w:r>
      <w:proofErr w:type="gramEnd"/>
      <w:r w:rsidRPr="00EA7E13">
        <w:t xml:space="preserve"> pero amenazas relevantes (competencia internacional).</w:t>
      </w:r>
    </w:p>
    <w:p w14:paraId="7718250C" w14:textId="77777777" w:rsidR="00EA7E13" w:rsidRPr="00EA7E13" w:rsidRDefault="00EA7E13" w:rsidP="00BB5A56">
      <w:pPr>
        <w:numPr>
          <w:ilvl w:val="0"/>
          <w:numId w:val="79"/>
        </w:numPr>
      </w:pPr>
      <w:r w:rsidRPr="00EA7E13">
        <w:t xml:space="preserve">Con estos resultados conviene diseñar </w:t>
      </w:r>
      <w:r w:rsidRPr="00EA7E13">
        <w:rPr>
          <w:b/>
          <w:bCs/>
        </w:rPr>
        <w:t>estrategias SO</w:t>
      </w:r>
      <w:r w:rsidRPr="00EA7E13">
        <w:t xml:space="preserve"> que capitalicen equipo y alianzas para capturar mercado premium y </w:t>
      </w:r>
      <w:r w:rsidRPr="00EA7E13">
        <w:rPr>
          <w:b/>
          <w:bCs/>
        </w:rPr>
        <w:t>estrategias WO</w:t>
      </w:r>
      <w:r w:rsidRPr="00EA7E13">
        <w:t xml:space="preserve"> que corrijan debilidades (certificaciones, </w:t>
      </w:r>
      <w:proofErr w:type="spellStart"/>
      <w:r w:rsidRPr="00EA7E13">
        <w:t>backup</w:t>
      </w:r>
      <w:proofErr w:type="spellEnd"/>
      <w:r w:rsidRPr="00EA7E13">
        <w:t>) para aprovechar fondos de cooperación.</w:t>
      </w:r>
    </w:p>
    <w:p w14:paraId="31E53449" w14:textId="77777777" w:rsidR="00886B5E" w:rsidRDefault="00886B5E" w:rsidP="00EA7E13"/>
    <w:p w14:paraId="745226DB" w14:textId="405FAFB9" w:rsidR="00EA7E13" w:rsidRPr="00EA7E13" w:rsidRDefault="00EA7E13" w:rsidP="00EA7E13">
      <w:r w:rsidRPr="00EA7E13">
        <w:t>Este enfoque cuantitativo aporta transparencia a la priorización y permite comparar escenarios o ver dinámicas a lo largo del tiempo.</w:t>
      </w:r>
    </w:p>
    <w:p w14:paraId="0EA9962C" w14:textId="41139376" w:rsidR="00EA7E13" w:rsidRPr="00AA042F" w:rsidRDefault="00EA7E13" w:rsidP="00EA7E13"/>
    <w:p w14:paraId="1AF2DE25" w14:textId="61970A9A" w:rsidR="00EA7E13" w:rsidRPr="00EA7E13" w:rsidRDefault="00EA7E13" w:rsidP="00EA7E13">
      <w:pPr>
        <w:rPr>
          <w:b/>
          <w:bCs/>
        </w:rPr>
      </w:pPr>
      <w:r w:rsidRPr="00EA7E13">
        <w:rPr>
          <w:b/>
          <w:bCs/>
        </w:rPr>
        <w:t>De DAFO a TOWS: generar estrategias concretas (ejemplos prácticos)</w:t>
      </w:r>
    </w:p>
    <w:p w14:paraId="67C01CC3" w14:textId="77777777" w:rsidR="00886B5E" w:rsidRDefault="00886B5E" w:rsidP="00EA7E13"/>
    <w:p w14:paraId="7240E1D8" w14:textId="7A7EA656" w:rsidR="00EA7E13" w:rsidRPr="00EA7E13" w:rsidRDefault="00EA7E13" w:rsidP="00EA7E13">
      <w:r w:rsidRPr="00EA7E13">
        <w:t xml:space="preserve">La matriz </w:t>
      </w:r>
      <w:r w:rsidRPr="00EA7E13">
        <w:rPr>
          <w:b/>
          <w:bCs/>
        </w:rPr>
        <w:t>TOWS</w:t>
      </w:r>
      <w:r w:rsidRPr="00EA7E13">
        <w:t xml:space="preserve"> cruza cuadrantes para proponer estrategias accionables:</w:t>
      </w:r>
    </w:p>
    <w:p w14:paraId="3E250259" w14:textId="77777777" w:rsidR="00EA7E13" w:rsidRPr="00EA7E13" w:rsidRDefault="00EA7E13" w:rsidP="00BB5A56">
      <w:pPr>
        <w:numPr>
          <w:ilvl w:val="0"/>
          <w:numId w:val="80"/>
        </w:numPr>
      </w:pPr>
      <w:r w:rsidRPr="00EA7E13">
        <w:rPr>
          <w:b/>
          <w:bCs/>
        </w:rPr>
        <w:t>SO (usar Fortalezas para aprovechar Oportunidades)</w:t>
      </w:r>
    </w:p>
    <w:p w14:paraId="2CD7D2F2" w14:textId="77777777" w:rsidR="00EA7E13" w:rsidRPr="00EA7E13" w:rsidRDefault="00EA7E13" w:rsidP="00BB5A56">
      <w:pPr>
        <w:numPr>
          <w:ilvl w:val="1"/>
          <w:numId w:val="80"/>
        </w:numPr>
      </w:pPr>
      <w:r w:rsidRPr="00EA7E13">
        <w:t xml:space="preserve">Ejemplo: </w:t>
      </w:r>
      <w:r w:rsidRPr="00EA7E13">
        <w:rPr>
          <w:i/>
          <w:iCs/>
        </w:rPr>
        <w:t>Usar el equipo técnico y las alianzas (F1, F2) para desarrollar un paquete de certificación y servicio premium que apunte al mercado de trazabilidad premium (O1).</w:t>
      </w:r>
    </w:p>
    <w:p w14:paraId="6EC453BF" w14:textId="77777777" w:rsidR="00EA7E13" w:rsidRPr="00EA7E13" w:rsidRDefault="00EA7E13" w:rsidP="00BB5A56">
      <w:pPr>
        <w:numPr>
          <w:ilvl w:val="1"/>
          <w:numId w:val="80"/>
        </w:numPr>
      </w:pPr>
      <w:r w:rsidRPr="00EA7E13">
        <w:t xml:space="preserve">Acción: piloto con 3 cooperativas, paquete de valor con </w:t>
      </w:r>
      <w:proofErr w:type="spellStart"/>
      <w:r w:rsidRPr="00EA7E13">
        <w:t>reporting</w:t>
      </w:r>
      <w:proofErr w:type="spellEnd"/>
      <w:r w:rsidRPr="00EA7E13">
        <w:t xml:space="preserve"> para compradores internacionales, métricas de impacto en precio por quintal.</w:t>
      </w:r>
    </w:p>
    <w:p w14:paraId="7CCDAB50" w14:textId="77777777" w:rsidR="00EA7E13" w:rsidRPr="00EA7E13" w:rsidRDefault="00EA7E13" w:rsidP="00BB5A56">
      <w:pPr>
        <w:numPr>
          <w:ilvl w:val="0"/>
          <w:numId w:val="80"/>
        </w:numPr>
      </w:pPr>
      <w:r w:rsidRPr="00EA7E13">
        <w:rPr>
          <w:b/>
          <w:bCs/>
        </w:rPr>
        <w:lastRenderedPageBreak/>
        <w:t>WO (mitigar Debilidades aprovechando Oportunidades)</w:t>
      </w:r>
    </w:p>
    <w:p w14:paraId="79320FAC" w14:textId="77777777" w:rsidR="00EA7E13" w:rsidRPr="00EA7E13" w:rsidRDefault="00EA7E13" w:rsidP="00BB5A56">
      <w:pPr>
        <w:numPr>
          <w:ilvl w:val="1"/>
          <w:numId w:val="80"/>
        </w:numPr>
      </w:pPr>
      <w:r w:rsidRPr="00EA7E13">
        <w:t xml:space="preserve">Ejemplo: </w:t>
      </w:r>
      <w:r w:rsidRPr="00EA7E13">
        <w:rPr>
          <w:i/>
          <w:iCs/>
        </w:rPr>
        <w:t xml:space="preserve">Solicitar fondos de cooperación (O2) para financiar certificaciones y mejorar infraestructura de </w:t>
      </w:r>
      <w:proofErr w:type="spellStart"/>
      <w:r w:rsidRPr="00EA7E13">
        <w:rPr>
          <w:i/>
          <w:iCs/>
        </w:rPr>
        <w:t>backup</w:t>
      </w:r>
      <w:proofErr w:type="spellEnd"/>
      <w:r w:rsidRPr="00EA7E13">
        <w:rPr>
          <w:i/>
          <w:iCs/>
        </w:rPr>
        <w:t xml:space="preserve"> (D1, D2).</w:t>
      </w:r>
    </w:p>
    <w:p w14:paraId="1090442E" w14:textId="77777777" w:rsidR="00EA7E13" w:rsidRPr="00EA7E13" w:rsidRDefault="00EA7E13" w:rsidP="00BB5A56">
      <w:pPr>
        <w:numPr>
          <w:ilvl w:val="1"/>
          <w:numId w:val="80"/>
        </w:numPr>
      </w:pPr>
      <w:r w:rsidRPr="00EA7E13">
        <w:t xml:space="preserve">Acción: preparar propuesta de financiamiento que incluya </w:t>
      </w:r>
      <w:proofErr w:type="spellStart"/>
      <w:r w:rsidRPr="00EA7E13">
        <w:t>roadmap</w:t>
      </w:r>
      <w:proofErr w:type="spellEnd"/>
      <w:r w:rsidRPr="00EA7E13">
        <w:t xml:space="preserve"> de certificación (ISO/QA) y pruebas de infraestructura.</w:t>
      </w:r>
    </w:p>
    <w:p w14:paraId="09945495" w14:textId="77777777" w:rsidR="00EA7E13" w:rsidRPr="00EA7E13" w:rsidRDefault="00EA7E13" w:rsidP="00BB5A56">
      <w:pPr>
        <w:numPr>
          <w:ilvl w:val="0"/>
          <w:numId w:val="80"/>
        </w:numPr>
      </w:pPr>
      <w:r w:rsidRPr="00EA7E13">
        <w:rPr>
          <w:b/>
          <w:bCs/>
        </w:rPr>
        <w:t>ST (usar Fortalezas para reducir el impacto de Amenazas)</w:t>
      </w:r>
    </w:p>
    <w:p w14:paraId="1A7D90A1" w14:textId="77777777" w:rsidR="00EA7E13" w:rsidRPr="00EA7E13" w:rsidRDefault="00EA7E13" w:rsidP="00BB5A56">
      <w:pPr>
        <w:numPr>
          <w:ilvl w:val="1"/>
          <w:numId w:val="80"/>
        </w:numPr>
      </w:pPr>
      <w:r w:rsidRPr="00EA7E13">
        <w:t xml:space="preserve">Ejemplo: </w:t>
      </w:r>
      <w:r w:rsidRPr="00EA7E13">
        <w:rPr>
          <w:i/>
          <w:iCs/>
        </w:rPr>
        <w:t>Aprovechar producto offline-</w:t>
      </w:r>
      <w:proofErr w:type="spellStart"/>
      <w:r w:rsidRPr="00EA7E13">
        <w:rPr>
          <w:i/>
          <w:iCs/>
        </w:rPr>
        <w:t>first</w:t>
      </w:r>
      <w:proofErr w:type="spellEnd"/>
      <w:r w:rsidRPr="00EA7E13">
        <w:rPr>
          <w:i/>
          <w:iCs/>
        </w:rPr>
        <w:t xml:space="preserve"> (F3) y soporte local para competir contra SaaS internacionales que dependen de conectividad (A1).</w:t>
      </w:r>
    </w:p>
    <w:p w14:paraId="5E222250" w14:textId="77777777" w:rsidR="00EA7E13" w:rsidRPr="00EA7E13" w:rsidRDefault="00EA7E13" w:rsidP="00BB5A56">
      <w:pPr>
        <w:numPr>
          <w:ilvl w:val="1"/>
          <w:numId w:val="80"/>
        </w:numPr>
      </w:pPr>
      <w:r w:rsidRPr="00EA7E13">
        <w:t>Acción: estrategia de posicionamiento “soporte local + operación en offline” para mercados rurales.</w:t>
      </w:r>
    </w:p>
    <w:p w14:paraId="5E8B4F3F" w14:textId="77777777" w:rsidR="00EA7E13" w:rsidRPr="00EA7E13" w:rsidRDefault="00EA7E13" w:rsidP="00BB5A56">
      <w:pPr>
        <w:numPr>
          <w:ilvl w:val="0"/>
          <w:numId w:val="80"/>
        </w:numPr>
      </w:pPr>
      <w:r w:rsidRPr="00EA7E13">
        <w:rPr>
          <w:b/>
          <w:bCs/>
        </w:rPr>
        <w:t>WT (minimizar Debilidades y evitar Amenazas)</w:t>
      </w:r>
    </w:p>
    <w:p w14:paraId="216C0B37" w14:textId="77777777" w:rsidR="00EA7E13" w:rsidRPr="00EA7E13" w:rsidRDefault="00EA7E13" w:rsidP="00BB5A56">
      <w:pPr>
        <w:numPr>
          <w:ilvl w:val="1"/>
          <w:numId w:val="80"/>
        </w:numPr>
      </w:pPr>
      <w:r w:rsidRPr="00EA7E13">
        <w:t xml:space="preserve">Ejemplo: </w:t>
      </w:r>
      <w:r w:rsidRPr="00EA7E13">
        <w:rPr>
          <w:i/>
          <w:iCs/>
        </w:rPr>
        <w:t xml:space="preserve">Establecer alianzas tecnológicas con proveedores de </w:t>
      </w:r>
      <w:proofErr w:type="spellStart"/>
      <w:r w:rsidRPr="00EA7E13">
        <w:rPr>
          <w:i/>
          <w:iCs/>
        </w:rPr>
        <w:t>backup</w:t>
      </w:r>
      <w:proofErr w:type="spellEnd"/>
      <w:r w:rsidRPr="00EA7E13">
        <w:rPr>
          <w:i/>
          <w:iCs/>
        </w:rPr>
        <w:t xml:space="preserve"> y un </w:t>
      </w:r>
      <w:proofErr w:type="spellStart"/>
      <w:r w:rsidRPr="00EA7E13">
        <w:rPr>
          <w:i/>
          <w:iCs/>
        </w:rPr>
        <w:t>partner</w:t>
      </w:r>
      <w:proofErr w:type="spellEnd"/>
      <w:r w:rsidRPr="00EA7E13">
        <w:rPr>
          <w:i/>
          <w:iCs/>
        </w:rPr>
        <w:t xml:space="preserve"> comercial regional para reducir la exposición técnica y comercial frente a competidores.</w:t>
      </w:r>
    </w:p>
    <w:p w14:paraId="48F702F7" w14:textId="77777777" w:rsidR="00EA7E13" w:rsidRPr="00EA7E13" w:rsidRDefault="00EA7E13" w:rsidP="00BB5A56">
      <w:pPr>
        <w:numPr>
          <w:ilvl w:val="1"/>
          <w:numId w:val="80"/>
        </w:numPr>
      </w:pPr>
      <w:r w:rsidRPr="00EA7E13">
        <w:t xml:space="preserve">Acción: contrato de </w:t>
      </w:r>
      <w:proofErr w:type="spellStart"/>
      <w:r w:rsidRPr="00EA7E13">
        <w:t>partnership</w:t>
      </w:r>
      <w:proofErr w:type="spellEnd"/>
      <w:r w:rsidRPr="00EA7E13">
        <w:t xml:space="preserve"> con proveedor </w:t>
      </w:r>
      <w:proofErr w:type="spellStart"/>
      <w:r w:rsidRPr="00EA7E13">
        <w:t>cloud</w:t>
      </w:r>
      <w:proofErr w:type="spellEnd"/>
      <w:r w:rsidRPr="00EA7E13">
        <w:t xml:space="preserve"> regional y plan de formación comercial.</w:t>
      </w:r>
    </w:p>
    <w:p w14:paraId="47398A3B" w14:textId="46DC305A" w:rsidR="00EA7E13" w:rsidRPr="00AA042F" w:rsidRDefault="00EA7E13" w:rsidP="00EA7E13"/>
    <w:p w14:paraId="0578E4BC" w14:textId="03D378BC" w:rsidR="00EA7E13" w:rsidRPr="00EA7E13" w:rsidRDefault="00EA7E13" w:rsidP="00EA7E13">
      <w:pPr>
        <w:rPr>
          <w:b/>
          <w:bCs/>
        </w:rPr>
      </w:pPr>
      <w:r w:rsidRPr="00EA7E13">
        <w:rPr>
          <w:b/>
          <w:bCs/>
        </w:rPr>
        <w:t xml:space="preserve">Priorizar iniciativas: matriz Impacto × Factibilidad y </w:t>
      </w:r>
      <w:proofErr w:type="spellStart"/>
      <w:r w:rsidRPr="00EA7E13">
        <w:rPr>
          <w:b/>
          <w:bCs/>
        </w:rPr>
        <w:t>roadmap</w:t>
      </w:r>
      <w:proofErr w:type="spellEnd"/>
    </w:p>
    <w:p w14:paraId="09EBB7F9" w14:textId="77777777" w:rsidR="00EA7E13" w:rsidRPr="00EA7E13" w:rsidRDefault="00EA7E13" w:rsidP="00EA7E13">
      <w:r w:rsidRPr="00EA7E13">
        <w:t xml:space="preserve">Para pasar de lista a ejecución, prioriza con </w:t>
      </w:r>
      <w:r w:rsidRPr="00EA7E13">
        <w:rPr>
          <w:b/>
          <w:bCs/>
        </w:rPr>
        <w:t>Impacto (alto/medio/bajo)</w:t>
      </w:r>
      <w:r w:rsidRPr="00EA7E13">
        <w:t xml:space="preserve"> vs </w:t>
      </w:r>
      <w:r w:rsidRPr="00EA7E13">
        <w:rPr>
          <w:b/>
          <w:bCs/>
        </w:rPr>
        <w:t>Factibilidad (alta/media/baja)</w:t>
      </w:r>
      <w:r w:rsidRPr="00EA7E13">
        <w:t>.</w:t>
      </w:r>
    </w:p>
    <w:p w14:paraId="32FD7D5C" w14:textId="77777777" w:rsidR="00EA7E13" w:rsidRPr="00EA7E13" w:rsidRDefault="00EA7E13" w:rsidP="00BB5A56">
      <w:pPr>
        <w:numPr>
          <w:ilvl w:val="0"/>
          <w:numId w:val="81"/>
        </w:numPr>
      </w:pPr>
      <w:r w:rsidRPr="00EA7E13">
        <w:t xml:space="preserve">Acciones con </w:t>
      </w:r>
      <w:r w:rsidRPr="00EA7E13">
        <w:rPr>
          <w:i/>
          <w:iCs/>
        </w:rPr>
        <w:t>alto impacto y alta factibilidad</w:t>
      </w:r>
      <w:r w:rsidRPr="00EA7E13">
        <w:t xml:space="preserve"> → ejecutar primero (</w:t>
      </w:r>
      <w:proofErr w:type="spellStart"/>
      <w:r w:rsidRPr="00EA7E13">
        <w:t>quick</w:t>
      </w:r>
      <w:proofErr w:type="spellEnd"/>
      <w:r w:rsidRPr="00EA7E13">
        <w:t xml:space="preserve"> </w:t>
      </w:r>
      <w:proofErr w:type="spellStart"/>
      <w:r w:rsidRPr="00EA7E13">
        <w:t>wins</w:t>
      </w:r>
      <w:proofErr w:type="spellEnd"/>
      <w:r w:rsidRPr="00EA7E13">
        <w:t xml:space="preserve"> estratégicos).</w:t>
      </w:r>
    </w:p>
    <w:p w14:paraId="41BF0B36" w14:textId="77777777" w:rsidR="00EA7E13" w:rsidRPr="00EA7E13" w:rsidRDefault="00EA7E13" w:rsidP="00BB5A56">
      <w:pPr>
        <w:numPr>
          <w:ilvl w:val="0"/>
          <w:numId w:val="81"/>
        </w:numPr>
      </w:pPr>
      <w:r w:rsidRPr="00EA7E13">
        <w:t xml:space="preserve">Acciones con </w:t>
      </w:r>
      <w:r w:rsidRPr="00EA7E13">
        <w:rPr>
          <w:i/>
          <w:iCs/>
        </w:rPr>
        <w:t>alto impacto y baja factibilidad</w:t>
      </w:r>
      <w:r w:rsidRPr="00EA7E13">
        <w:t xml:space="preserve"> → tratar como proyectos estratégicos con recursos asignados (inversión).</w:t>
      </w:r>
    </w:p>
    <w:p w14:paraId="591DF9D2" w14:textId="77777777" w:rsidR="00EA7E13" w:rsidRDefault="00EA7E13" w:rsidP="00BB5A56">
      <w:pPr>
        <w:numPr>
          <w:ilvl w:val="0"/>
          <w:numId w:val="81"/>
        </w:numPr>
      </w:pPr>
      <w:r w:rsidRPr="00EA7E13">
        <w:t xml:space="preserve">Acciones con </w:t>
      </w:r>
      <w:r w:rsidRPr="00EA7E13">
        <w:rPr>
          <w:i/>
          <w:iCs/>
        </w:rPr>
        <w:t>bajo impacto</w:t>
      </w:r>
      <w:r w:rsidRPr="00EA7E13">
        <w:t xml:space="preserve"> → reevaluar o aplazar.</w:t>
      </w:r>
    </w:p>
    <w:p w14:paraId="308B51F3" w14:textId="77777777" w:rsidR="00252435" w:rsidRDefault="00252435" w:rsidP="00252435"/>
    <w:p w14:paraId="337DDABA" w14:textId="77777777" w:rsidR="00252435" w:rsidRPr="00EA7E13" w:rsidRDefault="00252435" w:rsidP="00252435"/>
    <w:p w14:paraId="6E05DA02" w14:textId="77777777" w:rsidR="00EA7E13" w:rsidRPr="00EA7E13" w:rsidRDefault="00EA7E13" w:rsidP="00EA7E13">
      <w:pPr>
        <w:rPr>
          <w:lang w:val="en-US"/>
        </w:rPr>
      </w:pPr>
      <w:proofErr w:type="spellStart"/>
      <w:r w:rsidRPr="00EA7E13">
        <w:rPr>
          <w:b/>
          <w:bCs/>
          <w:lang w:val="en-US"/>
        </w:rPr>
        <w:lastRenderedPageBreak/>
        <w:t>Ejemplo</w:t>
      </w:r>
      <w:proofErr w:type="spellEnd"/>
      <w:r w:rsidRPr="00EA7E13">
        <w:rPr>
          <w:b/>
          <w:bCs/>
          <w:lang w:val="en-US"/>
        </w:rPr>
        <w:t xml:space="preserve"> de </w:t>
      </w:r>
      <w:proofErr w:type="spellStart"/>
      <w:r w:rsidRPr="00EA7E13">
        <w:rPr>
          <w:b/>
          <w:bCs/>
          <w:lang w:val="en-US"/>
        </w:rPr>
        <w:t>priorización</w:t>
      </w:r>
      <w:proofErr w:type="spellEnd"/>
      <w:r w:rsidRPr="00EA7E13">
        <w:rPr>
          <w:b/>
          <w:bCs/>
          <w:lang w:val="en-US"/>
        </w:rPr>
        <w:t xml:space="preserve"> (breve):</w:t>
      </w:r>
    </w:p>
    <w:p w14:paraId="71896E11" w14:textId="77777777" w:rsidR="00EA7E13" w:rsidRPr="00EA7E13" w:rsidRDefault="00EA7E13" w:rsidP="00BB5A56">
      <w:pPr>
        <w:numPr>
          <w:ilvl w:val="0"/>
          <w:numId w:val="82"/>
        </w:numPr>
      </w:pPr>
      <w:r w:rsidRPr="00EA7E13">
        <w:t xml:space="preserve">Quick </w:t>
      </w:r>
      <w:proofErr w:type="spellStart"/>
      <w:r w:rsidRPr="00EA7E13">
        <w:t>win</w:t>
      </w:r>
      <w:proofErr w:type="spellEnd"/>
      <w:r w:rsidRPr="00EA7E13">
        <w:t>: piloto con las cooperativas ya aliadas (alto impacto, alta factibilidad).</w:t>
      </w:r>
    </w:p>
    <w:p w14:paraId="40507F62" w14:textId="77777777" w:rsidR="00EA7E13" w:rsidRPr="00EA7E13" w:rsidRDefault="00EA7E13" w:rsidP="00BB5A56">
      <w:pPr>
        <w:numPr>
          <w:ilvl w:val="0"/>
          <w:numId w:val="82"/>
        </w:numPr>
      </w:pPr>
      <w:r w:rsidRPr="00EA7E13">
        <w:t>Proyecto estratégico: obtener certificaciones (alto impacto, baja factibilidad por costos y tiempo).</w:t>
      </w:r>
    </w:p>
    <w:p w14:paraId="6B339A28" w14:textId="77777777" w:rsidR="00EA7E13" w:rsidRPr="00EA7E13" w:rsidRDefault="00EA7E13" w:rsidP="00BB5A56">
      <w:pPr>
        <w:numPr>
          <w:ilvl w:val="0"/>
          <w:numId w:val="82"/>
        </w:numPr>
      </w:pPr>
      <w:r w:rsidRPr="00EA7E13">
        <w:t>Postergar: cambio extenso de arquitectura sólo por competencia (bajo impacto inmediato).</w:t>
      </w:r>
    </w:p>
    <w:p w14:paraId="35ADDC47" w14:textId="7E3CDD05" w:rsidR="00EA7E13" w:rsidRPr="00AA042F" w:rsidRDefault="00EA7E13" w:rsidP="00EA7E13"/>
    <w:p w14:paraId="69E8716C" w14:textId="5F9C7589" w:rsidR="00EA7E13" w:rsidRPr="00EA7E13" w:rsidRDefault="00EA7E13" w:rsidP="00EA7E13">
      <w:pPr>
        <w:rPr>
          <w:b/>
          <w:bCs/>
        </w:rPr>
      </w:pPr>
      <w:r w:rsidRPr="00EA7E13">
        <w:rPr>
          <w:b/>
          <w:bCs/>
        </w:rPr>
        <w:t>Integración con otros marcos (PESTEL, Porter, BSC)</w:t>
      </w:r>
    </w:p>
    <w:p w14:paraId="15543014" w14:textId="77777777" w:rsidR="00EA7E13" w:rsidRPr="00EA7E13" w:rsidRDefault="00EA7E13" w:rsidP="00BB5A56">
      <w:pPr>
        <w:numPr>
          <w:ilvl w:val="0"/>
          <w:numId w:val="83"/>
        </w:numPr>
      </w:pPr>
      <w:r w:rsidRPr="00EA7E13">
        <w:rPr>
          <w:b/>
          <w:bCs/>
        </w:rPr>
        <w:t>PESTEL</w:t>
      </w:r>
      <w:r w:rsidRPr="00EA7E13">
        <w:t xml:space="preserve"> alimenta el cuadrante externo (O y A) con evidencia macro.</w:t>
      </w:r>
    </w:p>
    <w:p w14:paraId="59C51BB2" w14:textId="77777777" w:rsidR="00EA7E13" w:rsidRPr="00EA7E13" w:rsidRDefault="00EA7E13" w:rsidP="00BB5A56">
      <w:pPr>
        <w:numPr>
          <w:ilvl w:val="0"/>
          <w:numId w:val="83"/>
        </w:numPr>
      </w:pPr>
      <w:r w:rsidRPr="00EA7E13">
        <w:rPr>
          <w:b/>
          <w:bCs/>
        </w:rPr>
        <w:t>Porter</w:t>
      </w:r>
      <w:r w:rsidRPr="00EA7E13">
        <w:t xml:space="preserve"> ayuda a entender la intensidad competitiva (qué amenazas son estratégicamente determinantes).</w:t>
      </w:r>
    </w:p>
    <w:p w14:paraId="79C470D9" w14:textId="77777777" w:rsidR="00EA7E13" w:rsidRPr="00EA7E13" w:rsidRDefault="00EA7E13" w:rsidP="00BB5A56">
      <w:pPr>
        <w:numPr>
          <w:ilvl w:val="0"/>
          <w:numId w:val="83"/>
        </w:numPr>
      </w:pPr>
      <w:proofErr w:type="spellStart"/>
      <w:r w:rsidRPr="00EA7E13">
        <w:rPr>
          <w:b/>
          <w:bCs/>
        </w:rPr>
        <w:t>Balanced</w:t>
      </w:r>
      <w:proofErr w:type="spellEnd"/>
      <w:r w:rsidRPr="00EA7E13">
        <w:rPr>
          <w:b/>
          <w:bCs/>
        </w:rPr>
        <w:t xml:space="preserve"> </w:t>
      </w:r>
      <w:proofErr w:type="spellStart"/>
      <w:r w:rsidRPr="00EA7E13">
        <w:rPr>
          <w:b/>
          <w:bCs/>
        </w:rPr>
        <w:t>Scorecard</w:t>
      </w:r>
      <w:proofErr w:type="spellEnd"/>
      <w:r w:rsidRPr="00EA7E13">
        <w:t xml:space="preserve"> transforma los objetivos derivados del DAFO/TOWS en perspectivas y </w:t>
      </w:r>
      <w:proofErr w:type="spellStart"/>
      <w:r w:rsidRPr="00EA7E13">
        <w:t>KPIs</w:t>
      </w:r>
      <w:proofErr w:type="spellEnd"/>
      <w:r w:rsidRPr="00EA7E13">
        <w:t xml:space="preserve"> (Financiera, Clientes, Procesos Internos, Aprendizaje y Crecimiento).</w:t>
      </w:r>
    </w:p>
    <w:p w14:paraId="4B2DDD79" w14:textId="77777777" w:rsidR="00252435" w:rsidRDefault="00252435" w:rsidP="00EA7E13"/>
    <w:p w14:paraId="002A3856" w14:textId="1055EB3B" w:rsidR="00EA7E13" w:rsidRPr="00EA7E13" w:rsidRDefault="00EA7E13" w:rsidP="00EA7E13">
      <w:r w:rsidRPr="00EA7E13">
        <w:t xml:space="preserve">Ejemplo: si una estrategia SO busca aumentar adopción en cooperativas (cliente), BSC definirá </w:t>
      </w:r>
      <w:proofErr w:type="spellStart"/>
      <w:r w:rsidRPr="00EA7E13">
        <w:t>KPIs</w:t>
      </w:r>
      <w:proofErr w:type="spellEnd"/>
      <w:r w:rsidRPr="00EA7E13">
        <w:t xml:space="preserve">: % adopción por cooperativa (clientes), tiempo de despliegue (procesos), horas de capacitación (aprendizaje), </w:t>
      </w:r>
      <w:proofErr w:type="spellStart"/>
      <w:r w:rsidRPr="00EA7E13">
        <w:t>margin</w:t>
      </w:r>
      <w:proofErr w:type="spellEnd"/>
      <w:r w:rsidRPr="00EA7E13">
        <w:t xml:space="preserve"> </w:t>
      </w:r>
      <w:proofErr w:type="spellStart"/>
      <w:r w:rsidRPr="00EA7E13">
        <w:t>contribution</w:t>
      </w:r>
      <w:proofErr w:type="spellEnd"/>
      <w:r w:rsidRPr="00EA7E13">
        <w:t xml:space="preserve"> (finanzas).</w:t>
      </w:r>
    </w:p>
    <w:p w14:paraId="6EBFE653" w14:textId="399636C9" w:rsidR="00EA7E13" w:rsidRPr="00AA042F" w:rsidRDefault="00EA7E13" w:rsidP="00EA7E13"/>
    <w:p w14:paraId="405FD37E" w14:textId="77777777" w:rsidR="00252435" w:rsidRPr="00AA042F" w:rsidRDefault="00252435" w:rsidP="00EA7E13"/>
    <w:p w14:paraId="61B33B3E" w14:textId="77777777" w:rsidR="00252435" w:rsidRPr="00AA042F" w:rsidRDefault="00252435" w:rsidP="00EA7E13"/>
    <w:p w14:paraId="49392349" w14:textId="77777777" w:rsidR="00252435" w:rsidRPr="00AA042F" w:rsidRDefault="00252435" w:rsidP="00EA7E13"/>
    <w:p w14:paraId="42A84C87" w14:textId="77777777" w:rsidR="00252435" w:rsidRPr="00AA042F" w:rsidRDefault="00252435" w:rsidP="00EA7E13"/>
    <w:p w14:paraId="2931225D" w14:textId="77777777" w:rsidR="00252435" w:rsidRPr="00AA042F" w:rsidRDefault="00252435" w:rsidP="00EA7E13"/>
    <w:p w14:paraId="646CFBF5" w14:textId="77777777" w:rsidR="00252435" w:rsidRPr="00AA042F" w:rsidRDefault="00252435" w:rsidP="00EA7E13"/>
    <w:p w14:paraId="6E20741A" w14:textId="77777777" w:rsidR="00252435" w:rsidRPr="00AA042F" w:rsidRDefault="00252435" w:rsidP="00EA7E13"/>
    <w:p w14:paraId="6318F64D" w14:textId="77777777" w:rsidR="00252435" w:rsidRPr="00AA042F" w:rsidRDefault="00252435" w:rsidP="00EA7E13"/>
    <w:p w14:paraId="52F3E900" w14:textId="4B2A3348" w:rsidR="00EA7E13" w:rsidRDefault="00EA7E13" w:rsidP="00EA7E13">
      <w:pPr>
        <w:rPr>
          <w:b/>
          <w:bCs/>
        </w:rPr>
      </w:pPr>
      <w:r w:rsidRPr="00EA7E13">
        <w:rPr>
          <w:b/>
          <w:bCs/>
        </w:rPr>
        <w:lastRenderedPageBreak/>
        <w:t xml:space="preserve">Aplicaciones </w:t>
      </w:r>
    </w:p>
    <w:p w14:paraId="2CA4D73E" w14:textId="77777777" w:rsidR="00252435" w:rsidRPr="00EA7E13" w:rsidRDefault="00252435" w:rsidP="00EA7E13">
      <w:pPr>
        <w:rPr>
          <w:b/>
          <w:bCs/>
        </w:rPr>
      </w:pPr>
    </w:p>
    <w:p w14:paraId="723E8DF9" w14:textId="77777777" w:rsidR="00EA7E13" w:rsidRPr="00EA7E13" w:rsidRDefault="00EA7E13" w:rsidP="00252435">
      <w:pPr>
        <w:jc w:val="left"/>
        <w:rPr>
          <w:b/>
          <w:bCs/>
        </w:rPr>
      </w:pPr>
      <w:r w:rsidRPr="00EA7E13">
        <w:rPr>
          <w:b/>
          <w:bCs/>
        </w:rPr>
        <w:t>Caso A — Plataforma de trazabilidad para café (cooperativas de Jinotega)</w:t>
      </w:r>
    </w:p>
    <w:p w14:paraId="64D975A7" w14:textId="77777777" w:rsidR="00EA7E13" w:rsidRPr="00EA7E13" w:rsidRDefault="00EA7E13" w:rsidP="00BB5A56">
      <w:pPr>
        <w:numPr>
          <w:ilvl w:val="0"/>
          <w:numId w:val="84"/>
        </w:numPr>
        <w:jc w:val="left"/>
      </w:pPr>
      <w:r w:rsidRPr="00EA7E13">
        <w:rPr>
          <w:b/>
          <w:bCs/>
        </w:rPr>
        <w:t>Fortalezas:</w:t>
      </w:r>
      <w:r w:rsidRPr="00EA7E13">
        <w:t xml:space="preserve"> experiencia local, prototipo offline.</w:t>
      </w:r>
    </w:p>
    <w:p w14:paraId="05836C9A" w14:textId="77777777" w:rsidR="00EA7E13" w:rsidRPr="00EA7E13" w:rsidRDefault="00EA7E13" w:rsidP="00BB5A56">
      <w:pPr>
        <w:numPr>
          <w:ilvl w:val="0"/>
          <w:numId w:val="84"/>
        </w:numPr>
        <w:jc w:val="left"/>
      </w:pPr>
      <w:r w:rsidRPr="00EA7E13">
        <w:rPr>
          <w:b/>
          <w:bCs/>
        </w:rPr>
        <w:t>Debilidades:</w:t>
      </w:r>
      <w:r w:rsidRPr="00EA7E13">
        <w:t xml:space="preserve"> falta de certificaciones, capacidad comercial.</w:t>
      </w:r>
    </w:p>
    <w:p w14:paraId="1DE9F6C3" w14:textId="77777777" w:rsidR="00EA7E13" w:rsidRPr="00EA7E13" w:rsidRDefault="00EA7E13" w:rsidP="00BB5A56">
      <w:pPr>
        <w:numPr>
          <w:ilvl w:val="0"/>
          <w:numId w:val="84"/>
        </w:numPr>
        <w:jc w:val="left"/>
      </w:pPr>
      <w:r w:rsidRPr="00EA7E13">
        <w:rPr>
          <w:b/>
          <w:bCs/>
        </w:rPr>
        <w:t>Oportunidades:</w:t>
      </w:r>
      <w:r w:rsidRPr="00EA7E13">
        <w:t xml:space="preserve"> compradores </w:t>
      </w:r>
      <w:proofErr w:type="spellStart"/>
      <w:r w:rsidRPr="00EA7E13">
        <w:t>specialty</w:t>
      </w:r>
      <w:proofErr w:type="spellEnd"/>
      <w:r w:rsidRPr="00EA7E13">
        <w:t xml:space="preserve"> dispuestos a pagar plus por trazabilidad.</w:t>
      </w:r>
    </w:p>
    <w:p w14:paraId="33AC4DC3" w14:textId="77777777" w:rsidR="00EA7E13" w:rsidRDefault="00EA7E13" w:rsidP="00BB5A56">
      <w:pPr>
        <w:numPr>
          <w:ilvl w:val="0"/>
          <w:numId w:val="84"/>
        </w:numPr>
        <w:jc w:val="left"/>
      </w:pPr>
      <w:r w:rsidRPr="00EA7E13">
        <w:rPr>
          <w:b/>
          <w:bCs/>
        </w:rPr>
        <w:t>Amenazas:</w:t>
      </w:r>
      <w:r w:rsidRPr="00EA7E13">
        <w:t xml:space="preserve"> ofertas SaaS con marketing global.</w:t>
      </w:r>
      <w:r w:rsidRPr="00EA7E13">
        <w:br/>
      </w:r>
      <w:r w:rsidRPr="00EA7E13">
        <w:rPr>
          <w:b/>
          <w:bCs/>
        </w:rPr>
        <w:t>Estrategia recomendada:</w:t>
      </w:r>
      <w:r w:rsidRPr="00EA7E13">
        <w:t xml:space="preserve"> SO → piloto premium con 3 cooperativas, medir impacto en precio; WO → buscar </w:t>
      </w:r>
      <w:proofErr w:type="spellStart"/>
      <w:r w:rsidRPr="00EA7E13">
        <w:t>grant</w:t>
      </w:r>
      <w:proofErr w:type="spellEnd"/>
      <w:r w:rsidRPr="00EA7E13">
        <w:t xml:space="preserve"> para certificaciones; ST → posicionamiento por soporte local.</w:t>
      </w:r>
    </w:p>
    <w:p w14:paraId="5C9CE46F" w14:textId="77777777" w:rsidR="00252435" w:rsidRPr="00EA7E13" w:rsidRDefault="00252435" w:rsidP="00252435">
      <w:pPr>
        <w:jc w:val="left"/>
      </w:pPr>
    </w:p>
    <w:p w14:paraId="74301125" w14:textId="77777777" w:rsidR="00EA7E13" w:rsidRPr="00EA7E13" w:rsidRDefault="00EA7E13" w:rsidP="00252435">
      <w:pPr>
        <w:jc w:val="left"/>
        <w:rPr>
          <w:b/>
          <w:bCs/>
        </w:rPr>
      </w:pPr>
      <w:r w:rsidRPr="00EA7E13">
        <w:rPr>
          <w:b/>
          <w:bCs/>
        </w:rPr>
        <w:t>Caso B — Sistema municipal de permisos (alcaldía de Managua)</w:t>
      </w:r>
    </w:p>
    <w:p w14:paraId="730EBA70" w14:textId="77777777" w:rsidR="00EA7E13" w:rsidRPr="00EA7E13" w:rsidRDefault="00EA7E13" w:rsidP="00BB5A56">
      <w:pPr>
        <w:numPr>
          <w:ilvl w:val="0"/>
          <w:numId w:val="85"/>
        </w:numPr>
        <w:jc w:val="left"/>
      </w:pPr>
      <w:r w:rsidRPr="00EA7E13">
        <w:rPr>
          <w:b/>
          <w:bCs/>
        </w:rPr>
        <w:t>Fortalezas:</w:t>
      </w:r>
      <w:r w:rsidRPr="00EA7E13">
        <w:t xml:space="preserve"> apoyo político (puerta abierta), equipo de TI universitario.</w:t>
      </w:r>
    </w:p>
    <w:p w14:paraId="17136096" w14:textId="77777777" w:rsidR="00EA7E13" w:rsidRPr="00EA7E13" w:rsidRDefault="00EA7E13" w:rsidP="00BB5A56">
      <w:pPr>
        <w:numPr>
          <w:ilvl w:val="0"/>
          <w:numId w:val="85"/>
        </w:numPr>
        <w:jc w:val="left"/>
      </w:pPr>
      <w:r w:rsidRPr="00EA7E13">
        <w:rPr>
          <w:b/>
          <w:bCs/>
        </w:rPr>
        <w:t>Debilidades:</w:t>
      </w:r>
      <w:r w:rsidRPr="00EA7E13">
        <w:t xml:space="preserve"> procesos municipales manuales, baja confianza ciudadana en </w:t>
      </w:r>
      <w:proofErr w:type="spellStart"/>
      <w:r w:rsidRPr="00EA7E13">
        <w:t>e</w:t>
      </w:r>
      <w:proofErr w:type="spellEnd"/>
      <w:r w:rsidRPr="00EA7E13">
        <w:t>-</w:t>
      </w:r>
      <w:proofErr w:type="spellStart"/>
      <w:r w:rsidRPr="00EA7E13">
        <w:t>services</w:t>
      </w:r>
      <w:proofErr w:type="spellEnd"/>
      <w:r w:rsidRPr="00EA7E13">
        <w:t>.</w:t>
      </w:r>
    </w:p>
    <w:p w14:paraId="5D6D24BF" w14:textId="77777777" w:rsidR="00EA7E13" w:rsidRPr="00EA7E13" w:rsidRDefault="00EA7E13" w:rsidP="00BB5A56">
      <w:pPr>
        <w:numPr>
          <w:ilvl w:val="0"/>
          <w:numId w:val="85"/>
        </w:numPr>
        <w:jc w:val="left"/>
      </w:pPr>
      <w:r w:rsidRPr="00EA7E13">
        <w:rPr>
          <w:b/>
          <w:bCs/>
        </w:rPr>
        <w:t>Oportunidades:</w:t>
      </w:r>
      <w:r w:rsidRPr="00EA7E13">
        <w:t xml:space="preserve"> modernización digital del estado, fondos nacionales para e-</w:t>
      </w:r>
      <w:proofErr w:type="spellStart"/>
      <w:r w:rsidRPr="00EA7E13">
        <w:t>gob.</w:t>
      </w:r>
      <w:proofErr w:type="spellEnd"/>
    </w:p>
    <w:p w14:paraId="3F278D73" w14:textId="77777777" w:rsidR="00EA7E13" w:rsidRDefault="00EA7E13" w:rsidP="00BB5A56">
      <w:pPr>
        <w:numPr>
          <w:ilvl w:val="0"/>
          <w:numId w:val="85"/>
        </w:numPr>
        <w:jc w:val="left"/>
      </w:pPr>
      <w:r w:rsidRPr="00EA7E13">
        <w:rPr>
          <w:b/>
          <w:bCs/>
        </w:rPr>
        <w:t>Amenazas:</w:t>
      </w:r>
      <w:r w:rsidRPr="00EA7E13">
        <w:t xml:space="preserve"> resistencia sindical, interrupciones de servicio.</w:t>
      </w:r>
      <w:r w:rsidRPr="00EA7E13">
        <w:br/>
      </w:r>
      <w:r w:rsidRPr="00EA7E13">
        <w:rPr>
          <w:b/>
          <w:bCs/>
        </w:rPr>
        <w:t>Estrategia recomendada:</w:t>
      </w:r>
      <w:r w:rsidRPr="00EA7E13">
        <w:t xml:space="preserve"> WO → piloto con un proceso de alto impacto (licencias de obra pequeña) y fuerte acompañamiento presencial; WT → acuerdos de SLA y plan de contingencia.</w:t>
      </w:r>
    </w:p>
    <w:p w14:paraId="7E6ED903" w14:textId="77777777" w:rsidR="00252435" w:rsidRPr="00EA7E13" w:rsidRDefault="00252435" w:rsidP="00252435">
      <w:pPr>
        <w:jc w:val="left"/>
      </w:pPr>
    </w:p>
    <w:p w14:paraId="6B6A5B5A" w14:textId="77777777" w:rsidR="00EA7E13" w:rsidRPr="00EA7E13" w:rsidRDefault="00EA7E13" w:rsidP="00252435">
      <w:pPr>
        <w:jc w:val="left"/>
        <w:rPr>
          <w:b/>
          <w:bCs/>
        </w:rPr>
      </w:pPr>
      <w:r w:rsidRPr="00EA7E13">
        <w:rPr>
          <w:b/>
          <w:bCs/>
        </w:rPr>
        <w:t xml:space="preserve">Caso C — </w:t>
      </w:r>
      <w:proofErr w:type="gramStart"/>
      <w:r w:rsidRPr="00EA7E13">
        <w:rPr>
          <w:b/>
          <w:bCs/>
        </w:rPr>
        <w:t>Startup</w:t>
      </w:r>
      <w:proofErr w:type="gramEnd"/>
      <w:r w:rsidRPr="00EA7E13">
        <w:rPr>
          <w:b/>
          <w:bCs/>
        </w:rPr>
        <w:t xml:space="preserve"> </w:t>
      </w:r>
      <w:proofErr w:type="spellStart"/>
      <w:r w:rsidRPr="00EA7E13">
        <w:rPr>
          <w:b/>
          <w:bCs/>
        </w:rPr>
        <w:t>fintech</w:t>
      </w:r>
      <w:proofErr w:type="spellEnd"/>
      <w:r w:rsidRPr="00EA7E13">
        <w:rPr>
          <w:b/>
          <w:bCs/>
        </w:rPr>
        <w:t xml:space="preserve"> para microcréditos rurales</w:t>
      </w:r>
    </w:p>
    <w:p w14:paraId="6A3F7F15" w14:textId="77777777" w:rsidR="00EA7E13" w:rsidRPr="00EA7E13" w:rsidRDefault="00EA7E13" w:rsidP="00BB5A56">
      <w:pPr>
        <w:numPr>
          <w:ilvl w:val="0"/>
          <w:numId w:val="86"/>
        </w:numPr>
        <w:jc w:val="left"/>
      </w:pPr>
      <w:r w:rsidRPr="00EA7E13">
        <w:rPr>
          <w:b/>
          <w:bCs/>
        </w:rPr>
        <w:t>Fortalezas:</w:t>
      </w:r>
      <w:r w:rsidRPr="00EA7E13">
        <w:t xml:space="preserve"> modelo de </w:t>
      </w:r>
      <w:proofErr w:type="spellStart"/>
      <w:r w:rsidRPr="00EA7E13">
        <w:t>scoring</w:t>
      </w:r>
      <w:proofErr w:type="spellEnd"/>
      <w:r w:rsidRPr="00EA7E13">
        <w:t xml:space="preserve"> alternativo, alianzas con cooperativas.</w:t>
      </w:r>
    </w:p>
    <w:p w14:paraId="20FB3E58" w14:textId="77777777" w:rsidR="00EA7E13" w:rsidRPr="00EA7E13" w:rsidRDefault="00EA7E13" w:rsidP="00BB5A56">
      <w:pPr>
        <w:numPr>
          <w:ilvl w:val="0"/>
          <w:numId w:val="86"/>
        </w:numPr>
        <w:jc w:val="left"/>
        <w:rPr>
          <w:lang w:val="en-US"/>
        </w:rPr>
      </w:pPr>
      <w:proofErr w:type="spellStart"/>
      <w:r w:rsidRPr="00EA7E13">
        <w:rPr>
          <w:b/>
          <w:bCs/>
          <w:lang w:val="en-US"/>
        </w:rPr>
        <w:t>Debilidades</w:t>
      </w:r>
      <w:proofErr w:type="spellEnd"/>
      <w:r w:rsidRPr="00EA7E13">
        <w:rPr>
          <w:b/>
          <w:bCs/>
          <w:lang w:val="en-US"/>
        </w:rPr>
        <w:t>:</w:t>
      </w:r>
      <w:r w:rsidRPr="00EA7E13">
        <w:rPr>
          <w:lang w:val="en-US"/>
        </w:rPr>
        <w:t xml:space="preserve"> </w:t>
      </w:r>
      <w:proofErr w:type="spellStart"/>
      <w:r w:rsidRPr="00EA7E13">
        <w:rPr>
          <w:lang w:val="en-US"/>
        </w:rPr>
        <w:t>regulaciones</w:t>
      </w:r>
      <w:proofErr w:type="spellEnd"/>
      <w:r w:rsidRPr="00EA7E13">
        <w:rPr>
          <w:lang w:val="en-US"/>
        </w:rPr>
        <w:t xml:space="preserve"> KYC </w:t>
      </w:r>
      <w:proofErr w:type="spellStart"/>
      <w:r w:rsidRPr="00EA7E13">
        <w:rPr>
          <w:lang w:val="en-US"/>
        </w:rPr>
        <w:t>costosas</w:t>
      </w:r>
      <w:proofErr w:type="spellEnd"/>
      <w:r w:rsidRPr="00EA7E13">
        <w:rPr>
          <w:lang w:val="en-US"/>
        </w:rPr>
        <w:t>.</w:t>
      </w:r>
    </w:p>
    <w:p w14:paraId="61937728" w14:textId="77777777" w:rsidR="00EA7E13" w:rsidRPr="00EA7E13" w:rsidRDefault="00EA7E13" w:rsidP="00BB5A56">
      <w:pPr>
        <w:numPr>
          <w:ilvl w:val="0"/>
          <w:numId w:val="86"/>
        </w:numPr>
        <w:jc w:val="left"/>
      </w:pPr>
      <w:r w:rsidRPr="00EA7E13">
        <w:rPr>
          <w:b/>
          <w:bCs/>
        </w:rPr>
        <w:t>Oportunidades:</w:t>
      </w:r>
      <w:r w:rsidRPr="00EA7E13">
        <w:t xml:space="preserve"> demanda de inclusión financiera.</w:t>
      </w:r>
    </w:p>
    <w:p w14:paraId="714F146B" w14:textId="77777777" w:rsidR="00EA7E13" w:rsidRPr="00EA7E13" w:rsidRDefault="00EA7E13" w:rsidP="00BB5A56">
      <w:pPr>
        <w:numPr>
          <w:ilvl w:val="0"/>
          <w:numId w:val="86"/>
        </w:numPr>
        <w:jc w:val="left"/>
      </w:pPr>
      <w:r w:rsidRPr="00EA7E13">
        <w:rPr>
          <w:b/>
          <w:bCs/>
        </w:rPr>
        <w:lastRenderedPageBreak/>
        <w:t>Amenazas:</w:t>
      </w:r>
      <w:r w:rsidRPr="00EA7E13">
        <w:t xml:space="preserve"> regulación financiera cambiante.</w:t>
      </w:r>
      <w:r w:rsidRPr="00EA7E13">
        <w:br/>
      </w:r>
      <w:r w:rsidRPr="00EA7E13">
        <w:rPr>
          <w:b/>
          <w:bCs/>
        </w:rPr>
        <w:t>Estrategia recomendada:</w:t>
      </w:r>
      <w:r w:rsidRPr="00EA7E13">
        <w:t xml:space="preserve"> SO/ST mezcla: validar modelo con cooperativas y negociar </w:t>
      </w:r>
      <w:proofErr w:type="spellStart"/>
      <w:r w:rsidRPr="00EA7E13">
        <w:t>sandbox</w:t>
      </w:r>
      <w:proofErr w:type="spellEnd"/>
      <w:r w:rsidRPr="00EA7E13">
        <w:t xml:space="preserve"> regulatorio; paralelamente, asegurar mitigaciones legales.</w:t>
      </w:r>
    </w:p>
    <w:p w14:paraId="01CF3361" w14:textId="5E7A0F58" w:rsidR="00EA7E13" w:rsidRPr="00AA042F" w:rsidRDefault="00EA7E13" w:rsidP="00EA7E13"/>
    <w:p w14:paraId="6D54374B" w14:textId="497D4B94" w:rsidR="00EA7E13" w:rsidRPr="00EA7E13" w:rsidRDefault="00EA7E13" w:rsidP="00705203">
      <w:pPr>
        <w:tabs>
          <w:tab w:val="num" w:pos="720"/>
        </w:tabs>
        <w:jc w:val="left"/>
      </w:pPr>
      <w:r w:rsidRPr="00EA7E13">
        <w:rPr>
          <w:b/>
          <w:bCs/>
        </w:rPr>
        <w:t>Taller DAFO en 90 minutos (práctica en clase)</w:t>
      </w:r>
    </w:p>
    <w:p w14:paraId="52DA366A" w14:textId="77777777" w:rsidR="00EA7E13" w:rsidRPr="00EA7E13" w:rsidRDefault="00EA7E13" w:rsidP="00BB5A56">
      <w:pPr>
        <w:numPr>
          <w:ilvl w:val="1"/>
          <w:numId w:val="87"/>
        </w:numPr>
        <w:jc w:val="left"/>
      </w:pPr>
      <w:r w:rsidRPr="00EA7E13">
        <w:t>Objetivo: construir DAFO para una idea TIC local.</w:t>
      </w:r>
    </w:p>
    <w:p w14:paraId="18666D15" w14:textId="77777777" w:rsidR="00EA7E13" w:rsidRPr="00EA7E13" w:rsidRDefault="00EA7E13" w:rsidP="00BB5A56">
      <w:pPr>
        <w:numPr>
          <w:ilvl w:val="1"/>
          <w:numId w:val="87"/>
        </w:numPr>
        <w:jc w:val="left"/>
      </w:pPr>
      <w:r w:rsidRPr="00EA7E13">
        <w:t>Método: grupos de 4; 40 min recolección + priorización; 30 min TOWS; 20 min exposición.</w:t>
      </w:r>
    </w:p>
    <w:p w14:paraId="2C7379AD" w14:textId="77777777" w:rsidR="00EA7E13" w:rsidRPr="00EA7E13" w:rsidRDefault="00EA7E13" w:rsidP="00BB5A56">
      <w:pPr>
        <w:numPr>
          <w:ilvl w:val="1"/>
          <w:numId w:val="87"/>
        </w:numPr>
        <w:jc w:val="left"/>
      </w:pPr>
      <w:r w:rsidRPr="00EA7E13">
        <w:t>Entregable: DAFO (</w:t>
      </w:r>
      <w:proofErr w:type="spellStart"/>
      <w:r w:rsidRPr="00EA7E13">
        <w:t>máx</w:t>
      </w:r>
      <w:proofErr w:type="spellEnd"/>
      <w:r w:rsidRPr="00EA7E13">
        <w:t xml:space="preserve"> 4 ítems por cuadrante) + 3 estrategias prioritarias con </w:t>
      </w:r>
      <w:proofErr w:type="spellStart"/>
      <w:r w:rsidRPr="00EA7E13">
        <w:t>KPIs</w:t>
      </w:r>
      <w:proofErr w:type="spellEnd"/>
      <w:r w:rsidRPr="00EA7E13">
        <w:t>.</w:t>
      </w:r>
    </w:p>
    <w:p w14:paraId="650F9A6B" w14:textId="77777777" w:rsidR="00EA7E13" w:rsidRPr="00EA7E13" w:rsidRDefault="00EA7E13" w:rsidP="00BB5A56">
      <w:pPr>
        <w:numPr>
          <w:ilvl w:val="0"/>
          <w:numId w:val="87"/>
        </w:numPr>
        <w:jc w:val="left"/>
        <w:rPr>
          <w:lang w:val="en-US"/>
        </w:rPr>
      </w:pPr>
      <w:proofErr w:type="spellStart"/>
      <w:r w:rsidRPr="00EA7E13">
        <w:rPr>
          <w:b/>
          <w:bCs/>
          <w:lang w:val="en-US"/>
        </w:rPr>
        <w:t>Ejercicio</w:t>
      </w:r>
      <w:proofErr w:type="spellEnd"/>
      <w:r w:rsidRPr="00EA7E13">
        <w:rPr>
          <w:b/>
          <w:bCs/>
          <w:lang w:val="en-US"/>
        </w:rPr>
        <w:t xml:space="preserve"> </w:t>
      </w:r>
      <w:proofErr w:type="spellStart"/>
      <w:r w:rsidRPr="00EA7E13">
        <w:rPr>
          <w:b/>
          <w:bCs/>
          <w:lang w:val="en-US"/>
        </w:rPr>
        <w:t>cuantitativo</w:t>
      </w:r>
      <w:proofErr w:type="spellEnd"/>
      <w:r w:rsidRPr="00EA7E13">
        <w:rPr>
          <w:b/>
          <w:bCs/>
          <w:lang w:val="en-US"/>
        </w:rPr>
        <w:t xml:space="preserve"> (</w:t>
      </w:r>
      <w:proofErr w:type="spellStart"/>
      <w:r w:rsidRPr="00EA7E13">
        <w:rPr>
          <w:b/>
          <w:bCs/>
          <w:lang w:val="en-US"/>
        </w:rPr>
        <w:t>laboratorio</w:t>
      </w:r>
      <w:proofErr w:type="spellEnd"/>
      <w:r w:rsidRPr="00EA7E13">
        <w:rPr>
          <w:b/>
          <w:bCs/>
          <w:lang w:val="en-US"/>
        </w:rPr>
        <w:t>)</w:t>
      </w:r>
    </w:p>
    <w:p w14:paraId="22A3DA08" w14:textId="77777777" w:rsidR="00EA7E13" w:rsidRPr="00EA7E13" w:rsidRDefault="00EA7E13" w:rsidP="00BB5A56">
      <w:pPr>
        <w:numPr>
          <w:ilvl w:val="1"/>
          <w:numId w:val="87"/>
        </w:numPr>
        <w:jc w:val="left"/>
      </w:pPr>
      <w:r w:rsidRPr="00EA7E13">
        <w:t>Usar la plantilla de ponderación vista en sección 5. Los estudiantes justifican pesos y calificaciones con evidencia.</w:t>
      </w:r>
    </w:p>
    <w:p w14:paraId="02F0329C" w14:textId="77777777" w:rsidR="00EA7E13" w:rsidRPr="00EA7E13" w:rsidRDefault="00EA7E13" w:rsidP="00BB5A56">
      <w:pPr>
        <w:numPr>
          <w:ilvl w:val="1"/>
          <w:numId w:val="87"/>
        </w:numPr>
        <w:jc w:val="left"/>
      </w:pPr>
      <w:r w:rsidRPr="00EA7E13">
        <w:t>Entregable: tabla IFAS / EFAS (interno/externo) con cálculos y conclusión.</w:t>
      </w:r>
    </w:p>
    <w:p w14:paraId="53D24C02" w14:textId="77777777" w:rsidR="00EA7E13" w:rsidRPr="00EA7E13" w:rsidRDefault="00EA7E13" w:rsidP="00BB5A56">
      <w:pPr>
        <w:numPr>
          <w:ilvl w:val="0"/>
          <w:numId w:val="87"/>
        </w:numPr>
        <w:jc w:val="left"/>
        <w:rPr>
          <w:lang w:val="en-US"/>
        </w:rPr>
      </w:pPr>
      <w:proofErr w:type="spellStart"/>
      <w:r w:rsidRPr="00EA7E13">
        <w:rPr>
          <w:b/>
          <w:bCs/>
          <w:lang w:val="en-US"/>
        </w:rPr>
        <w:t>Simulación</w:t>
      </w:r>
      <w:proofErr w:type="spellEnd"/>
      <w:r w:rsidRPr="00EA7E13">
        <w:rPr>
          <w:b/>
          <w:bCs/>
          <w:lang w:val="en-US"/>
        </w:rPr>
        <w:t xml:space="preserve"> de </w:t>
      </w:r>
      <w:proofErr w:type="spellStart"/>
      <w:r w:rsidRPr="00EA7E13">
        <w:rPr>
          <w:b/>
          <w:bCs/>
          <w:lang w:val="en-US"/>
        </w:rPr>
        <w:t>toma</w:t>
      </w:r>
      <w:proofErr w:type="spellEnd"/>
      <w:r w:rsidRPr="00EA7E13">
        <w:rPr>
          <w:b/>
          <w:bCs/>
          <w:lang w:val="en-US"/>
        </w:rPr>
        <w:t xml:space="preserve"> de </w:t>
      </w:r>
      <w:proofErr w:type="spellStart"/>
      <w:r w:rsidRPr="00EA7E13">
        <w:rPr>
          <w:b/>
          <w:bCs/>
          <w:lang w:val="en-US"/>
        </w:rPr>
        <w:t>decisiones</w:t>
      </w:r>
      <w:proofErr w:type="spellEnd"/>
    </w:p>
    <w:p w14:paraId="45BAD18E" w14:textId="77777777" w:rsidR="00EA7E13" w:rsidRPr="00EA7E13" w:rsidRDefault="00EA7E13" w:rsidP="00BB5A56">
      <w:pPr>
        <w:numPr>
          <w:ilvl w:val="1"/>
          <w:numId w:val="87"/>
        </w:numPr>
        <w:jc w:val="left"/>
        <w:rPr>
          <w:lang w:val="en-US"/>
        </w:rPr>
      </w:pPr>
      <w:r w:rsidRPr="00EA7E13">
        <w:t xml:space="preserve">Presenta dos escenarios externos (fuerte entrada de competidor vs. apertura de fondos internacionales). </w:t>
      </w:r>
      <w:r w:rsidRPr="00EA7E13">
        <w:rPr>
          <w:lang w:val="en-US"/>
        </w:rPr>
        <w:t xml:space="preserve">Cada </w:t>
      </w:r>
      <w:proofErr w:type="spellStart"/>
      <w:r w:rsidRPr="00EA7E13">
        <w:rPr>
          <w:lang w:val="en-US"/>
        </w:rPr>
        <w:t>grupo</w:t>
      </w:r>
      <w:proofErr w:type="spellEnd"/>
      <w:r w:rsidRPr="00EA7E13">
        <w:rPr>
          <w:lang w:val="en-US"/>
        </w:rPr>
        <w:t xml:space="preserve"> </w:t>
      </w:r>
      <w:proofErr w:type="spellStart"/>
      <w:r w:rsidRPr="00EA7E13">
        <w:rPr>
          <w:lang w:val="en-US"/>
        </w:rPr>
        <w:t>debe</w:t>
      </w:r>
      <w:proofErr w:type="spellEnd"/>
      <w:r w:rsidRPr="00EA7E13">
        <w:rPr>
          <w:lang w:val="en-US"/>
        </w:rPr>
        <w:t xml:space="preserve"> re-</w:t>
      </w:r>
      <w:proofErr w:type="spellStart"/>
      <w:r w:rsidRPr="00EA7E13">
        <w:rPr>
          <w:lang w:val="en-US"/>
        </w:rPr>
        <w:t>priorizar</w:t>
      </w:r>
      <w:proofErr w:type="spellEnd"/>
      <w:r w:rsidRPr="00EA7E13">
        <w:rPr>
          <w:lang w:val="en-US"/>
        </w:rPr>
        <w:t xml:space="preserve"> su roadmap y </w:t>
      </w:r>
      <w:proofErr w:type="spellStart"/>
      <w:r w:rsidRPr="00EA7E13">
        <w:rPr>
          <w:lang w:val="en-US"/>
        </w:rPr>
        <w:t>justificar</w:t>
      </w:r>
      <w:proofErr w:type="spellEnd"/>
      <w:r w:rsidRPr="00EA7E13">
        <w:rPr>
          <w:lang w:val="en-US"/>
        </w:rPr>
        <w:t>.</w:t>
      </w:r>
    </w:p>
    <w:p w14:paraId="2B06037D" w14:textId="77777777" w:rsidR="00EA7E13" w:rsidRPr="00EA7E13" w:rsidRDefault="00EA7E13" w:rsidP="00BB5A56">
      <w:pPr>
        <w:numPr>
          <w:ilvl w:val="0"/>
          <w:numId w:val="87"/>
        </w:numPr>
        <w:jc w:val="left"/>
        <w:rPr>
          <w:lang w:val="en-US"/>
        </w:rPr>
      </w:pPr>
      <w:r w:rsidRPr="00EA7E13">
        <w:rPr>
          <w:b/>
          <w:bCs/>
          <w:lang w:val="en-US"/>
        </w:rPr>
        <w:t xml:space="preserve">Trabajo final (4–6 </w:t>
      </w:r>
      <w:proofErr w:type="spellStart"/>
      <w:r w:rsidRPr="00EA7E13">
        <w:rPr>
          <w:b/>
          <w:bCs/>
          <w:lang w:val="en-US"/>
        </w:rPr>
        <w:t>semanas</w:t>
      </w:r>
      <w:proofErr w:type="spellEnd"/>
      <w:r w:rsidRPr="00EA7E13">
        <w:rPr>
          <w:b/>
          <w:bCs/>
          <w:lang w:val="en-US"/>
        </w:rPr>
        <w:t>)</w:t>
      </w:r>
    </w:p>
    <w:p w14:paraId="1666F56C" w14:textId="3ED26933" w:rsidR="00EA7E13" w:rsidRPr="00AA042F" w:rsidRDefault="00EA7E13" w:rsidP="00BB5A56">
      <w:pPr>
        <w:numPr>
          <w:ilvl w:val="1"/>
          <w:numId w:val="87"/>
        </w:numPr>
        <w:jc w:val="left"/>
      </w:pPr>
      <w:r w:rsidRPr="00EA7E13">
        <w:t xml:space="preserve">DAFO + TOWS + hoja de ruta con 3 pilotos y </w:t>
      </w:r>
      <w:proofErr w:type="spellStart"/>
      <w:r w:rsidRPr="00EA7E13">
        <w:t>dashboard</w:t>
      </w:r>
      <w:proofErr w:type="spellEnd"/>
      <w:r w:rsidRPr="00EA7E13">
        <w:t xml:space="preserve"> de </w:t>
      </w:r>
      <w:proofErr w:type="spellStart"/>
      <w:r w:rsidRPr="00EA7E13">
        <w:t>KPIs</w:t>
      </w:r>
      <w:proofErr w:type="spellEnd"/>
      <w:r w:rsidRPr="00EA7E13">
        <w:t xml:space="preserve"> (puede ser simulado). </w:t>
      </w:r>
    </w:p>
    <w:p w14:paraId="7F83ED19" w14:textId="77777777" w:rsidR="00705203" w:rsidRPr="00AA042F" w:rsidRDefault="00705203" w:rsidP="00705203">
      <w:pPr>
        <w:jc w:val="left"/>
      </w:pPr>
    </w:p>
    <w:p w14:paraId="1FFA5DEF" w14:textId="77777777" w:rsidR="00705203" w:rsidRPr="00AA042F" w:rsidRDefault="00705203" w:rsidP="00EA7E13"/>
    <w:p w14:paraId="06DC7A02" w14:textId="77777777" w:rsidR="00705203" w:rsidRPr="00AA042F" w:rsidRDefault="00705203" w:rsidP="00EA7E13"/>
    <w:p w14:paraId="0B2C6FE1" w14:textId="77777777" w:rsidR="00705203" w:rsidRPr="00AA042F" w:rsidRDefault="00705203" w:rsidP="00EA7E13"/>
    <w:p w14:paraId="48C5EC8F" w14:textId="77CEE3C3" w:rsidR="00EA7E13" w:rsidRPr="00AA042F" w:rsidRDefault="00EA7E13" w:rsidP="00EA7E13"/>
    <w:p w14:paraId="6C10F4CD" w14:textId="7E28F3FE" w:rsidR="00EA7E13" w:rsidRPr="00EA7E13" w:rsidRDefault="00EA7E13" w:rsidP="00EA7E13">
      <w:pPr>
        <w:rPr>
          <w:b/>
          <w:bCs/>
        </w:rPr>
      </w:pPr>
      <w:r w:rsidRPr="00EA7E13">
        <w:rPr>
          <w:b/>
          <w:bCs/>
        </w:rPr>
        <w:lastRenderedPageBreak/>
        <w:t>Herramientas y plantillas recomendadas (software)</w:t>
      </w:r>
    </w:p>
    <w:p w14:paraId="618C47EB" w14:textId="77777777" w:rsidR="00EA7E13" w:rsidRPr="00EA7E13" w:rsidRDefault="00EA7E13" w:rsidP="00BB5A56">
      <w:pPr>
        <w:numPr>
          <w:ilvl w:val="0"/>
          <w:numId w:val="88"/>
        </w:numPr>
      </w:pPr>
      <w:r w:rsidRPr="00EA7E13">
        <w:rPr>
          <w:b/>
          <w:bCs/>
        </w:rPr>
        <w:t xml:space="preserve">Miro / Mural / </w:t>
      </w:r>
      <w:proofErr w:type="spellStart"/>
      <w:r w:rsidRPr="00EA7E13">
        <w:rPr>
          <w:b/>
          <w:bCs/>
        </w:rPr>
        <w:t>FigJam</w:t>
      </w:r>
      <w:proofErr w:type="spellEnd"/>
      <w:r w:rsidRPr="00EA7E13">
        <w:rPr>
          <w:b/>
          <w:bCs/>
        </w:rPr>
        <w:t>:</w:t>
      </w:r>
      <w:r w:rsidRPr="00EA7E13">
        <w:t xml:space="preserve"> plantillas colaborativas para DAFO y TOWS (ideal para taller).</w:t>
      </w:r>
    </w:p>
    <w:p w14:paraId="5DAFEE7E" w14:textId="77777777" w:rsidR="00EA7E13" w:rsidRPr="00EA7E13" w:rsidRDefault="00EA7E13" w:rsidP="00BB5A56">
      <w:pPr>
        <w:numPr>
          <w:ilvl w:val="0"/>
          <w:numId w:val="88"/>
        </w:numPr>
        <w:rPr>
          <w:lang w:val="en-US"/>
        </w:rPr>
      </w:pPr>
      <w:r w:rsidRPr="00EA7E13">
        <w:rPr>
          <w:b/>
          <w:bCs/>
          <w:lang w:val="en-US"/>
        </w:rPr>
        <w:t>Google Sheets / Excel:</w:t>
      </w:r>
      <w:r w:rsidRPr="00EA7E13">
        <w:rPr>
          <w:lang w:val="en-US"/>
        </w:rPr>
        <w:t xml:space="preserve"> </w:t>
      </w:r>
      <w:proofErr w:type="spellStart"/>
      <w:r w:rsidRPr="00EA7E13">
        <w:rPr>
          <w:lang w:val="en-US"/>
        </w:rPr>
        <w:t>plantillas</w:t>
      </w:r>
      <w:proofErr w:type="spellEnd"/>
      <w:r w:rsidRPr="00EA7E13">
        <w:rPr>
          <w:lang w:val="en-US"/>
        </w:rPr>
        <w:t xml:space="preserve"> IFAS (Internal Factors Analysis Summary) y EFAS (External Factors Analysis Summary) para la </w:t>
      </w:r>
      <w:proofErr w:type="spellStart"/>
      <w:r w:rsidRPr="00EA7E13">
        <w:rPr>
          <w:lang w:val="en-US"/>
        </w:rPr>
        <w:t>ponderación</w:t>
      </w:r>
      <w:proofErr w:type="spellEnd"/>
      <w:r w:rsidRPr="00EA7E13">
        <w:rPr>
          <w:lang w:val="en-US"/>
        </w:rPr>
        <w:t xml:space="preserve"> </w:t>
      </w:r>
      <w:proofErr w:type="spellStart"/>
      <w:r w:rsidRPr="00EA7E13">
        <w:rPr>
          <w:lang w:val="en-US"/>
        </w:rPr>
        <w:t>cuantitativa</w:t>
      </w:r>
      <w:proofErr w:type="spellEnd"/>
      <w:r w:rsidRPr="00EA7E13">
        <w:rPr>
          <w:lang w:val="en-US"/>
        </w:rPr>
        <w:t>.</w:t>
      </w:r>
    </w:p>
    <w:p w14:paraId="415D35BC" w14:textId="77777777" w:rsidR="00EA7E13" w:rsidRPr="00EA7E13" w:rsidRDefault="00EA7E13" w:rsidP="00BB5A56">
      <w:pPr>
        <w:numPr>
          <w:ilvl w:val="0"/>
          <w:numId w:val="88"/>
        </w:numPr>
      </w:pPr>
      <w:r w:rsidRPr="00EA7E13">
        <w:rPr>
          <w:b/>
          <w:bCs/>
        </w:rPr>
        <w:t xml:space="preserve">draw.io (diagrams.net) / </w:t>
      </w:r>
      <w:proofErr w:type="spellStart"/>
      <w:r w:rsidRPr="00EA7E13">
        <w:rPr>
          <w:b/>
          <w:bCs/>
        </w:rPr>
        <w:t>Lucidchart</w:t>
      </w:r>
      <w:proofErr w:type="spellEnd"/>
      <w:r w:rsidRPr="00EA7E13">
        <w:rPr>
          <w:b/>
          <w:bCs/>
        </w:rPr>
        <w:t>:</w:t>
      </w:r>
      <w:r w:rsidRPr="00EA7E13">
        <w:t xml:space="preserve"> para mapas de ecosistema y </w:t>
      </w:r>
      <w:proofErr w:type="spellStart"/>
      <w:r w:rsidRPr="00EA7E13">
        <w:t>value</w:t>
      </w:r>
      <w:proofErr w:type="spellEnd"/>
      <w:r w:rsidRPr="00EA7E13">
        <w:t xml:space="preserve"> </w:t>
      </w:r>
      <w:proofErr w:type="spellStart"/>
      <w:r w:rsidRPr="00EA7E13">
        <w:t>chains</w:t>
      </w:r>
      <w:proofErr w:type="spellEnd"/>
      <w:r w:rsidRPr="00EA7E13">
        <w:t>.</w:t>
      </w:r>
    </w:p>
    <w:p w14:paraId="2FE33E98" w14:textId="77777777" w:rsidR="00EA7E13" w:rsidRPr="00EA7E13" w:rsidRDefault="00EA7E13" w:rsidP="00BB5A56">
      <w:pPr>
        <w:numPr>
          <w:ilvl w:val="0"/>
          <w:numId w:val="88"/>
        </w:numPr>
        <w:rPr>
          <w:lang w:val="en-US"/>
        </w:rPr>
      </w:pPr>
      <w:r w:rsidRPr="00EA7E13">
        <w:rPr>
          <w:b/>
          <w:bCs/>
          <w:lang w:val="en-US"/>
        </w:rPr>
        <w:t xml:space="preserve">Power BI / </w:t>
      </w:r>
      <w:proofErr w:type="spellStart"/>
      <w:r w:rsidRPr="00EA7E13">
        <w:rPr>
          <w:b/>
          <w:bCs/>
          <w:lang w:val="en-US"/>
        </w:rPr>
        <w:t>Metabase</w:t>
      </w:r>
      <w:proofErr w:type="spellEnd"/>
      <w:r w:rsidRPr="00EA7E13">
        <w:rPr>
          <w:b/>
          <w:bCs/>
          <w:lang w:val="en-US"/>
        </w:rPr>
        <w:t xml:space="preserve"> / Google Data Studio:</w:t>
      </w:r>
      <w:r w:rsidRPr="00EA7E13">
        <w:rPr>
          <w:lang w:val="en-US"/>
        </w:rPr>
        <w:t xml:space="preserve"> dashboards para KPIs </w:t>
      </w:r>
      <w:proofErr w:type="spellStart"/>
      <w:r w:rsidRPr="00EA7E13">
        <w:rPr>
          <w:lang w:val="en-US"/>
        </w:rPr>
        <w:t>resultantes</w:t>
      </w:r>
      <w:proofErr w:type="spellEnd"/>
      <w:r w:rsidRPr="00EA7E13">
        <w:rPr>
          <w:lang w:val="en-US"/>
        </w:rPr>
        <w:t>.</w:t>
      </w:r>
    </w:p>
    <w:p w14:paraId="3BE52A21" w14:textId="77777777" w:rsidR="00EA7E13" w:rsidRPr="00EA7E13" w:rsidRDefault="00EA7E13" w:rsidP="00BB5A56">
      <w:pPr>
        <w:numPr>
          <w:ilvl w:val="0"/>
          <w:numId w:val="88"/>
        </w:numPr>
      </w:pPr>
      <w:proofErr w:type="spellStart"/>
      <w:r w:rsidRPr="00EA7E13">
        <w:rPr>
          <w:b/>
          <w:bCs/>
        </w:rPr>
        <w:t>KoBoToolbox</w:t>
      </w:r>
      <w:proofErr w:type="spellEnd"/>
      <w:r w:rsidRPr="00EA7E13">
        <w:rPr>
          <w:b/>
          <w:bCs/>
        </w:rPr>
        <w:t xml:space="preserve"> / ODK / Google </w:t>
      </w:r>
      <w:proofErr w:type="spellStart"/>
      <w:r w:rsidRPr="00EA7E13">
        <w:rPr>
          <w:b/>
          <w:bCs/>
        </w:rPr>
        <w:t>Forms</w:t>
      </w:r>
      <w:proofErr w:type="spellEnd"/>
      <w:r w:rsidRPr="00EA7E13">
        <w:rPr>
          <w:b/>
          <w:bCs/>
        </w:rPr>
        <w:t>:</w:t>
      </w:r>
      <w:r w:rsidRPr="00EA7E13">
        <w:t xml:space="preserve"> recolección de evidencia primaria (encuestas con cooperativas/usuarios).</w:t>
      </w:r>
    </w:p>
    <w:p w14:paraId="618E16D1" w14:textId="77777777" w:rsidR="00EA7E13" w:rsidRPr="00EA7E13" w:rsidRDefault="00EA7E13" w:rsidP="00BB5A56">
      <w:pPr>
        <w:numPr>
          <w:ilvl w:val="0"/>
          <w:numId w:val="88"/>
        </w:numPr>
      </w:pPr>
      <w:r w:rsidRPr="00EA7E13">
        <w:rPr>
          <w:b/>
          <w:bCs/>
        </w:rPr>
        <w:t>R / Python (pandas)</w:t>
      </w:r>
      <w:r w:rsidRPr="00EA7E13">
        <w:t>: automatizar análisis de sensibilidad y generar gráficos para justificar ponderaciones.</w:t>
      </w:r>
    </w:p>
    <w:p w14:paraId="230E402C" w14:textId="77777777" w:rsidR="00EA7E13" w:rsidRPr="00EA7E13" w:rsidRDefault="00EA7E13" w:rsidP="00BB5A56">
      <w:pPr>
        <w:numPr>
          <w:ilvl w:val="0"/>
          <w:numId w:val="88"/>
        </w:numPr>
      </w:pPr>
      <w:r w:rsidRPr="00EA7E13">
        <w:rPr>
          <w:b/>
          <w:bCs/>
        </w:rPr>
        <w:t>Plantilla entregable (recomendación docente):</w:t>
      </w:r>
      <w:r w:rsidRPr="00EA7E13">
        <w:t xml:space="preserve"> un Google </w:t>
      </w:r>
      <w:proofErr w:type="spellStart"/>
      <w:r w:rsidRPr="00EA7E13">
        <w:t>Sheet</w:t>
      </w:r>
      <w:proofErr w:type="spellEnd"/>
      <w:r w:rsidRPr="00EA7E13">
        <w:t xml:space="preserve"> con hojas: DAFO cualitativo, IFAS, EFAS, cálculo automático, matriz TOWS y matriz impacto/factibilidad.</w:t>
      </w:r>
    </w:p>
    <w:p w14:paraId="74C08F34" w14:textId="4991C211" w:rsidR="00EA7E13" w:rsidRPr="00AA042F" w:rsidRDefault="00EA7E13" w:rsidP="00EA7E13"/>
    <w:p w14:paraId="259FCBD5" w14:textId="77777777" w:rsidR="00705203" w:rsidRPr="00AA042F" w:rsidRDefault="00705203" w:rsidP="00EA7E13"/>
    <w:p w14:paraId="129C8731" w14:textId="77777777" w:rsidR="00705203" w:rsidRPr="00AA042F" w:rsidRDefault="00705203" w:rsidP="00EA7E13"/>
    <w:p w14:paraId="4F6D40A8" w14:textId="77777777" w:rsidR="00705203" w:rsidRPr="00AA042F" w:rsidRDefault="00705203" w:rsidP="00EA7E13"/>
    <w:p w14:paraId="61992E4E" w14:textId="77777777" w:rsidR="00705203" w:rsidRPr="00AA042F" w:rsidRDefault="00705203" w:rsidP="00EA7E13"/>
    <w:p w14:paraId="21AF1048" w14:textId="77777777" w:rsidR="00705203" w:rsidRPr="00AA042F" w:rsidRDefault="00705203" w:rsidP="00EA7E13"/>
    <w:p w14:paraId="11AA0414" w14:textId="77777777" w:rsidR="00705203" w:rsidRPr="00AA042F" w:rsidRDefault="00705203" w:rsidP="00EA7E13"/>
    <w:p w14:paraId="22ABE4DB" w14:textId="77777777" w:rsidR="00705203" w:rsidRPr="00AA042F" w:rsidRDefault="00705203" w:rsidP="00EA7E13"/>
    <w:p w14:paraId="791DFA3F" w14:textId="77777777" w:rsidR="00705203" w:rsidRPr="00AA042F" w:rsidRDefault="00705203" w:rsidP="00EA7E13"/>
    <w:p w14:paraId="0899C9C7" w14:textId="77777777" w:rsidR="00705203" w:rsidRPr="00AA042F" w:rsidRDefault="00705203" w:rsidP="00EA7E13"/>
    <w:p w14:paraId="0933E81D" w14:textId="77777777" w:rsidR="00705203" w:rsidRPr="00AA042F" w:rsidRDefault="00705203" w:rsidP="00EA7E13"/>
    <w:p w14:paraId="1E06D222" w14:textId="77777777" w:rsidR="00705203" w:rsidRPr="00AA042F" w:rsidRDefault="00705203" w:rsidP="00EA7E13"/>
    <w:p w14:paraId="1A42B913" w14:textId="34D80792" w:rsidR="00EA7E13" w:rsidRPr="00EA7E13" w:rsidRDefault="00EA7E13" w:rsidP="00EA7E13">
      <w:pPr>
        <w:rPr>
          <w:b/>
          <w:bCs/>
        </w:rPr>
      </w:pPr>
      <w:r w:rsidRPr="00EA7E13">
        <w:rPr>
          <w:b/>
          <w:bCs/>
        </w:rPr>
        <w:lastRenderedPageBreak/>
        <w:t xml:space="preserve">Autoevaluación </w:t>
      </w:r>
    </w:p>
    <w:p w14:paraId="2A0DCF0B" w14:textId="77777777" w:rsidR="00EA7E13" w:rsidRPr="00EA7E13" w:rsidRDefault="00EA7E13" w:rsidP="00BB5A56">
      <w:pPr>
        <w:numPr>
          <w:ilvl w:val="0"/>
          <w:numId w:val="89"/>
        </w:numPr>
      </w:pPr>
      <w:r w:rsidRPr="00EA7E13">
        <w:t>Define con tus palabras la diferencia entre Fortalezas y Oportunidades.</w:t>
      </w:r>
    </w:p>
    <w:p w14:paraId="6ECCB47B" w14:textId="77777777" w:rsidR="00EA7E13" w:rsidRPr="00EA7E13" w:rsidRDefault="00EA7E13" w:rsidP="00BB5A56">
      <w:pPr>
        <w:numPr>
          <w:ilvl w:val="0"/>
          <w:numId w:val="89"/>
        </w:numPr>
        <w:rPr>
          <w:lang w:val="en-US"/>
        </w:rPr>
      </w:pPr>
      <w:r w:rsidRPr="00EA7E13">
        <w:t xml:space="preserve">¿Por qué es importante justificar con evidencia cada ítem del DAFO? </w:t>
      </w:r>
      <w:r w:rsidRPr="00EA7E13">
        <w:rPr>
          <w:lang w:val="en-US"/>
        </w:rPr>
        <w:t xml:space="preserve">Da dos </w:t>
      </w:r>
      <w:proofErr w:type="spellStart"/>
      <w:r w:rsidRPr="00EA7E13">
        <w:rPr>
          <w:lang w:val="en-US"/>
        </w:rPr>
        <w:t>razones</w:t>
      </w:r>
      <w:proofErr w:type="spellEnd"/>
      <w:r w:rsidRPr="00EA7E13">
        <w:rPr>
          <w:lang w:val="en-US"/>
        </w:rPr>
        <w:t>.</w:t>
      </w:r>
    </w:p>
    <w:p w14:paraId="3E34CA92" w14:textId="77777777" w:rsidR="00EA7E13" w:rsidRPr="00EA7E13" w:rsidRDefault="00EA7E13" w:rsidP="00BB5A56">
      <w:pPr>
        <w:numPr>
          <w:ilvl w:val="0"/>
          <w:numId w:val="89"/>
        </w:numPr>
      </w:pPr>
      <w:r w:rsidRPr="00EA7E13">
        <w:t>Explica el propósito de la matriz TOWS y da un ejemplo de una estrategia WO.</w:t>
      </w:r>
    </w:p>
    <w:p w14:paraId="0A4C0E7F" w14:textId="77777777" w:rsidR="00EA7E13" w:rsidRPr="00EA7E13" w:rsidRDefault="00EA7E13" w:rsidP="00BB5A56">
      <w:pPr>
        <w:numPr>
          <w:ilvl w:val="0"/>
          <w:numId w:val="89"/>
        </w:numPr>
      </w:pPr>
      <w:r w:rsidRPr="00EA7E13">
        <w:t>Describe el método de ponderación IFAS/EFAS (pasos esenciales).</w:t>
      </w:r>
    </w:p>
    <w:p w14:paraId="22D4CE3E" w14:textId="5C5B574E" w:rsidR="00EA7E13" w:rsidRPr="00EA7E13" w:rsidRDefault="00705203" w:rsidP="00BB5A56">
      <w:pPr>
        <w:numPr>
          <w:ilvl w:val="0"/>
          <w:numId w:val="89"/>
        </w:numPr>
      </w:pPr>
      <w:r w:rsidRPr="00EA7E13">
        <w:t>¿Cómo convertirías una amenaza (p. ej. entrada de un competidor internacional) en una ventaja competitiva local (estrategia ST)?</w:t>
      </w:r>
    </w:p>
    <w:p w14:paraId="58F8EB87" w14:textId="77777777" w:rsidR="00EA7E13" w:rsidRPr="00EA7E13" w:rsidRDefault="00EA7E13" w:rsidP="00EA7E13">
      <w:pPr>
        <w:rPr>
          <w:color w:val="FFFFFF" w:themeColor="background1"/>
          <w:lang w:val="en-US"/>
        </w:rPr>
      </w:pPr>
      <w:proofErr w:type="spellStart"/>
      <w:r w:rsidRPr="00EA7E13">
        <w:rPr>
          <w:b/>
          <w:bCs/>
          <w:color w:val="FFFFFF" w:themeColor="background1"/>
          <w:lang w:val="en-US"/>
        </w:rPr>
        <w:t>Respuestas</w:t>
      </w:r>
      <w:proofErr w:type="spellEnd"/>
      <w:r w:rsidRPr="00EA7E13">
        <w:rPr>
          <w:b/>
          <w:bCs/>
          <w:color w:val="FFFFFF" w:themeColor="background1"/>
          <w:lang w:val="en-US"/>
        </w:rPr>
        <w:t xml:space="preserve"> </w:t>
      </w:r>
      <w:proofErr w:type="spellStart"/>
      <w:r w:rsidRPr="00EA7E13">
        <w:rPr>
          <w:b/>
          <w:bCs/>
          <w:color w:val="FFFFFF" w:themeColor="background1"/>
          <w:lang w:val="en-US"/>
        </w:rPr>
        <w:t>modelo</w:t>
      </w:r>
      <w:proofErr w:type="spellEnd"/>
      <w:r w:rsidRPr="00EA7E13">
        <w:rPr>
          <w:b/>
          <w:bCs/>
          <w:color w:val="FFFFFF" w:themeColor="background1"/>
          <w:lang w:val="en-US"/>
        </w:rPr>
        <w:t xml:space="preserve"> (</w:t>
      </w:r>
      <w:proofErr w:type="spellStart"/>
      <w:r w:rsidRPr="00EA7E13">
        <w:rPr>
          <w:b/>
          <w:bCs/>
          <w:color w:val="FFFFFF" w:themeColor="background1"/>
          <w:lang w:val="en-US"/>
        </w:rPr>
        <w:t>resumidas</w:t>
      </w:r>
      <w:proofErr w:type="spellEnd"/>
      <w:r w:rsidRPr="00EA7E13">
        <w:rPr>
          <w:b/>
          <w:bCs/>
          <w:color w:val="FFFFFF" w:themeColor="background1"/>
          <w:lang w:val="en-US"/>
        </w:rPr>
        <w:t>):</w:t>
      </w:r>
    </w:p>
    <w:p w14:paraId="60706D10" w14:textId="77777777" w:rsidR="00EA7E13" w:rsidRPr="00EA7E13" w:rsidRDefault="00EA7E13" w:rsidP="00BB5A56">
      <w:pPr>
        <w:numPr>
          <w:ilvl w:val="0"/>
          <w:numId w:val="90"/>
        </w:numPr>
        <w:rPr>
          <w:color w:val="FFFFFF" w:themeColor="background1"/>
        </w:rPr>
      </w:pPr>
      <w:r w:rsidRPr="00EA7E13">
        <w:rPr>
          <w:b/>
          <w:bCs/>
          <w:color w:val="FFFFFF" w:themeColor="background1"/>
        </w:rPr>
        <w:t>Fortalezas</w:t>
      </w:r>
      <w:r w:rsidRPr="00EA7E13">
        <w:rPr>
          <w:color w:val="FFFFFF" w:themeColor="background1"/>
        </w:rPr>
        <w:t xml:space="preserve"> son capacidades y recursos internos que la organización controla; </w:t>
      </w:r>
      <w:r w:rsidRPr="00EA7E13">
        <w:rPr>
          <w:b/>
          <w:bCs/>
          <w:color w:val="FFFFFF" w:themeColor="background1"/>
        </w:rPr>
        <w:t>Oportunidades</w:t>
      </w:r>
      <w:r w:rsidRPr="00EA7E13">
        <w:rPr>
          <w:color w:val="FFFFFF" w:themeColor="background1"/>
        </w:rPr>
        <w:t xml:space="preserve"> son condiciones externas favorables que la organización puede aprovechar.</w:t>
      </w:r>
    </w:p>
    <w:p w14:paraId="5414E28B" w14:textId="77777777" w:rsidR="00EA7E13" w:rsidRPr="00EA7E13" w:rsidRDefault="00EA7E13" w:rsidP="00BB5A56">
      <w:pPr>
        <w:numPr>
          <w:ilvl w:val="0"/>
          <w:numId w:val="90"/>
        </w:numPr>
        <w:rPr>
          <w:color w:val="FFFFFF" w:themeColor="background1"/>
        </w:rPr>
      </w:pPr>
      <w:r w:rsidRPr="00EA7E13">
        <w:rPr>
          <w:color w:val="FFFFFF" w:themeColor="background1"/>
        </w:rPr>
        <w:t xml:space="preserve">a) Evita sesgos y decisiones basadas en intuición; b) Permite priorizar y justificar inversiones ante </w:t>
      </w:r>
      <w:proofErr w:type="spellStart"/>
      <w:r w:rsidRPr="00EA7E13">
        <w:rPr>
          <w:color w:val="FFFFFF" w:themeColor="background1"/>
        </w:rPr>
        <w:t>stakeholders</w:t>
      </w:r>
      <w:proofErr w:type="spellEnd"/>
      <w:r w:rsidRPr="00EA7E13">
        <w:rPr>
          <w:color w:val="FFFFFF" w:themeColor="background1"/>
        </w:rPr>
        <w:t>/inversores.</w:t>
      </w:r>
    </w:p>
    <w:p w14:paraId="4043BF45" w14:textId="77777777" w:rsidR="00EA7E13" w:rsidRPr="00EA7E13" w:rsidRDefault="00EA7E13" w:rsidP="00BB5A56">
      <w:pPr>
        <w:numPr>
          <w:ilvl w:val="0"/>
          <w:numId w:val="90"/>
        </w:numPr>
        <w:rPr>
          <w:color w:val="FFFFFF" w:themeColor="background1"/>
        </w:rPr>
      </w:pPr>
      <w:r w:rsidRPr="00EA7E13">
        <w:rPr>
          <w:color w:val="FFFFFF" w:themeColor="background1"/>
        </w:rPr>
        <w:t>TOWS cruza fuerzas internas y externas para generar estrategias específicas (SO, WO, ST, WT). Ej.: WO = Obtener una subvención (O) para financiar certificaciones que reducen una debilidad (D).</w:t>
      </w:r>
    </w:p>
    <w:p w14:paraId="020D8C91" w14:textId="77777777" w:rsidR="00EA7E13" w:rsidRPr="00EA7E13" w:rsidRDefault="00EA7E13" w:rsidP="00BB5A56">
      <w:pPr>
        <w:numPr>
          <w:ilvl w:val="0"/>
          <w:numId w:val="90"/>
        </w:numPr>
        <w:rPr>
          <w:color w:val="FFFFFF" w:themeColor="background1"/>
        </w:rPr>
      </w:pPr>
      <w:r w:rsidRPr="00EA7E13">
        <w:rPr>
          <w:color w:val="FFFFFF" w:themeColor="background1"/>
        </w:rPr>
        <w:t>Seleccionar ítems, asignar pesos que sumen 1.00 por cuadrante, asignar calificaciones 1–4, calcular puntaje ponderado (peso × calificación) y sumar; comparar suma F vs D y O vs A.</w:t>
      </w:r>
    </w:p>
    <w:p w14:paraId="5CD649A0" w14:textId="77777777" w:rsidR="00EA7E13" w:rsidRPr="00EA7E13" w:rsidRDefault="00EA7E13" w:rsidP="00BB5A56">
      <w:pPr>
        <w:numPr>
          <w:ilvl w:val="0"/>
          <w:numId w:val="90"/>
        </w:numPr>
        <w:rPr>
          <w:color w:val="FFFFFF" w:themeColor="background1"/>
        </w:rPr>
      </w:pPr>
      <w:r w:rsidRPr="00EA7E13">
        <w:rPr>
          <w:color w:val="FFFFFF" w:themeColor="background1"/>
        </w:rPr>
        <w:t>Estrategia ST ejemplo: usar soporte local y adaptación offline (F) para ofrecer un servicio diferenciado donde el competidor depende de conectividad, destacando respuesta y soporte regional.</w:t>
      </w:r>
    </w:p>
    <w:p w14:paraId="23D36CC0" w14:textId="01B2F5F1" w:rsidR="00EA7E13" w:rsidRPr="00AA042F" w:rsidRDefault="00EA7E13" w:rsidP="00EA7E13"/>
    <w:p w14:paraId="75B666A2" w14:textId="77777777" w:rsidR="00705203" w:rsidRPr="00AA042F" w:rsidRDefault="00705203" w:rsidP="00EA7E13"/>
    <w:p w14:paraId="301506EB" w14:textId="77777777" w:rsidR="00705203" w:rsidRPr="00AA042F" w:rsidRDefault="00705203" w:rsidP="00EA7E13"/>
    <w:p w14:paraId="5E850657" w14:textId="77777777" w:rsidR="00705203" w:rsidRPr="00AA042F" w:rsidRDefault="00705203" w:rsidP="00EA7E13"/>
    <w:p w14:paraId="0A3E45C3" w14:textId="6945DA12" w:rsidR="00753014" w:rsidRPr="00AA042F" w:rsidRDefault="00EA7E13" w:rsidP="00753014">
      <w:r w:rsidRPr="00EA7E13">
        <w:lastRenderedPageBreak/>
        <w:t xml:space="preserve">El DAFO es una herramienta sencilla en </w:t>
      </w:r>
      <w:r w:rsidR="00705203" w:rsidRPr="00EA7E13">
        <w:t>apariencia,</w:t>
      </w:r>
      <w:r w:rsidRPr="00EA7E13">
        <w:t xml:space="preserve"> pero poderosa </w:t>
      </w:r>
      <w:r w:rsidRPr="00EA7E13">
        <w:rPr>
          <w:b/>
          <w:bCs/>
        </w:rPr>
        <w:t>si</w:t>
      </w:r>
      <w:r w:rsidRPr="00EA7E13">
        <w:t xml:space="preserve"> se aplica con métodos, evidencia y disciplina. Enséñales a tus estudiantes que un buen DAFO no es una lista de </w:t>
      </w:r>
      <w:proofErr w:type="spellStart"/>
      <w:r w:rsidRPr="00EA7E13">
        <w:t>wish-lists</w:t>
      </w:r>
      <w:proofErr w:type="spellEnd"/>
      <w:r w:rsidRPr="00EA7E13">
        <w:t xml:space="preserve"> ni una publicación de Instagram corporativo: es un contrato con la realidad que les obliga a justificar decisiones y medir resultados. Y recuerda: no confundas “tener muchas fortalezas” con “saber usarlas” — la segunda es la que paga facturas. </w:t>
      </w:r>
    </w:p>
    <w:p w14:paraId="200B2D20" w14:textId="77777777" w:rsidR="00705203" w:rsidRPr="00AA042F" w:rsidRDefault="00705203" w:rsidP="00753014"/>
    <w:p w14:paraId="31E4D805" w14:textId="384C7395" w:rsidR="00A941E0" w:rsidRDefault="00A941E0" w:rsidP="004033E4">
      <w:pPr>
        <w:pStyle w:val="Ttulo2"/>
        <w:rPr>
          <w:lang w:val="es-ES"/>
        </w:rPr>
      </w:pPr>
      <w:bookmarkStart w:id="17" w:name="_Toc206070820"/>
      <w:r>
        <w:rPr>
          <w:lang w:val="es-ES"/>
        </w:rPr>
        <w:t>Herramientas de análisis en planificación estratégica</w:t>
      </w:r>
      <w:bookmarkEnd w:id="17"/>
    </w:p>
    <w:p w14:paraId="00A4A954" w14:textId="77777777" w:rsidR="004365D2" w:rsidRDefault="004365D2" w:rsidP="00FE07C3"/>
    <w:p w14:paraId="04CE732C" w14:textId="7E5AE8DF" w:rsidR="00FE07C3" w:rsidRDefault="00FE07C3" w:rsidP="00FE07C3">
      <w:r w:rsidRPr="00FE07C3">
        <w:t xml:space="preserve">Este tema responde a </w:t>
      </w:r>
      <w:r w:rsidRPr="00FE07C3">
        <w:rPr>
          <w:b/>
          <w:bCs/>
        </w:rPr>
        <w:t>qué herramientas elegir y cómo aplicarlas</w:t>
      </w:r>
      <w:r w:rsidRPr="00FE07C3">
        <w:t xml:space="preserve"> para transformar información (entorno, riesgos, capacidades) en decisiones estratégicas operativas: priorización de proyectos, selección de arquitectura, diseño de pilotos, métricas y planes de contingencia. Abordaremos: marcos cualitativos (PESTEL, Porter, </w:t>
      </w:r>
      <w:proofErr w:type="spellStart"/>
      <w:r w:rsidRPr="00FE07C3">
        <w:t>stakeholders</w:t>
      </w:r>
      <w:proofErr w:type="spellEnd"/>
      <w:r w:rsidRPr="00FE07C3">
        <w:t xml:space="preserve">), técnicas cuantitativas (MCDA / AHP, árbol de decisiones, Monte Carlo, análisis de sensibilidad), instrumentos de planificación (BSC, OKR, </w:t>
      </w:r>
      <w:proofErr w:type="spellStart"/>
      <w:r w:rsidRPr="00FE07C3">
        <w:t>roadmaps</w:t>
      </w:r>
      <w:proofErr w:type="spellEnd"/>
      <w:r w:rsidRPr="00FE07C3">
        <w:t>) y software útil en la práctica.</w:t>
      </w:r>
    </w:p>
    <w:p w14:paraId="5C32245C" w14:textId="77777777" w:rsidR="004365D2" w:rsidRPr="00FE07C3" w:rsidRDefault="004365D2" w:rsidP="00FE07C3"/>
    <w:p w14:paraId="7F250C3D" w14:textId="77777777" w:rsidR="00FE07C3" w:rsidRPr="00FE07C3" w:rsidRDefault="00FE07C3" w:rsidP="00FE07C3">
      <w:pPr>
        <w:rPr>
          <w:lang w:val="en-US"/>
        </w:rPr>
      </w:pPr>
      <w:r w:rsidRPr="00FE07C3">
        <w:t xml:space="preserve">Los marcos no son mutuamente excluyentes: piense en ellos como una </w:t>
      </w:r>
      <w:r w:rsidRPr="00FE07C3">
        <w:rPr>
          <w:i/>
          <w:iCs/>
        </w:rPr>
        <w:t>caja de herramientas</w:t>
      </w:r>
      <w:r w:rsidRPr="00FE07C3">
        <w:t xml:space="preserve"> donde cada herramienta tiene un propósito y un momento de uso. </w:t>
      </w:r>
      <w:hyperlink r:id="rId18" w:tgtFrame="_blank" w:history="1">
        <w:r w:rsidRPr="00FE07C3">
          <w:rPr>
            <w:rStyle w:val="Hipervnculo"/>
            <w:lang w:val="en-US"/>
          </w:rPr>
          <w:t>libguides.libraries.wsu.edu</w:t>
        </w:r>
      </w:hyperlink>
      <w:hyperlink r:id="rId19" w:tgtFrame="_blank" w:history="1">
        <w:r w:rsidRPr="00FE07C3">
          <w:rPr>
            <w:rStyle w:val="Hipervnculo"/>
            <w:lang w:val="en-US"/>
          </w:rPr>
          <w:t>isc.hbs.edu</w:t>
        </w:r>
      </w:hyperlink>
    </w:p>
    <w:p w14:paraId="4B537546" w14:textId="6F194880" w:rsidR="00FE07C3" w:rsidRDefault="00FE07C3" w:rsidP="00FE07C3">
      <w:pPr>
        <w:rPr>
          <w:lang w:val="en-US"/>
        </w:rPr>
      </w:pPr>
    </w:p>
    <w:p w14:paraId="57D69E59" w14:textId="77777777" w:rsidR="00B82A7C" w:rsidRDefault="00B82A7C" w:rsidP="00FE07C3">
      <w:pPr>
        <w:rPr>
          <w:lang w:val="en-US"/>
        </w:rPr>
      </w:pPr>
    </w:p>
    <w:p w14:paraId="21A595C1" w14:textId="77777777" w:rsidR="00B82A7C" w:rsidRDefault="00B82A7C" w:rsidP="00FE07C3">
      <w:pPr>
        <w:rPr>
          <w:lang w:val="en-US"/>
        </w:rPr>
      </w:pPr>
    </w:p>
    <w:p w14:paraId="7FE1645B" w14:textId="77777777" w:rsidR="00B82A7C" w:rsidRDefault="00B82A7C" w:rsidP="00FE07C3">
      <w:pPr>
        <w:rPr>
          <w:lang w:val="en-US"/>
        </w:rPr>
      </w:pPr>
    </w:p>
    <w:p w14:paraId="50ADCF16" w14:textId="77777777" w:rsidR="00B82A7C" w:rsidRDefault="00B82A7C" w:rsidP="00FE07C3">
      <w:pPr>
        <w:rPr>
          <w:lang w:val="en-US"/>
        </w:rPr>
      </w:pPr>
    </w:p>
    <w:p w14:paraId="721D462D" w14:textId="77777777" w:rsidR="00B82A7C" w:rsidRDefault="00B82A7C" w:rsidP="00FE07C3">
      <w:pPr>
        <w:rPr>
          <w:lang w:val="en-US"/>
        </w:rPr>
      </w:pPr>
    </w:p>
    <w:p w14:paraId="4D126714" w14:textId="77777777" w:rsidR="00B82A7C" w:rsidRDefault="00B82A7C" w:rsidP="00FE07C3">
      <w:pPr>
        <w:rPr>
          <w:lang w:val="en-US"/>
        </w:rPr>
      </w:pPr>
    </w:p>
    <w:p w14:paraId="3CF6AC70" w14:textId="77777777" w:rsidR="00B82A7C" w:rsidRPr="00FE07C3" w:rsidRDefault="00B82A7C" w:rsidP="00FE07C3">
      <w:pPr>
        <w:rPr>
          <w:lang w:val="en-US"/>
        </w:rPr>
      </w:pPr>
    </w:p>
    <w:p w14:paraId="5BC6D4AC" w14:textId="4040E4E8" w:rsidR="00FE07C3" w:rsidRPr="00FE07C3" w:rsidRDefault="00FE07C3" w:rsidP="00FE07C3">
      <w:pPr>
        <w:rPr>
          <w:b/>
          <w:bCs/>
        </w:rPr>
      </w:pPr>
      <w:r w:rsidRPr="00FE07C3">
        <w:rPr>
          <w:b/>
          <w:bCs/>
        </w:rPr>
        <w:lastRenderedPageBreak/>
        <w:t xml:space="preserve">Herramientas cualitativas </w:t>
      </w:r>
    </w:p>
    <w:p w14:paraId="75D9A6F1" w14:textId="27F06A27" w:rsidR="00FE07C3" w:rsidRPr="00FE07C3" w:rsidRDefault="00FE07C3" w:rsidP="00FE07C3">
      <w:pPr>
        <w:rPr>
          <w:b/>
          <w:bCs/>
        </w:rPr>
      </w:pPr>
      <w:r w:rsidRPr="00FE07C3">
        <w:rPr>
          <w:b/>
          <w:bCs/>
        </w:rPr>
        <w:t xml:space="preserve">PESTEL — escaneo </w:t>
      </w:r>
      <w:proofErr w:type="spellStart"/>
      <w:r w:rsidRPr="00FE07C3">
        <w:rPr>
          <w:b/>
          <w:bCs/>
        </w:rPr>
        <w:t>macro-ambiental</w:t>
      </w:r>
      <w:proofErr w:type="spellEnd"/>
    </w:p>
    <w:p w14:paraId="39E6714C" w14:textId="77777777" w:rsidR="00FE07C3" w:rsidRPr="00FE07C3" w:rsidRDefault="00FE07C3" w:rsidP="00BB5A56">
      <w:pPr>
        <w:numPr>
          <w:ilvl w:val="0"/>
          <w:numId w:val="91"/>
        </w:numPr>
      </w:pPr>
      <w:r w:rsidRPr="00FE07C3">
        <w:rPr>
          <w:b/>
          <w:bCs/>
        </w:rPr>
        <w:t>Qué hace:</w:t>
      </w:r>
      <w:r w:rsidRPr="00FE07C3">
        <w:t xml:space="preserve"> sistematiza factores Político, Económico, Social, Tecnológico, Ambiental y Legal.</w:t>
      </w:r>
    </w:p>
    <w:p w14:paraId="5895534A" w14:textId="77777777" w:rsidR="00FE07C3" w:rsidRPr="00FE07C3" w:rsidRDefault="00FE07C3" w:rsidP="00BB5A56">
      <w:pPr>
        <w:numPr>
          <w:ilvl w:val="0"/>
          <w:numId w:val="91"/>
        </w:numPr>
      </w:pPr>
      <w:proofErr w:type="gramStart"/>
      <w:r w:rsidRPr="00FE07C3">
        <w:rPr>
          <w:b/>
          <w:bCs/>
        </w:rPr>
        <w:t>Cuándo</w:t>
      </w:r>
      <w:proofErr w:type="gramEnd"/>
      <w:r w:rsidRPr="00FE07C3">
        <w:rPr>
          <w:b/>
          <w:bCs/>
        </w:rPr>
        <w:t xml:space="preserve"> usarla:</w:t>
      </w:r>
      <w:r w:rsidRPr="00FE07C3">
        <w:t xml:space="preserve"> fase inicial de diagnóstico para identificar señales débiles y traducirlas en implicaciones estratégicas.</w:t>
      </w:r>
    </w:p>
    <w:p w14:paraId="73A92030" w14:textId="77777777" w:rsidR="00FE07C3" w:rsidRPr="00FE07C3" w:rsidRDefault="00FE07C3" w:rsidP="00BB5A56">
      <w:pPr>
        <w:numPr>
          <w:ilvl w:val="0"/>
          <w:numId w:val="91"/>
        </w:numPr>
        <w:rPr>
          <w:lang w:val="en-US"/>
        </w:rPr>
      </w:pPr>
      <w:r w:rsidRPr="00FE07C3">
        <w:rPr>
          <w:b/>
          <w:bCs/>
        </w:rPr>
        <w:t>Cómo usarla bien:</w:t>
      </w:r>
      <w:r w:rsidRPr="00FE07C3">
        <w:t xml:space="preserve"> acompañar cada ítem con fuente/frecuencia (p. ej. noticia, dato estadístico) y una implicación operativa (qué decisión técnica cambia). </w:t>
      </w:r>
      <w:hyperlink r:id="rId20" w:tgtFrame="_blank" w:history="1">
        <w:r w:rsidRPr="00FE07C3">
          <w:rPr>
            <w:rStyle w:val="Hipervnculo"/>
            <w:lang w:val="en-US"/>
          </w:rPr>
          <w:t>libguides.libraries.wsu.edu</w:t>
        </w:r>
      </w:hyperlink>
    </w:p>
    <w:p w14:paraId="3A44B744" w14:textId="54A116E2" w:rsidR="00FE07C3" w:rsidRPr="00FE07C3" w:rsidRDefault="00FE07C3" w:rsidP="00FE07C3">
      <w:pPr>
        <w:rPr>
          <w:b/>
          <w:bCs/>
          <w:lang w:val="en-US"/>
        </w:rPr>
      </w:pPr>
      <w:r w:rsidRPr="00FE07C3">
        <w:rPr>
          <w:b/>
          <w:bCs/>
          <w:lang w:val="en-US"/>
        </w:rPr>
        <w:t xml:space="preserve">Porter — Five Forces — </w:t>
      </w:r>
      <w:proofErr w:type="spellStart"/>
      <w:r w:rsidRPr="00FE07C3">
        <w:rPr>
          <w:b/>
          <w:bCs/>
          <w:lang w:val="en-US"/>
        </w:rPr>
        <w:t>estructura</w:t>
      </w:r>
      <w:proofErr w:type="spellEnd"/>
      <w:r w:rsidRPr="00FE07C3">
        <w:rPr>
          <w:b/>
          <w:bCs/>
          <w:lang w:val="en-US"/>
        </w:rPr>
        <w:t xml:space="preserve"> </w:t>
      </w:r>
      <w:proofErr w:type="spellStart"/>
      <w:r w:rsidRPr="00FE07C3">
        <w:rPr>
          <w:b/>
          <w:bCs/>
          <w:lang w:val="en-US"/>
        </w:rPr>
        <w:t>competitiva</w:t>
      </w:r>
      <w:proofErr w:type="spellEnd"/>
    </w:p>
    <w:p w14:paraId="79377FD8" w14:textId="77777777" w:rsidR="00FE07C3" w:rsidRPr="00FE07C3" w:rsidRDefault="00FE07C3" w:rsidP="00BB5A56">
      <w:pPr>
        <w:numPr>
          <w:ilvl w:val="0"/>
          <w:numId w:val="92"/>
        </w:numPr>
      </w:pPr>
      <w:r w:rsidRPr="00FE07C3">
        <w:rPr>
          <w:b/>
          <w:bCs/>
        </w:rPr>
        <w:t>Qué hace:</w:t>
      </w:r>
      <w:r w:rsidRPr="00FE07C3">
        <w:t xml:space="preserve"> evalúa rentabilidad sectorial mediante cinco fuerzas (rivalidad, entrada de nuevos competidores, poder de proveedores, poder de compradores y sustitutos).</w:t>
      </w:r>
    </w:p>
    <w:p w14:paraId="613080FF" w14:textId="77777777" w:rsidR="00FE07C3" w:rsidRPr="00FE07C3" w:rsidRDefault="00FE07C3" w:rsidP="00BB5A56">
      <w:pPr>
        <w:numPr>
          <w:ilvl w:val="0"/>
          <w:numId w:val="92"/>
        </w:numPr>
        <w:rPr>
          <w:lang w:val="en-US"/>
        </w:rPr>
      </w:pPr>
      <w:proofErr w:type="gramStart"/>
      <w:r w:rsidRPr="00FE07C3">
        <w:rPr>
          <w:b/>
          <w:bCs/>
        </w:rPr>
        <w:t>Cuándo</w:t>
      </w:r>
      <w:proofErr w:type="gramEnd"/>
      <w:r w:rsidRPr="00FE07C3">
        <w:rPr>
          <w:b/>
          <w:bCs/>
        </w:rPr>
        <w:t xml:space="preserve"> usarla:</w:t>
      </w:r>
      <w:r w:rsidRPr="00FE07C3">
        <w:t xml:space="preserve"> para decidir si un mercado es atractivo o requiere una estrategia defensiva/ de diferenciación técnica. </w:t>
      </w:r>
      <w:hyperlink r:id="rId21" w:tgtFrame="_blank" w:history="1">
        <w:r w:rsidRPr="00FE07C3">
          <w:rPr>
            <w:rStyle w:val="Hipervnculo"/>
            <w:lang w:val="en-US"/>
          </w:rPr>
          <w:t>isc.hbs</w:t>
        </w:r>
        <w:r w:rsidRPr="00FE07C3">
          <w:rPr>
            <w:rStyle w:val="Hipervnculo"/>
            <w:lang w:val="en-US"/>
          </w:rPr>
          <w:t>.</w:t>
        </w:r>
        <w:r w:rsidRPr="00FE07C3">
          <w:rPr>
            <w:rStyle w:val="Hipervnculo"/>
            <w:lang w:val="en-US"/>
          </w:rPr>
          <w:t>edu</w:t>
        </w:r>
      </w:hyperlink>
    </w:p>
    <w:p w14:paraId="1CD19679" w14:textId="3A0A21AC" w:rsidR="00FE07C3" w:rsidRPr="00FE07C3" w:rsidRDefault="00FE07C3" w:rsidP="00FE07C3">
      <w:pPr>
        <w:rPr>
          <w:b/>
          <w:bCs/>
        </w:rPr>
      </w:pPr>
      <w:r w:rsidRPr="00FE07C3">
        <w:rPr>
          <w:b/>
          <w:bCs/>
        </w:rPr>
        <w:t xml:space="preserve">Mapa de </w:t>
      </w:r>
      <w:proofErr w:type="spellStart"/>
      <w:r w:rsidRPr="00FE07C3">
        <w:rPr>
          <w:b/>
          <w:bCs/>
        </w:rPr>
        <w:t>stakeholders</w:t>
      </w:r>
      <w:proofErr w:type="spellEnd"/>
      <w:r w:rsidRPr="00FE07C3">
        <w:rPr>
          <w:b/>
          <w:bCs/>
        </w:rPr>
        <w:t xml:space="preserve"> y análisis de influencia/interés</w:t>
      </w:r>
    </w:p>
    <w:p w14:paraId="2F865FA6" w14:textId="77777777" w:rsidR="00FE07C3" w:rsidRPr="00FE07C3" w:rsidRDefault="00FE07C3" w:rsidP="00BB5A56">
      <w:pPr>
        <w:numPr>
          <w:ilvl w:val="0"/>
          <w:numId w:val="93"/>
        </w:numPr>
      </w:pPr>
      <w:r w:rsidRPr="00FE07C3">
        <w:rPr>
          <w:b/>
          <w:bCs/>
        </w:rPr>
        <w:t>Qué hace:</w:t>
      </w:r>
      <w:r w:rsidRPr="00FE07C3">
        <w:t xml:space="preserve"> prioriza actores según influencia e interés (¿a quién convencer, a quién informar, a quién alinear?).</w:t>
      </w:r>
    </w:p>
    <w:p w14:paraId="511025EA" w14:textId="77777777" w:rsidR="00FE07C3" w:rsidRPr="00FE07C3" w:rsidRDefault="00FE07C3" w:rsidP="00BB5A56">
      <w:pPr>
        <w:numPr>
          <w:ilvl w:val="0"/>
          <w:numId w:val="93"/>
        </w:numPr>
      </w:pPr>
      <w:proofErr w:type="gramStart"/>
      <w:r w:rsidRPr="00FE07C3">
        <w:rPr>
          <w:b/>
          <w:bCs/>
        </w:rPr>
        <w:t>Cuándo</w:t>
      </w:r>
      <w:proofErr w:type="gramEnd"/>
      <w:r w:rsidRPr="00FE07C3">
        <w:rPr>
          <w:b/>
          <w:bCs/>
        </w:rPr>
        <w:t xml:space="preserve"> usarla:</w:t>
      </w:r>
      <w:r w:rsidRPr="00FE07C3">
        <w:t xml:space="preserve"> diseño de pilotos, despliegues municipales y programas con múltiples actores (</w:t>
      </w:r>
      <w:proofErr w:type="spellStart"/>
      <w:r w:rsidRPr="00FE07C3">
        <w:t>ONGs</w:t>
      </w:r>
      <w:proofErr w:type="spellEnd"/>
      <w:r w:rsidRPr="00FE07C3">
        <w:t>, bancos, municipalidades).</w:t>
      </w:r>
    </w:p>
    <w:p w14:paraId="738B6E34" w14:textId="31BA9FCD" w:rsidR="00FE07C3" w:rsidRDefault="00FE07C3" w:rsidP="00FE07C3">
      <w:pPr>
        <w:rPr>
          <w:lang w:val="en-US"/>
        </w:rPr>
      </w:pPr>
    </w:p>
    <w:p w14:paraId="61F378BB" w14:textId="77777777" w:rsidR="000F003D" w:rsidRDefault="000F003D" w:rsidP="00FE07C3">
      <w:pPr>
        <w:rPr>
          <w:lang w:val="en-US"/>
        </w:rPr>
      </w:pPr>
    </w:p>
    <w:p w14:paraId="3A1B15E3" w14:textId="77777777" w:rsidR="000F003D" w:rsidRDefault="000F003D" w:rsidP="00FE07C3">
      <w:pPr>
        <w:rPr>
          <w:lang w:val="en-US"/>
        </w:rPr>
      </w:pPr>
    </w:p>
    <w:p w14:paraId="374DD6BA" w14:textId="77777777" w:rsidR="000F003D" w:rsidRDefault="000F003D" w:rsidP="00FE07C3">
      <w:pPr>
        <w:rPr>
          <w:lang w:val="en-US"/>
        </w:rPr>
      </w:pPr>
    </w:p>
    <w:p w14:paraId="0FC6BC59" w14:textId="77777777" w:rsidR="000F003D" w:rsidRDefault="000F003D" w:rsidP="00FE07C3">
      <w:pPr>
        <w:rPr>
          <w:lang w:val="en-US"/>
        </w:rPr>
      </w:pPr>
    </w:p>
    <w:p w14:paraId="32004A09" w14:textId="77777777" w:rsidR="000F003D" w:rsidRDefault="000F003D" w:rsidP="00FE07C3">
      <w:pPr>
        <w:rPr>
          <w:lang w:val="en-US"/>
        </w:rPr>
      </w:pPr>
    </w:p>
    <w:p w14:paraId="36BF2657" w14:textId="77777777" w:rsidR="000F003D" w:rsidRDefault="000F003D" w:rsidP="00FE07C3">
      <w:pPr>
        <w:rPr>
          <w:lang w:val="en-US"/>
        </w:rPr>
      </w:pPr>
    </w:p>
    <w:p w14:paraId="3F4360A2" w14:textId="77777777" w:rsidR="000F003D" w:rsidRPr="00FE07C3" w:rsidRDefault="000F003D" w:rsidP="00FE07C3">
      <w:pPr>
        <w:rPr>
          <w:lang w:val="en-US"/>
        </w:rPr>
      </w:pPr>
    </w:p>
    <w:p w14:paraId="470FA5D2" w14:textId="62266FF9" w:rsidR="00FE07C3" w:rsidRPr="00FE07C3" w:rsidRDefault="00FE07C3" w:rsidP="00FE07C3">
      <w:pPr>
        <w:rPr>
          <w:b/>
          <w:bCs/>
        </w:rPr>
      </w:pPr>
      <w:r w:rsidRPr="00FE07C3">
        <w:rPr>
          <w:b/>
          <w:bCs/>
        </w:rPr>
        <w:lastRenderedPageBreak/>
        <w:t>Herramientas cuantitativas y de apoyo a la decisión</w:t>
      </w:r>
    </w:p>
    <w:p w14:paraId="3E59368A" w14:textId="3AA7A3DF" w:rsidR="00FE07C3" w:rsidRPr="00FE07C3" w:rsidRDefault="00FE07C3" w:rsidP="00FE07C3">
      <w:pPr>
        <w:rPr>
          <w:b/>
          <w:bCs/>
        </w:rPr>
      </w:pPr>
      <w:r w:rsidRPr="00FE07C3">
        <w:rPr>
          <w:b/>
          <w:bCs/>
        </w:rPr>
        <w:t>MCDA / AHP — comparar alternativas con múltiples criterios</w:t>
      </w:r>
    </w:p>
    <w:p w14:paraId="7F8E3062" w14:textId="77777777" w:rsidR="00FE07C3" w:rsidRPr="00FE07C3" w:rsidRDefault="00FE07C3" w:rsidP="00BB5A56">
      <w:pPr>
        <w:numPr>
          <w:ilvl w:val="0"/>
          <w:numId w:val="94"/>
        </w:numPr>
        <w:rPr>
          <w:lang w:val="en-US"/>
        </w:rPr>
      </w:pPr>
      <w:r w:rsidRPr="00FE07C3">
        <w:rPr>
          <w:b/>
          <w:bCs/>
        </w:rPr>
        <w:t>Qué es:</w:t>
      </w:r>
      <w:r w:rsidRPr="00FE07C3">
        <w:t xml:space="preserve"> conjunto de métodos para tomar decisiones cuando hay varios criterios (económicos, técnicos, sociales). El </w:t>
      </w:r>
      <w:r w:rsidRPr="00FE07C3">
        <w:rPr>
          <w:b/>
          <w:bCs/>
        </w:rPr>
        <w:t>AHP (</w:t>
      </w:r>
      <w:proofErr w:type="spellStart"/>
      <w:r w:rsidRPr="00FE07C3">
        <w:rPr>
          <w:b/>
          <w:bCs/>
        </w:rPr>
        <w:t>Analytic</w:t>
      </w:r>
      <w:proofErr w:type="spellEnd"/>
      <w:r w:rsidRPr="00FE07C3">
        <w:rPr>
          <w:b/>
          <w:bCs/>
        </w:rPr>
        <w:t xml:space="preserve"> </w:t>
      </w:r>
      <w:proofErr w:type="spellStart"/>
      <w:r w:rsidRPr="00FE07C3">
        <w:rPr>
          <w:b/>
          <w:bCs/>
        </w:rPr>
        <w:t>Hierarchy</w:t>
      </w:r>
      <w:proofErr w:type="spellEnd"/>
      <w:r w:rsidRPr="00FE07C3">
        <w:rPr>
          <w:b/>
          <w:bCs/>
        </w:rPr>
        <w:t xml:space="preserve"> </w:t>
      </w:r>
      <w:proofErr w:type="spellStart"/>
      <w:r w:rsidRPr="00FE07C3">
        <w:rPr>
          <w:b/>
          <w:bCs/>
        </w:rPr>
        <w:t>Process</w:t>
      </w:r>
      <w:proofErr w:type="spellEnd"/>
      <w:r w:rsidRPr="00FE07C3">
        <w:rPr>
          <w:b/>
          <w:bCs/>
        </w:rPr>
        <w:t>)</w:t>
      </w:r>
      <w:r w:rsidRPr="00FE07C3">
        <w:t xml:space="preserve"> crea una jerarquía (objetivo → criterios → alternativas) y usa comparaciones pareadas para producir pesos y una ordenación racional de alternativas. </w:t>
      </w:r>
      <w:hyperlink r:id="rId22" w:tgtFrame="_blank" w:history="1">
        <w:r w:rsidRPr="00FE07C3">
          <w:rPr>
            <w:rStyle w:val="Hipervnculo"/>
            <w:lang w:val="en-US"/>
          </w:rPr>
          <w:t>1000minds</w:t>
        </w:r>
      </w:hyperlink>
      <w:hyperlink r:id="rId23" w:tgtFrame="_blank" w:history="1">
        <w:r w:rsidRPr="00FE07C3">
          <w:rPr>
            <w:rStyle w:val="Hipervnculo"/>
            <w:lang w:val="en-US"/>
          </w:rPr>
          <w:t>Scie</w:t>
        </w:r>
        <w:r w:rsidRPr="00FE07C3">
          <w:rPr>
            <w:rStyle w:val="Hipervnculo"/>
            <w:lang w:val="en-US"/>
          </w:rPr>
          <w:t>n</w:t>
        </w:r>
        <w:r w:rsidRPr="00FE07C3">
          <w:rPr>
            <w:rStyle w:val="Hipervnculo"/>
            <w:lang w:val="en-US"/>
          </w:rPr>
          <w:t>ceDirect</w:t>
        </w:r>
      </w:hyperlink>
    </w:p>
    <w:p w14:paraId="0CE32128" w14:textId="77777777" w:rsidR="00FE07C3" w:rsidRPr="00FE07C3" w:rsidRDefault="00FE07C3" w:rsidP="00BB5A56">
      <w:pPr>
        <w:numPr>
          <w:ilvl w:val="0"/>
          <w:numId w:val="94"/>
        </w:numPr>
      </w:pPr>
      <w:proofErr w:type="gramStart"/>
      <w:r w:rsidRPr="00FE07C3">
        <w:rPr>
          <w:b/>
          <w:bCs/>
        </w:rPr>
        <w:t>Cuándo</w:t>
      </w:r>
      <w:proofErr w:type="gramEnd"/>
      <w:r w:rsidRPr="00FE07C3">
        <w:rPr>
          <w:b/>
          <w:bCs/>
        </w:rPr>
        <w:t xml:space="preserve"> usarla:</w:t>
      </w:r>
      <w:r w:rsidRPr="00FE07C3">
        <w:t xml:space="preserve"> elegir entre arquitecturas (monolito vs microservicios), proveedores </w:t>
      </w:r>
      <w:proofErr w:type="spellStart"/>
      <w:r w:rsidRPr="00FE07C3">
        <w:t>cloud</w:t>
      </w:r>
      <w:proofErr w:type="spellEnd"/>
      <w:r w:rsidRPr="00FE07C3">
        <w:t xml:space="preserve">, o modelos de despliegue (SaaS vs </w:t>
      </w:r>
      <w:proofErr w:type="spellStart"/>
      <w:r w:rsidRPr="00FE07C3">
        <w:t>on</w:t>
      </w:r>
      <w:proofErr w:type="spellEnd"/>
      <w:r w:rsidRPr="00FE07C3">
        <w:t>-premise) cuando entran en conflicto criterios técnicos, costos, plazos y riesgo regulatorio.</w:t>
      </w:r>
    </w:p>
    <w:p w14:paraId="007BB142" w14:textId="77777777" w:rsidR="00FE07C3" w:rsidRPr="00FE07C3" w:rsidRDefault="00FE07C3" w:rsidP="00BB5A56">
      <w:pPr>
        <w:numPr>
          <w:ilvl w:val="0"/>
          <w:numId w:val="94"/>
        </w:numPr>
      </w:pPr>
      <w:r w:rsidRPr="00FE07C3">
        <w:rPr>
          <w:b/>
          <w:bCs/>
        </w:rPr>
        <w:t>Producto:</w:t>
      </w:r>
      <w:r w:rsidRPr="00FE07C3">
        <w:t xml:space="preserve"> ranking de alternativas + sensibilidad de pesos (ver abajo “cómo aplicarla paso a paso”).</w:t>
      </w:r>
    </w:p>
    <w:p w14:paraId="244BED85" w14:textId="57A5F090" w:rsidR="00FE07C3" w:rsidRPr="00FE07C3" w:rsidRDefault="00FE07C3" w:rsidP="00FE07C3">
      <w:pPr>
        <w:rPr>
          <w:b/>
          <w:bCs/>
        </w:rPr>
      </w:pPr>
      <w:r w:rsidRPr="00FE07C3">
        <w:rPr>
          <w:b/>
          <w:bCs/>
        </w:rPr>
        <w:t>Árboles de decisión y valor esperado (EV)</w:t>
      </w:r>
    </w:p>
    <w:p w14:paraId="0FE3D82B" w14:textId="77777777" w:rsidR="00FE07C3" w:rsidRPr="00FE07C3" w:rsidRDefault="00FE07C3" w:rsidP="00BB5A56">
      <w:pPr>
        <w:numPr>
          <w:ilvl w:val="0"/>
          <w:numId w:val="95"/>
        </w:numPr>
        <w:rPr>
          <w:lang w:val="en-US"/>
        </w:rPr>
      </w:pPr>
      <w:r w:rsidRPr="00FE07C3">
        <w:rPr>
          <w:b/>
          <w:bCs/>
        </w:rPr>
        <w:t>Qué hacen:</w:t>
      </w:r>
      <w:r w:rsidRPr="00FE07C3">
        <w:t xml:space="preserve"> modelan secuencias de decisiones y eventos aleatorios; permiten calcular </w:t>
      </w:r>
      <w:r w:rsidRPr="00FE07C3">
        <w:rPr>
          <w:b/>
          <w:bCs/>
        </w:rPr>
        <w:t>valor esperado</w:t>
      </w:r>
      <w:r w:rsidRPr="00FE07C3">
        <w:t xml:space="preserve"> para elegir la rama óptima o valorar información adicional (p. ej. coste de un estudio piloto). </w:t>
      </w:r>
      <w:hyperlink r:id="rId24" w:tgtFrame="_blank" w:history="1">
        <w:r w:rsidRPr="00FE07C3">
          <w:rPr>
            <w:rStyle w:val="Hipervnculo"/>
            <w:lang w:val="en-US"/>
          </w:rPr>
          <w:t>Harvard Business Review</w:t>
        </w:r>
      </w:hyperlink>
    </w:p>
    <w:p w14:paraId="32E8A83A" w14:textId="77777777" w:rsidR="00FE07C3" w:rsidRPr="00FE07C3" w:rsidRDefault="00FE07C3" w:rsidP="00BB5A56">
      <w:pPr>
        <w:numPr>
          <w:ilvl w:val="0"/>
          <w:numId w:val="95"/>
        </w:numPr>
      </w:pPr>
      <w:proofErr w:type="gramStart"/>
      <w:r w:rsidRPr="00FE07C3">
        <w:rPr>
          <w:b/>
          <w:bCs/>
        </w:rPr>
        <w:t>Cuándo</w:t>
      </w:r>
      <w:proofErr w:type="gramEnd"/>
      <w:r w:rsidRPr="00FE07C3">
        <w:rPr>
          <w:b/>
          <w:bCs/>
        </w:rPr>
        <w:t xml:space="preserve"> usarlo:</w:t>
      </w:r>
      <w:r w:rsidRPr="00FE07C3">
        <w:t xml:space="preserve"> decisiones con alternativas discretas y consecuencias monetarias o medibles (por ejemplo: invertir en un data center local, alquilar </w:t>
      </w:r>
      <w:proofErr w:type="spellStart"/>
      <w:r w:rsidRPr="00FE07C3">
        <w:t>cloud</w:t>
      </w:r>
      <w:proofErr w:type="spellEnd"/>
      <w:r w:rsidRPr="00FE07C3">
        <w:t>, o posponer proyecto).</w:t>
      </w:r>
    </w:p>
    <w:p w14:paraId="228A768D" w14:textId="4B2BFBC8" w:rsidR="00FE07C3" w:rsidRPr="00FE07C3" w:rsidRDefault="00FE07C3" w:rsidP="00FE07C3">
      <w:pPr>
        <w:rPr>
          <w:b/>
          <w:bCs/>
        </w:rPr>
      </w:pPr>
      <w:r w:rsidRPr="00FE07C3">
        <w:rPr>
          <w:b/>
          <w:bCs/>
        </w:rPr>
        <w:t>Monte Carlo / análisis de sensibilidad</w:t>
      </w:r>
    </w:p>
    <w:p w14:paraId="34F2C744" w14:textId="77777777" w:rsidR="00FE07C3" w:rsidRPr="00FE07C3" w:rsidRDefault="00FE07C3" w:rsidP="00BB5A56">
      <w:pPr>
        <w:numPr>
          <w:ilvl w:val="0"/>
          <w:numId w:val="96"/>
        </w:numPr>
        <w:rPr>
          <w:lang w:val="en-US"/>
        </w:rPr>
      </w:pPr>
      <w:r w:rsidRPr="00FE07C3">
        <w:rPr>
          <w:b/>
          <w:bCs/>
        </w:rPr>
        <w:t>Qué hace:</w:t>
      </w:r>
      <w:r w:rsidRPr="00FE07C3">
        <w:t xml:space="preserve"> simula distribuciones de variables inciertas (adopción, costos, precios) para obtener una distribución de resultados (p. ej. EBITDA, VAN), no sólo un punto estimado. Excelente para ver cola de riesgo. </w:t>
      </w:r>
      <w:hyperlink r:id="rId25" w:tgtFrame="_blank" w:history="1">
        <w:r w:rsidRPr="00FE07C3">
          <w:rPr>
            <w:rStyle w:val="Hipervnculo"/>
            <w:lang w:val="en-US"/>
          </w:rPr>
          <w:t xml:space="preserve">Microsoft </w:t>
        </w:r>
        <w:proofErr w:type="spellStart"/>
        <w:r w:rsidRPr="00FE07C3">
          <w:rPr>
            <w:rStyle w:val="Hipervnculo"/>
            <w:lang w:val="en-US"/>
          </w:rPr>
          <w:t>Support</w:t>
        </w:r>
      </w:hyperlink>
      <w:hyperlink r:id="rId26" w:tgtFrame="_blank" w:history="1">
        <w:r w:rsidRPr="00FE07C3">
          <w:rPr>
            <w:rStyle w:val="Hipervnculo"/>
            <w:lang w:val="en-US"/>
          </w:rPr>
          <w:t>Investopedia</w:t>
        </w:r>
        <w:proofErr w:type="spellEnd"/>
      </w:hyperlink>
    </w:p>
    <w:p w14:paraId="60D35B33" w14:textId="77777777" w:rsidR="00FE07C3" w:rsidRPr="00FE07C3" w:rsidRDefault="00FE07C3" w:rsidP="00BB5A56">
      <w:pPr>
        <w:numPr>
          <w:ilvl w:val="0"/>
          <w:numId w:val="96"/>
        </w:numPr>
      </w:pPr>
      <w:proofErr w:type="gramStart"/>
      <w:r w:rsidRPr="00FE07C3">
        <w:rPr>
          <w:b/>
          <w:bCs/>
        </w:rPr>
        <w:t>Cuándo</w:t>
      </w:r>
      <w:proofErr w:type="gramEnd"/>
      <w:r w:rsidRPr="00FE07C3">
        <w:rPr>
          <w:b/>
          <w:bCs/>
        </w:rPr>
        <w:t xml:space="preserve"> usarlo:</w:t>
      </w:r>
      <w:r w:rsidRPr="00FE07C3">
        <w:t xml:space="preserve"> cuando las variables clave son inciertas y su variabilidad afecta fuertemente la decisión (ej.: CAC, </w:t>
      </w:r>
      <w:proofErr w:type="spellStart"/>
      <w:r w:rsidRPr="00FE07C3">
        <w:t>churn</w:t>
      </w:r>
      <w:proofErr w:type="spellEnd"/>
      <w:r w:rsidRPr="00FE07C3">
        <w:t>, precio de conectividad).</w:t>
      </w:r>
    </w:p>
    <w:p w14:paraId="275E8D68" w14:textId="7167011E" w:rsidR="00FE07C3" w:rsidRDefault="00FE07C3" w:rsidP="00FE07C3">
      <w:pPr>
        <w:rPr>
          <w:lang w:val="en-US"/>
        </w:rPr>
      </w:pPr>
    </w:p>
    <w:p w14:paraId="5D306B35" w14:textId="77777777" w:rsidR="00B40DCF" w:rsidRPr="00FE07C3" w:rsidRDefault="00B40DCF" w:rsidP="00FE07C3">
      <w:pPr>
        <w:rPr>
          <w:lang w:val="en-US"/>
        </w:rPr>
      </w:pPr>
    </w:p>
    <w:p w14:paraId="716390B7" w14:textId="5B709D40" w:rsidR="00FE07C3" w:rsidRPr="00FE07C3" w:rsidRDefault="00FE07C3" w:rsidP="00FE07C3">
      <w:pPr>
        <w:rPr>
          <w:b/>
          <w:bCs/>
        </w:rPr>
      </w:pPr>
      <w:r w:rsidRPr="00FE07C3">
        <w:rPr>
          <w:b/>
          <w:bCs/>
        </w:rPr>
        <w:lastRenderedPageBreak/>
        <w:t>Instrumentos de planificación y seguimiento</w:t>
      </w:r>
    </w:p>
    <w:p w14:paraId="13B3B6B1" w14:textId="44C7263C" w:rsidR="00FE07C3" w:rsidRPr="00FE07C3" w:rsidRDefault="00FE07C3" w:rsidP="00FE07C3">
      <w:pPr>
        <w:rPr>
          <w:b/>
          <w:bCs/>
        </w:rPr>
      </w:pPr>
      <w:proofErr w:type="spellStart"/>
      <w:r w:rsidRPr="00FE07C3">
        <w:rPr>
          <w:b/>
          <w:bCs/>
        </w:rPr>
        <w:t>Balanced</w:t>
      </w:r>
      <w:proofErr w:type="spellEnd"/>
      <w:r w:rsidRPr="00FE07C3">
        <w:rPr>
          <w:b/>
          <w:bCs/>
        </w:rPr>
        <w:t xml:space="preserve"> </w:t>
      </w:r>
      <w:proofErr w:type="spellStart"/>
      <w:r w:rsidRPr="00FE07C3">
        <w:rPr>
          <w:b/>
          <w:bCs/>
        </w:rPr>
        <w:t>Scorecard</w:t>
      </w:r>
      <w:proofErr w:type="spellEnd"/>
      <w:r w:rsidRPr="00FE07C3">
        <w:rPr>
          <w:b/>
          <w:bCs/>
        </w:rPr>
        <w:t xml:space="preserve"> (BSC) — traducir estrategia en </w:t>
      </w:r>
      <w:proofErr w:type="spellStart"/>
      <w:r w:rsidRPr="00FE07C3">
        <w:rPr>
          <w:b/>
          <w:bCs/>
        </w:rPr>
        <w:t>KPIs</w:t>
      </w:r>
      <w:proofErr w:type="spellEnd"/>
    </w:p>
    <w:p w14:paraId="707461AA" w14:textId="77777777" w:rsidR="00FE07C3" w:rsidRPr="00FE07C3" w:rsidRDefault="00FE07C3" w:rsidP="00BB5A56">
      <w:pPr>
        <w:numPr>
          <w:ilvl w:val="0"/>
          <w:numId w:val="97"/>
        </w:numPr>
      </w:pPr>
      <w:r w:rsidRPr="00FE07C3">
        <w:rPr>
          <w:b/>
          <w:bCs/>
        </w:rPr>
        <w:t>Qué hace:</w:t>
      </w:r>
      <w:r w:rsidRPr="00FE07C3">
        <w:t xml:space="preserve"> organiza objetivos en 4 perspectivas (Finanzas, Clientes, Procesos internos, Aprendizaje/crecimiento) y crea mapas estratégicos con relaciones causales. Útil para pasar de diagnóstico a indicadores operativos. </w:t>
      </w:r>
      <w:hyperlink r:id="rId27" w:tgtFrame="_blank" w:history="1">
        <w:r w:rsidRPr="00FE07C3">
          <w:rPr>
            <w:rStyle w:val="Hipervnculo"/>
          </w:rPr>
          <w:t xml:space="preserve">Harvard Business </w:t>
        </w:r>
        <w:proofErr w:type="spellStart"/>
        <w:r w:rsidRPr="00FE07C3">
          <w:rPr>
            <w:rStyle w:val="Hipervnculo"/>
          </w:rPr>
          <w:t>Review</w:t>
        </w:r>
        <w:proofErr w:type="spellEnd"/>
      </w:hyperlink>
    </w:p>
    <w:p w14:paraId="3BD3ADE5" w14:textId="76B19A4A" w:rsidR="00FE07C3" w:rsidRPr="00FE07C3" w:rsidRDefault="00FE07C3" w:rsidP="00FE07C3">
      <w:pPr>
        <w:rPr>
          <w:b/>
          <w:bCs/>
        </w:rPr>
      </w:pPr>
      <w:r w:rsidRPr="00FE07C3">
        <w:rPr>
          <w:b/>
          <w:bCs/>
        </w:rPr>
        <w:t>OKR — agilidad y foco en resultados</w:t>
      </w:r>
    </w:p>
    <w:p w14:paraId="42C2FCD6" w14:textId="77777777" w:rsidR="00FE07C3" w:rsidRPr="00FE07C3" w:rsidRDefault="00FE07C3" w:rsidP="00BB5A56">
      <w:pPr>
        <w:numPr>
          <w:ilvl w:val="0"/>
          <w:numId w:val="98"/>
        </w:numPr>
      </w:pPr>
      <w:r w:rsidRPr="00FE07C3">
        <w:rPr>
          <w:b/>
          <w:bCs/>
        </w:rPr>
        <w:t>Qué hace:</w:t>
      </w:r>
      <w:r w:rsidRPr="00FE07C3">
        <w:t xml:space="preserve"> Objetivos y Resultados Clave (OKR) permiten </w:t>
      </w:r>
      <w:proofErr w:type="spellStart"/>
      <w:r w:rsidRPr="00FE07C3">
        <w:t>cadenciar</w:t>
      </w:r>
      <w:proofErr w:type="spellEnd"/>
      <w:r w:rsidRPr="00FE07C3">
        <w:t xml:space="preserve"> metas trimestrales alineadas con la estrategia (muy útil en etapas de ejecución ágil y cuando se requiere adaptabilidad).</w:t>
      </w:r>
    </w:p>
    <w:p w14:paraId="4D6A84FE" w14:textId="15DDE0D2" w:rsidR="00FE07C3" w:rsidRPr="00FE07C3" w:rsidRDefault="00FE07C3" w:rsidP="00FE07C3">
      <w:pPr>
        <w:rPr>
          <w:b/>
          <w:bCs/>
          <w:lang w:val="en-US"/>
        </w:rPr>
      </w:pPr>
      <w:r w:rsidRPr="00FE07C3">
        <w:rPr>
          <w:b/>
          <w:bCs/>
          <w:lang w:val="en-US"/>
        </w:rPr>
        <w:t xml:space="preserve">Roadmaps y backlog </w:t>
      </w:r>
      <w:proofErr w:type="spellStart"/>
      <w:r w:rsidRPr="00FE07C3">
        <w:rPr>
          <w:b/>
          <w:bCs/>
          <w:lang w:val="en-US"/>
        </w:rPr>
        <w:t>priorizado</w:t>
      </w:r>
      <w:proofErr w:type="spellEnd"/>
      <w:r w:rsidRPr="00FE07C3">
        <w:rPr>
          <w:b/>
          <w:bCs/>
          <w:lang w:val="en-US"/>
        </w:rPr>
        <w:t xml:space="preserve"> (product/technical roadmap)</w:t>
      </w:r>
    </w:p>
    <w:p w14:paraId="0A7CE9A8" w14:textId="77777777" w:rsidR="00FE07C3" w:rsidRPr="00FE07C3" w:rsidRDefault="00FE07C3" w:rsidP="00BB5A56">
      <w:pPr>
        <w:numPr>
          <w:ilvl w:val="0"/>
          <w:numId w:val="99"/>
        </w:numPr>
      </w:pPr>
      <w:r w:rsidRPr="00FE07C3">
        <w:rPr>
          <w:b/>
          <w:bCs/>
        </w:rPr>
        <w:t>Qué hacen:</w:t>
      </w:r>
      <w:r w:rsidRPr="00FE07C3">
        <w:t xml:space="preserve"> convierten las decisiones estratégicas en entregables, </w:t>
      </w:r>
      <w:proofErr w:type="spellStart"/>
      <w:r w:rsidRPr="00FE07C3">
        <w:t>releases</w:t>
      </w:r>
      <w:proofErr w:type="spellEnd"/>
      <w:r w:rsidRPr="00FE07C3">
        <w:t xml:space="preserve"> y </w:t>
      </w:r>
      <w:proofErr w:type="spellStart"/>
      <w:r w:rsidRPr="00FE07C3">
        <w:t>sprints</w:t>
      </w:r>
      <w:proofErr w:type="spellEnd"/>
      <w:r w:rsidRPr="00FE07C3">
        <w:t>; vinculan hitos técnicos a objetivos estratégicos (BSC/OKR).</w:t>
      </w:r>
    </w:p>
    <w:p w14:paraId="751C7C4A" w14:textId="7C06A191" w:rsidR="00FE07C3" w:rsidRPr="00FE07C3" w:rsidRDefault="00FE07C3" w:rsidP="00FE07C3">
      <w:pPr>
        <w:rPr>
          <w:lang w:val="en-US"/>
        </w:rPr>
      </w:pPr>
    </w:p>
    <w:p w14:paraId="60D90DCE" w14:textId="01CD214F" w:rsidR="00FE07C3" w:rsidRPr="00FE07C3" w:rsidRDefault="00FE07C3" w:rsidP="00FE07C3">
      <w:pPr>
        <w:rPr>
          <w:b/>
          <w:bCs/>
        </w:rPr>
      </w:pPr>
      <w:r w:rsidRPr="00FE07C3">
        <w:rPr>
          <w:b/>
          <w:bCs/>
        </w:rPr>
        <w:t>Cómo combinar las herramientas — flujo recomendado (práctico y reproducible)</w:t>
      </w:r>
    </w:p>
    <w:p w14:paraId="01F37979" w14:textId="77777777" w:rsidR="00FE07C3" w:rsidRPr="00FE07C3" w:rsidRDefault="00FE07C3" w:rsidP="00BB5A56">
      <w:pPr>
        <w:numPr>
          <w:ilvl w:val="0"/>
          <w:numId w:val="100"/>
        </w:numPr>
        <w:jc w:val="left"/>
        <w:rPr>
          <w:lang w:val="en-US"/>
        </w:rPr>
      </w:pPr>
      <w:r w:rsidRPr="00FE07C3">
        <w:rPr>
          <w:b/>
          <w:bCs/>
        </w:rPr>
        <w:t>Escanear el entorno:</w:t>
      </w:r>
      <w:r w:rsidRPr="00FE07C3">
        <w:t xml:space="preserve"> PESTEL + recolección de datos (</w:t>
      </w:r>
      <w:proofErr w:type="spellStart"/>
      <w:r w:rsidRPr="00FE07C3">
        <w:t>World</w:t>
      </w:r>
      <w:proofErr w:type="spellEnd"/>
      <w:r w:rsidRPr="00FE07C3">
        <w:t xml:space="preserve"> Bank, CEPAL, datos locales). </w:t>
      </w:r>
      <w:hyperlink r:id="rId28" w:tgtFrame="_blank" w:history="1">
        <w:proofErr w:type="spellStart"/>
        <w:r w:rsidRPr="00FE07C3">
          <w:rPr>
            <w:rStyle w:val="Hipervnculo"/>
            <w:lang w:val="en-US"/>
          </w:rPr>
          <w:t>libguides.libraries.wsu.edu</w:t>
        </w:r>
      </w:hyperlink>
      <w:hyperlink r:id="rId29" w:tgtFrame="_blank" w:history="1">
        <w:r w:rsidRPr="00FE07C3">
          <w:rPr>
            <w:rStyle w:val="Hipervnculo"/>
            <w:lang w:val="en-US"/>
          </w:rPr>
          <w:t>Open</w:t>
        </w:r>
        <w:proofErr w:type="spellEnd"/>
        <w:r w:rsidRPr="00FE07C3">
          <w:rPr>
            <w:rStyle w:val="Hipervnculo"/>
            <w:lang w:val="en-US"/>
          </w:rPr>
          <w:t xml:space="preserve"> Knowledge Repository</w:t>
        </w:r>
      </w:hyperlink>
    </w:p>
    <w:p w14:paraId="7487BE11" w14:textId="77777777" w:rsidR="00FE07C3" w:rsidRPr="00FE07C3" w:rsidRDefault="00FE07C3" w:rsidP="00BB5A56">
      <w:pPr>
        <w:numPr>
          <w:ilvl w:val="0"/>
          <w:numId w:val="100"/>
        </w:numPr>
        <w:jc w:val="left"/>
        <w:rPr>
          <w:lang w:val="en-US"/>
        </w:rPr>
      </w:pPr>
      <w:r w:rsidRPr="00FE07C3">
        <w:rPr>
          <w:b/>
          <w:bCs/>
        </w:rPr>
        <w:t>Analizar estructura sectorial:</w:t>
      </w:r>
      <w:r w:rsidRPr="00FE07C3">
        <w:t xml:space="preserve"> Porter para entender presiones competitivas. </w:t>
      </w:r>
      <w:hyperlink r:id="rId30" w:tgtFrame="_blank" w:history="1">
        <w:r w:rsidRPr="00FE07C3">
          <w:rPr>
            <w:rStyle w:val="Hipervnculo"/>
            <w:lang w:val="en-US"/>
          </w:rPr>
          <w:t>isc.hbs.edu</w:t>
        </w:r>
      </w:hyperlink>
    </w:p>
    <w:p w14:paraId="16938B57" w14:textId="77777777" w:rsidR="00FE07C3" w:rsidRPr="00FE07C3" w:rsidRDefault="00FE07C3" w:rsidP="00BB5A56">
      <w:pPr>
        <w:numPr>
          <w:ilvl w:val="0"/>
          <w:numId w:val="100"/>
        </w:numPr>
        <w:jc w:val="left"/>
      </w:pPr>
      <w:r w:rsidRPr="00FE07C3">
        <w:rPr>
          <w:b/>
          <w:bCs/>
        </w:rPr>
        <w:t>Sintetizar internamente:</w:t>
      </w:r>
      <w:r w:rsidRPr="00FE07C3">
        <w:t xml:space="preserve"> DAFO para identificar fortalezas/debilidades (combinar con evidencia).</w:t>
      </w:r>
    </w:p>
    <w:p w14:paraId="35554812" w14:textId="77777777" w:rsidR="00FE07C3" w:rsidRPr="00FE07C3" w:rsidRDefault="00FE07C3" w:rsidP="00BB5A56">
      <w:pPr>
        <w:numPr>
          <w:ilvl w:val="0"/>
          <w:numId w:val="100"/>
        </w:numPr>
        <w:jc w:val="left"/>
      </w:pPr>
      <w:r w:rsidRPr="00FE07C3">
        <w:rPr>
          <w:b/>
          <w:bCs/>
        </w:rPr>
        <w:t>Priorizar decisiones críticas:</w:t>
      </w:r>
      <w:r w:rsidRPr="00FE07C3">
        <w:t xml:space="preserve"> identificar 2–4 decisiones críticas (p. ej. arquitectura, modelo de negocio, piloto).</w:t>
      </w:r>
    </w:p>
    <w:p w14:paraId="23BAAE9C" w14:textId="77777777" w:rsidR="00FE07C3" w:rsidRPr="00FE07C3" w:rsidRDefault="00FE07C3" w:rsidP="00BB5A56">
      <w:pPr>
        <w:numPr>
          <w:ilvl w:val="0"/>
          <w:numId w:val="100"/>
        </w:numPr>
        <w:jc w:val="left"/>
        <w:rPr>
          <w:lang w:val="en-US"/>
        </w:rPr>
      </w:pPr>
      <w:r w:rsidRPr="00FE07C3">
        <w:rPr>
          <w:b/>
          <w:bCs/>
        </w:rPr>
        <w:t>Aplicar MCDA/AHP</w:t>
      </w:r>
      <w:r w:rsidRPr="00FE07C3">
        <w:t xml:space="preserve"> para elegir entre alternativas cuando hay múltiples criterios. </w:t>
      </w:r>
      <w:hyperlink r:id="rId31" w:tgtFrame="_blank" w:history="1">
        <w:r w:rsidRPr="00FE07C3">
          <w:rPr>
            <w:rStyle w:val="Hipervnculo"/>
            <w:lang w:val="en-US"/>
          </w:rPr>
          <w:t>ScienceDirect</w:t>
        </w:r>
      </w:hyperlink>
      <w:hyperlink r:id="rId32" w:tgtFrame="_blank" w:history="1">
        <w:r w:rsidRPr="00FE07C3">
          <w:rPr>
            <w:rStyle w:val="Hipervnculo"/>
            <w:lang w:val="en-US"/>
          </w:rPr>
          <w:t>1000minds</w:t>
        </w:r>
      </w:hyperlink>
    </w:p>
    <w:p w14:paraId="4BC968DE" w14:textId="77777777" w:rsidR="00FE07C3" w:rsidRPr="00FE07C3" w:rsidRDefault="00FE07C3" w:rsidP="00BB5A56">
      <w:pPr>
        <w:numPr>
          <w:ilvl w:val="0"/>
          <w:numId w:val="100"/>
        </w:numPr>
        <w:jc w:val="left"/>
        <w:rPr>
          <w:lang w:val="en-US"/>
        </w:rPr>
      </w:pPr>
      <w:r w:rsidRPr="00FE07C3">
        <w:rPr>
          <w:b/>
          <w:bCs/>
        </w:rPr>
        <w:t>Si hay incertidumbre cuantificable:</w:t>
      </w:r>
      <w:r w:rsidRPr="00FE07C3">
        <w:t xml:space="preserve"> construir modelo financiero y ejecutar Monte Carlo / sensibilidad. </w:t>
      </w:r>
      <w:hyperlink r:id="rId33" w:tgtFrame="_blank" w:history="1">
        <w:r w:rsidRPr="00FE07C3">
          <w:rPr>
            <w:rStyle w:val="Hipervnculo"/>
            <w:lang w:val="en-US"/>
          </w:rPr>
          <w:t>Microsoft Support</w:t>
        </w:r>
      </w:hyperlink>
    </w:p>
    <w:p w14:paraId="08C8F075" w14:textId="77777777" w:rsidR="00FE07C3" w:rsidRPr="00FE07C3" w:rsidRDefault="00FE07C3" w:rsidP="00BB5A56">
      <w:pPr>
        <w:numPr>
          <w:ilvl w:val="0"/>
          <w:numId w:val="100"/>
        </w:numPr>
        <w:rPr>
          <w:lang w:val="en-US"/>
        </w:rPr>
      </w:pPr>
      <w:r w:rsidRPr="00FE07C3">
        <w:rPr>
          <w:b/>
          <w:bCs/>
        </w:rPr>
        <w:lastRenderedPageBreak/>
        <w:t>Si la decisión es secuencial o involucra información que puede adquirirse:</w:t>
      </w:r>
      <w:r w:rsidRPr="00FE07C3">
        <w:t xml:space="preserve"> estructurar árbol de decisión y calcular el valor de la información (realizar pruebas piloto si EV positivo). </w:t>
      </w:r>
      <w:hyperlink r:id="rId34" w:tgtFrame="_blank" w:history="1">
        <w:r w:rsidRPr="00FE07C3">
          <w:rPr>
            <w:rStyle w:val="Hipervnculo"/>
            <w:lang w:val="en-US"/>
          </w:rPr>
          <w:t>Harvard Business Review</w:t>
        </w:r>
      </w:hyperlink>
    </w:p>
    <w:p w14:paraId="1FBD69E2" w14:textId="77777777" w:rsidR="00FE07C3" w:rsidRPr="00FE07C3" w:rsidRDefault="00FE07C3" w:rsidP="00BB5A56">
      <w:pPr>
        <w:numPr>
          <w:ilvl w:val="0"/>
          <w:numId w:val="100"/>
        </w:numPr>
        <w:rPr>
          <w:lang w:val="en-US"/>
        </w:rPr>
      </w:pPr>
      <w:r w:rsidRPr="00FE07C3">
        <w:rPr>
          <w:b/>
          <w:bCs/>
        </w:rPr>
        <w:t>Traducir a ejecución:</w:t>
      </w:r>
      <w:r w:rsidRPr="00FE07C3">
        <w:t xml:space="preserve"> BSC + OKR + </w:t>
      </w:r>
      <w:proofErr w:type="spellStart"/>
      <w:r w:rsidRPr="00FE07C3">
        <w:t>roadmap</w:t>
      </w:r>
      <w:proofErr w:type="spellEnd"/>
      <w:r w:rsidRPr="00FE07C3">
        <w:t xml:space="preserve"> técnico; instrumentar </w:t>
      </w:r>
      <w:proofErr w:type="spellStart"/>
      <w:r w:rsidRPr="00FE07C3">
        <w:t>KPIs</w:t>
      </w:r>
      <w:proofErr w:type="spellEnd"/>
      <w:r w:rsidRPr="00FE07C3">
        <w:t xml:space="preserve"> en </w:t>
      </w:r>
      <w:proofErr w:type="spellStart"/>
      <w:r w:rsidRPr="00FE07C3">
        <w:t>dashboards</w:t>
      </w:r>
      <w:proofErr w:type="spellEnd"/>
      <w:r w:rsidRPr="00FE07C3">
        <w:t xml:space="preserve">. </w:t>
      </w:r>
      <w:hyperlink r:id="rId35" w:tgtFrame="_blank" w:history="1">
        <w:r w:rsidRPr="00FE07C3">
          <w:rPr>
            <w:rStyle w:val="Hipervnculo"/>
            <w:lang w:val="en-US"/>
          </w:rPr>
          <w:t>Harvard Business Review</w:t>
        </w:r>
      </w:hyperlink>
    </w:p>
    <w:p w14:paraId="4093D17A" w14:textId="23C121C2" w:rsidR="00FE07C3" w:rsidRPr="00FE07C3" w:rsidRDefault="00FE07C3" w:rsidP="00FE07C3">
      <w:pPr>
        <w:rPr>
          <w:lang w:val="en-US"/>
        </w:rPr>
      </w:pPr>
    </w:p>
    <w:p w14:paraId="01D80F03" w14:textId="7B9284AB" w:rsidR="00FE07C3" w:rsidRPr="00FE07C3" w:rsidRDefault="00FE07C3" w:rsidP="00FE07C3">
      <w:pPr>
        <w:rPr>
          <w:b/>
          <w:bCs/>
        </w:rPr>
      </w:pPr>
      <w:r w:rsidRPr="00FE07C3">
        <w:rPr>
          <w:b/>
          <w:bCs/>
        </w:rPr>
        <w:t>Cómo aplicar AHP (ejemplo paso-a-paso, simplificado)</w:t>
      </w:r>
    </w:p>
    <w:p w14:paraId="58C4A9D3" w14:textId="77777777" w:rsidR="00FE07C3" w:rsidRPr="00FE07C3" w:rsidRDefault="00FE07C3" w:rsidP="00FE07C3">
      <w:r w:rsidRPr="00FE07C3">
        <w:rPr>
          <w:b/>
          <w:bCs/>
        </w:rPr>
        <w:t>Contexto:</w:t>
      </w:r>
      <w:r w:rsidRPr="00FE07C3">
        <w:t xml:space="preserve"> elegir </w:t>
      </w:r>
      <w:r w:rsidRPr="00FE07C3">
        <w:rPr>
          <w:i/>
          <w:iCs/>
        </w:rPr>
        <w:t>plataforma de hosting</w:t>
      </w:r>
      <w:r w:rsidRPr="00FE07C3">
        <w:t xml:space="preserve"> para una </w:t>
      </w:r>
      <w:proofErr w:type="gramStart"/>
      <w:r w:rsidRPr="00FE07C3">
        <w:t>app</w:t>
      </w:r>
      <w:proofErr w:type="gramEnd"/>
      <w:r w:rsidRPr="00FE07C3">
        <w:t xml:space="preserve"> de telemedicina rural (alternativas: A) Cloud internacional; B) Cloud regional (</w:t>
      </w:r>
      <w:proofErr w:type="spellStart"/>
      <w:r w:rsidRPr="00FE07C3">
        <w:t>LatAm</w:t>
      </w:r>
      <w:proofErr w:type="spellEnd"/>
      <w:r w:rsidRPr="00FE07C3">
        <w:t xml:space="preserve">); C) </w:t>
      </w:r>
      <w:proofErr w:type="spellStart"/>
      <w:r w:rsidRPr="00FE07C3">
        <w:t>On</w:t>
      </w:r>
      <w:proofErr w:type="spellEnd"/>
      <w:r w:rsidRPr="00FE07C3">
        <w:t>-premise). Criterios: C1 costo total (TCO), C2 latencia/conectividad, C3 cumplimiento legal, C4 escalabilidad.</w:t>
      </w:r>
    </w:p>
    <w:p w14:paraId="0BB3E54A" w14:textId="77777777" w:rsidR="00FE07C3" w:rsidRPr="00FE07C3" w:rsidRDefault="00FE07C3" w:rsidP="00BB5A56">
      <w:pPr>
        <w:numPr>
          <w:ilvl w:val="0"/>
          <w:numId w:val="101"/>
        </w:numPr>
      </w:pPr>
      <w:r w:rsidRPr="00FE07C3">
        <w:rPr>
          <w:b/>
          <w:bCs/>
        </w:rPr>
        <w:t>Construya la jerarquía</w:t>
      </w:r>
      <w:r w:rsidRPr="00FE07C3">
        <w:t>: objetivo (mejor hosting) → criterios (C1–C4) → alternativas (</w:t>
      </w:r>
      <w:proofErr w:type="gramStart"/>
      <w:r w:rsidRPr="00FE07C3">
        <w:t>A,B</w:t>
      </w:r>
      <w:proofErr w:type="gramEnd"/>
      <w:r w:rsidRPr="00FE07C3">
        <w:t>,C).</w:t>
      </w:r>
    </w:p>
    <w:p w14:paraId="0F700600" w14:textId="77777777" w:rsidR="00FE07C3" w:rsidRPr="00FE07C3" w:rsidRDefault="00FE07C3" w:rsidP="00BB5A56">
      <w:pPr>
        <w:numPr>
          <w:ilvl w:val="0"/>
          <w:numId w:val="101"/>
        </w:numPr>
      </w:pPr>
      <w:r w:rsidRPr="00FE07C3">
        <w:rPr>
          <w:b/>
          <w:bCs/>
        </w:rPr>
        <w:t>Comparaciones pareadas entre criterios</w:t>
      </w:r>
      <w:r w:rsidRPr="00FE07C3">
        <w:t xml:space="preserve"> (¿qué criterio es más importante y cuánto?, escala 1–9).</w:t>
      </w:r>
    </w:p>
    <w:p w14:paraId="57A2F7BA" w14:textId="77777777" w:rsidR="00FE07C3" w:rsidRPr="00FE07C3" w:rsidRDefault="00FE07C3" w:rsidP="00BB5A56">
      <w:pPr>
        <w:numPr>
          <w:ilvl w:val="0"/>
          <w:numId w:val="101"/>
        </w:numPr>
        <w:rPr>
          <w:lang w:val="en-US"/>
        </w:rPr>
      </w:pPr>
      <w:r w:rsidRPr="00FE07C3">
        <w:rPr>
          <w:b/>
          <w:bCs/>
        </w:rPr>
        <w:t>Normalizar matriz y extraer pesos</w:t>
      </w:r>
      <w:r w:rsidRPr="00FE07C3">
        <w:t xml:space="preserve"> (autovalor/normalización; la herramienta devuelve peso relativo de C1–C4). </w:t>
      </w:r>
      <w:hyperlink r:id="rId36" w:tgtFrame="_blank" w:history="1">
        <w:r w:rsidRPr="00FE07C3">
          <w:rPr>
            <w:rStyle w:val="Hipervnculo"/>
            <w:lang w:val="en-US"/>
          </w:rPr>
          <w:t>ScienceDirect</w:t>
        </w:r>
      </w:hyperlink>
    </w:p>
    <w:p w14:paraId="22069096" w14:textId="77777777" w:rsidR="00FE07C3" w:rsidRPr="00FE07C3" w:rsidRDefault="00FE07C3" w:rsidP="00BB5A56">
      <w:pPr>
        <w:numPr>
          <w:ilvl w:val="0"/>
          <w:numId w:val="101"/>
        </w:numPr>
      </w:pPr>
      <w:r w:rsidRPr="00FE07C3">
        <w:rPr>
          <w:b/>
          <w:bCs/>
        </w:rPr>
        <w:t>Comparaciones pareadas de alternativas para cada criterio</w:t>
      </w:r>
      <w:r w:rsidRPr="00FE07C3">
        <w:t xml:space="preserve"> (p. ej. comparar A vs B según incumplimiento legal).</w:t>
      </w:r>
    </w:p>
    <w:p w14:paraId="70E58130" w14:textId="77777777" w:rsidR="00FE07C3" w:rsidRPr="00FE07C3" w:rsidRDefault="00FE07C3" w:rsidP="00BB5A56">
      <w:pPr>
        <w:numPr>
          <w:ilvl w:val="0"/>
          <w:numId w:val="101"/>
        </w:numPr>
      </w:pPr>
      <w:r w:rsidRPr="00FE07C3">
        <w:rPr>
          <w:b/>
          <w:bCs/>
        </w:rPr>
        <w:t>Calcular puntaje final por alternativa</w:t>
      </w:r>
      <w:r w:rsidRPr="00FE07C3">
        <w:t xml:space="preserve"> (suma ponderada).</w:t>
      </w:r>
    </w:p>
    <w:p w14:paraId="2F99FF35" w14:textId="77777777" w:rsidR="00FE07C3" w:rsidRPr="00FE07C3" w:rsidRDefault="00FE07C3" w:rsidP="00BB5A56">
      <w:pPr>
        <w:numPr>
          <w:ilvl w:val="0"/>
          <w:numId w:val="101"/>
        </w:numPr>
      </w:pPr>
      <w:r w:rsidRPr="00FE07C3">
        <w:rPr>
          <w:b/>
          <w:bCs/>
        </w:rPr>
        <w:t>Realizar análisis de consistencia</w:t>
      </w:r>
      <w:r w:rsidRPr="00FE07C3">
        <w:t xml:space="preserve"> (índice CR) para validar juicios; si CR &gt; 0.1, revisar comparaciones.</w:t>
      </w:r>
    </w:p>
    <w:p w14:paraId="13E73B7C" w14:textId="7C0970EA" w:rsidR="00BE6B16" w:rsidRPr="00BE6B16" w:rsidRDefault="00FE07C3" w:rsidP="00BB5A56">
      <w:pPr>
        <w:numPr>
          <w:ilvl w:val="0"/>
          <w:numId w:val="101"/>
        </w:numPr>
        <w:rPr>
          <w:b/>
          <w:bCs/>
        </w:rPr>
      </w:pPr>
      <w:r w:rsidRPr="00FE07C3">
        <w:rPr>
          <w:b/>
          <w:bCs/>
        </w:rPr>
        <w:t>Sensibilidad:</w:t>
      </w:r>
      <w:r w:rsidRPr="00FE07C3">
        <w:t xml:space="preserve"> cambiar pesos de criterios (ej. </w:t>
      </w:r>
      <w:proofErr w:type="spellStart"/>
      <w:r w:rsidRPr="00FE07C3">
        <w:t>si</w:t>
      </w:r>
      <w:proofErr w:type="spellEnd"/>
      <w:r w:rsidRPr="00FE07C3">
        <w:t xml:space="preserve"> cumplimiento legal pasa de 0.2 a 0.4) y observar efecto sobre ranking.</w:t>
      </w:r>
    </w:p>
    <w:p w14:paraId="6B4F8C1C" w14:textId="77777777" w:rsidR="00BE6B16" w:rsidRDefault="00BE6B16" w:rsidP="00FE07C3">
      <w:pPr>
        <w:rPr>
          <w:b/>
          <w:bCs/>
        </w:rPr>
      </w:pPr>
    </w:p>
    <w:p w14:paraId="2D5D40C8" w14:textId="25927EEC" w:rsidR="00FE07C3" w:rsidRPr="00FE07C3" w:rsidRDefault="00FE07C3" w:rsidP="00FE07C3">
      <w:r w:rsidRPr="00FE07C3">
        <w:rPr>
          <w:b/>
          <w:bCs/>
        </w:rPr>
        <w:t>Resultado esperado:</w:t>
      </w:r>
      <w:r w:rsidRPr="00FE07C3">
        <w:t xml:space="preserve"> ranking de alternativas con sensibilidad mostrada; si AHP favorece Cloud regional (B) pero Monte Carlo muestra riesgo por variabilidad de precios, se integra ambos análisis antes de decidir.</w:t>
      </w:r>
    </w:p>
    <w:p w14:paraId="6D8AF379" w14:textId="31D53352" w:rsidR="00FE07C3" w:rsidRPr="00FE07C3" w:rsidRDefault="00FE07C3" w:rsidP="00FE07C3">
      <w:pPr>
        <w:rPr>
          <w:b/>
          <w:bCs/>
        </w:rPr>
      </w:pPr>
      <w:r w:rsidRPr="00FE07C3">
        <w:rPr>
          <w:b/>
          <w:bCs/>
        </w:rPr>
        <w:lastRenderedPageBreak/>
        <w:t>Árboles de decisión: cuándo usarlos y ejemplo rápido</w:t>
      </w:r>
    </w:p>
    <w:p w14:paraId="06AB595A" w14:textId="77777777" w:rsidR="00FE07C3" w:rsidRPr="00FE07C3" w:rsidRDefault="00FE07C3" w:rsidP="00BB5A56">
      <w:pPr>
        <w:numPr>
          <w:ilvl w:val="0"/>
          <w:numId w:val="102"/>
        </w:numPr>
      </w:pPr>
      <w:r w:rsidRPr="00FE07C3">
        <w:rPr>
          <w:b/>
          <w:bCs/>
        </w:rPr>
        <w:t>Útil cuando:</w:t>
      </w:r>
      <w:r w:rsidRPr="00FE07C3">
        <w:t xml:space="preserve"> hay decisiones secuenciales con incertidumbres discretas (aprobación regulatoria sí/no; piloto con adopción alta/baja).</w:t>
      </w:r>
    </w:p>
    <w:p w14:paraId="768F96DA" w14:textId="77777777" w:rsidR="00FE07C3" w:rsidRPr="00FE07C3" w:rsidRDefault="00FE07C3" w:rsidP="00BB5A56">
      <w:pPr>
        <w:numPr>
          <w:ilvl w:val="0"/>
          <w:numId w:val="102"/>
        </w:numPr>
      </w:pPr>
      <w:r w:rsidRPr="00FE07C3">
        <w:rPr>
          <w:b/>
          <w:bCs/>
        </w:rPr>
        <w:t>Producto:</w:t>
      </w:r>
      <w:r w:rsidRPr="00FE07C3">
        <w:t xml:space="preserve"> cálculo de esperanzas (valor esperado) que permite comparar alternativas incluyendo costes de fallas o de información adicional (p. ej. coste del piloto).</w:t>
      </w:r>
    </w:p>
    <w:p w14:paraId="7D9B1C22" w14:textId="77777777" w:rsidR="00FE07C3" w:rsidRPr="00FE07C3" w:rsidRDefault="00FE07C3" w:rsidP="00BB5A56">
      <w:pPr>
        <w:numPr>
          <w:ilvl w:val="0"/>
          <w:numId w:val="102"/>
        </w:numPr>
        <w:rPr>
          <w:lang w:val="en-US"/>
        </w:rPr>
      </w:pPr>
      <w:r w:rsidRPr="00FE07C3">
        <w:t xml:space="preserve">Fuente clásica y guías prácticas: HBR y recursos de apoyo. </w:t>
      </w:r>
      <w:hyperlink r:id="rId37" w:tgtFrame="_blank" w:history="1">
        <w:r w:rsidRPr="00FE07C3">
          <w:rPr>
            <w:rStyle w:val="Hipervnculo"/>
            <w:lang w:val="en-US"/>
          </w:rPr>
          <w:t>Harvard Business Review</w:t>
        </w:r>
      </w:hyperlink>
    </w:p>
    <w:p w14:paraId="429336C4" w14:textId="6405C062" w:rsidR="00FE07C3" w:rsidRPr="00FE07C3" w:rsidRDefault="00FE07C3" w:rsidP="00FE07C3">
      <w:pPr>
        <w:rPr>
          <w:lang w:val="en-US"/>
        </w:rPr>
      </w:pPr>
    </w:p>
    <w:p w14:paraId="24A8E521" w14:textId="100908C1" w:rsidR="00FE07C3" w:rsidRPr="00FE07C3" w:rsidRDefault="00FE07C3" w:rsidP="00FE07C3">
      <w:pPr>
        <w:rPr>
          <w:b/>
          <w:bCs/>
        </w:rPr>
      </w:pPr>
      <w:r w:rsidRPr="00FE07C3">
        <w:rPr>
          <w:b/>
          <w:bCs/>
        </w:rPr>
        <w:t>Monte Carlo y análisis de sensibilidad: cómo y por qué</w:t>
      </w:r>
    </w:p>
    <w:p w14:paraId="7E6AFA5A" w14:textId="77777777" w:rsidR="00FE07C3" w:rsidRPr="00FE07C3" w:rsidRDefault="00FE07C3" w:rsidP="00BB5A56">
      <w:pPr>
        <w:numPr>
          <w:ilvl w:val="0"/>
          <w:numId w:val="103"/>
        </w:numPr>
      </w:pPr>
      <w:r w:rsidRPr="00FE07C3">
        <w:rPr>
          <w:b/>
          <w:bCs/>
        </w:rPr>
        <w:t>Objetivo:</w:t>
      </w:r>
      <w:r w:rsidRPr="00FE07C3">
        <w:t xml:space="preserve"> incorporar variabilidad probabilística en parámetros críticos para obtener distribución de resultados (no sólo un punto).</w:t>
      </w:r>
    </w:p>
    <w:p w14:paraId="691346F4" w14:textId="77777777" w:rsidR="00FE07C3" w:rsidRPr="00FE07C3" w:rsidRDefault="00FE07C3" w:rsidP="00BB5A56">
      <w:pPr>
        <w:numPr>
          <w:ilvl w:val="0"/>
          <w:numId w:val="103"/>
        </w:numPr>
        <w:rPr>
          <w:lang w:val="en-US"/>
        </w:rPr>
      </w:pPr>
      <w:r w:rsidRPr="00FE07C3">
        <w:rPr>
          <w:b/>
          <w:bCs/>
        </w:rPr>
        <w:t>Flujo práctico:</w:t>
      </w:r>
      <w:r w:rsidRPr="00FE07C3">
        <w:t xml:space="preserve"> definir distribuciones para variables inciertas → ejecutar 5k–50k iteraciones → analizar percentiles (p. ej. P10/P50/P90) → decidir si el proyecto es robusto ante cola de riesgo. Excel y Python/R son entornos accesibles para esto; Microsoft publica guías y </w:t>
      </w:r>
      <w:proofErr w:type="spellStart"/>
      <w:r w:rsidRPr="00FE07C3">
        <w:t>DataCamp</w:t>
      </w:r>
      <w:proofErr w:type="spellEnd"/>
      <w:r w:rsidRPr="00FE07C3">
        <w:t xml:space="preserve"> ofrece tutoriales prácticos. </w:t>
      </w:r>
      <w:hyperlink r:id="rId38" w:tgtFrame="_blank" w:history="1">
        <w:r w:rsidRPr="00FE07C3">
          <w:rPr>
            <w:rStyle w:val="Hipervnculo"/>
            <w:lang w:val="en-US"/>
          </w:rPr>
          <w:t xml:space="preserve">Microsoft </w:t>
        </w:r>
        <w:proofErr w:type="spellStart"/>
        <w:r w:rsidRPr="00FE07C3">
          <w:rPr>
            <w:rStyle w:val="Hipervnculo"/>
            <w:lang w:val="en-US"/>
          </w:rPr>
          <w:t>Support</w:t>
        </w:r>
      </w:hyperlink>
      <w:hyperlink r:id="rId39" w:tgtFrame="_blank" w:history="1">
        <w:r w:rsidRPr="00FE07C3">
          <w:rPr>
            <w:rStyle w:val="Hipervnculo"/>
            <w:lang w:val="en-US"/>
          </w:rPr>
          <w:t>DataCamp</w:t>
        </w:r>
        <w:proofErr w:type="spellEnd"/>
      </w:hyperlink>
    </w:p>
    <w:p w14:paraId="2395ED03" w14:textId="45A18724" w:rsidR="00FE07C3" w:rsidRPr="00FE07C3" w:rsidRDefault="00FE07C3" w:rsidP="00FE07C3">
      <w:pPr>
        <w:rPr>
          <w:lang w:val="en-US"/>
        </w:rPr>
      </w:pPr>
    </w:p>
    <w:p w14:paraId="49B254EB" w14:textId="19BA7511" w:rsidR="00FE07C3" w:rsidRPr="00FE07C3" w:rsidRDefault="00FE07C3" w:rsidP="00FE07C3">
      <w:pPr>
        <w:rPr>
          <w:b/>
          <w:bCs/>
        </w:rPr>
      </w:pPr>
      <w:r w:rsidRPr="00FE07C3">
        <w:rPr>
          <w:b/>
          <w:bCs/>
        </w:rPr>
        <w:t>Datos y ejemplos aplicados (por qué esto importa)</w:t>
      </w:r>
    </w:p>
    <w:p w14:paraId="5970AA7D" w14:textId="77777777" w:rsidR="00FE07C3" w:rsidRPr="00FE07C3" w:rsidRDefault="00FE07C3" w:rsidP="00BB5A56">
      <w:pPr>
        <w:numPr>
          <w:ilvl w:val="0"/>
          <w:numId w:val="104"/>
        </w:numPr>
        <w:rPr>
          <w:lang w:val="en-US"/>
        </w:rPr>
      </w:pPr>
      <w:r w:rsidRPr="00FE07C3">
        <w:t xml:space="preserve">La </w:t>
      </w:r>
      <w:r w:rsidRPr="00FE07C3">
        <w:rPr>
          <w:b/>
          <w:bCs/>
        </w:rPr>
        <w:t>penetración de Internet en Nicaragua</w:t>
      </w:r>
      <w:r w:rsidRPr="00FE07C3">
        <w:t xml:space="preserve"> creció en los últimos años: 58.2% de la población tenía acceso en 2023 según </w:t>
      </w:r>
      <w:proofErr w:type="spellStart"/>
      <w:r w:rsidRPr="00FE07C3">
        <w:t>World</w:t>
      </w:r>
      <w:proofErr w:type="spellEnd"/>
      <w:r w:rsidRPr="00FE07C3">
        <w:t xml:space="preserve"> Bank / series disponibles, lo cual condiciona decisiones técnicas (offline-</w:t>
      </w:r>
      <w:proofErr w:type="spellStart"/>
      <w:r w:rsidRPr="00FE07C3">
        <w:t>first</w:t>
      </w:r>
      <w:proofErr w:type="spellEnd"/>
      <w:r w:rsidRPr="00FE07C3">
        <w:t xml:space="preserve">, soporte presencial en zonas rurales). Usar estos datos hace que las decisiones de arquitectura y piloto sean más realistas. </w:t>
      </w:r>
      <w:hyperlink r:id="rId40" w:tgtFrame="_blank" w:history="1">
        <w:r w:rsidRPr="00FE07C3">
          <w:rPr>
            <w:rStyle w:val="Hipervnculo"/>
            <w:lang w:val="en-US"/>
          </w:rPr>
          <w:t>FRED</w:t>
        </w:r>
      </w:hyperlink>
      <w:hyperlink r:id="rId41" w:tgtFrame="_blank" w:history="1">
        <w:r w:rsidRPr="00FE07C3">
          <w:rPr>
            <w:rStyle w:val="Hipervnculo"/>
            <w:lang w:val="en-US"/>
          </w:rPr>
          <w:t>TheGlobalEconomy.com</w:t>
        </w:r>
      </w:hyperlink>
    </w:p>
    <w:p w14:paraId="7AE0C118" w14:textId="77777777" w:rsidR="00802A5C" w:rsidRDefault="00802A5C" w:rsidP="00FE07C3">
      <w:pPr>
        <w:rPr>
          <w:b/>
          <w:bCs/>
        </w:rPr>
      </w:pPr>
    </w:p>
    <w:p w14:paraId="5249658F" w14:textId="595DB475" w:rsidR="00FE07C3" w:rsidRPr="00FE07C3" w:rsidRDefault="00FE07C3" w:rsidP="00FE07C3">
      <w:r w:rsidRPr="00FE07C3">
        <w:rPr>
          <w:b/>
          <w:bCs/>
        </w:rPr>
        <w:t>Implicación práctica:</w:t>
      </w:r>
      <w:r w:rsidRPr="00FE07C3">
        <w:t xml:space="preserve"> ante conectividad parcial, herramientas como AHP + análisis de sensibilidad favorecen arquitecturas offline-</w:t>
      </w:r>
      <w:proofErr w:type="spellStart"/>
      <w:r w:rsidRPr="00FE07C3">
        <w:t>first</w:t>
      </w:r>
      <w:proofErr w:type="spellEnd"/>
      <w:r w:rsidRPr="00FE07C3">
        <w:t xml:space="preserve"> con sincronización eventual y modelos de data </w:t>
      </w:r>
      <w:proofErr w:type="spellStart"/>
      <w:r w:rsidRPr="00FE07C3">
        <w:t>caching</w:t>
      </w:r>
      <w:proofErr w:type="spellEnd"/>
      <w:r w:rsidRPr="00FE07C3">
        <w:t xml:space="preserve"> para minimizar fricciones de adopción.</w:t>
      </w:r>
    </w:p>
    <w:p w14:paraId="64CA0B38" w14:textId="1B5CB8B2" w:rsidR="00FE07C3" w:rsidRPr="00FE07C3" w:rsidRDefault="00FE07C3" w:rsidP="00FE07C3">
      <w:pPr>
        <w:rPr>
          <w:lang w:val="en-US"/>
        </w:rPr>
      </w:pPr>
    </w:p>
    <w:p w14:paraId="361D4F3E" w14:textId="0CF5E907" w:rsidR="00FE07C3" w:rsidRPr="00FE07C3" w:rsidRDefault="00FE07C3" w:rsidP="00FE07C3">
      <w:pPr>
        <w:rPr>
          <w:b/>
          <w:bCs/>
        </w:rPr>
      </w:pPr>
      <w:r w:rsidRPr="00FE07C3">
        <w:rPr>
          <w:b/>
          <w:bCs/>
        </w:rPr>
        <w:lastRenderedPageBreak/>
        <w:t>Herramientas software prácticas y cuándo usarlas (rápido guía)</w:t>
      </w:r>
    </w:p>
    <w:p w14:paraId="1D75C695" w14:textId="77777777" w:rsidR="00FE07C3" w:rsidRPr="00FE07C3" w:rsidRDefault="00FE07C3" w:rsidP="00BB5A56">
      <w:pPr>
        <w:numPr>
          <w:ilvl w:val="0"/>
          <w:numId w:val="105"/>
        </w:numPr>
        <w:jc w:val="left"/>
        <w:rPr>
          <w:lang w:val="en-US"/>
        </w:rPr>
      </w:pPr>
      <w:r w:rsidRPr="00FE07C3">
        <w:rPr>
          <w:b/>
          <w:bCs/>
        </w:rPr>
        <w:t>Miro / Mural</w:t>
      </w:r>
      <w:r w:rsidRPr="00FE07C3">
        <w:t xml:space="preserve"> — talleres colaborativos, mapas de </w:t>
      </w:r>
      <w:proofErr w:type="spellStart"/>
      <w:r w:rsidRPr="00FE07C3">
        <w:t>stakeholders</w:t>
      </w:r>
      <w:proofErr w:type="spellEnd"/>
      <w:r w:rsidRPr="00FE07C3">
        <w:t xml:space="preserve">, PESTEL y </w:t>
      </w:r>
      <w:proofErr w:type="spellStart"/>
      <w:r w:rsidRPr="00FE07C3">
        <w:t>canvases</w:t>
      </w:r>
      <w:proofErr w:type="spellEnd"/>
      <w:r w:rsidRPr="00FE07C3">
        <w:t xml:space="preserve">. </w:t>
      </w:r>
      <w:proofErr w:type="spellStart"/>
      <w:r w:rsidRPr="00FE07C3">
        <w:rPr>
          <w:lang w:val="en-US"/>
        </w:rPr>
        <w:t>Útil</w:t>
      </w:r>
      <w:proofErr w:type="spellEnd"/>
      <w:r w:rsidRPr="00FE07C3">
        <w:rPr>
          <w:lang w:val="en-US"/>
        </w:rPr>
        <w:t xml:space="preserve"> en </w:t>
      </w:r>
      <w:proofErr w:type="spellStart"/>
      <w:r w:rsidRPr="00FE07C3">
        <w:rPr>
          <w:lang w:val="en-US"/>
        </w:rPr>
        <w:t>fase</w:t>
      </w:r>
      <w:proofErr w:type="spellEnd"/>
      <w:r w:rsidRPr="00FE07C3">
        <w:rPr>
          <w:lang w:val="en-US"/>
        </w:rPr>
        <w:t xml:space="preserve"> </w:t>
      </w:r>
      <w:proofErr w:type="spellStart"/>
      <w:r w:rsidRPr="00FE07C3">
        <w:rPr>
          <w:lang w:val="en-US"/>
        </w:rPr>
        <w:t>exploratoria</w:t>
      </w:r>
      <w:proofErr w:type="spellEnd"/>
      <w:r w:rsidRPr="00FE07C3">
        <w:rPr>
          <w:lang w:val="en-US"/>
        </w:rPr>
        <w:t xml:space="preserve"> y </w:t>
      </w:r>
      <w:proofErr w:type="spellStart"/>
      <w:r w:rsidRPr="00FE07C3">
        <w:rPr>
          <w:lang w:val="en-US"/>
        </w:rPr>
        <w:t>talleres</w:t>
      </w:r>
      <w:proofErr w:type="spellEnd"/>
      <w:r w:rsidRPr="00FE07C3">
        <w:rPr>
          <w:lang w:val="en-US"/>
        </w:rPr>
        <w:t xml:space="preserve">. </w:t>
      </w:r>
      <w:hyperlink r:id="rId42" w:tgtFrame="_blank" w:history="1">
        <w:r w:rsidRPr="00FE07C3">
          <w:rPr>
            <w:rStyle w:val="Hipervnculo"/>
            <w:lang w:val="en-US"/>
          </w:rPr>
          <w:t>https://miro.com/+1</w:t>
        </w:r>
      </w:hyperlink>
    </w:p>
    <w:p w14:paraId="4A4FF96D" w14:textId="77777777" w:rsidR="00FE07C3" w:rsidRPr="00FE07C3" w:rsidRDefault="00FE07C3" w:rsidP="00BB5A56">
      <w:pPr>
        <w:numPr>
          <w:ilvl w:val="0"/>
          <w:numId w:val="105"/>
        </w:numPr>
        <w:jc w:val="left"/>
      </w:pPr>
      <w:r w:rsidRPr="00FE07C3">
        <w:rPr>
          <w:b/>
          <w:bCs/>
        </w:rPr>
        <w:t>diagrams.net (draw.io)</w:t>
      </w:r>
      <w:r w:rsidRPr="00FE07C3">
        <w:t xml:space="preserve"> — diagramas de arquitectura, mapas de valor, SAM </w:t>
      </w:r>
      <w:proofErr w:type="spellStart"/>
      <w:r w:rsidRPr="00FE07C3">
        <w:t>alignment</w:t>
      </w:r>
      <w:proofErr w:type="spellEnd"/>
      <w:r w:rsidRPr="00FE07C3">
        <w:t xml:space="preserve">. Gratis y práctico para entrega en clase. </w:t>
      </w:r>
      <w:hyperlink r:id="rId43" w:tgtFrame="_blank" w:history="1">
        <w:r w:rsidRPr="00FE07C3">
          <w:rPr>
            <w:rStyle w:val="Hipervnculo"/>
          </w:rPr>
          <w:t>app.diagrams.net</w:t>
        </w:r>
      </w:hyperlink>
      <w:hyperlink r:id="rId44" w:tgtFrame="_blank" w:history="1">
        <w:r w:rsidRPr="00FE07C3">
          <w:rPr>
            <w:rStyle w:val="Hipervnculo"/>
          </w:rPr>
          <w:t>draw.io</w:t>
        </w:r>
      </w:hyperlink>
    </w:p>
    <w:p w14:paraId="7920A662" w14:textId="77777777" w:rsidR="00FE07C3" w:rsidRPr="00FE07C3" w:rsidRDefault="00FE07C3" w:rsidP="00BB5A56">
      <w:pPr>
        <w:numPr>
          <w:ilvl w:val="0"/>
          <w:numId w:val="105"/>
        </w:numPr>
        <w:jc w:val="left"/>
        <w:rPr>
          <w:lang w:val="en-US"/>
        </w:rPr>
      </w:pPr>
      <w:proofErr w:type="spellStart"/>
      <w:r w:rsidRPr="00FE07C3">
        <w:rPr>
          <w:b/>
          <w:bCs/>
        </w:rPr>
        <w:t>Power</w:t>
      </w:r>
      <w:proofErr w:type="spellEnd"/>
      <w:r w:rsidRPr="00FE07C3">
        <w:rPr>
          <w:b/>
          <w:bCs/>
        </w:rPr>
        <w:t xml:space="preserve"> BI / </w:t>
      </w:r>
      <w:proofErr w:type="spellStart"/>
      <w:r w:rsidRPr="00FE07C3">
        <w:rPr>
          <w:b/>
          <w:bCs/>
        </w:rPr>
        <w:t>Metabase</w:t>
      </w:r>
      <w:proofErr w:type="spellEnd"/>
      <w:r w:rsidRPr="00FE07C3">
        <w:t xml:space="preserve"> — </w:t>
      </w:r>
      <w:proofErr w:type="spellStart"/>
      <w:r w:rsidRPr="00FE07C3">
        <w:t>dashboards</w:t>
      </w:r>
      <w:proofErr w:type="spellEnd"/>
      <w:r w:rsidRPr="00FE07C3">
        <w:t xml:space="preserve"> de </w:t>
      </w:r>
      <w:proofErr w:type="spellStart"/>
      <w:r w:rsidRPr="00FE07C3">
        <w:t>KPIs</w:t>
      </w:r>
      <w:proofErr w:type="spellEnd"/>
      <w:r w:rsidRPr="00FE07C3">
        <w:t xml:space="preserve"> (</w:t>
      </w:r>
      <w:proofErr w:type="spellStart"/>
      <w:r w:rsidRPr="00FE07C3">
        <w:t>Power</w:t>
      </w:r>
      <w:proofErr w:type="spellEnd"/>
      <w:r w:rsidRPr="00FE07C3">
        <w:t xml:space="preserve"> BI empresarial; </w:t>
      </w:r>
      <w:proofErr w:type="spellStart"/>
      <w:r w:rsidRPr="00FE07C3">
        <w:t>Metabase</w:t>
      </w:r>
      <w:proofErr w:type="spellEnd"/>
      <w:r w:rsidRPr="00FE07C3">
        <w:t xml:space="preserve"> open-</w:t>
      </w:r>
      <w:proofErr w:type="spellStart"/>
      <w:r w:rsidRPr="00FE07C3">
        <w:t>source</w:t>
      </w:r>
      <w:proofErr w:type="spellEnd"/>
      <w:r w:rsidRPr="00FE07C3">
        <w:t xml:space="preserve"> para despliegues locales). Use para instrumentar BSC/OKR. </w:t>
      </w:r>
      <w:hyperlink r:id="rId45" w:tgtFrame="_blank" w:history="1">
        <w:proofErr w:type="spellStart"/>
        <w:r w:rsidRPr="00FE07C3">
          <w:rPr>
            <w:rStyle w:val="Hipervnculo"/>
            <w:lang w:val="en-US"/>
          </w:rPr>
          <w:t>Microsoft</w:t>
        </w:r>
      </w:hyperlink>
      <w:hyperlink r:id="rId46" w:tgtFrame="_blank" w:history="1">
        <w:r w:rsidRPr="00FE07C3">
          <w:rPr>
            <w:rStyle w:val="Hipervnculo"/>
            <w:lang w:val="en-US"/>
          </w:rPr>
          <w:t>Metabase</w:t>
        </w:r>
        <w:proofErr w:type="spellEnd"/>
      </w:hyperlink>
    </w:p>
    <w:p w14:paraId="749BEAFE" w14:textId="77777777" w:rsidR="00FE07C3" w:rsidRPr="00FE07C3" w:rsidRDefault="00FE07C3" w:rsidP="00BB5A56">
      <w:pPr>
        <w:numPr>
          <w:ilvl w:val="0"/>
          <w:numId w:val="105"/>
        </w:numPr>
        <w:jc w:val="left"/>
        <w:rPr>
          <w:lang w:val="en-US"/>
        </w:rPr>
      </w:pPr>
      <w:proofErr w:type="spellStart"/>
      <w:r w:rsidRPr="00FE07C3">
        <w:rPr>
          <w:b/>
          <w:bCs/>
        </w:rPr>
        <w:t>KoBoToolbox</w:t>
      </w:r>
      <w:proofErr w:type="spellEnd"/>
      <w:r w:rsidRPr="00FE07C3">
        <w:rPr>
          <w:b/>
          <w:bCs/>
        </w:rPr>
        <w:t xml:space="preserve"> / ODK</w:t>
      </w:r>
      <w:r w:rsidRPr="00FE07C3">
        <w:t xml:space="preserve"> — recolección de datos en campo (encuestas, mapeo de conectividad), ideal para pilotos rurales. </w:t>
      </w:r>
      <w:hyperlink r:id="rId47" w:tgtFrame="_blank" w:history="1">
        <w:r w:rsidRPr="00FE07C3">
          <w:rPr>
            <w:rStyle w:val="Hipervnculo"/>
            <w:lang w:val="en-US"/>
          </w:rPr>
          <w:t>getodk.org</w:t>
        </w:r>
      </w:hyperlink>
    </w:p>
    <w:p w14:paraId="1C9319F9" w14:textId="77777777" w:rsidR="00FE07C3" w:rsidRPr="00FE07C3" w:rsidRDefault="00FE07C3" w:rsidP="00BB5A56">
      <w:pPr>
        <w:numPr>
          <w:ilvl w:val="0"/>
          <w:numId w:val="105"/>
        </w:numPr>
        <w:jc w:val="left"/>
        <w:rPr>
          <w:lang w:val="en-US"/>
        </w:rPr>
      </w:pPr>
      <w:r w:rsidRPr="00FE07C3">
        <w:rPr>
          <w:b/>
          <w:bCs/>
        </w:rPr>
        <w:t xml:space="preserve">Excel / R / Python (pandas, </w:t>
      </w:r>
      <w:proofErr w:type="spellStart"/>
      <w:r w:rsidRPr="00FE07C3">
        <w:rPr>
          <w:b/>
          <w:bCs/>
        </w:rPr>
        <w:t>numpy</w:t>
      </w:r>
      <w:proofErr w:type="spellEnd"/>
      <w:r w:rsidRPr="00FE07C3">
        <w:rPr>
          <w:b/>
          <w:bCs/>
        </w:rPr>
        <w:t xml:space="preserve">, </w:t>
      </w:r>
      <w:proofErr w:type="spellStart"/>
      <w:r w:rsidRPr="00FE07C3">
        <w:rPr>
          <w:b/>
          <w:bCs/>
        </w:rPr>
        <w:t>simpy</w:t>
      </w:r>
      <w:proofErr w:type="spellEnd"/>
      <w:r w:rsidRPr="00FE07C3">
        <w:rPr>
          <w:b/>
          <w:bCs/>
        </w:rPr>
        <w:t>)</w:t>
      </w:r>
      <w:r w:rsidRPr="00FE07C3">
        <w:t xml:space="preserve"> — AHP (</w:t>
      </w:r>
      <w:proofErr w:type="spellStart"/>
      <w:r w:rsidRPr="00FE07C3">
        <w:t>plugins</w:t>
      </w:r>
      <w:proofErr w:type="spellEnd"/>
      <w:r w:rsidRPr="00FE07C3">
        <w:t xml:space="preserve">), Monte Carlo (simulaciones), análisis de sensibilidad. </w:t>
      </w:r>
      <w:r w:rsidRPr="00FE07C3">
        <w:rPr>
          <w:lang w:val="en-US"/>
        </w:rPr>
        <w:t xml:space="preserve">Microsoft y </w:t>
      </w:r>
      <w:proofErr w:type="spellStart"/>
      <w:r w:rsidRPr="00FE07C3">
        <w:rPr>
          <w:lang w:val="en-US"/>
        </w:rPr>
        <w:t>DataCamp</w:t>
      </w:r>
      <w:proofErr w:type="spellEnd"/>
      <w:r w:rsidRPr="00FE07C3">
        <w:rPr>
          <w:lang w:val="en-US"/>
        </w:rPr>
        <w:t xml:space="preserve"> </w:t>
      </w:r>
      <w:proofErr w:type="spellStart"/>
      <w:r w:rsidRPr="00FE07C3">
        <w:rPr>
          <w:lang w:val="en-US"/>
        </w:rPr>
        <w:t>tienen</w:t>
      </w:r>
      <w:proofErr w:type="spellEnd"/>
      <w:r w:rsidRPr="00FE07C3">
        <w:rPr>
          <w:lang w:val="en-US"/>
        </w:rPr>
        <w:t xml:space="preserve"> </w:t>
      </w:r>
      <w:proofErr w:type="spellStart"/>
      <w:r w:rsidRPr="00FE07C3">
        <w:rPr>
          <w:lang w:val="en-US"/>
        </w:rPr>
        <w:t>tutoriales</w:t>
      </w:r>
      <w:proofErr w:type="spellEnd"/>
      <w:r w:rsidRPr="00FE07C3">
        <w:rPr>
          <w:lang w:val="en-US"/>
        </w:rPr>
        <w:t xml:space="preserve">. </w:t>
      </w:r>
      <w:hyperlink r:id="rId48" w:tgtFrame="_blank" w:history="1">
        <w:r w:rsidRPr="00FE07C3">
          <w:rPr>
            <w:rStyle w:val="Hipervnculo"/>
            <w:lang w:val="en-US"/>
          </w:rPr>
          <w:t xml:space="preserve">Microsoft </w:t>
        </w:r>
        <w:proofErr w:type="spellStart"/>
        <w:r w:rsidRPr="00FE07C3">
          <w:rPr>
            <w:rStyle w:val="Hipervnculo"/>
            <w:lang w:val="en-US"/>
          </w:rPr>
          <w:t>Support</w:t>
        </w:r>
      </w:hyperlink>
      <w:hyperlink r:id="rId49" w:tgtFrame="_blank" w:history="1">
        <w:r w:rsidRPr="00FE07C3">
          <w:rPr>
            <w:rStyle w:val="Hipervnculo"/>
            <w:lang w:val="en-US"/>
          </w:rPr>
          <w:t>DataCamp</w:t>
        </w:r>
        <w:proofErr w:type="spellEnd"/>
      </w:hyperlink>
    </w:p>
    <w:p w14:paraId="52581722" w14:textId="77777777" w:rsidR="00FE07C3" w:rsidRPr="00FE07C3" w:rsidRDefault="00FE07C3" w:rsidP="00BB5A56">
      <w:pPr>
        <w:numPr>
          <w:ilvl w:val="0"/>
          <w:numId w:val="105"/>
        </w:numPr>
        <w:jc w:val="left"/>
      </w:pPr>
      <w:r w:rsidRPr="00FE07C3">
        <w:rPr>
          <w:b/>
          <w:bCs/>
        </w:rPr>
        <w:t xml:space="preserve">Archi / </w:t>
      </w:r>
      <w:proofErr w:type="spellStart"/>
      <w:r w:rsidRPr="00FE07C3">
        <w:rPr>
          <w:b/>
          <w:bCs/>
        </w:rPr>
        <w:t>ArchiMate</w:t>
      </w:r>
      <w:proofErr w:type="spellEnd"/>
      <w:r w:rsidRPr="00FE07C3">
        <w:t xml:space="preserve"> — modelado de arquitectura empresarial para alinear estrategia negocio–TI (útil con SAM).</w:t>
      </w:r>
    </w:p>
    <w:p w14:paraId="187C5D9A" w14:textId="77777777" w:rsidR="00FE07C3" w:rsidRPr="00FE07C3" w:rsidRDefault="00FE07C3" w:rsidP="00BB5A56">
      <w:pPr>
        <w:numPr>
          <w:ilvl w:val="0"/>
          <w:numId w:val="105"/>
        </w:numPr>
        <w:jc w:val="left"/>
        <w:rPr>
          <w:lang w:val="en-US"/>
        </w:rPr>
      </w:pPr>
      <w:proofErr w:type="spellStart"/>
      <w:r w:rsidRPr="00FE07C3">
        <w:rPr>
          <w:b/>
          <w:bCs/>
        </w:rPr>
        <w:t>Toolboxes</w:t>
      </w:r>
      <w:proofErr w:type="spellEnd"/>
      <w:r w:rsidRPr="00FE07C3">
        <w:rPr>
          <w:b/>
          <w:bCs/>
        </w:rPr>
        <w:t xml:space="preserve"> MCDA / AHP</w:t>
      </w:r>
      <w:r w:rsidRPr="00FE07C3">
        <w:t xml:space="preserve">: software y paquetes (por </w:t>
      </w:r>
      <w:proofErr w:type="gramStart"/>
      <w:r w:rsidRPr="00FE07C3">
        <w:t>ejemplo</w:t>
      </w:r>
      <w:proofErr w:type="gramEnd"/>
      <w:r w:rsidRPr="00FE07C3">
        <w:t xml:space="preserve"> paquetes R y hojas de cálculo AHP) y plataformas como 1000minds para decisiones participativas. </w:t>
      </w:r>
      <w:hyperlink r:id="rId50" w:tgtFrame="_blank" w:history="1">
        <w:r w:rsidRPr="00FE07C3">
          <w:rPr>
            <w:rStyle w:val="Hipervnculo"/>
            <w:lang w:val="en-US"/>
          </w:rPr>
          <w:t>1000minds</w:t>
        </w:r>
      </w:hyperlink>
    </w:p>
    <w:p w14:paraId="761FA626" w14:textId="227DEE6E" w:rsidR="00FE07C3" w:rsidRDefault="00FE07C3" w:rsidP="00FE07C3">
      <w:pPr>
        <w:rPr>
          <w:lang w:val="en-US"/>
        </w:rPr>
      </w:pPr>
    </w:p>
    <w:p w14:paraId="63273209" w14:textId="77777777" w:rsidR="0088737C" w:rsidRDefault="0088737C" w:rsidP="00FE07C3">
      <w:pPr>
        <w:rPr>
          <w:lang w:val="en-US"/>
        </w:rPr>
      </w:pPr>
    </w:p>
    <w:p w14:paraId="24841570" w14:textId="77777777" w:rsidR="0088737C" w:rsidRDefault="0088737C" w:rsidP="00FE07C3">
      <w:pPr>
        <w:rPr>
          <w:lang w:val="en-US"/>
        </w:rPr>
      </w:pPr>
    </w:p>
    <w:p w14:paraId="328B81B8" w14:textId="77777777" w:rsidR="0088737C" w:rsidRDefault="0088737C" w:rsidP="00FE07C3">
      <w:pPr>
        <w:rPr>
          <w:lang w:val="en-US"/>
        </w:rPr>
      </w:pPr>
    </w:p>
    <w:p w14:paraId="652515EF" w14:textId="77777777" w:rsidR="0088737C" w:rsidRDefault="0088737C" w:rsidP="00FE07C3">
      <w:pPr>
        <w:rPr>
          <w:lang w:val="en-US"/>
        </w:rPr>
      </w:pPr>
    </w:p>
    <w:p w14:paraId="2ECA9B19" w14:textId="77777777" w:rsidR="0088737C" w:rsidRDefault="0088737C" w:rsidP="00FE07C3">
      <w:pPr>
        <w:rPr>
          <w:lang w:val="en-US"/>
        </w:rPr>
      </w:pPr>
    </w:p>
    <w:p w14:paraId="5B673022" w14:textId="77777777" w:rsidR="0088737C" w:rsidRDefault="0088737C" w:rsidP="00FE07C3">
      <w:pPr>
        <w:rPr>
          <w:lang w:val="en-US"/>
        </w:rPr>
      </w:pPr>
    </w:p>
    <w:p w14:paraId="5D2D8125" w14:textId="77777777" w:rsidR="0088737C" w:rsidRDefault="0088737C" w:rsidP="00FE07C3">
      <w:pPr>
        <w:rPr>
          <w:lang w:val="en-US"/>
        </w:rPr>
      </w:pPr>
    </w:p>
    <w:p w14:paraId="2C0C1235" w14:textId="77777777" w:rsidR="0088737C" w:rsidRPr="00FE07C3" w:rsidRDefault="0088737C" w:rsidP="00FE07C3">
      <w:pPr>
        <w:rPr>
          <w:lang w:val="en-US"/>
        </w:rPr>
      </w:pPr>
    </w:p>
    <w:p w14:paraId="3735EB67" w14:textId="24258791" w:rsidR="00FE07C3" w:rsidRPr="00FE07C3" w:rsidRDefault="00FE07C3" w:rsidP="00FE07C3">
      <w:pPr>
        <w:rPr>
          <w:b/>
          <w:bCs/>
        </w:rPr>
      </w:pPr>
      <w:r w:rsidRPr="00FE07C3">
        <w:rPr>
          <w:b/>
          <w:bCs/>
        </w:rPr>
        <w:lastRenderedPageBreak/>
        <w:t>Ejemplo integrado (caso didáctico— telemedicina rural)</w:t>
      </w:r>
    </w:p>
    <w:p w14:paraId="2A94A1F7" w14:textId="77777777" w:rsidR="00FE07C3" w:rsidRPr="00FE07C3" w:rsidRDefault="00FE07C3" w:rsidP="00FE07C3">
      <w:r w:rsidRPr="00FE07C3">
        <w:rPr>
          <w:b/>
          <w:bCs/>
        </w:rPr>
        <w:t>Problema:</w:t>
      </w:r>
      <w:r w:rsidRPr="00FE07C3">
        <w:t xml:space="preserve"> decidir arquitectura para plataforma de telemedicina para 3 departamentos rurales en Nicaragua. Opciones: A) Full-</w:t>
      </w:r>
      <w:proofErr w:type="spellStart"/>
      <w:r w:rsidRPr="00FE07C3">
        <w:t>cloud</w:t>
      </w:r>
      <w:proofErr w:type="spellEnd"/>
      <w:r w:rsidRPr="00FE07C3">
        <w:t xml:space="preserve"> internacional; B) Cloud regional (</w:t>
      </w:r>
      <w:proofErr w:type="spellStart"/>
      <w:r w:rsidRPr="00FE07C3">
        <w:t>LatAm</w:t>
      </w:r>
      <w:proofErr w:type="spellEnd"/>
      <w:r w:rsidRPr="00FE07C3">
        <w:t xml:space="preserve">); C) </w:t>
      </w:r>
      <w:proofErr w:type="spellStart"/>
      <w:r w:rsidRPr="00FE07C3">
        <w:t>Hybrid</w:t>
      </w:r>
      <w:proofErr w:type="spellEnd"/>
      <w:r w:rsidRPr="00FE07C3">
        <w:t xml:space="preserve"> offline + </w:t>
      </w:r>
      <w:proofErr w:type="spellStart"/>
      <w:r w:rsidRPr="00FE07C3">
        <w:t>edge</w:t>
      </w:r>
      <w:proofErr w:type="spellEnd"/>
      <w:r w:rsidRPr="00FE07C3">
        <w:t xml:space="preserve"> local.</w:t>
      </w:r>
    </w:p>
    <w:p w14:paraId="23164884" w14:textId="77777777" w:rsidR="00FE07C3" w:rsidRPr="00FE07C3" w:rsidRDefault="00FE07C3" w:rsidP="00FE07C3">
      <w:r w:rsidRPr="00FE07C3">
        <w:rPr>
          <w:b/>
          <w:bCs/>
        </w:rPr>
        <w:t>Proceso recomendado (aplicado):</w:t>
      </w:r>
    </w:p>
    <w:p w14:paraId="28E8A3E1" w14:textId="77777777" w:rsidR="00FE07C3" w:rsidRPr="00FE07C3" w:rsidRDefault="00FE07C3" w:rsidP="00BB5A56">
      <w:pPr>
        <w:numPr>
          <w:ilvl w:val="0"/>
          <w:numId w:val="106"/>
        </w:numPr>
        <w:rPr>
          <w:lang w:val="en-US"/>
        </w:rPr>
      </w:pPr>
      <w:r w:rsidRPr="00FE07C3">
        <w:rPr>
          <w:b/>
          <w:bCs/>
        </w:rPr>
        <w:t>PESTEL rápido</w:t>
      </w:r>
      <w:r w:rsidRPr="00FE07C3">
        <w:t xml:space="preserve"> — Legal: exigencias de datos personales; Tecnológico: % población con internet = ~58% (</w:t>
      </w:r>
      <w:proofErr w:type="spellStart"/>
      <w:r w:rsidRPr="00FE07C3">
        <w:t>World</w:t>
      </w:r>
      <w:proofErr w:type="spellEnd"/>
      <w:r w:rsidRPr="00FE07C3">
        <w:t xml:space="preserve"> Bank); Social: confianza en telemedicina moderada; Económico: presupuesto municipal limitado. </w:t>
      </w:r>
      <w:hyperlink r:id="rId51" w:tgtFrame="_blank" w:history="1">
        <w:r w:rsidRPr="00FE07C3">
          <w:rPr>
            <w:rStyle w:val="Hipervnculo"/>
            <w:lang w:val="en-US"/>
          </w:rPr>
          <w:t>FRED</w:t>
        </w:r>
      </w:hyperlink>
      <w:hyperlink r:id="rId52" w:tgtFrame="_blank" w:history="1">
        <w:r w:rsidRPr="00FE07C3">
          <w:rPr>
            <w:rStyle w:val="Hipervnculo"/>
            <w:lang w:val="en-US"/>
          </w:rPr>
          <w:t>libguides.libraries.wsu.edu</w:t>
        </w:r>
      </w:hyperlink>
    </w:p>
    <w:p w14:paraId="7FE3C3DA" w14:textId="77777777" w:rsidR="00FE07C3" w:rsidRPr="00FE07C3" w:rsidRDefault="00FE07C3" w:rsidP="00BB5A56">
      <w:pPr>
        <w:numPr>
          <w:ilvl w:val="0"/>
          <w:numId w:val="106"/>
        </w:numPr>
      </w:pPr>
      <w:proofErr w:type="spellStart"/>
      <w:r w:rsidRPr="00FE07C3">
        <w:rPr>
          <w:b/>
          <w:bCs/>
        </w:rPr>
        <w:t>Stakeholders</w:t>
      </w:r>
      <w:proofErr w:type="spellEnd"/>
      <w:r w:rsidRPr="00FE07C3">
        <w:t xml:space="preserve"> — ministerio de salud, municipalidades, proveedores de Internet, universidades, proveedores de salud privados.</w:t>
      </w:r>
    </w:p>
    <w:p w14:paraId="5FDD8F95" w14:textId="77777777" w:rsidR="00FE07C3" w:rsidRPr="00FE07C3" w:rsidRDefault="00FE07C3" w:rsidP="00BB5A56">
      <w:pPr>
        <w:numPr>
          <w:ilvl w:val="0"/>
          <w:numId w:val="106"/>
        </w:numPr>
        <w:rPr>
          <w:lang w:val="en-US"/>
        </w:rPr>
      </w:pPr>
      <w:r w:rsidRPr="00FE07C3">
        <w:rPr>
          <w:b/>
          <w:bCs/>
        </w:rPr>
        <w:t>AHP</w:t>
      </w:r>
      <w:r w:rsidRPr="00FE07C3">
        <w:t xml:space="preserve"> — criterios: Costo (0.30), Latencia/Conectividad (0.25), Cumplimiento legal (0.20), Escalabilidad (0.15), Soporte local (0.10). Ejecutar comparaciones pareadas → calcular pesos y puntajes de alternativas. (nota: usar plantilla AHP en Excel o paquete R). </w:t>
      </w:r>
      <w:hyperlink r:id="rId53" w:tgtFrame="_blank" w:history="1">
        <w:r w:rsidRPr="00FE07C3">
          <w:rPr>
            <w:rStyle w:val="Hipervnculo"/>
            <w:lang w:val="en-US"/>
          </w:rPr>
          <w:t>ScienceDirect</w:t>
        </w:r>
      </w:hyperlink>
    </w:p>
    <w:p w14:paraId="51DA3E0A" w14:textId="77777777" w:rsidR="00FE07C3" w:rsidRPr="00FE07C3" w:rsidRDefault="00FE07C3" w:rsidP="00BB5A56">
      <w:pPr>
        <w:numPr>
          <w:ilvl w:val="0"/>
          <w:numId w:val="106"/>
        </w:numPr>
        <w:rPr>
          <w:lang w:val="en-US"/>
        </w:rPr>
      </w:pPr>
      <w:r w:rsidRPr="00FE07C3">
        <w:rPr>
          <w:b/>
          <w:bCs/>
        </w:rPr>
        <w:t>Monte Carlo</w:t>
      </w:r>
      <w:r w:rsidRPr="00FE07C3">
        <w:t xml:space="preserve"> — incorporar incertidumbre en CAC, porcentaje de adopción y coste de conectividad; simular VAN/EBITDA para 10k iteraciones y analizar P10/P50/P90. </w:t>
      </w:r>
      <w:hyperlink r:id="rId54" w:tgtFrame="_blank" w:history="1">
        <w:r w:rsidRPr="00FE07C3">
          <w:rPr>
            <w:rStyle w:val="Hipervnculo"/>
            <w:lang w:val="en-US"/>
          </w:rPr>
          <w:t>Microsoft Support</w:t>
        </w:r>
      </w:hyperlink>
    </w:p>
    <w:p w14:paraId="3C8AE996" w14:textId="77777777" w:rsidR="00FE07C3" w:rsidRPr="00FE07C3" w:rsidRDefault="00FE07C3" w:rsidP="00BB5A56">
      <w:pPr>
        <w:numPr>
          <w:ilvl w:val="0"/>
          <w:numId w:val="106"/>
        </w:numPr>
        <w:rPr>
          <w:lang w:val="en-US"/>
        </w:rPr>
      </w:pPr>
      <w:r w:rsidRPr="00FE07C3">
        <w:rPr>
          <w:b/>
          <w:bCs/>
        </w:rPr>
        <w:t>Árbol de decisión</w:t>
      </w:r>
      <w:r w:rsidRPr="00FE07C3">
        <w:t xml:space="preserve"> — si la simulación muestra valor esperado insuficiente, calcular EV de realizar un piloto de 6 meses (costo del piloto vs. valor de la información). </w:t>
      </w:r>
      <w:hyperlink r:id="rId55" w:tgtFrame="_blank" w:history="1">
        <w:r w:rsidRPr="00FE07C3">
          <w:rPr>
            <w:rStyle w:val="Hipervnculo"/>
            <w:lang w:val="en-US"/>
          </w:rPr>
          <w:t>Harvard Business Review</w:t>
        </w:r>
      </w:hyperlink>
    </w:p>
    <w:p w14:paraId="25432F1F" w14:textId="4FEA07FC" w:rsidR="00FE07C3" w:rsidRDefault="00FE07C3" w:rsidP="00BB5A56">
      <w:pPr>
        <w:numPr>
          <w:ilvl w:val="0"/>
          <w:numId w:val="106"/>
        </w:numPr>
      </w:pPr>
      <w:r w:rsidRPr="00FE07C3">
        <w:rPr>
          <w:b/>
          <w:bCs/>
        </w:rPr>
        <w:t>Decisión recomendada (ejemplo ilustrativo):</w:t>
      </w:r>
      <w:r w:rsidRPr="00FE07C3">
        <w:t xml:space="preserve"> </w:t>
      </w:r>
      <w:proofErr w:type="spellStart"/>
      <w:r w:rsidRPr="00FE07C3">
        <w:t>Hybrid</w:t>
      </w:r>
      <w:proofErr w:type="spellEnd"/>
      <w:r w:rsidRPr="00FE07C3">
        <w:t xml:space="preserve"> offline + </w:t>
      </w:r>
      <w:proofErr w:type="spellStart"/>
      <w:r w:rsidRPr="00FE07C3">
        <w:t>edge</w:t>
      </w:r>
      <w:proofErr w:type="spellEnd"/>
      <w:r w:rsidRPr="00FE07C3">
        <w:t xml:space="preserve"> local para garantizar servicio en zonas con cobertura parcial, con </w:t>
      </w:r>
      <w:proofErr w:type="spellStart"/>
      <w:r w:rsidRPr="00FE07C3">
        <w:t>backend</w:t>
      </w:r>
      <w:proofErr w:type="spellEnd"/>
      <w:r w:rsidRPr="00FE07C3">
        <w:t xml:space="preserve"> en </w:t>
      </w:r>
      <w:proofErr w:type="spellStart"/>
      <w:r w:rsidRPr="00FE07C3">
        <w:t>cloud</w:t>
      </w:r>
      <w:proofErr w:type="spellEnd"/>
      <w:r w:rsidRPr="00FE07C3">
        <w:t xml:space="preserve"> regional para cumplimiento y latencia aceptable — justificar con AHP + robustez en simulación Monte Carlo. Documentar supuestos y </w:t>
      </w:r>
      <w:proofErr w:type="spellStart"/>
      <w:r w:rsidRPr="00FE07C3">
        <w:t>KPIs</w:t>
      </w:r>
      <w:proofErr w:type="spellEnd"/>
      <w:r w:rsidRPr="00FE07C3">
        <w:t xml:space="preserve"> (tasa de sincronización, tiempo medio de consulta, % usuarios activos).</w:t>
      </w:r>
    </w:p>
    <w:p w14:paraId="3FAE6484" w14:textId="77777777" w:rsidR="0088737C" w:rsidRDefault="0088737C" w:rsidP="0088737C"/>
    <w:p w14:paraId="283C4EF9" w14:textId="77777777" w:rsidR="0088737C" w:rsidRDefault="0088737C" w:rsidP="0088737C"/>
    <w:p w14:paraId="3BFB869D" w14:textId="77777777" w:rsidR="0088737C" w:rsidRPr="00FE07C3" w:rsidRDefault="0088737C" w:rsidP="0088737C"/>
    <w:p w14:paraId="1D736C57" w14:textId="51D82B2F" w:rsidR="00FE07C3" w:rsidRPr="00FE07C3" w:rsidRDefault="00FE07C3" w:rsidP="00FE07C3">
      <w:pPr>
        <w:rPr>
          <w:b/>
          <w:bCs/>
        </w:rPr>
      </w:pPr>
      <w:r w:rsidRPr="00FE07C3">
        <w:rPr>
          <w:b/>
          <w:bCs/>
        </w:rPr>
        <w:lastRenderedPageBreak/>
        <w:t>Actividades ejercicios prácticos</w:t>
      </w:r>
    </w:p>
    <w:p w14:paraId="7010024B" w14:textId="77777777" w:rsidR="00FE07C3" w:rsidRPr="00FE07C3" w:rsidRDefault="00FE07C3" w:rsidP="00BB5A56">
      <w:pPr>
        <w:numPr>
          <w:ilvl w:val="0"/>
          <w:numId w:val="107"/>
        </w:numPr>
      </w:pPr>
      <w:r w:rsidRPr="00FE07C3">
        <w:rPr>
          <w:b/>
          <w:bCs/>
        </w:rPr>
        <w:t>Taller 1 (3 h):</w:t>
      </w:r>
      <w:r w:rsidRPr="00FE07C3">
        <w:t xml:space="preserve"> realizar PESTEL + mapa </w:t>
      </w:r>
      <w:proofErr w:type="spellStart"/>
      <w:r w:rsidRPr="00FE07C3">
        <w:t>stakeholders</w:t>
      </w:r>
      <w:proofErr w:type="spellEnd"/>
      <w:r w:rsidRPr="00FE07C3">
        <w:t xml:space="preserve"> para un proyecto SI local (equipos de 4). Entregable: PESTEL con fuentes + 3 implicaciones técnicas.</w:t>
      </w:r>
    </w:p>
    <w:p w14:paraId="3134FC65" w14:textId="1743E274" w:rsidR="00FE07C3" w:rsidRPr="00FE07C3" w:rsidRDefault="00FE07C3" w:rsidP="00BB5A56">
      <w:pPr>
        <w:numPr>
          <w:ilvl w:val="0"/>
          <w:numId w:val="107"/>
        </w:numPr>
        <w:rPr>
          <w:lang w:val="en-US"/>
        </w:rPr>
      </w:pPr>
      <w:r w:rsidRPr="00FE07C3">
        <w:rPr>
          <w:b/>
          <w:bCs/>
        </w:rPr>
        <w:t>Laboratorio 2 (4 h):</w:t>
      </w:r>
      <w:r w:rsidRPr="00FE07C3">
        <w:t xml:space="preserve"> AHP en Excel — los estudiantes aplican AHP para elegir proveedor </w:t>
      </w:r>
      <w:proofErr w:type="spellStart"/>
      <w:r w:rsidRPr="00FE07C3">
        <w:t>cloud</w:t>
      </w:r>
      <w:proofErr w:type="spellEnd"/>
      <w:r w:rsidRPr="00FE07C3">
        <w:t xml:space="preserve"> entre 3 candidatos. Entregable: matriz, pesos, CR (</w:t>
      </w:r>
      <w:proofErr w:type="spellStart"/>
      <w:r w:rsidRPr="00FE07C3">
        <w:t>consistency</w:t>
      </w:r>
      <w:proofErr w:type="spellEnd"/>
      <w:r w:rsidRPr="00FE07C3">
        <w:t xml:space="preserve"> ratio) y sensibilidad. (plantilla). </w:t>
      </w:r>
      <w:hyperlink r:id="rId56" w:tgtFrame="_blank" w:history="1">
        <w:r w:rsidRPr="00FE07C3">
          <w:rPr>
            <w:rStyle w:val="Hipervnculo"/>
            <w:lang w:val="en-US"/>
          </w:rPr>
          <w:t>ScienceDirect</w:t>
        </w:r>
      </w:hyperlink>
    </w:p>
    <w:p w14:paraId="58C37FFD" w14:textId="77777777" w:rsidR="00FE07C3" w:rsidRPr="00FE07C3" w:rsidRDefault="00FE07C3" w:rsidP="00BB5A56">
      <w:pPr>
        <w:numPr>
          <w:ilvl w:val="0"/>
          <w:numId w:val="107"/>
        </w:numPr>
        <w:rPr>
          <w:lang w:val="en-US"/>
        </w:rPr>
      </w:pPr>
      <w:r w:rsidRPr="00FE07C3">
        <w:rPr>
          <w:b/>
          <w:bCs/>
        </w:rPr>
        <w:t>Laboratorio 3 (4 h):</w:t>
      </w:r>
      <w:r w:rsidRPr="00FE07C3">
        <w:t xml:space="preserve"> Monte Carlo básico en Excel (plantilla) para un modelo financiero SaaS; generar P10/P50/P90 y discutir decisiones. </w:t>
      </w:r>
      <w:hyperlink r:id="rId57" w:tgtFrame="_blank" w:history="1">
        <w:r w:rsidRPr="00FE07C3">
          <w:rPr>
            <w:rStyle w:val="Hipervnculo"/>
            <w:lang w:val="en-US"/>
          </w:rPr>
          <w:t>Microsoft Support</w:t>
        </w:r>
      </w:hyperlink>
    </w:p>
    <w:p w14:paraId="5F11E9D2" w14:textId="77777777" w:rsidR="00FE07C3" w:rsidRPr="00FE07C3" w:rsidRDefault="00FE07C3" w:rsidP="00BB5A56">
      <w:pPr>
        <w:numPr>
          <w:ilvl w:val="0"/>
          <w:numId w:val="107"/>
        </w:numPr>
        <w:rPr>
          <w:lang w:val="en-US"/>
        </w:rPr>
      </w:pPr>
      <w:r w:rsidRPr="00FE07C3">
        <w:rPr>
          <w:b/>
          <w:bCs/>
        </w:rPr>
        <w:t>Trabajo final (4–6 semanas):</w:t>
      </w:r>
      <w:r w:rsidRPr="00FE07C3">
        <w:t xml:space="preserve"> los equipos integran PESTEL + Porter + AHP/MCDA + Monte Carlo + árbol de decisión sobre una decisión crítica de su proyecto (p. ej. arquitectura o modelo de negocio). </w:t>
      </w:r>
      <w:proofErr w:type="spellStart"/>
      <w:r w:rsidRPr="00FE07C3">
        <w:rPr>
          <w:lang w:val="en-US"/>
        </w:rPr>
        <w:t>Entregable</w:t>
      </w:r>
      <w:proofErr w:type="spellEnd"/>
      <w:r w:rsidRPr="00FE07C3">
        <w:rPr>
          <w:lang w:val="en-US"/>
        </w:rPr>
        <w:t xml:space="preserve">: </w:t>
      </w:r>
      <w:proofErr w:type="spellStart"/>
      <w:r w:rsidRPr="00FE07C3">
        <w:rPr>
          <w:lang w:val="en-US"/>
        </w:rPr>
        <w:t>informe</w:t>
      </w:r>
      <w:proofErr w:type="spellEnd"/>
      <w:r w:rsidRPr="00FE07C3">
        <w:rPr>
          <w:lang w:val="en-US"/>
        </w:rPr>
        <w:t xml:space="preserve"> + dashboard (Power BI/</w:t>
      </w:r>
      <w:proofErr w:type="spellStart"/>
      <w:r w:rsidRPr="00FE07C3">
        <w:rPr>
          <w:lang w:val="en-US"/>
        </w:rPr>
        <w:t>Metabase</w:t>
      </w:r>
      <w:proofErr w:type="spellEnd"/>
      <w:r w:rsidRPr="00FE07C3">
        <w:rPr>
          <w:lang w:val="en-US"/>
        </w:rPr>
        <w:t xml:space="preserve">) + </w:t>
      </w:r>
      <w:proofErr w:type="spellStart"/>
      <w:r w:rsidRPr="00FE07C3">
        <w:rPr>
          <w:lang w:val="en-US"/>
        </w:rPr>
        <w:t>presentación</w:t>
      </w:r>
      <w:proofErr w:type="spellEnd"/>
      <w:r w:rsidRPr="00FE07C3">
        <w:rPr>
          <w:lang w:val="en-US"/>
        </w:rPr>
        <w:t>.</w:t>
      </w:r>
    </w:p>
    <w:p w14:paraId="4D44001E" w14:textId="32029450" w:rsidR="00FE07C3" w:rsidRPr="00FE07C3" w:rsidRDefault="00FE07C3" w:rsidP="00FE07C3">
      <w:pPr>
        <w:rPr>
          <w:lang w:val="en-US"/>
        </w:rPr>
      </w:pPr>
    </w:p>
    <w:p w14:paraId="44C56F24" w14:textId="77777777" w:rsidR="00FE07C3" w:rsidRPr="00FE07C3" w:rsidRDefault="00FE07C3" w:rsidP="00FE07C3">
      <w:pPr>
        <w:rPr>
          <w:b/>
          <w:bCs/>
        </w:rPr>
      </w:pPr>
      <w:r w:rsidRPr="00FE07C3">
        <w:rPr>
          <w:b/>
          <w:bCs/>
        </w:rPr>
        <w:t>13. Errores frecuentes y cómo evitarlos</w:t>
      </w:r>
    </w:p>
    <w:p w14:paraId="654595A9" w14:textId="77777777" w:rsidR="00FE07C3" w:rsidRPr="00FE07C3" w:rsidRDefault="00FE07C3" w:rsidP="00BB5A56">
      <w:pPr>
        <w:numPr>
          <w:ilvl w:val="0"/>
          <w:numId w:val="108"/>
        </w:numPr>
        <w:jc w:val="left"/>
        <w:rPr>
          <w:lang w:val="en-US"/>
        </w:rPr>
      </w:pPr>
      <w:r w:rsidRPr="00FE07C3">
        <w:rPr>
          <w:b/>
          <w:bCs/>
        </w:rPr>
        <w:t>Usar AHP sin validar juicios:</w:t>
      </w:r>
      <w:r w:rsidRPr="00FE07C3">
        <w:t xml:space="preserve"> siempre comprobar </w:t>
      </w:r>
      <w:proofErr w:type="gramStart"/>
      <w:r w:rsidRPr="00FE07C3">
        <w:t>el ratio</w:t>
      </w:r>
      <w:proofErr w:type="gramEnd"/>
      <w:r w:rsidRPr="00FE07C3">
        <w:t xml:space="preserve"> de consistencia (CR). </w:t>
      </w:r>
      <w:hyperlink r:id="rId58" w:tgtFrame="_blank" w:history="1">
        <w:r w:rsidRPr="00FE07C3">
          <w:rPr>
            <w:rStyle w:val="Hipervnculo"/>
            <w:lang w:val="en-US"/>
          </w:rPr>
          <w:t>ScienceDirect</w:t>
        </w:r>
      </w:hyperlink>
    </w:p>
    <w:p w14:paraId="398B6F94" w14:textId="77777777" w:rsidR="00FE07C3" w:rsidRPr="00FE07C3" w:rsidRDefault="00FE07C3" w:rsidP="00BB5A56">
      <w:pPr>
        <w:numPr>
          <w:ilvl w:val="0"/>
          <w:numId w:val="108"/>
        </w:numPr>
        <w:jc w:val="left"/>
        <w:rPr>
          <w:lang w:val="en-US"/>
        </w:rPr>
      </w:pPr>
      <w:r w:rsidRPr="00FE07C3">
        <w:rPr>
          <w:b/>
          <w:bCs/>
        </w:rPr>
        <w:t>Tratar PESTEL como lista sin implicaciones:</w:t>
      </w:r>
      <w:r w:rsidRPr="00FE07C3">
        <w:t xml:space="preserve"> cada ítem debe terminar en una decisión técnica concreta. </w:t>
      </w:r>
      <w:hyperlink r:id="rId59" w:tgtFrame="_blank" w:history="1">
        <w:r w:rsidRPr="00FE07C3">
          <w:rPr>
            <w:rStyle w:val="Hipervnculo"/>
            <w:lang w:val="en-US"/>
          </w:rPr>
          <w:t>libguides.libraries.wsu.edu</w:t>
        </w:r>
      </w:hyperlink>
    </w:p>
    <w:p w14:paraId="35444BEB" w14:textId="77777777" w:rsidR="00FE07C3" w:rsidRPr="00FE07C3" w:rsidRDefault="00FE07C3" w:rsidP="00BB5A56">
      <w:pPr>
        <w:numPr>
          <w:ilvl w:val="0"/>
          <w:numId w:val="108"/>
        </w:numPr>
        <w:jc w:val="left"/>
      </w:pPr>
      <w:r w:rsidRPr="00FE07C3">
        <w:rPr>
          <w:b/>
          <w:bCs/>
        </w:rPr>
        <w:t>Confiar en un solo método:</w:t>
      </w:r>
      <w:r w:rsidRPr="00FE07C3">
        <w:t xml:space="preserve"> combinar cualitativo (PESTEL/Porter) con cuantitativo (AHP/Monte Carlo) suele producir decisiones más robustas.</w:t>
      </w:r>
    </w:p>
    <w:p w14:paraId="18215755" w14:textId="77777777" w:rsidR="00FE07C3" w:rsidRPr="00FE07C3" w:rsidRDefault="00FE07C3" w:rsidP="00BB5A56">
      <w:pPr>
        <w:numPr>
          <w:ilvl w:val="0"/>
          <w:numId w:val="108"/>
        </w:numPr>
        <w:jc w:val="left"/>
      </w:pPr>
      <w:r w:rsidRPr="00FE07C3">
        <w:rPr>
          <w:b/>
          <w:bCs/>
        </w:rPr>
        <w:t>No documentar supuestos:</w:t>
      </w:r>
      <w:r w:rsidRPr="00FE07C3">
        <w:t xml:space="preserve"> registre distribuciones, pesos y fuentes; sin ello no hay reproducibilidad.</w:t>
      </w:r>
    </w:p>
    <w:p w14:paraId="52200D01" w14:textId="379180A1" w:rsidR="00FE07C3" w:rsidRPr="00FE07C3" w:rsidRDefault="00FE07C3" w:rsidP="00FE07C3">
      <w:pPr>
        <w:rPr>
          <w:lang w:val="en-US"/>
        </w:rPr>
      </w:pPr>
    </w:p>
    <w:p w14:paraId="2DEB0D41" w14:textId="280088EC" w:rsidR="00FE07C3" w:rsidRDefault="00FE07C3" w:rsidP="00FE07C3">
      <w:pPr>
        <w:rPr>
          <w:b/>
          <w:bCs/>
        </w:rPr>
      </w:pPr>
    </w:p>
    <w:p w14:paraId="67D04750" w14:textId="77777777" w:rsidR="002775B3" w:rsidRDefault="002775B3" w:rsidP="00FE07C3">
      <w:pPr>
        <w:rPr>
          <w:b/>
          <w:bCs/>
        </w:rPr>
      </w:pPr>
    </w:p>
    <w:p w14:paraId="67A33645" w14:textId="77777777" w:rsidR="002775B3" w:rsidRDefault="002775B3" w:rsidP="00FE07C3">
      <w:pPr>
        <w:rPr>
          <w:b/>
          <w:bCs/>
        </w:rPr>
      </w:pPr>
    </w:p>
    <w:p w14:paraId="10C17247" w14:textId="77777777" w:rsidR="002775B3" w:rsidRPr="00FE07C3" w:rsidRDefault="002775B3" w:rsidP="00FE07C3"/>
    <w:p w14:paraId="2D685014" w14:textId="77777777" w:rsidR="00FE07C3" w:rsidRPr="00FE07C3" w:rsidRDefault="00FE07C3" w:rsidP="00FE07C3">
      <w:pPr>
        <w:rPr>
          <w:b/>
          <w:bCs/>
        </w:rPr>
      </w:pPr>
      <w:r w:rsidRPr="00FE07C3">
        <w:rPr>
          <w:b/>
          <w:bCs/>
        </w:rPr>
        <w:lastRenderedPageBreak/>
        <w:t>15. Autoevaluación (10 preguntas — responde en tu cuaderno)</w:t>
      </w:r>
    </w:p>
    <w:p w14:paraId="15D4E476" w14:textId="77777777" w:rsidR="00FE07C3" w:rsidRPr="00FE07C3" w:rsidRDefault="00FE07C3" w:rsidP="00BB5A56">
      <w:pPr>
        <w:numPr>
          <w:ilvl w:val="0"/>
          <w:numId w:val="110"/>
        </w:numPr>
        <w:rPr>
          <w:lang w:val="en-US"/>
        </w:rPr>
      </w:pPr>
      <w:r w:rsidRPr="00FE07C3">
        <w:t xml:space="preserve">¿Qué diferencia esencial hay entre PESTEL y Porter Five </w:t>
      </w:r>
      <w:proofErr w:type="spellStart"/>
      <w:r w:rsidRPr="00FE07C3">
        <w:t>Forces</w:t>
      </w:r>
      <w:proofErr w:type="spellEnd"/>
      <w:r w:rsidRPr="00FE07C3">
        <w:t xml:space="preserve">? </w:t>
      </w:r>
      <w:r w:rsidRPr="00FE07C3">
        <w:rPr>
          <w:lang w:val="en-US"/>
        </w:rPr>
        <w:t xml:space="preserve">(Respuesta breve </w:t>
      </w:r>
      <w:proofErr w:type="spellStart"/>
      <w:r w:rsidRPr="00FE07C3">
        <w:rPr>
          <w:lang w:val="en-US"/>
        </w:rPr>
        <w:t>esperada</w:t>
      </w:r>
      <w:proofErr w:type="spellEnd"/>
      <w:r w:rsidRPr="00FE07C3">
        <w:rPr>
          <w:lang w:val="en-US"/>
        </w:rPr>
        <w:t>.)</w:t>
      </w:r>
    </w:p>
    <w:p w14:paraId="234D4A80" w14:textId="77777777" w:rsidR="00FE07C3" w:rsidRPr="00FE07C3" w:rsidRDefault="00FE07C3" w:rsidP="00BB5A56">
      <w:pPr>
        <w:numPr>
          <w:ilvl w:val="0"/>
          <w:numId w:val="110"/>
        </w:numPr>
      </w:pPr>
      <w:r w:rsidRPr="00FE07C3">
        <w:t xml:space="preserve">Describe cuándo conviene usar AHP en vez de un simple </w:t>
      </w:r>
      <w:proofErr w:type="spellStart"/>
      <w:r w:rsidRPr="00FE07C3">
        <w:t>scoring</w:t>
      </w:r>
      <w:proofErr w:type="spellEnd"/>
      <w:r w:rsidRPr="00FE07C3">
        <w:t xml:space="preserve"> ponderado.</w:t>
      </w:r>
    </w:p>
    <w:p w14:paraId="672FDCDA" w14:textId="77777777" w:rsidR="00FE07C3" w:rsidRPr="00FE07C3" w:rsidRDefault="00FE07C3" w:rsidP="00BB5A56">
      <w:pPr>
        <w:numPr>
          <w:ilvl w:val="0"/>
          <w:numId w:val="110"/>
        </w:numPr>
      </w:pPr>
      <w:r w:rsidRPr="00FE07C3">
        <w:t xml:space="preserve">Menciona tres criterios que usarías para evaluar proveedor </w:t>
      </w:r>
      <w:proofErr w:type="spellStart"/>
      <w:r w:rsidRPr="00FE07C3">
        <w:t>cloud</w:t>
      </w:r>
      <w:proofErr w:type="spellEnd"/>
      <w:r w:rsidRPr="00FE07C3">
        <w:t xml:space="preserve"> en una solución para gobierno municipal en Nicaragua.</w:t>
      </w:r>
    </w:p>
    <w:p w14:paraId="3238748F" w14:textId="77777777" w:rsidR="00FE07C3" w:rsidRPr="00FE07C3" w:rsidRDefault="00FE07C3" w:rsidP="00BB5A56">
      <w:pPr>
        <w:numPr>
          <w:ilvl w:val="0"/>
          <w:numId w:val="110"/>
        </w:numPr>
      </w:pPr>
      <w:r w:rsidRPr="00FE07C3">
        <w:t>¿Qué aporta un análisis Monte Carlo que no aporta un análisis de punto estimado?</w:t>
      </w:r>
    </w:p>
    <w:p w14:paraId="3ADC51DD" w14:textId="77777777" w:rsidR="00FE07C3" w:rsidRPr="00FE07C3" w:rsidRDefault="00FE07C3" w:rsidP="00BB5A56">
      <w:pPr>
        <w:numPr>
          <w:ilvl w:val="0"/>
          <w:numId w:val="110"/>
        </w:numPr>
      </w:pPr>
      <w:r w:rsidRPr="00FE07C3">
        <w:t>Escribe 3 fuentes de datos que consultarías para validar un PESTEL sobre conectividad en Nicaragua.</w:t>
      </w:r>
    </w:p>
    <w:p w14:paraId="313D62CD" w14:textId="77777777" w:rsidR="00FE07C3" w:rsidRPr="00FE07C3" w:rsidRDefault="00FE07C3" w:rsidP="00BB5A56">
      <w:pPr>
        <w:numPr>
          <w:ilvl w:val="0"/>
          <w:numId w:val="110"/>
        </w:numPr>
      </w:pPr>
      <w:r w:rsidRPr="00FE07C3">
        <w:t xml:space="preserve">¿Qué es el </w:t>
      </w:r>
      <w:proofErr w:type="spellStart"/>
      <w:r w:rsidRPr="00FE07C3">
        <w:t>consistency</w:t>
      </w:r>
      <w:proofErr w:type="spellEnd"/>
      <w:r w:rsidRPr="00FE07C3">
        <w:t xml:space="preserve"> ratio (CR) en AHP y por qué importa?</w:t>
      </w:r>
    </w:p>
    <w:p w14:paraId="1B04324F" w14:textId="77777777" w:rsidR="00FE07C3" w:rsidRPr="00FE07C3" w:rsidRDefault="00FE07C3" w:rsidP="00BB5A56">
      <w:pPr>
        <w:numPr>
          <w:ilvl w:val="0"/>
          <w:numId w:val="110"/>
        </w:numPr>
      </w:pPr>
      <w:r w:rsidRPr="00FE07C3">
        <w:t xml:space="preserve">Describe un </w:t>
      </w:r>
      <w:proofErr w:type="spellStart"/>
      <w:r w:rsidRPr="00FE07C3">
        <w:t>trigger</w:t>
      </w:r>
      <w:proofErr w:type="spellEnd"/>
      <w:r w:rsidRPr="00FE07C3">
        <w:t xml:space="preserve"> que usarías en un árbol de decisión para activar el despliegue nacional de un piloto.</w:t>
      </w:r>
    </w:p>
    <w:p w14:paraId="0B0AC064" w14:textId="77777777" w:rsidR="00FE07C3" w:rsidRPr="00FE07C3" w:rsidRDefault="00FE07C3" w:rsidP="00BB5A56">
      <w:pPr>
        <w:numPr>
          <w:ilvl w:val="0"/>
          <w:numId w:val="110"/>
        </w:numPr>
        <w:rPr>
          <w:lang w:val="en-US"/>
        </w:rPr>
      </w:pPr>
      <w:r w:rsidRPr="00FE07C3">
        <w:t xml:space="preserve">¿Qué indicadores pondrías en un BSC para un proyecto piloto de telemedicina? </w:t>
      </w:r>
      <w:r w:rsidRPr="00FE07C3">
        <w:rPr>
          <w:lang w:val="en-US"/>
        </w:rPr>
        <w:t xml:space="preserve">(una </w:t>
      </w:r>
      <w:proofErr w:type="spellStart"/>
      <w:r w:rsidRPr="00FE07C3">
        <w:rPr>
          <w:lang w:val="en-US"/>
        </w:rPr>
        <w:t>por</w:t>
      </w:r>
      <w:proofErr w:type="spellEnd"/>
      <w:r w:rsidRPr="00FE07C3">
        <w:rPr>
          <w:lang w:val="en-US"/>
        </w:rPr>
        <w:t xml:space="preserve"> cada </w:t>
      </w:r>
      <w:proofErr w:type="spellStart"/>
      <w:r w:rsidRPr="00FE07C3">
        <w:rPr>
          <w:lang w:val="en-US"/>
        </w:rPr>
        <w:t>perspectiva</w:t>
      </w:r>
      <w:proofErr w:type="spellEnd"/>
      <w:r w:rsidRPr="00FE07C3">
        <w:rPr>
          <w:lang w:val="en-US"/>
        </w:rPr>
        <w:t>).</w:t>
      </w:r>
    </w:p>
    <w:p w14:paraId="36837EF1" w14:textId="77777777" w:rsidR="00FE07C3" w:rsidRPr="00FE07C3" w:rsidRDefault="00FE07C3" w:rsidP="00BB5A56">
      <w:pPr>
        <w:numPr>
          <w:ilvl w:val="0"/>
          <w:numId w:val="110"/>
        </w:numPr>
      </w:pPr>
      <w:r w:rsidRPr="00FE07C3">
        <w:t>Enumera 3 riesgos metodológicos de aplicar AHP sin revisiones por pares.</w:t>
      </w:r>
    </w:p>
    <w:p w14:paraId="6DA9A962" w14:textId="77777777" w:rsidR="00FE07C3" w:rsidRPr="00FE07C3" w:rsidRDefault="00FE07C3" w:rsidP="00BB5A56">
      <w:pPr>
        <w:numPr>
          <w:ilvl w:val="0"/>
          <w:numId w:val="110"/>
        </w:numPr>
      </w:pPr>
      <w:r w:rsidRPr="00FE07C3">
        <w:t>Diseña (en 5 líneas) un experimento piloto que reduzca la incertidumbre clave para una decisión de arquitectura.</w:t>
      </w:r>
    </w:p>
    <w:p w14:paraId="213B5655" w14:textId="77777777" w:rsidR="002775B3" w:rsidRDefault="002775B3" w:rsidP="00FE07C3">
      <w:pPr>
        <w:rPr>
          <w:lang w:val="en-US"/>
        </w:rPr>
      </w:pPr>
    </w:p>
    <w:p w14:paraId="70FDF5AC" w14:textId="22D621B2" w:rsidR="00FE07C3" w:rsidRPr="00FE07C3" w:rsidRDefault="00FE07C3" w:rsidP="00BB5A56">
      <w:r w:rsidRPr="00FE07C3">
        <w:t xml:space="preserve">Dominar estas herramientas coloca al ingeniero en sistemas en una posición de </w:t>
      </w:r>
      <w:r w:rsidRPr="00FE07C3">
        <w:rPr>
          <w:b/>
          <w:bCs/>
        </w:rPr>
        <w:t>ventaja estratégica</w:t>
      </w:r>
      <w:r w:rsidRPr="00FE07C3">
        <w:t xml:space="preserve">: ya no sólo “resuelves requisitos”, sino que diseñas decisiones técnicamente justificadas, medibles y robustas frente a la incertidumbre. </w:t>
      </w:r>
    </w:p>
    <w:p w14:paraId="54C7DC86" w14:textId="77777777" w:rsidR="00753014" w:rsidRPr="00FE07C3" w:rsidRDefault="00753014" w:rsidP="00753014"/>
    <w:p w14:paraId="203E8F28" w14:textId="77777777" w:rsidR="00AA042F" w:rsidRDefault="00AA042F" w:rsidP="00753014">
      <w:pPr>
        <w:rPr>
          <w:lang w:val="es-ES"/>
        </w:rPr>
      </w:pPr>
    </w:p>
    <w:p w14:paraId="6D647C50" w14:textId="77777777" w:rsidR="00AA042F" w:rsidRDefault="00AA042F" w:rsidP="00753014">
      <w:pPr>
        <w:rPr>
          <w:lang w:val="es-ES"/>
        </w:rPr>
      </w:pPr>
    </w:p>
    <w:p w14:paraId="3D9DC4BB" w14:textId="77777777" w:rsidR="00AA042F" w:rsidRDefault="00AA042F" w:rsidP="00753014">
      <w:pPr>
        <w:rPr>
          <w:lang w:val="es-ES"/>
        </w:rPr>
      </w:pPr>
    </w:p>
    <w:p w14:paraId="22D56BE7" w14:textId="77777777" w:rsidR="00AA042F" w:rsidRDefault="00AA042F" w:rsidP="00753014">
      <w:pPr>
        <w:rPr>
          <w:lang w:val="es-ES"/>
        </w:rPr>
      </w:pPr>
    </w:p>
    <w:p w14:paraId="1B1AC998" w14:textId="77777777" w:rsidR="00753014" w:rsidRPr="00753014" w:rsidRDefault="00753014" w:rsidP="00753014">
      <w:pPr>
        <w:rPr>
          <w:lang w:val="es-ES"/>
        </w:rPr>
      </w:pPr>
    </w:p>
    <w:p w14:paraId="333FF8EE" w14:textId="4819C407" w:rsidR="00A941E0" w:rsidRDefault="00A941E0" w:rsidP="004033E4">
      <w:pPr>
        <w:pStyle w:val="Ttulo2"/>
        <w:rPr>
          <w:lang w:val="es-ES"/>
        </w:rPr>
      </w:pPr>
      <w:bookmarkStart w:id="18" w:name="_Toc206070821"/>
      <w:proofErr w:type="spellStart"/>
      <w:r>
        <w:rPr>
          <w:lang w:val="es-ES"/>
        </w:rPr>
        <w:lastRenderedPageBreak/>
        <w:t>Balanced</w:t>
      </w:r>
      <w:proofErr w:type="spellEnd"/>
      <w:r>
        <w:rPr>
          <w:lang w:val="es-ES"/>
        </w:rPr>
        <w:t xml:space="preserve"> </w:t>
      </w:r>
      <w:proofErr w:type="spellStart"/>
      <w:r>
        <w:rPr>
          <w:lang w:val="es-ES"/>
        </w:rPr>
        <w:t>Scorecard</w:t>
      </w:r>
      <w:bookmarkEnd w:id="18"/>
      <w:proofErr w:type="spellEnd"/>
    </w:p>
    <w:p w14:paraId="716FCDC3" w14:textId="77777777" w:rsidR="00B91FA2" w:rsidRDefault="00B91FA2" w:rsidP="004A41D0"/>
    <w:p w14:paraId="2E5CA9D0" w14:textId="303B63C8" w:rsidR="004A41D0" w:rsidRPr="004A41D0" w:rsidRDefault="004A41D0" w:rsidP="004A41D0">
      <w:r w:rsidRPr="004A41D0">
        <w:t xml:space="preserve">El </w:t>
      </w:r>
      <w:proofErr w:type="spellStart"/>
      <w:r w:rsidRPr="004A41D0">
        <w:rPr>
          <w:b/>
          <w:bCs/>
        </w:rPr>
        <w:t>Balanced</w:t>
      </w:r>
      <w:proofErr w:type="spellEnd"/>
      <w:r w:rsidRPr="004A41D0">
        <w:rPr>
          <w:b/>
          <w:bCs/>
        </w:rPr>
        <w:t xml:space="preserve"> </w:t>
      </w:r>
      <w:proofErr w:type="spellStart"/>
      <w:r w:rsidRPr="004A41D0">
        <w:rPr>
          <w:b/>
          <w:bCs/>
        </w:rPr>
        <w:t>Scorecard</w:t>
      </w:r>
      <w:proofErr w:type="spellEnd"/>
      <w:r w:rsidRPr="004A41D0">
        <w:rPr>
          <w:b/>
          <w:bCs/>
        </w:rPr>
        <w:t xml:space="preserve"> (Cuadro de Mando Integral)</w:t>
      </w:r>
      <w:r w:rsidRPr="004A41D0">
        <w:t xml:space="preserve"> es un marco para traducir la visión y la estrategia de una organización en un conjunto coherente de objetivos, indicadores, metas e iniciativas. Fue formalizado por </w:t>
      </w:r>
      <w:r w:rsidRPr="004A41D0">
        <w:rPr>
          <w:b/>
          <w:bCs/>
        </w:rPr>
        <w:t>Robert S. Kaplan</w:t>
      </w:r>
      <w:r w:rsidRPr="004A41D0">
        <w:t xml:space="preserve"> y </w:t>
      </w:r>
      <w:r w:rsidRPr="004A41D0">
        <w:rPr>
          <w:b/>
          <w:bCs/>
        </w:rPr>
        <w:t>David P. Norton</w:t>
      </w:r>
      <w:r w:rsidRPr="004A41D0">
        <w:t xml:space="preserve"> y busca equilibrar lo financiero con perspectivas no financieras (clientes, procesos internos, aprendizaje y crecimiento). El BSC convierte la estrategia en gestión operativa y control, facilitando alineación, seguimiento y aprendizaje continuo.</w:t>
      </w:r>
    </w:p>
    <w:p w14:paraId="33EB5CB1" w14:textId="77777777" w:rsidR="004A41D0" w:rsidRPr="004A41D0" w:rsidRDefault="004A41D0" w:rsidP="004A41D0">
      <w:r w:rsidRPr="004A41D0">
        <w:t>En Ingeniería en Sistemas de Información (IS) el BSC es clave para:</w:t>
      </w:r>
    </w:p>
    <w:p w14:paraId="674FBAC1" w14:textId="77777777" w:rsidR="004A41D0" w:rsidRPr="004A41D0" w:rsidRDefault="004A41D0" w:rsidP="00BB5A56">
      <w:pPr>
        <w:numPr>
          <w:ilvl w:val="0"/>
          <w:numId w:val="111"/>
        </w:numPr>
      </w:pPr>
      <w:r w:rsidRPr="004A41D0">
        <w:t>Alinear proyectos TI con objetivos organizacionales.</w:t>
      </w:r>
    </w:p>
    <w:p w14:paraId="78BC70C0" w14:textId="77777777" w:rsidR="004A41D0" w:rsidRPr="004A41D0" w:rsidRDefault="004A41D0" w:rsidP="00BB5A56">
      <w:pPr>
        <w:numPr>
          <w:ilvl w:val="0"/>
          <w:numId w:val="111"/>
        </w:numPr>
      </w:pPr>
      <w:r w:rsidRPr="004A41D0">
        <w:t xml:space="preserve">Seleccionar </w:t>
      </w:r>
      <w:proofErr w:type="spellStart"/>
      <w:r w:rsidRPr="004A41D0">
        <w:t>KPIs</w:t>
      </w:r>
      <w:proofErr w:type="spellEnd"/>
      <w:r w:rsidRPr="004A41D0">
        <w:t xml:space="preserve"> técnicos que realmente miden creación de valor (no sólo métricas de infraestructura).</w:t>
      </w:r>
    </w:p>
    <w:p w14:paraId="703E7281" w14:textId="77777777" w:rsidR="004A41D0" w:rsidRPr="004A41D0" w:rsidRDefault="004A41D0" w:rsidP="00BB5A56">
      <w:pPr>
        <w:numPr>
          <w:ilvl w:val="0"/>
          <w:numId w:val="111"/>
        </w:numPr>
      </w:pPr>
      <w:r w:rsidRPr="004A41D0">
        <w:t>Priorizar inversiones (arquitectura, seguridad, analítica) con base en impacto estratégico.</w:t>
      </w:r>
    </w:p>
    <w:p w14:paraId="26BBA957" w14:textId="6B7DBCFD" w:rsidR="004A41D0" w:rsidRPr="004A41D0" w:rsidRDefault="004A41D0" w:rsidP="004A41D0">
      <w:pPr>
        <w:rPr>
          <w:lang w:val="en-US"/>
        </w:rPr>
      </w:pPr>
    </w:p>
    <w:p w14:paraId="085C266E" w14:textId="29EBB381" w:rsidR="004A41D0" w:rsidRPr="004A41D0" w:rsidRDefault="004A41D0" w:rsidP="004A41D0">
      <w:pPr>
        <w:rPr>
          <w:b/>
          <w:bCs/>
        </w:rPr>
      </w:pPr>
      <w:r w:rsidRPr="004A41D0">
        <w:rPr>
          <w:b/>
          <w:bCs/>
        </w:rPr>
        <w:t xml:space="preserve">Componentes esenciales del </w:t>
      </w:r>
      <w:proofErr w:type="spellStart"/>
      <w:r w:rsidRPr="004A41D0">
        <w:rPr>
          <w:b/>
          <w:bCs/>
        </w:rPr>
        <w:t>Balanced</w:t>
      </w:r>
      <w:proofErr w:type="spellEnd"/>
      <w:r w:rsidRPr="004A41D0">
        <w:rPr>
          <w:b/>
          <w:bCs/>
        </w:rPr>
        <w:t xml:space="preserve"> </w:t>
      </w:r>
      <w:proofErr w:type="spellStart"/>
      <w:r w:rsidRPr="004A41D0">
        <w:rPr>
          <w:b/>
          <w:bCs/>
        </w:rPr>
        <w:t>Scorecard</w:t>
      </w:r>
      <w:proofErr w:type="spellEnd"/>
    </w:p>
    <w:p w14:paraId="523B09CD" w14:textId="77777777" w:rsidR="004A41D0" w:rsidRPr="004A41D0" w:rsidRDefault="004A41D0" w:rsidP="00107693">
      <w:pPr>
        <w:numPr>
          <w:ilvl w:val="0"/>
          <w:numId w:val="112"/>
        </w:numPr>
        <w:jc w:val="left"/>
      </w:pPr>
      <w:r w:rsidRPr="004A41D0">
        <w:rPr>
          <w:b/>
          <w:bCs/>
        </w:rPr>
        <w:t>Visión y misión claras</w:t>
      </w:r>
      <w:r w:rsidRPr="004A41D0">
        <w:t xml:space="preserve"> (una o dos frases que expresen el propósito y la ambición estratégica).</w:t>
      </w:r>
    </w:p>
    <w:p w14:paraId="3DF3CE05" w14:textId="77777777" w:rsidR="004A41D0" w:rsidRPr="004A41D0" w:rsidRDefault="004A41D0" w:rsidP="00107693">
      <w:pPr>
        <w:numPr>
          <w:ilvl w:val="0"/>
          <w:numId w:val="112"/>
        </w:numPr>
        <w:jc w:val="left"/>
        <w:rPr>
          <w:lang w:val="en-US"/>
        </w:rPr>
      </w:pPr>
      <w:proofErr w:type="spellStart"/>
      <w:r w:rsidRPr="004A41D0">
        <w:rPr>
          <w:b/>
          <w:bCs/>
          <w:lang w:val="en-US"/>
        </w:rPr>
        <w:t>Perspectivas</w:t>
      </w:r>
      <w:proofErr w:type="spellEnd"/>
      <w:r w:rsidRPr="004A41D0">
        <w:rPr>
          <w:lang w:val="en-US"/>
        </w:rPr>
        <w:t xml:space="preserve"> (</w:t>
      </w:r>
      <w:proofErr w:type="spellStart"/>
      <w:r w:rsidRPr="004A41D0">
        <w:rPr>
          <w:lang w:val="en-US"/>
        </w:rPr>
        <w:t>clásicas</w:t>
      </w:r>
      <w:proofErr w:type="spellEnd"/>
      <w:r w:rsidRPr="004A41D0">
        <w:rPr>
          <w:lang w:val="en-US"/>
        </w:rPr>
        <w:t>):</w:t>
      </w:r>
    </w:p>
    <w:p w14:paraId="4D3379C5" w14:textId="77777777" w:rsidR="004A41D0" w:rsidRPr="004A41D0" w:rsidRDefault="004A41D0" w:rsidP="00107693">
      <w:pPr>
        <w:numPr>
          <w:ilvl w:val="1"/>
          <w:numId w:val="112"/>
        </w:numPr>
        <w:jc w:val="left"/>
        <w:rPr>
          <w:lang w:val="en-US"/>
        </w:rPr>
      </w:pPr>
      <w:r w:rsidRPr="004A41D0">
        <w:rPr>
          <w:lang w:val="en-US"/>
        </w:rPr>
        <w:t>Financiera</w:t>
      </w:r>
    </w:p>
    <w:p w14:paraId="4AD3603E" w14:textId="77777777" w:rsidR="004A41D0" w:rsidRPr="004A41D0" w:rsidRDefault="004A41D0" w:rsidP="00107693">
      <w:pPr>
        <w:numPr>
          <w:ilvl w:val="1"/>
          <w:numId w:val="112"/>
        </w:numPr>
        <w:jc w:val="left"/>
        <w:rPr>
          <w:lang w:val="en-US"/>
        </w:rPr>
      </w:pPr>
      <w:proofErr w:type="spellStart"/>
      <w:r w:rsidRPr="004A41D0">
        <w:rPr>
          <w:lang w:val="en-US"/>
        </w:rPr>
        <w:t>Clientes</w:t>
      </w:r>
      <w:proofErr w:type="spellEnd"/>
      <w:r w:rsidRPr="004A41D0">
        <w:rPr>
          <w:lang w:val="en-US"/>
        </w:rPr>
        <w:t xml:space="preserve"> / </w:t>
      </w:r>
      <w:proofErr w:type="spellStart"/>
      <w:r w:rsidRPr="004A41D0">
        <w:rPr>
          <w:lang w:val="en-US"/>
        </w:rPr>
        <w:t>Usuarios</w:t>
      </w:r>
      <w:proofErr w:type="spellEnd"/>
    </w:p>
    <w:p w14:paraId="2A201705" w14:textId="77777777" w:rsidR="004A41D0" w:rsidRPr="004A41D0" w:rsidRDefault="004A41D0" w:rsidP="00107693">
      <w:pPr>
        <w:numPr>
          <w:ilvl w:val="1"/>
          <w:numId w:val="112"/>
        </w:numPr>
        <w:jc w:val="left"/>
        <w:rPr>
          <w:lang w:val="en-US"/>
        </w:rPr>
      </w:pPr>
      <w:proofErr w:type="spellStart"/>
      <w:r w:rsidRPr="004A41D0">
        <w:rPr>
          <w:lang w:val="en-US"/>
        </w:rPr>
        <w:t>Procesos</w:t>
      </w:r>
      <w:proofErr w:type="spellEnd"/>
      <w:r w:rsidRPr="004A41D0">
        <w:rPr>
          <w:lang w:val="en-US"/>
        </w:rPr>
        <w:t xml:space="preserve"> </w:t>
      </w:r>
      <w:proofErr w:type="spellStart"/>
      <w:r w:rsidRPr="004A41D0">
        <w:rPr>
          <w:lang w:val="en-US"/>
        </w:rPr>
        <w:t>internos</w:t>
      </w:r>
      <w:proofErr w:type="spellEnd"/>
    </w:p>
    <w:p w14:paraId="36E5EBEF" w14:textId="3889C59E" w:rsidR="00107693" w:rsidRPr="004A41D0" w:rsidRDefault="004A41D0" w:rsidP="00107693">
      <w:pPr>
        <w:numPr>
          <w:ilvl w:val="1"/>
          <w:numId w:val="112"/>
        </w:numPr>
        <w:jc w:val="left"/>
      </w:pPr>
      <w:r w:rsidRPr="004A41D0">
        <w:t>Aprendizaje y crecimiento (capacidades, talento, cultura)</w:t>
      </w:r>
      <w:r w:rsidRPr="004A41D0">
        <w:br/>
        <w:t>(En sector público o social es frecuente adaptar la perspectiva “Financiera” por “Sostenibilidad / Impacto”).</w:t>
      </w:r>
    </w:p>
    <w:p w14:paraId="6110A1AB" w14:textId="77777777" w:rsidR="004A41D0" w:rsidRPr="004A41D0" w:rsidRDefault="004A41D0" w:rsidP="00107693">
      <w:pPr>
        <w:numPr>
          <w:ilvl w:val="0"/>
          <w:numId w:val="112"/>
        </w:numPr>
        <w:jc w:val="left"/>
      </w:pPr>
      <w:r w:rsidRPr="004A41D0">
        <w:rPr>
          <w:b/>
          <w:bCs/>
        </w:rPr>
        <w:t>Objetivos estratégicos</w:t>
      </w:r>
      <w:r w:rsidRPr="004A41D0">
        <w:t xml:space="preserve"> por perspectiva (frases breves que describen lo que se busca).</w:t>
      </w:r>
    </w:p>
    <w:p w14:paraId="5616FBE8" w14:textId="77777777" w:rsidR="004A41D0" w:rsidRPr="004A41D0" w:rsidRDefault="004A41D0" w:rsidP="00107693">
      <w:pPr>
        <w:numPr>
          <w:ilvl w:val="0"/>
          <w:numId w:val="112"/>
        </w:numPr>
        <w:jc w:val="left"/>
      </w:pPr>
      <w:r w:rsidRPr="004A41D0">
        <w:rPr>
          <w:b/>
          <w:bCs/>
        </w:rPr>
        <w:lastRenderedPageBreak/>
        <w:t>Indicadores (</w:t>
      </w:r>
      <w:proofErr w:type="spellStart"/>
      <w:r w:rsidRPr="004A41D0">
        <w:rPr>
          <w:b/>
          <w:bCs/>
        </w:rPr>
        <w:t>KPIs</w:t>
      </w:r>
      <w:proofErr w:type="spellEnd"/>
      <w:r w:rsidRPr="004A41D0">
        <w:rPr>
          <w:b/>
          <w:bCs/>
        </w:rPr>
        <w:t>)</w:t>
      </w:r>
      <w:r w:rsidRPr="004A41D0">
        <w:t xml:space="preserve"> para cada objetivo (definidos con fórmula, frecuencia, fuente de datos).</w:t>
      </w:r>
    </w:p>
    <w:p w14:paraId="4ACAC481" w14:textId="77777777" w:rsidR="004A41D0" w:rsidRPr="004A41D0" w:rsidRDefault="004A41D0" w:rsidP="00107693">
      <w:pPr>
        <w:numPr>
          <w:ilvl w:val="0"/>
          <w:numId w:val="112"/>
        </w:numPr>
        <w:jc w:val="left"/>
      </w:pPr>
      <w:r w:rsidRPr="004A41D0">
        <w:rPr>
          <w:b/>
          <w:bCs/>
        </w:rPr>
        <w:t>Metas (targets)</w:t>
      </w:r>
      <w:r w:rsidRPr="004A41D0">
        <w:t xml:space="preserve"> cuantificadas y horizonte temporal.</w:t>
      </w:r>
    </w:p>
    <w:p w14:paraId="5FE15ECE" w14:textId="77777777" w:rsidR="004A41D0" w:rsidRPr="004A41D0" w:rsidRDefault="004A41D0" w:rsidP="00107693">
      <w:pPr>
        <w:numPr>
          <w:ilvl w:val="0"/>
          <w:numId w:val="112"/>
        </w:numPr>
        <w:jc w:val="left"/>
      </w:pPr>
      <w:r w:rsidRPr="004A41D0">
        <w:rPr>
          <w:b/>
          <w:bCs/>
        </w:rPr>
        <w:t>Iniciativas / proyectos</w:t>
      </w:r>
      <w:r w:rsidRPr="004A41D0">
        <w:t xml:space="preserve"> que impulsan cada objetivo (programas, pilotos, inversiones).</w:t>
      </w:r>
    </w:p>
    <w:p w14:paraId="63FEEBC9" w14:textId="77777777" w:rsidR="004A41D0" w:rsidRPr="004A41D0" w:rsidRDefault="004A41D0" w:rsidP="00107693">
      <w:pPr>
        <w:numPr>
          <w:ilvl w:val="0"/>
          <w:numId w:val="112"/>
        </w:numPr>
        <w:jc w:val="left"/>
      </w:pPr>
      <w:r w:rsidRPr="004A41D0">
        <w:rPr>
          <w:b/>
          <w:bCs/>
        </w:rPr>
        <w:t>Mapa estratégico</w:t>
      </w:r>
      <w:r w:rsidRPr="004A41D0">
        <w:t>: diagrama de relaciones causales (cómo los objetivos en aprendizaje conducen a mejores procesos, a mayor satisfacción del cliente y finalmente a resultados financieros).</w:t>
      </w:r>
    </w:p>
    <w:p w14:paraId="45A86DE3" w14:textId="77777777" w:rsidR="004A41D0" w:rsidRPr="004A41D0" w:rsidRDefault="004A41D0" w:rsidP="00107693">
      <w:pPr>
        <w:numPr>
          <w:ilvl w:val="0"/>
          <w:numId w:val="112"/>
        </w:numPr>
        <w:jc w:val="left"/>
      </w:pPr>
      <w:r w:rsidRPr="004A41D0">
        <w:rPr>
          <w:b/>
          <w:bCs/>
        </w:rPr>
        <w:t>Tablero de control (</w:t>
      </w:r>
      <w:proofErr w:type="spellStart"/>
      <w:r w:rsidRPr="004A41D0">
        <w:rPr>
          <w:b/>
          <w:bCs/>
        </w:rPr>
        <w:t>dashboard</w:t>
      </w:r>
      <w:proofErr w:type="spellEnd"/>
      <w:r w:rsidRPr="004A41D0">
        <w:rPr>
          <w:b/>
          <w:bCs/>
        </w:rPr>
        <w:t>)</w:t>
      </w:r>
      <w:r w:rsidRPr="004A41D0">
        <w:t xml:space="preserve"> con visualización actualizada y responsables.</w:t>
      </w:r>
    </w:p>
    <w:p w14:paraId="698C7E92" w14:textId="51C82720" w:rsidR="004A41D0" w:rsidRPr="004A41D0" w:rsidRDefault="004A41D0" w:rsidP="004A41D0">
      <w:pPr>
        <w:rPr>
          <w:lang w:val="en-US"/>
        </w:rPr>
      </w:pPr>
    </w:p>
    <w:p w14:paraId="4DE09076" w14:textId="7A7841EC" w:rsidR="004A41D0" w:rsidRPr="004A41D0" w:rsidRDefault="004A41D0" w:rsidP="004A41D0">
      <w:pPr>
        <w:rPr>
          <w:b/>
          <w:bCs/>
        </w:rPr>
      </w:pPr>
      <w:r w:rsidRPr="004A41D0">
        <w:rPr>
          <w:b/>
          <w:bCs/>
        </w:rPr>
        <w:t>Por qué usar BSC en proyectos de Sistemas de Información</w:t>
      </w:r>
    </w:p>
    <w:p w14:paraId="3B12EE83" w14:textId="77777777" w:rsidR="004A41D0" w:rsidRPr="004A41D0" w:rsidRDefault="004A41D0" w:rsidP="00BB5A56">
      <w:pPr>
        <w:numPr>
          <w:ilvl w:val="0"/>
          <w:numId w:val="113"/>
        </w:numPr>
      </w:pPr>
      <w:r w:rsidRPr="004A41D0">
        <w:t>Evita la trampa de medir sólo “tiempo de respuesta del servidor” o “</w:t>
      </w:r>
      <w:proofErr w:type="gramStart"/>
      <w:r w:rsidRPr="004A41D0">
        <w:t>tickets</w:t>
      </w:r>
      <w:proofErr w:type="gramEnd"/>
      <w:r w:rsidRPr="004A41D0">
        <w:t xml:space="preserve"> cerrados”: relaciona métricas técnicas con valor de negocio (ej. retención de usuarios, tiempo hasta valor).</w:t>
      </w:r>
    </w:p>
    <w:p w14:paraId="6054E3CA" w14:textId="77777777" w:rsidR="004A41D0" w:rsidRPr="004A41D0" w:rsidRDefault="004A41D0" w:rsidP="00BB5A56">
      <w:pPr>
        <w:numPr>
          <w:ilvl w:val="0"/>
          <w:numId w:val="113"/>
        </w:numPr>
      </w:pPr>
      <w:r w:rsidRPr="004A41D0">
        <w:t>Facilita justificar inversiones TI ante dirección (vincula gasto con impacto en ingresos, satisfacción o eficiencia).</w:t>
      </w:r>
    </w:p>
    <w:p w14:paraId="33B3B22C" w14:textId="77777777" w:rsidR="004A41D0" w:rsidRPr="004A41D0" w:rsidRDefault="004A41D0" w:rsidP="00BB5A56">
      <w:pPr>
        <w:numPr>
          <w:ilvl w:val="0"/>
          <w:numId w:val="113"/>
        </w:numPr>
      </w:pPr>
      <w:r w:rsidRPr="004A41D0">
        <w:t>Permite priorizar backlog técnico según efecto causal demostrado en el mapa estratégico.</w:t>
      </w:r>
    </w:p>
    <w:p w14:paraId="0FC70A25" w14:textId="77777777" w:rsidR="004A41D0" w:rsidRPr="004A41D0" w:rsidRDefault="004A41D0" w:rsidP="00BB5A56">
      <w:pPr>
        <w:numPr>
          <w:ilvl w:val="0"/>
          <w:numId w:val="113"/>
        </w:numPr>
      </w:pPr>
      <w:r w:rsidRPr="004A41D0">
        <w:t>Mejora gobernanza: cada KPI tiene responsable y frecuencia de revisión.</w:t>
      </w:r>
    </w:p>
    <w:p w14:paraId="61DCDDD8" w14:textId="0ED7BD37" w:rsidR="004A41D0" w:rsidRPr="004A41D0" w:rsidRDefault="004A41D0" w:rsidP="004A41D0">
      <w:pPr>
        <w:rPr>
          <w:lang w:val="en-US"/>
        </w:rPr>
      </w:pPr>
    </w:p>
    <w:p w14:paraId="71378E58" w14:textId="021B21C3" w:rsidR="004A41D0" w:rsidRPr="004A41D0" w:rsidRDefault="004A41D0" w:rsidP="004A41D0">
      <w:pPr>
        <w:rPr>
          <w:b/>
          <w:bCs/>
        </w:rPr>
      </w:pPr>
      <w:r w:rsidRPr="004A41D0">
        <w:rPr>
          <w:b/>
          <w:bCs/>
        </w:rPr>
        <w:t xml:space="preserve">4. Cómo diseñar un </w:t>
      </w:r>
      <w:proofErr w:type="spellStart"/>
      <w:r w:rsidRPr="004A41D0">
        <w:rPr>
          <w:b/>
          <w:bCs/>
        </w:rPr>
        <w:t>Balanced</w:t>
      </w:r>
      <w:proofErr w:type="spellEnd"/>
      <w:r w:rsidRPr="004A41D0">
        <w:rPr>
          <w:b/>
          <w:bCs/>
        </w:rPr>
        <w:t xml:space="preserve"> </w:t>
      </w:r>
      <w:proofErr w:type="spellStart"/>
      <w:r w:rsidRPr="004A41D0">
        <w:rPr>
          <w:b/>
          <w:bCs/>
        </w:rPr>
        <w:t>Scorecard</w:t>
      </w:r>
      <w:proofErr w:type="spellEnd"/>
    </w:p>
    <w:p w14:paraId="7B5CAEDD" w14:textId="77777777" w:rsidR="004A41D0" w:rsidRPr="004A41D0" w:rsidRDefault="004A41D0" w:rsidP="00BB5A56">
      <w:pPr>
        <w:numPr>
          <w:ilvl w:val="0"/>
          <w:numId w:val="114"/>
        </w:numPr>
      </w:pPr>
      <w:r w:rsidRPr="004A41D0">
        <w:rPr>
          <w:b/>
          <w:bCs/>
        </w:rPr>
        <w:t>Clarificar visión y horizonte temporal.</w:t>
      </w:r>
      <w:r w:rsidRPr="004A41D0">
        <w:t xml:space="preserve"> (Ej.: “Ser la plataforma nacional de trazabilidad agrícola que aumente 15% el precio promedio por quintal en 3 años”.)</w:t>
      </w:r>
    </w:p>
    <w:p w14:paraId="2DAD5FE1" w14:textId="77777777" w:rsidR="004A41D0" w:rsidRPr="004A41D0" w:rsidRDefault="004A41D0" w:rsidP="00BB5A56">
      <w:pPr>
        <w:numPr>
          <w:ilvl w:val="0"/>
          <w:numId w:val="114"/>
        </w:numPr>
      </w:pPr>
      <w:r w:rsidRPr="004A41D0">
        <w:rPr>
          <w:b/>
          <w:bCs/>
        </w:rPr>
        <w:t>Identificar 6–12 objetivos estratégicos</w:t>
      </w:r>
      <w:r w:rsidRPr="004A41D0">
        <w:t xml:space="preserve"> repartidos en 3–4 por perspectiva (no más, para mantener foco).</w:t>
      </w:r>
    </w:p>
    <w:p w14:paraId="6F43FD7F" w14:textId="77777777" w:rsidR="004A41D0" w:rsidRPr="004A41D0" w:rsidRDefault="004A41D0" w:rsidP="00BB5A56">
      <w:pPr>
        <w:numPr>
          <w:ilvl w:val="0"/>
          <w:numId w:val="114"/>
        </w:numPr>
      </w:pPr>
      <w:r w:rsidRPr="004A41D0">
        <w:rPr>
          <w:b/>
          <w:bCs/>
        </w:rPr>
        <w:lastRenderedPageBreak/>
        <w:t>Dibujar el mapa estratégico</w:t>
      </w:r>
      <w:r w:rsidRPr="004A41D0">
        <w:t xml:space="preserve"> indicando relaciones causales entre objetivos (flechas que muestren causa → efecto).</w:t>
      </w:r>
    </w:p>
    <w:p w14:paraId="1E60EB46" w14:textId="77777777" w:rsidR="004A41D0" w:rsidRPr="004A41D0" w:rsidRDefault="004A41D0" w:rsidP="00BB5A56">
      <w:pPr>
        <w:numPr>
          <w:ilvl w:val="0"/>
          <w:numId w:val="114"/>
        </w:numPr>
      </w:pPr>
      <w:r w:rsidRPr="004A41D0">
        <w:rPr>
          <w:b/>
          <w:bCs/>
        </w:rPr>
        <w:t xml:space="preserve">Definir </w:t>
      </w:r>
      <w:proofErr w:type="spellStart"/>
      <w:r w:rsidRPr="004A41D0">
        <w:rPr>
          <w:b/>
          <w:bCs/>
        </w:rPr>
        <w:t>KPIs</w:t>
      </w:r>
      <w:proofErr w:type="spellEnd"/>
      <w:r w:rsidRPr="004A41D0">
        <w:t xml:space="preserve"> para cada objetivo: nombre, fórmula, frecuencia, fuente, responsable, meta.</w:t>
      </w:r>
    </w:p>
    <w:p w14:paraId="072E92E8" w14:textId="77777777" w:rsidR="004A41D0" w:rsidRPr="004A41D0" w:rsidRDefault="004A41D0" w:rsidP="00BB5A56">
      <w:pPr>
        <w:numPr>
          <w:ilvl w:val="0"/>
          <w:numId w:val="114"/>
        </w:numPr>
      </w:pPr>
      <w:r w:rsidRPr="004A41D0">
        <w:rPr>
          <w:b/>
          <w:bCs/>
        </w:rPr>
        <w:t>Seleccionar iniciativas</w:t>
      </w:r>
      <w:r w:rsidRPr="004A41D0">
        <w:t xml:space="preserve"> que impulsarán cada KPI (pilotos, capacitaciones, arquitectura, campañas).</w:t>
      </w:r>
    </w:p>
    <w:p w14:paraId="20C683C8" w14:textId="77777777" w:rsidR="004A41D0" w:rsidRPr="004A41D0" w:rsidRDefault="004A41D0" w:rsidP="00BB5A56">
      <w:pPr>
        <w:numPr>
          <w:ilvl w:val="0"/>
          <w:numId w:val="114"/>
        </w:numPr>
      </w:pPr>
      <w:r w:rsidRPr="004A41D0">
        <w:rPr>
          <w:b/>
          <w:bCs/>
        </w:rPr>
        <w:t>Establecer rutinas de revisión:</w:t>
      </w:r>
      <w:r w:rsidRPr="004A41D0">
        <w:t xml:space="preserve"> quién revisa, con qué frecuencia y qué acciones toma (ej. comité trimestral).</w:t>
      </w:r>
    </w:p>
    <w:p w14:paraId="7ABA5DA7" w14:textId="77777777" w:rsidR="004A41D0" w:rsidRPr="004A41D0" w:rsidRDefault="004A41D0" w:rsidP="00BB5A56">
      <w:pPr>
        <w:numPr>
          <w:ilvl w:val="0"/>
          <w:numId w:val="114"/>
        </w:numPr>
        <w:rPr>
          <w:lang w:val="en-US"/>
        </w:rPr>
      </w:pPr>
      <w:proofErr w:type="spellStart"/>
      <w:r w:rsidRPr="004A41D0">
        <w:rPr>
          <w:b/>
          <w:bCs/>
          <w:lang w:val="en-US"/>
        </w:rPr>
        <w:t>Construir</w:t>
      </w:r>
      <w:proofErr w:type="spellEnd"/>
      <w:r w:rsidRPr="004A41D0">
        <w:rPr>
          <w:b/>
          <w:bCs/>
          <w:lang w:val="en-US"/>
        </w:rPr>
        <w:t xml:space="preserve"> dashboard</w:t>
      </w:r>
      <w:r w:rsidRPr="004A41D0">
        <w:rPr>
          <w:lang w:val="en-US"/>
        </w:rPr>
        <w:t xml:space="preserve"> (Power BI, </w:t>
      </w:r>
      <w:proofErr w:type="spellStart"/>
      <w:r w:rsidRPr="004A41D0">
        <w:rPr>
          <w:lang w:val="en-US"/>
        </w:rPr>
        <w:t>Metabase</w:t>
      </w:r>
      <w:proofErr w:type="spellEnd"/>
      <w:r w:rsidRPr="004A41D0">
        <w:rPr>
          <w:lang w:val="en-US"/>
        </w:rPr>
        <w:t xml:space="preserve">, Google Data Studio) y </w:t>
      </w:r>
      <w:proofErr w:type="spellStart"/>
      <w:r w:rsidRPr="004A41D0">
        <w:rPr>
          <w:lang w:val="en-US"/>
        </w:rPr>
        <w:t>publicar</w:t>
      </w:r>
      <w:proofErr w:type="spellEnd"/>
      <w:r w:rsidRPr="004A41D0">
        <w:rPr>
          <w:lang w:val="en-US"/>
        </w:rPr>
        <w:t xml:space="preserve"> </w:t>
      </w:r>
      <w:proofErr w:type="spellStart"/>
      <w:r w:rsidRPr="004A41D0">
        <w:rPr>
          <w:lang w:val="en-US"/>
        </w:rPr>
        <w:t>versión</w:t>
      </w:r>
      <w:proofErr w:type="spellEnd"/>
      <w:r w:rsidRPr="004A41D0">
        <w:rPr>
          <w:lang w:val="en-US"/>
        </w:rPr>
        <w:t xml:space="preserve"> </w:t>
      </w:r>
      <w:proofErr w:type="spellStart"/>
      <w:r w:rsidRPr="004A41D0">
        <w:rPr>
          <w:lang w:val="en-US"/>
        </w:rPr>
        <w:t>ejecutiva</w:t>
      </w:r>
      <w:proofErr w:type="spellEnd"/>
      <w:r w:rsidRPr="004A41D0">
        <w:rPr>
          <w:lang w:val="en-US"/>
        </w:rPr>
        <w:t xml:space="preserve"> (one-page).</w:t>
      </w:r>
    </w:p>
    <w:p w14:paraId="5AA7D33E" w14:textId="77777777" w:rsidR="004A41D0" w:rsidRPr="004A41D0" w:rsidRDefault="004A41D0" w:rsidP="00BB5A56">
      <w:pPr>
        <w:numPr>
          <w:ilvl w:val="0"/>
          <w:numId w:val="114"/>
        </w:numPr>
      </w:pPr>
      <w:r w:rsidRPr="004A41D0">
        <w:rPr>
          <w:b/>
          <w:bCs/>
        </w:rPr>
        <w:t>Revisar y ajustar</w:t>
      </w:r>
      <w:r w:rsidRPr="004A41D0">
        <w:t xml:space="preserve"> trimestralmente (iterar en metas e iniciativas según evidencia).</w:t>
      </w:r>
    </w:p>
    <w:p w14:paraId="735FC9DC" w14:textId="65EADFDF" w:rsidR="004A41D0" w:rsidRPr="004A41D0" w:rsidRDefault="004A41D0" w:rsidP="004A41D0">
      <w:pPr>
        <w:rPr>
          <w:lang w:val="en-US"/>
        </w:rPr>
      </w:pPr>
    </w:p>
    <w:p w14:paraId="3CD0030B" w14:textId="57B11114" w:rsidR="004A41D0" w:rsidRPr="004A41D0" w:rsidRDefault="004A41D0" w:rsidP="004A41D0">
      <w:pPr>
        <w:rPr>
          <w:b/>
          <w:bCs/>
        </w:rPr>
      </w:pPr>
      <w:r w:rsidRPr="004A41D0">
        <w:rPr>
          <w:b/>
          <w:bCs/>
        </w:rPr>
        <w:t xml:space="preserve">Ejemplo completo aplicado — </w:t>
      </w:r>
      <w:proofErr w:type="gramStart"/>
      <w:r w:rsidRPr="004A41D0">
        <w:rPr>
          <w:b/>
          <w:bCs/>
        </w:rPr>
        <w:t>Startup</w:t>
      </w:r>
      <w:proofErr w:type="gramEnd"/>
      <w:r w:rsidRPr="004A41D0">
        <w:rPr>
          <w:b/>
          <w:bCs/>
        </w:rPr>
        <w:t xml:space="preserve"> SaaS para microcréditos (contexto Nicaragua)</w:t>
      </w:r>
    </w:p>
    <w:p w14:paraId="13119C3C" w14:textId="77777777" w:rsidR="004A41D0" w:rsidRPr="004A41D0" w:rsidRDefault="004A41D0" w:rsidP="004A41D0">
      <w:r w:rsidRPr="004A41D0">
        <w:rPr>
          <w:b/>
          <w:bCs/>
        </w:rPr>
        <w:t>Visión:</w:t>
      </w:r>
      <w:r w:rsidRPr="004A41D0">
        <w:t xml:space="preserve"> “Incluir financieramente a 500 cooperativas rurales en 3 años mediante </w:t>
      </w:r>
      <w:proofErr w:type="spellStart"/>
      <w:r w:rsidRPr="004A41D0">
        <w:t>scoring</w:t>
      </w:r>
      <w:proofErr w:type="spellEnd"/>
      <w:r w:rsidRPr="004A41D0">
        <w:t xml:space="preserve"> alternativo y gestión digital de microcréditos.”</w:t>
      </w:r>
    </w:p>
    <w:p w14:paraId="25A3581B" w14:textId="43E21EC1" w:rsidR="004A41D0" w:rsidRPr="004A41D0" w:rsidRDefault="004A41D0" w:rsidP="004A41D0">
      <w:pPr>
        <w:rPr>
          <w:b/>
          <w:bCs/>
          <w:lang w:val="en-US"/>
        </w:rPr>
      </w:pPr>
      <w:r w:rsidRPr="004A41D0">
        <w:rPr>
          <w:b/>
          <w:bCs/>
          <w:lang w:val="en-US"/>
        </w:rPr>
        <w:t xml:space="preserve">Mapa </w:t>
      </w:r>
      <w:proofErr w:type="spellStart"/>
      <w:r w:rsidRPr="004A41D0">
        <w:rPr>
          <w:b/>
          <w:bCs/>
          <w:lang w:val="en-US"/>
        </w:rPr>
        <w:t>estratégico</w:t>
      </w:r>
      <w:proofErr w:type="spellEnd"/>
      <w:r w:rsidRPr="004A41D0">
        <w:rPr>
          <w:b/>
          <w:bCs/>
          <w:lang w:val="en-US"/>
        </w:rPr>
        <w:t xml:space="preserve"> (</w:t>
      </w:r>
      <w:proofErr w:type="spellStart"/>
      <w:r w:rsidRPr="004A41D0">
        <w:rPr>
          <w:b/>
          <w:bCs/>
          <w:lang w:val="en-US"/>
        </w:rPr>
        <w:t>resumido</w:t>
      </w:r>
      <w:proofErr w:type="spellEnd"/>
      <w:r w:rsidRPr="004A41D0">
        <w:rPr>
          <w:b/>
          <w:bCs/>
          <w:lang w:val="en-US"/>
        </w:rPr>
        <w:t>)</w:t>
      </w:r>
    </w:p>
    <w:p w14:paraId="0677C107" w14:textId="77777777" w:rsidR="004A41D0" w:rsidRDefault="004A41D0" w:rsidP="00BB5A56">
      <w:pPr>
        <w:numPr>
          <w:ilvl w:val="0"/>
          <w:numId w:val="115"/>
        </w:numPr>
      </w:pPr>
      <w:r w:rsidRPr="004A41D0">
        <w:t>Aprendizaje → Mejora de procesos internos → Satisfacción/Adopción del cliente → Resultados financieros.</w:t>
      </w:r>
    </w:p>
    <w:p w14:paraId="426025CE" w14:textId="77777777" w:rsidR="000D3F4D" w:rsidRPr="004A41D0" w:rsidRDefault="000D3F4D" w:rsidP="000D3F4D"/>
    <w:p w14:paraId="3B34EC61" w14:textId="77BEFAA0" w:rsidR="004A41D0" w:rsidRPr="004A41D0" w:rsidRDefault="004A41D0" w:rsidP="004A41D0">
      <w:pPr>
        <w:rPr>
          <w:b/>
          <w:bCs/>
        </w:rPr>
      </w:pPr>
      <w:r w:rsidRPr="004A41D0">
        <w:rPr>
          <w:b/>
          <w:bCs/>
        </w:rPr>
        <w:t>Objetivos por perspectiva (ejemplo)</w:t>
      </w:r>
    </w:p>
    <w:p w14:paraId="785D1FF9" w14:textId="77777777" w:rsidR="004A41D0" w:rsidRPr="004A41D0" w:rsidRDefault="004A41D0" w:rsidP="004A41D0">
      <w:r w:rsidRPr="004A41D0">
        <w:rPr>
          <w:b/>
          <w:bCs/>
        </w:rPr>
        <w:t>Aprendizaje y crecimiento</w:t>
      </w:r>
    </w:p>
    <w:p w14:paraId="27A09263" w14:textId="77777777" w:rsidR="004A41D0" w:rsidRPr="004A41D0" w:rsidRDefault="004A41D0" w:rsidP="00BB5A56">
      <w:pPr>
        <w:numPr>
          <w:ilvl w:val="0"/>
          <w:numId w:val="116"/>
        </w:numPr>
      </w:pPr>
      <w:r w:rsidRPr="004A41D0">
        <w:t>O1.1: Desarrollar capacidades de analítica de datos en el equipo.</w:t>
      </w:r>
    </w:p>
    <w:p w14:paraId="561CAE6A" w14:textId="77777777" w:rsidR="004A41D0" w:rsidRPr="004A41D0" w:rsidRDefault="004A41D0" w:rsidP="00BB5A56">
      <w:pPr>
        <w:numPr>
          <w:ilvl w:val="0"/>
          <w:numId w:val="116"/>
        </w:numPr>
      </w:pPr>
      <w:r w:rsidRPr="004A41D0">
        <w:t>O1.2: Reducir rotación del equipo técnico.</w:t>
      </w:r>
    </w:p>
    <w:p w14:paraId="255BF92B" w14:textId="77777777" w:rsidR="004A41D0" w:rsidRPr="004A41D0" w:rsidRDefault="004A41D0" w:rsidP="004A41D0">
      <w:pPr>
        <w:rPr>
          <w:lang w:val="en-US"/>
        </w:rPr>
      </w:pPr>
      <w:proofErr w:type="spellStart"/>
      <w:r w:rsidRPr="004A41D0">
        <w:rPr>
          <w:b/>
          <w:bCs/>
          <w:lang w:val="en-US"/>
        </w:rPr>
        <w:t>Procesos</w:t>
      </w:r>
      <w:proofErr w:type="spellEnd"/>
      <w:r w:rsidRPr="004A41D0">
        <w:rPr>
          <w:b/>
          <w:bCs/>
          <w:lang w:val="en-US"/>
        </w:rPr>
        <w:t xml:space="preserve"> </w:t>
      </w:r>
      <w:proofErr w:type="spellStart"/>
      <w:r w:rsidRPr="004A41D0">
        <w:rPr>
          <w:b/>
          <w:bCs/>
          <w:lang w:val="en-US"/>
        </w:rPr>
        <w:t>internos</w:t>
      </w:r>
      <w:proofErr w:type="spellEnd"/>
    </w:p>
    <w:p w14:paraId="5472A63C" w14:textId="77777777" w:rsidR="004A41D0" w:rsidRPr="004A41D0" w:rsidRDefault="004A41D0" w:rsidP="00BB5A56">
      <w:pPr>
        <w:numPr>
          <w:ilvl w:val="0"/>
          <w:numId w:val="117"/>
        </w:numPr>
      </w:pPr>
      <w:r w:rsidRPr="004A41D0">
        <w:t>O2.1: Disminuir tiempo medio de despliegue (lead time) de nuevas funcionalidades.</w:t>
      </w:r>
    </w:p>
    <w:p w14:paraId="4D602DCD" w14:textId="77777777" w:rsidR="004A41D0" w:rsidRPr="004A41D0" w:rsidRDefault="004A41D0" w:rsidP="00BB5A56">
      <w:pPr>
        <w:numPr>
          <w:ilvl w:val="0"/>
          <w:numId w:val="117"/>
        </w:numPr>
      </w:pPr>
      <w:r w:rsidRPr="004A41D0">
        <w:lastRenderedPageBreak/>
        <w:t>O2.2: Aumentar la robustez y seguridad de la plataforma (vulnerabilidades abiertas = 0 crítico).</w:t>
      </w:r>
    </w:p>
    <w:p w14:paraId="7DCA01C9" w14:textId="77777777" w:rsidR="004A41D0" w:rsidRPr="004A41D0" w:rsidRDefault="004A41D0" w:rsidP="004A41D0">
      <w:pPr>
        <w:rPr>
          <w:lang w:val="en-US"/>
        </w:rPr>
      </w:pPr>
      <w:proofErr w:type="spellStart"/>
      <w:r w:rsidRPr="004A41D0">
        <w:rPr>
          <w:b/>
          <w:bCs/>
          <w:lang w:val="en-US"/>
        </w:rPr>
        <w:t>Clientes</w:t>
      </w:r>
      <w:proofErr w:type="spellEnd"/>
      <w:r w:rsidRPr="004A41D0">
        <w:rPr>
          <w:b/>
          <w:bCs/>
          <w:lang w:val="en-US"/>
        </w:rPr>
        <w:t xml:space="preserve"> / </w:t>
      </w:r>
      <w:proofErr w:type="spellStart"/>
      <w:r w:rsidRPr="004A41D0">
        <w:rPr>
          <w:b/>
          <w:bCs/>
          <w:lang w:val="en-US"/>
        </w:rPr>
        <w:t>Usuarios</w:t>
      </w:r>
      <w:proofErr w:type="spellEnd"/>
    </w:p>
    <w:p w14:paraId="49B386F0" w14:textId="77777777" w:rsidR="004A41D0" w:rsidRPr="004A41D0" w:rsidRDefault="004A41D0" w:rsidP="00BB5A56">
      <w:pPr>
        <w:numPr>
          <w:ilvl w:val="0"/>
          <w:numId w:val="118"/>
        </w:numPr>
      </w:pPr>
      <w:r w:rsidRPr="004A41D0">
        <w:t>O3.1: Incrementar adopción por cooperativa (usuarios activos/mes).</w:t>
      </w:r>
    </w:p>
    <w:p w14:paraId="074C760A" w14:textId="77777777" w:rsidR="004A41D0" w:rsidRPr="004A41D0" w:rsidRDefault="004A41D0" w:rsidP="00BB5A56">
      <w:pPr>
        <w:numPr>
          <w:ilvl w:val="0"/>
          <w:numId w:val="118"/>
        </w:numPr>
      </w:pPr>
      <w:r w:rsidRPr="004A41D0">
        <w:t>O3.2: Mejorar satisfacción del cliente (NPS).</w:t>
      </w:r>
    </w:p>
    <w:p w14:paraId="1B5910BD" w14:textId="77777777" w:rsidR="004A41D0" w:rsidRPr="004A41D0" w:rsidRDefault="004A41D0" w:rsidP="004A41D0">
      <w:pPr>
        <w:rPr>
          <w:lang w:val="en-US"/>
        </w:rPr>
      </w:pPr>
      <w:r w:rsidRPr="004A41D0">
        <w:rPr>
          <w:b/>
          <w:bCs/>
          <w:lang w:val="en-US"/>
        </w:rPr>
        <w:t>Financiera</w:t>
      </w:r>
    </w:p>
    <w:p w14:paraId="42E3D17E" w14:textId="77777777" w:rsidR="004A41D0" w:rsidRPr="004A41D0" w:rsidRDefault="004A41D0" w:rsidP="00BB5A56">
      <w:pPr>
        <w:numPr>
          <w:ilvl w:val="0"/>
          <w:numId w:val="119"/>
        </w:numPr>
        <w:rPr>
          <w:lang w:val="en-US"/>
        </w:rPr>
      </w:pPr>
      <w:r w:rsidRPr="004A41D0">
        <w:rPr>
          <w:lang w:val="en-US"/>
        </w:rPr>
        <w:t>O4.1: Incrementar MRR (Monthly Recurring Revenue).</w:t>
      </w:r>
    </w:p>
    <w:p w14:paraId="38E89668" w14:textId="77777777" w:rsidR="004A41D0" w:rsidRPr="004A41D0" w:rsidRDefault="004A41D0" w:rsidP="00BB5A56">
      <w:pPr>
        <w:numPr>
          <w:ilvl w:val="0"/>
          <w:numId w:val="119"/>
        </w:numPr>
      </w:pPr>
      <w:r w:rsidRPr="004A41D0">
        <w:t>O4.2: Reducir CAC y mejorar LTV/CAC.</w:t>
      </w:r>
    </w:p>
    <w:p w14:paraId="74D356CE" w14:textId="77777777" w:rsidR="000D3F4D" w:rsidRDefault="000D3F4D" w:rsidP="004A41D0">
      <w:pPr>
        <w:rPr>
          <w:b/>
          <w:bCs/>
        </w:rPr>
      </w:pPr>
    </w:p>
    <w:p w14:paraId="4DDEE022" w14:textId="7A9658A3" w:rsidR="004A41D0" w:rsidRPr="004A41D0" w:rsidRDefault="004A41D0" w:rsidP="004A41D0">
      <w:pPr>
        <w:rPr>
          <w:b/>
          <w:bCs/>
        </w:rPr>
      </w:pPr>
      <w:proofErr w:type="spellStart"/>
      <w:r w:rsidRPr="004A41D0">
        <w:rPr>
          <w:b/>
          <w:bCs/>
        </w:rPr>
        <w:t>KPIs</w:t>
      </w:r>
      <w:proofErr w:type="spellEnd"/>
      <w:r w:rsidRPr="004A41D0">
        <w:rPr>
          <w:b/>
          <w:bCs/>
        </w:rPr>
        <w:t>, fórmulas y metas (tabla resumida — ejemplos)</w:t>
      </w:r>
    </w:p>
    <w:tbl>
      <w:tblPr>
        <w:tblStyle w:val="Tablanormal5"/>
        <w:tblW w:w="0" w:type="auto"/>
        <w:tblLook w:val="04A0" w:firstRow="1" w:lastRow="0" w:firstColumn="1" w:lastColumn="0" w:noHBand="0" w:noVBand="1"/>
      </w:tblPr>
      <w:tblGrid>
        <w:gridCol w:w="1071"/>
        <w:gridCol w:w="1524"/>
        <w:gridCol w:w="2069"/>
        <w:gridCol w:w="1289"/>
        <w:gridCol w:w="1396"/>
        <w:gridCol w:w="1489"/>
      </w:tblGrid>
      <w:tr w:rsidR="004A41D0" w:rsidRPr="004A41D0" w14:paraId="106239D0" w14:textId="77777777" w:rsidTr="000D3F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A4955B5" w14:textId="77777777" w:rsidR="004A41D0" w:rsidRPr="004A41D0" w:rsidRDefault="004A41D0" w:rsidP="004A41D0">
            <w:pPr>
              <w:rPr>
                <w:b/>
                <w:bCs/>
                <w:sz w:val="20"/>
                <w:szCs w:val="20"/>
                <w:lang w:val="en-US"/>
              </w:rPr>
            </w:pPr>
            <w:proofErr w:type="spellStart"/>
            <w:r w:rsidRPr="004A41D0">
              <w:rPr>
                <w:b/>
                <w:bCs/>
                <w:sz w:val="20"/>
                <w:szCs w:val="20"/>
                <w:lang w:val="en-US"/>
              </w:rPr>
              <w:t>Objetivo</w:t>
            </w:r>
            <w:proofErr w:type="spellEnd"/>
          </w:p>
        </w:tc>
        <w:tc>
          <w:tcPr>
            <w:tcW w:w="0" w:type="auto"/>
            <w:hideMark/>
          </w:tcPr>
          <w:p w14:paraId="6A6A0D64" w14:textId="77777777" w:rsidR="004A41D0" w:rsidRPr="004A41D0" w:rsidRDefault="004A41D0" w:rsidP="004A41D0">
            <w:pPr>
              <w:cnfStyle w:val="100000000000" w:firstRow="1" w:lastRow="0" w:firstColumn="0" w:lastColumn="0" w:oddVBand="0" w:evenVBand="0" w:oddHBand="0" w:evenHBand="0" w:firstRowFirstColumn="0" w:firstRowLastColumn="0" w:lastRowFirstColumn="0" w:lastRowLastColumn="0"/>
              <w:rPr>
                <w:b/>
                <w:bCs/>
                <w:sz w:val="20"/>
                <w:szCs w:val="20"/>
                <w:lang w:val="en-US"/>
              </w:rPr>
            </w:pPr>
            <w:r w:rsidRPr="004A41D0">
              <w:rPr>
                <w:b/>
                <w:bCs/>
                <w:sz w:val="20"/>
                <w:szCs w:val="20"/>
                <w:lang w:val="en-US"/>
              </w:rPr>
              <w:t>KPI</w:t>
            </w:r>
          </w:p>
        </w:tc>
        <w:tc>
          <w:tcPr>
            <w:tcW w:w="0" w:type="auto"/>
            <w:hideMark/>
          </w:tcPr>
          <w:p w14:paraId="0190B349" w14:textId="77777777" w:rsidR="004A41D0" w:rsidRPr="004A41D0" w:rsidRDefault="004A41D0" w:rsidP="004A41D0">
            <w:pPr>
              <w:cnfStyle w:val="100000000000" w:firstRow="1" w:lastRow="0" w:firstColumn="0" w:lastColumn="0" w:oddVBand="0" w:evenVBand="0" w:oddHBand="0" w:evenHBand="0" w:firstRowFirstColumn="0" w:firstRowLastColumn="0" w:lastRowFirstColumn="0" w:lastRowLastColumn="0"/>
              <w:rPr>
                <w:b/>
                <w:bCs/>
                <w:sz w:val="20"/>
                <w:szCs w:val="20"/>
                <w:lang w:val="en-US"/>
              </w:rPr>
            </w:pPr>
            <w:proofErr w:type="spellStart"/>
            <w:r w:rsidRPr="004A41D0">
              <w:rPr>
                <w:b/>
                <w:bCs/>
                <w:sz w:val="20"/>
                <w:szCs w:val="20"/>
                <w:lang w:val="en-US"/>
              </w:rPr>
              <w:t>Fórmula</w:t>
            </w:r>
            <w:proofErr w:type="spellEnd"/>
            <w:r w:rsidRPr="004A41D0">
              <w:rPr>
                <w:b/>
                <w:bCs/>
                <w:sz w:val="20"/>
                <w:szCs w:val="20"/>
                <w:lang w:val="en-US"/>
              </w:rPr>
              <w:t xml:space="preserve"> / </w:t>
            </w:r>
            <w:proofErr w:type="spellStart"/>
            <w:r w:rsidRPr="004A41D0">
              <w:rPr>
                <w:b/>
                <w:bCs/>
                <w:sz w:val="20"/>
                <w:szCs w:val="20"/>
                <w:lang w:val="en-US"/>
              </w:rPr>
              <w:t>Definición</w:t>
            </w:r>
            <w:proofErr w:type="spellEnd"/>
          </w:p>
        </w:tc>
        <w:tc>
          <w:tcPr>
            <w:tcW w:w="0" w:type="auto"/>
            <w:hideMark/>
          </w:tcPr>
          <w:p w14:paraId="273AB7F6" w14:textId="77777777" w:rsidR="004A41D0" w:rsidRPr="004A41D0" w:rsidRDefault="004A41D0" w:rsidP="004A41D0">
            <w:pPr>
              <w:cnfStyle w:val="100000000000" w:firstRow="1" w:lastRow="0" w:firstColumn="0" w:lastColumn="0" w:oddVBand="0" w:evenVBand="0" w:oddHBand="0" w:evenHBand="0" w:firstRowFirstColumn="0" w:firstRowLastColumn="0" w:lastRowFirstColumn="0" w:lastRowLastColumn="0"/>
              <w:rPr>
                <w:b/>
                <w:bCs/>
                <w:sz w:val="20"/>
                <w:szCs w:val="20"/>
                <w:lang w:val="en-US"/>
              </w:rPr>
            </w:pPr>
            <w:r w:rsidRPr="004A41D0">
              <w:rPr>
                <w:b/>
                <w:bCs/>
                <w:sz w:val="20"/>
                <w:szCs w:val="20"/>
                <w:lang w:val="en-US"/>
              </w:rPr>
              <w:t>Meta (12 meses)</w:t>
            </w:r>
          </w:p>
        </w:tc>
        <w:tc>
          <w:tcPr>
            <w:tcW w:w="0" w:type="auto"/>
            <w:hideMark/>
          </w:tcPr>
          <w:p w14:paraId="12B013F0" w14:textId="77777777" w:rsidR="004A41D0" w:rsidRPr="004A41D0" w:rsidRDefault="004A41D0" w:rsidP="004A41D0">
            <w:pPr>
              <w:cnfStyle w:val="100000000000" w:firstRow="1" w:lastRow="0" w:firstColumn="0" w:lastColumn="0" w:oddVBand="0" w:evenVBand="0" w:oddHBand="0" w:evenHBand="0" w:firstRowFirstColumn="0" w:firstRowLastColumn="0" w:lastRowFirstColumn="0" w:lastRowLastColumn="0"/>
              <w:rPr>
                <w:b/>
                <w:bCs/>
                <w:sz w:val="20"/>
                <w:szCs w:val="20"/>
                <w:lang w:val="en-US"/>
              </w:rPr>
            </w:pPr>
            <w:r w:rsidRPr="004A41D0">
              <w:rPr>
                <w:b/>
                <w:bCs/>
                <w:sz w:val="20"/>
                <w:szCs w:val="20"/>
                <w:lang w:val="en-US"/>
              </w:rPr>
              <w:t>Fuente</w:t>
            </w:r>
          </w:p>
        </w:tc>
        <w:tc>
          <w:tcPr>
            <w:tcW w:w="0" w:type="auto"/>
            <w:hideMark/>
          </w:tcPr>
          <w:p w14:paraId="07F9ACAE" w14:textId="77777777" w:rsidR="004A41D0" w:rsidRPr="004A41D0" w:rsidRDefault="004A41D0" w:rsidP="004A41D0">
            <w:pPr>
              <w:cnfStyle w:val="100000000000" w:firstRow="1" w:lastRow="0" w:firstColumn="0" w:lastColumn="0" w:oddVBand="0" w:evenVBand="0" w:oddHBand="0" w:evenHBand="0" w:firstRowFirstColumn="0" w:firstRowLastColumn="0" w:lastRowFirstColumn="0" w:lastRowLastColumn="0"/>
              <w:rPr>
                <w:b/>
                <w:bCs/>
                <w:sz w:val="20"/>
                <w:szCs w:val="20"/>
                <w:lang w:val="en-US"/>
              </w:rPr>
            </w:pPr>
            <w:proofErr w:type="spellStart"/>
            <w:r w:rsidRPr="004A41D0">
              <w:rPr>
                <w:b/>
                <w:bCs/>
                <w:sz w:val="20"/>
                <w:szCs w:val="20"/>
                <w:lang w:val="en-US"/>
              </w:rPr>
              <w:t>Responsable</w:t>
            </w:r>
            <w:proofErr w:type="spellEnd"/>
          </w:p>
        </w:tc>
      </w:tr>
      <w:tr w:rsidR="004A41D0" w:rsidRPr="004A41D0" w14:paraId="4C2C425B" w14:textId="77777777" w:rsidTr="000D3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08AF0" w14:textId="77777777" w:rsidR="004A41D0" w:rsidRPr="004A41D0" w:rsidRDefault="004A41D0" w:rsidP="004A41D0">
            <w:pPr>
              <w:rPr>
                <w:sz w:val="20"/>
                <w:szCs w:val="20"/>
                <w:lang w:val="en-US"/>
              </w:rPr>
            </w:pPr>
            <w:r w:rsidRPr="004A41D0">
              <w:rPr>
                <w:sz w:val="20"/>
                <w:szCs w:val="20"/>
                <w:lang w:val="en-US"/>
              </w:rPr>
              <w:t>O1.1</w:t>
            </w:r>
          </w:p>
        </w:tc>
        <w:tc>
          <w:tcPr>
            <w:tcW w:w="0" w:type="auto"/>
            <w:hideMark/>
          </w:tcPr>
          <w:p w14:paraId="63EED504" w14:textId="77777777" w:rsidR="004A41D0" w:rsidRPr="004A41D0" w:rsidRDefault="004A41D0" w:rsidP="004A41D0">
            <w:pPr>
              <w:cnfStyle w:val="000000100000" w:firstRow="0" w:lastRow="0" w:firstColumn="0" w:lastColumn="0" w:oddVBand="0" w:evenVBand="0" w:oddHBand="1" w:evenHBand="0" w:firstRowFirstColumn="0" w:firstRowLastColumn="0" w:lastRowFirstColumn="0" w:lastRowLastColumn="0"/>
              <w:rPr>
                <w:sz w:val="20"/>
                <w:szCs w:val="20"/>
                <w:lang w:val="en-US"/>
              </w:rPr>
            </w:pPr>
            <w:r w:rsidRPr="004A41D0">
              <w:rPr>
                <w:sz w:val="20"/>
                <w:szCs w:val="20"/>
                <w:lang w:val="en-US"/>
              </w:rPr>
              <w:t xml:space="preserve">% staff </w:t>
            </w:r>
            <w:proofErr w:type="spellStart"/>
            <w:r w:rsidRPr="004A41D0">
              <w:rPr>
                <w:sz w:val="20"/>
                <w:szCs w:val="20"/>
                <w:lang w:val="en-US"/>
              </w:rPr>
              <w:t>capacitado</w:t>
            </w:r>
            <w:proofErr w:type="spellEnd"/>
            <w:r w:rsidRPr="004A41D0">
              <w:rPr>
                <w:sz w:val="20"/>
                <w:szCs w:val="20"/>
                <w:lang w:val="en-US"/>
              </w:rPr>
              <w:t xml:space="preserve"> en ML</w:t>
            </w:r>
          </w:p>
        </w:tc>
        <w:tc>
          <w:tcPr>
            <w:tcW w:w="0" w:type="auto"/>
            <w:hideMark/>
          </w:tcPr>
          <w:p w14:paraId="5C6EE902" w14:textId="77777777" w:rsidR="004A41D0" w:rsidRPr="004A41D0" w:rsidRDefault="004A41D0" w:rsidP="004A41D0">
            <w:pPr>
              <w:cnfStyle w:val="000000100000" w:firstRow="0" w:lastRow="0" w:firstColumn="0" w:lastColumn="0" w:oddVBand="0" w:evenVBand="0" w:oddHBand="1" w:evenHBand="0" w:firstRowFirstColumn="0" w:firstRowLastColumn="0" w:lastRowFirstColumn="0" w:lastRowLastColumn="0"/>
              <w:rPr>
                <w:sz w:val="20"/>
                <w:szCs w:val="20"/>
              </w:rPr>
            </w:pPr>
            <w:r w:rsidRPr="004A41D0">
              <w:rPr>
                <w:sz w:val="20"/>
                <w:szCs w:val="20"/>
              </w:rPr>
              <w:t>(# empleados con capacitación ML / total staff TI) ×100</w:t>
            </w:r>
          </w:p>
        </w:tc>
        <w:tc>
          <w:tcPr>
            <w:tcW w:w="0" w:type="auto"/>
            <w:hideMark/>
          </w:tcPr>
          <w:p w14:paraId="25EDDF20" w14:textId="77777777" w:rsidR="004A41D0" w:rsidRPr="004A41D0" w:rsidRDefault="004A41D0" w:rsidP="004A41D0">
            <w:pPr>
              <w:cnfStyle w:val="000000100000" w:firstRow="0" w:lastRow="0" w:firstColumn="0" w:lastColumn="0" w:oddVBand="0" w:evenVBand="0" w:oddHBand="1" w:evenHBand="0" w:firstRowFirstColumn="0" w:firstRowLastColumn="0" w:lastRowFirstColumn="0" w:lastRowLastColumn="0"/>
              <w:rPr>
                <w:sz w:val="20"/>
                <w:szCs w:val="20"/>
                <w:lang w:val="en-US"/>
              </w:rPr>
            </w:pPr>
            <w:r w:rsidRPr="004A41D0">
              <w:rPr>
                <w:sz w:val="20"/>
                <w:szCs w:val="20"/>
                <w:lang w:val="en-US"/>
              </w:rPr>
              <w:t>80%</w:t>
            </w:r>
          </w:p>
        </w:tc>
        <w:tc>
          <w:tcPr>
            <w:tcW w:w="0" w:type="auto"/>
            <w:hideMark/>
          </w:tcPr>
          <w:p w14:paraId="31958998" w14:textId="77777777" w:rsidR="004A41D0" w:rsidRPr="004A41D0" w:rsidRDefault="004A41D0" w:rsidP="004A41D0">
            <w:pPr>
              <w:cnfStyle w:val="000000100000" w:firstRow="0" w:lastRow="0" w:firstColumn="0" w:lastColumn="0" w:oddVBand="0" w:evenVBand="0" w:oddHBand="1" w:evenHBand="0" w:firstRowFirstColumn="0" w:firstRowLastColumn="0" w:lastRowFirstColumn="0" w:lastRowLastColumn="0"/>
              <w:rPr>
                <w:sz w:val="20"/>
                <w:szCs w:val="20"/>
                <w:lang w:val="en-US"/>
              </w:rPr>
            </w:pPr>
            <w:r w:rsidRPr="004A41D0">
              <w:rPr>
                <w:sz w:val="20"/>
                <w:szCs w:val="20"/>
                <w:lang w:val="en-US"/>
              </w:rPr>
              <w:t xml:space="preserve">HR / </w:t>
            </w:r>
            <w:proofErr w:type="spellStart"/>
            <w:r w:rsidRPr="004A41D0">
              <w:rPr>
                <w:sz w:val="20"/>
                <w:szCs w:val="20"/>
                <w:lang w:val="en-US"/>
              </w:rPr>
              <w:t>registros</w:t>
            </w:r>
            <w:proofErr w:type="spellEnd"/>
            <w:r w:rsidRPr="004A41D0">
              <w:rPr>
                <w:sz w:val="20"/>
                <w:szCs w:val="20"/>
                <w:lang w:val="en-US"/>
              </w:rPr>
              <w:t xml:space="preserve"> </w:t>
            </w:r>
            <w:proofErr w:type="spellStart"/>
            <w:r w:rsidRPr="004A41D0">
              <w:rPr>
                <w:sz w:val="20"/>
                <w:szCs w:val="20"/>
                <w:lang w:val="en-US"/>
              </w:rPr>
              <w:t>cursos</w:t>
            </w:r>
            <w:proofErr w:type="spellEnd"/>
          </w:p>
        </w:tc>
        <w:tc>
          <w:tcPr>
            <w:tcW w:w="0" w:type="auto"/>
            <w:hideMark/>
          </w:tcPr>
          <w:p w14:paraId="50CC642F" w14:textId="77777777" w:rsidR="004A41D0" w:rsidRPr="004A41D0" w:rsidRDefault="004A41D0" w:rsidP="004A41D0">
            <w:pPr>
              <w:cnfStyle w:val="000000100000" w:firstRow="0" w:lastRow="0" w:firstColumn="0" w:lastColumn="0" w:oddVBand="0" w:evenVBand="0" w:oddHBand="1" w:evenHBand="0" w:firstRowFirstColumn="0" w:firstRowLastColumn="0" w:lastRowFirstColumn="0" w:lastRowLastColumn="0"/>
              <w:rPr>
                <w:sz w:val="20"/>
                <w:szCs w:val="20"/>
                <w:lang w:val="en-US"/>
              </w:rPr>
            </w:pPr>
            <w:r w:rsidRPr="004A41D0">
              <w:rPr>
                <w:sz w:val="20"/>
                <w:szCs w:val="20"/>
                <w:lang w:val="en-US"/>
              </w:rPr>
              <w:t>Jefe TI</w:t>
            </w:r>
          </w:p>
        </w:tc>
      </w:tr>
      <w:tr w:rsidR="004A41D0" w:rsidRPr="004A41D0" w14:paraId="1FD82AEA" w14:textId="77777777" w:rsidTr="000D3F4D">
        <w:tc>
          <w:tcPr>
            <w:cnfStyle w:val="001000000000" w:firstRow="0" w:lastRow="0" w:firstColumn="1" w:lastColumn="0" w:oddVBand="0" w:evenVBand="0" w:oddHBand="0" w:evenHBand="0" w:firstRowFirstColumn="0" w:firstRowLastColumn="0" w:lastRowFirstColumn="0" w:lastRowLastColumn="0"/>
            <w:tcW w:w="0" w:type="auto"/>
            <w:hideMark/>
          </w:tcPr>
          <w:p w14:paraId="58FA6A62" w14:textId="77777777" w:rsidR="004A41D0" w:rsidRPr="004A41D0" w:rsidRDefault="004A41D0" w:rsidP="004A41D0">
            <w:pPr>
              <w:rPr>
                <w:sz w:val="20"/>
                <w:szCs w:val="20"/>
                <w:lang w:val="en-US"/>
              </w:rPr>
            </w:pPr>
            <w:r w:rsidRPr="004A41D0">
              <w:rPr>
                <w:sz w:val="20"/>
                <w:szCs w:val="20"/>
                <w:lang w:val="en-US"/>
              </w:rPr>
              <w:t>O2.1</w:t>
            </w:r>
          </w:p>
        </w:tc>
        <w:tc>
          <w:tcPr>
            <w:tcW w:w="0" w:type="auto"/>
            <w:hideMark/>
          </w:tcPr>
          <w:p w14:paraId="19D01CD4" w14:textId="77777777" w:rsidR="004A41D0" w:rsidRPr="004A41D0" w:rsidRDefault="004A41D0" w:rsidP="004A41D0">
            <w:pPr>
              <w:cnfStyle w:val="000000000000" w:firstRow="0" w:lastRow="0" w:firstColumn="0" w:lastColumn="0" w:oddVBand="0" w:evenVBand="0" w:oddHBand="0" w:evenHBand="0" w:firstRowFirstColumn="0" w:firstRowLastColumn="0" w:lastRowFirstColumn="0" w:lastRowLastColumn="0"/>
              <w:rPr>
                <w:sz w:val="20"/>
                <w:szCs w:val="20"/>
                <w:lang w:val="en-US"/>
              </w:rPr>
            </w:pPr>
            <w:r w:rsidRPr="004A41D0">
              <w:rPr>
                <w:sz w:val="20"/>
                <w:szCs w:val="20"/>
                <w:lang w:val="en-US"/>
              </w:rPr>
              <w:t xml:space="preserve">Lead time </w:t>
            </w:r>
            <w:proofErr w:type="spellStart"/>
            <w:r w:rsidRPr="004A41D0">
              <w:rPr>
                <w:sz w:val="20"/>
                <w:szCs w:val="20"/>
                <w:lang w:val="en-US"/>
              </w:rPr>
              <w:t>despliegue</w:t>
            </w:r>
            <w:proofErr w:type="spellEnd"/>
          </w:p>
        </w:tc>
        <w:tc>
          <w:tcPr>
            <w:tcW w:w="0" w:type="auto"/>
            <w:hideMark/>
          </w:tcPr>
          <w:p w14:paraId="5FEEA1B8" w14:textId="77777777" w:rsidR="004A41D0" w:rsidRPr="004A41D0" w:rsidRDefault="004A41D0" w:rsidP="004A41D0">
            <w:pPr>
              <w:cnfStyle w:val="000000000000" w:firstRow="0" w:lastRow="0" w:firstColumn="0" w:lastColumn="0" w:oddVBand="0" w:evenVBand="0" w:oddHBand="0" w:evenHBand="0" w:firstRowFirstColumn="0" w:firstRowLastColumn="0" w:lastRowFirstColumn="0" w:lastRowLastColumn="0"/>
              <w:rPr>
                <w:sz w:val="20"/>
                <w:szCs w:val="20"/>
              </w:rPr>
            </w:pPr>
            <w:r w:rsidRPr="004A41D0">
              <w:rPr>
                <w:sz w:val="20"/>
                <w:szCs w:val="20"/>
              </w:rPr>
              <w:t xml:space="preserve">Tiempo promedio (días) desde </w:t>
            </w:r>
            <w:proofErr w:type="spellStart"/>
            <w:r w:rsidRPr="004A41D0">
              <w:rPr>
                <w:sz w:val="20"/>
                <w:szCs w:val="20"/>
              </w:rPr>
              <w:t>commit</w:t>
            </w:r>
            <w:proofErr w:type="spellEnd"/>
            <w:r w:rsidRPr="004A41D0">
              <w:rPr>
                <w:sz w:val="20"/>
                <w:szCs w:val="20"/>
              </w:rPr>
              <w:t xml:space="preserve"> a producción</w:t>
            </w:r>
          </w:p>
        </w:tc>
        <w:tc>
          <w:tcPr>
            <w:tcW w:w="0" w:type="auto"/>
            <w:hideMark/>
          </w:tcPr>
          <w:p w14:paraId="60BEEC3B" w14:textId="77777777" w:rsidR="004A41D0" w:rsidRPr="004A41D0" w:rsidRDefault="004A41D0" w:rsidP="004A41D0">
            <w:pPr>
              <w:cnfStyle w:val="000000000000" w:firstRow="0" w:lastRow="0" w:firstColumn="0" w:lastColumn="0" w:oddVBand="0" w:evenVBand="0" w:oddHBand="0" w:evenHBand="0" w:firstRowFirstColumn="0" w:firstRowLastColumn="0" w:lastRowFirstColumn="0" w:lastRowLastColumn="0"/>
              <w:rPr>
                <w:sz w:val="20"/>
                <w:szCs w:val="20"/>
                <w:lang w:val="en-US"/>
              </w:rPr>
            </w:pPr>
            <w:r w:rsidRPr="004A41D0">
              <w:rPr>
                <w:sz w:val="20"/>
                <w:szCs w:val="20"/>
                <w:lang w:val="en-US"/>
              </w:rPr>
              <w:t>&lt; 7 días</w:t>
            </w:r>
          </w:p>
        </w:tc>
        <w:tc>
          <w:tcPr>
            <w:tcW w:w="0" w:type="auto"/>
            <w:hideMark/>
          </w:tcPr>
          <w:p w14:paraId="17796BDA" w14:textId="77777777" w:rsidR="004A41D0" w:rsidRPr="004A41D0" w:rsidRDefault="004A41D0" w:rsidP="004A41D0">
            <w:pPr>
              <w:cnfStyle w:val="000000000000" w:firstRow="0" w:lastRow="0" w:firstColumn="0" w:lastColumn="0" w:oddVBand="0" w:evenVBand="0" w:oddHBand="0" w:evenHBand="0" w:firstRowFirstColumn="0" w:firstRowLastColumn="0" w:lastRowFirstColumn="0" w:lastRowLastColumn="0"/>
              <w:rPr>
                <w:sz w:val="20"/>
                <w:szCs w:val="20"/>
                <w:lang w:val="en-US"/>
              </w:rPr>
            </w:pPr>
            <w:r w:rsidRPr="004A41D0">
              <w:rPr>
                <w:sz w:val="20"/>
                <w:szCs w:val="20"/>
                <w:lang w:val="en-US"/>
              </w:rPr>
              <w:t>CI/CD logs</w:t>
            </w:r>
          </w:p>
        </w:tc>
        <w:tc>
          <w:tcPr>
            <w:tcW w:w="0" w:type="auto"/>
            <w:hideMark/>
          </w:tcPr>
          <w:p w14:paraId="282B4A8F" w14:textId="77777777" w:rsidR="004A41D0" w:rsidRPr="004A41D0" w:rsidRDefault="004A41D0" w:rsidP="004A41D0">
            <w:pPr>
              <w:cnfStyle w:val="000000000000" w:firstRow="0" w:lastRow="0" w:firstColumn="0" w:lastColumn="0" w:oddVBand="0" w:evenVBand="0" w:oddHBand="0" w:evenHBand="0" w:firstRowFirstColumn="0" w:firstRowLastColumn="0" w:lastRowFirstColumn="0" w:lastRowLastColumn="0"/>
              <w:rPr>
                <w:sz w:val="20"/>
                <w:szCs w:val="20"/>
                <w:lang w:val="en-US"/>
              </w:rPr>
            </w:pPr>
            <w:r w:rsidRPr="004A41D0">
              <w:rPr>
                <w:sz w:val="20"/>
                <w:szCs w:val="20"/>
                <w:lang w:val="en-US"/>
              </w:rPr>
              <w:t>DevOps</w:t>
            </w:r>
          </w:p>
        </w:tc>
      </w:tr>
      <w:tr w:rsidR="004A41D0" w:rsidRPr="004A41D0" w14:paraId="7D337925" w14:textId="77777777" w:rsidTr="000D3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31A1D" w14:textId="77777777" w:rsidR="004A41D0" w:rsidRPr="004A41D0" w:rsidRDefault="004A41D0" w:rsidP="004A41D0">
            <w:pPr>
              <w:rPr>
                <w:sz w:val="20"/>
                <w:szCs w:val="20"/>
                <w:lang w:val="en-US"/>
              </w:rPr>
            </w:pPr>
            <w:r w:rsidRPr="004A41D0">
              <w:rPr>
                <w:sz w:val="20"/>
                <w:szCs w:val="20"/>
                <w:lang w:val="en-US"/>
              </w:rPr>
              <w:t>O2.2</w:t>
            </w:r>
          </w:p>
        </w:tc>
        <w:tc>
          <w:tcPr>
            <w:tcW w:w="0" w:type="auto"/>
            <w:hideMark/>
          </w:tcPr>
          <w:p w14:paraId="033DB2D7" w14:textId="77777777" w:rsidR="004A41D0" w:rsidRPr="004A41D0" w:rsidRDefault="004A41D0" w:rsidP="004A41D0">
            <w:pPr>
              <w:cnfStyle w:val="000000100000" w:firstRow="0" w:lastRow="0" w:firstColumn="0" w:lastColumn="0" w:oddVBand="0" w:evenVBand="0" w:oddHBand="1" w:evenHBand="0" w:firstRowFirstColumn="0" w:firstRowLastColumn="0" w:lastRowFirstColumn="0" w:lastRowLastColumn="0"/>
              <w:rPr>
                <w:sz w:val="20"/>
                <w:szCs w:val="20"/>
                <w:lang w:val="en-US"/>
              </w:rPr>
            </w:pPr>
            <w:r w:rsidRPr="004A41D0">
              <w:rPr>
                <w:sz w:val="20"/>
                <w:szCs w:val="20"/>
                <w:lang w:val="en-US"/>
              </w:rPr>
              <w:t xml:space="preserve">MTTR (Mean Time </w:t>
            </w:r>
            <w:proofErr w:type="gramStart"/>
            <w:r w:rsidRPr="004A41D0">
              <w:rPr>
                <w:sz w:val="20"/>
                <w:szCs w:val="20"/>
                <w:lang w:val="en-US"/>
              </w:rPr>
              <w:t>To</w:t>
            </w:r>
            <w:proofErr w:type="gramEnd"/>
            <w:r w:rsidRPr="004A41D0">
              <w:rPr>
                <w:sz w:val="20"/>
                <w:szCs w:val="20"/>
                <w:lang w:val="en-US"/>
              </w:rPr>
              <w:t xml:space="preserve"> Recovery)</w:t>
            </w:r>
          </w:p>
        </w:tc>
        <w:tc>
          <w:tcPr>
            <w:tcW w:w="0" w:type="auto"/>
            <w:hideMark/>
          </w:tcPr>
          <w:p w14:paraId="71028F96" w14:textId="77777777" w:rsidR="004A41D0" w:rsidRPr="004A41D0" w:rsidRDefault="004A41D0" w:rsidP="004A41D0">
            <w:pPr>
              <w:cnfStyle w:val="000000100000" w:firstRow="0" w:lastRow="0" w:firstColumn="0" w:lastColumn="0" w:oddVBand="0" w:evenVBand="0" w:oddHBand="1" w:evenHBand="0" w:firstRowFirstColumn="0" w:firstRowLastColumn="0" w:lastRowFirstColumn="0" w:lastRowLastColumn="0"/>
              <w:rPr>
                <w:sz w:val="20"/>
                <w:szCs w:val="20"/>
              </w:rPr>
            </w:pPr>
            <w:r w:rsidRPr="004A41D0">
              <w:rPr>
                <w:sz w:val="20"/>
                <w:szCs w:val="20"/>
              </w:rPr>
              <w:t>Tiempo medio para recuperar servicio tras incidente (horas)</w:t>
            </w:r>
          </w:p>
        </w:tc>
        <w:tc>
          <w:tcPr>
            <w:tcW w:w="0" w:type="auto"/>
            <w:hideMark/>
          </w:tcPr>
          <w:p w14:paraId="0A4B5127" w14:textId="77777777" w:rsidR="004A41D0" w:rsidRPr="004A41D0" w:rsidRDefault="004A41D0" w:rsidP="004A41D0">
            <w:pPr>
              <w:cnfStyle w:val="000000100000" w:firstRow="0" w:lastRow="0" w:firstColumn="0" w:lastColumn="0" w:oddVBand="0" w:evenVBand="0" w:oddHBand="1" w:evenHBand="0" w:firstRowFirstColumn="0" w:firstRowLastColumn="0" w:lastRowFirstColumn="0" w:lastRowLastColumn="0"/>
              <w:rPr>
                <w:sz w:val="20"/>
                <w:szCs w:val="20"/>
                <w:lang w:val="en-US"/>
              </w:rPr>
            </w:pPr>
            <w:r w:rsidRPr="004A41D0">
              <w:rPr>
                <w:sz w:val="20"/>
                <w:szCs w:val="20"/>
                <w:lang w:val="en-US"/>
              </w:rPr>
              <w:t xml:space="preserve">&lt; 4 </w:t>
            </w:r>
            <w:proofErr w:type="spellStart"/>
            <w:r w:rsidRPr="004A41D0">
              <w:rPr>
                <w:sz w:val="20"/>
                <w:szCs w:val="20"/>
                <w:lang w:val="en-US"/>
              </w:rPr>
              <w:t>hrs</w:t>
            </w:r>
            <w:proofErr w:type="spellEnd"/>
          </w:p>
        </w:tc>
        <w:tc>
          <w:tcPr>
            <w:tcW w:w="0" w:type="auto"/>
            <w:hideMark/>
          </w:tcPr>
          <w:p w14:paraId="0674FFB1" w14:textId="77777777" w:rsidR="004A41D0" w:rsidRPr="004A41D0" w:rsidRDefault="004A41D0" w:rsidP="004A41D0">
            <w:pPr>
              <w:cnfStyle w:val="000000100000" w:firstRow="0" w:lastRow="0" w:firstColumn="0" w:lastColumn="0" w:oddVBand="0" w:evenVBand="0" w:oddHBand="1" w:evenHBand="0" w:firstRowFirstColumn="0" w:firstRowLastColumn="0" w:lastRowFirstColumn="0" w:lastRowLastColumn="0"/>
              <w:rPr>
                <w:sz w:val="20"/>
                <w:szCs w:val="20"/>
                <w:lang w:val="en-US"/>
              </w:rPr>
            </w:pPr>
            <w:r w:rsidRPr="004A41D0">
              <w:rPr>
                <w:sz w:val="20"/>
                <w:szCs w:val="20"/>
                <w:lang w:val="en-US"/>
              </w:rPr>
              <w:t xml:space="preserve">Sistema de </w:t>
            </w:r>
            <w:proofErr w:type="spellStart"/>
            <w:r w:rsidRPr="004A41D0">
              <w:rPr>
                <w:sz w:val="20"/>
                <w:szCs w:val="20"/>
                <w:lang w:val="en-US"/>
              </w:rPr>
              <w:t>monitoreo</w:t>
            </w:r>
            <w:proofErr w:type="spellEnd"/>
          </w:p>
        </w:tc>
        <w:tc>
          <w:tcPr>
            <w:tcW w:w="0" w:type="auto"/>
            <w:hideMark/>
          </w:tcPr>
          <w:p w14:paraId="5181D775" w14:textId="77777777" w:rsidR="004A41D0" w:rsidRPr="004A41D0" w:rsidRDefault="004A41D0" w:rsidP="004A41D0">
            <w:pPr>
              <w:cnfStyle w:val="000000100000" w:firstRow="0" w:lastRow="0" w:firstColumn="0" w:lastColumn="0" w:oddVBand="0" w:evenVBand="0" w:oddHBand="1" w:evenHBand="0" w:firstRowFirstColumn="0" w:firstRowLastColumn="0" w:lastRowFirstColumn="0" w:lastRowLastColumn="0"/>
              <w:rPr>
                <w:sz w:val="20"/>
                <w:szCs w:val="20"/>
                <w:lang w:val="en-US"/>
              </w:rPr>
            </w:pPr>
            <w:r w:rsidRPr="004A41D0">
              <w:rPr>
                <w:sz w:val="20"/>
                <w:szCs w:val="20"/>
                <w:lang w:val="en-US"/>
              </w:rPr>
              <w:t>SRE</w:t>
            </w:r>
          </w:p>
        </w:tc>
      </w:tr>
      <w:tr w:rsidR="004A41D0" w:rsidRPr="004A41D0" w14:paraId="6C364FBE" w14:textId="77777777" w:rsidTr="000D3F4D">
        <w:tc>
          <w:tcPr>
            <w:cnfStyle w:val="001000000000" w:firstRow="0" w:lastRow="0" w:firstColumn="1" w:lastColumn="0" w:oddVBand="0" w:evenVBand="0" w:oddHBand="0" w:evenHBand="0" w:firstRowFirstColumn="0" w:firstRowLastColumn="0" w:lastRowFirstColumn="0" w:lastRowLastColumn="0"/>
            <w:tcW w:w="0" w:type="auto"/>
            <w:hideMark/>
          </w:tcPr>
          <w:p w14:paraId="3ABB71E2" w14:textId="77777777" w:rsidR="004A41D0" w:rsidRPr="004A41D0" w:rsidRDefault="004A41D0" w:rsidP="004A41D0">
            <w:pPr>
              <w:rPr>
                <w:sz w:val="20"/>
                <w:szCs w:val="20"/>
                <w:lang w:val="en-US"/>
              </w:rPr>
            </w:pPr>
            <w:r w:rsidRPr="004A41D0">
              <w:rPr>
                <w:sz w:val="20"/>
                <w:szCs w:val="20"/>
                <w:lang w:val="en-US"/>
              </w:rPr>
              <w:t>O3.1</w:t>
            </w:r>
          </w:p>
        </w:tc>
        <w:tc>
          <w:tcPr>
            <w:tcW w:w="0" w:type="auto"/>
            <w:hideMark/>
          </w:tcPr>
          <w:p w14:paraId="440CC53E" w14:textId="77777777" w:rsidR="004A41D0" w:rsidRPr="004A41D0" w:rsidRDefault="004A41D0" w:rsidP="004A41D0">
            <w:pPr>
              <w:cnfStyle w:val="000000000000" w:firstRow="0" w:lastRow="0" w:firstColumn="0" w:lastColumn="0" w:oddVBand="0" w:evenVBand="0" w:oddHBand="0" w:evenHBand="0" w:firstRowFirstColumn="0" w:firstRowLastColumn="0" w:lastRowFirstColumn="0" w:lastRowLastColumn="0"/>
              <w:rPr>
                <w:sz w:val="20"/>
                <w:szCs w:val="20"/>
                <w:lang w:val="en-US"/>
              </w:rPr>
            </w:pPr>
            <w:r w:rsidRPr="004A41D0">
              <w:rPr>
                <w:sz w:val="20"/>
                <w:szCs w:val="20"/>
                <w:lang w:val="en-US"/>
              </w:rPr>
              <w:t xml:space="preserve">% </w:t>
            </w:r>
            <w:proofErr w:type="spellStart"/>
            <w:r w:rsidRPr="004A41D0">
              <w:rPr>
                <w:sz w:val="20"/>
                <w:szCs w:val="20"/>
                <w:lang w:val="en-US"/>
              </w:rPr>
              <w:t>adopción</w:t>
            </w:r>
            <w:proofErr w:type="spellEnd"/>
            <w:r w:rsidRPr="004A41D0">
              <w:rPr>
                <w:sz w:val="20"/>
                <w:szCs w:val="20"/>
                <w:lang w:val="en-US"/>
              </w:rPr>
              <w:t xml:space="preserve"> </w:t>
            </w:r>
            <w:proofErr w:type="spellStart"/>
            <w:r w:rsidRPr="004A41D0">
              <w:rPr>
                <w:sz w:val="20"/>
                <w:szCs w:val="20"/>
                <w:lang w:val="en-US"/>
              </w:rPr>
              <w:t>cooperativa</w:t>
            </w:r>
            <w:proofErr w:type="spellEnd"/>
          </w:p>
        </w:tc>
        <w:tc>
          <w:tcPr>
            <w:tcW w:w="0" w:type="auto"/>
            <w:hideMark/>
          </w:tcPr>
          <w:p w14:paraId="38F7A2B5" w14:textId="77777777" w:rsidR="004A41D0" w:rsidRPr="004A41D0" w:rsidRDefault="004A41D0" w:rsidP="004A41D0">
            <w:pPr>
              <w:cnfStyle w:val="000000000000" w:firstRow="0" w:lastRow="0" w:firstColumn="0" w:lastColumn="0" w:oddVBand="0" w:evenVBand="0" w:oddHBand="0" w:evenHBand="0" w:firstRowFirstColumn="0" w:firstRowLastColumn="0" w:lastRowFirstColumn="0" w:lastRowLastColumn="0"/>
              <w:rPr>
                <w:sz w:val="20"/>
                <w:szCs w:val="20"/>
                <w:lang w:val="en-US"/>
              </w:rPr>
            </w:pPr>
            <w:r w:rsidRPr="004A41D0">
              <w:rPr>
                <w:sz w:val="20"/>
                <w:szCs w:val="20"/>
                <w:lang w:val="en-US"/>
              </w:rPr>
              <w:t xml:space="preserve">(# </w:t>
            </w:r>
            <w:proofErr w:type="spellStart"/>
            <w:r w:rsidRPr="004A41D0">
              <w:rPr>
                <w:sz w:val="20"/>
                <w:szCs w:val="20"/>
                <w:lang w:val="en-US"/>
              </w:rPr>
              <w:t>cooperativas</w:t>
            </w:r>
            <w:proofErr w:type="spellEnd"/>
            <w:r w:rsidRPr="004A41D0">
              <w:rPr>
                <w:sz w:val="20"/>
                <w:szCs w:val="20"/>
                <w:lang w:val="en-US"/>
              </w:rPr>
              <w:t xml:space="preserve"> </w:t>
            </w:r>
            <w:proofErr w:type="spellStart"/>
            <w:r w:rsidRPr="004A41D0">
              <w:rPr>
                <w:sz w:val="20"/>
                <w:szCs w:val="20"/>
                <w:lang w:val="en-US"/>
              </w:rPr>
              <w:t>activas</w:t>
            </w:r>
            <w:proofErr w:type="spellEnd"/>
            <w:r w:rsidRPr="004A41D0">
              <w:rPr>
                <w:sz w:val="20"/>
                <w:szCs w:val="20"/>
                <w:lang w:val="en-US"/>
              </w:rPr>
              <w:t xml:space="preserve"> / </w:t>
            </w:r>
            <w:proofErr w:type="spellStart"/>
            <w:r w:rsidRPr="004A41D0">
              <w:rPr>
                <w:sz w:val="20"/>
                <w:szCs w:val="20"/>
                <w:lang w:val="en-US"/>
              </w:rPr>
              <w:t>cooperativas</w:t>
            </w:r>
            <w:proofErr w:type="spellEnd"/>
            <w:r w:rsidRPr="004A41D0">
              <w:rPr>
                <w:sz w:val="20"/>
                <w:szCs w:val="20"/>
                <w:lang w:val="en-US"/>
              </w:rPr>
              <w:t xml:space="preserve"> </w:t>
            </w:r>
            <w:proofErr w:type="spellStart"/>
            <w:r w:rsidRPr="004A41D0">
              <w:rPr>
                <w:sz w:val="20"/>
                <w:szCs w:val="20"/>
                <w:lang w:val="en-US"/>
              </w:rPr>
              <w:t>contratadas</w:t>
            </w:r>
            <w:proofErr w:type="spellEnd"/>
            <w:r w:rsidRPr="004A41D0">
              <w:rPr>
                <w:sz w:val="20"/>
                <w:szCs w:val="20"/>
                <w:lang w:val="en-US"/>
              </w:rPr>
              <w:t>) ×100</w:t>
            </w:r>
          </w:p>
        </w:tc>
        <w:tc>
          <w:tcPr>
            <w:tcW w:w="0" w:type="auto"/>
            <w:hideMark/>
          </w:tcPr>
          <w:p w14:paraId="0F29C2AA" w14:textId="77777777" w:rsidR="004A41D0" w:rsidRPr="004A41D0" w:rsidRDefault="004A41D0" w:rsidP="004A41D0">
            <w:pPr>
              <w:cnfStyle w:val="000000000000" w:firstRow="0" w:lastRow="0" w:firstColumn="0" w:lastColumn="0" w:oddVBand="0" w:evenVBand="0" w:oddHBand="0" w:evenHBand="0" w:firstRowFirstColumn="0" w:firstRowLastColumn="0" w:lastRowFirstColumn="0" w:lastRowLastColumn="0"/>
              <w:rPr>
                <w:sz w:val="20"/>
                <w:szCs w:val="20"/>
                <w:lang w:val="en-US"/>
              </w:rPr>
            </w:pPr>
            <w:r w:rsidRPr="004A41D0">
              <w:rPr>
                <w:sz w:val="20"/>
                <w:szCs w:val="20"/>
                <w:lang w:val="en-US"/>
              </w:rPr>
              <w:t>60%</w:t>
            </w:r>
          </w:p>
        </w:tc>
        <w:tc>
          <w:tcPr>
            <w:tcW w:w="0" w:type="auto"/>
            <w:hideMark/>
          </w:tcPr>
          <w:p w14:paraId="501D9D1E" w14:textId="77777777" w:rsidR="004A41D0" w:rsidRPr="004A41D0" w:rsidRDefault="004A41D0" w:rsidP="004A41D0">
            <w:pPr>
              <w:cnfStyle w:val="000000000000" w:firstRow="0" w:lastRow="0" w:firstColumn="0" w:lastColumn="0" w:oddVBand="0" w:evenVBand="0" w:oddHBand="0" w:evenHBand="0" w:firstRowFirstColumn="0" w:firstRowLastColumn="0" w:lastRowFirstColumn="0" w:lastRowLastColumn="0"/>
              <w:rPr>
                <w:sz w:val="20"/>
                <w:szCs w:val="20"/>
                <w:lang w:val="en-US"/>
              </w:rPr>
            </w:pPr>
            <w:r w:rsidRPr="004A41D0">
              <w:rPr>
                <w:sz w:val="20"/>
                <w:szCs w:val="20"/>
                <w:lang w:val="en-US"/>
              </w:rPr>
              <w:t xml:space="preserve">DB </w:t>
            </w:r>
            <w:proofErr w:type="spellStart"/>
            <w:r w:rsidRPr="004A41D0">
              <w:rPr>
                <w:sz w:val="20"/>
                <w:szCs w:val="20"/>
                <w:lang w:val="en-US"/>
              </w:rPr>
              <w:t>operativa</w:t>
            </w:r>
            <w:proofErr w:type="spellEnd"/>
          </w:p>
        </w:tc>
        <w:tc>
          <w:tcPr>
            <w:tcW w:w="0" w:type="auto"/>
            <w:hideMark/>
          </w:tcPr>
          <w:p w14:paraId="1B216BEE" w14:textId="77777777" w:rsidR="004A41D0" w:rsidRPr="004A41D0" w:rsidRDefault="004A41D0" w:rsidP="004A41D0">
            <w:pPr>
              <w:cnfStyle w:val="000000000000" w:firstRow="0" w:lastRow="0" w:firstColumn="0" w:lastColumn="0" w:oddVBand="0" w:evenVBand="0" w:oddHBand="0" w:evenHBand="0" w:firstRowFirstColumn="0" w:firstRowLastColumn="0" w:lastRowFirstColumn="0" w:lastRowLastColumn="0"/>
              <w:rPr>
                <w:sz w:val="20"/>
                <w:szCs w:val="20"/>
                <w:lang w:val="en-US"/>
              </w:rPr>
            </w:pPr>
            <w:r w:rsidRPr="004A41D0">
              <w:rPr>
                <w:sz w:val="20"/>
                <w:szCs w:val="20"/>
                <w:lang w:val="en-US"/>
              </w:rPr>
              <w:t>CSM</w:t>
            </w:r>
          </w:p>
        </w:tc>
      </w:tr>
      <w:tr w:rsidR="004A41D0" w:rsidRPr="004A41D0" w14:paraId="4696E311" w14:textId="77777777" w:rsidTr="000D3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E1465" w14:textId="77777777" w:rsidR="004A41D0" w:rsidRPr="004A41D0" w:rsidRDefault="004A41D0" w:rsidP="004A41D0">
            <w:pPr>
              <w:rPr>
                <w:sz w:val="20"/>
                <w:szCs w:val="20"/>
                <w:lang w:val="en-US"/>
              </w:rPr>
            </w:pPr>
            <w:r w:rsidRPr="004A41D0">
              <w:rPr>
                <w:sz w:val="20"/>
                <w:szCs w:val="20"/>
                <w:lang w:val="en-US"/>
              </w:rPr>
              <w:t>O3.2</w:t>
            </w:r>
          </w:p>
        </w:tc>
        <w:tc>
          <w:tcPr>
            <w:tcW w:w="0" w:type="auto"/>
            <w:hideMark/>
          </w:tcPr>
          <w:p w14:paraId="1D8167F2" w14:textId="77777777" w:rsidR="004A41D0" w:rsidRPr="004A41D0" w:rsidRDefault="004A41D0" w:rsidP="004A41D0">
            <w:pPr>
              <w:cnfStyle w:val="000000100000" w:firstRow="0" w:lastRow="0" w:firstColumn="0" w:lastColumn="0" w:oddVBand="0" w:evenVBand="0" w:oddHBand="1" w:evenHBand="0" w:firstRowFirstColumn="0" w:firstRowLastColumn="0" w:lastRowFirstColumn="0" w:lastRowLastColumn="0"/>
              <w:rPr>
                <w:sz w:val="20"/>
                <w:szCs w:val="20"/>
                <w:lang w:val="en-US"/>
              </w:rPr>
            </w:pPr>
            <w:r w:rsidRPr="004A41D0">
              <w:rPr>
                <w:sz w:val="20"/>
                <w:szCs w:val="20"/>
                <w:lang w:val="en-US"/>
              </w:rPr>
              <w:t>NPS</w:t>
            </w:r>
          </w:p>
        </w:tc>
        <w:tc>
          <w:tcPr>
            <w:tcW w:w="0" w:type="auto"/>
            <w:hideMark/>
          </w:tcPr>
          <w:p w14:paraId="087D6F22" w14:textId="77777777" w:rsidR="004A41D0" w:rsidRPr="004A41D0" w:rsidRDefault="004A41D0" w:rsidP="004A41D0">
            <w:pPr>
              <w:cnfStyle w:val="000000100000" w:firstRow="0" w:lastRow="0" w:firstColumn="0" w:lastColumn="0" w:oddVBand="0" w:evenVBand="0" w:oddHBand="1" w:evenHBand="0" w:firstRowFirstColumn="0" w:firstRowLastColumn="0" w:lastRowFirstColumn="0" w:lastRowLastColumn="0"/>
              <w:rPr>
                <w:sz w:val="20"/>
                <w:szCs w:val="20"/>
                <w:lang w:val="en-US"/>
              </w:rPr>
            </w:pPr>
            <w:r w:rsidRPr="004A41D0">
              <w:rPr>
                <w:sz w:val="20"/>
                <w:szCs w:val="20"/>
                <w:lang w:val="en-US"/>
              </w:rPr>
              <w:t>%</w:t>
            </w:r>
            <w:proofErr w:type="spellStart"/>
            <w:r w:rsidRPr="004A41D0">
              <w:rPr>
                <w:sz w:val="20"/>
                <w:szCs w:val="20"/>
                <w:lang w:val="en-US"/>
              </w:rPr>
              <w:t>Promotores</w:t>
            </w:r>
            <w:proofErr w:type="spellEnd"/>
            <w:r w:rsidRPr="004A41D0">
              <w:rPr>
                <w:sz w:val="20"/>
                <w:szCs w:val="20"/>
                <w:lang w:val="en-US"/>
              </w:rPr>
              <w:t xml:space="preserve"> − %</w:t>
            </w:r>
            <w:proofErr w:type="spellStart"/>
            <w:r w:rsidRPr="004A41D0">
              <w:rPr>
                <w:sz w:val="20"/>
                <w:szCs w:val="20"/>
                <w:lang w:val="en-US"/>
              </w:rPr>
              <w:t>Detractores</w:t>
            </w:r>
            <w:proofErr w:type="spellEnd"/>
            <w:r w:rsidRPr="004A41D0">
              <w:rPr>
                <w:sz w:val="20"/>
                <w:szCs w:val="20"/>
                <w:lang w:val="en-US"/>
              </w:rPr>
              <w:t xml:space="preserve"> (</w:t>
            </w:r>
            <w:proofErr w:type="spellStart"/>
            <w:r w:rsidRPr="004A41D0">
              <w:rPr>
                <w:sz w:val="20"/>
                <w:szCs w:val="20"/>
                <w:lang w:val="en-US"/>
              </w:rPr>
              <w:t>encuesta</w:t>
            </w:r>
            <w:proofErr w:type="spellEnd"/>
            <w:r w:rsidRPr="004A41D0">
              <w:rPr>
                <w:sz w:val="20"/>
                <w:szCs w:val="20"/>
                <w:lang w:val="en-US"/>
              </w:rPr>
              <w:t>)</w:t>
            </w:r>
          </w:p>
        </w:tc>
        <w:tc>
          <w:tcPr>
            <w:tcW w:w="0" w:type="auto"/>
            <w:hideMark/>
          </w:tcPr>
          <w:p w14:paraId="4F1D1204" w14:textId="77777777" w:rsidR="004A41D0" w:rsidRPr="004A41D0" w:rsidRDefault="004A41D0" w:rsidP="004A41D0">
            <w:pPr>
              <w:cnfStyle w:val="000000100000" w:firstRow="0" w:lastRow="0" w:firstColumn="0" w:lastColumn="0" w:oddVBand="0" w:evenVBand="0" w:oddHBand="1" w:evenHBand="0" w:firstRowFirstColumn="0" w:firstRowLastColumn="0" w:lastRowFirstColumn="0" w:lastRowLastColumn="0"/>
              <w:rPr>
                <w:sz w:val="20"/>
                <w:szCs w:val="20"/>
                <w:lang w:val="en-US"/>
              </w:rPr>
            </w:pPr>
            <w:r w:rsidRPr="004A41D0">
              <w:rPr>
                <w:sz w:val="20"/>
                <w:szCs w:val="20"/>
                <w:lang w:val="en-US"/>
              </w:rPr>
              <w:t>≥ 40</w:t>
            </w:r>
          </w:p>
        </w:tc>
        <w:tc>
          <w:tcPr>
            <w:tcW w:w="0" w:type="auto"/>
            <w:hideMark/>
          </w:tcPr>
          <w:p w14:paraId="2948F2CE" w14:textId="77777777" w:rsidR="004A41D0" w:rsidRPr="004A41D0" w:rsidRDefault="004A41D0" w:rsidP="004A41D0">
            <w:pPr>
              <w:cnfStyle w:val="000000100000" w:firstRow="0" w:lastRow="0" w:firstColumn="0" w:lastColumn="0" w:oddVBand="0" w:evenVBand="0" w:oddHBand="1" w:evenHBand="0" w:firstRowFirstColumn="0" w:firstRowLastColumn="0" w:lastRowFirstColumn="0" w:lastRowLastColumn="0"/>
              <w:rPr>
                <w:sz w:val="20"/>
                <w:szCs w:val="20"/>
                <w:lang w:val="en-US"/>
              </w:rPr>
            </w:pPr>
            <w:proofErr w:type="spellStart"/>
            <w:r w:rsidRPr="004A41D0">
              <w:rPr>
                <w:sz w:val="20"/>
                <w:szCs w:val="20"/>
                <w:lang w:val="en-US"/>
              </w:rPr>
              <w:t>Encuestas</w:t>
            </w:r>
            <w:proofErr w:type="spellEnd"/>
            <w:r w:rsidRPr="004A41D0">
              <w:rPr>
                <w:sz w:val="20"/>
                <w:szCs w:val="20"/>
                <w:lang w:val="en-US"/>
              </w:rPr>
              <w:t xml:space="preserve"> </w:t>
            </w:r>
            <w:proofErr w:type="spellStart"/>
            <w:r w:rsidRPr="004A41D0">
              <w:rPr>
                <w:sz w:val="20"/>
                <w:szCs w:val="20"/>
                <w:lang w:val="en-US"/>
              </w:rPr>
              <w:t>trimestrales</w:t>
            </w:r>
            <w:proofErr w:type="spellEnd"/>
          </w:p>
        </w:tc>
        <w:tc>
          <w:tcPr>
            <w:tcW w:w="0" w:type="auto"/>
            <w:hideMark/>
          </w:tcPr>
          <w:p w14:paraId="6E978A05" w14:textId="77777777" w:rsidR="004A41D0" w:rsidRPr="004A41D0" w:rsidRDefault="004A41D0" w:rsidP="004A41D0">
            <w:pPr>
              <w:cnfStyle w:val="000000100000" w:firstRow="0" w:lastRow="0" w:firstColumn="0" w:lastColumn="0" w:oddVBand="0" w:evenVBand="0" w:oddHBand="1" w:evenHBand="0" w:firstRowFirstColumn="0" w:firstRowLastColumn="0" w:lastRowFirstColumn="0" w:lastRowLastColumn="0"/>
              <w:rPr>
                <w:sz w:val="20"/>
                <w:szCs w:val="20"/>
                <w:lang w:val="en-US"/>
              </w:rPr>
            </w:pPr>
            <w:r w:rsidRPr="004A41D0">
              <w:rPr>
                <w:sz w:val="20"/>
                <w:szCs w:val="20"/>
                <w:lang w:val="en-US"/>
              </w:rPr>
              <w:t>Marketing</w:t>
            </w:r>
          </w:p>
        </w:tc>
      </w:tr>
      <w:tr w:rsidR="004A41D0" w:rsidRPr="004A41D0" w14:paraId="198077E6" w14:textId="77777777" w:rsidTr="000D3F4D">
        <w:tc>
          <w:tcPr>
            <w:cnfStyle w:val="001000000000" w:firstRow="0" w:lastRow="0" w:firstColumn="1" w:lastColumn="0" w:oddVBand="0" w:evenVBand="0" w:oddHBand="0" w:evenHBand="0" w:firstRowFirstColumn="0" w:firstRowLastColumn="0" w:lastRowFirstColumn="0" w:lastRowLastColumn="0"/>
            <w:tcW w:w="0" w:type="auto"/>
            <w:hideMark/>
          </w:tcPr>
          <w:p w14:paraId="2591E9C1" w14:textId="77777777" w:rsidR="004A41D0" w:rsidRPr="004A41D0" w:rsidRDefault="004A41D0" w:rsidP="004A41D0">
            <w:pPr>
              <w:rPr>
                <w:sz w:val="20"/>
                <w:szCs w:val="20"/>
                <w:lang w:val="en-US"/>
              </w:rPr>
            </w:pPr>
            <w:r w:rsidRPr="004A41D0">
              <w:rPr>
                <w:sz w:val="20"/>
                <w:szCs w:val="20"/>
                <w:lang w:val="en-US"/>
              </w:rPr>
              <w:lastRenderedPageBreak/>
              <w:t>O4.1</w:t>
            </w:r>
          </w:p>
        </w:tc>
        <w:tc>
          <w:tcPr>
            <w:tcW w:w="0" w:type="auto"/>
            <w:hideMark/>
          </w:tcPr>
          <w:p w14:paraId="69C15E23" w14:textId="77777777" w:rsidR="004A41D0" w:rsidRPr="004A41D0" w:rsidRDefault="004A41D0" w:rsidP="004A41D0">
            <w:pPr>
              <w:cnfStyle w:val="000000000000" w:firstRow="0" w:lastRow="0" w:firstColumn="0" w:lastColumn="0" w:oddVBand="0" w:evenVBand="0" w:oddHBand="0" w:evenHBand="0" w:firstRowFirstColumn="0" w:firstRowLastColumn="0" w:lastRowFirstColumn="0" w:lastRowLastColumn="0"/>
              <w:rPr>
                <w:sz w:val="20"/>
                <w:szCs w:val="20"/>
                <w:lang w:val="en-US"/>
              </w:rPr>
            </w:pPr>
            <w:r w:rsidRPr="004A41D0">
              <w:rPr>
                <w:sz w:val="20"/>
                <w:szCs w:val="20"/>
                <w:lang w:val="en-US"/>
              </w:rPr>
              <w:t>MRR</w:t>
            </w:r>
          </w:p>
        </w:tc>
        <w:tc>
          <w:tcPr>
            <w:tcW w:w="0" w:type="auto"/>
            <w:hideMark/>
          </w:tcPr>
          <w:p w14:paraId="3A455A6E" w14:textId="77777777" w:rsidR="004A41D0" w:rsidRPr="004A41D0" w:rsidRDefault="004A41D0" w:rsidP="004A41D0">
            <w:pPr>
              <w:cnfStyle w:val="000000000000" w:firstRow="0" w:lastRow="0" w:firstColumn="0" w:lastColumn="0" w:oddVBand="0" w:evenVBand="0" w:oddHBand="0" w:evenHBand="0" w:firstRowFirstColumn="0" w:firstRowLastColumn="0" w:lastRowFirstColumn="0" w:lastRowLastColumn="0"/>
              <w:rPr>
                <w:sz w:val="20"/>
                <w:szCs w:val="20"/>
                <w:lang w:val="en-US"/>
              </w:rPr>
            </w:pPr>
            <w:r w:rsidRPr="004A41D0">
              <w:rPr>
                <w:sz w:val="20"/>
                <w:szCs w:val="20"/>
                <w:lang w:val="en-US"/>
              </w:rPr>
              <w:t xml:space="preserve">Σ </w:t>
            </w:r>
            <w:proofErr w:type="spellStart"/>
            <w:r w:rsidRPr="004A41D0">
              <w:rPr>
                <w:sz w:val="20"/>
                <w:szCs w:val="20"/>
                <w:lang w:val="en-US"/>
              </w:rPr>
              <w:t>ingresos</w:t>
            </w:r>
            <w:proofErr w:type="spellEnd"/>
            <w:r w:rsidRPr="004A41D0">
              <w:rPr>
                <w:sz w:val="20"/>
                <w:szCs w:val="20"/>
                <w:lang w:val="en-US"/>
              </w:rPr>
              <w:t xml:space="preserve"> </w:t>
            </w:r>
            <w:proofErr w:type="spellStart"/>
            <w:r w:rsidRPr="004A41D0">
              <w:rPr>
                <w:sz w:val="20"/>
                <w:szCs w:val="20"/>
                <w:lang w:val="en-US"/>
              </w:rPr>
              <w:t>mensuales</w:t>
            </w:r>
            <w:proofErr w:type="spellEnd"/>
            <w:r w:rsidRPr="004A41D0">
              <w:rPr>
                <w:sz w:val="20"/>
                <w:szCs w:val="20"/>
                <w:lang w:val="en-US"/>
              </w:rPr>
              <w:t xml:space="preserve"> </w:t>
            </w:r>
            <w:proofErr w:type="spellStart"/>
            <w:r w:rsidRPr="004A41D0">
              <w:rPr>
                <w:sz w:val="20"/>
                <w:szCs w:val="20"/>
                <w:lang w:val="en-US"/>
              </w:rPr>
              <w:t>recurrentes</w:t>
            </w:r>
            <w:proofErr w:type="spellEnd"/>
          </w:p>
        </w:tc>
        <w:tc>
          <w:tcPr>
            <w:tcW w:w="0" w:type="auto"/>
            <w:hideMark/>
          </w:tcPr>
          <w:p w14:paraId="11AAEF27" w14:textId="77777777" w:rsidR="004A41D0" w:rsidRPr="004A41D0" w:rsidRDefault="004A41D0" w:rsidP="004A41D0">
            <w:pPr>
              <w:cnfStyle w:val="000000000000" w:firstRow="0" w:lastRow="0" w:firstColumn="0" w:lastColumn="0" w:oddVBand="0" w:evenVBand="0" w:oddHBand="0" w:evenHBand="0" w:firstRowFirstColumn="0" w:firstRowLastColumn="0" w:lastRowFirstColumn="0" w:lastRowLastColumn="0"/>
              <w:rPr>
                <w:sz w:val="20"/>
                <w:szCs w:val="20"/>
                <w:lang w:val="en-US"/>
              </w:rPr>
            </w:pPr>
            <w:r w:rsidRPr="004A41D0">
              <w:rPr>
                <w:sz w:val="20"/>
                <w:szCs w:val="20"/>
                <w:lang w:val="en-US"/>
              </w:rPr>
              <w:t>US$12,000</w:t>
            </w:r>
          </w:p>
        </w:tc>
        <w:tc>
          <w:tcPr>
            <w:tcW w:w="0" w:type="auto"/>
            <w:hideMark/>
          </w:tcPr>
          <w:p w14:paraId="65A55FB1" w14:textId="77777777" w:rsidR="004A41D0" w:rsidRPr="004A41D0" w:rsidRDefault="004A41D0" w:rsidP="004A41D0">
            <w:pPr>
              <w:cnfStyle w:val="000000000000" w:firstRow="0" w:lastRow="0" w:firstColumn="0" w:lastColumn="0" w:oddVBand="0" w:evenVBand="0" w:oddHBand="0" w:evenHBand="0" w:firstRowFirstColumn="0" w:firstRowLastColumn="0" w:lastRowFirstColumn="0" w:lastRowLastColumn="0"/>
              <w:rPr>
                <w:sz w:val="20"/>
                <w:szCs w:val="20"/>
                <w:lang w:val="en-US"/>
              </w:rPr>
            </w:pPr>
            <w:proofErr w:type="spellStart"/>
            <w:r w:rsidRPr="004A41D0">
              <w:rPr>
                <w:sz w:val="20"/>
                <w:szCs w:val="20"/>
                <w:lang w:val="en-US"/>
              </w:rPr>
              <w:t>Facturación</w:t>
            </w:r>
            <w:proofErr w:type="spellEnd"/>
          </w:p>
        </w:tc>
        <w:tc>
          <w:tcPr>
            <w:tcW w:w="0" w:type="auto"/>
            <w:hideMark/>
          </w:tcPr>
          <w:p w14:paraId="1454EFCE" w14:textId="77777777" w:rsidR="004A41D0" w:rsidRPr="004A41D0" w:rsidRDefault="004A41D0" w:rsidP="004A41D0">
            <w:pPr>
              <w:cnfStyle w:val="000000000000" w:firstRow="0" w:lastRow="0" w:firstColumn="0" w:lastColumn="0" w:oddVBand="0" w:evenVBand="0" w:oddHBand="0" w:evenHBand="0" w:firstRowFirstColumn="0" w:firstRowLastColumn="0" w:lastRowFirstColumn="0" w:lastRowLastColumn="0"/>
              <w:rPr>
                <w:sz w:val="20"/>
                <w:szCs w:val="20"/>
                <w:lang w:val="en-US"/>
              </w:rPr>
            </w:pPr>
            <w:r w:rsidRPr="004A41D0">
              <w:rPr>
                <w:sz w:val="20"/>
                <w:szCs w:val="20"/>
                <w:lang w:val="en-US"/>
              </w:rPr>
              <w:t>CFO</w:t>
            </w:r>
          </w:p>
        </w:tc>
      </w:tr>
      <w:tr w:rsidR="004A41D0" w:rsidRPr="004A41D0" w14:paraId="468C8945" w14:textId="77777777" w:rsidTr="000D3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45FA9" w14:textId="77777777" w:rsidR="004A41D0" w:rsidRPr="004A41D0" w:rsidRDefault="004A41D0" w:rsidP="004A41D0">
            <w:pPr>
              <w:rPr>
                <w:sz w:val="20"/>
                <w:szCs w:val="20"/>
                <w:lang w:val="en-US"/>
              </w:rPr>
            </w:pPr>
            <w:r w:rsidRPr="004A41D0">
              <w:rPr>
                <w:sz w:val="20"/>
                <w:szCs w:val="20"/>
                <w:lang w:val="en-US"/>
              </w:rPr>
              <w:t>O4.2</w:t>
            </w:r>
          </w:p>
        </w:tc>
        <w:tc>
          <w:tcPr>
            <w:tcW w:w="0" w:type="auto"/>
            <w:hideMark/>
          </w:tcPr>
          <w:p w14:paraId="2156BD93" w14:textId="77777777" w:rsidR="004A41D0" w:rsidRPr="004A41D0" w:rsidRDefault="004A41D0" w:rsidP="004A41D0">
            <w:pPr>
              <w:cnfStyle w:val="000000100000" w:firstRow="0" w:lastRow="0" w:firstColumn="0" w:lastColumn="0" w:oddVBand="0" w:evenVBand="0" w:oddHBand="1" w:evenHBand="0" w:firstRowFirstColumn="0" w:firstRowLastColumn="0" w:lastRowFirstColumn="0" w:lastRowLastColumn="0"/>
              <w:rPr>
                <w:sz w:val="20"/>
                <w:szCs w:val="20"/>
                <w:lang w:val="en-US"/>
              </w:rPr>
            </w:pPr>
            <w:r w:rsidRPr="004A41D0">
              <w:rPr>
                <w:sz w:val="20"/>
                <w:szCs w:val="20"/>
                <w:lang w:val="en-US"/>
              </w:rPr>
              <w:t>LTV/CAC</w:t>
            </w:r>
          </w:p>
        </w:tc>
        <w:tc>
          <w:tcPr>
            <w:tcW w:w="0" w:type="auto"/>
            <w:hideMark/>
          </w:tcPr>
          <w:p w14:paraId="17B36887" w14:textId="77777777" w:rsidR="004A41D0" w:rsidRPr="004A41D0" w:rsidRDefault="004A41D0" w:rsidP="004A41D0">
            <w:pPr>
              <w:cnfStyle w:val="000000100000" w:firstRow="0" w:lastRow="0" w:firstColumn="0" w:lastColumn="0" w:oddVBand="0" w:evenVBand="0" w:oddHBand="1" w:evenHBand="0" w:firstRowFirstColumn="0" w:firstRowLastColumn="0" w:lastRowFirstColumn="0" w:lastRowLastColumn="0"/>
              <w:rPr>
                <w:sz w:val="20"/>
                <w:szCs w:val="20"/>
                <w:lang w:val="en-US"/>
              </w:rPr>
            </w:pPr>
            <w:r w:rsidRPr="004A41D0">
              <w:rPr>
                <w:sz w:val="20"/>
                <w:szCs w:val="20"/>
                <w:lang w:val="en-US"/>
              </w:rPr>
              <w:t xml:space="preserve">(LTV </w:t>
            </w:r>
            <w:proofErr w:type="spellStart"/>
            <w:r w:rsidRPr="004A41D0">
              <w:rPr>
                <w:sz w:val="20"/>
                <w:szCs w:val="20"/>
                <w:lang w:val="en-US"/>
              </w:rPr>
              <w:t>calculado</w:t>
            </w:r>
            <w:proofErr w:type="spellEnd"/>
            <w:r w:rsidRPr="004A41D0">
              <w:rPr>
                <w:sz w:val="20"/>
                <w:szCs w:val="20"/>
                <w:lang w:val="en-US"/>
              </w:rPr>
              <w:t>) / CAC</w:t>
            </w:r>
          </w:p>
        </w:tc>
        <w:tc>
          <w:tcPr>
            <w:tcW w:w="0" w:type="auto"/>
            <w:hideMark/>
          </w:tcPr>
          <w:p w14:paraId="58BDB864" w14:textId="77777777" w:rsidR="004A41D0" w:rsidRPr="004A41D0" w:rsidRDefault="004A41D0" w:rsidP="004A41D0">
            <w:pPr>
              <w:cnfStyle w:val="000000100000" w:firstRow="0" w:lastRow="0" w:firstColumn="0" w:lastColumn="0" w:oddVBand="0" w:evenVBand="0" w:oddHBand="1" w:evenHBand="0" w:firstRowFirstColumn="0" w:firstRowLastColumn="0" w:lastRowFirstColumn="0" w:lastRowLastColumn="0"/>
              <w:rPr>
                <w:sz w:val="20"/>
                <w:szCs w:val="20"/>
                <w:lang w:val="en-US"/>
              </w:rPr>
            </w:pPr>
            <w:r w:rsidRPr="004A41D0">
              <w:rPr>
                <w:sz w:val="20"/>
                <w:szCs w:val="20"/>
                <w:lang w:val="en-US"/>
              </w:rPr>
              <w:t>≥ 3</w:t>
            </w:r>
          </w:p>
        </w:tc>
        <w:tc>
          <w:tcPr>
            <w:tcW w:w="0" w:type="auto"/>
            <w:hideMark/>
          </w:tcPr>
          <w:p w14:paraId="0157BAC2" w14:textId="77777777" w:rsidR="004A41D0" w:rsidRPr="004A41D0" w:rsidRDefault="004A41D0" w:rsidP="004A41D0">
            <w:pPr>
              <w:cnfStyle w:val="000000100000" w:firstRow="0" w:lastRow="0" w:firstColumn="0" w:lastColumn="0" w:oddVBand="0" w:evenVBand="0" w:oddHBand="1" w:evenHBand="0" w:firstRowFirstColumn="0" w:firstRowLastColumn="0" w:lastRowFirstColumn="0" w:lastRowLastColumn="0"/>
              <w:rPr>
                <w:sz w:val="20"/>
                <w:szCs w:val="20"/>
                <w:lang w:val="en-US"/>
              </w:rPr>
            </w:pPr>
            <w:r w:rsidRPr="004A41D0">
              <w:rPr>
                <w:sz w:val="20"/>
                <w:szCs w:val="20"/>
                <w:lang w:val="en-US"/>
              </w:rPr>
              <w:t>Financial model</w:t>
            </w:r>
          </w:p>
        </w:tc>
        <w:tc>
          <w:tcPr>
            <w:tcW w:w="0" w:type="auto"/>
            <w:hideMark/>
          </w:tcPr>
          <w:p w14:paraId="1DA46392" w14:textId="77777777" w:rsidR="004A41D0" w:rsidRPr="004A41D0" w:rsidRDefault="004A41D0" w:rsidP="004A41D0">
            <w:pPr>
              <w:cnfStyle w:val="000000100000" w:firstRow="0" w:lastRow="0" w:firstColumn="0" w:lastColumn="0" w:oddVBand="0" w:evenVBand="0" w:oddHBand="1" w:evenHBand="0" w:firstRowFirstColumn="0" w:firstRowLastColumn="0" w:lastRowFirstColumn="0" w:lastRowLastColumn="0"/>
              <w:rPr>
                <w:sz w:val="20"/>
                <w:szCs w:val="20"/>
                <w:lang w:val="en-US"/>
              </w:rPr>
            </w:pPr>
            <w:r w:rsidRPr="004A41D0">
              <w:rPr>
                <w:sz w:val="20"/>
                <w:szCs w:val="20"/>
                <w:lang w:val="en-US"/>
              </w:rPr>
              <w:t>CFO/CMO</w:t>
            </w:r>
          </w:p>
        </w:tc>
      </w:tr>
    </w:tbl>
    <w:p w14:paraId="2A19DD1C" w14:textId="77777777" w:rsidR="000D3F4D" w:rsidRDefault="000D3F4D" w:rsidP="004A41D0"/>
    <w:p w14:paraId="187AE802" w14:textId="29B1EE90" w:rsidR="004A41D0" w:rsidRDefault="004A41D0" w:rsidP="000D3F4D">
      <w:pPr>
        <w:jc w:val="left"/>
      </w:pPr>
      <w:r w:rsidRPr="004A41D0">
        <w:t>Fórmulas clave:</w:t>
      </w:r>
      <w:r w:rsidRPr="004A41D0">
        <w:br/>
        <w:t>MRR = ∑ (precio mensual × #suscriptores por plan)</w:t>
      </w:r>
      <w:r w:rsidRPr="004A41D0">
        <w:br/>
      </w:r>
      <w:proofErr w:type="spellStart"/>
      <w:r w:rsidRPr="004A41D0">
        <w:t>Churn</w:t>
      </w:r>
      <w:proofErr w:type="spellEnd"/>
      <w:r w:rsidRPr="004A41D0">
        <w:t xml:space="preserve"> mensual = (#clientes perdidos en mes / #clientes al inicio del mes)</w:t>
      </w:r>
      <w:r w:rsidRPr="004A41D0">
        <w:br/>
        <w:t>ARPU mensual = Ingresos totales mensuales / #clientes</w:t>
      </w:r>
      <w:r w:rsidRPr="004A41D0">
        <w:br/>
        <w:t xml:space="preserve">LTV ≈ (ARPU anual × margen bruto) / </w:t>
      </w:r>
      <w:proofErr w:type="spellStart"/>
      <w:r w:rsidRPr="004A41D0">
        <w:t>churn</w:t>
      </w:r>
      <w:proofErr w:type="spellEnd"/>
      <w:r w:rsidRPr="004A41D0">
        <w:t xml:space="preserve"> anual</w:t>
      </w:r>
    </w:p>
    <w:p w14:paraId="7FD798C5" w14:textId="77777777" w:rsidR="000D3F4D" w:rsidRPr="004A41D0" w:rsidRDefault="000D3F4D" w:rsidP="004A41D0"/>
    <w:p w14:paraId="3E235EE8" w14:textId="71563C68" w:rsidR="004A41D0" w:rsidRPr="004A41D0" w:rsidRDefault="004A41D0" w:rsidP="004A41D0">
      <w:pPr>
        <w:rPr>
          <w:b/>
          <w:bCs/>
          <w:lang w:val="en-US"/>
        </w:rPr>
      </w:pPr>
      <w:proofErr w:type="spellStart"/>
      <w:r w:rsidRPr="004A41D0">
        <w:rPr>
          <w:b/>
          <w:bCs/>
          <w:lang w:val="en-US"/>
        </w:rPr>
        <w:t>Iniciativas</w:t>
      </w:r>
      <w:proofErr w:type="spellEnd"/>
      <w:r w:rsidRPr="004A41D0">
        <w:rPr>
          <w:b/>
          <w:bCs/>
          <w:lang w:val="en-US"/>
        </w:rPr>
        <w:t xml:space="preserve"> </w:t>
      </w:r>
      <w:proofErr w:type="spellStart"/>
      <w:r w:rsidRPr="004A41D0">
        <w:rPr>
          <w:b/>
          <w:bCs/>
          <w:lang w:val="en-US"/>
        </w:rPr>
        <w:t>asociadas</w:t>
      </w:r>
      <w:proofErr w:type="spellEnd"/>
    </w:p>
    <w:p w14:paraId="6DFCBD60" w14:textId="77777777" w:rsidR="004A41D0" w:rsidRPr="004A41D0" w:rsidRDefault="004A41D0" w:rsidP="00BB5A56">
      <w:pPr>
        <w:numPr>
          <w:ilvl w:val="0"/>
          <w:numId w:val="120"/>
        </w:numPr>
      </w:pPr>
      <w:r w:rsidRPr="004A41D0">
        <w:t xml:space="preserve">Capacitación en ML y ciencia de datos; contratación de Data </w:t>
      </w:r>
      <w:proofErr w:type="spellStart"/>
      <w:r w:rsidRPr="004A41D0">
        <w:t>Engineer</w:t>
      </w:r>
      <w:proofErr w:type="spellEnd"/>
      <w:r w:rsidRPr="004A41D0">
        <w:t>.</w:t>
      </w:r>
    </w:p>
    <w:p w14:paraId="13F9F693" w14:textId="77777777" w:rsidR="004A41D0" w:rsidRPr="004A41D0" w:rsidRDefault="004A41D0" w:rsidP="00BB5A56">
      <w:pPr>
        <w:numPr>
          <w:ilvl w:val="0"/>
          <w:numId w:val="120"/>
        </w:numPr>
      </w:pPr>
      <w:r w:rsidRPr="004A41D0">
        <w:t>Implementación de pipeline CI/CD + pruebas automatizadas.</w:t>
      </w:r>
    </w:p>
    <w:p w14:paraId="7775320D" w14:textId="77777777" w:rsidR="004A41D0" w:rsidRPr="004A41D0" w:rsidRDefault="004A41D0" w:rsidP="00BB5A56">
      <w:pPr>
        <w:numPr>
          <w:ilvl w:val="0"/>
          <w:numId w:val="120"/>
        </w:numPr>
        <w:rPr>
          <w:lang w:val="en-US"/>
        </w:rPr>
      </w:pPr>
      <w:proofErr w:type="spellStart"/>
      <w:r w:rsidRPr="004A41D0">
        <w:rPr>
          <w:lang w:val="en-US"/>
        </w:rPr>
        <w:t>Programa</w:t>
      </w:r>
      <w:proofErr w:type="spellEnd"/>
      <w:r w:rsidRPr="004A41D0">
        <w:rPr>
          <w:lang w:val="en-US"/>
        </w:rPr>
        <w:t xml:space="preserve"> de Customer Success (onboarding </w:t>
      </w:r>
      <w:proofErr w:type="spellStart"/>
      <w:r w:rsidRPr="004A41D0">
        <w:rPr>
          <w:lang w:val="en-US"/>
        </w:rPr>
        <w:t>presencial</w:t>
      </w:r>
      <w:proofErr w:type="spellEnd"/>
      <w:r w:rsidRPr="004A41D0">
        <w:rPr>
          <w:lang w:val="en-US"/>
        </w:rPr>
        <w:t xml:space="preserve"> en </w:t>
      </w:r>
      <w:proofErr w:type="spellStart"/>
      <w:r w:rsidRPr="004A41D0">
        <w:rPr>
          <w:lang w:val="en-US"/>
        </w:rPr>
        <w:t>cooperativas</w:t>
      </w:r>
      <w:proofErr w:type="spellEnd"/>
      <w:r w:rsidRPr="004A41D0">
        <w:rPr>
          <w:lang w:val="en-US"/>
        </w:rPr>
        <w:t xml:space="preserve"> </w:t>
      </w:r>
      <w:proofErr w:type="spellStart"/>
      <w:r w:rsidRPr="004A41D0">
        <w:rPr>
          <w:lang w:val="en-US"/>
        </w:rPr>
        <w:t>piloto</w:t>
      </w:r>
      <w:proofErr w:type="spellEnd"/>
      <w:r w:rsidRPr="004A41D0">
        <w:rPr>
          <w:lang w:val="en-US"/>
        </w:rPr>
        <w:t>).</w:t>
      </w:r>
    </w:p>
    <w:p w14:paraId="660E15F4" w14:textId="77777777" w:rsidR="004A41D0" w:rsidRPr="004A41D0" w:rsidRDefault="004A41D0" w:rsidP="00BB5A56">
      <w:pPr>
        <w:numPr>
          <w:ilvl w:val="0"/>
          <w:numId w:val="120"/>
        </w:numPr>
      </w:pPr>
      <w:r w:rsidRPr="004A41D0">
        <w:t xml:space="preserve">Campaña de marketing con incentivos de adopción; </w:t>
      </w:r>
      <w:proofErr w:type="spellStart"/>
      <w:r w:rsidRPr="004A41D0">
        <w:t>partnerships</w:t>
      </w:r>
      <w:proofErr w:type="spellEnd"/>
      <w:r w:rsidRPr="004A41D0">
        <w:t xml:space="preserve"> con ONG para subvencionar CAC.</w:t>
      </w:r>
    </w:p>
    <w:p w14:paraId="456D2DF2" w14:textId="77777777" w:rsidR="004A41D0" w:rsidRDefault="004A41D0" w:rsidP="00BB5A56">
      <w:pPr>
        <w:numPr>
          <w:ilvl w:val="0"/>
          <w:numId w:val="120"/>
        </w:numPr>
      </w:pPr>
      <w:r w:rsidRPr="004A41D0">
        <w:t xml:space="preserve">Auditoría de seguridad y plan de mitigación (pen </w:t>
      </w:r>
      <w:proofErr w:type="spellStart"/>
      <w:r w:rsidRPr="004A41D0">
        <w:t>tests</w:t>
      </w:r>
      <w:proofErr w:type="spellEnd"/>
      <w:r w:rsidRPr="004A41D0">
        <w:t xml:space="preserve"> trimestrales).</w:t>
      </w:r>
    </w:p>
    <w:p w14:paraId="1C5C51B7" w14:textId="77777777" w:rsidR="00921D34" w:rsidRPr="004A41D0" w:rsidRDefault="00921D34" w:rsidP="00921D34"/>
    <w:p w14:paraId="088883DF" w14:textId="67FFEBAA" w:rsidR="004A41D0" w:rsidRPr="004A41D0" w:rsidRDefault="004A41D0" w:rsidP="004A41D0">
      <w:pPr>
        <w:rPr>
          <w:b/>
          <w:bCs/>
          <w:lang w:val="en-US"/>
        </w:rPr>
      </w:pPr>
      <w:proofErr w:type="spellStart"/>
      <w:r w:rsidRPr="004A41D0">
        <w:rPr>
          <w:b/>
          <w:bCs/>
          <w:lang w:val="en-US"/>
        </w:rPr>
        <w:t>Relación</w:t>
      </w:r>
      <w:proofErr w:type="spellEnd"/>
      <w:r w:rsidRPr="004A41D0">
        <w:rPr>
          <w:b/>
          <w:bCs/>
          <w:lang w:val="en-US"/>
        </w:rPr>
        <w:t xml:space="preserve"> causal (</w:t>
      </w:r>
      <w:proofErr w:type="spellStart"/>
      <w:r w:rsidRPr="004A41D0">
        <w:rPr>
          <w:b/>
          <w:bCs/>
          <w:lang w:val="en-US"/>
        </w:rPr>
        <w:t>mapa</w:t>
      </w:r>
      <w:proofErr w:type="spellEnd"/>
      <w:r w:rsidRPr="004A41D0">
        <w:rPr>
          <w:b/>
          <w:bCs/>
          <w:lang w:val="en-US"/>
        </w:rPr>
        <w:t>)</w:t>
      </w:r>
    </w:p>
    <w:p w14:paraId="7837A526" w14:textId="77777777" w:rsidR="004A41D0" w:rsidRPr="004A41D0" w:rsidRDefault="004A41D0" w:rsidP="00921D34">
      <w:pPr>
        <w:numPr>
          <w:ilvl w:val="0"/>
          <w:numId w:val="121"/>
        </w:numPr>
        <w:jc w:val="left"/>
      </w:pPr>
      <w:r w:rsidRPr="004A41D0">
        <w:t xml:space="preserve">Capacitación (O1.1) → mejora modelos </w:t>
      </w:r>
      <w:proofErr w:type="spellStart"/>
      <w:r w:rsidRPr="004A41D0">
        <w:t>scoring</w:t>
      </w:r>
      <w:proofErr w:type="spellEnd"/>
      <w:r w:rsidRPr="004A41D0">
        <w:t xml:space="preserve"> → reduce tasa de rechazo injustificada → aumenta adopción (O3.1) → incrementa MRR (O4.1).</w:t>
      </w:r>
    </w:p>
    <w:p w14:paraId="09C7AA47" w14:textId="77777777" w:rsidR="004A41D0" w:rsidRPr="004A41D0" w:rsidRDefault="004A41D0" w:rsidP="00921D34">
      <w:pPr>
        <w:numPr>
          <w:ilvl w:val="0"/>
          <w:numId w:val="121"/>
        </w:numPr>
        <w:jc w:val="left"/>
      </w:pPr>
      <w:r w:rsidRPr="004A41D0">
        <w:t xml:space="preserve">CI/CD + pruebas (O2.1) → reduce lead time y fallas → mejora NPS (O3.2) → reduce </w:t>
      </w:r>
      <w:proofErr w:type="spellStart"/>
      <w:r w:rsidRPr="004A41D0">
        <w:t>churn</w:t>
      </w:r>
      <w:proofErr w:type="spellEnd"/>
      <w:r w:rsidRPr="004A41D0">
        <w:t xml:space="preserve"> → mayor LTV.</w:t>
      </w:r>
    </w:p>
    <w:p w14:paraId="4BDC28DA" w14:textId="6000C8D9" w:rsidR="004A41D0" w:rsidRDefault="004A41D0" w:rsidP="004A41D0">
      <w:pPr>
        <w:rPr>
          <w:lang w:val="en-US"/>
        </w:rPr>
      </w:pPr>
    </w:p>
    <w:p w14:paraId="67139587" w14:textId="77777777" w:rsidR="00921D34" w:rsidRPr="004A41D0" w:rsidRDefault="00921D34" w:rsidP="004A41D0">
      <w:pPr>
        <w:rPr>
          <w:lang w:val="en-US"/>
        </w:rPr>
      </w:pPr>
    </w:p>
    <w:p w14:paraId="581822D6" w14:textId="7CCB47DC" w:rsidR="004A41D0" w:rsidRPr="004A41D0" w:rsidRDefault="004A41D0" w:rsidP="004A41D0">
      <w:pPr>
        <w:rPr>
          <w:b/>
          <w:bCs/>
        </w:rPr>
      </w:pPr>
      <w:proofErr w:type="spellStart"/>
      <w:r w:rsidRPr="004A41D0">
        <w:rPr>
          <w:b/>
          <w:bCs/>
        </w:rPr>
        <w:lastRenderedPageBreak/>
        <w:t>Balanced</w:t>
      </w:r>
      <w:proofErr w:type="spellEnd"/>
      <w:r w:rsidRPr="004A41D0">
        <w:rPr>
          <w:b/>
          <w:bCs/>
        </w:rPr>
        <w:t xml:space="preserve"> </w:t>
      </w:r>
      <w:proofErr w:type="spellStart"/>
      <w:r w:rsidRPr="004A41D0">
        <w:rPr>
          <w:b/>
          <w:bCs/>
        </w:rPr>
        <w:t>Scorecard</w:t>
      </w:r>
      <w:proofErr w:type="spellEnd"/>
      <w:r w:rsidRPr="004A41D0">
        <w:rPr>
          <w:b/>
          <w:bCs/>
        </w:rPr>
        <w:t xml:space="preserve"> adaptado para sector público / universidad (ej.: universidad pública en Managua moderna)</w:t>
      </w:r>
    </w:p>
    <w:p w14:paraId="30FD5E4F" w14:textId="77777777" w:rsidR="004A41D0" w:rsidRPr="004A41D0" w:rsidRDefault="004A41D0" w:rsidP="004A41D0">
      <w:r w:rsidRPr="004A41D0">
        <w:rPr>
          <w:b/>
          <w:bCs/>
        </w:rPr>
        <w:t>Perspectivas adaptadas:</w:t>
      </w:r>
      <w:r w:rsidRPr="004A41D0">
        <w:t xml:space="preserve"> Ciudadano/Alumno, Procesos Académicos, Innovación y Aprendizaje, Sostenibilidad Financiera.</w:t>
      </w:r>
    </w:p>
    <w:p w14:paraId="0317CC21" w14:textId="77777777" w:rsidR="004A41D0" w:rsidRPr="004A41D0" w:rsidRDefault="004A41D0" w:rsidP="004A41D0">
      <w:r w:rsidRPr="004A41D0">
        <w:t xml:space="preserve">Ejemplo de objetivos y </w:t>
      </w:r>
      <w:proofErr w:type="spellStart"/>
      <w:r w:rsidRPr="004A41D0">
        <w:t>KPIs</w:t>
      </w:r>
      <w:proofErr w:type="spellEnd"/>
      <w:r w:rsidRPr="004A41D0">
        <w:t>:</w:t>
      </w:r>
    </w:p>
    <w:p w14:paraId="42FEAFC8" w14:textId="77777777" w:rsidR="004A41D0" w:rsidRPr="004A41D0" w:rsidRDefault="004A41D0" w:rsidP="00BB5A56">
      <w:pPr>
        <w:numPr>
          <w:ilvl w:val="0"/>
          <w:numId w:val="122"/>
        </w:numPr>
      </w:pPr>
      <w:r w:rsidRPr="004A41D0">
        <w:rPr>
          <w:b/>
          <w:bCs/>
        </w:rPr>
        <w:t>Alumno:</w:t>
      </w:r>
      <w:r w:rsidRPr="004A41D0">
        <w:t xml:space="preserve"> Retención estudiantil (%) — meta reducir deserción 10% anual.</w:t>
      </w:r>
    </w:p>
    <w:p w14:paraId="3FAA626D" w14:textId="77777777" w:rsidR="004A41D0" w:rsidRPr="004A41D0" w:rsidRDefault="004A41D0" w:rsidP="00BB5A56">
      <w:pPr>
        <w:numPr>
          <w:ilvl w:val="0"/>
          <w:numId w:val="122"/>
        </w:numPr>
      </w:pPr>
      <w:r w:rsidRPr="004A41D0">
        <w:rPr>
          <w:b/>
          <w:bCs/>
        </w:rPr>
        <w:t>Procesos académicos:</w:t>
      </w:r>
      <w:r w:rsidRPr="004A41D0">
        <w:t xml:space="preserve"> % cursos con evaluación continua digital — meta 80%.</w:t>
      </w:r>
    </w:p>
    <w:p w14:paraId="068EC71E" w14:textId="77777777" w:rsidR="004A41D0" w:rsidRPr="004A41D0" w:rsidRDefault="004A41D0" w:rsidP="00BB5A56">
      <w:pPr>
        <w:numPr>
          <w:ilvl w:val="0"/>
          <w:numId w:val="122"/>
        </w:numPr>
      </w:pPr>
      <w:r w:rsidRPr="004A41D0">
        <w:rPr>
          <w:b/>
          <w:bCs/>
        </w:rPr>
        <w:t>Innovación/Aprendizaje:</w:t>
      </w:r>
      <w:r w:rsidRPr="004A41D0">
        <w:t xml:space="preserve"> horas de formación docente en metodologías activas — meta 40 </w:t>
      </w:r>
      <w:proofErr w:type="spellStart"/>
      <w:r w:rsidRPr="004A41D0">
        <w:t>hrs</w:t>
      </w:r>
      <w:proofErr w:type="spellEnd"/>
      <w:r w:rsidRPr="004A41D0">
        <w:t>/año.</w:t>
      </w:r>
    </w:p>
    <w:p w14:paraId="2E79835F" w14:textId="77777777" w:rsidR="004A41D0" w:rsidRPr="004A41D0" w:rsidRDefault="004A41D0" w:rsidP="00BB5A56">
      <w:pPr>
        <w:numPr>
          <w:ilvl w:val="0"/>
          <w:numId w:val="122"/>
        </w:numPr>
      </w:pPr>
      <w:r w:rsidRPr="004A41D0">
        <w:rPr>
          <w:b/>
          <w:bCs/>
        </w:rPr>
        <w:t>Financiera:</w:t>
      </w:r>
      <w:r w:rsidRPr="004A41D0">
        <w:t xml:space="preserve"> Diversificación de ingresos (porcentaje ingresos no-tasa) — meta +5%/año.</w:t>
      </w:r>
    </w:p>
    <w:p w14:paraId="06B19334" w14:textId="1CB33A59" w:rsidR="004A41D0" w:rsidRPr="004A41D0" w:rsidRDefault="004A41D0" w:rsidP="004A41D0">
      <w:pPr>
        <w:rPr>
          <w:lang w:val="en-US"/>
        </w:rPr>
      </w:pPr>
    </w:p>
    <w:p w14:paraId="6568F480" w14:textId="0B68F556" w:rsidR="004A41D0" w:rsidRPr="004A41D0" w:rsidRDefault="004A41D0" w:rsidP="004A41D0">
      <w:pPr>
        <w:rPr>
          <w:b/>
          <w:bCs/>
        </w:rPr>
      </w:pPr>
      <w:r w:rsidRPr="004A41D0">
        <w:rPr>
          <w:b/>
          <w:bCs/>
        </w:rPr>
        <w:t xml:space="preserve">Cómo seleccionar buenos </w:t>
      </w:r>
      <w:proofErr w:type="spellStart"/>
      <w:r w:rsidRPr="004A41D0">
        <w:rPr>
          <w:b/>
          <w:bCs/>
        </w:rPr>
        <w:t>KPIs</w:t>
      </w:r>
      <w:proofErr w:type="spellEnd"/>
      <w:r w:rsidRPr="004A41D0">
        <w:rPr>
          <w:b/>
          <w:bCs/>
        </w:rPr>
        <w:t xml:space="preserve"> (reglas prácticas)</w:t>
      </w:r>
    </w:p>
    <w:p w14:paraId="0678BEB3" w14:textId="77777777" w:rsidR="004A41D0" w:rsidRPr="004A41D0" w:rsidRDefault="004A41D0" w:rsidP="00BB5A56">
      <w:pPr>
        <w:numPr>
          <w:ilvl w:val="0"/>
          <w:numId w:val="123"/>
        </w:numPr>
      </w:pPr>
      <w:r w:rsidRPr="004A41D0">
        <w:rPr>
          <w:b/>
          <w:bCs/>
        </w:rPr>
        <w:t>Relevancia estratégica:</w:t>
      </w:r>
      <w:r w:rsidRPr="004A41D0">
        <w:t xml:space="preserve"> medir lo que importa para un objetivo concreto.</w:t>
      </w:r>
    </w:p>
    <w:p w14:paraId="61389797" w14:textId="77777777" w:rsidR="004A41D0" w:rsidRPr="004A41D0" w:rsidRDefault="004A41D0" w:rsidP="00BB5A56">
      <w:pPr>
        <w:numPr>
          <w:ilvl w:val="0"/>
          <w:numId w:val="123"/>
        </w:numPr>
      </w:pPr>
      <w:r w:rsidRPr="004A41D0">
        <w:rPr>
          <w:b/>
          <w:bCs/>
        </w:rPr>
        <w:t>Clareza y fórmula definida:</w:t>
      </w:r>
      <w:r w:rsidRPr="004A41D0">
        <w:t xml:space="preserve"> cada KPI con fórmula, unidad, frecuencia y responsable.</w:t>
      </w:r>
    </w:p>
    <w:p w14:paraId="531C6F65" w14:textId="77777777" w:rsidR="004A41D0" w:rsidRPr="004A41D0" w:rsidRDefault="004A41D0" w:rsidP="00BB5A56">
      <w:pPr>
        <w:numPr>
          <w:ilvl w:val="0"/>
          <w:numId w:val="123"/>
        </w:numPr>
      </w:pPr>
      <w:r w:rsidRPr="004A41D0">
        <w:rPr>
          <w:b/>
          <w:bCs/>
        </w:rPr>
        <w:t>Medible y disponible:</w:t>
      </w:r>
      <w:r w:rsidRPr="004A41D0">
        <w:t xml:space="preserve"> fuente de datos fiable y automatizable si es posible.</w:t>
      </w:r>
    </w:p>
    <w:p w14:paraId="04EA52FB" w14:textId="77777777" w:rsidR="004A41D0" w:rsidRPr="004A41D0" w:rsidRDefault="004A41D0" w:rsidP="00BB5A56">
      <w:pPr>
        <w:numPr>
          <w:ilvl w:val="0"/>
          <w:numId w:val="123"/>
        </w:numPr>
      </w:pPr>
      <w:r w:rsidRPr="004A41D0">
        <w:rPr>
          <w:b/>
          <w:bCs/>
        </w:rPr>
        <w:t>Accionable:</w:t>
      </w:r>
      <w:r w:rsidRPr="004A41D0">
        <w:t xml:space="preserve"> el equipo responsable puede influir sobre él.</w:t>
      </w:r>
    </w:p>
    <w:p w14:paraId="2C7E2021" w14:textId="77777777" w:rsidR="004A41D0" w:rsidRPr="004A41D0" w:rsidRDefault="004A41D0" w:rsidP="00BB5A56">
      <w:pPr>
        <w:numPr>
          <w:ilvl w:val="0"/>
          <w:numId w:val="123"/>
        </w:numPr>
      </w:pPr>
      <w:r w:rsidRPr="004A41D0">
        <w:rPr>
          <w:b/>
          <w:bCs/>
        </w:rPr>
        <w:t>Limitado en número:</w:t>
      </w:r>
      <w:r w:rsidRPr="004A41D0">
        <w:t xml:space="preserve"> 1–3 </w:t>
      </w:r>
      <w:proofErr w:type="spellStart"/>
      <w:r w:rsidRPr="004A41D0">
        <w:t>KPIs</w:t>
      </w:r>
      <w:proofErr w:type="spellEnd"/>
      <w:r w:rsidRPr="004A41D0">
        <w:t xml:space="preserve"> por objetivo (máx. 12–15 </w:t>
      </w:r>
      <w:proofErr w:type="spellStart"/>
      <w:r w:rsidRPr="004A41D0">
        <w:t>KPIs</w:t>
      </w:r>
      <w:proofErr w:type="spellEnd"/>
      <w:r w:rsidRPr="004A41D0">
        <w:t xml:space="preserve"> en total para evitar ruido).</w:t>
      </w:r>
    </w:p>
    <w:p w14:paraId="01B17296" w14:textId="6A6BEFEE" w:rsidR="004A41D0" w:rsidRDefault="004A41D0" w:rsidP="004A41D0">
      <w:pPr>
        <w:numPr>
          <w:ilvl w:val="0"/>
          <w:numId w:val="123"/>
        </w:numPr>
        <w:rPr>
          <w:lang w:val="en-US"/>
        </w:rPr>
      </w:pPr>
      <w:proofErr w:type="spellStart"/>
      <w:r w:rsidRPr="004A41D0">
        <w:rPr>
          <w:b/>
          <w:bCs/>
          <w:lang w:val="en-US"/>
        </w:rPr>
        <w:t>Combinación</w:t>
      </w:r>
      <w:proofErr w:type="spellEnd"/>
      <w:r w:rsidRPr="004A41D0">
        <w:rPr>
          <w:b/>
          <w:bCs/>
          <w:lang w:val="en-US"/>
        </w:rPr>
        <w:t xml:space="preserve"> leading / lagging:</w:t>
      </w:r>
      <w:r w:rsidRPr="004A41D0">
        <w:rPr>
          <w:lang w:val="en-US"/>
        </w:rPr>
        <w:t xml:space="preserve"> </w:t>
      </w:r>
      <w:proofErr w:type="spellStart"/>
      <w:r w:rsidRPr="004A41D0">
        <w:rPr>
          <w:lang w:val="en-US"/>
        </w:rPr>
        <w:t>indicadores</w:t>
      </w:r>
      <w:proofErr w:type="spellEnd"/>
      <w:r w:rsidRPr="004A41D0">
        <w:rPr>
          <w:lang w:val="en-US"/>
        </w:rPr>
        <w:t xml:space="preserve"> adelantados (adoption rate, trial-to-paid conversion) y </w:t>
      </w:r>
      <w:proofErr w:type="spellStart"/>
      <w:r w:rsidRPr="004A41D0">
        <w:rPr>
          <w:lang w:val="en-US"/>
        </w:rPr>
        <w:t>retrasados</w:t>
      </w:r>
      <w:proofErr w:type="spellEnd"/>
      <w:r w:rsidRPr="004A41D0">
        <w:rPr>
          <w:lang w:val="en-US"/>
        </w:rPr>
        <w:t xml:space="preserve"> (MRR, churn)</w:t>
      </w:r>
    </w:p>
    <w:p w14:paraId="43D19979" w14:textId="77777777" w:rsidR="009118D3" w:rsidRDefault="009118D3" w:rsidP="009118D3">
      <w:pPr>
        <w:rPr>
          <w:lang w:val="en-US"/>
        </w:rPr>
      </w:pPr>
    </w:p>
    <w:p w14:paraId="343A4803" w14:textId="77777777" w:rsidR="009118D3" w:rsidRDefault="009118D3" w:rsidP="009118D3">
      <w:pPr>
        <w:rPr>
          <w:lang w:val="en-US"/>
        </w:rPr>
      </w:pPr>
    </w:p>
    <w:p w14:paraId="2A70F20A" w14:textId="77777777" w:rsidR="009118D3" w:rsidRDefault="009118D3" w:rsidP="009118D3">
      <w:pPr>
        <w:rPr>
          <w:lang w:val="en-US"/>
        </w:rPr>
      </w:pPr>
    </w:p>
    <w:p w14:paraId="4FBE9A59" w14:textId="77777777" w:rsidR="009118D3" w:rsidRDefault="009118D3" w:rsidP="009118D3">
      <w:pPr>
        <w:rPr>
          <w:lang w:val="en-US"/>
        </w:rPr>
      </w:pPr>
    </w:p>
    <w:p w14:paraId="14AA7A25" w14:textId="77777777" w:rsidR="009118D3" w:rsidRPr="004A41D0" w:rsidRDefault="009118D3" w:rsidP="009118D3">
      <w:pPr>
        <w:rPr>
          <w:lang w:val="en-US"/>
        </w:rPr>
      </w:pPr>
    </w:p>
    <w:p w14:paraId="0F85A7DB" w14:textId="46F09A9B" w:rsidR="004A41D0" w:rsidRPr="004A41D0" w:rsidRDefault="004A41D0" w:rsidP="004A41D0">
      <w:pPr>
        <w:rPr>
          <w:b/>
          <w:bCs/>
        </w:rPr>
      </w:pPr>
      <w:r w:rsidRPr="004A41D0">
        <w:rPr>
          <w:b/>
          <w:bCs/>
        </w:rPr>
        <w:lastRenderedPageBreak/>
        <w:t>Ejercicios prácticos</w:t>
      </w:r>
    </w:p>
    <w:p w14:paraId="15853B5B" w14:textId="77777777" w:rsidR="004A41D0" w:rsidRPr="004A41D0" w:rsidRDefault="004A41D0" w:rsidP="004A41D0">
      <w:pPr>
        <w:rPr>
          <w:b/>
          <w:bCs/>
        </w:rPr>
      </w:pPr>
      <w:r w:rsidRPr="004A41D0">
        <w:rPr>
          <w:b/>
          <w:bCs/>
        </w:rPr>
        <w:t xml:space="preserve">Ejercicio A — Calcular MRR y </w:t>
      </w:r>
      <w:proofErr w:type="spellStart"/>
      <w:r w:rsidRPr="004A41D0">
        <w:rPr>
          <w:b/>
          <w:bCs/>
        </w:rPr>
        <w:t>churn</w:t>
      </w:r>
      <w:proofErr w:type="spellEnd"/>
    </w:p>
    <w:p w14:paraId="3342BE6B" w14:textId="77777777" w:rsidR="004A41D0" w:rsidRPr="004A41D0" w:rsidRDefault="004A41D0" w:rsidP="009118D3">
      <w:pPr>
        <w:jc w:val="left"/>
      </w:pPr>
      <w:r w:rsidRPr="004A41D0">
        <w:t>Supuestos: 120 cooperativas pagaron US$30/mes en enero; en febrero 10 cooperativas cancelan; se incorporan 15 nuevas.</w:t>
      </w:r>
    </w:p>
    <w:p w14:paraId="228FD6BB" w14:textId="77777777" w:rsidR="004A41D0" w:rsidRPr="004A41D0" w:rsidRDefault="004A41D0" w:rsidP="009118D3">
      <w:pPr>
        <w:numPr>
          <w:ilvl w:val="0"/>
          <w:numId w:val="124"/>
        </w:numPr>
        <w:jc w:val="left"/>
        <w:rPr>
          <w:lang w:val="en-US"/>
        </w:rPr>
      </w:pPr>
      <w:r w:rsidRPr="004A41D0">
        <w:rPr>
          <w:lang w:val="en-US"/>
        </w:rPr>
        <w:t xml:space="preserve">MRR </w:t>
      </w:r>
      <w:proofErr w:type="spellStart"/>
      <w:r w:rsidRPr="004A41D0">
        <w:rPr>
          <w:lang w:val="en-US"/>
        </w:rPr>
        <w:t>enero</w:t>
      </w:r>
      <w:proofErr w:type="spellEnd"/>
      <w:r w:rsidRPr="004A41D0">
        <w:rPr>
          <w:lang w:val="en-US"/>
        </w:rPr>
        <w:t xml:space="preserve"> = 120 × 30 = US$3,600.</w:t>
      </w:r>
    </w:p>
    <w:p w14:paraId="032D7ED5" w14:textId="77777777" w:rsidR="004A41D0" w:rsidRPr="004A41D0" w:rsidRDefault="004A41D0" w:rsidP="009118D3">
      <w:pPr>
        <w:numPr>
          <w:ilvl w:val="0"/>
          <w:numId w:val="124"/>
        </w:numPr>
        <w:jc w:val="left"/>
        <w:rPr>
          <w:lang w:val="en-US"/>
        </w:rPr>
      </w:pPr>
      <w:r w:rsidRPr="004A41D0">
        <w:rPr>
          <w:lang w:val="en-US"/>
        </w:rPr>
        <w:t xml:space="preserve">MRR </w:t>
      </w:r>
      <w:proofErr w:type="spellStart"/>
      <w:r w:rsidRPr="004A41D0">
        <w:rPr>
          <w:lang w:val="en-US"/>
        </w:rPr>
        <w:t>febrero</w:t>
      </w:r>
      <w:proofErr w:type="spellEnd"/>
      <w:r w:rsidRPr="004A41D0">
        <w:rPr>
          <w:lang w:val="en-US"/>
        </w:rPr>
        <w:t xml:space="preserve"> = (120 − 10 + 15) × 30 = 125 × 30 = US$3,750.</w:t>
      </w:r>
    </w:p>
    <w:p w14:paraId="03675C04" w14:textId="77777777" w:rsidR="004A41D0" w:rsidRPr="004A41D0" w:rsidRDefault="004A41D0" w:rsidP="009118D3">
      <w:pPr>
        <w:numPr>
          <w:ilvl w:val="0"/>
          <w:numId w:val="124"/>
        </w:numPr>
        <w:jc w:val="left"/>
      </w:pPr>
      <w:proofErr w:type="spellStart"/>
      <w:r w:rsidRPr="004A41D0">
        <w:t>Churn</w:t>
      </w:r>
      <w:proofErr w:type="spellEnd"/>
      <w:r w:rsidRPr="004A41D0">
        <w:t xml:space="preserve"> (mensual) = 10 / 120 = 8.33%. (usar para </w:t>
      </w:r>
      <w:proofErr w:type="spellStart"/>
      <w:r w:rsidRPr="004A41D0">
        <w:t>forecasts</w:t>
      </w:r>
      <w:proofErr w:type="spellEnd"/>
      <w:r w:rsidRPr="004A41D0">
        <w:t xml:space="preserve"> y LTV)</w:t>
      </w:r>
    </w:p>
    <w:p w14:paraId="0E479FE4" w14:textId="77777777" w:rsidR="009118D3" w:rsidRDefault="009118D3" w:rsidP="004A41D0">
      <w:pPr>
        <w:rPr>
          <w:b/>
          <w:bCs/>
        </w:rPr>
      </w:pPr>
    </w:p>
    <w:p w14:paraId="2F41C67F" w14:textId="17681057" w:rsidR="004A41D0" w:rsidRPr="004A41D0" w:rsidRDefault="004A41D0" w:rsidP="004A41D0">
      <w:pPr>
        <w:rPr>
          <w:b/>
          <w:bCs/>
        </w:rPr>
      </w:pPr>
      <w:r w:rsidRPr="004A41D0">
        <w:rPr>
          <w:b/>
          <w:bCs/>
        </w:rPr>
        <w:t>Ejercicio B — Impacto causal (mapa simple)</w:t>
      </w:r>
    </w:p>
    <w:p w14:paraId="0968B3B9" w14:textId="77777777" w:rsidR="004A41D0" w:rsidRPr="004A41D0" w:rsidRDefault="004A41D0" w:rsidP="004A41D0">
      <w:r w:rsidRPr="004A41D0">
        <w:t xml:space="preserve">Supón que reducir lead time de 15 a 7 días aumenta la tasa de entrega de funcionalidades prioritarias y eleva NPS de 25 a 35 en 6 meses. Estima impacto en </w:t>
      </w:r>
      <w:proofErr w:type="spellStart"/>
      <w:r w:rsidRPr="004A41D0">
        <w:t>churn</w:t>
      </w:r>
      <w:proofErr w:type="spellEnd"/>
      <w:r w:rsidRPr="004A41D0">
        <w:t xml:space="preserve"> si existe una relación empírica: cada +5 puntos NPS → −1% </w:t>
      </w:r>
      <w:proofErr w:type="spellStart"/>
      <w:r w:rsidRPr="004A41D0">
        <w:t>churn</w:t>
      </w:r>
      <w:proofErr w:type="spellEnd"/>
      <w:r w:rsidRPr="004A41D0">
        <w:t xml:space="preserve"> anual. Mostrar cálculo y efecto en LTV.</w:t>
      </w:r>
    </w:p>
    <w:p w14:paraId="37551976" w14:textId="77777777" w:rsidR="009118D3" w:rsidRDefault="009118D3" w:rsidP="004A41D0"/>
    <w:p w14:paraId="34B70822" w14:textId="56BE96F6" w:rsidR="004A41D0" w:rsidRPr="004A41D0" w:rsidRDefault="004A41D0" w:rsidP="004A41D0">
      <w:pPr>
        <w:rPr>
          <w:lang w:val="en-US"/>
        </w:rPr>
      </w:pPr>
    </w:p>
    <w:p w14:paraId="6CBFC240" w14:textId="427685E3" w:rsidR="004A41D0" w:rsidRPr="004A41D0" w:rsidRDefault="004A41D0" w:rsidP="004A41D0">
      <w:pPr>
        <w:rPr>
          <w:b/>
          <w:bCs/>
        </w:rPr>
      </w:pPr>
      <w:r w:rsidRPr="004A41D0">
        <w:rPr>
          <w:b/>
          <w:bCs/>
        </w:rPr>
        <w:t xml:space="preserve">Implementación tecnológica y </w:t>
      </w:r>
      <w:proofErr w:type="spellStart"/>
      <w:r w:rsidRPr="004A41D0">
        <w:rPr>
          <w:b/>
          <w:bCs/>
        </w:rPr>
        <w:t>dashboards</w:t>
      </w:r>
      <w:proofErr w:type="spellEnd"/>
    </w:p>
    <w:p w14:paraId="138BF4CC" w14:textId="77777777" w:rsidR="004A41D0" w:rsidRPr="004A41D0" w:rsidRDefault="004A41D0" w:rsidP="004A41D0">
      <w:r w:rsidRPr="004A41D0">
        <w:rPr>
          <w:b/>
          <w:bCs/>
        </w:rPr>
        <w:t>Fuente de datos recomendada:</w:t>
      </w:r>
      <w:r w:rsidRPr="004A41D0">
        <w:t xml:space="preserve"> logs CI/CD, sistemas de </w:t>
      </w:r>
      <w:proofErr w:type="spellStart"/>
      <w:r w:rsidRPr="004A41D0">
        <w:t>ticketing</w:t>
      </w:r>
      <w:proofErr w:type="spellEnd"/>
      <w:r w:rsidRPr="004A41D0">
        <w:t xml:space="preserve"> (Jira), DB operativa, facturación, encuestas (</w:t>
      </w:r>
      <w:proofErr w:type="spellStart"/>
      <w:r w:rsidRPr="004A41D0">
        <w:t>Typeform</w:t>
      </w:r>
      <w:proofErr w:type="spellEnd"/>
      <w:r w:rsidRPr="004A41D0">
        <w:t xml:space="preserve">/Google </w:t>
      </w:r>
      <w:proofErr w:type="spellStart"/>
      <w:r w:rsidRPr="004A41D0">
        <w:t>Forms</w:t>
      </w:r>
      <w:proofErr w:type="spellEnd"/>
      <w:r w:rsidRPr="004A41D0">
        <w:t>), sistemas de monitoreo (</w:t>
      </w:r>
      <w:proofErr w:type="spellStart"/>
      <w:r w:rsidRPr="004A41D0">
        <w:t>Prometheus</w:t>
      </w:r>
      <w:proofErr w:type="spellEnd"/>
      <w:r w:rsidRPr="004A41D0">
        <w:t xml:space="preserve">, </w:t>
      </w:r>
      <w:proofErr w:type="spellStart"/>
      <w:r w:rsidRPr="004A41D0">
        <w:t>Datadog</w:t>
      </w:r>
      <w:proofErr w:type="spellEnd"/>
      <w:r w:rsidRPr="004A41D0">
        <w:t>).</w:t>
      </w:r>
    </w:p>
    <w:p w14:paraId="7B3AE264" w14:textId="77777777" w:rsidR="004A41D0" w:rsidRPr="004A41D0" w:rsidRDefault="004A41D0" w:rsidP="004A41D0">
      <w:r w:rsidRPr="004A41D0">
        <w:rPr>
          <w:b/>
          <w:bCs/>
        </w:rPr>
        <w:t xml:space="preserve">Herramientas para </w:t>
      </w:r>
      <w:proofErr w:type="spellStart"/>
      <w:r w:rsidRPr="004A41D0">
        <w:rPr>
          <w:b/>
          <w:bCs/>
        </w:rPr>
        <w:t>dashboards</w:t>
      </w:r>
      <w:proofErr w:type="spellEnd"/>
      <w:r w:rsidRPr="004A41D0">
        <w:rPr>
          <w:b/>
          <w:bCs/>
        </w:rPr>
        <w:t xml:space="preserve"> y gestión del BSC</w:t>
      </w:r>
    </w:p>
    <w:p w14:paraId="1D0BFD95" w14:textId="77777777" w:rsidR="004A41D0" w:rsidRPr="004A41D0" w:rsidRDefault="004A41D0" w:rsidP="00BB5A56">
      <w:pPr>
        <w:numPr>
          <w:ilvl w:val="0"/>
          <w:numId w:val="125"/>
        </w:numPr>
        <w:rPr>
          <w:lang w:val="en-US"/>
        </w:rPr>
      </w:pPr>
      <w:r w:rsidRPr="004A41D0">
        <w:rPr>
          <w:b/>
          <w:bCs/>
          <w:lang w:val="en-US"/>
        </w:rPr>
        <w:t>Power BI / Tableau / Google Looker Studio</w:t>
      </w:r>
      <w:r w:rsidRPr="004A41D0">
        <w:rPr>
          <w:lang w:val="en-US"/>
        </w:rPr>
        <w:t xml:space="preserve"> — dashboards </w:t>
      </w:r>
      <w:proofErr w:type="spellStart"/>
      <w:r w:rsidRPr="004A41D0">
        <w:rPr>
          <w:lang w:val="en-US"/>
        </w:rPr>
        <w:t>ejecutivos</w:t>
      </w:r>
      <w:proofErr w:type="spellEnd"/>
      <w:r w:rsidRPr="004A41D0">
        <w:rPr>
          <w:lang w:val="en-US"/>
        </w:rPr>
        <w:t>.</w:t>
      </w:r>
    </w:p>
    <w:p w14:paraId="700BFC4A" w14:textId="77777777" w:rsidR="004A41D0" w:rsidRPr="004A41D0" w:rsidRDefault="004A41D0" w:rsidP="00BB5A56">
      <w:pPr>
        <w:numPr>
          <w:ilvl w:val="0"/>
          <w:numId w:val="125"/>
        </w:numPr>
      </w:pPr>
      <w:proofErr w:type="spellStart"/>
      <w:r w:rsidRPr="004A41D0">
        <w:rPr>
          <w:b/>
          <w:bCs/>
        </w:rPr>
        <w:t>Metabase</w:t>
      </w:r>
      <w:proofErr w:type="spellEnd"/>
      <w:r w:rsidRPr="004A41D0">
        <w:rPr>
          <w:b/>
          <w:bCs/>
        </w:rPr>
        <w:t xml:space="preserve"> / </w:t>
      </w:r>
      <w:proofErr w:type="spellStart"/>
      <w:r w:rsidRPr="004A41D0">
        <w:rPr>
          <w:b/>
          <w:bCs/>
        </w:rPr>
        <w:t>Grafana</w:t>
      </w:r>
      <w:proofErr w:type="spellEnd"/>
      <w:r w:rsidRPr="004A41D0">
        <w:t xml:space="preserve"> — soluciones open-</w:t>
      </w:r>
      <w:proofErr w:type="spellStart"/>
      <w:r w:rsidRPr="004A41D0">
        <w:t>source</w:t>
      </w:r>
      <w:proofErr w:type="spellEnd"/>
      <w:r w:rsidRPr="004A41D0">
        <w:t xml:space="preserve"> para visualización técnica y operacional.</w:t>
      </w:r>
    </w:p>
    <w:p w14:paraId="16DAA7CF" w14:textId="77777777" w:rsidR="004A41D0" w:rsidRPr="004A41D0" w:rsidRDefault="004A41D0" w:rsidP="00BB5A56">
      <w:pPr>
        <w:numPr>
          <w:ilvl w:val="0"/>
          <w:numId w:val="125"/>
        </w:numPr>
      </w:pPr>
      <w:r w:rsidRPr="004A41D0">
        <w:rPr>
          <w:b/>
          <w:bCs/>
        </w:rPr>
        <w:t xml:space="preserve">BSC </w:t>
      </w:r>
      <w:proofErr w:type="spellStart"/>
      <w:r w:rsidRPr="004A41D0">
        <w:rPr>
          <w:b/>
          <w:bCs/>
        </w:rPr>
        <w:t>Designer</w:t>
      </w:r>
      <w:proofErr w:type="spellEnd"/>
      <w:r w:rsidRPr="004A41D0">
        <w:rPr>
          <w:b/>
          <w:bCs/>
        </w:rPr>
        <w:t xml:space="preserve"> / </w:t>
      </w:r>
      <w:proofErr w:type="spellStart"/>
      <w:r w:rsidRPr="004A41D0">
        <w:rPr>
          <w:b/>
          <w:bCs/>
        </w:rPr>
        <w:t>QuickScore</w:t>
      </w:r>
      <w:proofErr w:type="spellEnd"/>
      <w:r w:rsidRPr="004A41D0">
        <w:t xml:space="preserve"> — software específico para BSC (mapas estratégicos + </w:t>
      </w:r>
      <w:proofErr w:type="spellStart"/>
      <w:r w:rsidRPr="004A41D0">
        <w:t>KPIs</w:t>
      </w:r>
      <w:proofErr w:type="spellEnd"/>
      <w:r w:rsidRPr="004A41D0">
        <w:t>).</w:t>
      </w:r>
    </w:p>
    <w:p w14:paraId="5D646CAA" w14:textId="77777777" w:rsidR="004A41D0" w:rsidRPr="004A41D0" w:rsidRDefault="004A41D0" w:rsidP="00BB5A56">
      <w:pPr>
        <w:numPr>
          <w:ilvl w:val="0"/>
          <w:numId w:val="125"/>
        </w:numPr>
      </w:pPr>
      <w:proofErr w:type="spellStart"/>
      <w:r w:rsidRPr="004A41D0">
        <w:rPr>
          <w:b/>
          <w:bCs/>
        </w:rPr>
        <w:t>Notion</w:t>
      </w:r>
      <w:proofErr w:type="spellEnd"/>
      <w:r w:rsidRPr="004A41D0">
        <w:rPr>
          <w:b/>
          <w:bCs/>
        </w:rPr>
        <w:t xml:space="preserve"> / </w:t>
      </w:r>
      <w:proofErr w:type="spellStart"/>
      <w:r w:rsidRPr="004A41D0">
        <w:rPr>
          <w:b/>
          <w:bCs/>
        </w:rPr>
        <w:t>Confluence</w:t>
      </w:r>
      <w:proofErr w:type="spellEnd"/>
      <w:r w:rsidRPr="004A41D0">
        <w:t xml:space="preserve"> — documentación viva de objetivos, iniciativas y responsables.</w:t>
      </w:r>
    </w:p>
    <w:p w14:paraId="70A9A5FF" w14:textId="77777777" w:rsidR="004A41D0" w:rsidRPr="004A41D0" w:rsidRDefault="004A41D0" w:rsidP="00BB5A56">
      <w:pPr>
        <w:numPr>
          <w:ilvl w:val="0"/>
          <w:numId w:val="125"/>
        </w:numPr>
      </w:pPr>
      <w:r w:rsidRPr="004A41D0">
        <w:rPr>
          <w:b/>
          <w:bCs/>
        </w:rPr>
        <w:lastRenderedPageBreak/>
        <w:t>Jira / Azure DevOps</w:t>
      </w:r>
      <w:r w:rsidRPr="004A41D0">
        <w:t xml:space="preserve"> — vincular iniciativas a </w:t>
      </w:r>
      <w:proofErr w:type="spellStart"/>
      <w:r w:rsidRPr="004A41D0">
        <w:t>epics</w:t>
      </w:r>
      <w:proofErr w:type="spellEnd"/>
      <w:r w:rsidRPr="004A41D0">
        <w:t>/</w:t>
      </w:r>
      <w:proofErr w:type="spellStart"/>
      <w:r w:rsidRPr="004A41D0">
        <w:t>tasks</w:t>
      </w:r>
      <w:proofErr w:type="spellEnd"/>
      <w:r w:rsidRPr="004A41D0">
        <w:t xml:space="preserve"> y mostrar avance en el BSC.</w:t>
      </w:r>
    </w:p>
    <w:p w14:paraId="37522B96" w14:textId="77777777" w:rsidR="004A41D0" w:rsidRPr="004A41D0" w:rsidRDefault="004A41D0" w:rsidP="004A41D0">
      <w:r w:rsidRPr="004A41D0">
        <w:rPr>
          <w:b/>
          <w:bCs/>
        </w:rPr>
        <w:t>Recomendación:</w:t>
      </w:r>
      <w:r w:rsidRPr="004A41D0">
        <w:t xml:space="preserve"> automatizar extracción de </w:t>
      </w:r>
      <w:proofErr w:type="spellStart"/>
      <w:r w:rsidRPr="004A41D0">
        <w:t>KPIs</w:t>
      </w:r>
      <w:proofErr w:type="spellEnd"/>
      <w:r w:rsidRPr="004A41D0">
        <w:t xml:space="preserve"> cuando sea posible; minimizar </w:t>
      </w:r>
      <w:proofErr w:type="spellStart"/>
      <w:r w:rsidRPr="004A41D0">
        <w:t>reporting</w:t>
      </w:r>
      <w:proofErr w:type="spellEnd"/>
      <w:r w:rsidRPr="004A41D0">
        <w:t xml:space="preserve"> manual que se vuelve lento y propenso a errores.</w:t>
      </w:r>
    </w:p>
    <w:p w14:paraId="665EEE62" w14:textId="0C79589C" w:rsidR="004A41D0" w:rsidRPr="004A41D0" w:rsidRDefault="004A41D0" w:rsidP="004A41D0">
      <w:pPr>
        <w:rPr>
          <w:lang w:val="en-US"/>
        </w:rPr>
      </w:pPr>
    </w:p>
    <w:p w14:paraId="62EC1E16" w14:textId="181D430E" w:rsidR="004A41D0" w:rsidRPr="004A41D0" w:rsidRDefault="004A41D0" w:rsidP="004A41D0">
      <w:pPr>
        <w:rPr>
          <w:b/>
          <w:bCs/>
        </w:rPr>
      </w:pPr>
      <w:r w:rsidRPr="004A41D0">
        <w:rPr>
          <w:b/>
          <w:bCs/>
        </w:rPr>
        <w:t>Integración BSC — DAFO, PESTEL y OKR</w:t>
      </w:r>
    </w:p>
    <w:p w14:paraId="174B0ED5" w14:textId="77777777" w:rsidR="004A41D0" w:rsidRPr="004A41D0" w:rsidRDefault="004A41D0" w:rsidP="00BB5A56">
      <w:pPr>
        <w:numPr>
          <w:ilvl w:val="0"/>
          <w:numId w:val="126"/>
        </w:numPr>
      </w:pPr>
      <w:r w:rsidRPr="004A41D0">
        <w:t xml:space="preserve">Use </w:t>
      </w:r>
      <w:r w:rsidRPr="004A41D0">
        <w:rPr>
          <w:b/>
          <w:bCs/>
        </w:rPr>
        <w:t>DAFO</w:t>
      </w:r>
      <w:r w:rsidRPr="004A41D0">
        <w:t xml:space="preserve"> para identificar prioridades estratégicas (qué objetivos deben incluirse en la BSC).</w:t>
      </w:r>
    </w:p>
    <w:p w14:paraId="3584B6E1" w14:textId="77777777" w:rsidR="004A41D0" w:rsidRPr="004A41D0" w:rsidRDefault="004A41D0" w:rsidP="00BB5A56">
      <w:pPr>
        <w:numPr>
          <w:ilvl w:val="0"/>
          <w:numId w:val="126"/>
        </w:numPr>
      </w:pPr>
      <w:r w:rsidRPr="004A41D0">
        <w:t xml:space="preserve">Use </w:t>
      </w:r>
      <w:r w:rsidRPr="004A41D0">
        <w:rPr>
          <w:b/>
          <w:bCs/>
        </w:rPr>
        <w:t>PESTEL</w:t>
      </w:r>
      <w:r w:rsidRPr="004A41D0">
        <w:t xml:space="preserve"> para definir riesgos que condicionen metas (por ejemplo, requisito legal que eleva prioridad de seguridad).</w:t>
      </w:r>
    </w:p>
    <w:p w14:paraId="3F68A3BD" w14:textId="77777777" w:rsidR="004A41D0" w:rsidRPr="004A41D0" w:rsidRDefault="004A41D0" w:rsidP="00BB5A56">
      <w:pPr>
        <w:numPr>
          <w:ilvl w:val="0"/>
          <w:numId w:val="126"/>
        </w:numPr>
      </w:pPr>
      <w:r w:rsidRPr="004A41D0">
        <w:t xml:space="preserve">Use </w:t>
      </w:r>
      <w:r w:rsidRPr="004A41D0">
        <w:rPr>
          <w:b/>
          <w:bCs/>
        </w:rPr>
        <w:t>OKR</w:t>
      </w:r>
      <w:r w:rsidRPr="004A41D0">
        <w:t xml:space="preserve"> para operacionalizar objetivos estratégicos con cadencia trimestral: cada objetivo del BSC puede tener 1–3 </w:t>
      </w:r>
      <w:proofErr w:type="spellStart"/>
      <w:r w:rsidRPr="004A41D0">
        <w:t>OKRs</w:t>
      </w:r>
      <w:proofErr w:type="spellEnd"/>
      <w:r w:rsidRPr="004A41D0">
        <w:t xml:space="preserve"> para ejecución rápida. OKR = forma ágil de convertir el objetivo estratégico en resultados clave de corto plazo.</w:t>
      </w:r>
    </w:p>
    <w:p w14:paraId="29CAAB02" w14:textId="77777777" w:rsidR="0024392F" w:rsidRDefault="0024392F" w:rsidP="004A41D0"/>
    <w:p w14:paraId="2C5E66DF" w14:textId="35A22DFA" w:rsidR="004A41D0" w:rsidRPr="004A41D0" w:rsidRDefault="004A41D0" w:rsidP="004A41D0">
      <w:pPr>
        <w:rPr>
          <w:lang w:val="en-US"/>
        </w:rPr>
      </w:pPr>
      <w:r w:rsidRPr="004A41D0">
        <w:t xml:space="preserve">Ejemplo: BSC objetivo O2.1 (disminuir lead time) → OKR trimestral: Objetivo: “Reducir lead time de 15 a 8 días”. KR1: automatizar pipeline de despliegue (90% cobertura). KR2: aumentar </w:t>
      </w:r>
      <w:proofErr w:type="spellStart"/>
      <w:r w:rsidRPr="004A41D0">
        <w:t>tests</w:t>
      </w:r>
      <w:proofErr w:type="spellEnd"/>
      <w:r w:rsidRPr="004A41D0">
        <w:t xml:space="preserve"> automatizados 3→20. </w:t>
      </w:r>
      <w:r w:rsidRPr="004A41D0">
        <w:rPr>
          <w:lang w:val="en-US"/>
        </w:rPr>
        <w:t xml:space="preserve">KR3: </w:t>
      </w:r>
      <w:proofErr w:type="spellStart"/>
      <w:r w:rsidRPr="004A41D0">
        <w:rPr>
          <w:lang w:val="en-US"/>
        </w:rPr>
        <w:t>reducir</w:t>
      </w:r>
      <w:proofErr w:type="spellEnd"/>
      <w:r w:rsidRPr="004A41D0">
        <w:rPr>
          <w:lang w:val="en-US"/>
        </w:rPr>
        <w:t xml:space="preserve"> code review time a &lt;48 hrs.</w:t>
      </w:r>
    </w:p>
    <w:p w14:paraId="3C9D515A" w14:textId="5F0F47BD" w:rsidR="004A41D0" w:rsidRPr="004A41D0" w:rsidRDefault="004A41D0" w:rsidP="004A41D0">
      <w:pPr>
        <w:rPr>
          <w:lang w:val="en-US"/>
        </w:rPr>
      </w:pPr>
    </w:p>
    <w:p w14:paraId="7A46C973" w14:textId="33A1D6DB" w:rsidR="004A41D0" w:rsidRPr="004A41D0" w:rsidRDefault="004A41D0" w:rsidP="004A41D0">
      <w:pPr>
        <w:rPr>
          <w:b/>
          <w:bCs/>
        </w:rPr>
      </w:pPr>
      <w:r w:rsidRPr="004A41D0">
        <w:rPr>
          <w:b/>
          <w:bCs/>
        </w:rPr>
        <w:t>Errores frecuentes en implementación del BSC y cómo evitarlos</w:t>
      </w:r>
    </w:p>
    <w:p w14:paraId="08AB463A" w14:textId="77777777" w:rsidR="004A41D0" w:rsidRPr="004A41D0" w:rsidRDefault="004A41D0" w:rsidP="00BB5A56">
      <w:pPr>
        <w:numPr>
          <w:ilvl w:val="0"/>
          <w:numId w:val="127"/>
        </w:numPr>
      </w:pPr>
      <w:r w:rsidRPr="004A41D0">
        <w:rPr>
          <w:b/>
          <w:bCs/>
        </w:rPr>
        <w:t xml:space="preserve">Demasiados </w:t>
      </w:r>
      <w:proofErr w:type="spellStart"/>
      <w:r w:rsidRPr="004A41D0">
        <w:rPr>
          <w:b/>
          <w:bCs/>
        </w:rPr>
        <w:t>KPIs</w:t>
      </w:r>
      <w:proofErr w:type="spellEnd"/>
      <w:r w:rsidRPr="004A41D0">
        <w:rPr>
          <w:b/>
          <w:bCs/>
        </w:rPr>
        <w:t xml:space="preserve"> (parálisis):</w:t>
      </w:r>
      <w:r w:rsidRPr="004A41D0">
        <w:t xml:space="preserve"> limitarse a </w:t>
      </w:r>
      <w:proofErr w:type="spellStart"/>
      <w:r w:rsidRPr="004A41D0">
        <w:t>KPIs</w:t>
      </w:r>
      <w:proofErr w:type="spellEnd"/>
      <w:r w:rsidRPr="004A41D0">
        <w:t xml:space="preserve"> que miden lo esencial.</w:t>
      </w:r>
    </w:p>
    <w:p w14:paraId="2DB1E5E1" w14:textId="77777777" w:rsidR="004A41D0" w:rsidRPr="004A41D0" w:rsidRDefault="004A41D0" w:rsidP="00BB5A56">
      <w:pPr>
        <w:numPr>
          <w:ilvl w:val="0"/>
          <w:numId w:val="127"/>
        </w:numPr>
      </w:pPr>
      <w:proofErr w:type="spellStart"/>
      <w:r w:rsidRPr="004A41D0">
        <w:rPr>
          <w:b/>
          <w:bCs/>
        </w:rPr>
        <w:t>KPIs</w:t>
      </w:r>
      <w:proofErr w:type="spellEnd"/>
      <w:r w:rsidRPr="004A41D0">
        <w:rPr>
          <w:b/>
          <w:bCs/>
        </w:rPr>
        <w:t xml:space="preserve"> sin responsables:</w:t>
      </w:r>
      <w:r w:rsidRPr="004A41D0">
        <w:t xml:space="preserve"> asignar dueño y procesos de revisión.</w:t>
      </w:r>
    </w:p>
    <w:p w14:paraId="1CCCB52B" w14:textId="77777777" w:rsidR="004A41D0" w:rsidRPr="004A41D0" w:rsidRDefault="004A41D0" w:rsidP="00BB5A56">
      <w:pPr>
        <w:numPr>
          <w:ilvl w:val="0"/>
          <w:numId w:val="127"/>
        </w:numPr>
      </w:pPr>
      <w:proofErr w:type="spellStart"/>
      <w:r w:rsidRPr="004A41D0">
        <w:rPr>
          <w:b/>
          <w:bCs/>
        </w:rPr>
        <w:t>KPIs</w:t>
      </w:r>
      <w:proofErr w:type="spellEnd"/>
      <w:r w:rsidRPr="004A41D0">
        <w:rPr>
          <w:b/>
          <w:bCs/>
        </w:rPr>
        <w:t xml:space="preserve"> sin datos confiables:</w:t>
      </w:r>
      <w:r w:rsidRPr="004A41D0">
        <w:t xml:space="preserve"> asegurar integridad de la fuente antes de publicar metas.</w:t>
      </w:r>
    </w:p>
    <w:p w14:paraId="744EF095" w14:textId="77777777" w:rsidR="004A41D0" w:rsidRPr="004A41D0" w:rsidRDefault="004A41D0" w:rsidP="00BB5A56">
      <w:pPr>
        <w:numPr>
          <w:ilvl w:val="0"/>
          <w:numId w:val="127"/>
        </w:numPr>
      </w:pPr>
      <w:r w:rsidRPr="004A41D0">
        <w:rPr>
          <w:b/>
          <w:bCs/>
        </w:rPr>
        <w:t>Falta de mapa causal:</w:t>
      </w:r>
      <w:r w:rsidRPr="004A41D0">
        <w:t xml:space="preserve"> medir sin entender cómo una métrica afecta a otra.</w:t>
      </w:r>
    </w:p>
    <w:p w14:paraId="13708CA7" w14:textId="77777777" w:rsidR="004A41D0" w:rsidRPr="004A41D0" w:rsidRDefault="004A41D0" w:rsidP="00BB5A56">
      <w:pPr>
        <w:numPr>
          <w:ilvl w:val="0"/>
          <w:numId w:val="127"/>
        </w:numPr>
      </w:pPr>
      <w:r w:rsidRPr="004A41D0">
        <w:rPr>
          <w:b/>
          <w:bCs/>
        </w:rPr>
        <w:t xml:space="preserve">Foco sólo en indicadores </w:t>
      </w:r>
      <w:proofErr w:type="spellStart"/>
      <w:r w:rsidRPr="004A41D0">
        <w:rPr>
          <w:b/>
          <w:bCs/>
        </w:rPr>
        <w:t>lagging</w:t>
      </w:r>
      <w:proofErr w:type="spellEnd"/>
      <w:r w:rsidRPr="004A41D0">
        <w:rPr>
          <w:b/>
          <w:bCs/>
        </w:rPr>
        <w:t>:</w:t>
      </w:r>
      <w:r w:rsidRPr="004A41D0">
        <w:t xml:space="preserve"> incorporar </w:t>
      </w:r>
      <w:proofErr w:type="spellStart"/>
      <w:r w:rsidRPr="004A41D0">
        <w:t>leading</w:t>
      </w:r>
      <w:proofErr w:type="spellEnd"/>
      <w:r w:rsidRPr="004A41D0">
        <w:t xml:space="preserve"> </w:t>
      </w:r>
      <w:proofErr w:type="spellStart"/>
      <w:r w:rsidRPr="004A41D0">
        <w:t>indicators</w:t>
      </w:r>
      <w:proofErr w:type="spellEnd"/>
      <w:r w:rsidRPr="004A41D0">
        <w:t xml:space="preserve"> para reaccionar temprano.</w:t>
      </w:r>
    </w:p>
    <w:p w14:paraId="5FD09458" w14:textId="77777777" w:rsidR="004A41D0" w:rsidRPr="004A41D0" w:rsidRDefault="004A41D0" w:rsidP="00BB5A56">
      <w:pPr>
        <w:numPr>
          <w:ilvl w:val="0"/>
          <w:numId w:val="127"/>
        </w:numPr>
      </w:pPr>
      <w:r w:rsidRPr="004A41D0">
        <w:rPr>
          <w:b/>
          <w:bCs/>
        </w:rPr>
        <w:lastRenderedPageBreak/>
        <w:t>No integrar en la operativa:</w:t>
      </w:r>
      <w:r w:rsidRPr="004A41D0">
        <w:t xml:space="preserve"> el BSC debe guiar priorización de backlog y presupuestos.</w:t>
      </w:r>
    </w:p>
    <w:p w14:paraId="5FD7DE37" w14:textId="62BC4C66" w:rsidR="004A41D0" w:rsidRPr="004A41D0" w:rsidRDefault="004A41D0" w:rsidP="004A41D0">
      <w:pPr>
        <w:rPr>
          <w:lang w:val="en-US"/>
        </w:rPr>
      </w:pPr>
    </w:p>
    <w:p w14:paraId="7774D38C" w14:textId="77777777" w:rsidR="004A41D0" w:rsidRPr="004A41D0" w:rsidRDefault="004A41D0" w:rsidP="004A41D0">
      <w:pPr>
        <w:rPr>
          <w:b/>
          <w:bCs/>
        </w:rPr>
      </w:pPr>
      <w:r w:rsidRPr="004A41D0">
        <w:rPr>
          <w:b/>
          <w:bCs/>
        </w:rPr>
        <w:t>12. Taller práctico sugerido para clase (2 sesiones)</w:t>
      </w:r>
    </w:p>
    <w:p w14:paraId="57E48D75" w14:textId="77777777" w:rsidR="004A41D0" w:rsidRPr="004A41D0" w:rsidRDefault="004A41D0" w:rsidP="004A41D0">
      <w:pPr>
        <w:rPr>
          <w:lang w:val="en-US"/>
        </w:rPr>
      </w:pPr>
      <w:proofErr w:type="spellStart"/>
      <w:r w:rsidRPr="004A41D0">
        <w:rPr>
          <w:b/>
          <w:bCs/>
          <w:lang w:val="en-US"/>
        </w:rPr>
        <w:t>Sesión</w:t>
      </w:r>
      <w:proofErr w:type="spellEnd"/>
      <w:r w:rsidRPr="004A41D0">
        <w:rPr>
          <w:b/>
          <w:bCs/>
          <w:lang w:val="en-US"/>
        </w:rPr>
        <w:t xml:space="preserve"> 1 (3 h) — </w:t>
      </w:r>
      <w:proofErr w:type="spellStart"/>
      <w:r w:rsidRPr="004A41D0">
        <w:rPr>
          <w:b/>
          <w:bCs/>
          <w:lang w:val="en-US"/>
        </w:rPr>
        <w:t>Diseño</w:t>
      </w:r>
      <w:proofErr w:type="spellEnd"/>
      <w:r w:rsidRPr="004A41D0">
        <w:rPr>
          <w:b/>
          <w:bCs/>
          <w:lang w:val="en-US"/>
        </w:rPr>
        <w:t xml:space="preserve"> del BSC</w:t>
      </w:r>
    </w:p>
    <w:p w14:paraId="7613950C" w14:textId="77777777" w:rsidR="004A41D0" w:rsidRPr="004A41D0" w:rsidRDefault="004A41D0" w:rsidP="00BB5A56">
      <w:pPr>
        <w:numPr>
          <w:ilvl w:val="0"/>
          <w:numId w:val="128"/>
        </w:numPr>
      </w:pPr>
      <w:r w:rsidRPr="004A41D0">
        <w:t>Paso 1: Formulación de visión de proyecto (30 min).</w:t>
      </w:r>
    </w:p>
    <w:p w14:paraId="6849DB80" w14:textId="77777777" w:rsidR="004A41D0" w:rsidRPr="004A41D0" w:rsidRDefault="004A41D0" w:rsidP="00BB5A56">
      <w:pPr>
        <w:numPr>
          <w:ilvl w:val="0"/>
          <w:numId w:val="128"/>
        </w:numPr>
      </w:pPr>
      <w:r w:rsidRPr="004A41D0">
        <w:t>Paso 2: Identificar 3 objetivos por perspectiva (60 min, grupos).</w:t>
      </w:r>
    </w:p>
    <w:p w14:paraId="7476BE4D" w14:textId="77777777" w:rsidR="004A41D0" w:rsidRPr="004A41D0" w:rsidRDefault="004A41D0" w:rsidP="00BB5A56">
      <w:pPr>
        <w:numPr>
          <w:ilvl w:val="0"/>
          <w:numId w:val="128"/>
        </w:numPr>
      </w:pPr>
      <w:r w:rsidRPr="004A41D0">
        <w:t>Paso 3: Dibujar mapa estratégico y definir 1 KPI por objetivo (60 min).</w:t>
      </w:r>
    </w:p>
    <w:p w14:paraId="0A6F7308" w14:textId="77777777" w:rsidR="004A41D0" w:rsidRPr="004A41D0" w:rsidRDefault="004A41D0" w:rsidP="00BB5A56">
      <w:pPr>
        <w:numPr>
          <w:ilvl w:val="0"/>
          <w:numId w:val="128"/>
        </w:numPr>
      </w:pPr>
      <w:r w:rsidRPr="004A41D0">
        <w:t xml:space="preserve">Entregable: Mapa estratégico + tabla de </w:t>
      </w:r>
      <w:proofErr w:type="spellStart"/>
      <w:r w:rsidRPr="004A41D0">
        <w:t>KPIs</w:t>
      </w:r>
      <w:proofErr w:type="spellEnd"/>
      <w:r w:rsidRPr="004A41D0">
        <w:t xml:space="preserve"> (fórmulas y responsables).</w:t>
      </w:r>
    </w:p>
    <w:p w14:paraId="709CB279" w14:textId="77777777" w:rsidR="004A41D0" w:rsidRPr="004A41D0" w:rsidRDefault="004A41D0" w:rsidP="004A41D0">
      <w:pPr>
        <w:rPr>
          <w:lang w:val="en-US"/>
        </w:rPr>
      </w:pPr>
      <w:proofErr w:type="spellStart"/>
      <w:r w:rsidRPr="004A41D0">
        <w:rPr>
          <w:b/>
          <w:bCs/>
          <w:lang w:val="en-US"/>
        </w:rPr>
        <w:t>Sesión</w:t>
      </w:r>
      <w:proofErr w:type="spellEnd"/>
      <w:r w:rsidRPr="004A41D0">
        <w:rPr>
          <w:b/>
          <w:bCs/>
          <w:lang w:val="en-US"/>
        </w:rPr>
        <w:t xml:space="preserve"> 2 (3 h) — </w:t>
      </w:r>
      <w:proofErr w:type="spellStart"/>
      <w:r w:rsidRPr="004A41D0">
        <w:rPr>
          <w:b/>
          <w:bCs/>
          <w:lang w:val="en-US"/>
        </w:rPr>
        <w:t>Implementación</w:t>
      </w:r>
      <w:proofErr w:type="spellEnd"/>
      <w:r w:rsidRPr="004A41D0">
        <w:rPr>
          <w:b/>
          <w:bCs/>
          <w:lang w:val="en-US"/>
        </w:rPr>
        <w:t xml:space="preserve"> y dashboard</w:t>
      </w:r>
    </w:p>
    <w:p w14:paraId="4677D17B" w14:textId="77777777" w:rsidR="004A41D0" w:rsidRPr="004A41D0" w:rsidRDefault="004A41D0" w:rsidP="00BB5A56">
      <w:pPr>
        <w:numPr>
          <w:ilvl w:val="0"/>
          <w:numId w:val="129"/>
        </w:numPr>
      </w:pPr>
      <w:r w:rsidRPr="004A41D0">
        <w:t>Paso 4: Definir metas y 2 iniciativas por objetivo (45 min).</w:t>
      </w:r>
    </w:p>
    <w:p w14:paraId="7DAC2988" w14:textId="77777777" w:rsidR="004A41D0" w:rsidRPr="004A41D0" w:rsidRDefault="004A41D0" w:rsidP="00BB5A56">
      <w:pPr>
        <w:numPr>
          <w:ilvl w:val="0"/>
          <w:numId w:val="129"/>
        </w:numPr>
      </w:pPr>
      <w:r w:rsidRPr="004A41D0">
        <w:t xml:space="preserve">Paso 5: Construir mockup de </w:t>
      </w:r>
      <w:proofErr w:type="spellStart"/>
      <w:r w:rsidRPr="004A41D0">
        <w:t>dashboard</w:t>
      </w:r>
      <w:proofErr w:type="spellEnd"/>
      <w:r w:rsidRPr="004A41D0">
        <w:t xml:space="preserve"> (Google Data Studio / Excel) con 4 </w:t>
      </w:r>
      <w:proofErr w:type="spellStart"/>
      <w:r w:rsidRPr="004A41D0">
        <w:t>KPIs</w:t>
      </w:r>
      <w:proofErr w:type="spellEnd"/>
      <w:r w:rsidRPr="004A41D0">
        <w:t xml:space="preserve"> clave (90 min).</w:t>
      </w:r>
    </w:p>
    <w:p w14:paraId="50C23C0B" w14:textId="77777777" w:rsidR="004A41D0" w:rsidRPr="004A41D0" w:rsidRDefault="004A41D0" w:rsidP="00BB5A56">
      <w:pPr>
        <w:numPr>
          <w:ilvl w:val="0"/>
          <w:numId w:val="129"/>
        </w:numPr>
      </w:pPr>
      <w:r w:rsidRPr="004A41D0">
        <w:t>Presentaciones finales y retroalimentación (45 min).</w:t>
      </w:r>
    </w:p>
    <w:p w14:paraId="22338479" w14:textId="32F50339" w:rsidR="004A41D0" w:rsidRPr="004A41D0" w:rsidRDefault="004A41D0" w:rsidP="004A41D0">
      <w:pPr>
        <w:rPr>
          <w:lang w:val="en-US"/>
        </w:rPr>
      </w:pPr>
    </w:p>
    <w:p w14:paraId="2D6DCC6E" w14:textId="77777777" w:rsidR="004A41D0" w:rsidRPr="004A41D0" w:rsidRDefault="004A41D0" w:rsidP="004A41D0">
      <w:pPr>
        <w:rPr>
          <w:b/>
          <w:bCs/>
        </w:rPr>
      </w:pPr>
      <w:r w:rsidRPr="004A41D0">
        <w:rPr>
          <w:b/>
          <w:bCs/>
        </w:rPr>
        <w:t>14. Plantillas y herramientas prácticas (qué entregar a los estudiantes)</w:t>
      </w:r>
    </w:p>
    <w:p w14:paraId="684873D2" w14:textId="77777777" w:rsidR="004A41D0" w:rsidRPr="004A41D0" w:rsidRDefault="004A41D0" w:rsidP="00BB5A56">
      <w:pPr>
        <w:numPr>
          <w:ilvl w:val="0"/>
          <w:numId w:val="131"/>
        </w:numPr>
      </w:pPr>
      <w:proofErr w:type="spellStart"/>
      <w:r w:rsidRPr="004A41D0">
        <w:rPr>
          <w:b/>
          <w:bCs/>
        </w:rPr>
        <w:t>One</w:t>
      </w:r>
      <w:proofErr w:type="spellEnd"/>
      <w:r w:rsidRPr="004A41D0">
        <w:rPr>
          <w:b/>
          <w:bCs/>
        </w:rPr>
        <w:t xml:space="preserve">-page BSC </w:t>
      </w:r>
      <w:proofErr w:type="spellStart"/>
      <w:r w:rsidRPr="004A41D0">
        <w:rPr>
          <w:b/>
          <w:bCs/>
        </w:rPr>
        <w:t>template</w:t>
      </w:r>
      <w:proofErr w:type="spellEnd"/>
      <w:r w:rsidRPr="004A41D0">
        <w:rPr>
          <w:b/>
          <w:bCs/>
        </w:rPr>
        <w:t xml:space="preserve"> (Google </w:t>
      </w:r>
      <w:proofErr w:type="spellStart"/>
      <w:r w:rsidRPr="004A41D0">
        <w:rPr>
          <w:b/>
          <w:bCs/>
        </w:rPr>
        <w:t>Docs</w:t>
      </w:r>
      <w:proofErr w:type="spellEnd"/>
      <w:r w:rsidRPr="004A41D0">
        <w:rPr>
          <w:b/>
          <w:bCs/>
        </w:rPr>
        <w:t>):</w:t>
      </w:r>
      <w:r w:rsidRPr="004A41D0">
        <w:t xml:space="preserve"> visión, mapa estratégico, tabla </w:t>
      </w:r>
      <w:proofErr w:type="spellStart"/>
      <w:r w:rsidRPr="004A41D0">
        <w:t>KPIs</w:t>
      </w:r>
      <w:proofErr w:type="spellEnd"/>
      <w:r w:rsidRPr="004A41D0">
        <w:t>.</w:t>
      </w:r>
    </w:p>
    <w:p w14:paraId="3E9033A7" w14:textId="77777777" w:rsidR="004A41D0" w:rsidRPr="004A41D0" w:rsidRDefault="004A41D0" w:rsidP="00BB5A56">
      <w:pPr>
        <w:numPr>
          <w:ilvl w:val="0"/>
          <w:numId w:val="131"/>
        </w:numPr>
        <w:rPr>
          <w:lang w:val="en-US"/>
        </w:rPr>
      </w:pPr>
      <w:r w:rsidRPr="004A41D0">
        <w:rPr>
          <w:b/>
          <w:bCs/>
        </w:rPr>
        <w:t xml:space="preserve">Tablero KPI (Google </w:t>
      </w:r>
      <w:proofErr w:type="spellStart"/>
      <w:r w:rsidRPr="004A41D0">
        <w:rPr>
          <w:b/>
          <w:bCs/>
        </w:rPr>
        <w:t>Sheets</w:t>
      </w:r>
      <w:proofErr w:type="spellEnd"/>
      <w:r w:rsidRPr="004A41D0">
        <w:rPr>
          <w:b/>
          <w:bCs/>
        </w:rPr>
        <w:t>):</w:t>
      </w:r>
      <w:r w:rsidRPr="004A41D0">
        <w:t xml:space="preserve"> columnas: KPI, fórmula, fuente, frecuencia, responsable, meta, estado actual, </w:t>
      </w:r>
      <w:proofErr w:type="spellStart"/>
      <w:r w:rsidRPr="004A41D0">
        <w:t>trend</w:t>
      </w:r>
      <w:proofErr w:type="spellEnd"/>
      <w:r w:rsidRPr="004A41D0">
        <w:t xml:space="preserve">. </w:t>
      </w:r>
      <w:proofErr w:type="spellStart"/>
      <w:r w:rsidRPr="004A41D0">
        <w:rPr>
          <w:lang w:val="en-US"/>
        </w:rPr>
        <w:t>Fórmulas</w:t>
      </w:r>
      <w:proofErr w:type="spellEnd"/>
      <w:r w:rsidRPr="004A41D0">
        <w:rPr>
          <w:lang w:val="en-US"/>
        </w:rPr>
        <w:t xml:space="preserve"> de </w:t>
      </w:r>
      <w:proofErr w:type="spellStart"/>
      <w:r w:rsidRPr="004A41D0">
        <w:rPr>
          <w:lang w:val="en-US"/>
        </w:rPr>
        <w:t>cálculo</w:t>
      </w:r>
      <w:proofErr w:type="spellEnd"/>
      <w:r w:rsidRPr="004A41D0">
        <w:rPr>
          <w:lang w:val="en-US"/>
        </w:rPr>
        <w:t xml:space="preserve"> </w:t>
      </w:r>
      <w:proofErr w:type="spellStart"/>
      <w:r w:rsidRPr="004A41D0">
        <w:rPr>
          <w:lang w:val="en-US"/>
        </w:rPr>
        <w:t>automático</w:t>
      </w:r>
      <w:proofErr w:type="spellEnd"/>
      <w:r w:rsidRPr="004A41D0">
        <w:rPr>
          <w:lang w:val="en-US"/>
        </w:rPr>
        <w:t xml:space="preserve"> para </w:t>
      </w:r>
      <w:proofErr w:type="spellStart"/>
      <w:r w:rsidRPr="004A41D0">
        <w:rPr>
          <w:lang w:val="en-US"/>
        </w:rPr>
        <w:t>indicadores</w:t>
      </w:r>
      <w:proofErr w:type="spellEnd"/>
      <w:r w:rsidRPr="004A41D0">
        <w:rPr>
          <w:lang w:val="en-US"/>
        </w:rPr>
        <w:t xml:space="preserve"> simples.</w:t>
      </w:r>
    </w:p>
    <w:p w14:paraId="3D1A6AE1" w14:textId="77777777" w:rsidR="004A41D0" w:rsidRPr="004A41D0" w:rsidRDefault="004A41D0" w:rsidP="00BB5A56">
      <w:pPr>
        <w:numPr>
          <w:ilvl w:val="0"/>
          <w:numId w:val="131"/>
        </w:numPr>
        <w:rPr>
          <w:lang w:val="en-US"/>
        </w:rPr>
      </w:pPr>
      <w:r w:rsidRPr="004A41D0">
        <w:rPr>
          <w:b/>
          <w:bCs/>
          <w:lang w:val="en-US"/>
        </w:rPr>
        <w:t>Mockup dashboard (Google Data Studio / Power BI):</w:t>
      </w:r>
      <w:r w:rsidRPr="004A41D0">
        <w:rPr>
          <w:lang w:val="en-US"/>
        </w:rPr>
        <w:t xml:space="preserve"> </w:t>
      </w:r>
      <w:proofErr w:type="spellStart"/>
      <w:r w:rsidRPr="004A41D0">
        <w:rPr>
          <w:lang w:val="en-US"/>
        </w:rPr>
        <w:t>plantilla</w:t>
      </w:r>
      <w:proofErr w:type="spellEnd"/>
      <w:r w:rsidRPr="004A41D0">
        <w:rPr>
          <w:lang w:val="en-US"/>
        </w:rPr>
        <w:t xml:space="preserve"> con widgets para MRR, NPS, MTTR, </w:t>
      </w:r>
      <w:proofErr w:type="spellStart"/>
      <w:r w:rsidRPr="004A41D0">
        <w:rPr>
          <w:lang w:val="en-US"/>
        </w:rPr>
        <w:t>adopción</w:t>
      </w:r>
      <w:proofErr w:type="spellEnd"/>
      <w:r w:rsidRPr="004A41D0">
        <w:rPr>
          <w:lang w:val="en-US"/>
        </w:rPr>
        <w:t>.</w:t>
      </w:r>
    </w:p>
    <w:p w14:paraId="39831214" w14:textId="77777777" w:rsidR="004A41D0" w:rsidRPr="004A41D0" w:rsidRDefault="004A41D0" w:rsidP="00BB5A56">
      <w:pPr>
        <w:numPr>
          <w:ilvl w:val="0"/>
          <w:numId w:val="131"/>
        </w:numPr>
      </w:pPr>
      <w:proofErr w:type="spellStart"/>
      <w:r w:rsidRPr="004A41D0">
        <w:rPr>
          <w:b/>
          <w:bCs/>
        </w:rPr>
        <w:t>Checklist</w:t>
      </w:r>
      <w:proofErr w:type="spellEnd"/>
      <w:r w:rsidRPr="004A41D0">
        <w:rPr>
          <w:b/>
          <w:bCs/>
        </w:rPr>
        <w:t xml:space="preserve"> de gobernanza BSC:</w:t>
      </w:r>
      <w:r w:rsidRPr="004A41D0">
        <w:t xml:space="preserve"> reuniones, responsables, SLA de reporte, proceso de revisión trimestral.</w:t>
      </w:r>
    </w:p>
    <w:p w14:paraId="74596905" w14:textId="617028A9" w:rsidR="004A41D0" w:rsidRDefault="004A41D0" w:rsidP="004A41D0"/>
    <w:p w14:paraId="49171205" w14:textId="77777777" w:rsidR="0064773C" w:rsidRDefault="0064773C" w:rsidP="004A41D0"/>
    <w:p w14:paraId="251EEA44" w14:textId="7EDD5040" w:rsidR="004A41D0" w:rsidRPr="004A41D0" w:rsidRDefault="004A41D0" w:rsidP="004A41D0">
      <w:pPr>
        <w:rPr>
          <w:lang w:val="en-US"/>
        </w:rPr>
      </w:pPr>
    </w:p>
    <w:p w14:paraId="2E0DF983" w14:textId="0E60A0BA" w:rsidR="004A41D0" w:rsidRPr="004A41D0" w:rsidRDefault="004A41D0" w:rsidP="004A41D0">
      <w:pPr>
        <w:rPr>
          <w:b/>
          <w:bCs/>
        </w:rPr>
      </w:pPr>
      <w:r w:rsidRPr="004A41D0">
        <w:rPr>
          <w:b/>
          <w:bCs/>
        </w:rPr>
        <w:lastRenderedPageBreak/>
        <w:t>Autoevaluación</w:t>
      </w:r>
    </w:p>
    <w:p w14:paraId="6929E304" w14:textId="77777777" w:rsidR="004A41D0" w:rsidRPr="004A41D0" w:rsidRDefault="004A41D0" w:rsidP="00BB5A56">
      <w:pPr>
        <w:numPr>
          <w:ilvl w:val="0"/>
          <w:numId w:val="132"/>
        </w:numPr>
      </w:pPr>
      <w:r w:rsidRPr="004A41D0">
        <w:t xml:space="preserve">Define brevemente qué es un </w:t>
      </w:r>
      <w:proofErr w:type="spellStart"/>
      <w:r w:rsidRPr="004A41D0">
        <w:t>Balanced</w:t>
      </w:r>
      <w:proofErr w:type="spellEnd"/>
      <w:r w:rsidRPr="004A41D0">
        <w:t xml:space="preserve"> </w:t>
      </w:r>
      <w:proofErr w:type="spellStart"/>
      <w:r w:rsidRPr="004A41D0">
        <w:t>Scorecard</w:t>
      </w:r>
      <w:proofErr w:type="spellEnd"/>
      <w:r w:rsidRPr="004A41D0">
        <w:t xml:space="preserve"> y su utilidad en TI.</w:t>
      </w:r>
    </w:p>
    <w:p w14:paraId="06F6F4C9" w14:textId="77777777" w:rsidR="004A41D0" w:rsidRPr="004A41D0" w:rsidRDefault="004A41D0" w:rsidP="00BB5A56">
      <w:pPr>
        <w:numPr>
          <w:ilvl w:val="1"/>
          <w:numId w:val="132"/>
        </w:numPr>
        <w:rPr>
          <w:color w:val="FFFFFF" w:themeColor="background1"/>
        </w:rPr>
      </w:pPr>
      <w:r w:rsidRPr="004A41D0">
        <w:rPr>
          <w:i/>
          <w:iCs/>
          <w:color w:val="FFFFFF" w:themeColor="background1"/>
        </w:rPr>
        <w:t>Modelo:</w:t>
      </w:r>
      <w:r w:rsidRPr="004A41D0">
        <w:rPr>
          <w:color w:val="FFFFFF" w:themeColor="background1"/>
        </w:rPr>
        <w:t xml:space="preserve"> Marco para traducir visión en objetivos e indicadores balanceados (financiero/no financiero); útil en TI para alinear métricas técnicas con valor de negocio.</w:t>
      </w:r>
    </w:p>
    <w:p w14:paraId="4B197ED0" w14:textId="77777777" w:rsidR="004A41D0" w:rsidRPr="004A41D0" w:rsidRDefault="004A41D0" w:rsidP="00BB5A56">
      <w:pPr>
        <w:numPr>
          <w:ilvl w:val="0"/>
          <w:numId w:val="132"/>
        </w:numPr>
      </w:pPr>
      <w:r w:rsidRPr="004A41D0">
        <w:t xml:space="preserve">Menciona 3 </w:t>
      </w:r>
      <w:proofErr w:type="spellStart"/>
      <w:r w:rsidRPr="004A41D0">
        <w:t>KPIs</w:t>
      </w:r>
      <w:proofErr w:type="spellEnd"/>
      <w:r w:rsidRPr="004A41D0">
        <w:t xml:space="preserve"> </w:t>
      </w:r>
      <w:proofErr w:type="spellStart"/>
      <w:r w:rsidRPr="004A41D0">
        <w:t>leading</w:t>
      </w:r>
      <w:proofErr w:type="spellEnd"/>
      <w:r w:rsidRPr="004A41D0">
        <w:t xml:space="preserve"> y 3 </w:t>
      </w:r>
      <w:proofErr w:type="spellStart"/>
      <w:r w:rsidRPr="004A41D0">
        <w:t>lagging</w:t>
      </w:r>
      <w:proofErr w:type="spellEnd"/>
      <w:r w:rsidRPr="004A41D0">
        <w:t xml:space="preserve"> que usarías en un proyecto SaaS.</w:t>
      </w:r>
    </w:p>
    <w:p w14:paraId="2C22C974" w14:textId="77777777" w:rsidR="004A41D0" w:rsidRPr="004A41D0" w:rsidRDefault="004A41D0" w:rsidP="00BB5A56">
      <w:pPr>
        <w:numPr>
          <w:ilvl w:val="1"/>
          <w:numId w:val="132"/>
        </w:numPr>
        <w:rPr>
          <w:color w:val="FFFFFF" w:themeColor="background1"/>
        </w:rPr>
      </w:pPr>
      <w:proofErr w:type="spellStart"/>
      <w:r w:rsidRPr="004A41D0">
        <w:rPr>
          <w:i/>
          <w:iCs/>
          <w:color w:val="FFFFFF" w:themeColor="background1"/>
        </w:rPr>
        <w:t>Leading</w:t>
      </w:r>
      <w:proofErr w:type="spellEnd"/>
      <w:r w:rsidRPr="004A41D0">
        <w:rPr>
          <w:i/>
          <w:iCs/>
          <w:color w:val="FFFFFF" w:themeColor="background1"/>
        </w:rPr>
        <w:t>:</w:t>
      </w:r>
      <w:r w:rsidRPr="004A41D0">
        <w:rPr>
          <w:color w:val="FFFFFF" w:themeColor="background1"/>
        </w:rPr>
        <w:t xml:space="preserve"> tasa de conversión </w:t>
      </w:r>
      <w:proofErr w:type="spellStart"/>
      <w:r w:rsidRPr="004A41D0">
        <w:rPr>
          <w:color w:val="FFFFFF" w:themeColor="background1"/>
        </w:rPr>
        <w:t>trial→paid</w:t>
      </w:r>
      <w:proofErr w:type="spellEnd"/>
      <w:r w:rsidRPr="004A41D0">
        <w:rPr>
          <w:color w:val="FFFFFF" w:themeColor="background1"/>
        </w:rPr>
        <w:t xml:space="preserve">, % tareas del sprint completadas, % </w:t>
      </w:r>
      <w:proofErr w:type="spellStart"/>
      <w:r w:rsidRPr="004A41D0">
        <w:rPr>
          <w:color w:val="FFFFFF" w:themeColor="background1"/>
        </w:rPr>
        <w:t>tests</w:t>
      </w:r>
      <w:proofErr w:type="spellEnd"/>
      <w:r w:rsidRPr="004A41D0">
        <w:rPr>
          <w:color w:val="FFFFFF" w:themeColor="background1"/>
        </w:rPr>
        <w:t xml:space="preserve"> automatizados.</w:t>
      </w:r>
    </w:p>
    <w:p w14:paraId="4D974374" w14:textId="77777777" w:rsidR="004A41D0" w:rsidRPr="004A41D0" w:rsidRDefault="004A41D0" w:rsidP="00BB5A56">
      <w:pPr>
        <w:numPr>
          <w:ilvl w:val="1"/>
          <w:numId w:val="132"/>
        </w:numPr>
        <w:rPr>
          <w:color w:val="FFFFFF" w:themeColor="background1"/>
          <w:lang w:val="en-US"/>
        </w:rPr>
      </w:pPr>
      <w:r w:rsidRPr="004A41D0">
        <w:rPr>
          <w:i/>
          <w:iCs/>
          <w:color w:val="FFFFFF" w:themeColor="background1"/>
          <w:lang w:val="en-US"/>
        </w:rPr>
        <w:t>Lagging:</w:t>
      </w:r>
      <w:r w:rsidRPr="004A41D0">
        <w:rPr>
          <w:color w:val="FFFFFF" w:themeColor="background1"/>
          <w:lang w:val="en-US"/>
        </w:rPr>
        <w:t xml:space="preserve"> MRR, churn, NPS.</w:t>
      </w:r>
    </w:p>
    <w:p w14:paraId="3F038A97" w14:textId="77777777" w:rsidR="004A41D0" w:rsidRPr="004A41D0" w:rsidRDefault="004A41D0" w:rsidP="00BB5A56">
      <w:pPr>
        <w:numPr>
          <w:ilvl w:val="0"/>
          <w:numId w:val="132"/>
        </w:numPr>
        <w:rPr>
          <w:lang w:val="en-US"/>
        </w:rPr>
      </w:pPr>
      <w:r w:rsidRPr="004A41D0">
        <w:t xml:space="preserve">Explica cómo un objetivo en “Aprendizaje y crecimiento” puede impactar un KPI financiero. </w:t>
      </w:r>
      <w:r w:rsidRPr="004A41D0">
        <w:rPr>
          <w:lang w:val="en-US"/>
        </w:rPr>
        <w:t xml:space="preserve">Da </w:t>
      </w:r>
      <w:proofErr w:type="spellStart"/>
      <w:r w:rsidRPr="004A41D0">
        <w:rPr>
          <w:lang w:val="en-US"/>
        </w:rPr>
        <w:t>ejemplo</w:t>
      </w:r>
      <w:proofErr w:type="spellEnd"/>
      <w:r w:rsidRPr="004A41D0">
        <w:rPr>
          <w:lang w:val="en-US"/>
        </w:rPr>
        <w:t>.</w:t>
      </w:r>
    </w:p>
    <w:p w14:paraId="05E88758" w14:textId="77777777" w:rsidR="004A41D0" w:rsidRPr="004A41D0" w:rsidRDefault="004A41D0" w:rsidP="00BB5A56">
      <w:pPr>
        <w:numPr>
          <w:ilvl w:val="1"/>
          <w:numId w:val="132"/>
        </w:numPr>
        <w:rPr>
          <w:color w:val="FFFFFF" w:themeColor="background1"/>
        </w:rPr>
      </w:pPr>
      <w:r w:rsidRPr="004A41D0">
        <w:rPr>
          <w:i/>
          <w:iCs/>
          <w:color w:val="FFFFFF" w:themeColor="background1"/>
        </w:rPr>
        <w:t>Modelo:</w:t>
      </w:r>
      <w:r w:rsidRPr="004A41D0">
        <w:rPr>
          <w:color w:val="FFFFFF" w:themeColor="background1"/>
        </w:rPr>
        <w:t xml:space="preserve"> Capacitación en ML → mejores modelos </w:t>
      </w:r>
      <w:proofErr w:type="spellStart"/>
      <w:r w:rsidRPr="004A41D0">
        <w:rPr>
          <w:color w:val="FFFFFF" w:themeColor="background1"/>
        </w:rPr>
        <w:t>scoring</w:t>
      </w:r>
      <w:proofErr w:type="spellEnd"/>
      <w:r w:rsidRPr="004A41D0">
        <w:rPr>
          <w:color w:val="FFFFFF" w:themeColor="background1"/>
        </w:rPr>
        <w:t xml:space="preserve"> → mayor aprobación de créditos → incremento en MRR o transacciones y menor </w:t>
      </w:r>
      <w:proofErr w:type="spellStart"/>
      <w:r w:rsidRPr="004A41D0">
        <w:rPr>
          <w:color w:val="FFFFFF" w:themeColor="background1"/>
        </w:rPr>
        <w:t>churn</w:t>
      </w:r>
      <w:proofErr w:type="spellEnd"/>
      <w:r w:rsidRPr="004A41D0">
        <w:rPr>
          <w:color w:val="FFFFFF" w:themeColor="background1"/>
        </w:rPr>
        <w:t>.</w:t>
      </w:r>
    </w:p>
    <w:p w14:paraId="449CEF32" w14:textId="77777777" w:rsidR="004A41D0" w:rsidRPr="004A41D0" w:rsidRDefault="004A41D0" w:rsidP="00BB5A56">
      <w:pPr>
        <w:numPr>
          <w:ilvl w:val="0"/>
          <w:numId w:val="132"/>
        </w:numPr>
        <w:rPr>
          <w:lang w:val="en-US"/>
        </w:rPr>
      </w:pPr>
      <w:r w:rsidRPr="004A41D0">
        <w:t xml:space="preserve">Tienes un KPI “MTTR &lt; 4 </w:t>
      </w:r>
      <w:proofErr w:type="spellStart"/>
      <w:r w:rsidRPr="004A41D0">
        <w:t>hrs</w:t>
      </w:r>
      <w:proofErr w:type="spellEnd"/>
      <w:r w:rsidRPr="004A41D0">
        <w:t xml:space="preserve">” pero los datos muestran 6 </w:t>
      </w:r>
      <w:proofErr w:type="spellStart"/>
      <w:r w:rsidRPr="004A41D0">
        <w:t>hrs</w:t>
      </w:r>
      <w:proofErr w:type="spellEnd"/>
      <w:r w:rsidRPr="004A41D0">
        <w:t xml:space="preserve">. </w:t>
      </w:r>
      <w:r w:rsidRPr="004A41D0">
        <w:rPr>
          <w:lang w:val="en-US"/>
        </w:rPr>
        <w:t>¿</w:t>
      </w:r>
      <w:proofErr w:type="spellStart"/>
      <w:r w:rsidRPr="004A41D0">
        <w:rPr>
          <w:lang w:val="en-US"/>
        </w:rPr>
        <w:t>Qué</w:t>
      </w:r>
      <w:proofErr w:type="spellEnd"/>
      <w:r w:rsidRPr="004A41D0">
        <w:rPr>
          <w:lang w:val="en-US"/>
        </w:rPr>
        <w:t xml:space="preserve"> </w:t>
      </w:r>
      <w:proofErr w:type="spellStart"/>
      <w:r w:rsidRPr="004A41D0">
        <w:rPr>
          <w:lang w:val="en-US"/>
        </w:rPr>
        <w:t>acciones</w:t>
      </w:r>
      <w:proofErr w:type="spellEnd"/>
      <w:r w:rsidRPr="004A41D0">
        <w:rPr>
          <w:lang w:val="en-US"/>
        </w:rPr>
        <w:t xml:space="preserve"> propones?</w:t>
      </w:r>
    </w:p>
    <w:p w14:paraId="53911BCB" w14:textId="77777777" w:rsidR="004A41D0" w:rsidRPr="004A41D0" w:rsidRDefault="004A41D0" w:rsidP="00BB5A56">
      <w:pPr>
        <w:numPr>
          <w:ilvl w:val="1"/>
          <w:numId w:val="132"/>
        </w:numPr>
      </w:pPr>
      <w:r w:rsidRPr="004A41D0">
        <w:rPr>
          <w:i/>
          <w:iCs/>
          <w:color w:val="FFFFFF" w:themeColor="background1"/>
        </w:rPr>
        <w:t>Modelo:</w:t>
      </w:r>
      <w:r w:rsidRPr="004A41D0">
        <w:rPr>
          <w:color w:val="FFFFFF" w:themeColor="background1"/>
        </w:rPr>
        <w:t xml:space="preserve"> revisar </w:t>
      </w:r>
      <w:proofErr w:type="spellStart"/>
      <w:r w:rsidRPr="004A41D0">
        <w:rPr>
          <w:color w:val="FFFFFF" w:themeColor="background1"/>
        </w:rPr>
        <w:t>runbooks</w:t>
      </w:r>
      <w:proofErr w:type="spellEnd"/>
      <w:r w:rsidRPr="004A41D0">
        <w:rPr>
          <w:color w:val="FFFFFF" w:themeColor="background1"/>
        </w:rPr>
        <w:t xml:space="preserve">, incrementar monitoreo (alertas tempranas), practicar </w:t>
      </w:r>
      <w:proofErr w:type="spellStart"/>
      <w:r w:rsidRPr="004A41D0">
        <w:rPr>
          <w:color w:val="FFFFFF" w:themeColor="background1"/>
        </w:rPr>
        <w:t>drills</w:t>
      </w:r>
      <w:proofErr w:type="spellEnd"/>
      <w:r w:rsidRPr="004A41D0">
        <w:rPr>
          <w:color w:val="FFFFFF" w:themeColor="background1"/>
        </w:rPr>
        <w:t xml:space="preserve"> de recuperación, asignar </w:t>
      </w:r>
      <w:proofErr w:type="spellStart"/>
      <w:r w:rsidRPr="004A41D0">
        <w:rPr>
          <w:color w:val="FFFFFF" w:themeColor="background1"/>
        </w:rPr>
        <w:t>on-call</w:t>
      </w:r>
      <w:proofErr w:type="spellEnd"/>
      <w:r w:rsidRPr="004A41D0">
        <w:rPr>
          <w:color w:val="FFFFFF" w:themeColor="background1"/>
        </w:rPr>
        <w:t xml:space="preserve"> rotativo y automatizar </w:t>
      </w:r>
      <w:proofErr w:type="spellStart"/>
      <w:r w:rsidRPr="004A41D0">
        <w:rPr>
          <w:color w:val="FFFFFF" w:themeColor="background1"/>
        </w:rPr>
        <w:t>rollback</w:t>
      </w:r>
      <w:proofErr w:type="spellEnd"/>
      <w:r w:rsidRPr="004A41D0">
        <w:t>.</w:t>
      </w:r>
    </w:p>
    <w:p w14:paraId="00E4114B" w14:textId="77777777" w:rsidR="004A41D0" w:rsidRPr="004A41D0" w:rsidRDefault="004A41D0" w:rsidP="00BB5A56">
      <w:pPr>
        <w:numPr>
          <w:ilvl w:val="0"/>
          <w:numId w:val="132"/>
        </w:numPr>
      </w:pPr>
      <w:r w:rsidRPr="004A41D0">
        <w:t>¿Qué es un mapa estratégico y por qué es esencial?</w:t>
      </w:r>
    </w:p>
    <w:p w14:paraId="487815DB" w14:textId="77777777" w:rsidR="004A41D0" w:rsidRPr="004A41D0" w:rsidRDefault="004A41D0" w:rsidP="00BB5A56">
      <w:pPr>
        <w:numPr>
          <w:ilvl w:val="1"/>
          <w:numId w:val="132"/>
        </w:numPr>
        <w:rPr>
          <w:color w:val="FFFFFF" w:themeColor="background1"/>
        </w:rPr>
      </w:pPr>
      <w:r w:rsidRPr="004A41D0">
        <w:rPr>
          <w:i/>
          <w:iCs/>
          <w:color w:val="FFFFFF" w:themeColor="background1"/>
        </w:rPr>
        <w:t>Modelo:</w:t>
      </w:r>
      <w:r w:rsidRPr="004A41D0">
        <w:rPr>
          <w:color w:val="FFFFFF" w:themeColor="background1"/>
        </w:rPr>
        <w:t xml:space="preserve"> Diagrama de relaciones causales entre objetivos de diferentes perspectivas; obliga a pensar cómo las iniciativas contribuyen a resultados finales.</w:t>
      </w:r>
    </w:p>
    <w:p w14:paraId="7DF7D59F" w14:textId="77777777" w:rsidR="001B7828" w:rsidRDefault="001B7828" w:rsidP="004A41D0"/>
    <w:p w14:paraId="3831EB45" w14:textId="77777777" w:rsidR="001B7828" w:rsidRDefault="001B7828" w:rsidP="004A41D0"/>
    <w:p w14:paraId="32D1246E" w14:textId="77777777" w:rsidR="001B7828" w:rsidRDefault="001B7828" w:rsidP="004A41D0"/>
    <w:p w14:paraId="74CE2219" w14:textId="77777777" w:rsidR="001B7828" w:rsidRDefault="001B7828" w:rsidP="004A41D0"/>
    <w:p w14:paraId="2B8604CA" w14:textId="77777777" w:rsidR="001B7828" w:rsidRDefault="001B7828" w:rsidP="004A41D0"/>
    <w:p w14:paraId="3A16F543" w14:textId="22FEFEE9" w:rsidR="004A41D0" w:rsidRDefault="004A41D0" w:rsidP="004A41D0">
      <w:r w:rsidRPr="004A41D0">
        <w:lastRenderedPageBreak/>
        <w:t xml:space="preserve">El </w:t>
      </w:r>
      <w:proofErr w:type="spellStart"/>
      <w:r w:rsidRPr="004A41D0">
        <w:t>Balanced</w:t>
      </w:r>
      <w:proofErr w:type="spellEnd"/>
      <w:r w:rsidRPr="004A41D0">
        <w:t xml:space="preserve"> </w:t>
      </w:r>
      <w:proofErr w:type="spellStart"/>
      <w:r w:rsidRPr="004A41D0">
        <w:t>Scorecard</w:t>
      </w:r>
      <w:proofErr w:type="spellEnd"/>
      <w:r w:rsidRPr="004A41D0">
        <w:t xml:space="preserve"> es la herramienta que convierte la estrategia en resultados medibles —es la brújula y el panel de control al mismo tiempo. Para un ingeniero en Sistemas de Información, dominar el BSC significa hablar el idioma del negocio y al mismo tiempo razonar en métricas técnicas: un superpoder profesional muy valorado.</w:t>
      </w:r>
    </w:p>
    <w:p w14:paraId="7207631D" w14:textId="77777777" w:rsidR="00C07BC6" w:rsidRPr="004A41D0" w:rsidRDefault="00C07BC6" w:rsidP="004A41D0"/>
    <w:p w14:paraId="1DCBD320" w14:textId="77777777" w:rsidR="004A41D0" w:rsidRPr="004A41D0" w:rsidRDefault="004A41D0" w:rsidP="004A41D0">
      <w:pPr>
        <w:rPr>
          <w:lang w:val="en-US"/>
        </w:rPr>
      </w:pPr>
      <w:r w:rsidRPr="004A41D0">
        <w:t xml:space="preserve">Y recuerda: si tu BSC tiene 48 </w:t>
      </w:r>
      <w:proofErr w:type="spellStart"/>
      <w:r w:rsidRPr="004A41D0">
        <w:t>KPIs</w:t>
      </w:r>
      <w:proofErr w:type="spellEnd"/>
      <w:r w:rsidRPr="004A41D0">
        <w:t xml:space="preserve">, no es “exhaustivo”, es sólo confundidor. </w:t>
      </w:r>
      <w:r w:rsidRPr="004A41D0">
        <w:rPr>
          <w:lang w:val="en-US"/>
        </w:rPr>
        <w:t xml:space="preserve">Mejor 8 bien </w:t>
      </w:r>
      <w:proofErr w:type="spellStart"/>
      <w:r w:rsidRPr="004A41D0">
        <w:rPr>
          <w:lang w:val="en-US"/>
        </w:rPr>
        <w:t>definidos</w:t>
      </w:r>
      <w:proofErr w:type="spellEnd"/>
      <w:r w:rsidRPr="004A41D0">
        <w:rPr>
          <w:lang w:val="en-US"/>
        </w:rPr>
        <w:t xml:space="preserve"> que 48 que </w:t>
      </w:r>
      <w:proofErr w:type="spellStart"/>
      <w:r w:rsidRPr="004A41D0">
        <w:rPr>
          <w:lang w:val="en-US"/>
        </w:rPr>
        <w:t>nadie</w:t>
      </w:r>
      <w:proofErr w:type="spellEnd"/>
      <w:r w:rsidRPr="004A41D0">
        <w:rPr>
          <w:lang w:val="en-US"/>
        </w:rPr>
        <w:t xml:space="preserve"> </w:t>
      </w:r>
      <w:proofErr w:type="spellStart"/>
      <w:r w:rsidRPr="004A41D0">
        <w:rPr>
          <w:lang w:val="en-US"/>
        </w:rPr>
        <w:t>mira</w:t>
      </w:r>
      <w:proofErr w:type="spellEnd"/>
      <w:r w:rsidRPr="004A41D0">
        <w:rPr>
          <w:lang w:val="en-US"/>
        </w:rPr>
        <w:t xml:space="preserve">. </w:t>
      </w:r>
    </w:p>
    <w:p w14:paraId="61D1123F" w14:textId="77777777" w:rsidR="00753014" w:rsidRDefault="00753014" w:rsidP="00753014">
      <w:pPr>
        <w:rPr>
          <w:lang w:val="es-ES"/>
        </w:rPr>
      </w:pPr>
    </w:p>
    <w:p w14:paraId="59917401" w14:textId="77777777" w:rsidR="00753014" w:rsidRDefault="00753014" w:rsidP="00753014">
      <w:pPr>
        <w:rPr>
          <w:lang w:val="es-ES"/>
        </w:rPr>
      </w:pPr>
    </w:p>
    <w:p w14:paraId="125BE9AE" w14:textId="77777777" w:rsidR="00753014" w:rsidRDefault="00753014" w:rsidP="00753014">
      <w:pPr>
        <w:rPr>
          <w:lang w:val="es-ES"/>
        </w:rPr>
      </w:pPr>
    </w:p>
    <w:p w14:paraId="598CD84F" w14:textId="77777777" w:rsidR="00C07BC6" w:rsidRDefault="00C07BC6" w:rsidP="00753014">
      <w:pPr>
        <w:rPr>
          <w:lang w:val="es-ES"/>
        </w:rPr>
      </w:pPr>
    </w:p>
    <w:p w14:paraId="796CE48A" w14:textId="77777777" w:rsidR="001B7828" w:rsidRDefault="001B7828" w:rsidP="00753014">
      <w:pPr>
        <w:rPr>
          <w:lang w:val="es-ES"/>
        </w:rPr>
      </w:pPr>
    </w:p>
    <w:p w14:paraId="4CBAD1E3" w14:textId="77777777" w:rsidR="001B7828" w:rsidRDefault="001B7828" w:rsidP="00753014">
      <w:pPr>
        <w:rPr>
          <w:lang w:val="es-ES"/>
        </w:rPr>
      </w:pPr>
    </w:p>
    <w:p w14:paraId="0CB1C29F" w14:textId="77777777" w:rsidR="001B7828" w:rsidRDefault="001B7828" w:rsidP="00753014">
      <w:pPr>
        <w:rPr>
          <w:lang w:val="es-ES"/>
        </w:rPr>
      </w:pPr>
    </w:p>
    <w:p w14:paraId="53B7C3C6" w14:textId="77777777" w:rsidR="001B7828" w:rsidRDefault="001B7828" w:rsidP="00753014">
      <w:pPr>
        <w:rPr>
          <w:lang w:val="es-ES"/>
        </w:rPr>
      </w:pPr>
    </w:p>
    <w:p w14:paraId="2CF2DF3B" w14:textId="77777777" w:rsidR="001B7828" w:rsidRDefault="001B7828" w:rsidP="00753014">
      <w:pPr>
        <w:rPr>
          <w:lang w:val="es-ES"/>
        </w:rPr>
      </w:pPr>
    </w:p>
    <w:p w14:paraId="229BA9BC" w14:textId="77777777" w:rsidR="001B7828" w:rsidRDefault="001B7828" w:rsidP="00753014">
      <w:pPr>
        <w:rPr>
          <w:lang w:val="es-ES"/>
        </w:rPr>
      </w:pPr>
    </w:p>
    <w:p w14:paraId="3DA37D5B" w14:textId="77777777" w:rsidR="001B7828" w:rsidRDefault="001B7828" w:rsidP="00753014">
      <w:pPr>
        <w:rPr>
          <w:lang w:val="es-ES"/>
        </w:rPr>
      </w:pPr>
    </w:p>
    <w:p w14:paraId="4697E4E2" w14:textId="2E35A214" w:rsidR="001B7828" w:rsidRDefault="001B7828" w:rsidP="00753014">
      <w:pPr>
        <w:rPr>
          <w:lang w:val="es-ES"/>
        </w:rPr>
      </w:pPr>
    </w:p>
    <w:p w14:paraId="08182BFC" w14:textId="77777777" w:rsidR="001B7828" w:rsidRDefault="001B7828" w:rsidP="00753014">
      <w:pPr>
        <w:rPr>
          <w:lang w:val="es-ES"/>
        </w:rPr>
      </w:pPr>
    </w:p>
    <w:p w14:paraId="4307A75E" w14:textId="77777777" w:rsidR="001B7828" w:rsidRDefault="001B7828" w:rsidP="00753014">
      <w:pPr>
        <w:rPr>
          <w:lang w:val="es-ES"/>
        </w:rPr>
      </w:pPr>
    </w:p>
    <w:p w14:paraId="5383706D" w14:textId="77777777" w:rsidR="001B7828" w:rsidRDefault="001B7828" w:rsidP="00753014">
      <w:pPr>
        <w:rPr>
          <w:lang w:val="es-ES"/>
        </w:rPr>
      </w:pPr>
    </w:p>
    <w:p w14:paraId="779A0614" w14:textId="77777777" w:rsidR="001B7828" w:rsidRDefault="001B7828" w:rsidP="00753014">
      <w:pPr>
        <w:rPr>
          <w:lang w:val="es-ES"/>
        </w:rPr>
      </w:pPr>
    </w:p>
    <w:p w14:paraId="662B3D1A" w14:textId="77777777" w:rsidR="001B7828" w:rsidRDefault="001B7828" w:rsidP="00753014">
      <w:pPr>
        <w:rPr>
          <w:lang w:val="es-ES"/>
        </w:rPr>
      </w:pPr>
    </w:p>
    <w:p w14:paraId="13F60505" w14:textId="77777777" w:rsidR="001B7828" w:rsidRDefault="001B7828" w:rsidP="00753014">
      <w:pPr>
        <w:rPr>
          <w:lang w:val="es-ES"/>
        </w:rPr>
      </w:pPr>
    </w:p>
    <w:p w14:paraId="12778E97" w14:textId="77777777" w:rsidR="00C07BC6" w:rsidRPr="00753014" w:rsidRDefault="00C07BC6" w:rsidP="00753014">
      <w:pPr>
        <w:rPr>
          <w:lang w:val="es-ES"/>
        </w:rPr>
      </w:pPr>
    </w:p>
    <w:p w14:paraId="383D9662" w14:textId="61B810EB" w:rsidR="00A941E0" w:rsidRDefault="00A941E0" w:rsidP="004033E4">
      <w:pPr>
        <w:pStyle w:val="Ttulo2"/>
        <w:rPr>
          <w:lang w:val="es-ES"/>
        </w:rPr>
      </w:pPr>
      <w:bookmarkStart w:id="19" w:name="_Toc206070822"/>
      <w:r>
        <w:rPr>
          <w:lang w:val="es-ES"/>
        </w:rPr>
        <w:lastRenderedPageBreak/>
        <w:t>Factores que favorecen el pensamiento estratégico</w:t>
      </w:r>
      <w:bookmarkEnd w:id="19"/>
    </w:p>
    <w:p w14:paraId="2D3A3136" w14:textId="77777777" w:rsidR="001B7828" w:rsidRDefault="001B7828" w:rsidP="006266AF">
      <w:pPr>
        <w:rPr>
          <w:lang w:val="es-ES"/>
        </w:rPr>
      </w:pPr>
    </w:p>
    <w:p w14:paraId="06011FCC" w14:textId="6D6DED6C" w:rsidR="006266AF" w:rsidRPr="006266AF" w:rsidRDefault="006266AF" w:rsidP="006266AF">
      <w:r w:rsidRPr="006266AF">
        <w:t xml:space="preserve">El </w:t>
      </w:r>
      <w:r w:rsidRPr="006266AF">
        <w:rPr>
          <w:b/>
          <w:bCs/>
        </w:rPr>
        <w:t>pensamiento estratégico</w:t>
      </w:r>
      <w:r w:rsidRPr="006266AF">
        <w:t xml:space="preserve"> no surge por azar: se cultiva. Este tema identifica los </w:t>
      </w:r>
      <w:r w:rsidRPr="006266AF">
        <w:rPr>
          <w:b/>
          <w:bCs/>
        </w:rPr>
        <w:t>factores organizacionales, culturales, estructurales y técnicos</w:t>
      </w:r>
      <w:r w:rsidRPr="006266AF">
        <w:t xml:space="preserve"> que favorecen su aparición y continuidad en organizaciones —y explica cómo medirlos, desarrollarlos y evaluarlos en proyectos y unidades de TI. Está pensado para docentes y estudiantes de Ingeniería en Sistemas de Información que deben diseñar, implementar y evaluar intervenciones que aumenten la capacidad estratégica en equipos técnicos y organizaciones nicaragüenses.</w:t>
      </w:r>
    </w:p>
    <w:p w14:paraId="742D7EFE" w14:textId="2C7EAA87" w:rsidR="006266AF" w:rsidRPr="006266AF" w:rsidRDefault="006266AF" w:rsidP="006266AF">
      <w:pPr>
        <w:rPr>
          <w:lang w:val="en-US"/>
        </w:rPr>
      </w:pPr>
    </w:p>
    <w:p w14:paraId="106DC4B9" w14:textId="00E525A1" w:rsidR="006266AF" w:rsidRPr="006266AF" w:rsidRDefault="006266AF" w:rsidP="006266AF">
      <w:pPr>
        <w:rPr>
          <w:b/>
          <w:bCs/>
        </w:rPr>
      </w:pPr>
      <w:r w:rsidRPr="006266AF">
        <w:rPr>
          <w:b/>
          <w:bCs/>
        </w:rPr>
        <w:t>Factores que favorecen el pensamiento estratégico — lista y explicación</w:t>
      </w:r>
    </w:p>
    <w:p w14:paraId="5E2096CA" w14:textId="77777777" w:rsidR="006266AF" w:rsidRDefault="006266AF" w:rsidP="006266AF">
      <w:r w:rsidRPr="006266AF">
        <w:t>A continuación, cada factor se describe, se fundamenta con referencias teóricas y se acompaña de acciones concretas y métricas sugeridas.</w:t>
      </w:r>
    </w:p>
    <w:p w14:paraId="2FCD0153" w14:textId="77777777" w:rsidR="000B13B8" w:rsidRPr="006266AF" w:rsidRDefault="000B13B8" w:rsidP="006266AF"/>
    <w:p w14:paraId="2345BC52" w14:textId="7B675049" w:rsidR="006266AF" w:rsidRPr="006266AF" w:rsidRDefault="006266AF" w:rsidP="006266AF">
      <w:pPr>
        <w:rPr>
          <w:b/>
          <w:bCs/>
        </w:rPr>
      </w:pPr>
      <w:r w:rsidRPr="006266AF">
        <w:rPr>
          <w:b/>
          <w:bCs/>
        </w:rPr>
        <w:t>Liderazgo con intención estratégica</w:t>
      </w:r>
    </w:p>
    <w:p w14:paraId="45564FB5" w14:textId="77777777" w:rsidR="006266AF" w:rsidRPr="006266AF" w:rsidRDefault="006266AF" w:rsidP="00F2421F">
      <w:pPr>
        <w:jc w:val="left"/>
      </w:pPr>
      <w:r w:rsidRPr="006266AF">
        <w:rPr>
          <w:b/>
          <w:bCs/>
        </w:rPr>
        <w:t>Qué es.</w:t>
      </w:r>
      <w:r w:rsidRPr="006266AF">
        <w:t xml:space="preserve"> Líderes que articulan una visión clara, comunican prioridades de largo plazo y modelan decisiones consistentes con esa visión.</w:t>
      </w:r>
      <w:r w:rsidRPr="006266AF">
        <w:br/>
      </w:r>
      <w:r w:rsidRPr="006266AF">
        <w:rPr>
          <w:b/>
          <w:bCs/>
        </w:rPr>
        <w:t>Fundamento:</w:t>
      </w:r>
      <w:r w:rsidRPr="006266AF">
        <w:t xml:space="preserve"> Chandler (1962) — “la estructura sigue a la estrategia”; Kotter (1996) sobre liderazgo transformador.</w:t>
      </w:r>
      <w:r w:rsidRPr="006266AF">
        <w:br/>
      </w:r>
      <w:r w:rsidRPr="006266AF">
        <w:rPr>
          <w:b/>
          <w:bCs/>
        </w:rPr>
        <w:t>Acciones concretas:</w:t>
      </w:r>
      <w:r w:rsidRPr="006266AF">
        <w:t xml:space="preserve"> formular y publicar una “intención estratégica” (</w:t>
      </w:r>
      <w:proofErr w:type="spellStart"/>
      <w:r w:rsidRPr="006266AF">
        <w:t>one</w:t>
      </w:r>
      <w:proofErr w:type="spellEnd"/>
      <w:r w:rsidRPr="006266AF">
        <w:t xml:space="preserve">-page), realizar </w:t>
      </w:r>
      <w:proofErr w:type="spellStart"/>
      <w:r w:rsidRPr="006266AF">
        <w:t>town</w:t>
      </w:r>
      <w:proofErr w:type="spellEnd"/>
      <w:r w:rsidRPr="006266AF">
        <w:t>-halls trimestrales, tomar decisiones que revelen prioridades (recortes o reasignaciones alineadas a estrategia).</w:t>
      </w:r>
      <w:r w:rsidRPr="006266AF">
        <w:br/>
      </w:r>
      <w:r w:rsidRPr="006266AF">
        <w:rPr>
          <w:b/>
          <w:bCs/>
        </w:rPr>
        <w:t>Indicadores:</w:t>
      </w:r>
      <w:r w:rsidRPr="006266AF">
        <w:t xml:space="preserve"> existencia de visión explícita; % de decisiones estratégicas documentadas; evaluación 360° del alineamiento liderazgo-equipo.</w:t>
      </w:r>
    </w:p>
    <w:p w14:paraId="1B3CBC41" w14:textId="457FE9CB" w:rsidR="006266AF" w:rsidRDefault="006266AF" w:rsidP="006266AF">
      <w:pPr>
        <w:rPr>
          <w:lang w:val="en-US"/>
        </w:rPr>
      </w:pPr>
    </w:p>
    <w:p w14:paraId="3EBD0075" w14:textId="77777777" w:rsidR="00F2421F" w:rsidRDefault="00F2421F" w:rsidP="006266AF">
      <w:pPr>
        <w:rPr>
          <w:lang w:val="en-US"/>
        </w:rPr>
      </w:pPr>
    </w:p>
    <w:p w14:paraId="40CA3606" w14:textId="77777777" w:rsidR="00F2421F" w:rsidRDefault="00F2421F" w:rsidP="006266AF">
      <w:pPr>
        <w:rPr>
          <w:lang w:val="en-US"/>
        </w:rPr>
      </w:pPr>
    </w:p>
    <w:p w14:paraId="6BA4BDB2" w14:textId="77777777" w:rsidR="00F2421F" w:rsidRPr="006266AF" w:rsidRDefault="00F2421F" w:rsidP="006266AF">
      <w:pPr>
        <w:rPr>
          <w:lang w:val="en-US"/>
        </w:rPr>
      </w:pPr>
    </w:p>
    <w:p w14:paraId="040ED9DE" w14:textId="53398A04" w:rsidR="006266AF" w:rsidRPr="006266AF" w:rsidRDefault="006266AF" w:rsidP="006266AF">
      <w:pPr>
        <w:rPr>
          <w:b/>
          <w:bCs/>
        </w:rPr>
      </w:pPr>
      <w:r w:rsidRPr="006266AF">
        <w:rPr>
          <w:b/>
          <w:bCs/>
        </w:rPr>
        <w:lastRenderedPageBreak/>
        <w:t>Cultura organizacional que favorezca el aprendizaje y la experimentación</w:t>
      </w:r>
    </w:p>
    <w:p w14:paraId="48C8BB5E" w14:textId="77777777" w:rsidR="006266AF" w:rsidRPr="006266AF" w:rsidRDefault="006266AF" w:rsidP="00F2421F">
      <w:pPr>
        <w:jc w:val="left"/>
      </w:pPr>
      <w:r w:rsidRPr="00F2421F">
        <w:rPr>
          <w:b/>
          <w:bCs/>
        </w:rPr>
        <w:t>Qué es.</w:t>
      </w:r>
      <w:r w:rsidRPr="006266AF">
        <w:t xml:space="preserve"> Cultura que valora probar hipótesis, tolera el error controlado y fomenta aprendizaje continuo.</w:t>
      </w:r>
      <w:r w:rsidRPr="006266AF">
        <w:br/>
      </w:r>
      <w:r w:rsidRPr="00F2421F">
        <w:rPr>
          <w:b/>
          <w:bCs/>
        </w:rPr>
        <w:t>Fundamento:</w:t>
      </w:r>
      <w:r w:rsidRPr="006266AF">
        <w:t xml:space="preserve"> Senge (1990) — organizaciones que aprenden; March (1991) exploración vs. explotación.</w:t>
      </w:r>
      <w:r w:rsidRPr="006266AF">
        <w:br/>
      </w:r>
      <w:r w:rsidRPr="00F2421F">
        <w:rPr>
          <w:b/>
          <w:bCs/>
        </w:rPr>
        <w:t>Acciones concretas:</w:t>
      </w:r>
      <w:r w:rsidRPr="006266AF">
        <w:t xml:space="preserve"> presupuesto para experimentos (p. ej. 5–10% del R&amp;D), rutinas de retrospectives con lecciones registradas, incentivación de publicaciones internas de aprendizajes.</w:t>
      </w:r>
      <w:r w:rsidRPr="006266AF">
        <w:br/>
      </w:r>
      <w:r w:rsidRPr="00F2421F">
        <w:rPr>
          <w:b/>
          <w:bCs/>
        </w:rPr>
        <w:t>Indicadores:</w:t>
      </w:r>
      <w:r w:rsidRPr="006266AF">
        <w:t xml:space="preserve"> número de experimentos/</w:t>
      </w:r>
      <w:proofErr w:type="spellStart"/>
      <w:r w:rsidRPr="006266AF">
        <w:t>MVPs</w:t>
      </w:r>
      <w:proofErr w:type="spellEnd"/>
      <w:r w:rsidRPr="006266AF">
        <w:t xml:space="preserve"> por año; % de experimentos que generan decisiones (</w:t>
      </w:r>
      <w:proofErr w:type="spellStart"/>
      <w:r w:rsidRPr="006266AF">
        <w:t>pivot</w:t>
      </w:r>
      <w:proofErr w:type="spellEnd"/>
      <w:r w:rsidRPr="006266AF">
        <w:t>/</w:t>
      </w:r>
      <w:proofErr w:type="spellStart"/>
      <w:r w:rsidRPr="006266AF">
        <w:t>persist</w:t>
      </w:r>
      <w:proofErr w:type="spellEnd"/>
      <w:r w:rsidRPr="006266AF">
        <w:t xml:space="preserve">); </w:t>
      </w:r>
      <w:proofErr w:type="spellStart"/>
      <w:r w:rsidRPr="006266AF">
        <w:t>surveys</w:t>
      </w:r>
      <w:proofErr w:type="spellEnd"/>
      <w:r w:rsidRPr="006266AF">
        <w:t xml:space="preserve"> de aprendizaje organizacional.</w:t>
      </w:r>
    </w:p>
    <w:p w14:paraId="57C8D4F2" w14:textId="44085C61" w:rsidR="006266AF" w:rsidRPr="006266AF" w:rsidRDefault="006266AF" w:rsidP="006266AF">
      <w:pPr>
        <w:rPr>
          <w:lang w:val="en-US"/>
        </w:rPr>
      </w:pPr>
    </w:p>
    <w:p w14:paraId="4E9E32E9" w14:textId="5F73A085" w:rsidR="006266AF" w:rsidRPr="006266AF" w:rsidRDefault="006266AF" w:rsidP="006266AF">
      <w:pPr>
        <w:rPr>
          <w:b/>
          <w:bCs/>
        </w:rPr>
      </w:pPr>
      <w:r w:rsidRPr="006266AF">
        <w:rPr>
          <w:b/>
          <w:bCs/>
        </w:rPr>
        <w:t>Seguridad psicológica y diversidad cognitiva en equipos</w:t>
      </w:r>
    </w:p>
    <w:p w14:paraId="2613FD2C" w14:textId="77777777" w:rsidR="006266AF" w:rsidRPr="006266AF" w:rsidRDefault="006266AF" w:rsidP="00E53F3D">
      <w:pPr>
        <w:jc w:val="left"/>
      </w:pPr>
      <w:r w:rsidRPr="006266AF">
        <w:rPr>
          <w:b/>
          <w:bCs/>
        </w:rPr>
        <w:t>Qué es.</w:t>
      </w:r>
      <w:r w:rsidRPr="006266AF">
        <w:t xml:space="preserve"> Entornos donde los miembros se sienten seguros para plantear preguntas, disentir y proponer ideas distintas; equipos diversos en experiencias y disciplinas.</w:t>
      </w:r>
      <w:r w:rsidRPr="006266AF">
        <w:br/>
      </w:r>
      <w:r w:rsidRPr="006266AF">
        <w:rPr>
          <w:b/>
          <w:bCs/>
        </w:rPr>
        <w:t>Fundamento:</w:t>
      </w:r>
      <w:r w:rsidRPr="006266AF">
        <w:t xml:space="preserve"> </w:t>
      </w:r>
      <w:proofErr w:type="spellStart"/>
      <w:r w:rsidRPr="006266AF">
        <w:t>Edmondson</w:t>
      </w:r>
      <w:proofErr w:type="spellEnd"/>
      <w:r w:rsidRPr="006266AF">
        <w:t xml:space="preserve"> (1999) sobre </w:t>
      </w:r>
      <w:proofErr w:type="spellStart"/>
      <w:r w:rsidRPr="006266AF">
        <w:rPr>
          <w:i/>
          <w:iCs/>
        </w:rPr>
        <w:t>psychological</w:t>
      </w:r>
      <w:proofErr w:type="spellEnd"/>
      <w:r w:rsidRPr="006266AF">
        <w:rPr>
          <w:i/>
          <w:iCs/>
        </w:rPr>
        <w:t xml:space="preserve"> safety</w:t>
      </w:r>
      <w:r w:rsidRPr="006266AF">
        <w:t>; la literatura muestra que la diversidad cognitiva mejora la calidad de las soluciones.</w:t>
      </w:r>
      <w:r w:rsidRPr="006266AF">
        <w:br/>
      </w:r>
      <w:r w:rsidRPr="006266AF">
        <w:rPr>
          <w:b/>
          <w:bCs/>
        </w:rPr>
        <w:t>Acciones concretas:</w:t>
      </w:r>
      <w:r w:rsidRPr="006266AF">
        <w:t xml:space="preserve"> facilitar sesiones de “</w:t>
      </w:r>
      <w:proofErr w:type="spellStart"/>
      <w:r w:rsidRPr="006266AF">
        <w:t>devil’s</w:t>
      </w:r>
      <w:proofErr w:type="spellEnd"/>
      <w:r w:rsidRPr="006266AF">
        <w:t xml:space="preserve"> </w:t>
      </w:r>
      <w:proofErr w:type="spellStart"/>
      <w:r w:rsidRPr="006266AF">
        <w:t>advocate</w:t>
      </w:r>
      <w:proofErr w:type="spellEnd"/>
      <w:r w:rsidRPr="006266AF">
        <w:t xml:space="preserve">”, evaluación anónima de propuestas, composición de </w:t>
      </w:r>
      <w:proofErr w:type="spellStart"/>
      <w:r w:rsidRPr="006266AF">
        <w:t>squads</w:t>
      </w:r>
      <w:proofErr w:type="spellEnd"/>
      <w:r w:rsidRPr="006266AF">
        <w:t xml:space="preserve"> multidisciplinares (negocio + TI + UX).</w:t>
      </w:r>
      <w:r w:rsidRPr="006266AF">
        <w:br/>
      </w:r>
      <w:r w:rsidRPr="006266AF">
        <w:rPr>
          <w:b/>
          <w:bCs/>
        </w:rPr>
        <w:t>Indicadores:</w:t>
      </w:r>
      <w:r w:rsidRPr="006266AF">
        <w:t xml:space="preserve"> puntaje de seguridad psicológica (encuesta </w:t>
      </w:r>
      <w:proofErr w:type="spellStart"/>
      <w:r w:rsidRPr="006266AF">
        <w:t>Edmondson</w:t>
      </w:r>
      <w:proofErr w:type="spellEnd"/>
      <w:r w:rsidRPr="006266AF">
        <w:t>); número de propuestas rechazadas y discutidas; diversidad de perfiles por equipo.</w:t>
      </w:r>
    </w:p>
    <w:p w14:paraId="67E4435E" w14:textId="71E1F45E" w:rsidR="006266AF" w:rsidRDefault="006266AF" w:rsidP="006266AF">
      <w:pPr>
        <w:rPr>
          <w:lang w:val="en-US"/>
        </w:rPr>
      </w:pPr>
    </w:p>
    <w:p w14:paraId="3D46C889" w14:textId="77777777" w:rsidR="00E53F3D" w:rsidRDefault="00E53F3D" w:rsidP="006266AF">
      <w:pPr>
        <w:rPr>
          <w:lang w:val="en-US"/>
        </w:rPr>
      </w:pPr>
    </w:p>
    <w:p w14:paraId="7DDA7A63" w14:textId="77777777" w:rsidR="00E53F3D" w:rsidRDefault="00E53F3D" w:rsidP="006266AF">
      <w:pPr>
        <w:rPr>
          <w:lang w:val="en-US"/>
        </w:rPr>
      </w:pPr>
    </w:p>
    <w:p w14:paraId="392264D9" w14:textId="77777777" w:rsidR="00E53F3D" w:rsidRDefault="00E53F3D" w:rsidP="006266AF">
      <w:pPr>
        <w:rPr>
          <w:lang w:val="en-US"/>
        </w:rPr>
      </w:pPr>
    </w:p>
    <w:p w14:paraId="11AF6A91" w14:textId="77777777" w:rsidR="00E53F3D" w:rsidRDefault="00E53F3D" w:rsidP="006266AF">
      <w:pPr>
        <w:rPr>
          <w:lang w:val="en-US"/>
        </w:rPr>
      </w:pPr>
    </w:p>
    <w:p w14:paraId="0CBC9BA7" w14:textId="77777777" w:rsidR="00E53F3D" w:rsidRDefault="00E53F3D" w:rsidP="006266AF">
      <w:pPr>
        <w:rPr>
          <w:lang w:val="en-US"/>
        </w:rPr>
      </w:pPr>
    </w:p>
    <w:p w14:paraId="77BC0185" w14:textId="77777777" w:rsidR="00E53F3D" w:rsidRDefault="00E53F3D" w:rsidP="006266AF">
      <w:pPr>
        <w:rPr>
          <w:lang w:val="en-US"/>
        </w:rPr>
      </w:pPr>
    </w:p>
    <w:p w14:paraId="674C447E" w14:textId="77777777" w:rsidR="00E53F3D" w:rsidRPr="006266AF" w:rsidRDefault="00E53F3D" w:rsidP="006266AF">
      <w:pPr>
        <w:rPr>
          <w:lang w:val="en-US"/>
        </w:rPr>
      </w:pPr>
    </w:p>
    <w:p w14:paraId="3AF96ACE" w14:textId="68E5249B" w:rsidR="006266AF" w:rsidRPr="006266AF" w:rsidRDefault="006266AF" w:rsidP="006266AF">
      <w:pPr>
        <w:rPr>
          <w:b/>
          <w:bCs/>
        </w:rPr>
      </w:pPr>
      <w:r w:rsidRPr="006266AF">
        <w:rPr>
          <w:b/>
          <w:bCs/>
        </w:rPr>
        <w:lastRenderedPageBreak/>
        <w:t xml:space="preserve">Capacidades analíticas y acceso a datos (data </w:t>
      </w:r>
      <w:proofErr w:type="spellStart"/>
      <w:r w:rsidRPr="006266AF">
        <w:rPr>
          <w:b/>
          <w:bCs/>
        </w:rPr>
        <w:t>literacy</w:t>
      </w:r>
      <w:proofErr w:type="spellEnd"/>
      <w:r w:rsidRPr="006266AF">
        <w:rPr>
          <w:b/>
          <w:bCs/>
        </w:rPr>
        <w:t>)</w:t>
      </w:r>
    </w:p>
    <w:p w14:paraId="0D832BC5" w14:textId="77777777" w:rsidR="006266AF" w:rsidRPr="006266AF" w:rsidRDefault="006266AF" w:rsidP="00E53F3D">
      <w:pPr>
        <w:jc w:val="left"/>
      </w:pPr>
      <w:r w:rsidRPr="006266AF">
        <w:rPr>
          <w:b/>
          <w:bCs/>
        </w:rPr>
        <w:t>Qué es.</w:t>
      </w:r>
      <w:r w:rsidRPr="006266AF">
        <w:t xml:space="preserve"> Habilidad de la organización para recolectar, analizar y transformar datos en hipótesis accionables.</w:t>
      </w:r>
      <w:r w:rsidRPr="006266AF">
        <w:br/>
      </w:r>
      <w:r w:rsidRPr="006266AF">
        <w:rPr>
          <w:b/>
          <w:bCs/>
        </w:rPr>
        <w:t>Fundamento:</w:t>
      </w:r>
      <w:r w:rsidRPr="006266AF">
        <w:t xml:space="preserve"> Davenport &amp; Harris (2007) — </w:t>
      </w:r>
      <w:proofErr w:type="spellStart"/>
      <w:r w:rsidRPr="006266AF">
        <w:rPr>
          <w:i/>
          <w:iCs/>
        </w:rPr>
        <w:t>Competing</w:t>
      </w:r>
      <w:proofErr w:type="spellEnd"/>
      <w:r w:rsidRPr="006266AF">
        <w:rPr>
          <w:i/>
          <w:iCs/>
        </w:rPr>
        <w:t xml:space="preserve"> </w:t>
      </w:r>
      <w:proofErr w:type="spellStart"/>
      <w:r w:rsidRPr="006266AF">
        <w:rPr>
          <w:i/>
          <w:iCs/>
        </w:rPr>
        <w:t>on</w:t>
      </w:r>
      <w:proofErr w:type="spellEnd"/>
      <w:r w:rsidRPr="006266AF">
        <w:rPr>
          <w:i/>
          <w:iCs/>
        </w:rPr>
        <w:t xml:space="preserve"> </w:t>
      </w:r>
      <w:proofErr w:type="spellStart"/>
      <w:r w:rsidRPr="006266AF">
        <w:rPr>
          <w:i/>
          <w:iCs/>
        </w:rPr>
        <w:t>Analytics</w:t>
      </w:r>
      <w:proofErr w:type="spellEnd"/>
      <w:r w:rsidRPr="006266AF">
        <w:t>; Nonaka &amp; Takeuchi (1995) — creación de conocimiento.</w:t>
      </w:r>
      <w:r w:rsidRPr="006266AF">
        <w:br/>
      </w:r>
      <w:r w:rsidRPr="006266AF">
        <w:rPr>
          <w:b/>
          <w:bCs/>
        </w:rPr>
        <w:t>Acciones concretas:</w:t>
      </w:r>
      <w:r w:rsidRPr="006266AF">
        <w:t xml:space="preserve"> crear un </w:t>
      </w:r>
      <w:r w:rsidRPr="006266AF">
        <w:rPr>
          <w:i/>
          <w:iCs/>
        </w:rPr>
        <w:t xml:space="preserve">data </w:t>
      </w:r>
      <w:proofErr w:type="spellStart"/>
      <w:r w:rsidRPr="006266AF">
        <w:rPr>
          <w:i/>
          <w:iCs/>
        </w:rPr>
        <w:t>platform</w:t>
      </w:r>
      <w:proofErr w:type="spellEnd"/>
      <w:r w:rsidRPr="006266AF">
        <w:t xml:space="preserve"> básico, formar equipos en análisis (talleres de SQL/pandas), establecer </w:t>
      </w:r>
      <w:proofErr w:type="spellStart"/>
      <w:r w:rsidRPr="006266AF">
        <w:t>KPIs</w:t>
      </w:r>
      <w:proofErr w:type="spellEnd"/>
      <w:r w:rsidRPr="006266AF">
        <w:t xml:space="preserve"> y </w:t>
      </w:r>
      <w:proofErr w:type="spellStart"/>
      <w:r w:rsidRPr="006266AF">
        <w:t>dashboards</w:t>
      </w:r>
      <w:proofErr w:type="spellEnd"/>
      <w:r w:rsidRPr="006266AF">
        <w:t xml:space="preserve"> visibles.</w:t>
      </w:r>
      <w:r w:rsidRPr="006266AF">
        <w:br/>
      </w:r>
      <w:r w:rsidRPr="006266AF">
        <w:rPr>
          <w:b/>
          <w:bCs/>
        </w:rPr>
        <w:t>Indicadores:</w:t>
      </w:r>
      <w:r w:rsidRPr="006266AF">
        <w:t xml:space="preserve"> % decisiones apoyadas en datos; latencia de datos (tiempo desde evento a disponible en </w:t>
      </w:r>
      <w:proofErr w:type="spellStart"/>
      <w:r w:rsidRPr="006266AF">
        <w:t>dashboard</w:t>
      </w:r>
      <w:proofErr w:type="spellEnd"/>
      <w:r w:rsidRPr="006266AF">
        <w:t>); número de modelos analíticos operativos.</w:t>
      </w:r>
    </w:p>
    <w:p w14:paraId="7C32CA41" w14:textId="39BA36AF" w:rsidR="006266AF" w:rsidRPr="006266AF" w:rsidRDefault="006266AF" w:rsidP="006266AF">
      <w:pPr>
        <w:rPr>
          <w:lang w:val="en-US"/>
        </w:rPr>
      </w:pPr>
    </w:p>
    <w:p w14:paraId="43860777" w14:textId="5519954E" w:rsidR="006266AF" w:rsidRPr="006266AF" w:rsidRDefault="006266AF" w:rsidP="006266AF">
      <w:pPr>
        <w:rPr>
          <w:b/>
          <w:bCs/>
        </w:rPr>
      </w:pPr>
      <w:r w:rsidRPr="006266AF">
        <w:rPr>
          <w:b/>
          <w:bCs/>
        </w:rPr>
        <w:t>Procesos institucionalizados para reflexión estratégica</w:t>
      </w:r>
    </w:p>
    <w:p w14:paraId="07D930C8" w14:textId="77777777" w:rsidR="006266AF" w:rsidRPr="006266AF" w:rsidRDefault="006266AF" w:rsidP="00E53F3D">
      <w:pPr>
        <w:jc w:val="left"/>
      </w:pPr>
      <w:r w:rsidRPr="006266AF">
        <w:rPr>
          <w:b/>
          <w:bCs/>
        </w:rPr>
        <w:t>Qué es.</w:t>
      </w:r>
      <w:r w:rsidRPr="006266AF">
        <w:t xml:space="preserve"> Rutinas formales (escaneo de entorno, escenarios, revisiones trimestrales) que convierten reflexión en acción.</w:t>
      </w:r>
      <w:r w:rsidRPr="006266AF">
        <w:br/>
      </w:r>
      <w:r w:rsidRPr="006266AF">
        <w:rPr>
          <w:b/>
          <w:bCs/>
        </w:rPr>
        <w:t>Fundamento:</w:t>
      </w:r>
      <w:r w:rsidRPr="006266AF">
        <w:t xml:space="preserve"> Mintzberg (1994) y </w:t>
      </w:r>
      <w:proofErr w:type="spellStart"/>
      <w:r w:rsidRPr="006266AF">
        <w:t>Schoemaker</w:t>
      </w:r>
      <w:proofErr w:type="spellEnd"/>
      <w:r w:rsidRPr="006266AF">
        <w:t xml:space="preserve"> (1995) sobre planificación estratégica y escenarios.</w:t>
      </w:r>
      <w:r w:rsidRPr="006266AF">
        <w:br/>
      </w:r>
      <w:r w:rsidRPr="006266AF">
        <w:rPr>
          <w:b/>
          <w:bCs/>
        </w:rPr>
        <w:t>Acciones concretas:</w:t>
      </w:r>
      <w:r w:rsidRPr="006266AF">
        <w:t xml:space="preserve"> calendario de revisiones estratégicas (</w:t>
      </w:r>
      <w:proofErr w:type="spellStart"/>
      <w:r w:rsidRPr="006266AF">
        <w:t>quarterly</w:t>
      </w:r>
      <w:proofErr w:type="spellEnd"/>
      <w:r w:rsidRPr="006266AF">
        <w:t>), plantillas PESTEL periódicas, simulaciones de escenarios (2–3 al año).</w:t>
      </w:r>
      <w:r w:rsidRPr="006266AF">
        <w:br/>
      </w:r>
      <w:r w:rsidRPr="006266AF">
        <w:rPr>
          <w:b/>
          <w:bCs/>
        </w:rPr>
        <w:t>Indicadores:</w:t>
      </w:r>
      <w:r w:rsidRPr="006266AF">
        <w:t xml:space="preserve"> frecuencia de revisiones; número de decisiones corregidas por análisis de escenarios; existencia de un registro de supuestos actualizado.</w:t>
      </w:r>
    </w:p>
    <w:p w14:paraId="32312640" w14:textId="5181BC08" w:rsidR="006266AF" w:rsidRPr="006266AF" w:rsidRDefault="006266AF" w:rsidP="006266AF">
      <w:pPr>
        <w:rPr>
          <w:lang w:val="en-US"/>
        </w:rPr>
      </w:pPr>
    </w:p>
    <w:p w14:paraId="22952491" w14:textId="5E933333" w:rsidR="006266AF" w:rsidRPr="006266AF" w:rsidRDefault="006266AF" w:rsidP="006266AF">
      <w:pPr>
        <w:rPr>
          <w:b/>
          <w:bCs/>
        </w:rPr>
      </w:pPr>
      <w:r w:rsidRPr="006266AF">
        <w:rPr>
          <w:b/>
          <w:bCs/>
        </w:rPr>
        <w:t>Alineación estructura-estrategia (gobierno y arquitectura organizativa)</w:t>
      </w:r>
    </w:p>
    <w:p w14:paraId="4EA894CF" w14:textId="77777777" w:rsidR="006266AF" w:rsidRPr="006266AF" w:rsidRDefault="006266AF" w:rsidP="00E53F3D">
      <w:pPr>
        <w:jc w:val="left"/>
      </w:pPr>
      <w:r w:rsidRPr="006266AF">
        <w:rPr>
          <w:b/>
          <w:bCs/>
        </w:rPr>
        <w:t>Qué es.</w:t>
      </w:r>
      <w:r w:rsidRPr="006266AF">
        <w:t xml:space="preserve"> Estructuras organizativas, roles y mecanismos de gobernanza que aseguran que la estrategia se traduzca en proyectos y recursos.</w:t>
      </w:r>
      <w:r w:rsidRPr="006266AF">
        <w:br/>
      </w:r>
      <w:r w:rsidRPr="006266AF">
        <w:rPr>
          <w:b/>
          <w:bCs/>
        </w:rPr>
        <w:t>Fundamento:</w:t>
      </w:r>
      <w:r w:rsidRPr="006266AF">
        <w:t xml:space="preserve"> Henderson &amp; </w:t>
      </w:r>
      <w:proofErr w:type="spellStart"/>
      <w:r w:rsidRPr="006266AF">
        <w:t>Venkatraman</w:t>
      </w:r>
      <w:proofErr w:type="spellEnd"/>
      <w:r w:rsidRPr="006266AF">
        <w:t xml:space="preserve"> (1993) — </w:t>
      </w:r>
      <w:proofErr w:type="spellStart"/>
      <w:r w:rsidRPr="006266AF">
        <w:rPr>
          <w:i/>
          <w:iCs/>
        </w:rPr>
        <w:t>Strategic</w:t>
      </w:r>
      <w:proofErr w:type="spellEnd"/>
      <w:r w:rsidRPr="006266AF">
        <w:rPr>
          <w:i/>
          <w:iCs/>
        </w:rPr>
        <w:t xml:space="preserve"> </w:t>
      </w:r>
      <w:proofErr w:type="spellStart"/>
      <w:r w:rsidRPr="006266AF">
        <w:rPr>
          <w:i/>
          <w:iCs/>
        </w:rPr>
        <w:t>Alignment</w:t>
      </w:r>
      <w:proofErr w:type="spellEnd"/>
      <w:r w:rsidRPr="006266AF">
        <w:rPr>
          <w:i/>
          <w:iCs/>
        </w:rPr>
        <w:t xml:space="preserve"> </w:t>
      </w:r>
      <w:proofErr w:type="spellStart"/>
      <w:r w:rsidRPr="006266AF">
        <w:rPr>
          <w:i/>
          <w:iCs/>
        </w:rPr>
        <w:t>Model</w:t>
      </w:r>
      <w:proofErr w:type="spellEnd"/>
      <w:r w:rsidRPr="006266AF">
        <w:t>; COBIT/ISO38500 para gobernanza TI.</w:t>
      </w:r>
      <w:r w:rsidRPr="006266AF">
        <w:br/>
      </w:r>
      <w:r w:rsidRPr="006266AF">
        <w:rPr>
          <w:b/>
          <w:bCs/>
        </w:rPr>
        <w:t>Acciones concretas:</w:t>
      </w:r>
      <w:r w:rsidRPr="006266AF">
        <w:t xml:space="preserve"> comités de alineación negocio-TI, marcos de prioridad de proyectos (</w:t>
      </w:r>
      <w:proofErr w:type="spellStart"/>
      <w:r w:rsidRPr="006266AF">
        <w:t>scorecards</w:t>
      </w:r>
      <w:proofErr w:type="spellEnd"/>
      <w:r w:rsidRPr="006266AF">
        <w:t xml:space="preserve">), </w:t>
      </w:r>
      <w:proofErr w:type="spellStart"/>
      <w:r w:rsidRPr="006266AF">
        <w:t>charters</w:t>
      </w:r>
      <w:proofErr w:type="spellEnd"/>
      <w:r w:rsidRPr="006266AF">
        <w:t xml:space="preserve"> de proyecto con KPI estratégico.</w:t>
      </w:r>
      <w:r w:rsidRPr="006266AF">
        <w:br/>
      </w:r>
      <w:r w:rsidRPr="006266AF">
        <w:rPr>
          <w:b/>
          <w:bCs/>
        </w:rPr>
        <w:t>Indicadores:</w:t>
      </w:r>
      <w:r w:rsidRPr="006266AF">
        <w:t xml:space="preserve"> % proyectos alineados con objetivos estratégicos; tiempo medio desde idea a aprobación; existencia de comité y actas.</w:t>
      </w:r>
    </w:p>
    <w:p w14:paraId="20CF8746" w14:textId="29BE73C7" w:rsidR="006266AF" w:rsidRPr="006266AF" w:rsidRDefault="006266AF" w:rsidP="006266AF">
      <w:r w:rsidRPr="006266AF">
        <w:rPr>
          <w:b/>
          <w:bCs/>
        </w:rPr>
        <w:lastRenderedPageBreak/>
        <w:t>Capacidades operativas que permiten ejecutar (talento + procesos)</w:t>
      </w:r>
    </w:p>
    <w:p w14:paraId="548540DA" w14:textId="77777777" w:rsidR="006266AF" w:rsidRPr="006266AF" w:rsidRDefault="006266AF" w:rsidP="00B606CE">
      <w:pPr>
        <w:jc w:val="left"/>
      </w:pPr>
      <w:r w:rsidRPr="006266AF">
        <w:rPr>
          <w:b/>
          <w:bCs/>
        </w:rPr>
        <w:t>Qué es.</w:t>
      </w:r>
      <w:r w:rsidRPr="006266AF">
        <w:t xml:space="preserve"> Competencias técnicas y procesos operativos (DevOps, CI/CD, soporte) que convierten la estrategia en entregables confiables.</w:t>
      </w:r>
      <w:r w:rsidRPr="006266AF">
        <w:br/>
      </w:r>
      <w:r w:rsidRPr="006266AF">
        <w:rPr>
          <w:b/>
          <w:bCs/>
        </w:rPr>
        <w:t>Fundamento:</w:t>
      </w:r>
      <w:r w:rsidRPr="006266AF">
        <w:t xml:space="preserve"> DevOps/Lean (Kim et al.), prácticas de entrega continua como palanca para experimentación rápida.</w:t>
      </w:r>
      <w:r w:rsidRPr="006266AF">
        <w:br/>
      </w:r>
      <w:proofErr w:type="spellStart"/>
      <w:r w:rsidRPr="006266AF">
        <w:rPr>
          <w:b/>
          <w:bCs/>
          <w:lang w:val="en-US"/>
        </w:rPr>
        <w:t>Acciones</w:t>
      </w:r>
      <w:proofErr w:type="spellEnd"/>
      <w:r w:rsidRPr="006266AF">
        <w:rPr>
          <w:b/>
          <w:bCs/>
          <w:lang w:val="en-US"/>
        </w:rPr>
        <w:t xml:space="preserve"> </w:t>
      </w:r>
      <w:proofErr w:type="spellStart"/>
      <w:r w:rsidRPr="006266AF">
        <w:rPr>
          <w:b/>
          <w:bCs/>
          <w:lang w:val="en-US"/>
        </w:rPr>
        <w:t>concretas</w:t>
      </w:r>
      <w:proofErr w:type="spellEnd"/>
      <w:r w:rsidRPr="006266AF">
        <w:rPr>
          <w:b/>
          <w:bCs/>
          <w:lang w:val="en-US"/>
        </w:rPr>
        <w:t>:</w:t>
      </w:r>
      <w:r w:rsidRPr="006266AF">
        <w:rPr>
          <w:lang w:val="en-US"/>
        </w:rPr>
        <w:t xml:space="preserve"> pipelines CI/CD, squads cross-functional, </w:t>
      </w:r>
      <w:proofErr w:type="spellStart"/>
      <w:r w:rsidRPr="006266AF">
        <w:rPr>
          <w:lang w:val="en-US"/>
        </w:rPr>
        <w:t>métricas</w:t>
      </w:r>
      <w:proofErr w:type="spellEnd"/>
      <w:r w:rsidRPr="006266AF">
        <w:rPr>
          <w:lang w:val="en-US"/>
        </w:rPr>
        <w:t xml:space="preserve"> DORA (lead time, deployment frequency, MTTR).</w:t>
      </w:r>
      <w:r w:rsidRPr="006266AF">
        <w:rPr>
          <w:lang w:val="en-US"/>
        </w:rPr>
        <w:br/>
      </w:r>
      <w:r w:rsidRPr="006266AF">
        <w:rPr>
          <w:b/>
          <w:bCs/>
        </w:rPr>
        <w:t>Indicadores:</w:t>
      </w:r>
      <w:r w:rsidRPr="006266AF">
        <w:t xml:space="preserve"> lead time de despliegue, frecuencia de despliegue, MTTR, % de pipelines automatizados.</w:t>
      </w:r>
    </w:p>
    <w:p w14:paraId="1715BC6C" w14:textId="0A6C5218" w:rsidR="006266AF" w:rsidRPr="006266AF" w:rsidRDefault="006266AF" w:rsidP="006266AF">
      <w:pPr>
        <w:rPr>
          <w:lang w:val="en-US"/>
        </w:rPr>
      </w:pPr>
    </w:p>
    <w:p w14:paraId="37EA2AD1" w14:textId="450DCED3" w:rsidR="006266AF" w:rsidRPr="006266AF" w:rsidRDefault="006266AF" w:rsidP="006266AF">
      <w:pPr>
        <w:rPr>
          <w:b/>
          <w:bCs/>
        </w:rPr>
      </w:pPr>
      <w:r w:rsidRPr="006266AF">
        <w:rPr>
          <w:b/>
          <w:bCs/>
        </w:rPr>
        <w:t>Recursos (tiempo y presupuesto para reflexión y experimentación)</w:t>
      </w:r>
    </w:p>
    <w:p w14:paraId="2D795484" w14:textId="77777777" w:rsidR="006266AF" w:rsidRPr="006266AF" w:rsidRDefault="006266AF" w:rsidP="00B606CE">
      <w:pPr>
        <w:jc w:val="left"/>
      </w:pPr>
      <w:r w:rsidRPr="006266AF">
        <w:rPr>
          <w:b/>
          <w:bCs/>
        </w:rPr>
        <w:t>Qué es.</w:t>
      </w:r>
      <w:r w:rsidRPr="006266AF">
        <w:t xml:space="preserve"> Provisionamiento deliberado de recursos para actividades estratégicas (pilotos, I+D, alianzas).</w:t>
      </w:r>
      <w:r w:rsidRPr="006266AF">
        <w:br/>
      </w:r>
      <w:r w:rsidRPr="006266AF">
        <w:rPr>
          <w:b/>
          <w:bCs/>
        </w:rPr>
        <w:t>Acciones concretas:</w:t>
      </w:r>
      <w:r w:rsidRPr="006266AF">
        <w:t xml:space="preserve"> reservar ciclos (p. ej. 10% del sprint para innovación), presupuesto de piloto, fondos para movilidad/colaboración.</w:t>
      </w:r>
      <w:r w:rsidRPr="006266AF">
        <w:br/>
      </w:r>
      <w:r w:rsidRPr="006266AF">
        <w:rPr>
          <w:b/>
          <w:bCs/>
        </w:rPr>
        <w:t>Indicadores:</w:t>
      </w:r>
      <w:r w:rsidRPr="006266AF">
        <w:t xml:space="preserve"> % presupuesto destinado a innovación; número de pilotos financiados; tiempo promedio por proyecto estratégico.</w:t>
      </w:r>
    </w:p>
    <w:p w14:paraId="22AC1576" w14:textId="78960A0E" w:rsidR="006266AF" w:rsidRPr="006266AF" w:rsidRDefault="006266AF" w:rsidP="006266AF">
      <w:pPr>
        <w:rPr>
          <w:lang w:val="en-US"/>
        </w:rPr>
      </w:pPr>
    </w:p>
    <w:p w14:paraId="3EC00A9D" w14:textId="534241BD" w:rsidR="006266AF" w:rsidRPr="006266AF" w:rsidRDefault="006266AF" w:rsidP="006266AF">
      <w:pPr>
        <w:rPr>
          <w:b/>
          <w:bCs/>
        </w:rPr>
      </w:pPr>
      <w:r w:rsidRPr="006266AF">
        <w:rPr>
          <w:b/>
          <w:bCs/>
        </w:rPr>
        <w:t>Ecosistema externo y redes de colaboración</w:t>
      </w:r>
    </w:p>
    <w:p w14:paraId="6863EC18" w14:textId="77777777" w:rsidR="006266AF" w:rsidRPr="006266AF" w:rsidRDefault="006266AF" w:rsidP="00B606CE">
      <w:pPr>
        <w:jc w:val="left"/>
      </w:pPr>
      <w:r w:rsidRPr="006266AF">
        <w:rPr>
          <w:b/>
          <w:bCs/>
        </w:rPr>
        <w:t>Qué es.</w:t>
      </w:r>
      <w:r w:rsidRPr="006266AF">
        <w:t xml:space="preserve"> Acceso a universidades, incubadoras, </w:t>
      </w:r>
      <w:proofErr w:type="spellStart"/>
      <w:r w:rsidRPr="006266AF">
        <w:t>ONGs</w:t>
      </w:r>
      <w:proofErr w:type="spellEnd"/>
      <w:r w:rsidRPr="006266AF">
        <w:t>, proveedores y clientes que proveen señales, recursos y validación.</w:t>
      </w:r>
      <w:r w:rsidRPr="006266AF">
        <w:br/>
      </w:r>
      <w:r w:rsidRPr="006266AF">
        <w:rPr>
          <w:b/>
          <w:bCs/>
        </w:rPr>
        <w:t>Fundamento:</w:t>
      </w:r>
      <w:r w:rsidRPr="006266AF">
        <w:t xml:space="preserve"> teoría de redes y </w:t>
      </w:r>
      <w:proofErr w:type="spellStart"/>
      <w:proofErr w:type="gramStart"/>
      <w:r w:rsidRPr="006266AF">
        <w:t>cluster</w:t>
      </w:r>
      <w:proofErr w:type="spellEnd"/>
      <w:proofErr w:type="gramEnd"/>
      <w:r w:rsidRPr="006266AF">
        <w:t xml:space="preserve"> (Porter, innovación abierta — </w:t>
      </w:r>
      <w:proofErr w:type="spellStart"/>
      <w:r w:rsidRPr="006266AF">
        <w:t>Chesbrough</w:t>
      </w:r>
      <w:proofErr w:type="spellEnd"/>
      <w:r w:rsidRPr="006266AF">
        <w:t>).</w:t>
      </w:r>
      <w:r w:rsidRPr="006266AF">
        <w:br/>
      </w:r>
      <w:r w:rsidRPr="006266AF">
        <w:rPr>
          <w:b/>
          <w:bCs/>
        </w:rPr>
        <w:t>Acciones concretas:</w:t>
      </w:r>
      <w:r w:rsidRPr="006266AF">
        <w:t xml:space="preserve"> convenios con universidades, participación en </w:t>
      </w:r>
      <w:proofErr w:type="spellStart"/>
      <w:r w:rsidRPr="006266AF">
        <w:t>hackathons</w:t>
      </w:r>
      <w:proofErr w:type="spellEnd"/>
      <w:r w:rsidRPr="006266AF">
        <w:t>, consorcios sectoriales.</w:t>
      </w:r>
      <w:r w:rsidRPr="006266AF">
        <w:br/>
      </w:r>
      <w:r w:rsidRPr="006266AF">
        <w:rPr>
          <w:b/>
          <w:bCs/>
        </w:rPr>
        <w:t>Indicadores:</w:t>
      </w:r>
      <w:r w:rsidRPr="006266AF">
        <w:t xml:space="preserve"> número de convenios activos; acceso a financiamiento externo; proyectos </w:t>
      </w:r>
      <w:proofErr w:type="spellStart"/>
      <w:r w:rsidRPr="006266AF">
        <w:t>co-desarrollados</w:t>
      </w:r>
      <w:proofErr w:type="spellEnd"/>
      <w:r w:rsidRPr="006266AF">
        <w:t>.</w:t>
      </w:r>
    </w:p>
    <w:p w14:paraId="5C65445C" w14:textId="41116956" w:rsidR="006266AF" w:rsidRDefault="006266AF" w:rsidP="006266AF"/>
    <w:p w14:paraId="0B214E67" w14:textId="77777777" w:rsidR="00B606CE" w:rsidRPr="006266AF" w:rsidRDefault="00B606CE" w:rsidP="006266AF"/>
    <w:p w14:paraId="33FC6FFD" w14:textId="3B78498B" w:rsidR="006266AF" w:rsidRPr="006266AF" w:rsidRDefault="006266AF" w:rsidP="006266AF">
      <w:pPr>
        <w:rPr>
          <w:b/>
          <w:bCs/>
        </w:rPr>
      </w:pPr>
      <w:r w:rsidRPr="006266AF">
        <w:rPr>
          <w:b/>
          <w:bCs/>
        </w:rPr>
        <w:lastRenderedPageBreak/>
        <w:t>Gobernanza ética y social (legitimidad y sostenibilidad)</w:t>
      </w:r>
    </w:p>
    <w:p w14:paraId="76610C55" w14:textId="77777777" w:rsidR="006266AF" w:rsidRPr="006266AF" w:rsidRDefault="006266AF" w:rsidP="00B606CE">
      <w:pPr>
        <w:jc w:val="left"/>
      </w:pPr>
      <w:r w:rsidRPr="00B606CE">
        <w:rPr>
          <w:b/>
          <w:bCs/>
        </w:rPr>
        <w:t>Qué es.</w:t>
      </w:r>
      <w:r w:rsidRPr="006266AF">
        <w:t xml:space="preserve"> Marcos de decisión que incorporan consideraciones éticas, legales y de impacto social.</w:t>
      </w:r>
      <w:r w:rsidRPr="006266AF">
        <w:br/>
      </w:r>
      <w:r w:rsidRPr="00B606CE">
        <w:rPr>
          <w:b/>
          <w:bCs/>
        </w:rPr>
        <w:t>Acciones concretas:</w:t>
      </w:r>
      <w:r w:rsidRPr="006266AF">
        <w:t xml:space="preserve"> comités de ética de datos, políticas públicas de datos y privacidad, evaluaciones de impacto social.</w:t>
      </w:r>
      <w:r w:rsidRPr="006266AF">
        <w:br/>
      </w:r>
      <w:r w:rsidRPr="00B606CE">
        <w:rPr>
          <w:b/>
          <w:bCs/>
        </w:rPr>
        <w:t>Indicadores:</w:t>
      </w:r>
      <w:r w:rsidRPr="006266AF">
        <w:t xml:space="preserve"> existencia de políticas de datos, cumplimiento con normativas (registro, auditorías), evaluación de impacto social por proyecto.</w:t>
      </w:r>
    </w:p>
    <w:p w14:paraId="04230767" w14:textId="2288F382" w:rsidR="006266AF" w:rsidRPr="006266AF" w:rsidRDefault="006266AF" w:rsidP="006266AF">
      <w:pPr>
        <w:rPr>
          <w:lang w:val="en-US"/>
        </w:rPr>
      </w:pPr>
    </w:p>
    <w:p w14:paraId="4EDFAAE5" w14:textId="7AEDDC64" w:rsidR="006266AF" w:rsidRPr="006266AF" w:rsidRDefault="006266AF" w:rsidP="006266AF">
      <w:pPr>
        <w:rPr>
          <w:b/>
          <w:bCs/>
        </w:rPr>
      </w:pPr>
      <w:r w:rsidRPr="006266AF">
        <w:rPr>
          <w:b/>
          <w:bCs/>
        </w:rPr>
        <w:t>Cómo estos factores interactúan — modelo integrador</w:t>
      </w:r>
    </w:p>
    <w:p w14:paraId="75AC0109" w14:textId="77777777" w:rsidR="006266AF" w:rsidRPr="006266AF" w:rsidRDefault="006266AF" w:rsidP="006266AF">
      <w:r w:rsidRPr="006266AF">
        <w:t xml:space="preserve">Los factores anteriores interactúan como un sistema: liderazgo + cultura + recursos producen condiciones; capacidades analíticas + operativas permiten convertir esas condiciones en experimentos; procesos institucionalizados y gobernanza aseguran que los aprendizajes se institucionalicen. Visualice esto como una </w:t>
      </w:r>
      <w:r w:rsidRPr="006266AF">
        <w:rPr>
          <w:b/>
          <w:bCs/>
        </w:rPr>
        <w:t>cadena causal</w:t>
      </w:r>
      <w:r w:rsidRPr="006266AF">
        <w:t>:</w:t>
      </w:r>
      <w:r w:rsidRPr="006266AF">
        <w:br/>
      </w:r>
      <w:r w:rsidRPr="006266AF">
        <w:rPr>
          <w:b/>
          <w:bCs/>
        </w:rPr>
        <w:t>Liderazgo → Cultura → Procesos institucionalizados → Capacidades (datos + operativas) → Experimentos → Aprendizaje → Reajuste estratégico.</w:t>
      </w:r>
    </w:p>
    <w:p w14:paraId="62B09B0C" w14:textId="122CDEB8" w:rsidR="006266AF" w:rsidRPr="006266AF" w:rsidRDefault="006266AF" w:rsidP="006266AF">
      <w:pPr>
        <w:rPr>
          <w:lang w:val="en-US"/>
        </w:rPr>
      </w:pPr>
    </w:p>
    <w:p w14:paraId="2C39010A" w14:textId="59A80BD6" w:rsidR="006266AF" w:rsidRPr="006266AF" w:rsidRDefault="006266AF" w:rsidP="006266AF">
      <w:pPr>
        <w:rPr>
          <w:b/>
          <w:bCs/>
        </w:rPr>
      </w:pPr>
      <w:r w:rsidRPr="006266AF">
        <w:rPr>
          <w:b/>
          <w:bCs/>
        </w:rPr>
        <w:t>Ejemplos aplicados</w:t>
      </w:r>
    </w:p>
    <w:p w14:paraId="21E9A2C5" w14:textId="77777777" w:rsidR="006266AF" w:rsidRPr="006266AF" w:rsidRDefault="006266AF" w:rsidP="006266AF">
      <w:pPr>
        <w:rPr>
          <w:b/>
          <w:bCs/>
        </w:rPr>
      </w:pPr>
      <w:r w:rsidRPr="006266AF">
        <w:rPr>
          <w:b/>
          <w:bCs/>
        </w:rPr>
        <w:t>Ejemplo A — Universidad (laboratorio de innovación regional)</w:t>
      </w:r>
    </w:p>
    <w:p w14:paraId="1B1613A5" w14:textId="77777777" w:rsidR="006266AF" w:rsidRPr="006266AF" w:rsidRDefault="006266AF" w:rsidP="00BB5A56">
      <w:pPr>
        <w:numPr>
          <w:ilvl w:val="0"/>
          <w:numId w:val="133"/>
        </w:numPr>
      </w:pPr>
      <w:r w:rsidRPr="006266AF">
        <w:rPr>
          <w:b/>
          <w:bCs/>
        </w:rPr>
        <w:t>Intervención:</w:t>
      </w:r>
      <w:r w:rsidRPr="006266AF">
        <w:t xml:space="preserve"> crear un </w:t>
      </w:r>
      <w:proofErr w:type="spellStart"/>
      <w:r w:rsidRPr="006266AF">
        <w:rPr>
          <w:i/>
          <w:iCs/>
        </w:rPr>
        <w:t>Innovation</w:t>
      </w:r>
      <w:proofErr w:type="spellEnd"/>
      <w:r w:rsidRPr="006266AF">
        <w:rPr>
          <w:i/>
          <w:iCs/>
        </w:rPr>
        <w:t xml:space="preserve"> </w:t>
      </w:r>
      <w:proofErr w:type="spellStart"/>
      <w:r w:rsidRPr="006266AF">
        <w:rPr>
          <w:i/>
          <w:iCs/>
        </w:rPr>
        <w:t>Lab</w:t>
      </w:r>
      <w:proofErr w:type="spellEnd"/>
      <w:r w:rsidRPr="006266AF">
        <w:t xml:space="preserve"> en la Facultad de Ingeniería que albergue proyectos con cooperativas cafeteras de Jinotega.</w:t>
      </w:r>
    </w:p>
    <w:p w14:paraId="38FC5DA2" w14:textId="77777777" w:rsidR="006266AF" w:rsidRPr="006266AF" w:rsidRDefault="006266AF" w:rsidP="00BB5A56">
      <w:pPr>
        <w:numPr>
          <w:ilvl w:val="0"/>
          <w:numId w:val="133"/>
        </w:numPr>
      </w:pPr>
      <w:r w:rsidRPr="006266AF">
        <w:rPr>
          <w:b/>
          <w:bCs/>
        </w:rPr>
        <w:t>Factores activados:</w:t>
      </w:r>
      <w:r w:rsidRPr="006266AF">
        <w:t xml:space="preserve"> ecosistema externo (convenios), recursos (fondos semilla), procesos (procedimiento de piloto), capacidades analíticas (laboratorio de datos).</w:t>
      </w:r>
    </w:p>
    <w:p w14:paraId="44A0EEA3" w14:textId="77777777" w:rsidR="006266AF" w:rsidRPr="006266AF" w:rsidRDefault="006266AF" w:rsidP="00BB5A56">
      <w:pPr>
        <w:numPr>
          <w:ilvl w:val="0"/>
          <w:numId w:val="133"/>
        </w:numPr>
      </w:pPr>
      <w:r w:rsidRPr="006266AF">
        <w:rPr>
          <w:b/>
          <w:bCs/>
        </w:rPr>
        <w:t>Resultado esperado:</w:t>
      </w:r>
      <w:r w:rsidRPr="006266AF">
        <w:t xml:space="preserve"> 3 pilotos de trazabilidad en 12 meses, datos para validar hipótesis de precio premium.</w:t>
      </w:r>
    </w:p>
    <w:p w14:paraId="6CEFB46F" w14:textId="77777777" w:rsidR="006266AF" w:rsidRPr="006266AF" w:rsidRDefault="006266AF" w:rsidP="006266AF">
      <w:pPr>
        <w:rPr>
          <w:b/>
          <w:bCs/>
        </w:rPr>
      </w:pPr>
      <w:r w:rsidRPr="006266AF">
        <w:rPr>
          <w:b/>
          <w:bCs/>
        </w:rPr>
        <w:t xml:space="preserve">Ejemplo B — </w:t>
      </w:r>
      <w:proofErr w:type="gramStart"/>
      <w:r w:rsidRPr="006266AF">
        <w:rPr>
          <w:b/>
          <w:bCs/>
        </w:rPr>
        <w:t>Startup</w:t>
      </w:r>
      <w:proofErr w:type="gramEnd"/>
      <w:r w:rsidRPr="006266AF">
        <w:rPr>
          <w:b/>
          <w:bCs/>
        </w:rPr>
        <w:t xml:space="preserve"> en Managua (</w:t>
      </w:r>
      <w:proofErr w:type="spellStart"/>
      <w:r w:rsidRPr="006266AF">
        <w:rPr>
          <w:b/>
          <w:bCs/>
        </w:rPr>
        <w:t>fintech</w:t>
      </w:r>
      <w:proofErr w:type="spellEnd"/>
      <w:r w:rsidRPr="006266AF">
        <w:rPr>
          <w:b/>
          <w:bCs/>
        </w:rPr>
        <w:t xml:space="preserve"> para </w:t>
      </w:r>
      <w:proofErr w:type="spellStart"/>
      <w:r w:rsidRPr="006266AF">
        <w:rPr>
          <w:b/>
          <w:bCs/>
        </w:rPr>
        <w:t>micropagos</w:t>
      </w:r>
      <w:proofErr w:type="spellEnd"/>
      <w:r w:rsidRPr="006266AF">
        <w:rPr>
          <w:b/>
          <w:bCs/>
        </w:rPr>
        <w:t>)</w:t>
      </w:r>
    </w:p>
    <w:p w14:paraId="42EA02A1" w14:textId="77777777" w:rsidR="006266AF" w:rsidRPr="006266AF" w:rsidRDefault="006266AF" w:rsidP="00BB5A56">
      <w:pPr>
        <w:numPr>
          <w:ilvl w:val="0"/>
          <w:numId w:val="134"/>
        </w:numPr>
      </w:pPr>
      <w:r w:rsidRPr="006266AF">
        <w:rPr>
          <w:b/>
          <w:bCs/>
        </w:rPr>
        <w:t>Intervención:</w:t>
      </w:r>
      <w:r w:rsidRPr="006266AF">
        <w:t xml:space="preserve"> adoptar </w:t>
      </w:r>
      <w:proofErr w:type="spellStart"/>
      <w:r w:rsidRPr="006266AF">
        <w:t>squad</w:t>
      </w:r>
      <w:proofErr w:type="spellEnd"/>
      <w:r w:rsidRPr="006266AF">
        <w:t xml:space="preserve"> </w:t>
      </w:r>
      <w:proofErr w:type="spellStart"/>
      <w:r w:rsidRPr="006266AF">
        <w:t>cross-functional</w:t>
      </w:r>
      <w:proofErr w:type="spellEnd"/>
      <w:r w:rsidRPr="006266AF">
        <w:t>, reservar 10% del sprint para experimentos y formar alianza con una cooperativa para piloto.</w:t>
      </w:r>
    </w:p>
    <w:p w14:paraId="2673C184" w14:textId="77777777" w:rsidR="006266AF" w:rsidRPr="006266AF" w:rsidRDefault="006266AF" w:rsidP="00BB5A56">
      <w:pPr>
        <w:numPr>
          <w:ilvl w:val="0"/>
          <w:numId w:val="134"/>
        </w:numPr>
      </w:pPr>
      <w:r w:rsidRPr="006266AF">
        <w:rPr>
          <w:b/>
          <w:bCs/>
        </w:rPr>
        <w:lastRenderedPageBreak/>
        <w:t>Factores activados:</w:t>
      </w:r>
      <w:r w:rsidRPr="006266AF">
        <w:t xml:space="preserve"> cultura de experimentación, capacidad operativa (DevOps), ecosistema externo (cooperativa).</w:t>
      </w:r>
    </w:p>
    <w:p w14:paraId="41D3B56D" w14:textId="77777777" w:rsidR="006266AF" w:rsidRPr="006266AF" w:rsidRDefault="006266AF" w:rsidP="00BB5A56">
      <w:pPr>
        <w:numPr>
          <w:ilvl w:val="0"/>
          <w:numId w:val="134"/>
        </w:numPr>
      </w:pPr>
      <w:r w:rsidRPr="006266AF">
        <w:rPr>
          <w:b/>
          <w:bCs/>
        </w:rPr>
        <w:t>Resultado esperado:</w:t>
      </w:r>
      <w:r w:rsidRPr="006266AF">
        <w:t xml:space="preserve"> reducción del CAC en 20% tras piloto con validación de canales locales.</w:t>
      </w:r>
    </w:p>
    <w:p w14:paraId="71E3F395" w14:textId="77777777" w:rsidR="006266AF" w:rsidRPr="006266AF" w:rsidRDefault="006266AF" w:rsidP="006266AF">
      <w:pPr>
        <w:rPr>
          <w:b/>
          <w:bCs/>
        </w:rPr>
      </w:pPr>
      <w:r w:rsidRPr="006266AF">
        <w:rPr>
          <w:b/>
          <w:bCs/>
        </w:rPr>
        <w:t>Ejemplo C — Municipalidad (digitalización de trámites)</w:t>
      </w:r>
    </w:p>
    <w:p w14:paraId="510484ED" w14:textId="77777777" w:rsidR="006266AF" w:rsidRPr="006266AF" w:rsidRDefault="006266AF" w:rsidP="00BB5A56">
      <w:pPr>
        <w:numPr>
          <w:ilvl w:val="0"/>
          <w:numId w:val="135"/>
        </w:numPr>
      </w:pPr>
      <w:r w:rsidRPr="006266AF">
        <w:rPr>
          <w:b/>
          <w:bCs/>
        </w:rPr>
        <w:t>Intervención:</w:t>
      </w:r>
      <w:r w:rsidRPr="006266AF">
        <w:t xml:space="preserve"> establecimiento de comité de alineación negocio-TI, calendario trimestral de revisión de prioridades y capacitación en data-</w:t>
      </w:r>
      <w:proofErr w:type="spellStart"/>
      <w:r w:rsidRPr="006266AF">
        <w:t>literacy</w:t>
      </w:r>
      <w:proofErr w:type="spellEnd"/>
      <w:r w:rsidRPr="006266AF">
        <w:t xml:space="preserve"> para funcionarios.</w:t>
      </w:r>
    </w:p>
    <w:p w14:paraId="356C6438" w14:textId="77777777" w:rsidR="006266AF" w:rsidRPr="006266AF" w:rsidRDefault="006266AF" w:rsidP="00BB5A56">
      <w:pPr>
        <w:numPr>
          <w:ilvl w:val="0"/>
          <w:numId w:val="135"/>
        </w:numPr>
      </w:pPr>
      <w:r w:rsidRPr="006266AF">
        <w:rPr>
          <w:b/>
          <w:bCs/>
        </w:rPr>
        <w:t>Factores activados:</w:t>
      </w:r>
      <w:r w:rsidRPr="006266AF">
        <w:t xml:space="preserve"> alineación estructura-estrategia, procesos institucionalizados, capacidades analíticas.</w:t>
      </w:r>
    </w:p>
    <w:p w14:paraId="1A4D964E" w14:textId="77777777" w:rsidR="006266AF" w:rsidRPr="006266AF" w:rsidRDefault="006266AF" w:rsidP="00BB5A56">
      <w:pPr>
        <w:numPr>
          <w:ilvl w:val="0"/>
          <w:numId w:val="135"/>
        </w:numPr>
      </w:pPr>
      <w:r w:rsidRPr="006266AF">
        <w:rPr>
          <w:b/>
          <w:bCs/>
        </w:rPr>
        <w:t>Resultado esperado:</w:t>
      </w:r>
      <w:r w:rsidRPr="006266AF">
        <w:t xml:space="preserve"> reducción de tiempos de gestión en 30% tras 2 </w:t>
      </w:r>
      <w:proofErr w:type="spellStart"/>
      <w:r w:rsidRPr="006266AF">
        <w:t>releases</w:t>
      </w:r>
      <w:proofErr w:type="spellEnd"/>
      <w:r w:rsidRPr="006266AF">
        <w:t xml:space="preserve"> y mayor satisfacción ciudadana.</w:t>
      </w:r>
    </w:p>
    <w:p w14:paraId="07CE3CD1" w14:textId="77777777" w:rsidR="009922DE" w:rsidRDefault="009922DE" w:rsidP="006266AF"/>
    <w:p w14:paraId="5A0809AB" w14:textId="1B8FE566" w:rsidR="006266AF" w:rsidRPr="006266AF" w:rsidRDefault="006266AF" w:rsidP="006266AF">
      <w:pPr>
        <w:rPr>
          <w:b/>
          <w:bCs/>
        </w:rPr>
      </w:pPr>
      <w:r w:rsidRPr="006266AF">
        <w:rPr>
          <w:b/>
          <w:bCs/>
        </w:rPr>
        <w:t>Instrumentos y métricas prácticas para evaluar la “capacidad estratégica” de una organización</w:t>
      </w:r>
    </w:p>
    <w:p w14:paraId="0167D571" w14:textId="77777777" w:rsidR="006266AF" w:rsidRDefault="006266AF" w:rsidP="006266AF">
      <w:r w:rsidRPr="006266AF">
        <w:t xml:space="preserve">Propongo una </w:t>
      </w:r>
      <w:r w:rsidRPr="006266AF">
        <w:rPr>
          <w:b/>
          <w:bCs/>
        </w:rPr>
        <w:t>Lista de Verificación (</w:t>
      </w:r>
      <w:proofErr w:type="spellStart"/>
      <w:r w:rsidRPr="006266AF">
        <w:rPr>
          <w:b/>
          <w:bCs/>
        </w:rPr>
        <w:t>Assessment</w:t>
      </w:r>
      <w:proofErr w:type="spellEnd"/>
      <w:r w:rsidRPr="006266AF">
        <w:rPr>
          <w:b/>
          <w:bCs/>
        </w:rPr>
        <w:t>)</w:t>
      </w:r>
      <w:r w:rsidRPr="006266AF">
        <w:t xml:space="preserve"> con 10 ítems (uno por factor). Cada ítem se puntúa 0–4 (0 = ausente, 4 = maduro). Suma máxima = 40. Interpretación rápida: 0–12 (incipiente), 13–24 (en desarrollo), 25–34 (avanzado), 35–40 (maduro).</w:t>
      </w:r>
    </w:p>
    <w:p w14:paraId="01F98A81" w14:textId="77777777" w:rsidR="009922DE" w:rsidRPr="006266AF" w:rsidRDefault="009922DE" w:rsidP="006266AF"/>
    <w:p w14:paraId="07740E3F" w14:textId="77777777" w:rsidR="006266AF" w:rsidRPr="006266AF" w:rsidRDefault="006266AF" w:rsidP="006266AF">
      <w:r w:rsidRPr="006266AF">
        <w:rPr>
          <w:b/>
          <w:bCs/>
        </w:rPr>
        <w:t xml:space="preserve">Ítems de la </w:t>
      </w:r>
      <w:proofErr w:type="spellStart"/>
      <w:r w:rsidRPr="006266AF">
        <w:rPr>
          <w:b/>
          <w:bCs/>
        </w:rPr>
        <w:t>checklist</w:t>
      </w:r>
      <w:proofErr w:type="spellEnd"/>
      <w:r w:rsidRPr="006266AF">
        <w:rPr>
          <w:b/>
          <w:bCs/>
        </w:rPr>
        <w:t xml:space="preserve"> (ejemplo)</w:t>
      </w:r>
    </w:p>
    <w:p w14:paraId="0A53313A" w14:textId="77777777" w:rsidR="006266AF" w:rsidRPr="006266AF" w:rsidRDefault="006266AF" w:rsidP="00BB5A56">
      <w:pPr>
        <w:numPr>
          <w:ilvl w:val="0"/>
          <w:numId w:val="136"/>
        </w:numPr>
      </w:pPr>
      <w:r w:rsidRPr="006266AF">
        <w:t>Visión estratégica documentada y comunicada.</w:t>
      </w:r>
    </w:p>
    <w:p w14:paraId="34942EBD" w14:textId="77777777" w:rsidR="006266AF" w:rsidRPr="006266AF" w:rsidRDefault="006266AF" w:rsidP="00BB5A56">
      <w:pPr>
        <w:numPr>
          <w:ilvl w:val="0"/>
          <w:numId w:val="136"/>
        </w:numPr>
      </w:pPr>
      <w:r w:rsidRPr="006266AF">
        <w:t>Rutinas formales de revisión estratégica (calendario y actas).</w:t>
      </w:r>
    </w:p>
    <w:p w14:paraId="33D1CE62" w14:textId="77777777" w:rsidR="006266AF" w:rsidRPr="006266AF" w:rsidRDefault="006266AF" w:rsidP="00BB5A56">
      <w:pPr>
        <w:numPr>
          <w:ilvl w:val="0"/>
          <w:numId w:val="136"/>
        </w:numPr>
      </w:pPr>
      <w:r w:rsidRPr="006266AF">
        <w:t>Presupuesto dedicado a experimentación/innovación.</w:t>
      </w:r>
    </w:p>
    <w:p w14:paraId="12E74CE6" w14:textId="77777777" w:rsidR="006266AF" w:rsidRPr="006266AF" w:rsidRDefault="006266AF" w:rsidP="00BB5A56">
      <w:pPr>
        <w:numPr>
          <w:ilvl w:val="0"/>
          <w:numId w:val="136"/>
        </w:numPr>
      </w:pPr>
      <w:r w:rsidRPr="006266AF">
        <w:t xml:space="preserve">Existen métricas y </w:t>
      </w:r>
      <w:proofErr w:type="spellStart"/>
      <w:r w:rsidRPr="006266AF">
        <w:t>dashboards</w:t>
      </w:r>
      <w:proofErr w:type="spellEnd"/>
      <w:r w:rsidRPr="006266AF">
        <w:t xml:space="preserve"> disponibles públicamente en la organización.</w:t>
      </w:r>
    </w:p>
    <w:p w14:paraId="4E7DD3BB" w14:textId="77777777" w:rsidR="006266AF" w:rsidRPr="006266AF" w:rsidRDefault="006266AF" w:rsidP="00BB5A56">
      <w:pPr>
        <w:numPr>
          <w:ilvl w:val="0"/>
          <w:numId w:val="136"/>
        </w:numPr>
      </w:pPr>
      <w:r w:rsidRPr="006266AF">
        <w:t>Seguridad psicológica medida y promovida (encuestas, talleres).</w:t>
      </w:r>
    </w:p>
    <w:p w14:paraId="4C3089A8" w14:textId="77777777" w:rsidR="006266AF" w:rsidRPr="006266AF" w:rsidRDefault="006266AF" w:rsidP="00BB5A56">
      <w:pPr>
        <w:numPr>
          <w:ilvl w:val="0"/>
          <w:numId w:val="136"/>
        </w:numPr>
      </w:pPr>
      <w:r w:rsidRPr="006266AF">
        <w:t xml:space="preserve">Equipos </w:t>
      </w:r>
      <w:proofErr w:type="spellStart"/>
      <w:r w:rsidRPr="006266AF">
        <w:t>cross-functional</w:t>
      </w:r>
      <w:proofErr w:type="spellEnd"/>
      <w:r w:rsidRPr="006266AF">
        <w:t xml:space="preserve"> y diversidad de perfiles.</w:t>
      </w:r>
    </w:p>
    <w:p w14:paraId="7D1DD695" w14:textId="77777777" w:rsidR="006266AF" w:rsidRPr="006266AF" w:rsidRDefault="006266AF" w:rsidP="00BB5A56">
      <w:pPr>
        <w:numPr>
          <w:ilvl w:val="0"/>
          <w:numId w:val="136"/>
        </w:numPr>
      </w:pPr>
      <w:r w:rsidRPr="006266AF">
        <w:t>Pipelines automatizados (CI/CD) y prácticas DevOps.</w:t>
      </w:r>
    </w:p>
    <w:p w14:paraId="7CBE0930" w14:textId="77777777" w:rsidR="006266AF" w:rsidRPr="006266AF" w:rsidRDefault="006266AF" w:rsidP="00BB5A56">
      <w:pPr>
        <w:numPr>
          <w:ilvl w:val="0"/>
          <w:numId w:val="136"/>
        </w:numPr>
      </w:pPr>
      <w:r w:rsidRPr="006266AF">
        <w:lastRenderedPageBreak/>
        <w:t>Convenios o redes de colaboración externas activas.</w:t>
      </w:r>
    </w:p>
    <w:p w14:paraId="21736868" w14:textId="77777777" w:rsidR="006266AF" w:rsidRPr="006266AF" w:rsidRDefault="006266AF" w:rsidP="00BB5A56">
      <w:pPr>
        <w:numPr>
          <w:ilvl w:val="0"/>
          <w:numId w:val="136"/>
        </w:numPr>
      </w:pPr>
      <w:proofErr w:type="spellStart"/>
      <w:r w:rsidRPr="006266AF">
        <w:t>Politicas</w:t>
      </w:r>
      <w:proofErr w:type="spellEnd"/>
      <w:r w:rsidRPr="006266AF">
        <w:t xml:space="preserve"> de ética de datos y cumplimiento normativo.</w:t>
      </w:r>
    </w:p>
    <w:p w14:paraId="63791BE5" w14:textId="77777777" w:rsidR="006266AF" w:rsidRPr="006266AF" w:rsidRDefault="006266AF" w:rsidP="00BB5A56">
      <w:pPr>
        <w:numPr>
          <w:ilvl w:val="0"/>
          <w:numId w:val="136"/>
        </w:numPr>
      </w:pPr>
      <w:r w:rsidRPr="006266AF">
        <w:t xml:space="preserve">Formación en data </w:t>
      </w:r>
      <w:proofErr w:type="spellStart"/>
      <w:r w:rsidRPr="006266AF">
        <w:t>literacy</w:t>
      </w:r>
      <w:proofErr w:type="spellEnd"/>
      <w:r w:rsidRPr="006266AF">
        <w:t xml:space="preserve"> y metodologías ágiles.</w:t>
      </w:r>
    </w:p>
    <w:p w14:paraId="38301049" w14:textId="77777777" w:rsidR="006266AF" w:rsidRPr="006266AF" w:rsidRDefault="006266AF" w:rsidP="006266AF">
      <w:r w:rsidRPr="006266AF">
        <w:rPr>
          <w:b/>
          <w:bCs/>
        </w:rPr>
        <w:t>Acción:</w:t>
      </w:r>
      <w:r w:rsidRPr="006266AF">
        <w:t xml:space="preserve"> sumar, ubicar en banda e identificar 3 prioridades de mejora con responsables y plazos.</w:t>
      </w:r>
    </w:p>
    <w:p w14:paraId="26ED902C" w14:textId="5D432F6F" w:rsidR="006266AF" w:rsidRPr="006266AF" w:rsidRDefault="006266AF" w:rsidP="006266AF">
      <w:pPr>
        <w:rPr>
          <w:lang w:val="en-US"/>
        </w:rPr>
      </w:pPr>
    </w:p>
    <w:p w14:paraId="02C09EB0" w14:textId="7EFDCD62" w:rsidR="006266AF" w:rsidRPr="006266AF" w:rsidRDefault="006266AF" w:rsidP="006266AF">
      <w:pPr>
        <w:rPr>
          <w:b/>
          <w:bCs/>
        </w:rPr>
      </w:pPr>
      <w:r w:rsidRPr="006266AF">
        <w:rPr>
          <w:b/>
          <w:bCs/>
        </w:rPr>
        <w:t>Intervenciones prácticas y calendarización (cómo desarrollar la capacidad estratégica — plan de 12 meses)</w:t>
      </w:r>
    </w:p>
    <w:p w14:paraId="329469FB" w14:textId="77777777" w:rsidR="006266AF" w:rsidRPr="006266AF" w:rsidRDefault="006266AF" w:rsidP="006266AF">
      <w:pPr>
        <w:rPr>
          <w:lang w:val="en-US"/>
        </w:rPr>
      </w:pPr>
      <w:r w:rsidRPr="006266AF">
        <w:rPr>
          <w:b/>
          <w:bCs/>
          <w:lang w:val="en-US"/>
        </w:rPr>
        <w:t>Meses 0–3 (</w:t>
      </w:r>
      <w:proofErr w:type="spellStart"/>
      <w:r w:rsidRPr="006266AF">
        <w:rPr>
          <w:b/>
          <w:bCs/>
          <w:lang w:val="en-US"/>
        </w:rPr>
        <w:t>diagnóstico</w:t>
      </w:r>
      <w:proofErr w:type="spellEnd"/>
      <w:r w:rsidRPr="006266AF">
        <w:rPr>
          <w:b/>
          <w:bCs/>
          <w:lang w:val="en-US"/>
        </w:rPr>
        <w:t xml:space="preserve"> y </w:t>
      </w:r>
      <w:proofErr w:type="spellStart"/>
      <w:r w:rsidRPr="006266AF">
        <w:rPr>
          <w:b/>
          <w:bCs/>
          <w:lang w:val="en-US"/>
        </w:rPr>
        <w:t>compromiso</w:t>
      </w:r>
      <w:proofErr w:type="spellEnd"/>
      <w:r w:rsidRPr="006266AF">
        <w:rPr>
          <w:b/>
          <w:bCs/>
          <w:lang w:val="en-US"/>
        </w:rPr>
        <w:t>)</w:t>
      </w:r>
    </w:p>
    <w:p w14:paraId="02B283D4" w14:textId="77777777" w:rsidR="006266AF" w:rsidRPr="006266AF" w:rsidRDefault="006266AF" w:rsidP="00BB5A56">
      <w:pPr>
        <w:numPr>
          <w:ilvl w:val="0"/>
          <w:numId w:val="137"/>
        </w:numPr>
      </w:pPr>
      <w:r w:rsidRPr="006266AF">
        <w:t xml:space="preserve">Aplicar la </w:t>
      </w:r>
      <w:proofErr w:type="spellStart"/>
      <w:r w:rsidRPr="006266AF">
        <w:t>checklist</w:t>
      </w:r>
      <w:proofErr w:type="spellEnd"/>
      <w:r w:rsidRPr="006266AF">
        <w:t xml:space="preserve"> y presentar resultados al liderazgo.</w:t>
      </w:r>
    </w:p>
    <w:p w14:paraId="157804A1" w14:textId="77777777" w:rsidR="006266AF" w:rsidRPr="006266AF" w:rsidRDefault="006266AF" w:rsidP="00BB5A56">
      <w:pPr>
        <w:numPr>
          <w:ilvl w:val="0"/>
          <w:numId w:val="137"/>
        </w:numPr>
      </w:pPr>
      <w:r w:rsidRPr="006266AF">
        <w:t>Definir 1–2 intenciones estratégicas (</w:t>
      </w:r>
      <w:proofErr w:type="spellStart"/>
      <w:r w:rsidRPr="006266AF">
        <w:t>one-pager</w:t>
      </w:r>
      <w:proofErr w:type="spellEnd"/>
      <w:r w:rsidRPr="006266AF">
        <w:t>).</w:t>
      </w:r>
    </w:p>
    <w:p w14:paraId="38565933" w14:textId="77777777" w:rsidR="006266AF" w:rsidRPr="006266AF" w:rsidRDefault="006266AF" w:rsidP="006266AF">
      <w:r w:rsidRPr="006266AF">
        <w:rPr>
          <w:b/>
          <w:bCs/>
        </w:rPr>
        <w:t>Meses 3–6 (capacidad mínima y primeros experimentos)</w:t>
      </w:r>
    </w:p>
    <w:p w14:paraId="63A8D9A9" w14:textId="77777777" w:rsidR="006266AF" w:rsidRPr="006266AF" w:rsidRDefault="006266AF" w:rsidP="00BB5A56">
      <w:pPr>
        <w:numPr>
          <w:ilvl w:val="0"/>
          <w:numId w:val="138"/>
        </w:numPr>
      </w:pPr>
      <w:r w:rsidRPr="006266AF">
        <w:t>Crear un piloto financiado (MVP) con presupuesto definido.</w:t>
      </w:r>
    </w:p>
    <w:p w14:paraId="5FB303F5" w14:textId="77777777" w:rsidR="006266AF" w:rsidRPr="006266AF" w:rsidRDefault="006266AF" w:rsidP="00BB5A56">
      <w:pPr>
        <w:numPr>
          <w:ilvl w:val="0"/>
          <w:numId w:val="138"/>
        </w:numPr>
      </w:pPr>
      <w:r w:rsidRPr="006266AF">
        <w:t xml:space="preserve">Establecer </w:t>
      </w:r>
      <w:proofErr w:type="spellStart"/>
      <w:r w:rsidRPr="006266AF">
        <w:t>dashboard</w:t>
      </w:r>
      <w:proofErr w:type="spellEnd"/>
      <w:r w:rsidRPr="006266AF">
        <w:t xml:space="preserve"> de </w:t>
      </w:r>
      <w:proofErr w:type="spellStart"/>
      <w:r w:rsidRPr="006266AF">
        <w:t>KPIs</w:t>
      </w:r>
      <w:proofErr w:type="spellEnd"/>
      <w:r w:rsidRPr="006266AF">
        <w:t xml:space="preserve"> básicos.</w:t>
      </w:r>
    </w:p>
    <w:p w14:paraId="71ABA67E" w14:textId="77777777" w:rsidR="006266AF" w:rsidRPr="006266AF" w:rsidRDefault="006266AF" w:rsidP="00BB5A56">
      <w:pPr>
        <w:numPr>
          <w:ilvl w:val="0"/>
          <w:numId w:val="138"/>
        </w:numPr>
      </w:pPr>
      <w:r w:rsidRPr="006266AF">
        <w:t xml:space="preserve">Talleres de data </w:t>
      </w:r>
      <w:proofErr w:type="spellStart"/>
      <w:r w:rsidRPr="006266AF">
        <w:t>literacy</w:t>
      </w:r>
      <w:proofErr w:type="spellEnd"/>
      <w:r w:rsidRPr="006266AF">
        <w:t xml:space="preserve"> y seguridad psicológica.</w:t>
      </w:r>
    </w:p>
    <w:p w14:paraId="611F1D77" w14:textId="77777777" w:rsidR="006266AF" w:rsidRPr="006266AF" w:rsidRDefault="006266AF" w:rsidP="006266AF">
      <w:pPr>
        <w:rPr>
          <w:lang w:val="en-US"/>
        </w:rPr>
      </w:pPr>
      <w:r w:rsidRPr="006266AF">
        <w:rPr>
          <w:b/>
          <w:bCs/>
          <w:lang w:val="en-US"/>
        </w:rPr>
        <w:t>Meses 6–9 (</w:t>
      </w:r>
      <w:proofErr w:type="spellStart"/>
      <w:r w:rsidRPr="006266AF">
        <w:rPr>
          <w:b/>
          <w:bCs/>
          <w:lang w:val="en-US"/>
        </w:rPr>
        <w:t>escala</w:t>
      </w:r>
      <w:proofErr w:type="spellEnd"/>
      <w:r w:rsidRPr="006266AF">
        <w:rPr>
          <w:b/>
          <w:bCs/>
          <w:lang w:val="en-US"/>
        </w:rPr>
        <w:t xml:space="preserve"> y </w:t>
      </w:r>
      <w:proofErr w:type="spellStart"/>
      <w:r w:rsidRPr="006266AF">
        <w:rPr>
          <w:b/>
          <w:bCs/>
          <w:lang w:val="en-US"/>
        </w:rPr>
        <w:t>gobernanza</w:t>
      </w:r>
      <w:proofErr w:type="spellEnd"/>
      <w:r w:rsidRPr="006266AF">
        <w:rPr>
          <w:b/>
          <w:bCs/>
          <w:lang w:val="en-US"/>
        </w:rPr>
        <w:t>)</w:t>
      </w:r>
    </w:p>
    <w:p w14:paraId="01BA5B71" w14:textId="77777777" w:rsidR="006266AF" w:rsidRPr="006266AF" w:rsidRDefault="006266AF" w:rsidP="00BB5A56">
      <w:pPr>
        <w:numPr>
          <w:ilvl w:val="0"/>
          <w:numId w:val="139"/>
        </w:numPr>
      </w:pPr>
      <w:r w:rsidRPr="006266AF">
        <w:t>Formalizar comité de alineación negocio-TI; documentar procesos.</w:t>
      </w:r>
    </w:p>
    <w:p w14:paraId="65529F2B" w14:textId="77777777" w:rsidR="006266AF" w:rsidRPr="006266AF" w:rsidRDefault="006266AF" w:rsidP="00BB5A56">
      <w:pPr>
        <w:numPr>
          <w:ilvl w:val="0"/>
          <w:numId w:val="139"/>
        </w:numPr>
      </w:pPr>
      <w:r w:rsidRPr="006266AF">
        <w:t>Integrar CI/CD y métricas DORA en equipos pilotos.</w:t>
      </w:r>
    </w:p>
    <w:p w14:paraId="2DB11967" w14:textId="77777777" w:rsidR="006266AF" w:rsidRPr="006266AF" w:rsidRDefault="006266AF" w:rsidP="00BB5A56">
      <w:pPr>
        <w:numPr>
          <w:ilvl w:val="0"/>
          <w:numId w:val="139"/>
        </w:numPr>
      </w:pPr>
      <w:r w:rsidRPr="006266AF">
        <w:t>Firmar convenios con 1–2 actores externos (universidad, cooperativa).</w:t>
      </w:r>
    </w:p>
    <w:p w14:paraId="7E285AA8" w14:textId="77777777" w:rsidR="006266AF" w:rsidRPr="006266AF" w:rsidRDefault="006266AF" w:rsidP="006266AF">
      <w:pPr>
        <w:rPr>
          <w:lang w:val="en-US"/>
        </w:rPr>
      </w:pPr>
      <w:r w:rsidRPr="006266AF">
        <w:rPr>
          <w:b/>
          <w:bCs/>
          <w:lang w:val="en-US"/>
        </w:rPr>
        <w:t>Meses 9–12 (</w:t>
      </w:r>
      <w:proofErr w:type="spellStart"/>
      <w:r w:rsidRPr="006266AF">
        <w:rPr>
          <w:b/>
          <w:bCs/>
          <w:lang w:val="en-US"/>
        </w:rPr>
        <w:t>institucionalización</w:t>
      </w:r>
      <w:proofErr w:type="spellEnd"/>
      <w:r w:rsidRPr="006266AF">
        <w:rPr>
          <w:b/>
          <w:bCs/>
          <w:lang w:val="en-US"/>
        </w:rPr>
        <w:t>)</w:t>
      </w:r>
    </w:p>
    <w:p w14:paraId="6D2AE1DB" w14:textId="77777777" w:rsidR="006266AF" w:rsidRPr="006266AF" w:rsidRDefault="006266AF" w:rsidP="00BB5A56">
      <w:pPr>
        <w:numPr>
          <w:ilvl w:val="0"/>
          <w:numId w:val="140"/>
        </w:numPr>
      </w:pPr>
      <w:r w:rsidRPr="006266AF">
        <w:t>Revisiones trimestrales con evidencia; ajustar prioridades.</w:t>
      </w:r>
    </w:p>
    <w:p w14:paraId="21276E18" w14:textId="77777777" w:rsidR="006266AF" w:rsidRPr="006266AF" w:rsidRDefault="006266AF" w:rsidP="00BB5A56">
      <w:pPr>
        <w:numPr>
          <w:ilvl w:val="0"/>
          <w:numId w:val="140"/>
        </w:numPr>
      </w:pPr>
      <w:r w:rsidRPr="006266AF">
        <w:t>Publicar lecciones aprendidas y plan de sostenibilidad.</w:t>
      </w:r>
    </w:p>
    <w:p w14:paraId="00B758FA" w14:textId="69BD1240" w:rsidR="006266AF" w:rsidRDefault="006266AF" w:rsidP="006266AF">
      <w:pPr>
        <w:rPr>
          <w:lang w:val="en-US"/>
        </w:rPr>
      </w:pPr>
    </w:p>
    <w:p w14:paraId="5166EB44" w14:textId="77777777" w:rsidR="009922DE" w:rsidRDefault="009922DE" w:rsidP="006266AF">
      <w:pPr>
        <w:rPr>
          <w:lang w:val="en-US"/>
        </w:rPr>
      </w:pPr>
    </w:p>
    <w:p w14:paraId="1B68E738" w14:textId="77777777" w:rsidR="009922DE" w:rsidRDefault="009922DE" w:rsidP="006266AF">
      <w:pPr>
        <w:rPr>
          <w:lang w:val="en-US"/>
        </w:rPr>
      </w:pPr>
    </w:p>
    <w:p w14:paraId="64DFFBAF" w14:textId="77777777" w:rsidR="009922DE" w:rsidRDefault="009922DE" w:rsidP="006266AF">
      <w:pPr>
        <w:rPr>
          <w:lang w:val="en-US"/>
        </w:rPr>
      </w:pPr>
    </w:p>
    <w:p w14:paraId="1AF266AE" w14:textId="77777777" w:rsidR="009922DE" w:rsidRPr="006266AF" w:rsidRDefault="009922DE" w:rsidP="006266AF">
      <w:pPr>
        <w:rPr>
          <w:lang w:val="en-US"/>
        </w:rPr>
      </w:pPr>
    </w:p>
    <w:p w14:paraId="14DD2286" w14:textId="68070D6D" w:rsidR="006266AF" w:rsidRPr="006266AF" w:rsidRDefault="006266AF" w:rsidP="006266AF">
      <w:pPr>
        <w:rPr>
          <w:b/>
          <w:bCs/>
        </w:rPr>
      </w:pPr>
      <w:r w:rsidRPr="006266AF">
        <w:rPr>
          <w:b/>
          <w:bCs/>
        </w:rPr>
        <w:lastRenderedPageBreak/>
        <w:t xml:space="preserve">Actividades y ejercicios </w:t>
      </w:r>
    </w:p>
    <w:p w14:paraId="02822EE6" w14:textId="77777777" w:rsidR="006266AF" w:rsidRPr="006266AF" w:rsidRDefault="006266AF" w:rsidP="006266AF">
      <w:pPr>
        <w:rPr>
          <w:b/>
          <w:bCs/>
        </w:rPr>
      </w:pPr>
      <w:r w:rsidRPr="006266AF">
        <w:rPr>
          <w:b/>
          <w:bCs/>
        </w:rPr>
        <w:t xml:space="preserve">Actividad 1 — </w:t>
      </w:r>
      <w:proofErr w:type="spellStart"/>
      <w:r w:rsidRPr="006266AF">
        <w:rPr>
          <w:b/>
          <w:bCs/>
        </w:rPr>
        <w:t>Assessment</w:t>
      </w:r>
      <w:proofErr w:type="spellEnd"/>
      <w:r w:rsidRPr="006266AF">
        <w:rPr>
          <w:b/>
          <w:bCs/>
        </w:rPr>
        <w:t xml:space="preserve"> organizacional (tarea práctica)</w:t>
      </w:r>
    </w:p>
    <w:p w14:paraId="574DDFB8" w14:textId="77777777" w:rsidR="006266AF" w:rsidRPr="006266AF" w:rsidRDefault="006266AF" w:rsidP="00BB5A56">
      <w:pPr>
        <w:numPr>
          <w:ilvl w:val="0"/>
          <w:numId w:val="141"/>
        </w:numPr>
      </w:pPr>
      <w:r w:rsidRPr="006266AF">
        <w:rPr>
          <w:b/>
          <w:bCs/>
        </w:rPr>
        <w:t>Entrega:</w:t>
      </w:r>
      <w:r w:rsidRPr="006266AF">
        <w:t xml:space="preserve"> aplicar la </w:t>
      </w:r>
      <w:proofErr w:type="spellStart"/>
      <w:r w:rsidRPr="006266AF">
        <w:t>checklist</w:t>
      </w:r>
      <w:proofErr w:type="spellEnd"/>
      <w:r w:rsidRPr="006266AF">
        <w:t xml:space="preserve"> a una organización real o ficticia (p. ej. municipalidad, </w:t>
      </w:r>
      <w:proofErr w:type="gramStart"/>
      <w:r w:rsidRPr="006266AF">
        <w:t>startup</w:t>
      </w:r>
      <w:proofErr w:type="gramEnd"/>
      <w:r w:rsidRPr="006266AF">
        <w:t xml:space="preserve"> o cooperativa); justificar calificaciones con evidencia.</w:t>
      </w:r>
    </w:p>
    <w:p w14:paraId="618C73D8" w14:textId="77777777" w:rsidR="006266AF" w:rsidRPr="006266AF" w:rsidRDefault="006266AF" w:rsidP="00BB5A56">
      <w:pPr>
        <w:numPr>
          <w:ilvl w:val="0"/>
          <w:numId w:val="141"/>
        </w:numPr>
      </w:pPr>
      <w:r w:rsidRPr="006266AF">
        <w:rPr>
          <w:b/>
          <w:bCs/>
        </w:rPr>
        <w:t>Objetivo:</w:t>
      </w:r>
      <w:r w:rsidRPr="006266AF">
        <w:t xml:space="preserve"> identificar 3 prioridades y proponer plan de 6 meses.</w:t>
      </w:r>
    </w:p>
    <w:p w14:paraId="6444FE08" w14:textId="77777777" w:rsidR="006266AF" w:rsidRPr="006266AF" w:rsidRDefault="006266AF" w:rsidP="006266AF">
      <w:pPr>
        <w:rPr>
          <w:b/>
          <w:bCs/>
        </w:rPr>
      </w:pPr>
      <w:r w:rsidRPr="006266AF">
        <w:rPr>
          <w:b/>
          <w:bCs/>
        </w:rPr>
        <w:t>Actividad 2 — Diseñar y pilotear un experimento estratégico (mini-MVP)</w:t>
      </w:r>
    </w:p>
    <w:p w14:paraId="45D26D92" w14:textId="77777777" w:rsidR="006266AF" w:rsidRPr="006266AF" w:rsidRDefault="006266AF" w:rsidP="00BB5A56">
      <w:pPr>
        <w:numPr>
          <w:ilvl w:val="0"/>
          <w:numId w:val="142"/>
        </w:numPr>
        <w:rPr>
          <w:lang w:val="en-US"/>
        </w:rPr>
      </w:pPr>
      <w:r w:rsidRPr="006266AF">
        <w:rPr>
          <w:b/>
          <w:bCs/>
          <w:lang w:val="en-US"/>
        </w:rPr>
        <w:t>Equipo:</w:t>
      </w:r>
      <w:r w:rsidRPr="006266AF">
        <w:rPr>
          <w:lang w:val="en-US"/>
        </w:rPr>
        <w:t xml:space="preserve"> 4 </w:t>
      </w:r>
      <w:proofErr w:type="spellStart"/>
      <w:r w:rsidRPr="006266AF">
        <w:rPr>
          <w:lang w:val="en-US"/>
        </w:rPr>
        <w:t>estudiantes</w:t>
      </w:r>
      <w:proofErr w:type="spellEnd"/>
      <w:r w:rsidRPr="006266AF">
        <w:rPr>
          <w:lang w:val="en-US"/>
        </w:rPr>
        <w:t xml:space="preserve">. </w:t>
      </w:r>
      <w:proofErr w:type="spellStart"/>
      <w:r w:rsidRPr="006266AF">
        <w:rPr>
          <w:b/>
          <w:bCs/>
          <w:lang w:val="en-US"/>
        </w:rPr>
        <w:t>Duración</w:t>
      </w:r>
      <w:proofErr w:type="spellEnd"/>
      <w:r w:rsidRPr="006266AF">
        <w:rPr>
          <w:b/>
          <w:bCs/>
          <w:lang w:val="en-US"/>
        </w:rPr>
        <w:t>:</w:t>
      </w:r>
      <w:r w:rsidRPr="006266AF">
        <w:rPr>
          <w:lang w:val="en-US"/>
        </w:rPr>
        <w:t xml:space="preserve"> 6 </w:t>
      </w:r>
      <w:proofErr w:type="spellStart"/>
      <w:r w:rsidRPr="006266AF">
        <w:rPr>
          <w:lang w:val="en-US"/>
        </w:rPr>
        <w:t>semanas</w:t>
      </w:r>
      <w:proofErr w:type="spellEnd"/>
      <w:r w:rsidRPr="006266AF">
        <w:rPr>
          <w:lang w:val="en-US"/>
        </w:rPr>
        <w:t>.</w:t>
      </w:r>
    </w:p>
    <w:p w14:paraId="34C24CC3" w14:textId="77777777" w:rsidR="006266AF" w:rsidRPr="006266AF" w:rsidRDefault="006266AF" w:rsidP="00BB5A56">
      <w:pPr>
        <w:numPr>
          <w:ilvl w:val="0"/>
          <w:numId w:val="142"/>
        </w:numPr>
      </w:pPr>
      <w:r w:rsidRPr="006266AF">
        <w:rPr>
          <w:b/>
          <w:bCs/>
        </w:rPr>
        <w:t>Entregable:</w:t>
      </w:r>
      <w:r w:rsidRPr="006266AF">
        <w:t xml:space="preserve"> </w:t>
      </w:r>
      <w:proofErr w:type="spellStart"/>
      <w:r w:rsidRPr="006266AF">
        <w:t>one</w:t>
      </w:r>
      <w:proofErr w:type="spellEnd"/>
      <w:r w:rsidRPr="006266AF">
        <w:t xml:space="preserve">-page </w:t>
      </w:r>
      <w:proofErr w:type="spellStart"/>
      <w:r w:rsidRPr="006266AF">
        <w:t>strategy</w:t>
      </w:r>
      <w:proofErr w:type="spellEnd"/>
      <w:r w:rsidRPr="006266AF">
        <w:t xml:space="preserve">, MVP funcional (o prototipo), </w:t>
      </w:r>
      <w:proofErr w:type="spellStart"/>
      <w:r w:rsidRPr="006266AF">
        <w:t>dashboard</w:t>
      </w:r>
      <w:proofErr w:type="spellEnd"/>
      <w:r w:rsidRPr="006266AF">
        <w:t xml:space="preserve"> con 3 </w:t>
      </w:r>
      <w:proofErr w:type="spellStart"/>
      <w:r w:rsidRPr="006266AF">
        <w:t>KPIs</w:t>
      </w:r>
      <w:proofErr w:type="spellEnd"/>
      <w:r w:rsidRPr="006266AF">
        <w:t>, informe de lecciones.</w:t>
      </w:r>
    </w:p>
    <w:p w14:paraId="1D079CB3" w14:textId="77777777" w:rsidR="006266AF" w:rsidRPr="006266AF" w:rsidRDefault="006266AF" w:rsidP="006266AF">
      <w:pPr>
        <w:rPr>
          <w:b/>
          <w:bCs/>
        </w:rPr>
      </w:pPr>
      <w:r w:rsidRPr="006266AF">
        <w:rPr>
          <w:b/>
          <w:bCs/>
        </w:rPr>
        <w:t xml:space="preserve">Actividad 3 — Role </w:t>
      </w:r>
      <w:proofErr w:type="spellStart"/>
      <w:r w:rsidRPr="006266AF">
        <w:rPr>
          <w:b/>
          <w:bCs/>
        </w:rPr>
        <w:t>play</w:t>
      </w:r>
      <w:proofErr w:type="spellEnd"/>
      <w:r w:rsidRPr="006266AF">
        <w:rPr>
          <w:b/>
          <w:bCs/>
        </w:rPr>
        <w:t>: comité de alineación negocio-TI</w:t>
      </w:r>
    </w:p>
    <w:p w14:paraId="481339EC" w14:textId="77777777" w:rsidR="006266AF" w:rsidRPr="006266AF" w:rsidRDefault="006266AF" w:rsidP="00BB5A56">
      <w:pPr>
        <w:numPr>
          <w:ilvl w:val="0"/>
          <w:numId w:val="143"/>
        </w:numPr>
        <w:rPr>
          <w:lang w:val="en-US"/>
        </w:rPr>
      </w:pPr>
      <w:r w:rsidRPr="006266AF">
        <w:rPr>
          <w:b/>
          <w:bCs/>
        </w:rPr>
        <w:t>Escenario:</w:t>
      </w:r>
      <w:r w:rsidRPr="006266AF">
        <w:t xml:space="preserve"> la dirección quiere priorizar entre tres proyectos. Simular comité y aplicar la </w:t>
      </w:r>
      <w:proofErr w:type="spellStart"/>
      <w:r w:rsidRPr="006266AF">
        <w:t>checklist</w:t>
      </w:r>
      <w:proofErr w:type="spellEnd"/>
      <w:r w:rsidRPr="006266AF">
        <w:t xml:space="preserve"> + matriz impacto × factibilidad. </w:t>
      </w:r>
      <w:proofErr w:type="spellStart"/>
      <w:r w:rsidRPr="006266AF">
        <w:rPr>
          <w:b/>
          <w:bCs/>
          <w:lang w:val="en-US"/>
        </w:rPr>
        <w:t>Objetivo</w:t>
      </w:r>
      <w:proofErr w:type="spellEnd"/>
      <w:r w:rsidRPr="006266AF">
        <w:rPr>
          <w:b/>
          <w:bCs/>
          <w:lang w:val="en-US"/>
        </w:rPr>
        <w:t>:</w:t>
      </w:r>
      <w:r w:rsidRPr="006266AF">
        <w:rPr>
          <w:lang w:val="en-US"/>
        </w:rPr>
        <w:t xml:space="preserve"> </w:t>
      </w:r>
      <w:proofErr w:type="spellStart"/>
      <w:r w:rsidRPr="006266AF">
        <w:rPr>
          <w:lang w:val="en-US"/>
        </w:rPr>
        <w:t>negociar</w:t>
      </w:r>
      <w:proofErr w:type="spellEnd"/>
      <w:r w:rsidRPr="006266AF">
        <w:rPr>
          <w:lang w:val="en-US"/>
        </w:rPr>
        <w:t xml:space="preserve"> </w:t>
      </w:r>
      <w:proofErr w:type="spellStart"/>
      <w:r w:rsidRPr="006266AF">
        <w:rPr>
          <w:lang w:val="en-US"/>
        </w:rPr>
        <w:t>prioridades</w:t>
      </w:r>
      <w:proofErr w:type="spellEnd"/>
      <w:r w:rsidRPr="006266AF">
        <w:rPr>
          <w:lang w:val="en-US"/>
        </w:rPr>
        <w:t xml:space="preserve"> y </w:t>
      </w:r>
      <w:proofErr w:type="spellStart"/>
      <w:r w:rsidRPr="006266AF">
        <w:rPr>
          <w:lang w:val="en-US"/>
        </w:rPr>
        <w:t>justificar</w:t>
      </w:r>
      <w:proofErr w:type="spellEnd"/>
      <w:r w:rsidRPr="006266AF">
        <w:rPr>
          <w:lang w:val="en-US"/>
        </w:rPr>
        <w:t>.</w:t>
      </w:r>
    </w:p>
    <w:p w14:paraId="7CFBA081" w14:textId="52A91BD2" w:rsidR="006266AF" w:rsidRPr="006266AF" w:rsidRDefault="006266AF" w:rsidP="006266AF">
      <w:pPr>
        <w:rPr>
          <w:lang w:val="en-US"/>
        </w:rPr>
      </w:pPr>
    </w:p>
    <w:p w14:paraId="5C498254" w14:textId="77777777" w:rsidR="006266AF" w:rsidRPr="006266AF" w:rsidRDefault="006266AF" w:rsidP="006266AF">
      <w:pPr>
        <w:rPr>
          <w:b/>
          <w:bCs/>
        </w:rPr>
      </w:pPr>
      <w:r w:rsidRPr="006266AF">
        <w:rPr>
          <w:b/>
          <w:bCs/>
        </w:rPr>
        <w:t xml:space="preserve">9. Software y herramientas recomendadas (prácticas y gratuitas / </w:t>
      </w:r>
      <w:proofErr w:type="spellStart"/>
      <w:r w:rsidRPr="006266AF">
        <w:rPr>
          <w:b/>
          <w:bCs/>
        </w:rPr>
        <w:t>freemium</w:t>
      </w:r>
      <w:proofErr w:type="spellEnd"/>
      <w:r w:rsidRPr="006266AF">
        <w:rPr>
          <w:b/>
          <w:bCs/>
        </w:rPr>
        <w:t>)</w:t>
      </w:r>
    </w:p>
    <w:p w14:paraId="0B19A7F6" w14:textId="77777777" w:rsidR="006266AF" w:rsidRPr="006266AF" w:rsidRDefault="006266AF" w:rsidP="009922DE">
      <w:pPr>
        <w:numPr>
          <w:ilvl w:val="0"/>
          <w:numId w:val="145"/>
        </w:numPr>
        <w:jc w:val="left"/>
        <w:rPr>
          <w:lang w:val="en-US"/>
        </w:rPr>
      </w:pPr>
      <w:r w:rsidRPr="006266AF">
        <w:rPr>
          <w:b/>
          <w:bCs/>
          <w:lang w:val="en-US"/>
        </w:rPr>
        <w:t>Miro / Mural / diagrams.net</w:t>
      </w:r>
      <w:r w:rsidRPr="006266AF">
        <w:rPr>
          <w:lang w:val="en-US"/>
        </w:rPr>
        <w:t xml:space="preserve"> — </w:t>
      </w:r>
      <w:proofErr w:type="spellStart"/>
      <w:r w:rsidRPr="006266AF">
        <w:rPr>
          <w:lang w:val="en-US"/>
        </w:rPr>
        <w:t>mapeo</w:t>
      </w:r>
      <w:proofErr w:type="spellEnd"/>
      <w:r w:rsidRPr="006266AF">
        <w:rPr>
          <w:lang w:val="en-US"/>
        </w:rPr>
        <w:t xml:space="preserve"> de </w:t>
      </w:r>
      <w:proofErr w:type="spellStart"/>
      <w:r w:rsidRPr="006266AF">
        <w:rPr>
          <w:lang w:val="en-US"/>
        </w:rPr>
        <w:t>visión</w:t>
      </w:r>
      <w:proofErr w:type="spellEnd"/>
      <w:r w:rsidRPr="006266AF">
        <w:rPr>
          <w:lang w:val="en-US"/>
        </w:rPr>
        <w:t>, PESTEL, stakeholders y roadmaps.</w:t>
      </w:r>
    </w:p>
    <w:p w14:paraId="724D3ADE" w14:textId="77777777" w:rsidR="006266AF" w:rsidRPr="006266AF" w:rsidRDefault="006266AF" w:rsidP="009922DE">
      <w:pPr>
        <w:numPr>
          <w:ilvl w:val="0"/>
          <w:numId w:val="145"/>
        </w:numPr>
        <w:jc w:val="left"/>
      </w:pPr>
      <w:proofErr w:type="spellStart"/>
      <w:r w:rsidRPr="006266AF">
        <w:rPr>
          <w:b/>
          <w:bCs/>
        </w:rPr>
        <w:t>Notion</w:t>
      </w:r>
      <w:proofErr w:type="spellEnd"/>
      <w:r w:rsidRPr="006266AF">
        <w:rPr>
          <w:b/>
          <w:bCs/>
        </w:rPr>
        <w:t xml:space="preserve"> / </w:t>
      </w:r>
      <w:proofErr w:type="spellStart"/>
      <w:r w:rsidRPr="006266AF">
        <w:rPr>
          <w:b/>
          <w:bCs/>
        </w:rPr>
        <w:t>Confluence</w:t>
      </w:r>
      <w:proofErr w:type="spellEnd"/>
      <w:r w:rsidRPr="006266AF">
        <w:rPr>
          <w:b/>
          <w:bCs/>
        </w:rPr>
        <w:t xml:space="preserve"> / Google </w:t>
      </w:r>
      <w:proofErr w:type="spellStart"/>
      <w:r w:rsidRPr="006266AF">
        <w:rPr>
          <w:b/>
          <w:bCs/>
        </w:rPr>
        <w:t>Docs</w:t>
      </w:r>
      <w:proofErr w:type="spellEnd"/>
      <w:r w:rsidRPr="006266AF">
        <w:t xml:space="preserve"> — documentación viva (“README estratégico”), actas y </w:t>
      </w:r>
      <w:proofErr w:type="spellStart"/>
      <w:r w:rsidRPr="006266AF">
        <w:t>one</w:t>
      </w:r>
      <w:proofErr w:type="spellEnd"/>
      <w:r w:rsidRPr="006266AF">
        <w:t>-page.</w:t>
      </w:r>
    </w:p>
    <w:p w14:paraId="17D840D3" w14:textId="77777777" w:rsidR="006266AF" w:rsidRPr="006266AF" w:rsidRDefault="006266AF" w:rsidP="009922DE">
      <w:pPr>
        <w:numPr>
          <w:ilvl w:val="0"/>
          <w:numId w:val="145"/>
        </w:numPr>
        <w:jc w:val="left"/>
      </w:pPr>
      <w:r w:rsidRPr="006266AF">
        <w:rPr>
          <w:b/>
          <w:bCs/>
        </w:rPr>
        <w:t xml:space="preserve">GitHub / </w:t>
      </w:r>
      <w:proofErr w:type="spellStart"/>
      <w:r w:rsidRPr="006266AF">
        <w:rPr>
          <w:b/>
          <w:bCs/>
        </w:rPr>
        <w:t>GitLab</w:t>
      </w:r>
      <w:proofErr w:type="spellEnd"/>
      <w:r w:rsidRPr="006266AF">
        <w:t xml:space="preserve"> — versionado de artefactos estratégicos y prototipos.</w:t>
      </w:r>
    </w:p>
    <w:p w14:paraId="5E3BA0F6" w14:textId="77777777" w:rsidR="006266AF" w:rsidRPr="006266AF" w:rsidRDefault="006266AF" w:rsidP="009922DE">
      <w:pPr>
        <w:numPr>
          <w:ilvl w:val="0"/>
          <w:numId w:val="145"/>
        </w:numPr>
        <w:jc w:val="left"/>
      </w:pPr>
      <w:proofErr w:type="spellStart"/>
      <w:r w:rsidRPr="006266AF">
        <w:rPr>
          <w:b/>
          <w:bCs/>
        </w:rPr>
        <w:t>KoBoToolbox</w:t>
      </w:r>
      <w:proofErr w:type="spellEnd"/>
      <w:r w:rsidRPr="006266AF">
        <w:rPr>
          <w:b/>
          <w:bCs/>
        </w:rPr>
        <w:t xml:space="preserve"> / ODK</w:t>
      </w:r>
      <w:r w:rsidRPr="006266AF">
        <w:t xml:space="preserve"> — recolección de datos para pilotos en campo (útil en zonas rurales).</w:t>
      </w:r>
    </w:p>
    <w:p w14:paraId="309AF40E" w14:textId="77777777" w:rsidR="006266AF" w:rsidRPr="006266AF" w:rsidRDefault="006266AF" w:rsidP="009922DE">
      <w:pPr>
        <w:numPr>
          <w:ilvl w:val="0"/>
          <w:numId w:val="145"/>
        </w:numPr>
        <w:jc w:val="left"/>
        <w:rPr>
          <w:lang w:val="en-US"/>
        </w:rPr>
      </w:pPr>
      <w:r w:rsidRPr="006266AF">
        <w:rPr>
          <w:b/>
          <w:bCs/>
          <w:lang w:val="en-US"/>
        </w:rPr>
        <w:t xml:space="preserve">Power BI / </w:t>
      </w:r>
      <w:proofErr w:type="spellStart"/>
      <w:r w:rsidRPr="006266AF">
        <w:rPr>
          <w:b/>
          <w:bCs/>
          <w:lang w:val="en-US"/>
        </w:rPr>
        <w:t>Metabase</w:t>
      </w:r>
      <w:proofErr w:type="spellEnd"/>
      <w:r w:rsidRPr="006266AF">
        <w:rPr>
          <w:b/>
          <w:bCs/>
          <w:lang w:val="en-US"/>
        </w:rPr>
        <w:t xml:space="preserve"> / Google Data Studio</w:t>
      </w:r>
      <w:r w:rsidRPr="006266AF">
        <w:rPr>
          <w:lang w:val="en-US"/>
        </w:rPr>
        <w:t xml:space="preserve"> — dashboards de KPIs (</w:t>
      </w:r>
      <w:proofErr w:type="spellStart"/>
      <w:r w:rsidRPr="006266AF">
        <w:rPr>
          <w:lang w:val="en-US"/>
        </w:rPr>
        <w:t>visualización</w:t>
      </w:r>
      <w:proofErr w:type="spellEnd"/>
      <w:r w:rsidRPr="006266AF">
        <w:rPr>
          <w:lang w:val="en-US"/>
        </w:rPr>
        <w:t>).</w:t>
      </w:r>
    </w:p>
    <w:p w14:paraId="43918C23" w14:textId="77777777" w:rsidR="006266AF" w:rsidRPr="006266AF" w:rsidRDefault="006266AF" w:rsidP="009922DE">
      <w:pPr>
        <w:numPr>
          <w:ilvl w:val="0"/>
          <w:numId w:val="145"/>
        </w:numPr>
        <w:jc w:val="left"/>
      </w:pPr>
      <w:r w:rsidRPr="006266AF">
        <w:rPr>
          <w:b/>
          <w:bCs/>
        </w:rPr>
        <w:t xml:space="preserve">Jenkins / GitHub </w:t>
      </w:r>
      <w:proofErr w:type="spellStart"/>
      <w:r w:rsidRPr="006266AF">
        <w:rPr>
          <w:b/>
          <w:bCs/>
        </w:rPr>
        <w:t>Actions</w:t>
      </w:r>
      <w:proofErr w:type="spellEnd"/>
      <w:r w:rsidRPr="006266AF">
        <w:rPr>
          <w:b/>
          <w:bCs/>
        </w:rPr>
        <w:t xml:space="preserve"> / </w:t>
      </w:r>
      <w:proofErr w:type="spellStart"/>
      <w:r w:rsidRPr="006266AF">
        <w:rPr>
          <w:b/>
          <w:bCs/>
        </w:rPr>
        <w:t>GitLab</w:t>
      </w:r>
      <w:proofErr w:type="spellEnd"/>
      <w:r w:rsidRPr="006266AF">
        <w:rPr>
          <w:b/>
          <w:bCs/>
        </w:rPr>
        <w:t xml:space="preserve"> CI</w:t>
      </w:r>
      <w:r w:rsidRPr="006266AF">
        <w:t xml:space="preserve"> — pipelines CI/CD para acelerar aprendizaje y despliegue.</w:t>
      </w:r>
    </w:p>
    <w:p w14:paraId="41B9E665" w14:textId="77777777" w:rsidR="006266AF" w:rsidRPr="006266AF" w:rsidRDefault="006266AF" w:rsidP="009922DE">
      <w:pPr>
        <w:numPr>
          <w:ilvl w:val="0"/>
          <w:numId w:val="145"/>
        </w:numPr>
        <w:jc w:val="left"/>
      </w:pPr>
      <w:proofErr w:type="spellStart"/>
      <w:r w:rsidRPr="006266AF">
        <w:rPr>
          <w:b/>
          <w:bCs/>
        </w:rPr>
        <w:lastRenderedPageBreak/>
        <w:t>Officevibe</w:t>
      </w:r>
      <w:proofErr w:type="spellEnd"/>
      <w:r w:rsidRPr="006266AF">
        <w:rPr>
          <w:b/>
          <w:bCs/>
        </w:rPr>
        <w:t xml:space="preserve"> / </w:t>
      </w:r>
      <w:proofErr w:type="spellStart"/>
      <w:r w:rsidRPr="006266AF">
        <w:rPr>
          <w:b/>
          <w:bCs/>
        </w:rPr>
        <w:t>TinyPulse</w:t>
      </w:r>
      <w:proofErr w:type="spellEnd"/>
      <w:r w:rsidRPr="006266AF">
        <w:rPr>
          <w:b/>
          <w:bCs/>
        </w:rPr>
        <w:t xml:space="preserve"> (o encuestas internas simples en Google </w:t>
      </w:r>
      <w:proofErr w:type="spellStart"/>
      <w:r w:rsidRPr="006266AF">
        <w:rPr>
          <w:b/>
          <w:bCs/>
        </w:rPr>
        <w:t>Forms</w:t>
      </w:r>
      <w:proofErr w:type="spellEnd"/>
      <w:r w:rsidRPr="006266AF">
        <w:rPr>
          <w:b/>
          <w:bCs/>
        </w:rPr>
        <w:t>)</w:t>
      </w:r>
      <w:r w:rsidRPr="006266AF">
        <w:t xml:space="preserve"> — medir seguridad psicológica y clima.</w:t>
      </w:r>
    </w:p>
    <w:p w14:paraId="13C875B4" w14:textId="77777777" w:rsidR="006266AF" w:rsidRPr="006266AF" w:rsidRDefault="006266AF" w:rsidP="009922DE">
      <w:pPr>
        <w:numPr>
          <w:ilvl w:val="0"/>
          <w:numId w:val="145"/>
        </w:numPr>
        <w:jc w:val="left"/>
      </w:pPr>
      <w:r w:rsidRPr="006266AF">
        <w:rPr>
          <w:b/>
          <w:bCs/>
        </w:rPr>
        <w:t xml:space="preserve">Jira / Trello / </w:t>
      </w:r>
      <w:proofErr w:type="spellStart"/>
      <w:r w:rsidRPr="006266AF">
        <w:rPr>
          <w:b/>
          <w:bCs/>
        </w:rPr>
        <w:t>ClickUp</w:t>
      </w:r>
      <w:proofErr w:type="spellEnd"/>
      <w:r w:rsidRPr="006266AF">
        <w:t xml:space="preserve"> — gestión de backlog y seguimiento de iniciativas estratégicas.</w:t>
      </w:r>
    </w:p>
    <w:p w14:paraId="3C608CE9" w14:textId="702881B8" w:rsidR="006266AF" w:rsidRDefault="006266AF" w:rsidP="006266AF">
      <w:pPr>
        <w:rPr>
          <w:lang w:val="en-US"/>
        </w:rPr>
      </w:pPr>
    </w:p>
    <w:p w14:paraId="73C400AF" w14:textId="77777777" w:rsidR="009922DE" w:rsidRDefault="009922DE" w:rsidP="006266AF">
      <w:pPr>
        <w:rPr>
          <w:lang w:val="en-US"/>
        </w:rPr>
      </w:pPr>
    </w:p>
    <w:p w14:paraId="626888C3" w14:textId="77777777" w:rsidR="009922DE" w:rsidRDefault="009922DE" w:rsidP="006266AF">
      <w:pPr>
        <w:rPr>
          <w:lang w:val="en-US"/>
        </w:rPr>
      </w:pPr>
    </w:p>
    <w:p w14:paraId="2298BFBC" w14:textId="77777777" w:rsidR="009922DE" w:rsidRDefault="009922DE" w:rsidP="006266AF">
      <w:pPr>
        <w:rPr>
          <w:lang w:val="en-US"/>
        </w:rPr>
      </w:pPr>
    </w:p>
    <w:p w14:paraId="7E6CA54A" w14:textId="77777777" w:rsidR="009922DE" w:rsidRDefault="009922DE" w:rsidP="006266AF">
      <w:pPr>
        <w:rPr>
          <w:lang w:val="en-US"/>
        </w:rPr>
      </w:pPr>
    </w:p>
    <w:p w14:paraId="1B81187F" w14:textId="77777777" w:rsidR="009922DE" w:rsidRDefault="009922DE" w:rsidP="006266AF">
      <w:pPr>
        <w:rPr>
          <w:lang w:val="en-US"/>
        </w:rPr>
      </w:pPr>
    </w:p>
    <w:p w14:paraId="7C27ACB1" w14:textId="77777777" w:rsidR="009922DE" w:rsidRDefault="009922DE" w:rsidP="006266AF">
      <w:pPr>
        <w:rPr>
          <w:lang w:val="en-US"/>
        </w:rPr>
      </w:pPr>
    </w:p>
    <w:p w14:paraId="70A43378" w14:textId="77777777" w:rsidR="009922DE" w:rsidRDefault="009922DE" w:rsidP="006266AF">
      <w:pPr>
        <w:rPr>
          <w:lang w:val="en-US"/>
        </w:rPr>
      </w:pPr>
    </w:p>
    <w:p w14:paraId="470DB4C0" w14:textId="77777777" w:rsidR="009922DE" w:rsidRDefault="009922DE" w:rsidP="006266AF">
      <w:pPr>
        <w:rPr>
          <w:lang w:val="en-US"/>
        </w:rPr>
      </w:pPr>
    </w:p>
    <w:p w14:paraId="58ED3BC3" w14:textId="77777777" w:rsidR="009922DE" w:rsidRDefault="009922DE" w:rsidP="006266AF">
      <w:pPr>
        <w:rPr>
          <w:lang w:val="en-US"/>
        </w:rPr>
      </w:pPr>
    </w:p>
    <w:p w14:paraId="34B6F8D5" w14:textId="77777777" w:rsidR="009922DE" w:rsidRDefault="009922DE" w:rsidP="006266AF">
      <w:pPr>
        <w:rPr>
          <w:lang w:val="en-US"/>
        </w:rPr>
      </w:pPr>
    </w:p>
    <w:p w14:paraId="1D49A232" w14:textId="77777777" w:rsidR="009922DE" w:rsidRDefault="009922DE" w:rsidP="006266AF">
      <w:pPr>
        <w:rPr>
          <w:lang w:val="en-US"/>
        </w:rPr>
      </w:pPr>
    </w:p>
    <w:p w14:paraId="2B5C168B" w14:textId="77777777" w:rsidR="009922DE" w:rsidRDefault="009922DE" w:rsidP="006266AF">
      <w:pPr>
        <w:rPr>
          <w:lang w:val="en-US"/>
        </w:rPr>
      </w:pPr>
    </w:p>
    <w:p w14:paraId="656ACB4B" w14:textId="77777777" w:rsidR="009922DE" w:rsidRDefault="009922DE" w:rsidP="006266AF">
      <w:pPr>
        <w:rPr>
          <w:lang w:val="en-US"/>
        </w:rPr>
      </w:pPr>
    </w:p>
    <w:p w14:paraId="7922DFEA" w14:textId="77777777" w:rsidR="009922DE" w:rsidRDefault="009922DE" w:rsidP="006266AF">
      <w:pPr>
        <w:rPr>
          <w:lang w:val="en-US"/>
        </w:rPr>
      </w:pPr>
    </w:p>
    <w:p w14:paraId="566657C8" w14:textId="77777777" w:rsidR="009922DE" w:rsidRDefault="009922DE" w:rsidP="006266AF">
      <w:pPr>
        <w:rPr>
          <w:lang w:val="en-US"/>
        </w:rPr>
      </w:pPr>
    </w:p>
    <w:p w14:paraId="24C2780A" w14:textId="77777777" w:rsidR="009922DE" w:rsidRDefault="009922DE" w:rsidP="006266AF">
      <w:pPr>
        <w:rPr>
          <w:lang w:val="en-US"/>
        </w:rPr>
      </w:pPr>
    </w:p>
    <w:p w14:paraId="0666710F" w14:textId="77777777" w:rsidR="009922DE" w:rsidRDefault="009922DE" w:rsidP="006266AF">
      <w:pPr>
        <w:rPr>
          <w:lang w:val="en-US"/>
        </w:rPr>
      </w:pPr>
    </w:p>
    <w:p w14:paraId="1C46B137" w14:textId="77777777" w:rsidR="009922DE" w:rsidRDefault="009922DE" w:rsidP="006266AF">
      <w:pPr>
        <w:rPr>
          <w:lang w:val="en-US"/>
        </w:rPr>
      </w:pPr>
    </w:p>
    <w:p w14:paraId="025A2CE9" w14:textId="77777777" w:rsidR="009922DE" w:rsidRDefault="009922DE" w:rsidP="006266AF">
      <w:pPr>
        <w:rPr>
          <w:lang w:val="en-US"/>
        </w:rPr>
      </w:pPr>
    </w:p>
    <w:p w14:paraId="4C008A19" w14:textId="77777777" w:rsidR="009922DE" w:rsidRDefault="009922DE" w:rsidP="006266AF">
      <w:pPr>
        <w:rPr>
          <w:lang w:val="en-US"/>
        </w:rPr>
      </w:pPr>
    </w:p>
    <w:p w14:paraId="72461CAD" w14:textId="77777777" w:rsidR="009922DE" w:rsidRDefault="009922DE" w:rsidP="006266AF">
      <w:pPr>
        <w:rPr>
          <w:lang w:val="en-US"/>
        </w:rPr>
      </w:pPr>
    </w:p>
    <w:p w14:paraId="1C1C3BDF" w14:textId="77777777" w:rsidR="009922DE" w:rsidRPr="006266AF" w:rsidRDefault="009922DE" w:rsidP="006266AF">
      <w:pPr>
        <w:rPr>
          <w:lang w:val="en-US"/>
        </w:rPr>
      </w:pPr>
    </w:p>
    <w:p w14:paraId="5F0AA2CE" w14:textId="7A491B4C" w:rsidR="006266AF" w:rsidRPr="006266AF" w:rsidRDefault="006266AF" w:rsidP="006266AF">
      <w:pPr>
        <w:rPr>
          <w:b/>
          <w:bCs/>
        </w:rPr>
      </w:pPr>
      <w:r w:rsidRPr="006266AF">
        <w:rPr>
          <w:b/>
          <w:bCs/>
        </w:rPr>
        <w:lastRenderedPageBreak/>
        <w:t>Autoevaluación</w:t>
      </w:r>
    </w:p>
    <w:p w14:paraId="3614A2B6" w14:textId="77777777" w:rsidR="006266AF" w:rsidRPr="006266AF" w:rsidRDefault="006266AF" w:rsidP="006266AF">
      <w:r w:rsidRPr="006266AF">
        <w:rPr>
          <w:b/>
          <w:bCs/>
        </w:rPr>
        <w:t>Preguntas (responde en tu cuaderno):</w:t>
      </w:r>
    </w:p>
    <w:p w14:paraId="50B2ECD8" w14:textId="77777777" w:rsidR="006266AF" w:rsidRPr="006266AF" w:rsidRDefault="006266AF" w:rsidP="00BB5A56">
      <w:pPr>
        <w:numPr>
          <w:ilvl w:val="0"/>
          <w:numId w:val="147"/>
        </w:numPr>
      </w:pPr>
      <w:r w:rsidRPr="006266AF">
        <w:t>Enumera y explica brevemente cuatro factores que favorecen el pensamiento estratégico en equipos de TI.</w:t>
      </w:r>
    </w:p>
    <w:p w14:paraId="7B34F44E" w14:textId="77777777" w:rsidR="006266AF" w:rsidRPr="006266AF" w:rsidRDefault="006266AF" w:rsidP="00BB5A56">
      <w:pPr>
        <w:numPr>
          <w:ilvl w:val="0"/>
          <w:numId w:val="147"/>
        </w:numPr>
        <w:rPr>
          <w:lang w:val="en-US"/>
        </w:rPr>
      </w:pPr>
      <w:r w:rsidRPr="006266AF">
        <w:t xml:space="preserve">¿Qué métricas utilizarías para medir la madurez estratégica de una </w:t>
      </w:r>
      <w:proofErr w:type="gramStart"/>
      <w:r w:rsidRPr="006266AF">
        <w:t>startup tecnológica</w:t>
      </w:r>
      <w:proofErr w:type="gramEnd"/>
      <w:r w:rsidRPr="006266AF">
        <w:t xml:space="preserve">? </w:t>
      </w:r>
      <w:proofErr w:type="spellStart"/>
      <w:r w:rsidRPr="006266AF">
        <w:rPr>
          <w:lang w:val="en-US"/>
        </w:rPr>
        <w:t>Menciona</w:t>
      </w:r>
      <w:proofErr w:type="spellEnd"/>
      <w:r w:rsidRPr="006266AF">
        <w:rPr>
          <w:lang w:val="en-US"/>
        </w:rPr>
        <w:t xml:space="preserve"> al </w:t>
      </w:r>
      <w:proofErr w:type="spellStart"/>
      <w:r w:rsidRPr="006266AF">
        <w:rPr>
          <w:lang w:val="en-US"/>
        </w:rPr>
        <w:t>menos</w:t>
      </w:r>
      <w:proofErr w:type="spellEnd"/>
      <w:r w:rsidRPr="006266AF">
        <w:rPr>
          <w:lang w:val="en-US"/>
        </w:rPr>
        <w:t xml:space="preserve"> 4.</w:t>
      </w:r>
    </w:p>
    <w:p w14:paraId="398D4C5F" w14:textId="77777777" w:rsidR="006266AF" w:rsidRPr="006266AF" w:rsidRDefault="006266AF" w:rsidP="00BB5A56">
      <w:pPr>
        <w:numPr>
          <w:ilvl w:val="0"/>
          <w:numId w:val="147"/>
        </w:numPr>
      </w:pPr>
      <w:r w:rsidRPr="006266AF">
        <w:t xml:space="preserve">Diseña en 6 líneas un experimento (MVP) para validar la hipótesis “una capacitación de 2 semanas en data </w:t>
      </w:r>
      <w:proofErr w:type="spellStart"/>
      <w:r w:rsidRPr="006266AF">
        <w:t>literacy</w:t>
      </w:r>
      <w:proofErr w:type="spellEnd"/>
      <w:r w:rsidRPr="006266AF">
        <w:t xml:space="preserve"> aumentará el uso de datos en decisiones operativas”.</w:t>
      </w:r>
    </w:p>
    <w:p w14:paraId="7CB7B20C" w14:textId="77777777" w:rsidR="006266AF" w:rsidRPr="006266AF" w:rsidRDefault="006266AF" w:rsidP="00BB5A56">
      <w:pPr>
        <w:numPr>
          <w:ilvl w:val="0"/>
          <w:numId w:val="147"/>
        </w:numPr>
      </w:pPr>
      <w:r w:rsidRPr="006266AF">
        <w:t xml:space="preserve">En un contexto nicaragüense, ¿qué </w:t>
      </w:r>
      <w:proofErr w:type="spellStart"/>
      <w:r w:rsidRPr="006266AF">
        <w:t>actores</w:t>
      </w:r>
      <w:proofErr w:type="spellEnd"/>
      <w:r w:rsidRPr="006266AF">
        <w:t xml:space="preserve"> externos conviene involucrar en un piloto de trazabilidad agrícola y por qué?</w:t>
      </w:r>
    </w:p>
    <w:p w14:paraId="2E3678E3" w14:textId="77777777" w:rsidR="006266AF" w:rsidRPr="006266AF" w:rsidRDefault="006266AF" w:rsidP="00BB5A56">
      <w:pPr>
        <w:numPr>
          <w:ilvl w:val="0"/>
          <w:numId w:val="147"/>
        </w:numPr>
      </w:pPr>
      <w:r w:rsidRPr="006266AF">
        <w:t>Explica cómo la seguridad psicológica facilita la generación de estrategias mejor informadas.</w:t>
      </w:r>
    </w:p>
    <w:p w14:paraId="7AC8601F" w14:textId="77777777" w:rsidR="006266AF" w:rsidRPr="006266AF" w:rsidRDefault="006266AF" w:rsidP="006266AF">
      <w:pPr>
        <w:rPr>
          <w:color w:val="FFFFFF" w:themeColor="background1"/>
          <w:lang w:val="en-US"/>
        </w:rPr>
      </w:pPr>
      <w:proofErr w:type="spellStart"/>
      <w:r w:rsidRPr="006266AF">
        <w:rPr>
          <w:b/>
          <w:bCs/>
          <w:color w:val="FFFFFF" w:themeColor="background1"/>
          <w:lang w:val="en-US"/>
        </w:rPr>
        <w:t>Respuestas</w:t>
      </w:r>
      <w:proofErr w:type="spellEnd"/>
      <w:r w:rsidRPr="006266AF">
        <w:rPr>
          <w:b/>
          <w:bCs/>
          <w:color w:val="FFFFFF" w:themeColor="background1"/>
          <w:lang w:val="en-US"/>
        </w:rPr>
        <w:t xml:space="preserve"> </w:t>
      </w:r>
      <w:proofErr w:type="spellStart"/>
      <w:r w:rsidRPr="006266AF">
        <w:rPr>
          <w:b/>
          <w:bCs/>
          <w:color w:val="FFFFFF" w:themeColor="background1"/>
          <w:lang w:val="en-US"/>
        </w:rPr>
        <w:t>modelo</w:t>
      </w:r>
      <w:proofErr w:type="spellEnd"/>
      <w:r w:rsidRPr="006266AF">
        <w:rPr>
          <w:b/>
          <w:bCs/>
          <w:color w:val="FFFFFF" w:themeColor="background1"/>
          <w:lang w:val="en-US"/>
        </w:rPr>
        <w:t xml:space="preserve"> (</w:t>
      </w:r>
      <w:proofErr w:type="spellStart"/>
      <w:r w:rsidRPr="006266AF">
        <w:rPr>
          <w:b/>
          <w:bCs/>
          <w:color w:val="FFFFFF" w:themeColor="background1"/>
          <w:lang w:val="en-US"/>
        </w:rPr>
        <w:t>resumen</w:t>
      </w:r>
      <w:proofErr w:type="spellEnd"/>
      <w:r w:rsidRPr="006266AF">
        <w:rPr>
          <w:b/>
          <w:bCs/>
          <w:color w:val="FFFFFF" w:themeColor="background1"/>
          <w:lang w:val="en-US"/>
        </w:rPr>
        <w:t>):</w:t>
      </w:r>
    </w:p>
    <w:p w14:paraId="741C8649" w14:textId="77777777" w:rsidR="006266AF" w:rsidRPr="006266AF" w:rsidRDefault="006266AF" w:rsidP="00BB5A56">
      <w:pPr>
        <w:numPr>
          <w:ilvl w:val="0"/>
          <w:numId w:val="148"/>
        </w:numPr>
        <w:rPr>
          <w:color w:val="FFFFFF" w:themeColor="background1"/>
          <w:lang w:val="en-US"/>
        </w:rPr>
      </w:pPr>
      <w:r w:rsidRPr="006266AF">
        <w:rPr>
          <w:color w:val="FFFFFF" w:themeColor="background1"/>
        </w:rPr>
        <w:t xml:space="preserve">Liderazgo con intención, cultura de aprendizaje/experimentación, capacidades analíticas (data </w:t>
      </w:r>
      <w:proofErr w:type="spellStart"/>
      <w:r w:rsidRPr="006266AF">
        <w:rPr>
          <w:color w:val="FFFFFF" w:themeColor="background1"/>
        </w:rPr>
        <w:t>literacy</w:t>
      </w:r>
      <w:proofErr w:type="spellEnd"/>
      <w:r w:rsidRPr="006266AF">
        <w:rPr>
          <w:color w:val="FFFFFF" w:themeColor="background1"/>
        </w:rPr>
        <w:t xml:space="preserve">), seguridad psicológica y procesos institucionalizados. </w:t>
      </w:r>
      <w:r w:rsidRPr="006266AF">
        <w:rPr>
          <w:color w:val="FFFFFF" w:themeColor="background1"/>
          <w:lang w:val="en-US"/>
        </w:rPr>
        <w:t xml:space="preserve">(Cada uno con 1–2 </w:t>
      </w:r>
      <w:proofErr w:type="spellStart"/>
      <w:r w:rsidRPr="006266AF">
        <w:rPr>
          <w:color w:val="FFFFFF" w:themeColor="background1"/>
          <w:lang w:val="en-US"/>
        </w:rPr>
        <w:t>frases</w:t>
      </w:r>
      <w:proofErr w:type="spellEnd"/>
      <w:r w:rsidRPr="006266AF">
        <w:rPr>
          <w:color w:val="FFFFFF" w:themeColor="background1"/>
          <w:lang w:val="en-US"/>
        </w:rPr>
        <w:t xml:space="preserve"> de </w:t>
      </w:r>
      <w:proofErr w:type="spellStart"/>
      <w:r w:rsidRPr="006266AF">
        <w:rPr>
          <w:color w:val="FFFFFF" w:themeColor="background1"/>
          <w:lang w:val="en-US"/>
        </w:rPr>
        <w:t>justificación</w:t>
      </w:r>
      <w:proofErr w:type="spellEnd"/>
      <w:r w:rsidRPr="006266AF">
        <w:rPr>
          <w:color w:val="FFFFFF" w:themeColor="background1"/>
          <w:lang w:val="en-US"/>
        </w:rPr>
        <w:t>).</w:t>
      </w:r>
    </w:p>
    <w:p w14:paraId="055896A2" w14:textId="77777777" w:rsidR="006266AF" w:rsidRPr="006266AF" w:rsidRDefault="006266AF" w:rsidP="00BB5A56">
      <w:pPr>
        <w:numPr>
          <w:ilvl w:val="0"/>
          <w:numId w:val="148"/>
        </w:numPr>
        <w:rPr>
          <w:color w:val="FFFFFF" w:themeColor="background1"/>
        </w:rPr>
      </w:pPr>
      <w:r w:rsidRPr="006266AF">
        <w:rPr>
          <w:color w:val="FFFFFF" w:themeColor="background1"/>
        </w:rPr>
        <w:t>% decisiones basadas en datos; número de experimentos/MVP anuales; lead time de despliegue (DevOps); presupuesto % dedicado a innovación; puntaje de seguridad psicológica.</w:t>
      </w:r>
    </w:p>
    <w:p w14:paraId="32977EEC" w14:textId="77777777" w:rsidR="006266AF" w:rsidRPr="006266AF" w:rsidRDefault="006266AF" w:rsidP="00BB5A56">
      <w:pPr>
        <w:numPr>
          <w:ilvl w:val="0"/>
          <w:numId w:val="148"/>
        </w:numPr>
        <w:rPr>
          <w:color w:val="FFFFFF" w:themeColor="background1"/>
        </w:rPr>
      </w:pPr>
      <w:r w:rsidRPr="006266AF">
        <w:rPr>
          <w:color w:val="FFFFFF" w:themeColor="background1"/>
        </w:rPr>
        <w:t xml:space="preserve">Seleccionar 2 equipos; diseñar taller intensivo + </w:t>
      </w:r>
      <w:proofErr w:type="spellStart"/>
      <w:r w:rsidRPr="006266AF">
        <w:rPr>
          <w:color w:val="FFFFFF" w:themeColor="background1"/>
        </w:rPr>
        <w:t>mentoreo</w:t>
      </w:r>
      <w:proofErr w:type="spellEnd"/>
      <w:r w:rsidRPr="006266AF">
        <w:rPr>
          <w:color w:val="FFFFFF" w:themeColor="background1"/>
        </w:rPr>
        <w:t xml:space="preserve">; pedirles aplicar 1 herramienta analítica (p. ej. </w:t>
      </w:r>
      <w:proofErr w:type="spellStart"/>
      <w:r w:rsidRPr="006266AF">
        <w:rPr>
          <w:color w:val="FFFFFF" w:themeColor="background1"/>
        </w:rPr>
        <w:t>dashboard</w:t>
      </w:r>
      <w:proofErr w:type="spellEnd"/>
      <w:r w:rsidRPr="006266AF">
        <w:rPr>
          <w:color w:val="FFFFFF" w:themeColor="background1"/>
        </w:rPr>
        <w:t xml:space="preserve">) durante 6 semanas; medir antes/después % decisiones apoyadas en datos y calidad de decisiones. Criterio de éxito = aumento ≥ 20% en decisiones basadas en datos y adopción de </w:t>
      </w:r>
      <w:proofErr w:type="spellStart"/>
      <w:r w:rsidRPr="006266AF">
        <w:rPr>
          <w:color w:val="FFFFFF" w:themeColor="background1"/>
        </w:rPr>
        <w:t>dashboard</w:t>
      </w:r>
      <w:proofErr w:type="spellEnd"/>
      <w:r w:rsidRPr="006266AF">
        <w:rPr>
          <w:color w:val="FFFFFF" w:themeColor="background1"/>
        </w:rPr>
        <w:t xml:space="preserve"> por el 60% de participantes.</w:t>
      </w:r>
    </w:p>
    <w:p w14:paraId="78ECF4CE" w14:textId="77777777" w:rsidR="006266AF" w:rsidRPr="006266AF" w:rsidRDefault="006266AF" w:rsidP="00BB5A56">
      <w:pPr>
        <w:numPr>
          <w:ilvl w:val="0"/>
          <w:numId w:val="148"/>
        </w:numPr>
        <w:rPr>
          <w:color w:val="FFFFFF" w:themeColor="background1"/>
        </w:rPr>
      </w:pPr>
      <w:r w:rsidRPr="006266AF">
        <w:rPr>
          <w:color w:val="FFFFFF" w:themeColor="background1"/>
        </w:rPr>
        <w:t>Cooperativas locales, universidades regionales (soporte técnico y evaluación), municipalidades (permiso y logística), ONG/agencias de cooperación (financiamiento), compradores/exportadores (validación de valor).</w:t>
      </w:r>
    </w:p>
    <w:p w14:paraId="35787135" w14:textId="77777777" w:rsidR="006266AF" w:rsidRPr="006266AF" w:rsidRDefault="006266AF" w:rsidP="009922DE">
      <w:pPr>
        <w:ind w:left="720"/>
      </w:pPr>
      <w:r w:rsidRPr="006266AF">
        <w:rPr>
          <w:color w:val="FFFFFF" w:themeColor="background1"/>
        </w:rPr>
        <w:lastRenderedPageBreak/>
        <w:t xml:space="preserve">Porque reduce miedo a proponer hipótesis contrarias; permite detectar supuestos y errores temprano; facilita debate crítico y </w:t>
      </w:r>
      <w:proofErr w:type="spellStart"/>
      <w:r w:rsidRPr="006266AF">
        <w:rPr>
          <w:color w:val="FFFFFF" w:themeColor="background1"/>
        </w:rPr>
        <w:t>thus</w:t>
      </w:r>
      <w:proofErr w:type="spellEnd"/>
      <w:r w:rsidRPr="006266AF">
        <w:rPr>
          <w:color w:val="FFFFFF" w:themeColor="background1"/>
        </w:rPr>
        <w:t xml:space="preserve"> mejores decisiones estratégicas.</w:t>
      </w:r>
    </w:p>
    <w:p w14:paraId="689BC728" w14:textId="04DB67B2" w:rsidR="006266AF" w:rsidRPr="006266AF" w:rsidRDefault="006266AF" w:rsidP="006266AF">
      <w:pPr>
        <w:rPr>
          <w:lang w:val="en-US"/>
        </w:rPr>
      </w:pPr>
    </w:p>
    <w:p w14:paraId="5E79746D" w14:textId="77777777" w:rsidR="006266AF" w:rsidRPr="006266AF" w:rsidRDefault="006266AF" w:rsidP="006266AF">
      <w:r w:rsidRPr="006266AF">
        <w:t xml:space="preserve">Construir capacidad estratégica es un </w:t>
      </w:r>
      <w:r w:rsidRPr="006266AF">
        <w:rPr>
          <w:b/>
          <w:bCs/>
        </w:rPr>
        <w:t>proceso deliberado</w:t>
      </w:r>
      <w:r w:rsidRPr="006266AF">
        <w:t xml:space="preserve"> y medible. No es un adorno de gerencia ni un workshop bonito: es institucionalizar la práctica de formular hipótesis, probarlas y aprender antes de escalar. Si en tu institución aplicas la </w:t>
      </w:r>
      <w:proofErr w:type="spellStart"/>
      <w:r w:rsidRPr="006266AF">
        <w:t>checklist</w:t>
      </w:r>
      <w:proofErr w:type="spellEnd"/>
      <w:r w:rsidRPr="006266AF">
        <w:t xml:space="preserve"> y mejoras tres ítems en 6 meses (por ejemplo: establecer comité, financiar 1 piloto, medir seguridad psicológica), habrás conseguido mucho más que la mitad del proceso: habrás movido la palanca que transforma ideas en impacto real.</w:t>
      </w:r>
    </w:p>
    <w:p w14:paraId="7474663E" w14:textId="77777777" w:rsidR="006266AF" w:rsidRPr="006266AF" w:rsidRDefault="006266AF" w:rsidP="006266AF">
      <w:pPr>
        <w:rPr>
          <w:lang w:val="en-US"/>
        </w:rPr>
      </w:pPr>
      <w:r w:rsidRPr="006266AF">
        <w:t xml:space="preserve">Y un toque de humor para la clase: </w:t>
      </w:r>
      <w:r w:rsidRPr="006266AF">
        <w:rPr>
          <w:i/>
          <w:iCs/>
        </w:rPr>
        <w:t xml:space="preserve">si la estrategia fuera una </w:t>
      </w:r>
      <w:proofErr w:type="gramStart"/>
      <w:r w:rsidRPr="006266AF">
        <w:rPr>
          <w:i/>
          <w:iCs/>
        </w:rPr>
        <w:t>app</w:t>
      </w:r>
      <w:proofErr w:type="gramEnd"/>
      <w:r w:rsidRPr="006266AF">
        <w:rPr>
          <w:i/>
          <w:iCs/>
        </w:rPr>
        <w:t>, la primera versión sería “beta”: sin miedo a los bugs, pero con métricas y usuarios reales.</w:t>
      </w:r>
      <w:r w:rsidRPr="006266AF">
        <w:t xml:space="preserve"> </w:t>
      </w:r>
      <w:r w:rsidRPr="006266AF">
        <w:rPr>
          <w:rFonts w:ascii="Segoe UI Emoji" w:hAnsi="Segoe UI Emoji" w:cs="Segoe UI Emoji"/>
          <w:lang w:val="en-US"/>
        </w:rPr>
        <w:t>😄</w:t>
      </w:r>
    </w:p>
    <w:p w14:paraId="1AE52909" w14:textId="77777777" w:rsidR="00753014" w:rsidRDefault="00753014" w:rsidP="00753014">
      <w:pPr>
        <w:rPr>
          <w:lang w:val="es-ES"/>
        </w:rPr>
      </w:pPr>
    </w:p>
    <w:p w14:paraId="686667C1" w14:textId="77777777" w:rsidR="00753014" w:rsidRDefault="00753014" w:rsidP="00753014">
      <w:pPr>
        <w:rPr>
          <w:lang w:val="es-ES"/>
        </w:rPr>
      </w:pPr>
    </w:p>
    <w:p w14:paraId="4287BF27" w14:textId="77777777" w:rsidR="00753014" w:rsidRDefault="00753014" w:rsidP="00753014">
      <w:pPr>
        <w:rPr>
          <w:lang w:val="es-ES"/>
        </w:rPr>
      </w:pPr>
    </w:p>
    <w:p w14:paraId="2FBC4D97" w14:textId="77777777" w:rsidR="009922DE" w:rsidRDefault="009922DE" w:rsidP="00753014">
      <w:pPr>
        <w:rPr>
          <w:lang w:val="es-ES"/>
        </w:rPr>
      </w:pPr>
    </w:p>
    <w:p w14:paraId="2DA76789" w14:textId="77777777" w:rsidR="009922DE" w:rsidRDefault="009922DE" w:rsidP="00753014">
      <w:pPr>
        <w:rPr>
          <w:lang w:val="es-ES"/>
        </w:rPr>
      </w:pPr>
    </w:p>
    <w:p w14:paraId="142AEE83" w14:textId="77777777" w:rsidR="009922DE" w:rsidRDefault="009922DE" w:rsidP="00753014">
      <w:pPr>
        <w:rPr>
          <w:lang w:val="es-ES"/>
        </w:rPr>
      </w:pPr>
    </w:p>
    <w:p w14:paraId="18B4291C" w14:textId="77777777" w:rsidR="009922DE" w:rsidRDefault="009922DE" w:rsidP="00753014">
      <w:pPr>
        <w:rPr>
          <w:lang w:val="es-ES"/>
        </w:rPr>
      </w:pPr>
    </w:p>
    <w:p w14:paraId="3DF0F663" w14:textId="77777777" w:rsidR="009922DE" w:rsidRDefault="009922DE" w:rsidP="00753014">
      <w:pPr>
        <w:rPr>
          <w:lang w:val="es-ES"/>
        </w:rPr>
      </w:pPr>
    </w:p>
    <w:p w14:paraId="39D9DE3A" w14:textId="77777777" w:rsidR="009922DE" w:rsidRDefault="009922DE" w:rsidP="00753014">
      <w:pPr>
        <w:rPr>
          <w:lang w:val="es-ES"/>
        </w:rPr>
      </w:pPr>
    </w:p>
    <w:p w14:paraId="48B2E61D" w14:textId="77777777" w:rsidR="009922DE" w:rsidRDefault="009922DE" w:rsidP="00753014">
      <w:pPr>
        <w:rPr>
          <w:lang w:val="es-ES"/>
        </w:rPr>
      </w:pPr>
    </w:p>
    <w:p w14:paraId="472E7F21" w14:textId="77777777" w:rsidR="009922DE" w:rsidRDefault="009922DE" w:rsidP="00753014">
      <w:pPr>
        <w:rPr>
          <w:lang w:val="es-ES"/>
        </w:rPr>
      </w:pPr>
    </w:p>
    <w:p w14:paraId="572A909C" w14:textId="77777777" w:rsidR="009922DE" w:rsidRDefault="009922DE" w:rsidP="00753014">
      <w:pPr>
        <w:rPr>
          <w:lang w:val="es-ES"/>
        </w:rPr>
      </w:pPr>
    </w:p>
    <w:p w14:paraId="2C8F9DDE" w14:textId="77777777" w:rsidR="009922DE" w:rsidRDefault="009922DE" w:rsidP="00753014">
      <w:pPr>
        <w:rPr>
          <w:lang w:val="es-ES"/>
        </w:rPr>
      </w:pPr>
    </w:p>
    <w:p w14:paraId="6F4D9479" w14:textId="77777777" w:rsidR="009922DE" w:rsidRDefault="009922DE" w:rsidP="00753014">
      <w:pPr>
        <w:rPr>
          <w:lang w:val="es-ES"/>
        </w:rPr>
      </w:pPr>
    </w:p>
    <w:p w14:paraId="3F9B0C89" w14:textId="77777777" w:rsidR="009922DE" w:rsidRDefault="009922DE" w:rsidP="00753014">
      <w:pPr>
        <w:rPr>
          <w:lang w:val="es-ES"/>
        </w:rPr>
      </w:pPr>
    </w:p>
    <w:p w14:paraId="3AE3F572" w14:textId="77777777" w:rsidR="009922DE" w:rsidRPr="00753014" w:rsidRDefault="009922DE" w:rsidP="00753014">
      <w:pPr>
        <w:rPr>
          <w:lang w:val="es-ES"/>
        </w:rPr>
      </w:pPr>
    </w:p>
    <w:p w14:paraId="2DBEF1DD" w14:textId="19D9EC9D" w:rsidR="00A941E0" w:rsidRDefault="00A941E0" w:rsidP="004033E4">
      <w:pPr>
        <w:pStyle w:val="Ttulo2"/>
        <w:rPr>
          <w:lang w:val="es-ES"/>
        </w:rPr>
      </w:pPr>
      <w:bookmarkStart w:id="20" w:name="_Toc206070823"/>
      <w:r>
        <w:rPr>
          <w:lang w:val="es-ES"/>
        </w:rPr>
        <w:lastRenderedPageBreak/>
        <w:t>Ventajas del pensamiento estratégico para la empresa</w:t>
      </w:r>
      <w:bookmarkEnd w:id="20"/>
    </w:p>
    <w:p w14:paraId="519A6318" w14:textId="77777777" w:rsidR="00753014" w:rsidRDefault="00753014" w:rsidP="00753014">
      <w:pPr>
        <w:rPr>
          <w:lang w:val="es-ES"/>
        </w:rPr>
      </w:pPr>
    </w:p>
    <w:p w14:paraId="35826866" w14:textId="77777777" w:rsidR="00222FBD" w:rsidRPr="00222FBD" w:rsidRDefault="00222FBD" w:rsidP="00222FBD">
      <w:pPr>
        <w:rPr>
          <w:lang w:val="en-US"/>
        </w:rPr>
      </w:pPr>
      <w:r w:rsidRPr="00222FBD">
        <w:t xml:space="preserve">El </w:t>
      </w:r>
      <w:r w:rsidRPr="00222FBD">
        <w:rPr>
          <w:b/>
          <w:bCs/>
        </w:rPr>
        <w:t>pensamiento estratégico</w:t>
      </w:r>
      <w:r w:rsidRPr="00222FBD">
        <w:t xml:space="preserve"> es la capacidad sistemática de formular intenciones de largo plazo, traducirlas en hipótesis operativas y comprobarlas con evidencia para orientar decisiones. Cuando se practica de forma consistente y gobernada produce ventajas competitivas persistentes —no por magia, sino por mecanismos concretos: mejor asignación de recursos, reducción del riesgo, velocidad de aprendizaje y alineación organizativa. La traducción de estrategia en indicadores accionables (p. ej. mediante el </w:t>
      </w:r>
      <w:proofErr w:type="spellStart"/>
      <w:r w:rsidRPr="00222FBD">
        <w:t>Balanced</w:t>
      </w:r>
      <w:proofErr w:type="spellEnd"/>
      <w:r w:rsidRPr="00222FBD">
        <w:t xml:space="preserve"> </w:t>
      </w:r>
      <w:proofErr w:type="spellStart"/>
      <w:r w:rsidRPr="00222FBD">
        <w:t>Scorecard</w:t>
      </w:r>
      <w:proofErr w:type="spellEnd"/>
      <w:r w:rsidRPr="00222FBD">
        <w:t xml:space="preserve">) facilita que las mejoras sean medibles y repetibles. </w:t>
      </w:r>
      <w:hyperlink r:id="rId60" w:tgtFrame="_blank" w:history="1">
        <w:r w:rsidRPr="00222FBD">
          <w:rPr>
            <w:rStyle w:val="Hipervnculo"/>
            <w:lang w:val="en-US"/>
          </w:rPr>
          <w:t>Harvard Business</w:t>
        </w:r>
        <w:r w:rsidRPr="00222FBD">
          <w:rPr>
            <w:rStyle w:val="Hipervnculo"/>
            <w:lang w:val="en-US"/>
          </w:rPr>
          <w:t xml:space="preserve"> </w:t>
        </w:r>
        <w:r w:rsidRPr="00222FBD">
          <w:rPr>
            <w:rStyle w:val="Hipervnculo"/>
            <w:lang w:val="en-US"/>
          </w:rPr>
          <w:t>Review</w:t>
        </w:r>
      </w:hyperlink>
    </w:p>
    <w:p w14:paraId="66EBDDA1" w14:textId="322FF247" w:rsidR="00222FBD" w:rsidRPr="00222FBD" w:rsidRDefault="00222FBD" w:rsidP="00222FBD">
      <w:pPr>
        <w:rPr>
          <w:lang w:val="en-US"/>
        </w:rPr>
      </w:pPr>
    </w:p>
    <w:p w14:paraId="01A25BC2" w14:textId="1E547300" w:rsidR="00222FBD" w:rsidRPr="00222FBD" w:rsidRDefault="00222FBD" w:rsidP="00222FBD">
      <w:pPr>
        <w:rPr>
          <w:b/>
          <w:bCs/>
        </w:rPr>
      </w:pPr>
      <w:r w:rsidRPr="00222FBD">
        <w:rPr>
          <w:b/>
          <w:bCs/>
        </w:rPr>
        <w:t xml:space="preserve">Mecanismos por los que el pensamiento estratégico genera ventajas </w:t>
      </w:r>
    </w:p>
    <w:p w14:paraId="4C321610" w14:textId="77777777" w:rsidR="002E4711" w:rsidRDefault="002E4711" w:rsidP="00222FBD"/>
    <w:p w14:paraId="4CA6D507" w14:textId="217D1EA5" w:rsidR="00222FBD" w:rsidRPr="00222FBD" w:rsidRDefault="00222FBD" w:rsidP="00222FBD">
      <w:r w:rsidRPr="00222FBD">
        <w:t xml:space="preserve">A </w:t>
      </w:r>
      <w:r w:rsidR="00DC2752" w:rsidRPr="00222FBD">
        <w:t>continuación,</w:t>
      </w:r>
      <w:r w:rsidRPr="00222FBD">
        <w:t xml:space="preserve"> </w:t>
      </w:r>
      <w:r w:rsidR="002E4711">
        <w:t xml:space="preserve">se </w:t>
      </w:r>
      <w:r w:rsidRPr="00222FBD">
        <w:t>explic</w:t>
      </w:r>
      <w:r w:rsidR="002E4711">
        <w:t>a</w:t>
      </w:r>
      <w:r w:rsidRPr="00222FBD">
        <w:t xml:space="preserve"> </w:t>
      </w:r>
      <w:r w:rsidRPr="00222FBD">
        <w:rPr>
          <w:i/>
          <w:iCs/>
        </w:rPr>
        <w:t>cómo</w:t>
      </w:r>
      <w:r w:rsidRPr="00222FBD">
        <w:t xml:space="preserve"> el pensamiento estratégico produce valor, con cada mecanismo ligado a evidencia o prácticas recomendadas:</w:t>
      </w:r>
    </w:p>
    <w:p w14:paraId="3747462F" w14:textId="2CF6AAF6" w:rsidR="00222FBD" w:rsidRPr="00222FBD" w:rsidRDefault="00222FBD" w:rsidP="00222FBD">
      <w:pPr>
        <w:rPr>
          <w:b/>
          <w:bCs/>
        </w:rPr>
      </w:pPr>
      <w:r w:rsidRPr="00222FBD">
        <w:rPr>
          <w:b/>
          <w:bCs/>
        </w:rPr>
        <w:t>Asignación eficiente de recursos (prioridad sobre cantidad)</w:t>
      </w:r>
    </w:p>
    <w:p w14:paraId="445C59CF" w14:textId="77777777" w:rsidR="00222FBD" w:rsidRPr="00222FBD" w:rsidRDefault="00222FBD" w:rsidP="00BB5A56">
      <w:pPr>
        <w:numPr>
          <w:ilvl w:val="0"/>
          <w:numId w:val="149"/>
        </w:numPr>
      </w:pPr>
      <w:r w:rsidRPr="00222FBD">
        <w:rPr>
          <w:b/>
          <w:bCs/>
        </w:rPr>
        <w:t>Mecanismo:</w:t>
      </w:r>
      <w:r w:rsidRPr="00222FBD">
        <w:t xml:space="preserve"> la estrategia obliga a elegir entre alternativas y asignar capital humano, tiempo y dinero según impacto esperado (impacto × factibilidad), evitando el “todo para todo” que diluye resultados.</w:t>
      </w:r>
    </w:p>
    <w:p w14:paraId="25EE20C9" w14:textId="77777777" w:rsidR="00222FBD" w:rsidRPr="00222FBD" w:rsidRDefault="00222FBD" w:rsidP="00BB5A56">
      <w:pPr>
        <w:numPr>
          <w:ilvl w:val="0"/>
          <w:numId w:val="149"/>
        </w:numPr>
      </w:pPr>
      <w:r w:rsidRPr="00222FBD">
        <w:rPr>
          <w:b/>
          <w:bCs/>
        </w:rPr>
        <w:t>Cómo medirlo:</w:t>
      </w:r>
      <w:r w:rsidRPr="00222FBD">
        <w:t xml:space="preserve"> % del presupuesto vinculado a prioridades estratégicas; </w:t>
      </w:r>
      <w:proofErr w:type="spellStart"/>
      <w:r w:rsidRPr="00222FBD">
        <w:t>numero</w:t>
      </w:r>
      <w:proofErr w:type="spellEnd"/>
      <w:r w:rsidRPr="00222FBD">
        <w:t xml:space="preserve"> de proyectos cancelados por baja alineación; retorno medio por proyecto aprobado (ROI por iniciativa).</w:t>
      </w:r>
    </w:p>
    <w:p w14:paraId="3B6C768B" w14:textId="77777777" w:rsidR="00222FBD" w:rsidRPr="00222FBD" w:rsidRDefault="00222FBD" w:rsidP="00BB5A56">
      <w:pPr>
        <w:numPr>
          <w:ilvl w:val="0"/>
          <w:numId w:val="149"/>
        </w:numPr>
      </w:pPr>
      <w:r w:rsidRPr="00222FBD">
        <w:rPr>
          <w:b/>
          <w:bCs/>
        </w:rPr>
        <w:t>Práctica recomendada:</w:t>
      </w:r>
      <w:r w:rsidRPr="00222FBD">
        <w:t xml:space="preserve"> aplicar una matriz </w:t>
      </w:r>
      <w:proofErr w:type="spellStart"/>
      <w:r w:rsidRPr="00222FBD">
        <w:t>impacto×factibilidad</w:t>
      </w:r>
      <w:proofErr w:type="spellEnd"/>
      <w:r w:rsidRPr="00222FBD">
        <w:t xml:space="preserve"> y exigir “</w:t>
      </w:r>
      <w:proofErr w:type="spellStart"/>
      <w:r w:rsidRPr="00222FBD">
        <w:t>one-pager</w:t>
      </w:r>
      <w:proofErr w:type="spellEnd"/>
      <w:r w:rsidRPr="00222FBD">
        <w:t xml:space="preserve">” con hipótesis y </w:t>
      </w:r>
      <w:proofErr w:type="spellStart"/>
      <w:r w:rsidRPr="00222FBD">
        <w:t>KPIs</w:t>
      </w:r>
      <w:proofErr w:type="spellEnd"/>
      <w:r w:rsidRPr="00222FBD">
        <w:t xml:space="preserve"> antes de aprobar gastos.</w:t>
      </w:r>
    </w:p>
    <w:p w14:paraId="4B0C7CD3" w14:textId="65E83A4C" w:rsidR="00222FBD" w:rsidRPr="00222FBD" w:rsidRDefault="00222FBD" w:rsidP="00222FBD">
      <w:pPr>
        <w:rPr>
          <w:b/>
          <w:bCs/>
        </w:rPr>
      </w:pPr>
      <w:r w:rsidRPr="00222FBD">
        <w:rPr>
          <w:b/>
          <w:bCs/>
        </w:rPr>
        <w:t>Mejora de la resiliencia y gestión de riesgo (anticipación)</w:t>
      </w:r>
    </w:p>
    <w:p w14:paraId="391D8BAF" w14:textId="77777777" w:rsidR="00222FBD" w:rsidRPr="00222FBD" w:rsidRDefault="00222FBD" w:rsidP="00BB5A56">
      <w:pPr>
        <w:numPr>
          <w:ilvl w:val="0"/>
          <w:numId w:val="150"/>
        </w:numPr>
      </w:pPr>
      <w:r w:rsidRPr="00222FBD">
        <w:rPr>
          <w:b/>
          <w:bCs/>
        </w:rPr>
        <w:t>Mecanismo:</w:t>
      </w:r>
      <w:r w:rsidRPr="00222FBD">
        <w:t xml:space="preserve"> el análisis del entorno (PESTEL, escenarios) identifica vulnerabilidades y permite planes de contingencia (reducción de exposición).</w:t>
      </w:r>
    </w:p>
    <w:p w14:paraId="3D849B08" w14:textId="77777777" w:rsidR="00222FBD" w:rsidRPr="00222FBD" w:rsidRDefault="00222FBD" w:rsidP="00BB5A56">
      <w:pPr>
        <w:numPr>
          <w:ilvl w:val="0"/>
          <w:numId w:val="150"/>
        </w:numPr>
      </w:pPr>
      <w:r w:rsidRPr="00222FBD">
        <w:rPr>
          <w:b/>
          <w:bCs/>
        </w:rPr>
        <w:lastRenderedPageBreak/>
        <w:t>Cómo medirlo:</w:t>
      </w:r>
      <w:r w:rsidRPr="00222FBD">
        <w:t xml:space="preserve"> desviación en KPI tras shock (p. ej. % caída en ingresos ante corte de conectividad); tiempo hasta recuperación (RTO/MTTR) tras shock.</w:t>
      </w:r>
    </w:p>
    <w:p w14:paraId="233C4F4F" w14:textId="77777777" w:rsidR="00222FBD" w:rsidRPr="00222FBD" w:rsidRDefault="00222FBD" w:rsidP="00BB5A56">
      <w:pPr>
        <w:numPr>
          <w:ilvl w:val="0"/>
          <w:numId w:val="150"/>
        </w:numPr>
      </w:pPr>
      <w:r w:rsidRPr="00222FBD">
        <w:rPr>
          <w:b/>
          <w:bCs/>
        </w:rPr>
        <w:t>Beneficio tangible:</w:t>
      </w:r>
      <w:r w:rsidRPr="00222FBD">
        <w:t xml:space="preserve"> menor volatilidad y menores pérdidas esperadas ante eventos adversos.</w:t>
      </w:r>
    </w:p>
    <w:p w14:paraId="5BBB5586" w14:textId="584B91FA" w:rsidR="00222FBD" w:rsidRPr="00222FBD" w:rsidRDefault="00222FBD" w:rsidP="00222FBD">
      <w:pPr>
        <w:rPr>
          <w:b/>
          <w:bCs/>
        </w:rPr>
      </w:pPr>
      <w:proofErr w:type="spellStart"/>
      <w:r w:rsidRPr="00222FBD">
        <w:rPr>
          <w:b/>
          <w:bCs/>
        </w:rPr>
        <w:t>celeración</w:t>
      </w:r>
      <w:proofErr w:type="spellEnd"/>
      <w:r w:rsidRPr="00222FBD">
        <w:rPr>
          <w:b/>
          <w:bCs/>
        </w:rPr>
        <w:t xml:space="preserve"> del aprendizaje organizativo (hipótesis → experimentos)</w:t>
      </w:r>
    </w:p>
    <w:p w14:paraId="3CCCEEFD" w14:textId="77777777" w:rsidR="00222FBD" w:rsidRPr="00222FBD" w:rsidRDefault="00222FBD" w:rsidP="00BB5A56">
      <w:pPr>
        <w:numPr>
          <w:ilvl w:val="0"/>
          <w:numId w:val="151"/>
        </w:numPr>
      </w:pPr>
      <w:r w:rsidRPr="00222FBD">
        <w:rPr>
          <w:b/>
          <w:bCs/>
        </w:rPr>
        <w:t>Mecanismo:</w:t>
      </w:r>
      <w:r w:rsidRPr="00222FBD">
        <w:t xml:space="preserve"> formular hipótesis, ejecutar MVP/pilotos y medir resultados acorta ciclos de aprendizaje y reduce coste de error.</w:t>
      </w:r>
    </w:p>
    <w:p w14:paraId="1CF93CAD" w14:textId="77777777" w:rsidR="00222FBD" w:rsidRPr="00222FBD" w:rsidRDefault="00222FBD" w:rsidP="00BB5A56">
      <w:pPr>
        <w:numPr>
          <w:ilvl w:val="0"/>
          <w:numId w:val="151"/>
        </w:numPr>
      </w:pPr>
      <w:r w:rsidRPr="00222FBD">
        <w:rPr>
          <w:b/>
          <w:bCs/>
        </w:rPr>
        <w:t>Cómo medirlo:</w:t>
      </w:r>
      <w:r w:rsidRPr="00222FBD">
        <w:t xml:space="preserve"> número de experimentos por trimestre; velocidad media desde hipótesis a evidencia (días); proporción de decisiones </w:t>
      </w:r>
      <w:proofErr w:type="spellStart"/>
      <w:r w:rsidRPr="00222FBD">
        <w:t>pivot</w:t>
      </w:r>
      <w:proofErr w:type="spellEnd"/>
      <w:r w:rsidRPr="00222FBD">
        <w:t>/</w:t>
      </w:r>
      <w:proofErr w:type="spellStart"/>
      <w:r w:rsidRPr="00222FBD">
        <w:t>persist</w:t>
      </w:r>
      <w:proofErr w:type="spellEnd"/>
      <w:r w:rsidRPr="00222FBD">
        <w:t xml:space="preserve"> basadas en datos.</w:t>
      </w:r>
    </w:p>
    <w:p w14:paraId="20996761" w14:textId="77777777" w:rsidR="00222FBD" w:rsidRPr="00222FBD" w:rsidRDefault="00222FBD" w:rsidP="00BB5A56">
      <w:pPr>
        <w:numPr>
          <w:ilvl w:val="0"/>
          <w:numId w:val="151"/>
        </w:numPr>
      </w:pPr>
      <w:r w:rsidRPr="00222FBD">
        <w:rPr>
          <w:b/>
          <w:bCs/>
        </w:rPr>
        <w:t>Efecto:</w:t>
      </w:r>
      <w:r w:rsidRPr="00222FBD">
        <w:t xml:space="preserve"> mayor tasa de innovación útil (no sólo creatividad sin validación).</w:t>
      </w:r>
    </w:p>
    <w:p w14:paraId="381FC65C" w14:textId="5AF4A20E" w:rsidR="00222FBD" w:rsidRPr="00222FBD" w:rsidRDefault="00222FBD" w:rsidP="00222FBD">
      <w:pPr>
        <w:rPr>
          <w:b/>
          <w:bCs/>
        </w:rPr>
      </w:pPr>
      <w:r w:rsidRPr="00222FBD">
        <w:rPr>
          <w:b/>
          <w:bCs/>
        </w:rPr>
        <w:t>Diferenciación competitiva sostenible (posicionamiento y capacidades centrales)</w:t>
      </w:r>
    </w:p>
    <w:p w14:paraId="36099442" w14:textId="77777777" w:rsidR="00222FBD" w:rsidRPr="00222FBD" w:rsidRDefault="00222FBD" w:rsidP="00BB5A56">
      <w:pPr>
        <w:numPr>
          <w:ilvl w:val="0"/>
          <w:numId w:val="152"/>
        </w:numPr>
        <w:rPr>
          <w:lang w:val="en-US"/>
        </w:rPr>
      </w:pPr>
      <w:r w:rsidRPr="00222FBD">
        <w:rPr>
          <w:b/>
          <w:bCs/>
        </w:rPr>
        <w:t>Mecanismo:</w:t>
      </w:r>
      <w:r w:rsidRPr="00222FBD">
        <w:t xml:space="preserve"> pensamiento estratégico ayuda a identificar </w:t>
      </w:r>
      <w:proofErr w:type="spellStart"/>
      <w:r w:rsidRPr="00222FBD">
        <w:rPr>
          <w:b/>
          <w:bCs/>
        </w:rPr>
        <w:t>core</w:t>
      </w:r>
      <w:proofErr w:type="spellEnd"/>
      <w:r w:rsidRPr="00222FBD">
        <w:rPr>
          <w:b/>
          <w:bCs/>
        </w:rPr>
        <w:t xml:space="preserve"> </w:t>
      </w:r>
      <w:proofErr w:type="spellStart"/>
      <w:r w:rsidRPr="00222FBD">
        <w:rPr>
          <w:b/>
          <w:bCs/>
        </w:rPr>
        <w:t>capabilities</w:t>
      </w:r>
      <w:proofErr w:type="spellEnd"/>
      <w:r w:rsidRPr="00222FBD">
        <w:t xml:space="preserve"> (capacidades nucleares difíciles de replicar) y explotarlas (p. ej. soporte local en zonas rurales frente a SaaS global). Hamel &amp; Prahalad y Porter subrayan la importancia de competencias y posición competitiva. </w:t>
      </w:r>
      <w:hyperlink r:id="rId61" w:tgtFrame="_blank" w:history="1">
        <w:r w:rsidRPr="00222FBD">
          <w:rPr>
            <w:rStyle w:val="Hipervnculo"/>
            <w:lang w:val="en-US"/>
          </w:rPr>
          <w:t xml:space="preserve">Harvard Business </w:t>
        </w:r>
        <w:proofErr w:type="spellStart"/>
        <w:r w:rsidRPr="00222FBD">
          <w:rPr>
            <w:rStyle w:val="Hipervnculo"/>
            <w:lang w:val="en-US"/>
          </w:rPr>
          <w:t>Review</w:t>
        </w:r>
      </w:hyperlink>
      <w:hyperlink r:id="rId62" w:tgtFrame="_blank" w:history="1">
        <w:r w:rsidRPr="00222FBD">
          <w:rPr>
            <w:rStyle w:val="Hipervnculo"/>
            <w:lang w:val="en-US"/>
          </w:rPr>
          <w:t>INFORMS</w:t>
        </w:r>
        <w:proofErr w:type="spellEnd"/>
        <w:r w:rsidRPr="00222FBD">
          <w:rPr>
            <w:rStyle w:val="Hipervnculo"/>
            <w:lang w:val="en-US"/>
          </w:rPr>
          <w:t xml:space="preserve"> Pubs Online</w:t>
        </w:r>
      </w:hyperlink>
    </w:p>
    <w:p w14:paraId="288983D7" w14:textId="77777777" w:rsidR="00222FBD" w:rsidRPr="00222FBD" w:rsidRDefault="00222FBD" w:rsidP="00BB5A56">
      <w:pPr>
        <w:numPr>
          <w:ilvl w:val="0"/>
          <w:numId w:val="152"/>
        </w:numPr>
      </w:pPr>
      <w:r w:rsidRPr="00222FBD">
        <w:rPr>
          <w:b/>
          <w:bCs/>
        </w:rPr>
        <w:t>Cómo medirlo:</w:t>
      </w:r>
      <w:r w:rsidRPr="00222FBD">
        <w:t xml:space="preserve"> ventaja de precio (premium capturado), tasa de retención de clientes frente a competidores, barreras de entrada (coste/tiempo para replicar la solución).</w:t>
      </w:r>
    </w:p>
    <w:p w14:paraId="3E939D1B" w14:textId="073C2639" w:rsidR="00222FBD" w:rsidRPr="00222FBD" w:rsidRDefault="00222FBD" w:rsidP="00222FBD">
      <w:pPr>
        <w:rPr>
          <w:b/>
          <w:bCs/>
        </w:rPr>
      </w:pPr>
      <w:r w:rsidRPr="00222FBD">
        <w:rPr>
          <w:b/>
          <w:bCs/>
        </w:rPr>
        <w:t>Alineación interna y ejecución (de estrategia a operaciones)</w:t>
      </w:r>
    </w:p>
    <w:p w14:paraId="3FFEF205" w14:textId="77777777" w:rsidR="00222FBD" w:rsidRPr="00222FBD" w:rsidRDefault="00222FBD" w:rsidP="00BB5A56">
      <w:pPr>
        <w:numPr>
          <w:ilvl w:val="0"/>
          <w:numId w:val="153"/>
        </w:numPr>
      </w:pPr>
      <w:r w:rsidRPr="00222FBD">
        <w:rPr>
          <w:b/>
          <w:bCs/>
        </w:rPr>
        <w:t>Mecanismo:</w:t>
      </w:r>
      <w:r w:rsidRPr="00222FBD">
        <w:t xml:space="preserve"> marcos como el </w:t>
      </w:r>
      <w:proofErr w:type="spellStart"/>
      <w:r w:rsidRPr="00222FBD">
        <w:t>Balanced</w:t>
      </w:r>
      <w:proofErr w:type="spellEnd"/>
      <w:r w:rsidRPr="00222FBD">
        <w:t xml:space="preserve"> </w:t>
      </w:r>
      <w:proofErr w:type="spellStart"/>
      <w:r w:rsidRPr="00222FBD">
        <w:t>Scorecard</w:t>
      </w:r>
      <w:proofErr w:type="spellEnd"/>
      <w:r w:rsidRPr="00222FBD">
        <w:t xml:space="preserve"> traducen estrategia en </w:t>
      </w:r>
      <w:proofErr w:type="spellStart"/>
      <w:r w:rsidRPr="00222FBD">
        <w:t>KPIs</w:t>
      </w:r>
      <w:proofErr w:type="spellEnd"/>
      <w:r w:rsidRPr="00222FBD">
        <w:t xml:space="preserve"> y responsabilidades, alineando equipos y reduciendo desperdicio. Esto evita iniciativas “bonitas” que no contribuyen al objetivo. </w:t>
      </w:r>
      <w:hyperlink r:id="rId63" w:tgtFrame="_blank" w:history="1">
        <w:r w:rsidRPr="00222FBD">
          <w:rPr>
            <w:rStyle w:val="Hipervnculo"/>
          </w:rPr>
          <w:t xml:space="preserve">Harvard Business </w:t>
        </w:r>
        <w:proofErr w:type="spellStart"/>
        <w:r w:rsidRPr="00222FBD">
          <w:rPr>
            <w:rStyle w:val="Hipervnculo"/>
          </w:rPr>
          <w:t>Review</w:t>
        </w:r>
        <w:proofErr w:type="spellEnd"/>
      </w:hyperlink>
    </w:p>
    <w:p w14:paraId="32978228" w14:textId="77777777" w:rsidR="00222FBD" w:rsidRPr="00222FBD" w:rsidRDefault="00222FBD" w:rsidP="00BB5A56">
      <w:pPr>
        <w:numPr>
          <w:ilvl w:val="0"/>
          <w:numId w:val="153"/>
        </w:numPr>
      </w:pPr>
      <w:r w:rsidRPr="00222FBD">
        <w:rPr>
          <w:b/>
          <w:bCs/>
        </w:rPr>
        <w:t>Cómo medirlo:</w:t>
      </w:r>
      <w:r w:rsidRPr="00222FBD">
        <w:t xml:space="preserve"> % de </w:t>
      </w:r>
      <w:proofErr w:type="spellStart"/>
      <w:r w:rsidRPr="00222FBD">
        <w:t>KPIs</w:t>
      </w:r>
      <w:proofErr w:type="spellEnd"/>
      <w:r w:rsidRPr="00222FBD">
        <w:t xml:space="preserve"> con responsables asignados, % de iniciativas con </w:t>
      </w:r>
      <w:proofErr w:type="spellStart"/>
      <w:r w:rsidRPr="00222FBD">
        <w:t>KPIs</w:t>
      </w:r>
      <w:proofErr w:type="spellEnd"/>
      <w:r w:rsidRPr="00222FBD">
        <w:t xml:space="preserve"> que mejoran trimestre a trimestre.</w:t>
      </w:r>
    </w:p>
    <w:p w14:paraId="79691849" w14:textId="7A4C6DA0" w:rsidR="00222FBD" w:rsidRPr="00222FBD" w:rsidRDefault="00222FBD" w:rsidP="00222FBD">
      <w:pPr>
        <w:rPr>
          <w:b/>
          <w:bCs/>
        </w:rPr>
      </w:pPr>
      <w:r w:rsidRPr="00222FBD">
        <w:rPr>
          <w:b/>
          <w:bCs/>
        </w:rPr>
        <w:lastRenderedPageBreak/>
        <w:t>Mejora en la captación de recursos externos (financiamiento y alianzas)</w:t>
      </w:r>
    </w:p>
    <w:p w14:paraId="4FD5ADF7" w14:textId="77777777" w:rsidR="00222FBD" w:rsidRPr="00222FBD" w:rsidRDefault="00222FBD" w:rsidP="00BB5A56">
      <w:pPr>
        <w:numPr>
          <w:ilvl w:val="0"/>
          <w:numId w:val="154"/>
        </w:numPr>
      </w:pPr>
      <w:r w:rsidRPr="00222FBD">
        <w:rPr>
          <w:b/>
          <w:bCs/>
        </w:rPr>
        <w:t>Mecanismo:</w:t>
      </w:r>
      <w:r w:rsidRPr="00222FBD">
        <w:t xml:space="preserve"> un plan estratégico coherente y medible mejora la credibilidad frente a inversores, donantes y socios —facilitando acceso a capital y mejores condiciones (menor coste de capital).</w:t>
      </w:r>
    </w:p>
    <w:p w14:paraId="537FC9E6" w14:textId="77777777" w:rsidR="00222FBD" w:rsidRPr="00222FBD" w:rsidRDefault="00222FBD" w:rsidP="00BB5A56">
      <w:pPr>
        <w:numPr>
          <w:ilvl w:val="0"/>
          <w:numId w:val="154"/>
        </w:numPr>
      </w:pPr>
      <w:r w:rsidRPr="00222FBD">
        <w:rPr>
          <w:b/>
          <w:bCs/>
        </w:rPr>
        <w:t>Cómo medirlo:</w:t>
      </w:r>
      <w:r w:rsidRPr="00222FBD">
        <w:t xml:space="preserve"> tasa de éxito en convocatorias; condiciones promedio de financiamiento (tasa, plazos); tiempo medio para cerrar alianzas estratégicas.</w:t>
      </w:r>
    </w:p>
    <w:p w14:paraId="68716F58" w14:textId="726E1159" w:rsidR="00222FBD" w:rsidRPr="00222FBD" w:rsidRDefault="00222FBD" w:rsidP="00222FBD">
      <w:pPr>
        <w:rPr>
          <w:lang w:val="en-US"/>
        </w:rPr>
      </w:pPr>
    </w:p>
    <w:p w14:paraId="62C9674C" w14:textId="0C5250FA" w:rsidR="00222FBD" w:rsidRPr="00222FBD" w:rsidRDefault="00222FBD" w:rsidP="00222FBD">
      <w:pPr>
        <w:rPr>
          <w:b/>
          <w:bCs/>
        </w:rPr>
      </w:pPr>
      <w:r w:rsidRPr="00222FBD">
        <w:rPr>
          <w:b/>
          <w:bCs/>
        </w:rPr>
        <w:t>Evidencia empírica (qué dicen estudios y revisiones)</w:t>
      </w:r>
    </w:p>
    <w:p w14:paraId="638CB0C3" w14:textId="77777777" w:rsidR="00222FBD" w:rsidRPr="00222FBD" w:rsidRDefault="00222FBD" w:rsidP="00222FBD">
      <w:r w:rsidRPr="00222FBD">
        <w:t xml:space="preserve">La literatura sobre si la planificación estratégica mejora el desempeño ha sido extensa y matizada. Revisiones y </w:t>
      </w:r>
      <w:proofErr w:type="gramStart"/>
      <w:r w:rsidRPr="00222FBD">
        <w:t>meta-análisis</w:t>
      </w:r>
      <w:proofErr w:type="gramEnd"/>
      <w:r w:rsidRPr="00222FBD">
        <w:t xml:space="preserve"> recientes muestran que, en promedio, la planificación estratégica tiene un </w:t>
      </w:r>
      <w:r w:rsidRPr="00222FBD">
        <w:rPr>
          <w:b/>
          <w:bCs/>
        </w:rPr>
        <w:t>efecto positivo moderado</w:t>
      </w:r>
      <w:r w:rsidRPr="00222FBD">
        <w:t xml:space="preserve"> sobre el desempeño organizacional, aunque la magnitud varía por tamaño de la firma, industria y grado de formalidad del proceso. Un </w:t>
      </w:r>
      <w:proofErr w:type="gramStart"/>
      <w:r w:rsidRPr="00222FBD">
        <w:t>meta-análisis</w:t>
      </w:r>
      <w:proofErr w:type="gramEnd"/>
      <w:r w:rsidRPr="00222FBD">
        <w:t xml:space="preserve"> reciente concluye un impacto positivo y significativo, aunque otras revisiones históricas han hallado resultados mixtos —la diferencia suele estar en </w:t>
      </w:r>
      <w:r w:rsidRPr="00222FBD">
        <w:rPr>
          <w:i/>
          <w:iCs/>
        </w:rPr>
        <w:t>cómo</w:t>
      </w:r>
      <w:r w:rsidRPr="00222FBD">
        <w:t xml:space="preserve"> se implementa la planificación (calidad, formalidad, vinculación con ejecución). </w:t>
      </w:r>
      <w:hyperlink r:id="rId64" w:tgtFrame="_blank" w:history="1">
        <w:r w:rsidRPr="00222FBD">
          <w:rPr>
            <w:rStyle w:val="Hipervnculo"/>
          </w:rPr>
          <w:t xml:space="preserve">Wiley Online </w:t>
        </w:r>
        <w:proofErr w:type="spellStart"/>
        <w:r w:rsidRPr="00222FBD">
          <w:rPr>
            <w:rStyle w:val="Hipervnculo"/>
          </w:rPr>
          <w:t>Library</w:t>
        </w:r>
      </w:hyperlink>
      <w:hyperlink r:id="rId65" w:tgtFrame="_blank" w:history="1">
        <w:r w:rsidRPr="00222FBD">
          <w:rPr>
            <w:rStyle w:val="Hipervnculo"/>
          </w:rPr>
          <w:t>Northern</w:t>
        </w:r>
        <w:proofErr w:type="spellEnd"/>
        <w:r w:rsidRPr="00222FBD">
          <w:rPr>
            <w:rStyle w:val="Hipervnculo"/>
          </w:rPr>
          <w:t xml:space="preserve"> Arizona </w:t>
        </w:r>
        <w:proofErr w:type="spellStart"/>
        <w:r w:rsidRPr="00222FBD">
          <w:rPr>
            <w:rStyle w:val="Hipervnculo"/>
          </w:rPr>
          <w:t>University</w:t>
        </w:r>
        <w:proofErr w:type="spellEnd"/>
      </w:hyperlink>
    </w:p>
    <w:p w14:paraId="52A107F4" w14:textId="77777777" w:rsidR="00944F3F" w:rsidRDefault="00944F3F" w:rsidP="00222FBD">
      <w:pPr>
        <w:rPr>
          <w:b/>
          <w:bCs/>
        </w:rPr>
      </w:pPr>
    </w:p>
    <w:p w14:paraId="27662719" w14:textId="06BAFD6D" w:rsidR="00222FBD" w:rsidRPr="00222FBD" w:rsidRDefault="00222FBD" w:rsidP="00222FBD">
      <w:r w:rsidRPr="00222FBD">
        <w:rPr>
          <w:b/>
          <w:bCs/>
        </w:rPr>
        <w:t>Implicación:</w:t>
      </w:r>
      <w:r w:rsidRPr="00222FBD">
        <w:t xml:space="preserve"> no basta “tener un plan” —la ventaja viene cuando el pensamiento estratégico se traduce en procesos instrumentados, métricas y capacidad de aprender rápido.</w:t>
      </w:r>
    </w:p>
    <w:p w14:paraId="14F6A009" w14:textId="4E98F3A5" w:rsidR="00222FBD" w:rsidRDefault="00222FBD" w:rsidP="00222FBD">
      <w:pPr>
        <w:rPr>
          <w:lang w:val="en-US"/>
        </w:rPr>
      </w:pPr>
    </w:p>
    <w:p w14:paraId="7D96547E" w14:textId="77777777" w:rsidR="00944F3F" w:rsidRDefault="00944F3F" w:rsidP="00222FBD">
      <w:pPr>
        <w:rPr>
          <w:lang w:val="en-US"/>
        </w:rPr>
      </w:pPr>
    </w:p>
    <w:p w14:paraId="73A94008" w14:textId="77777777" w:rsidR="00944F3F" w:rsidRDefault="00944F3F" w:rsidP="00222FBD">
      <w:pPr>
        <w:rPr>
          <w:lang w:val="en-US"/>
        </w:rPr>
      </w:pPr>
    </w:p>
    <w:p w14:paraId="0C4B493D" w14:textId="77777777" w:rsidR="00944F3F" w:rsidRDefault="00944F3F" w:rsidP="00222FBD">
      <w:pPr>
        <w:rPr>
          <w:lang w:val="en-US"/>
        </w:rPr>
      </w:pPr>
    </w:p>
    <w:p w14:paraId="6455BB7F" w14:textId="77777777" w:rsidR="00944F3F" w:rsidRDefault="00944F3F" w:rsidP="00222FBD">
      <w:pPr>
        <w:rPr>
          <w:lang w:val="en-US"/>
        </w:rPr>
      </w:pPr>
    </w:p>
    <w:p w14:paraId="49B9AAEA" w14:textId="77777777" w:rsidR="00944F3F" w:rsidRDefault="00944F3F" w:rsidP="00222FBD">
      <w:pPr>
        <w:rPr>
          <w:lang w:val="en-US"/>
        </w:rPr>
      </w:pPr>
    </w:p>
    <w:p w14:paraId="55BEF9D3" w14:textId="77777777" w:rsidR="0059168C" w:rsidRPr="00222FBD" w:rsidRDefault="0059168C" w:rsidP="00222FBD">
      <w:pPr>
        <w:rPr>
          <w:lang w:val="en-US"/>
        </w:rPr>
      </w:pPr>
    </w:p>
    <w:p w14:paraId="5466245A" w14:textId="334ECBE3" w:rsidR="00222FBD" w:rsidRPr="00222FBD" w:rsidRDefault="00222FBD" w:rsidP="00222FBD">
      <w:pPr>
        <w:rPr>
          <w:b/>
          <w:bCs/>
        </w:rPr>
      </w:pPr>
      <w:r w:rsidRPr="00222FBD">
        <w:rPr>
          <w:b/>
          <w:bCs/>
        </w:rPr>
        <w:lastRenderedPageBreak/>
        <w:t xml:space="preserve">4. Indicadores y métricas prácticas para demostrar la ventaja estratégica </w:t>
      </w:r>
    </w:p>
    <w:p w14:paraId="6D8D7B8A" w14:textId="77777777" w:rsidR="00222FBD" w:rsidRPr="00222FBD" w:rsidRDefault="00222FBD" w:rsidP="00222FBD">
      <w:r w:rsidRPr="00222FBD">
        <w:t xml:space="preserve">A continuación 12 </w:t>
      </w:r>
      <w:proofErr w:type="spellStart"/>
      <w:r w:rsidRPr="00222FBD">
        <w:t>KPIs</w:t>
      </w:r>
      <w:proofErr w:type="spellEnd"/>
      <w:r w:rsidRPr="00222FBD">
        <w:t xml:space="preserve"> relevantes, su fórmula y para qué sirven (útiles para proyectos TI/IS):</w:t>
      </w:r>
    </w:p>
    <w:p w14:paraId="67C95E15" w14:textId="77777777" w:rsidR="00222FBD" w:rsidRPr="00222FBD" w:rsidRDefault="00222FBD" w:rsidP="0059168C">
      <w:pPr>
        <w:numPr>
          <w:ilvl w:val="0"/>
          <w:numId w:val="155"/>
        </w:numPr>
        <w:jc w:val="left"/>
        <w:rPr>
          <w:lang w:val="en-US"/>
        </w:rPr>
      </w:pPr>
      <w:r w:rsidRPr="00222FBD">
        <w:rPr>
          <w:b/>
          <w:bCs/>
          <w:lang w:val="en-US"/>
        </w:rPr>
        <w:t xml:space="preserve">MRR (Monthly Recurring </w:t>
      </w:r>
      <w:proofErr w:type="gramStart"/>
      <w:r w:rsidRPr="00222FBD">
        <w:rPr>
          <w:b/>
          <w:bCs/>
          <w:lang w:val="en-US"/>
        </w:rPr>
        <w:t>Revenue)</w:t>
      </w:r>
      <w:r w:rsidRPr="00222FBD">
        <w:rPr>
          <w:lang w:val="en-US"/>
        </w:rPr>
        <w:t xml:space="preserve"> —</w:t>
      </w:r>
      <w:proofErr w:type="gramEnd"/>
      <w:r w:rsidRPr="00222FBD">
        <w:rPr>
          <w:lang w:val="en-US"/>
        </w:rPr>
        <w:t xml:space="preserve"> </w:t>
      </w:r>
      <w:proofErr w:type="spellStart"/>
      <w:r w:rsidRPr="00222FBD">
        <w:rPr>
          <w:lang w:val="en-US"/>
        </w:rPr>
        <w:t>mide</w:t>
      </w:r>
      <w:proofErr w:type="spellEnd"/>
      <w:r w:rsidRPr="00222FBD">
        <w:rPr>
          <w:lang w:val="en-US"/>
        </w:rPr>
        <w:t xml:space="preserve"> </w:t>
      </w:r>
      <w:proofErr w:type="spellStart"/>
      <w:r w:rsidRPr="00222FBD">
        <w:rPr>
          <w:lang w:val="en-US"/>
        </w:rPr>
        <w:t>ingresos</w:t>
      </w:r>
      <w:proofErr w:type="spellEnd"/>
      <w:r w:rsidRPr="00222FBD">
        <w:rPr>
          <w:lang w:val="en-US"/>
        </w:rPr>
        <w:t xml:space="preserve"> </w:t>
      </w:r>
      <w:proofErr w:type="spellStart"/>
      <w:r w:rsidRPr="00222FBD">
        <w:rPr>
          <w:lang w:val="en-US"/>
        </w:rPr>
        <w:t>recurrentes</w:t>
      </w:r>
      <w:proofErr w:type="spellEnd"/>
      <w:r w:rsidRPr="00222FBD">
        <w:rPr>
          <w:lang w:val="en-US"/>
        </w:rPr>
        <w:t>.</w:t>
      </w:r>
    </w:p>
    <w:p w14:paraId="332B3CB2" w14:textId="77777777" w:rsidR="00222FBD" w:rsidRPr="00222FBD" w:rsidRDefault="00222FBD" w:rsidP="0059168C">
      <w:pPr>
        <w:numPr>
          <w:ilvl w:val="1"/>
          <w:numId w:val="155"/>
        </w:numPr>
        <w:jc w:val="left"/>
      </w:pPr>
      <w:r w:rsidRPr="00222FBD">
        <w:t xml:space="preserve">Fórmula: MRR = </w:t>
      </w:r>
      <w:r w:rsidRPr="00222FBD">
        <w:rPr>
          <w:lang w:val="en-US"/>
        </w:rPr>
        <w:t>Σ</w:t>
      </w:r>
      <w:r w:rsidRPr="00222FBD">
        <w:t xml:space="preserve"> (precio mensual × #suscriptores por plan).</w:t>
      </w:r>
    </w:p>
    <w:p w14:paraId="1CC4562D" w14:textId="77777777" w:rsidR="00222FBD" w:rsidRPr="00222FBD" w:rsidRDefault="00222FBD" w:rsidP="0059168C">
      <w:pPr>
        <w:numPr>
          <w:ilvl w:val="1"/>
          <w:numId w:val="155"/>
        </w:numPr>
        <w:jc w:val="left"/>
        <w:rPr>
          <w:lang w:val="en-US"/>
        </w:rPr>
      </w:pPr>
      <w:r w:rsidRPr="00222FBD">
        <w:rPr>
          <w:lang w:val="en-US"/>
        </w:rPr>
        <w:t xml:space="preserve">Uso: </w:t>
      </w:r>
      <w:proofErr w:type="spellStart"/>
      <w:r w:rsidRPr="00222FBD">
        <w:rPr>
          <w:lang w:val="en-US"/>
        </w:rPr>
        <w:t>medir</w:t>
      </w:r>
      <w:proofErr w:type="spellEnd"/>
      <w:r w:rsidRPr="00222FBD">
        <w:rPr>
          <w:lang w:val="en-US"/>
        </w:rPr>
        <w:t xml:space="preserve"> </w:t>
      </w:r>
      <w:proofErr w:type="spellStart"/>
      <w:r w:rsidRPr="00222FBD">
        <w:rPr>
          <w:lang w:val="en-US"/>
        </w:rPr>
        <w:t>crecimiento</w:t>
      </w:r>
      <w:proofErr w:type="spellEnd"/>
      <w:r w:rsidRPr="00222FBD">
        <w:rPr>
          <w:lang w:val="en-US"/>
        </w:rPr>
        <w:t xml:space="preserve"> </w:t>
      </w:r>
      <w:proofErr w:type="spellStart"/>
      <w:r w:rsidRPr="00222FBD">
        <w:rPr>
          <w:lang w:val="en-US"/>
        </w:rPr>
        <w:t>recurrente</w:t>
      </w:r>
      <w:proofErr w:type="spellEnd"/>
      <w:r w:rsidRPr="00222FBD">
        <w:rPr>
          <w:lang w:val="en-US"/>
        </w:rPr>
        <w:t>.</w:t>
      </w:r>
    </w:p>
    <w:p w14:paraId="332ACA33" w14:textId="77777777" w:rsidR="00222FBD" w:rsidRPr="00222FBD" w:rsidRDefault="00222FBD" w:rsidP="0059168C">
      <w:pPr>
        <w:numPr>
          <w:ilvl w:val="0"/>
          <w:numId w:val="155"/>
        </w:numPr>
        <w:jc w:val="left"/>
      </w:pPr>
      <w:r w:rsidRPr="00222FBD">
        <w:rPr>
          <w:b/>
          <w:bCs/>
        </w:rPr>
        <w:t>LTV/CAC</w:t>
      </w:r>
      <w:r w:rsidRPr="00222FBD">
        <w:t xml:space="preserve"> — relación de valor de cliente sobre coste de adquisición.</w:t>
      </w:r>
    </w:p>
    <w:p w14:paraId="0B9BD5CE" w14:textId="77777777" w:rsidR="00222FBD" w:rsidRPr="00222FBD" w:rsidRDefault="00222FBD" w:rsidP="0059168C">
      <w:pPr>
        <w:numPr>
          <w:ilvl w:val="1"/>
          <w:numId w:val="155"/>
        </w:numPr>
        <w:jc w:val="left"/>
      </w:pPr>
      <w:r w:rsidRPr="00222FBD">
        <w:t xml:space="preserve">Fórmula (simplificada): LTV ≈ (ARPU anual × margen bruto) ÷ </w:t>
      </w:r>
      <w:proofErr w:type="spellStart"/>
      <w:r w:rsidRPr="00222FBD">
        <w:t>churn</w:t>
      </w:r>
      <w:proofErr w:type="spellEnd"/>
      <w:r w:rsidRPr="00222FBD">
        <w:t xml:space="preserve"> anual.</w:t>
      </w:r>
    </w:p>
    <w:p w14:paraId="7465FA0D" w14:textId="77777777" w:rsidR="00222FBD" w:rsidRPr="00222FBD" w:rsidRDefault="00222FBD" w:rsidP="0059168C">
      <w:pPr>
        <w:numPr>
          <w:ilvl w:val="1"/>
          <w:numId w:val="155"/>
        </w:numPr>
        <w:jc w:val="left"/>
      </w:pPr>
      <w:r w:rsidRPr="00222FBD">
        <w:t>Uso: justificar inversión en adquisición.</w:t>
      </w:r>
    </w:p>
    <w:p w14:paraId="0736CA19" w14:textId="77777777" w:rsidR="00222FBD" w:rsidRPr="00222FBD" w:rsidRDefault="00222FBD" w:rsidP="0059168C">
      <w:pPr>
        <w:numPr>
          <w:ilvl w:val="0"/>
          <w:numId w:val="155"/>
        </w:numPr>
        <w:jc w:val="left"/>
      </w:pPr>
      <w:proofErr w:type="spellStart"/>
      <w:r w:rsidRPr="00222FBD">
        <w:rPr>
          <w:b/>
          <w:bCs/>
        </w:rPr>
        <w:t>Churn</w:t>
      </w:r>
      <w:proofErr w:type="spellEnd"/>
      <w:r w:rsidRPr="00222FBD">
        <w:rPr>
          <w:b/>
          <w:bCs/>
        </w:rPr>
        <w:t xml:space="preserve"> mensual</w:t>
      </w:r>
      <w:r w:rsidRPr="00222FBD">
        <w:t xml:space="preserve"> — pérdida de clientes.</w:t>
      </w:r>
    </w:p>
    <w:p w14:paraId="5BF3E0D8" w14:textId="77777777" w:rsidR="00222FBD" w:rsidRPr="00222FBD" w:rsidRDefault="00222FBD" w:rsidP="0059168C">
      <w:pPr>
        <w:numPr>
          <w:ilvl w:val="1"/>
          <w:numId w:val="155"/>
        </w:numPr>
        <w:jc w:val="left"/>
      </w:pPr>
      <w:r w:rsidRPr="00222FBD">
        <w:t xml:space="preserve">Fórmula: </w:t>
      </w:r>
      <w:proofErr w:type="spellStart"/>
      <w:r w:rsidRPr="00222FBD">
        <w:t>churn</w:t>
      </w:r>
      <w:proofErr w:type="spellEnd"/>
      <w:r w:rsidRPr="00222FBD">
        <w:t xml:space="preserve"> = (# clientes perdidos en mes) ÷ (# clientes al inicio del mes).</w:t>
      </w:r>
    </w:p>
    <w:p w14:paraId="3605AE6A" w14:textId="77777777" w:rsidR="00222FBD" w:rsidRPr="00222FBD" w:rsidRDefault="00222FBD" w:rsidP="0059168C">
      <w:pPr>
        <w:numPr>
          <w:ilvl w:val="0"/>
          <w:numId w:val="155"/>
        </w:numPr>
        <w:jc w:val="left"/>
      </w:pPr>
      <w:r w:rsidRPr="00222FBD">
        <w:rPr>
          <w:b/>
          <w:bCs/>
        </w:rPr>
        <w:t>Lead time de despliegue (DevOps)</w:t>
      </w:r>
      <w:r w:rsidRPr="00222FBD">
        <w:t xml:space="preserve"> — velocidad de entrega.</w:t>
      </w:r>
    </w:p>
    <w:p w14:paraId="1300DA39" w14:textId="77777777" w:rsidR="00222FBD" w:rsidRPr="00222FBD" w:rsidRDefault="00222FBD" w:rsidP="0059168C">
      <w:pPr>
        <w:numPr>
          <w:ilvl w:val="1"/>
          <w:numId w:val="155"/>
        </w:numPr>
        <w:jc w:val="left"/>
      </w:pPr>
      <w:r w:rsidRPr="00222FBD">
        <w:t xml:space="preserve">Fórmula: promedio (días) desde </w:t>
      </w:r>
      <w:proofErr w:type="spellStart"/>
      <w:r w:rsidRPr="00222FBD">
        <w:t>commit</w:t>
      </w:r>
      <w:proofErr w:type="spellEnd"/>
      <w:r w:rsidRPr="00222FBD">
        <w:t xml:space="preserve"> hasta producción.</w:t>
      </w:r>
    </w:p>
    <w:p w14:paraId="22C07BA6" w14:textId="77777777" w:rsidR="00222FBD" w:rsidRPr="00222FBD" w:rsidRDefault="00222FBD" w:rsidP="0059168C">
      <w:pPr>
        <w:numPr>
          <w:ilvl w:val="1"/>
          <w:numId w:val="155"/>
        </w:numPr>
        <w:jc w:val="left"/>
      </w:pPr>
      <w:r w:rsidRPr="00222FBD">
        <w:t>Uso: correlaciona con capacidad de aprendizaje y velocidad de experimentación.</w:t>
      </w:r>
    </w:p>
    <w:p w14:paraId="4D5458F5" w14:textId="77777777" w:rsidR="00222FBD" w:rsidRPr="00222FBD" w:rsidRDefault="00222FBD" w:rsidP="0059168C">
      <w:pPr>
        <w:numPr>
          <w:ilvl w:val="0"/>
          <w:numId w:val="155"/>
        </w:numPr>
        <w:jc w:val="left"/>
        <w:rPr>
          <w:lang w:val="en-US"/>
        </w:rPr>
      </w:pPr>
      <w:r w:rsidRPr="00222FBD">
        <w:rPr>
          <w:b/>
          <w:bCs/>
          <w:lang w:val="en-US"/>
        </w:rPr>
        <w:t xml:space="preserve">MTTR (Mean Time </w:t>
      </w:r>
      <w:proofErr w:type="gramStart"/>
      <w:r w:rsidRPr="00222FBD">
        <w:rPr>
          <w:b/>
          <w:bCs/>
          <w:lang w:val="en-US"/>
        </w:rPr>
        <w:t>To</w:t>
      </w:r>
      <w:proofErr w:type="gramEnd"/>
      <w:r w:rsidRPr="00222FBD">
        <w:rPr>
          <w:b/>
          <w:bCs/>
          <w:lang w:val="en-US"/>
        </w:rPr>
        <w:t xml:space="preserve"> </w:t>
      </w:r>
      <w:proofErr w:type="gramStart"/>
      <w:r w:rsidRPr="00222FBD">
        <w:rPr>
          <w:b/>
          <w:bCs/>
          <w:lang w:val="en-US"/>
        </w:rPr>
        <w:t>Recovery)</w:t>
      </w:r>
      <w:r w:rsidRPr="00222FBD">
        <w:rPr>
          <w:lang w:val="en-US"/>
        </w:rPr>
        <w:t xml:space="preserve"> —</w:t>
      </w:r>
      <w:proofErr w:type="gramEnd"/>
      <w:r w:rsidRPr="00222FBD">
        <w:rPr>
          <w:lang w:val="en-US"/>
        </w:rPr>
        <w:t xml:space="preserve"> </w:t>
      </w:r>
      <w:proofErr w:type="spellStart"/>
      <w:r w:rsidRPr="00222FBD">
        <w:rPr>
          <w:lang w:val="en-US"/>
        </w:rPr>
        <w:t>resiliencia</w:t>
      </w:r>
      <w:proofErr w:type="spellEnd"/>
      <w:r w:rsidRPr="00222FBD">
        <w:rPr>
          <w:lang w:val="en-US"/>
        </w:rPr>
        <w:t xml:space="preserve"> </w:t>
      </w:r>
      <w:proofErr w:type="spellStart"/>
      <w:r w:rsidRPr="00222FBD">
        <w:rPr>
          <w:lang w:val="en-US"/>
        </w:rPr>
        <w:t>operativa</w:t>
      </w:r>
      <w:proofErr w:type="spellEnd"/>
      <w:r w:rsidRPr="00222FBD">
        <w:rPr>
          <w:lang w:val="en-US"/>
        </w:rPr>
        <w:t>.</w:t>
      </w:r>
    </w:p>
    <w:p w14:paraId="37E59E0C" w14:textId="77777777" w:rsidR="00222FBD" w:rsidRPr="00222FBD" w:rsidRDefault="00222FBD" w:rsidP="0059168C">
      <w:pPr>
        <w:numPr>
          <w:ilvl w:val="1"/>
          <w:numId w:val="155"/>
        </w:numPr>
        <w:jc w:val="left"/>
      </w:pPr>
      <w:r w:rsidRPr="00222FBD">
        <w:t>Fórmula: tiempo total de recuperación ÷ número de incidentes.</w:t>
      </w:r>
    </w:p>
    <w:p w14:paraId="7EED138A" w14:textId="77777777" w:rsidR="00222FBD" w:rsidRPr="00222FBD" w:rsidRDefault="00222FBD" w:rsidP="0059168C">
      <w:pPr>
        <w:numPr>
          <w:ilvl w:val="0"/>
          <w:numId w:val="155"/>
        </w:numPr>
        <w:jc w:val="left"/>
      </w:pPr>
      <w:r w:rsidRPr="00222FBD">
        <w:rPr>
          <w:b/>
          <w:bCs/>
        </w:rPr>
        <w:t>% de presupuesto asignado a iniciativas estratégicas</w:t>
      </w:r>
    </w:p>
    <w:p w14:paraId="68138586" w14:textId="77777777" w:rsidR="00222FBD" w:rsidRPr="00222FBD" w:rsidRDefault="00222FBD" w:rsidP="0059168C">
      <w:pPr>
        <w:numPr>
          <w:ilvl w:val="1"/>
          <w:numId w:val="155"/>
        </w:numPr>
        <w:jc w:val="left"/>
      </w:pPr>
      <w:r w:rsidRPr="00222FBD">
        <w:t>Fórmula: (presupuesto iniciativas estratégicas ÷ presupuesto total) × 100.</w:t>
      </w:r>
    </w:p>
    <w:p w14:paraId="4FF65133" w14:textId="77777777" w:rsidR="00222FBD" w:rsidRPr="00222FBD" w:rsidRDefault="00222FBD" w:rsidP="0059168C">
      <w:pPr>
        <w:numPr>
          <w:ilvl w:val="0"/>
          <w:numId w:val="155"/>
        </w:numPr>
        <w:jc w:val="left"/>
        <w:rPr>
          <w:lang w:val="en-US"/>
        </w:rPr>
      </w:pPr>
      <w:r w:rsidRPr="00222FBD">
        <w:rPr>
          <w:b/>
          <w:bCs/>
          <w:lang w:val="en-US"/>
        </w:rPr>
        <w:t xml:space="preserve">% </w:t>
      </w:r>
      <w:proofErr w:type="gramStart"/>
      <w:r w:rsidRPr="00222FBD">
        <w:rPr>
          <w:b/>
          <w:bCs/>
          <w:lang w:val="en-US"/>
        </w:rPr>
        <w:t>de</w:t>
      </w:r>
      <w:proofErr w:type="gramEnd"/>
      <w:r w:rsidRPr="00222FBD">
        <w:rPr>
          <w:b/>
          <w:bCs/>
          <w:lang w:val="en-US"/>
        </w:rPr>
        <w:t xml:space="preserve"> </w:t>
      </w:r>
      <w:proofErr w:type="spellStart"/>
      <w:r w:rsidRPr="00222FBD">
        <w:rPr>
          <w:b/>
          <w:bCs/>
          <w:lang w:val="en-US"/>
        </w:rPr>
        <w:t>decisiones</w:t>
      </w:r>
      <w:proofErr w:type="spellEnd"/>
      <w:r w:rsidRPr="00222FBD">
        <w:rPr>
          <w:b/>
          <w:bCs/>
          <w:lang w:val="en-US"/>
        </w:rPr>
        <w:t xml:space="preserve"> </w:t>
      </w:r>
      <w:proofErr w:type="spellStart"/>
      <w:r w:rsidRPr="00222FBD">
        <w:rPr>
          <w:b/>
          <w:bCs/>
          <w:lang w:val="en-US"/>
        </w:rPr>
        <w:t>soportadas</w:t>
      </w:r>
      <w:proofErr w:type="spellEnd"/>
      <w:r w:rsidRPr="00222FBD">
        <w:rPr>
          <w:b/>
          <w:bCs/>
          <w:lang w:val="en-US"/>
        </w:rPr>
        <w:t xml:space="preserve"> </w:t>
      </w:r>
      <w:proofErr w:type="spellStart"/>
      <w:r w:rsidRPr="00222FBD">
        <w:rPr>
          <w:b/>
          <w:bCs/>
          <w:lang w:val="en-US"/>
        </w:rPr>
        <w:t>por</w:t>
      </w:r>
      <w:proofErr w:type="spellEnd"/>
      <w:r w:rsidRPr="00222FBD">
        <w:rPr>
          <w:b/>
          <w:bCs/>
          <w:lang w:val="en-US"/>
        </w:rPr>
        <w:t xml:space="preserve"> </w:t>
      </w:r>
      <w:proofErr w:type="spellStart"/>
      <w:r w:rsidRPr="00222FBD">
        <w:rPr>
          <w:b/>
          <w:bCs/>
          <w:lang w:val="en-US"/>
        </w:rPr>
        <w:t>datos</w:t>
      </w:r>
      <w:proofErr w:type="spellEnd"/>
    </w:p>
    <w:p w14:paraId="37960478" w14:textId="77777777" w:rsidR="00222FBD" w:rsidRPr="00222FBD" w:rsidRDefault="00222FBD" w:rsidP="0059168C">
      <w:pPr>
        <w:numPr>
          <w:ilvl w:val="1"/>
          <w:numId w:val="155"/>
        </w:numPr>
        <w:jc w:val="left"/>
      </w:pPr>
      <w:r w:rsidRPr="00222FBD">
        <w:t>Fórmula: (# decisiones con evidencia/documento) ÷ (total decisiones estratégicas).</w:t>
      </w:r>
    </w:p>
    <w:p w14:paraId="11363B80" w14:textId="77777777" w:rsidR="00222FBD" w:rsidRPr="00222FBD" w:rsidRDefault="00222FBD" w:rsidP="0059168C">
      <w:pPr>
        <w:numPr>
          <w:ilvl w:val="1"/>
          <w:numId w:val="155"/>
        </w:numPr>
        <w:jc w:val="left"/>
        <w:rPr>
          <w:lang w:val="en-US"/>
        </w:rPr>
      </w:pPr>
      <w:r w:rsidRPr="00222FBD">
        <w:rPr>
          <w:lang w:val="en-US"/>
        </w:rPr>
        <w:t xml:space="preserve">Uso: </w:t>
      </w:r>
      <w:proofErr w:type="spellStart"/>
      <w:r w:rsidRPr="00222FBD">
        <w:rPr>
          <w:lang w:val="en-US"/>
        </w:rPr>
        <w:t>mide</w:t>
      </w:r>
      <w:proofErr w:type="spellEnd"/>
      <w:r w:rsidRPr="00222FBD">
        <w:rPr>
          <w:lang w:val="en-US"/>
        </w:rPr>
        <w:t xml:space="preserve"> data-</w:t>
      </w:r>
      <w:proofErr w:type="gramStart"/>
      <w:r w:rsidRPr="00222FBD">
        <w:rPr>
          <w:lang w:val="en-US"/>
        </w:rPr>
        <w:t>driven culture</w:t>
      </w:r>
      <w:proofErr w:type="gramEnd"/>
      <w:r w:rsidRPr="00222FBD">
        <w:rPr>
          <w:lang w:val="en-US"/>
        </w:rPr>
        <w:t>.</w:t>
      </w:r>
    </w:p>
    <w:p w14:paraId="6895510C" w14:textId="77777777" w:rsidR="00222FBD" w:rsidRPr="00222FBD" w:rsidRDefault="00222FBD" w:rsidP="0059168C">
      <w:pPr>
        <w:numPr>
          <w:ilvl w:val="0"/>
          <w:numId w:val="155"/>
        </w:numPr>
        <w:jc w:val="left"/>
      </w:pPr>
      <w:r w:rsidRPr="00222FBD">
        <w:rPr>
          <w:b/>
          <w:bCs/>
        </w:rPr>
        <w:t>Tasa de éxito de pilotos (validación de hipótesis)</w:t>
      </w:r>
    </w:p>
    <w:p w14:paraId="4353385D" w14:textId="77777777" w:rsidR="00222FBD" w:rsidRPr="00222FBD" w:rsidRDefault="00222FBD" w:rsidP="0059168C">
      <w:pPr>
        <w:numPr>
          <w:ilvl w:val="1"/>
          <w:numId w:val="155"/>
        </w:numPr>
        <w:jc w:val="left"/>
      </w:pPr>
      <w:r w:rsidRPr="00222FBD">
        <w:t xml:space="preserve">Fórmula: # pilotos con </w:t>
      </w:r>
      <w:proofErr w:type="spellStart"/>
      <w:r w:rsidRPr="00222FBD">
        <w:t>KPI≥meta</w:t>
      </w:r>
      <w:proofErr w:type="spellEnd"/>
      <w:r w:rsidRPr="00222FBD">
        <w:t xml:space="preserve"> ÷ # pilotos ejecutados.</w:t>
      </w:r>
    </w:p>
    <w:p w14:paraId="6AA61D0D" w14:textId="77777777" w:rsidR="00222FBD" w:rsidRPr="00222FBD" w:rsidRDefault="00222FBD" w:rsidP="0059168C">
      <w:pPr>
        <w:numPr>
          <w:ilvl w:val="1"/>
          <w:numId w:val="155"/>
        </w:numPr>
        <w:jc w:val="left"/>
        <w:rPr>
          <w:lang w:val="en-US"/>
        </w:rPr>
      </w:pPr>
      <w:r w:rsidRPr="00222FBD">
        <w:rPr>
          <w:lang w:val="en-US"/>
        </w:rPr>
        <w:lastRenderedPageBreak/>
        <w:t xml:space="preserve">Uso: </w:t>
      </w:r>
      <w:proofErr w:type="spellStart"/>
      <w:r w:rsidRPr="00222FBD">
        <w:rPr>
          <w:lang w:val="en-US"/>
        </w:rPr>
        <w:t>eficiencia</w:t>
      </w:r>
      <w:proofErr w:type="spellEnd"/>
      <w:r w:rsidRPr="00222FBD">
        <w:rPr>
          <w:lang w:val="en-US"/>
        </w:rPr>
        <w:t xml:space="preserve"> de </w:t>
      </w:r>
      <w:proofErr w:type="spellStart"/>
      <w:r w:rsidRPr="00222FBD">
        <w:rPr>
          <w:lang w:val="en-US"/>
        </w:rPr>
        <w:t>experimentación</w:t>
      </w:r>
      <w:proofErr w:type="spellEnd"/>
      <w:r w:rsidRPr="00222FBD">
        <w:rPr>
          <w:lang w:val="en-US"/>
        </w:rPr>
        <w:t>.</w:t>
      </w:r>
    </w:p>
    <w:p w14:paraId="01B570B1" w14:textId="77777777" w:rsidR="00222FBD" w:rsidRPr="00222FBD" w:rsidRDefault="00222FBD" w:rsidP="0059168C">
      <w:pPr>
        <w:numPr>
          <w:ilvl w:val="0"/>
          <w:numId w:val="155"/>
        </w:numPr>
        <w:jc w:val="left"/>
      </w:pPr>
      <w:r w:rsidRPr="00222FBD">
        <w:rPr>
          <w:b/>
          <w:bCs/>
        </w:rPr>
        <w:t>Tiempo medio desde hipótesis a evidencia</w:t>
      </w:r>
    </w:p>
    <w:p w14:paraId="28B0D82C" w14:textId="77777777" w:rsidR="00222FBD" w:rsidRPr="00222FBD" w:rsidRDefault="00222FBD" w:rsidP="0059168C">
      <w:pPr>
        <w:numPr>
          <w:ilvl w:val="1"/>
          <w:numId w:val="155"/>
        </w:numPr>
        <w:jc w:val="left"/>
      </w:pPr>
      <w:r w:rsidRPr="00222FBD">
        <w:t>Fórmula: promedio (días) entre formulación de hipótesis y resultado medible.</w:t>
      </w:r>
    </w:p>
    <w:p w14:paraId="2361C75C" w14:textId="77777777" w:rsidR="00222FBD" w:rsidRPr="00222FBD" w:rsidRDefault="00222FBD" w:rsidP="0059168C">
      <w:pPr>
        <w:numPr>
          <w:ilvl w:val="1"/>
          <w:numId w:val="155"/>
        </w:numPr>
        <w:jc w:val="left"/>
        <w:rPr>
          <w:lang w:val="en-US"/>
        </w:rPr>
      </w:pPr>
      <w:r w:rsidRPr="00222FBD">
        <w:rPr>
          <w:lang w:val="en-US"/>
        </w:rPr>
        <w:t xml:space="preserve">Uso: </w:t>
      </w:r>
      <w:proofErr w:type="spellStart"/>
      <w:r w:rsidRPr="00222FBD">
        <w:rPr>
          <w:lang w:val="en-US"/>
        </w:rPr>
        <w:t>rapidez</w:t>
      </w:r>
      <w:proofErr w:type="spellEnd"/>
      <w:r w:rsidRPr="00222FBD">
        <w:rPr>
          <w:lang w:val="en-US"/>
        </w:rPr>
        <w:t xml:space="preserve"> de </w:t>
      </w:r>
      <w:proofErr w:type="spellStart"/>
      <w:r w:rsidRPr="00222FBD">
        <w:rPr>
          <w:lang w:val="en-US"/>
        </w:rPr>
        <w:t>aprendizaje</w:t>
      </w:r>
      <w:proofErr w:type="spellEnd"/>
      <w:r w:rsidRPr="00222FBD">
        <w:rPr>
          <w:lang w:val="en-US"/>
        </w:rPr>
        <w:t>.</w:t>
      </w:r>
    </w:p>
    <w:p w14:paraId="7929E7D0" w14:textId="77777777" w:rsidR="00222FBD" w:rsidRPr="00222FBD" w:rsidRDefault="00222FBD" w:rsidP="0059168C">
      <w:pPr>
        <w:numPr>
          <w:ilvl w:val="0"/>
          <w:numId w:val="155"/>
        </w:numPr>
        <w:jc w:val="left"/>
        <w:rPr>
          <w:lang w:val="en-US"/>
        </w:rPr>
      </w:pPr>
      <w:r w:rsidRPr="00222FBD">
        <w:rPr>
          <w:b/>
          <w:bCs/>
          <w:lang w:val="en-US"/>
        </w:rPr>
        <w:t xml:space="preserve">ROI </w:t>
      </w:r>
      <w:proofErr w:type="spellStart"/>
      <w:r w:rsidRPr="00222FBD">
        <w:rPr>
          <w:b/>
          <w:bCs/>
          <w:lang w:val="en-US"/>
        </w:rPr>
        <w:t>por</w:t>
      </w:r>
      <w:proofErr w:type="spellEnd"/>
      <w:r w:rsidRPr="00222FBD">
        <w:rPr>
          <w:b/>
          <w:bCs/>
          <w:lang w:val="en-US"/>
        </w:rPr>
        <w:t xml:space="preserve"> </w:t>
      </w:r>
      <w:proofErr w:type="spellStart"/>
      <w:r w:rsidRPr="00222FBD">
        <w:rPr>
          <w:b/>
          <w:bCs/>
          <w:lang w:val="en-US"/>
        </w:rPr>
        <w:t>iniciativa</w:t>
      </w:r>
      <w:proofErr w:type="spellEnd"/>
      <w:r w:rsidRPr="00222FBD">
        <w:rPr>
          <w:b/>
          <w:bCs/>
          <w:lang w:val="en-US"/>
        </w:rPr>
        <w:t xml:space="preserve"> </w:t>
      </w:r>
      <w:proofErr w:type="spellStart"/>
      <w:r w:rsidRPr="00222FBD">
        <w:rPr>
          <w:b/>
          <w:bCs/>
          <w:lang w:val="en-US"/>
        </w:rPr>
        <w:t>estratégica</w:t>
      </w:r>
      <w:proofErr w:type="spellEnd"/>
    </w:p>
    <w:p w14:paraId="57AF1D22" w14:textId="77777777" w:rsidR="00222FBD" w:rsidRPr="00222FBD" w:rsidRDefault="00222FBD" w:rsidP="0059168C">
      <w:pPr>
        <w:numPr>
          <w:ilvl w:val="1"/>
          <w:numId w:val="155"/>
        </w:numPr>
        <w:jc w:val="left"/>
      </w:pPr>
      <w:r w:rsidRPr="00222FBD">
        <w:t>Fórmula: (beneficio neto del proyecto − coste del proyecto) ÷ coste del proyecto.</w:t>
      </w:r>
    </w:p>
    <w:p w14:paraId="73FD83E1" w14:textId="77777777" w:rsidR="00222FBD" w:rsidRPr="00222FBD" w:rsidRDefault="00222FBD" w:rsidP="0059168C">
      <w:pPr>
        <w:numPr>
          <w:ilvl w:val="1"/>
          <w:numId w:val="155"/>
        </w:numPr>
        <w:jc w:val="left"/>
        <w:rPr>
          <w:lang w:val="en-US"/>
        </w:rPr>
      </w:pPr>
      <w:r w:rsidRPr="00222FBD">
        <w:rPr>
          <w:lang w:val="en-US"/>
        </w:rPr>
        <w:t xml:space="preserve">Uso: </w:t>
      </w:r>
      <w:proofErr w:type="spellStart"/>
      <w:r w:rsidRPr="00222FBD">
        <w:rPr>
          <w:lang w:val="en-US"/>
        </w:rPr>
        <w:t>priorizar</w:t>
      </w:r>
      <w:proofErr w:type="spellEnd"/>
      <w:r w:rsidRPr="00222FBD">
        <w:rPr>
          <w:lang w:val="en-US"/>
        </w:rPr>
        <w:t xml:space="preserve"> </w:t>
      </w:r>
      <w:proofErr w:type="spellStart"/>
      <w:r w:rsidRPr="00222FBD">
        <w:rPr>
          <w:lang w:val="en-US"/>
        </w:rPr>
        <w:t>iniciativas</w:t>
      </w:r>
      <w:proofErr w:type="spellEnd"/>
      <w:r w:rsidRPr="00222FBD">
        <w:rPr>
          <w:lang w:val="en-US"/>
        </w:rPr>
        <w:t>.</w:t>
      </w:r>
    </w:p>
    <w:p w14:paraId="5FB94978" w14:textId="77777777" w:rsidR="00222FBD" w:rsidRPr="00222FBD" w:rsidRDefault="00222FBD" w:rsidP="0059168C">
      <w:pPr>
        <w:numPr>
          <w:ilvl w:val="0"/>
          <w:numId w:val="155"/>
        </w:numPr>
        <w:jc w:val="left"/>
        <w:rPr>
          <w:lang w:val="en-US"/>
        </w:rPr>
      </w:pPr>
      <w:proofErr w:type="spellStart"/>
      <w:r w:rsidRPr="00222FBD">
        <w:rPr>
          <w:b/>
          <w:bCs/>
          <w:lang w:val="en-US"/>
        </w:rPr>
        <w:t>Índice</w:t>
      </w:r>
      <w:proofErr w:type="spellEnd"/>
      <w:r w:rsidRPr="00222FBD">
        <w:rPr>
          <w:b/>
          <w:bCs/>
          <w:lang w:val="en-US"/>
        </w:rPr>
        <w:t xml:space="preserve"> de </w:t>
      </w:r>
      <w:proofErr w:type="spellStart"/>
      <w:r w:rsidRPr="00222FBD">
        <w:rPr>
          <w:b/>
          <w:bCs/>
          <w:lang w:val="en-US"/>
        </w:rPr>
        <w:t>alineación</w:t>
      </w:r>
      <w:proofErr w:type="spellEnd"/>
      <w:r w:rsidRPr="00222FBD">
        <w:rPr>
          <w:b/>
          <w:bCs/>
          <w:lang w:val="en-US"/>
        </w:rPr>
        <w:t xml:space="preserve"> </w:t>
      </w:r>
      <w:proofErr w:type="spellStart"/>
      <w:r w:rsidRPr="00222FBD">
        <w:rPr>
          <w:b/>
          <w:bCs/>
          <w:lang w:val="en-US"/>
        </w:rPr>
        <w:t>estrategia</w:t>
      </w:r>
      <w:proofErr w:type="spellEnd"/>
      <w:r w:rsidRPr="00222FBD">
        <w:rPr>
          <w:b/>
          <w:bCs/>
          <w:lang w:val="en-US"/>
        </w:rPr>
        <w:t>–</w:t>
      </w:r>
      <w:proofErr w:type="spellStart"/>
      <w:r w:rsidRPr="00222FBD">
        <w:rPr>
          <w:b/>
          <w:bCs/>
          <w:lang w:val="en-US"/>
        </w:rPr>
        <w:t>proyecto</w:t>
      </w:r>
      <w:proofErr w:type="spellEnd"/>
    </w:p>
    <w:p w14:paraId="62446ED0" w14:textId="77777777" w:rsidR="00222FBD" w:rsidRPr="00222FBD" w:rsidRDefault="00222FBD" w:rsidP="0059168C">
      <w:pPr>
        <w:numPr>
          <w:ilvl w:val="1"/>
          <w:numId w:val="155"/>
        </w:numPr>
        <w:jc w:val="left"/>
      </w:pPr>
      <w:r w:rsidRPr="00222FBD">
        <w:t xml:space="preserve">Método: </w:t>
      </w:r>
      <w:proofErr w:type="spellStart"/>
      <w:r w:rsidRPr="00222FBD">
        <w:t>scoring</w:t>
      </w:r>
      <w:proofErr w:type="spellEnd"/>
      <w:r w:rsidRPr="00222FBD">
        <w:t xml:space="preserve"> 0–100 según </w:t>
      </w:r>
      <w:proofErr w:type="spellStart"/>
      <w:r w:rsidRPr="00222FBD">
        <w:t>checklist</w:t>
      </w:r>
      <w:proofErr w:type="spellEnd"/>
      <w:r w:rsidRPr="00222FBD">
        <w:t xml:space="preserve"> (objetivo, KPI, responsable, impacto).</w:t>
      </w:r>
    </w:p>
    <w:p w14:paraId="765C02D1" w14:textId="77777777" w:rsidR="00222FBD" w:rsidRPr="00222FBD" w:rsidRDefault="00222FBD" w:rsidP="0059168C">
      <w:pPr>
        <w:numPr>
          <w:ilvl w:val="1"/>
          <w:numId w:val="155"/>
        </w:numPr>
        <w:jc w:val="left"/>
      </w:pPr>
      <w:r w:rsidRPr="00222FBD">
        <w:t xml:space="preserve">Uso: controlar coherencia del </w:t>
      </w:r>
      <w:proofErr w:type="gramStart"/>
      <w:r w:rsidRPr="00222FBD">
        <w:t>portfolio</w:t>
      </w:r>
      <w:proofErr w:type="gramEnd"/>
      <w:r w:rsidRPr="00222FBD">
        <w:t>.</w:t>
      </w:r>
    </w:p>
    <w:p w14:paraId="42E50349" w14:textId="77777777" w:rsidR="00222FBD" w:rsidRPr="00222FBD" w:rsidRDefault="00222FBD" w:rsidP="0059168C">
      <w:pPr>
        <w:numPr>
          <w:ilvl w:val="0"/>
          <w:numId w:val="155"/>
        </w:numPr>
        <w:jc w:val="left"/>
        <w:rPr>
          <w:lang w:val="en-US"/>
        </w:rPr>
      </w:pPr>
      <w:r w:rsidRPr="00222FBD">
        <w:rPr>
          <w:b/>
          <w:bCs/>
          <w:lang w:val="en-US"/>
        </w:rPr>
        <w:t xml:space="preserve">Net Present Value (NPV) de roadmap </w:t>
      </w:r>
      <w:proofErr w:type="spellStart"/>
      <w:r w:rsidRPr="00222FBD">
        <w:rPr>
          <w:b/>
          <w:bCs/>
          <w:lang w:val="en-US"/>
        </w:rPr>
        <w:t>estratégico</w:t>
      </w:r>
      <w:proofErr w:type="spellEnd"/>
    </w:p>
    <w:p w14:paraId="66BBEEFE" w14:textId="77777777" w:rsidR="00222FBD" w:rsidRPr="00222FBD" w:rsidRDefault="00222FBD" w:rsidP="0059168C">
      <w:pPr>
        <w:numPr>
          <w:ilvl w:val="1"/>
          <w:numId w:val="155"/>
        </w:numPr>
        <w:jc w:val="left"/>
      </w:pPr>
      <w:r w:rsidRPr="00222FBD">
        <w:t xml:space="preserve">Fórmula: NPV = </w:t>
      </w:r>
      <w:r w:rsidRPr="00222FBD">
        <w:rPr>
          <w:lang w:val="en-US"/>
        </w:rPr>
        <w:t>Σ</w:t>
      </w:r>
      <w:r w:rsidRPr="00222FBD">
        <w:t xml:space="preserve"> (Flujo neto en t ÷ (1+</w:t>
      </w:r>
      <w:proofErr w:type="gramStart"/>
      <w:r w:rsidRPr="00222FBD">
        <w:t>r)^</w:t>
      </w:r>
      <w:proofErr w:type="gramEnd"/>
      <w:r w:rsidRPr="00222FBD">
        <w:t xml:space="preserve">t) — permite valorar financieramente el </w:t>
      </w:r>
      <w:proofErr w:type="spellStart"/>
      <w:r w:rsidRPr="00222FBD">
        <w:t>roadmap</w:t>
      </w:r>
      <w:proofErr w:type="spellEnd"/>
      <w:r w:rsidRPr="00222FBD">
        <w:t>.</w:t>
      </w:r>
    </w:p>
    <w:p w14:paraId="2B25D4B9" w14:textId="77777777" w:rsidR="0059168C" w:rsidRDefault="0059168C" w:rsidP="00222FBD"/>
    <w:p w14:paraId="52CC808E" w14:textId="1A82E8B3" w:rsidR="00222FBD" w:rsidRPr="00222FBD" w:rsidRDefault="00222FBD" w:rsidP="00222FBD">
      <w:r w:rsidRPr="00222FBD">
        <w:t>Nota metodológica: siempre documente supuestos (tasas, horizontes, precios) y realice análisis de sensibilidad (p. ej. Monte Carlo) para entender la variabilidad del ROI/NPV.</w:t>
      </w:r>
    </w:p>
    <w:p w14:paraId="0A6CB236" w14:textId="149238B3" w:rsidR="00222FBD" w:rsidRDefault="00222FBD" w:rsidP="00222FBD">
      <w:pPr>
        <w:rPr>
          <w:lang w:val="en-US"/>
        </w:rPr>
      </w:pPr>
    </w:p>
    <w:p w14:paraId="70F2CF87" w14:textId="77777777" w:rsidR="006C2B7A" w:rsidRDefault="006C2B7A" w:rsidP="00222FBD">
      <w:pPr>
        <w:rPr>
          <w:lang w:val="en-US"/>
        </w:rPr>
      </w:pPr>
    </w:p>
    <w:p w14:paraId="470EDC75" w14:textId="77777777" w:rsidR="006C2B7A" w:rsidRDefault="006C2B7A" w:rsidP="00222FBD">
      <w:pPr>
        <w:rPr>
          <w:lang w:val="en-US"/>
        </w:rPr>
      </w:pPr>
    </w:p>
    <w:p w14:paraId="617558BB" w14:textId="77777777" w:rsidR="006C2B7A" w:rsidRDefault="006C2B7A" w:rsidP="00222FBD">
      <w:pPr>
        <w:rPr>
          <w:lang w:val="en-US"/>
        </w:rPr>
      </w:pPr>
    </w:p>
    <w:p w14:paraId="5B0663C7" w14:textId="77777777" w:rsidR="006C2B7A" w:rsidRDefault="006C2B7A" w:rsidP="00222FBD">
      <w:pPr>
        <w:rPr>
          <w:lang w:val="en-US"/>
        </w:rPr>
      </w:pPr>
    </w:p>
    <w:p w14:paraId="5F3472FB" w14:textId="77777777" w:rsidR="006C2B7A" w:rsidRDefault="006C2B7A" w:rsidP="00222FBD">
      <w:pPr>
        <w:rPr>
          <w:lang w:val="en-US"/>
        </w:rPr>
      </w:pPr>
    </w:p>
    <w:p w14:paraId="04AE8374" w14:textId="77777777" w:rsidR="006C2B7A" w:rsidRDefault="006C2B7A" w:rsidP="00222FBD">
      <w:pPr>
        <w:rPr>
          <w:lang w:val="en-US"/>
        </w:rPr>
      </w:pPr>
    </w:p>
    <w:p w14:paraId="2CA6FE2D" w14:textId="77777777" w:rsidR="006C2B7A" w:rsidRPr="00222FBD" w:rsidRDefault="006C2B7A" w:rsidP="00222FBD">
      <w:pPr>
        <w:rPr>
          <w:lang w:val="en-US"/>
        </w:rPr>
      </w:pPr>
    </w:p>
    <w:p w14:paraId="06FD874E" w14:textId="71A610AA" w:rsidR="00222FBD" w:rsidRPr="00222FBD" w:rsidRDefault="00222FBD" w:rsidP="00222FBD">
      <w:pPr>
        <w:rPr>
          <w:b/>
          <w:bCs/>
        </w:rPr>
      </w:pPr>
      <w:proofErr w:type="spellStart"/>
      <w:r w:rsidRPr="00222FBD">
        <w:rPr>
          <w:b/>
          <w:bCs/>
        </w:rPr>
        <w:lastRenderedPageBreak/>
        <w:t>Mini-caso</w:t>
      </w:r>
      <w:proofErr w:type="spellEnd"/>
      <w:r w:rsidR="006C2B7A">
        <w:rPr>
          <w:b/>
          <w:bCs/>
        </w:rPr>
        <w:t xml:space="preserve"> </w:t>
      </w:r>
      <w:r w:rsidRPr="00222FBD">
        <w:rPr>
          <w:b/>
          <w:bCs/>
        </w:rPr>
        <w:t xml:space="preserve">— trazabilidad de café </w:t>
      </w:r>
    </w:p>
    <w:p w14:paraId="473C6BF7" w14:textId="77777777" w:rsidR="00222FBD" w:rsidRPr="00222FBD" w:rsidRDefault="00222FBD" w:rsidP="00222FBD">
      <w:r w:rsidRPr="00222FBD">
        <w:rPr>
          <w:b/>
          <w:bCs/>
        </w:rPr>
        <w:t>Contexto (resumido):</w:t>
      </w:r>
      <w:r w:rsidRPr="00222FBD">
        <w:t xml:space="preserve"> Cooperativa de Jinotega piloto de trazabilidad digital. Hipótesis estratégica: la trazabilidad digital aumentará el precio por quintal en 12% para cafés </w:t>
      </w:r>
      <w:proofErr w:type="spellStart"/>
      <w:r w:rsidRPr="00222FBD">
        <w:t>specialty</w:t>
      </w:r>
      <w:proofErr w:type="spellEnd"/>
      <w:r w:rsidRPr="00222FBD">
        <w:t>. Proyecto piloto: 3 cooperativas (150 productores), costo del piloto y cálculo de ROI a 1 año.</w:t>
      </w:r>
    </w:p>
    <w:p w14:paraId="7406B825" w14:textId="77777777" w:rsidR="00222FBD" w:rsidRPr="00222FBD" w:rsidRDefault="00222FBD" w:rsidP="00222FBD">
      <w:pPr>
        <w:rPr>
          <w:lang w:val="en-US"/>
        </w:rPr>
      </w:pPr>
      <w:proofErr w:type="spellStart"/>
      <w:r w:rsidRPr="00222FBD">
        <w:rPr>
          <w:b/>
          <w:bCs/>
          <w:lang w:val="en-US"/>
        </w:rPr>
        <w:t>Supuestos</w:t>
      </w:r>
      <w:proofErr w:type="spellEnd"/>
      <w:r w:rsidRPr="00222FBD">
        <w:rPr>
          <w:b/>
          <w:bCs/>
          <w:lang w:val="en-US"/>
        </w:rPr>
        <w:t xml:space="preserve"> </w:t>
      </w:r>
      <w:proofErr w:type="spellStart"/>
      <w:r w:rsidRPr="00222FBD">
        <w:rPr>
          <w:b/>
          <w:bCs/>
          <w:lang w:val="en-US"/>
        </w:rPr>
        <w:t>explícitos</w:t>
      </w:r>
      <w:proofErr w:type="spellEnd"/>
      <w:r w:rsidRPr="00222FBD">
        <w:rPr>
          <w:b/>
          <w:bCs/>
          <w:lang w:val="en-US"/>
        </w:rPr>
        <w:t xml:space="preserve"> (</w:t>
      </w:r>
      <w:proofErr w:type="spellStart"/>
      <w:r w:rsidRPr="00222FBD">
        <w:rPr>
          <w:b/>
          <w:bCs/>
          <w:lang w:val="en-US"/>
        </w:rPr>
        <w:t>hipótesis</w:t>
      </w:r>
      <w:proofErr w:type="spellEnd"/>
      <w:r w:rsidRPr="00222FBD">
        <w:rPr>
          <w:b/>
          <w:bCs/>
          <w:lang w:val="en-US"/>
        </w:rPr>
        <w:t>):</w:t>
      </w:r>
    </w:p>
    <w:p w14:paraId="40D36657" w14:textId="77777777" w:rsidR="00222FBD" w:rsidRPr="00222FBD" w:rsidRDefault="00222FBD" w:rsidP="00BB5A56">
      <w:pPr>
        <w:numPr>
          <w:ilvl w:val="0"/>
          <w:numId w:val="156"/>
        </w:numPr>
      </w:pPr>
      <w:r w:rsidRPr="00222FBD">
        <w:t xml:space="preserve">Precio promedio actual por quintal: </w:t>
      </w:r>
      <w:r w:rsidRPr="00222FBD">
        <w:rPr>
          <w:b/>
          <w:bCs/>
        </w:rPr>
        <w:t>US$150</w:t>
      </w:r>
      <w:r w:rsidRPr="00222FBD">
        <w:t>.</w:t>
      </w:r>
    </w:p>
    <w:p w14:paraId="0909FE09" w14:textId="77777777" w:rsidR="00222FBD" w:rsidRPr="00222FBD" w:rsidRDefault="00222FBD" w:rsidP="00BB5A56">
      <w:pPr>
        <w:numPr>
          <w:ilvl w:val="0"/>
          <w:numId w:val="156"/>
        </w:numPr>
      </w:pPr>
      <w:r w:rsidRPr="00222FBD">
        <w:t xml:space="preserve">Incremento de precio por trazabilidad (hipótesis): </w:t>
      </w:r>
      <w:r w:rsidRPr="00222FBD">
        <w:rPr>
          <w:b/>
          <w:bCs/>
        </w:rPr>
        <w:t>+12%</w:t>
      </w:r>
      <w:r w:rsidRPr="00222FBD">
        <w:t xml:space="preserve"> = aumento esperado.</w:t>
      </w:r>
    </w:p>
    <w:p w14:paraId="5F635E5C" w14:textId="77777777" w:rsidR="00222FBD" w:rsidRPr="00222FBD" w:rsidRDefault="00222FBD" w:rsidP="00BB5A56">
      <w:pPr>
        <w:numPr>
          <w:ilvl w:val="0"/>
          <w:numId w:val="156"/>
        </w:numPr>
      </w:pPr>
      <w:r w:rsidRPr="00222FBD">
        <w:t xml:space="preserve">Producción promedio por productor por año: </w:t>
      </w:r>
      <w:r w:rsidRPr="00222FBD">
        <w:rPr>
          <w:b/>
          <w:bCs/>
        </w:rPr>
        <w:t>3 quintales</w:t>
      </w:r>
      <w:r w:rsidRPr="00222FBD">
        <w:t>.</w:t>
      </w:r>
    </w:p>
    <w:p w14:paraId="0227C704" w14:textId="77777777" w:rsidR="00222FBD" w:rsidRPr="00222FBD" w:rsidRDefault="00222FBD" w:rsidP="00BB5A56">
      <w:pPr>
        <w:numPr>
          <w:ilvl w:val="0"/>
          <w:numId w:val="156"/>
        </w:numPr>
      </w:pPr>
      <w:r w:rsidRPr="00222FBD">
        <w:t xml:space="preserve">Productores por cooperativa: </w:t>
      </w:r>
      <w:r w:rsidRPr="00222FBD">
        <w:rPr>
          <w:b/>
          <w:bCs/>
        </w:rPr>
        <w:t>50</w:t>
      </w:r>
      <w:r w:rsidRPr="00222FBD">
        <w:t xml:space="preserve"> → total productores = 150.</w:t>
      </w:r>
    </w:p>
    <w:p w14:paraId="4B0AA4E4" w14:textId="77777777" w:rsidR="00222FBD" w:rsidRPr="00222FBD" w:rsidRDefault="00222FBD" w:rsidP="00BB5A56">
      <w:pPr>
        <w:numPr>
          <w:ilvl w:val="0"/>
          <w:numId w:val="156"/>
        </w:numPr>
      </w:pPr>
      <w:r w:rsidRPr="00222FBD">
        <w:t xml:space="preserve">Costo del piloto (desarrollo + sensores + capacitación + soporte): </w:t>
      </w:r>
      <w:r w:rsidRPr="00222FBD">
        <w:rPr>
          <w:b/>
          <w:bCs/>
        </w:rPr>
        <w:t>US$18,000</w:t>
      </w:r>
      <w:r w:rsidRPr="00222FBD">
        <w:t>.</w:t>
      </w:r>
    </w:p>
    <w:p w14:paraId="7264A0C2" w14:textId="77777777" w:rsidR="00222FBD" w:rsidRPr="00222FBD" w:rsidRDefault="00222FBD" w:rsidP="00BB5A56">
      <w:pPr>
        <w:numPr>
          <w:ilvl w:val="0"/>
          <w:numId w:val="156"/>
        </w:numPr>
      </w:pPr>
      <w:r w:rsidRPr="00222FBD">
        <w:t xml:space="preserve">Costos recurrentes operativos (1 año): </w:t>
      </w:r>
      <w:r w:rsidRPr="00222FBD">
        <w:rPr>
          <w:b/>
          <w:bCs/>
        </w:rPr>
        <w:t>US$6,000</w:t>
      </w:r>
      <w:r w:rsidRPr="00222FBD">
        <w:t>.</w:t>
      </w:r>
    </w:p>
    <w:p w14:paraId="197832D5" w14:textId="77777777" w:rsidR="00222FBD" w:rsidRPr="00222FBD" w:rsidRDefault="00222FBD" w:rsidP="00BB5A56">
      <w:pPr>
        <w:numPr>
          <w:ilvl w:val="0"/>
          <w:numId w:val="156"/>
        </w:numPr>
        <w:rPr>
          <w:lang w:val="en-US"/>
        </w:rPr>
      </w:pPr>
      <w:r w:rsidRPr="00222FBD">
        <w:rPr>
          <w:lang w:val="en-US"/>
        </w:rPr>
        <w:t xml:space="preserve">Horizonte de </w:t>
      </w:r>
      <w:proofErr w:type="spellStart"/>
      <w:r w:rsidRPr="00222FBD">
        <w:rPr>
          <w:lang w:val="en-US"/>
        </w:rPr>
        <w:t>análisis</w:t>
      </w:r>
      <w:proofErr w:type="spellEnd"/>
      <w:r w:rsidRPr="00222FBD">
        <w:rPr>
          <w:lang w:val="en-US"/>
        </w:rPr>
        <w:t xml:space="preserve">: 1 </w:t>
      </w:r>
      <w:proofErr w:type="spellStart"/>
      <w:r w:rsidRPr="00222FBD">
        <w:rPr>
          <w:lang w:val="en-US"/>
        </w:rPr>
        <w:t>año</w:t>
      </w:r>
      <w:proofErr w:type="spellEnd"/>
      <w:r w:rsidRPr="00222FBD">
        <w:rPr>
          <w:lang w:val="en-US"/>
        </w:rPr>
        <w:t>.</w:t>
      </w:r>
    </w:p>
    <w:p w14:paraId="25008125" w14:textId="77777777" w:rsidR="00222FBD" w:rsidRPr="00222FBD" w:rsidRDefault="00222FBD" w:rsidP="00EB5D42">
      <w:pPr>
        <w:jc w:val="left"/>
      </w:pPr>
      <w:r w:rsidRPr="00222FBD">
        <w:rPr>
          <w:b/>
          <w:bCs/>
        </w:rPr>
        <w:t>Paso 1 — Incremento de precio por quintal (valor absoluto):</w:t>
      </w:r>
    </w:p>
    <w:p w14:paraId="1F67334C" w14:textId="77777777" w:rsidR="00222FBD" w:rsidRPr="00222FBD" w:rsidRDefault="00222FBD" w:rsidP="00EB5D42">
      <w:pPr>
        <w:numPr>
          <w:ilvl w:val="0"/>
          <w:numId w:val="157"/>
        </w:numPr>
        <w:jc w:val="left"/>
        <w:rPr>
          <w:lang w:val="en-US"/>
        </w:rPr>
      </w:pPr>
      <w:r w:rsidRPr="00222FBD">
        <w:rPr>
          <w:lang w:val="en-US"/>
        </w:rPr>
        <w:t>12% de US$150 = 0.12 × 150.</w:t>
      </w:r>
    </w:p>
    <w:p w14:paraId="5527AFB1" w14:textId="77777777" w:rsidR="00222FBD" w:rsidRPr="00222FBD" w:rsidRDefault="00222FBD" w:rsidP="00EB5D42">
      <w:pPr>
        <w:numPr>
          <w:ilvl w:val="1"/>
          <w:numId w:val="157"/>
        </w:numPr>
        <w:jc w:val="left"/>
        <w:rPr>
          <w:lang w:val="en-US"/>
        </w:rPr>
      </w:pPr>
      <w:r w:rsidRPr="00222FBD">
        <w:rPr>
          <w:lang w:val="en-US"/>
        </w:rPr>
        <w:t xml:space="preserve">150 × 0.1 = 15; 150 × 0.02 = 3 → </w:t>
      </w:r>
      <w:proofErr w:type="spellStart"/>
      <w:r w:rsidRPr="00222FBD">
        <w:rPr>
          <w:lang w:val="en-US"/>
        </w:rPr>
        <w:t>suma</w:t>
      </w:r>
      <w:proofErr w:type="spellEnd"/>
      <w:r w:rsidRPr="00222FBD">
        <w:rPr>
          <w:lang w:val="en-US"/>
        </w:rPr>
        <w:t xml:space="preserve"> = 15 + 3 = </w:t>
      </w:r>
      <w:r w:rsidRPr="00222FBD">
        <w:rPr>
          <w:b/>
          <w:bCs/>
          <w:lang w:val="en-US"/>
        </w:rPr>
        <w:t>US$18</w:t>
      </w:r>
      <w:r w:rsidRPr="00222FBD">
        <w:rPr>
          <w:lang w:val="en-US"/>
        </w:rPr>
        <w:t>.</w:t>
      </w:r>
    </w:p>
    <w:p w14:paraId="6E8C0545" w14:textId="77777777" w:rsidR="00222FBD" w:rsidRPr="00222FBD" w:rsidRDefault="00222FBD" w:rsidP="00EB5D42">
      <w:pPr>
        <w:numPr>
          <w:ilvl w:val="0"/>
          <w:numId w:val="157"/>
        </w:numPr>
        <w:jc w:val="left"/>
      </w:pPr>
      <w:r w:rsidRPr="00222FBD">
        <w:t xml:space="preserve">Precio nuevo por quintal = 150 + 18 = </w:t>
      </w:r>
      <w:r w:rsidRPr="00222FBD">
        <w:rPr>
          <w:b/>
          <w:bCs/>
        </w:rPr>
        <w:t>US$168</w:t>
      </w:r>
      <w:r w:rsidRPr="00222FBD">
        <w:t>.</w:t>
      </w:r>
    </w:p>
    <w:p w14:paraId="0CB31E75" w14:textId="77777777" w:rsidR="00222FBD" w:rsidRPr="00222FBD" w:rsidRDefault="00222FBD" w:rsidP="00EB5D42">
      <w:pPr>
        <w:jc w:val="left"/>
      </w:pPr>
      <w:r w:rsidRPr="00222FBD">
        <w:rPr>
          <w:b/>
          <w:bCs/>
        </w:rPr>
        <w:t>Paso 2 — Incremento de ingreso por productor por año:</w:t>
      </w:r>
    </w:p>
    <w:p w14:paraId="4EA421AE" w14:textId="77777777" w:rsidR="00222FBD" w:rsidRPr="00222FBD" w:rsidRDefault="00222FBD" w:rsidP="00EB5D42">
      <w:pPr>
        <w:numPr>
          <w:ilvl w:val="0"/>
          <w:numId w:val="158"/>
        </w:numPr>
        <w:jc w:val="left"/>
        <w:rPr>
          <w:lang w:val="en-US"/>
        </w:rPr>
      </w:pPr>
      <w:proofErr w:type="spellStart"/>
      <w:r w:rsidRPr="00222FBD">
        <w:rPr>
          <w:lang w:val="en-US"/>
        </w:rPr>
        <w:t>Producción</w:t>
      </w:r>
      <w:proofErr w:type="spellEnd"/>
      <w:r w:rsidRPr="00222FBD">
        <w:rPr>
          <w:lang w:val="en-US"/>
        </w:rPr>
        <w:t xml:space="preserve"> </w:t>
      </w:r>
      <w:proofErr w:type="spellStart"/>
      <w:r w:rsidRPr="00222FBD">
        <w:rPr>
          <w:lang w:val="en-US"/>
        </w:rPr>
        <w:t>por</w:t>
      </w:r>
      <w:proofErr w:type="spellEnd"/>
      <w:r w:rsidRPr="00222FBD">
        <w:rPr>
          <w:lang w:val="en-US"/>
        </w:rPr>
        <w:t xml:space="preserve"> productor = 3 </w:t>
      </w:r>
      <w:proofErr w:type="spellStart"/>
      <w:r w:rsidRPr="00222FBD">
        <w:rPr>
          <w:lang w:val="en-US"/>
        </w:rPr>
        <w:t>quintales</w:t>
      </w:r>
      <w:proofErr w:type="spellEnd"/>
      <w:r w:rsidRPr="00222FBD">
        <w:rPr>
          <w:lang w:val="en-US"/>
        </w:rPr>
        <w:t>.</w:t>
      </w:r>
    </w:p>
    <w:p w14:paraId="09ACEC60" w14:textId="77777777" w:rsidR="00222FBD" w:rsidRPr="00222FBD" w:rsidRDefault="00222FBD" w:rsidP="00EB5D42">
      <w:pPr>
        <w:numPr>
          <w:ilvl w:val="0"/>
          <w:numId w:val="158"/>
        </w:numPr>
        <w:jc w:val="left"/>
        <w:rPr>
          <w:lang w:val="en-US"/>
        </w:rPr>
      </w:pPr>
      <w:proofErr w:type="spellStart"/>
      <w:r w:rsidRPr="00222FBD">
        <w:rPr>
          <w:lang w:val="en-US"/>
        </w:rPr>
        <w:t>Incremento</w:t>
      </w:r>
      <w:proofErr w:type="spellEnd"/>
      <w:r w:rsidRPr="00222FBD">
        <w:rPr>
          <w:lang w:val="en-US"/>
        </w:rPr>
        <w:t xml:space="preserve"> </w:t>
      </w:r>
      <w:proofErr w:type="spellStart"/>
      <w:r w:rsidRPr="00222FBD">
        <w:rPr>
          <w:lang w:val="en-US"/>
        </w:rPr>
        <w:t>por</w:t>
      </w:r>
      <w:proofErr w:type="spellEnd"/>
      <w:r w:rsidRPr="00222FBD">
        <w:rPr>
          <w:lang w:val="en-US"/>
        </w:rPr>
        <w:t xml:space="preserve"> quintal = US$18.</w:t>
      </w:r>
    </w:p>
    <w:p w14:paraId="49F4E263" w14:textId="77777777" w:rsidR="00222FBD" w:rsidRPr="00222FBD" w:rsidRDefault="00222FBD" w:rsidP="00EB5D42">
      <w:pPr>
        <w:numPr>
          <w:ilvl w:val="0"/>
          <w:numId w:val="158"/>
        </w:numPr>
        <w:jc w:val="left"/>
        <w:rPr>
          <w:lang w:val="en-US"/>
        </w:rPr>
      </w:pPr>
      <w:proofErr w:type="spellStart"/>
      <w:r w:rsidRPr="00222FBD">
        <w:rPr>
          <w:lang w:val="en-US"/>
        </w:rPr>
        <w:t>Incremento</w:t>
      </w:r>
      <w:proofErr w:type="spellEnd"/>
      <w:r w:rsidRPr="00222FBD">
        <w:rPr>
          <w:lang w:val="en-US"/>
        </w:rPr>
        <w:t xml:space="preserve"> </w:t>
      </w:r>
      <w:proofErr w:type="spellStart"/>
      <w:r w:rsidRPr="00222FBD">
        <w:rPr>
          <w:lang w:val="en-US"/>
        </w:rPr>
        <w:t>anual</w:t>
      </w:r>
      <w:proofErr w:type="spellEnd"/>
      <w:r w:rsidRPr="00222FBD">
        <w:rPr>
          <w:lang w:val="en-US"/>
        </w:rPr>
        <w:t xml:space="preserve"> </w:t>
      </w:r>
      <w:proofErr w:type="spellStart"/>
      <w:r w:rsidRPr="00222FBD">
        <w:rPr>
          <w:lang w:val="en-US"/>
        </w:rPr>
        <w:t>por</w:t>
      </w:r>
      <w:proofErr w:type="spellEnd"/>
      <w:r w:rsidRPr="00222FBD">
        <w:rPr>
          <w:lang w:val="en-US"/>
        </w:rPr>
        <w:t xml:space="preserve"> productor = 3 × 18 </w:t>
      </w:r>
      <w:proofErr w:type="gramStart"/>
      <w:r w:rsidRPr="00222FBD">
        <w:rPr>
          <w:lang w:val="en-US"/>
        </w:rPr>
        <w:t>= ?</w:t>
      </w:r>
      <w:proofErr w:type="gramEnd"/>
    </w:p>
    <w:p w14:paraId="529DBCB1" w14:textId="77777777" w:rsidR="00222FBD" w:rsidRPr="00222FBD" w:rsidRDefault="00222FBD" w:rsidP="00EB5D42">
      <w:pPr>
        <w:numPr>
          <w:ilvl w:val="1"/>
          <w:numId w:val="158"/>
        </w:numPr>
        <w:jc w:val="left"/>
        <w:rPr>
          <w:lang w:val="en-US"/>
        </w:rPr>
      </w:pPr>
      <w:r w:rsidRPr="00222FBD">
        <w:rPr>
          <w:lang w:val="en-US"/>
        </w:rPr>
        <w:t>3 × 18 = 54.</w:t>
      </w:r>
    </w:p>
    <w:p w14:paraId="085CAC25" w14:textId="77777777" w:rsidR="00222FBD" w:rsidRPr="00222FBD" w:rsidRDefault="00222FBD" w:rsidP="00EB5D42">
      <w:pPr>
        <w:numPr>
          <w:ilvl w:val="0"/>
          <w:numId w:val="158"/>
        </w:numPr>
        <w:jc w:val="left"/>
        <w:rPr>
          <w:lang w:val="en-US"/>
        </w:rPr>
      </w:pPr>
      <w:r w:rsidRPr="00222FBD">
        <w:rPr>
          <w:b/>
          <w:bCs/>
          <w:lang w:val="en-US"/>
        </w:rPr>
        <w:t>US$54</w:t>
      </w:r>
      <w:r w:rsidRPr="00222FBD">
        <w:rPr>
          <w:lang w:val="en-US"/>
        </w:rPr>
        <w:t xml:space="preserve"> </w:t>
      </w:r>
      <w:proofErr w:type="spellStart"/>
      <w:r w:rsidRPr="00222FBD">
        <w:rPr>
          <w:lang w:val="en-US"/>
        </w:rPr>
        <w:t>por</w:t>
      </w:r>
      <w:proofErr w:type="spellEnd"/>
      <w:r w:rsidRPr="00222FBD">
        <w:rPr>
          <w:lang w:val="en-US"/>
        </w:rPr>
        <w:t xml:space="preserve"> productor/</w:t>
      </w:r>
      <w:proofErr w:type="spellStart"/>
      <w:r w:rsidRPr="00222FBD">
        <w:rPr>
          <w:lang w:val="en-US"/>
        </w:rPr>
        <w:t>año</w:t>
      </w:r>
      <w:proofErr w:type="spellEnd"/>
      <w:r w:rsidRPr="00222FBD">
        <w:rPr>
          <w:lang w:val="en-US"/>
        </w:rPr>
        <w:t>.</w:t>
      </w:r>
    </w:p>
    <w:p w14:paraId="6644B2BF" w14:textId="77777777" w:rsidR="00222FBD" w:rsidRPr="00222FBD" w:rsidRDefault="00222FBD" w:rsidP="00EB5D42">
      <w:pPr>
        <w:jc w:val="left"/>
      </w:pPr>
      <w:r w:rsidRPr="00222FBD">
        <w:rPr>
          <w:b/>
          <w:bCs/>
        </w:rPr>
        <w:t>Paso 3 — Incremento total de ingresos para los 150 productores:</w:t>
      </w:r>
    </w:p>
    <w:p w14:paraId="748A4923" w14:textId="77777777" w:rsidR="00222FBD" w:rsidRPr="00222FBD" w:rsidRDefault="00222FBD" w:rsidP="00EB5D42">
      <w:pPr>
        <w:numPr>
          <w:ilvl w:val="0"/>
          <w:numId w:val="159"/>
        </w:numPr>
        <w:jc w:val="left"/>
        <w:rPr>
          <w:lang w:val="en-US"/>
        </w:rPr>
      </w:pPr>
      <w:r w:rsidRPr="00222FBD">
        <w:rPr>
          <w:lang w:val="en-US"/>
        </w:rPr>
        <w:t xml:space="preserve">150 × 54 </w:t>
      </w:r>
      <w:proofErr w:type="gramStart"/>
      <w:r w:rsidRPr="00222FBD">
        <w:rPr>
          <w:lang w:val="en-US"/>
        </w:rPr>
        <w:t>= ?</w:t>
      </w:r>
      <w:proofErr w:type="gramEnd"/>
    </w:p>
    <w:p w14:paraId="7824B84D" w14:textId="77777777" w:rsidR="00222FBD" w:rsidRPr="00222FBD" w:rsidRDefault="00222FBD" w:rsidP="00EB5D42">
      <w:pPr>
        <w:numPr>
          <w:ilvl w:val="1"/>
          <w:numId w:val="159"/>
        </w:numPr>
        <w:jc w:val="left"/>
        <w:rPr>
          <w:lang w:val="en-US"/>
        </w:rPr>
      </w:pPr>
      <w:r w:rsidRPr="00222FBD">
        <w:rPr>
          <w:lang w:val="en-US"/>
        </w:rPr>
        <w:t>100 × 54 = 5,400.</w:t>
      </w:r>
    </w:p>
    <w:p w14:paraId="33BF5417" w14:textId="77777777" w:rsidR="00222FBD" w:rsidRPr="00222FBD" w:rsidRDefault="00222FBD" w:rsidP="00EB5D42">
      <w:pPr>
        <w:numPr>
          <w:ilvl w:val="1"/>
          <w:numId w:val="159"/>
        </w:numPr>
        <w:jc w:val="left"/>
        <w:rPr>
          <w:lang w:val="en-US"/>
        </w:rPr>
      </w:pPr>
      <w:r w:rsidRPr="00222FBD">
        <w:rPr>
          <w:lang w:val="en-US"/>
        </w:rPr>
        <w:lastRenderedPageBreak/>
        <w:t>50 × 54 = 2,700.</w:t>
      </w:r>
    </w:p>
    <w:p w14:paraId="4E09C268" w14:textId="77777777" w:rsidR="00222FBD" w:rsidRPr="00222FBD" w:rsidRDefault="00222FBD" w:rsidP="00EB5D42">
      <w:pPr>
        <w:numPr>
          <w:ilvl w:val="1"/>
          <w:numId w:val="159"/>
        </w:numPr>
        <w:jc w:val="left"/>
        <w:rPr>
          <w:lang w:val="en-US"/>
        </w:rPr>
      </w:pPr>
      <w:r w:rsidRPr="00222FBD">
        <w:rPr>
          <w:lang w:val="en-US"/>
        </w:rPr>
        <w:t xml:space="preserve">Suma = 5,400 + 2,700 = </w:t>
      </w:r>
      <w:r w:rsidRPr="00222FBD">
        <w:rPr>
          <w:b/>
          <w:bCs/>
          <w:lang w:val="en-US"/>
        </w:rPr>
        <w:t>US$8,100</w:t>
      </w:r>
      <w:r w:rsidRPr="00222FBD">
        <w:rPr>
          <w:lang w:val="en-US"/>
        </w:rPr>
        <w:t>.</w:t>
      </w:r>
    </w:p>
    <w:p w14:paraId="6773F7A1" w14:textId="77777777" w:rsidR="00222FBD" w:rsidRPr="00222FBD" w:rsidRDefault="00222FBD" w:rsidP="00EB5D42">
      <w:pPr>
        <w:jc w:val="left"/>
      </w:pPr>
      <w:r w:rsidRPr="00222FBD">
        <w:rPr>
          <w:b/>
          <w:bCs/>
        </w:rPr>
        <w:t>Paso 4 — Beneficio neto del piloto en año 1 (simplificado):</w:t>
      </w:r>
    </w:p>
    <w:p w14:paraId="66EFD23F" w14:textId="77777777" w:rsidR="00222FBD" w:rsidRPr="00222FBD" w:rsidRDefault="00222FBD" w:rsidP="00EB5D42">
      <w:pPr>
        <w:numPr>
          <w:ilvl w:val="0"/>
          <w:numId w:val="160"/>
        </w:numPr>
        <w:jc w:val="left"/>
        <w:rPr>
          <w:lang w:val="en-US"/>
        </w:rPr>
      </w:pPr>
      <w:proofErr w:type="spellStart"/>
      <w:r w:rsidRPr="00222FBD">
        <w:rPr>
          <w:lang w:val="en-US"/>
        </w:rPr>
        <w:t>Incremento</w:t>
      </w:r>
      <w:proofErr w:type="spellEnd"/>
      <w:r w:rsidRPr="00222FBD">
        <w:rPr>
          <w:lang w:val="en-US"/>
        </w:rPr>
        <w:t xml:space="preserve"> </w:t>
      </w:r>
      <w:proofErr w:type="spellStart"/>
      <w:r w:rsidRPr="00222FBD">
        <w:rPr>
          <w:lang w:val="en-US"/>
        </w:rPr>
        <w:t>bruto</w:t>
      </w:r>
      <w:proofErr w:type="spellEnd"/>
      <w:r w:rsidRPr="00222FBD">
        <w:rPr>
          <w:lang w:val="en-US"/>
        </w:rPr>
        <w:t xml:space="preserve"> = US$8,100.</w:t>
      </w:r>
    </w:p>
    <w:p w14:paraId="1961B745" w14:textId="77777777" w:rsidR="00222FBD" w:rsidRPr="00222FBD" w:rsidRDefault="00222FBD" w:rsidP="00EB5D42">
      <w:pPr>
        <w:numPr>
          <w:ilvl w:val="0"/>
          <w:numId w:val="160"/>
        </w:numPr>
        <w:jc w:val="left"/>
        <w:rPr>
          <w:lang w:val="en-US"/>
        </w:rPr>
      </w:pPr>
      <w:r w:rsidRPr="00222FBD">
        <w:rPr>
          <w:lang w:val="en-US"/>
        </w:rPr>
        <w:t xml:space="preserve">Costos </w:t>
      </w:r>
      <w:proofErr w:type="spellStart"/>
      <w:r w:rsidRPr="00222FBD">
        <w:rPr>
          <w:lang w:val="en-US"/>
        </w:rPr>
        <w:t>totales</w:t>
      </w:r>
      <w:proofErr w:type="spellEnd"/>
      <w:r w:rsidRPr="00222FBD">
        <w:rPr>
          <w:lang w:val="en-US"/>
        </w:rPr>
        <w:t xml:space="preserve"> (</w:t>
      </w:r>
      <w:proofErr w:type="spellStart"/>
      <w:r w:rsidRPr="00222FBD">
        <w:rPr>
          <w:lang w:val="en-US"/>
        </w:rPr>
        <w:t>piloto</w:t>
      </w:r>
      <w:proofErr w:type="spellEnd"/>
      <w:r w:rsidRPr="00222FBD">
        <w:rPr>
          <w:lang w:val="en-US"/>
        </w:rPr>
        <w:t xml:space="preserve"> + </w:t>
      </w:r>
      <w:proofErr w:type="spellStart"/>
      <w:r w:rsidRPr="00222FBD">
        <w:rPr>
          <w:lang w:val="en-US"/>
        </w:rPr>
        <w:t>operativos</w:t>
      </w:r>
      <w:proofErr w:type="spellEnd"/>
      <w:r w:rsidRPr="00222FBD">
        <w:rPr>
          <w:lang w:val="en-US"/>
        </w:rPr>
        <w:t xml:space="preserve">) = 18,000 + 6,000 </w:t>
      </w:r>
      <w:proofErr w:type="gramStart"/>
      <w:r w:rsidRPr="00222FBD">
        <w:rPr>
          <w:lang w:val="en-US"/>
        </w:rPr>
        <w:t>= ?</w:t>
      </w:r>
      <w:proofErr w:type="gramEnd"/>
    </w:p>
    <w:p w14:paraId="54C0999F" w14:textId="77777777" w:rsidR="00222FBD" w:rsidRPr="00222FBD" w:rsidRDefault="00222FBD" w:rsidP="00EB5D42">
      <w:pPr>
        <w:numPr>
          <w:ilvl w:val="1"/>
          <w:numId w:val="160"/>
        </w:numPr>
        <w:jc w:val="left"/>
        <w:rPr>
          <w:lang w:val="en-US"/>
        </w:rPr>
      </w:pPr>
      <w:r w:rsidRPr="00222FBD">
        <w:rPr>
          <w:lang w:val="en-US"/>
        </w:rPr>
        <w:t xml:space="preserve">18,000 + 6,000 = </w:t>
      </w:r>
      <w:r w:rsidRPr="00222FBD">
        <w:rPr>
          <w:b/>
          <w:bCs/>
          <w:lang w:val="en-US"/>
        </w:rPr>
        <w:t>US$24,000</w:t>
      </w:r>
      <w:r w:rsidRPr="00222FBD">
        <w:rPr>
          <w:lang w:val="en-US"/>
        </w:rPr>
        <w:t>.</w:t>
      </w:r>
    </w:p>
    <w:p w14:paraId="7BD25481" w14:textId="77777777" w:rsidR="00222FBD" w:rsidRPr="00222FBD" w:rsidRDefault="00222FBD" w:rsidP="00EB5D42">
      <w:pPr>
        <w:numPr>
          <w:ilvl w:val="0"/>
          <w:numId w:val="160"/>
        </w:numPr>
        <w:jc w:val="left"/>
        <w:rPr>
          <w:lang w:val="en-US"/>
        </w:rPr>
      </w:pPr>
      <w:proofErr w:type="spellStart"/>
      <w:r w:rsidRPr="00222FBD">
        <w:rPr>
          <w:lang w:val="en-US"/>
        </w:rPr>
        <w:t>Beneficio</w:t>
      </w:r>
      <w:proofErr w:type="spellEnd"/>
      <w:r w:rsidRPr="00222FBD">
        <w:rPr>
          <w:lang w:val="en-US"/>
        </w:rPr>
        <w:t xml:space="preserve"> </w:t>
      </w:r>
      <w:proofErr w:type="spellStart"/>
      <w:r w:rsidRPr="00222FBD">
        <w:rPr>
          <w:lang w:val="en-US"/>
        </w:rPr>
        <w:t>neto</w:t>
      </w:r>
      <w:proofErr w:type="spellEnd"/>
      <w:r w:rsidRPr="00222FBD">
        <w:rPr>
          <w:lang w:val="en-US"/>
        </w:rPr>
        <w:t xml:space="preserve"> = 8,100 − 24,000 </w:t>
      </w:r>
      <w:proofErr w:type="gramStart"/>
      <w:r w:rsidRPr="00222FBD">
        <w:rPr>
          <w:lang w:val="en-US"/>
        </w:rPr>
        <w:t>= ?</w:t>
      </w:r>
      <w:proofErr w:type="gramEnd"/>
    </w:p>
    <w:p w14:paraId="4F00E0B5" w14:textId="77777777" w:rsidR="00222FBD" w:rsidRPr="00222FBD" w:rsidRDefault="00222FBD" w:rsidP="00EB5D42">
      <w:pPr>
        <w:numPr>
          <w:ilvl w:val="1"/>
          <w:numId w:val="160"/>
        </w:numPr>
        <w:jc w:val="left"/>
      </w:pPr>
      <w:r w:rsidRPr="00222FBD">
        <w:t xml:space="preserve">8,100 − 24,000 = </w:t>
      </w:r>
      <w:r w:rsidRPr="00222FBD">
        <w:rPr>
          <w:b/>
          <w:bCs/>
        </w:rPr>
        <w:t>US$ −15,900 (pérdida neta en año 1)</w:t>
      </w:r>
      <w:r w:rsidRPr="00222FBD">
        <w:t>.</w:t>
      </w:r>
    </w:p>
    <w:p w14:paraId="0CA9CAD4" w14:textId="77777777" w:rsidR="00EB5D42" w:rsidRDefault="00EB5D42" w:rsidP="00222FBD">
      <w:pPr>
        <w:rPr>
          <w:b/>
          <w:bCs/>
        </w:rPr>
      </w:pPr>
    </w:p>
    <w:p w14:paraId="6FB965BB" w14:textId="6B573C1B" w:rsidR="00222FBD" w:rsidRPr="00222FBD" w:rsidRDefault="00222FBD" w:rsidP="00222FBD">
      <w:r w:rsidRPr="00222FBD">
        <w:rPr>
          <w:b/>
          <w:bCs/>
        </w:rPr>
        <w:t>Interpretación:</w:t>
      </w:r>
      <w:r w:rsidRPr="00222FBD">
        <w:t xml:space="preserve"> el piloto no es rentable en el primer año en términos estrictamente financieros —pero esto no invalida el valor estratégico. Si la cooperativa y compradores establecen acuerdos plurianuales o si el precio premium se mantiene y escala a más productores, la inversión puede pagarse.</w:t>
      </w:r>
    </w:p>
    <w:p w14:paraId="14807159" w14:textId="77777777" w:rsidR="00EB5D42" w:rsidRDefault="00EB5D42" w:rsidP="00222FBD">
      <w:pPr>
        <w:rPr>
          <w:b/>
          <w:bCs/>
        </w:rPr>
      </w:pPr>
    </w:p>
    <w:p w14:paraId="368098F1" w14:textId="68D6D399" w:rsidR="00222FBD" w:rsidRPr="00222FBD" w:rsidRDefault="00222FBD" w:rsidP="00222FBD">
      <w:r w:rsidRPr="00222FBD">
        <w:rPr>
          <w:b/>
          <w:bCs/>
        </w:rPr>
        <w:t>Paso 5 — Escenario de escalamiento (3 años) — simplificado</w:t>
      </w:r>
      <w:r w:rsidRPr="00222FBD">
        <w:br/>
        <w:t>Suponga que tras validar piloto:</w:t>
      </w:r>
    </w:p>
    <w:p w14:paraId="7E781F80" w14:textId="77777777" w:rsidR="00222FBD" w:rsidRPr="00222FBD" w:rsidRDefault="00222FBD" w:rsidP="00BB5A56">
      <w:pPr>
        <w:numPr>
          <w:ilvl w:val="0"/>
          <w:numId w:val="161"/>
        </w:numPr>
      </w:pPr>
      <w:r w:rsidRPr="00222FBD">
        <w:t>Se escala a 1,500 productores en año 2 (10×) y se mantiene el mismo aumento de precio.</w:t>
      </w:r>
    </w:p>
    <w:p w14:paraId="615D7C6A" w14:textId="77777777" w:rsidR="00222FBD" w:rsidRPr="00222FBD" w:rsidRDefault="00222FBD" w:rsidP="00BB5A56">
      <w:pPr>
        <w:numPr>
          <w:ilvl w:val="0"/>
          <w:numId w:val="161"/>
        </w:numPr>
      </w:pPr>
      <w:r w:rsidRPr="00222FBD">
        <w:t>Costos de escalamiento adicionales (año 2) = US$40,000 (infraestructura, soporte).</w:t>
      </w:r>
    </w:p>
    <w:p w14:paraId="5A7AE5B8" w14:textId="77777777" w:rsidR="00222FBD" w:rsidRPr="00222FBD" w:rsidRDefault="00222FBD" w:rsidP="00BB5A56">
      <w:pPr>
        <w:numPr>
          <w:ilvl w:val="0"/>
          <w:numId w:val="161"/>
        </w:numPr>
      </w:pPr>
      <w:r w:rsidRPr="00222FBD">
        <w:t>Costos recurrentes operativos año 2 = US$12,000.</w:t>
      </w:r>
    </w:p>
    <w:p w14:paraId="37CB9D4F" w14:textId="77777777" w:rsidR="00222FBD" w:rsidRPr="00222FBD" w:rsidRDefault="00222FBD" w:rsidP="00222FBD">
      <w:pPr>
        <w:rPr>
          <w:lang w:val="en-US"/>
        </w:rPr>
      </w:pPr>
      <w:proofErr w:type="spellStart"/>
      <w:r w:rsidRPr="00222FBD">
        <w:rPr>
          <w:lang w:val="en-US"/>
        </w:rPr>
        <w:t>Calcule</w:t>
      </w:r>
      <w:proofErr w:type="spellEnd"/>
      <w:r w:rsidRPr="00222FBD">
        <w:rPr>
          <w:lang w:val="en-US"/>
        </w:rPr>
        <w:t xml:space="preserve"> </w:t>
      </w:r>
      <w:proofErr w:type="spellStart"/>
      <w:r w:rsidRPr="00222FBD">
        <w:rPr>
          <w:lang w:val="en-US"/>
        </w:rPr>
        <w:t>ingreso</w:t>
      </w:r>
      <w:proofErr w:type="spellEnd"/>
      <w:r w:rsidRPr="00222FBD">
        <w:rPr>
          <w:lang w:val="en-US"/>
        </w:rPr>
        <w:t xml:space="preserve"> </w:t>
      </w:r>
      <w:proofErr w:type="spellStart"/>
      <w:r w:rsidRPr="00222FBD">
        <w:rPr>
          <w:lang w:val="en-US"/>
        </w:rPr>
        <w:t>adicional</w:t>
      </w:r>
      <w:proofErr w:type="spellEnd"/>
      <w:r w:rsidRPr="00222FBD">
        <w:rPr>
          <w:lang w:val="en-US"/>
        </w:rPr>
        <w:t xml:space="preserve"> </w:t>
      </w:r>
      <w:proofErr w:type="spellStart"/>
      <w:r w:rsidRPr="00222FBD">
        <w:rPr>
          <w:lang w:val="en-US"/>
        </w:rPr>
        <w:t>año</w:t>
      </w:r>
      <w:proofErr w:type="spellEnd"/>
      <w:r w:rsidRPr="00222FBD">
        <w:rPr>
          <w:lang w:val="en-US"/>
        </w:rPr>
        <w:t xml:space="preserve"> 2:</w:t>
      </w:r>
    </w:p>
    <w:p w14:paraId="195EB4E5" w14:textId="77777777" w:rsidR="00222FBD" w:rsidRPr="00222FBD" w:rsidRDefault="00222FBD" w:rsidP="00BB5A56">
      <w:pPr>
        <w:numPr>
          <w:ilvl w:val="0"/>
          <w:numId w:val="162"/>
        </w:numPr>
      </w:pPr>
      <w:r w:rsidRPr="00222FBD">
        <w:t>Incremento por productor anual = US$54 (como antes).</w:t>
      </w:r>
    </w:p>
    <w:p w14:paraId="614E7CD2" w14:textId="77777777" w:rsidR="00222FBD" w:rsidRPr="00222FBD" w:rsidRDefault="00222FBD" w:rsidP="00BB5A56">
      <w:pPr>
        <w:numPr>
          <w:ilvl w:val="0"/>
          <w:numId w:val="162"/>
        </w:numPr>
        <w:rPr>
          <w:lang w:val="en-US"/>
        </w:rPr>
      </w:pPr>
      <w:proofErr w:type="spellStart"/>
      <w:r w:rsidRPr="00222FBD">
        <w:rPr>
          <w:lang w:val="en-US"/>
        </w:rPr>
        <w:t>Productores</w:t>
      </w:r>
      <w:proofErr w:type="spellEnd"/>
      <w:r w:rsidRPr="00222FBD">
        <w:rPr>
          <w:lang w:val="en-US"/>
        </w:rPr>
        <w:t xml:space="preserve"> = 1,500 → 1,500 × 54 </w:t>
      </w:r>
      <w:proofErr w:type="gramStart"/>
      <w:r w:rsidRPr="00222FBD">
        <w:rPr>
          <w:lang w:val="en-US"/>
        </w:rPr>
        <w:t>= ?</w:t>
      </w:r>
      <w:proofErr w:type="gramEnd"/>
    </w:p>
    <w:p w14:paraId="1B177702" w14:textId="77777777" w:rsidR="00222FBD" w:rsidRPr="00222FBD" w:rsidRDefault="00222FBD" w:rsidP="00BB5A56">
      <w:pPr>
        <w:numPr>
          <w:ilvl w:val="1"/>
          <w:numId w:val="162"/>
        </w:numPr>
        <w:rPr>
          <w:lang w:val="en-US"/>
        </w:rPr>
      </w:pPr>
      <w:r w:rsidRPr="00222FBD">
        <w:rPr>
          <w:lang w:val="en-US"/>
        </w:rPr>
        <w:t>1,000 × 54 = 54,000.</w:t>
      </w:r>
    </w:p>
    <w:p w14:paraId="6E3D3EB9" w14:textId="77777777" w:rsidR="00222FBD" w:rsidRPr="00222FBD" w:rsidRDefault="00222FBD" w:rsidP="00BB5A56">
      <w:pPr>
        <w:numPr>
          <w:ilvl w:val="1"/>
          <w:numId w:val="162"/>
        </w:numPr>
        <w:rPr>
          <w:lang w:val="en-US"/>
        </w:rPr>
      </w:pPr>
      <w:r w:rsidRPr="00222FBD">
        <w:rPr>
          <w:lang w:val="en-US"/>
        </w:rPr>
        <w:t>500 × 54 = 27,000.</w:t>
      </w:r>
    </w:p>
    <w:p w14:paraId="3E9C257C" w14:textId="77777777" w:rsidR="00222FBD" w:rsidRPr="00222FBD" w:rsidRDefault="00222FBD" w:rsidP="00BB5A56">
      <w:pPr>
        <w:numPr>
          <w:ilvl w:val="1"/>
          <w:numId w:val="162"/>
        </w:numPr>
        <w:rPr>
          <w:lang w:val="en-US"/>
        </w:rPr>
      </w:pPr>
      <w:r w:rsidRPr="00222FBD">
        <w:rPr>
          <w:lang w:val="en-US"/>
        </w:rPr>
        <w:t xml:space="preserve">Suma = 54,000 + 27,000 = </w:t>
      </w:r>
      <w:r w:rsidRPr="00222FBD">
        <w:rPr>
          <w:b/>
          <w:bCs/>
          <w:lang w:val="en-US"/>
        </w:rPr>
        <w:t>US$81,000</w:t>
      </w:r>
      <w:r w:rsidRPr="00222FBD">
        <w:rPr>
          <w:lang w:val="en-US"/>
        </w:rPr>
        <w:t>.</w:t>
      </w:r>
    </w:p>
    <w:p w14:paraId="0756DDA4" w14:textId="77777777" w:rsidR="00222FBD" w:rsidRPr="00222FBD" w:rsidRDefault="00222FBD" w:rsidP="00222FBD">
      <w:pPr>
        <w:rPr>
          <w:lang w:val="en-US"/>
        </w:rPr>
      </w:pPr>
      <w:proofErr w:type="spellStart"/>
      <w:r w:rsidRPr="00222FBD">
        <w:rPr>
          <w:lang w:val="en-US"/>
        </w:rPr>
        <w:lastRenderedPageBreak/>
        <w:t>Beneficio</w:t>
      </w:r>
      <w:proofErr w:type="spellEnd"/>
      <w:r w:rsidRPr="00222FBD">
        <w:rPr>
          <w:lang w:val="en-US"/>
        </w:rPr>
        <w:t xml:space="preserve"> </w:t>
      </w:r>
      <w:proofErr w:type="spellStart"/>
      <w:r w:rsidRPr="00222FBD">
        <w:rPr>
          <w:lang w:val="en-US"/>
        </w:rPr>
        <w:t>neto</w:t>
      </w:r>
      <w:proofErr w:type="spellEnd"/>
      <w:r w:rsidRPr="00222FBD">
        <w:rPr>
          <w:lang w:val="en-US"/>
        </w:rPr>
        <w:t xml:space="preserve"> </w:t>
      </w:r>
      <w:proofErr w:type="spellStart"/>
      <w:r w:rsidRPr="00222FBD">
        <w:rPr>
          <w:lang w:val="en-US"/>
        </w:rPr>
        <w:t>año</w:t>
      </w:r>
      <w:proofErr w:type="spellEnd"/>
      <w:r w:rsidRPr="00222FBD">
        <w:rPr>
          <w:lang w:val="en-US"/>
        </w:rPr>
        <w:t xml:space="preserve"> 2 = 81,000 − (40,000 + 12,000) = 81,000 − 52,000 = </w:t>
      </w:r>
      <w:r w:rsidRPr="00222FBD">
        <w:rPr>
          <w:b/>
          <w:bCs/>
          <w:lang w:val="en-US"/>
        </w:rPr>
        <w:t>US$29,000</w:t>
      </w:r>
      <w:r w:rsidRPr="00222FBD">
        <w:rPr>
          <w:lang w:val="en-US"/>
        </w:rPr>
        <w:t>.</w:t>
      </w:r>
    </w:p>
    <w:p w14:paraId="0B7F1D69" w14:textId="77777777" w:rsidR="00EB5D42" w:rsidRDefault="00EB5D42" w:rsidP="00222FBD">
      <w:pPr>
        <w:rPr>
          <w:b/>
          <w:bCs/>
        </w:rPr>
      </w:pPr>
    </w:p>
    <w:p w14:paraId="2A819D05" w14:textId="1E8911DD" w:rsidR="00222FBD" w:rsidRPr="00222FBD" w:rsidRDefault="00222FBD" w:rsidP="00222FBD">
      <w:r w:rsidRPr="00222FBD">
        <w:rPr>
          <w:b/>
          <w:bCs/>
        </w:rPr>
        <w:t>Paso 6 — Acumulado (Año1 pérdida −15,900 + Año2 beneficio 29,000) = 13,100 positivo</w:t>
      </w:r>
      <w:r w:rsidRPr="00222FBD">
        <w:t xml:space="preserve"> — el proyecto sería recuperado y rentable en el acumulado a 2 años si los supuestos se cumplen.</w:t>
      </w:r>
    </w:p>
    <w:p w14:paraId="427EED65" w14:textId="77777777" w:rsidR="00C70444" w:rsidRDefault="00C70444" w:rsidP="00222FBD">
      <w:pPr>
        <w:rPr>
          <w:b/>
          <w:bCs/>
        </w:rPr>
      </w:pPr>
    </w:p>
    <w:p w14:paraId="49718462" w14:textId="79335CE0" w:rsidR="00222FBD" w:rsidRPr="00222FBD" w:rsidRDefault="00222FBD" w:rsidP="00222FBD">
      <w:r w:rsidRPr="00222FBD">
        <w:rPr>
          <w:b/>
          <w:bCs/>
        </w:rPr>
        <w:t>Lección práctica:</w:t>
      </w:r>
      <w:r w:rsidRPr="00222FBD">
        <w:t xml:space="preserve"> las decisiones estratégicas suelen requerir perspectiva temporal y escalamiento; medir sólo el año 1 conduce a conclusiones erradas. El pensamiento estratégico obliga a modelar escenarios (piloto → escala) y a usar métricas como NPV o periodo de recuperación.</w:t>
      </w:r>
    </w:p>
    <w:p w14:paraId="22F08CF4" w14:textId="113D56B0" w:rsidR="00222FBD" w:rsidRPr="00222FBD" w:rsidRDefault="00222FBD" w:rsidP="00222FBD">
      <w:pPr>
        <w:rPr>
          <w:lang w:val="en-US"/>
        </w:rPr>
      </w:pPr>
    </w:p>
    <w:p w14:paraId="015C2EF5" w14:textId="6FA28D95" w:rsidR="00222FBD" w:rsidRPr="00222FBD" w:rsidRDefault="00222FBD" w:rsidP="00222FBD">
      <w:pPr>
        <w:rPr>
          <w:b/>
          <w:bCs/>
        </w:rPr>
      </w:pPr>
      <w:r w:rsidRPr="00222FBD">
        <w:rPr>
          <w:b/>
          <w:bCs/>
        </w:rPr>
        <w:t>Riesgos y condiciones donde la ventaja no aparece (para ser realistas)</w:t>
      </w:r>
    </w:p>
    <w:p w14:paraId="488216F7" w14:textId="77777777" w:rsidR="00222FBD" w:rsidRPr="00222FBD" w:rsidRDefault="00222FBD" w:rsidP="00222FBD">
      <w:r w:rsidRPr="00222FBD">
        <w:t>No siempre se obtiene ventaja aun con pensamiento estratégico. Los puntos críticos que reducen su efectividad:</w:t>
      </w:r>
    </w:p>
    <w:p w14:paraId="41B7D0C8" w14:textId="77777777" w:rsidR="00222FBD" w:rsidRPr="00222FBD" w:rsidRDefault="00222FBD" w:rsidP="00BB5A56">
      <w:pPr>
        <w:numPr>
          <w:ilvl w:val="0"/>
          <w:numId w:val="163"/>
        </w:numPr>
      </w:pPr>
      <w:r w:rsidRPr="00222FBD">
        <w:rPr>
          <w:b/>
          <w:bCs/>
        </w:rPr>
        <w:t>Plan mal vinculado a ejecución:</w:t>
      </w:r>
      <w:r w:rsidRPr="00222FBD">
        <w:t xml:space="preserve"> plan bonito sin </w:t>
      </w:r>
      <w:proofErr w:type="spellStart"/>
      <w:r w:rsidRPr="00222FBD">
        <w:t>KPIs</w:t>
      </w:r>
      <w:proofErr w:type="spellEnd"/>
      <w:r w:rsidRPr="00222FBD">
        <w:t xml:space="preserve"> ni responsables.</w:t>
      </w:r>
    </w:p>
    <w:p w14:paraId="43D15FCC" w14:textId="750A2D3D" w:rsidR="00222FBD" w:rsidRPr="00222FBD" w:rsidRDefault="00C70444" w:rsidP="00BB5A56">
      <w:pPr>
        <w:numPr>
          <w:ilvl w:val="0"/>
          <w:numId w:val="163"/>
        </w:numPr>
      </w:pPr>
      <w:r w:rsidRPr="00222FBD">
        <w:rPr>
          <w:b/>
          <w:bCs/>
        </w:rPr>
        <w:t>Presunciones no verificadas</w:t>
      </w:r>
      <w:r w:rsidR="00222FBD" w:rsidRPr="00222FBD">
        <w:rPr>
          <w:b/>
          <w:bCs/>
        </w:rPr>
        <w:t>:</w:t>
      </w:r>
      <w:r w:rsidR="00222FBD" w:rsidRPr="00222FBD">
        <w:t xml:space="preserve"> hipótesis no testeadas y asumidas como verdad.</w:t>
      </w:r>
    </w:p>
    <w:p w14:paraId="5254F877" w14:textId="5C2FA4F9" w:rsidR="00222FBD" w:rsidRPr="00222FBD" w:rsidRDefault="00222FBD" w:rsidP="00BB5A56">
      <w:pPr>
        <w:numPr>
          <w:ilvl w:val="0"/>
          <w:numId w:val="163"/>
        </w:numPr>
        <w:rPr>
          <w:lang w:val="en-US"/>
        </w:rPr>
      </w:pPr>
      <w:r w:rsidRPr="00222FBD">
        <w:rPr>
          <w:b/>
          <w:bCs/>
        </w:rPr>
        <w:t>Rigidez excesiva:</w:t>
      </w:r>
      <w:r w:rsidRPr="00222FBD">
        <w:t xml:space="preserve"> planes que no admiten ajuste frente a nueva evidencia (Mintzberg advierte sobre la necesidad de estrategia emergente). </w:t>
      </w:r>
    </w:p>
    <w:p w14:paraId="20CCC187" w14:textId="77777777" w:rsidR="00222FBD" w:rsidRPr="00222FBD" w:rsidRDefault="00222FBD" w:rsidP="00BB5A56">
      <w:pPr>
        <w:numPr>
          <w:ilvl w:val="0"/>
          <w:numId w:val="163"/>
        </w:numPr>
      </w:pPr>
      <w:r w:rsidRPr="00222FBD">
        <w:rPr>
          <w:b/>
          <w:bCs/>
        </w:rPr>
        <w:t xml:space="preserve">Falta de capacidades operativas (DevOps, data </w:t>
      </w:r>
      <w:proofErr w:type="spellStart"/>
      <w:r w:rsidRPr="00222FBD">
        <w:rPr>
          <w:b/>
          <w:bCs/>
        </w:rPr>
        <w:t>literacy</w:t>
      </w:r>
      <w:proofErr w:type="spellEnd"/>
      <w:r w:rsidRPr="00222FBD">
        <w:rPr>
          <w:b/>
          <w:bCs/>
        </w:rPr>
        <w:t>):</w:t>
      </w:r>
      <w:r w:rsidRPr="00222FBD">
        <w:t xml:space="preserve"> no se traduce la estrategia en entregables.</w:t>
      </w:r>
    </w:p>
    <w:p w14:paraId="6A2918C7" w14:textId="77777777" w:rsidR="00222FBD" w:rsidRPr="00222FBD" w:rsidRDefault="00222FBD" w:rsidP="00BB5A56">
      <w:pPr>
        <w:numPr>
          <w:ilvl w:val="0"/>
          <w:numId w:val="163"/>
        </w:numPr>
      </w:pPr>
      <w:r w:rsidRPr="00222FBD">
        <w:rPr>
          <w:b/>
          <w:bCs/>
        </w:rPr>
        <w:t>Contextos extremadamente turbulentos sin revisión frecuente:</w:t>
      </w:r>
      <w:r w:rsidRPr="00222FBD">
        <w:t xml:space="preserve"> la ventaja puede perderse si no se revisa el plan con frecuencia (escenarios).</w:t>
      </w:r>
    </w:p>
    <w:p w14:paraId="45A88819" w14:textId="139C34EB" w:rsidR="00222FBD" w:rsidRDefault="00222FBD" w:rsidP="00222FBD">
      <w:pPr>
        <w:rPr>
          <w:lang w:val="en-US"/>
        </w:rPr>
      </w:pPr>
    </w:p>
    <w:p w14:paraId="1FE3A3C5" w14:textId="77777777" w:rsidR="001014FB" w:rsidRDefault="001014FB" w:rsidP="00222FBD">
      <w:pPr>
        <w:rPr>
          <w:lang w:val="en-US"/>
        </w:rPr>
      </w:pPr>
    </w:p>
    <w:p w14:paraId="74CA7DB5" w14:textId="77777777" w:rsidR="001014FB" w:rsidRDefault="001014FB" w:rsidP="00222FBD">
      <w:pPr>
        <w:rPr>
          <w:lang w:val="en-US"/>
        </w:rPr>
      </w:pPr>
    </w:p>
    <w:p w14:paraId="62FCA3DB" w14:textId="77777777" w:rsidR="001014FB" w:rsidRPr="00222FBD" w:rsidRDefault="001014FB" w:rsidP="00222FBD">
      <w:pPr>
        <w:rPr>
          <w:lang w:val="en-US"/>
        </w:rPr>
      </w:pPr>
    </w:p>
    <w:p w14:paraId="6D79FFF2" w14:textId="7B3B9948" w:rsidR="00222FBD" w:rsidRPr="00222FBD" w:rsidRDefault="00222FBD" w:rsidP="00222FBD">
      <w:pPr>
        <w:rPr>
          <w:b/>
          <w:bCs/>
        </w:rPr>
      </w:pPr>
      <w:r w:rsidRPr="00222FBD">
        <w:rPr>
          <w:b/>
          <w:bCs/>
        </w:rPr>
        <w:lastRenderedPageBreak/>
        <w:t xml:space="preserve">Cómo probar y demostrar la ventaja estratégica en la práctica </w:t>
      </w:r>
    </w:p>
    <w:p w14:paraId="7C5CD116" w14:textId="77777777" w:rsidR="00222FBD" w:rsidRPr="00222FBD" w:rsidRDefault="00222FBD" w:rsidP="00BB5A56">
      <w:pPr>
        <w:numPr>
          <w:ilvl w:val="0"/>
          <w:numId w:val="164"/>
        </w:numPr>
      </w:pPr>
      <w:r w:rsidRPr="00222FBD">
        <w:rPr>
          <w:b/>
          <w:bCs/>
        </w:rPr>
        <w:t>Formular hipótesis claras</w:t>
      </w:r>
      <w:r w:rsidRPr="00222FBD">
        <w:t xml:space="preserve"> (H1, H2…) con métricas y criterios de éxito.</w:t>
      </w:r>
    </w:p>
    <w:p w14:paraId="0FCE21AC" w14:textId="77777777" w:rsidR="00222FBD" w:rsidRPr="00222FBD" w:rsidRDefault="00222FBD" w:rsidP="00BB5A56">
      <w:pPr>
        <w:numPr>
          <w:ilvl w:val="0"/>
          <w:numId w:val="164"/>
        </w:numPr>
      </w:pPr>
      <w:r w:rsidRPr="00222FBD">
        <w:rPr>
          <w:b/>
          <w:bCs/>
        </w:rPr>
        <w:t>Ejecutar piloto controlado</w:t>
      </w:r>
      <w:r w:rsidRPr="00222FBD">
        <w:t xml:space="preserve"> (definir tamaño muestral, duración, métricas).</w:t>
      </w:r>
    </w:p>
    <w:p w14:paraId="71EE6D84" w14:textId="77777777" w:rsidR="00222FBD" w:rsidRPr="00222FBD" w:rsidRDefault="00222FBD" w:rsidP="00BB5A56">
      <w:pPr>
        <w:numPr>
          <w:ilvl w:val="0"/>
          <w:numId w:val="164"/>
        </w:numPr>
      </w:pPr>
      <w:r w:rsidRPr="00222FBD">
        <w:rPr>
          <w:b/>
          <w:bCs/>
        </w:rPr>
        <w:t>Medir resultados y calcular indicadores clave</w:t>
      </w:r>
      <w:r w:rsidRPr="00222FBD">
        <w:t xml:space="preserve"> (MRR, incremento precio, </w:t>
      </w:r>
      <w:proofErr w:type="spellStart"/>
      <w:r w:rsidRPr="00222FBD">
        <w:t>churn</w:t>
      </w:r>
      <w:proofErr w:type="spellEnd"/>
      <w:r w:rsidRPr="00222FBD">
        <w:t>, LTV/CAC, ROI y NPV).</w:t>
      </w:r>
    </w:p>
    <w:p w14:paraId="62EC5D55" w14:textId="77777777" w:rsidR="00222FBD" w:rsidRPr="00222FBD" w:rsidRDefault="00222FBD" w:rsidP="00BB5A56">
      <w:pPr>
        <w:numPr>
          <w:ilvl w:val="0"/>
          <w:numId w:val="164"/>
        </w:numPr>
      </w:pPr>
      <w:r w:rsidRPr="00222FBD">
        <w:rPr>
          <w:b/>
          <w:bCs/>
        </w:rPr>
        <w:t>Analizar escenarios y sensibilidad</w:t>
      </w:r>
      <w:r w:rsidRPr="00222FBD">
        <w:t xml:space="preserve"> (ej.: ¿qué pasa si el premium es 8% o 16%?).</w:t>
      </w:r>
    </w:p>
    <w:p w14:paraId="20C573CD" w14:textId="77777777" w:rsidR="00222FBD" w:rsidRPr="00222FBD" w:rsidRDefault="00222FBD" w:rsidP="00BB5A56">
      <w:pPr>
        <w:numPr>
          <w:ilvl w:val="0"/>
          <w:numId w:val="164"/>
        </w:numPr>
      </w:pPr>
      <w:r w:rsidRPr="00222FBD">
        <w:rPr>
          <w:b/>
          <w:bCs/>
        </w:rPr>
        <w:t xml:space="preserve">Documentar lecciones y ajustar </w:t>
      </w:r>
      <w:proofErr w:type="spellStart"/>
      <w:r w:rsidRPr="00222FBD">
        <w:rPr>
          <w:b/>
          <w:bCs/>
        </w:rPr>
        <w:t>roadmap</w:t>
      </w:r>
      <w:proofErr w:type="spellEnd"/>
      <w:r w:rsidRPr="00222FBD">
        <w:t xml:space="preserve"> (si H1 valida → escalar; si no → pivotar o abandonar).</w:t>
      </w:r>
    </w:p>
    <w:p w14:paraId="51F844DB" w14:textId="77777777" w:rsidR="00222FBD" w:rsidRPr="00222FBD" w:rsidRDefault="00222FBD" w:rsidP="00BB5A56">
      <w:pPr>
        <w:numPr>
          <w:ilvl w:val="0"/>
          <w:numId w:val="164"/>
        </w:numPr>
      </w:pPr>
      <w:r w:rsidRPr="00222FBD">
        <w:rPr>
          <w:b/>
          <w:bCs/>
        </w:rPr>
        <w:t xml:space="preserve">Comunicar resultados con un </w:t>
      </w:r>
      <w:proofErr w:type="spellStart"/>
      <w:r w:rsidRPr="00222FBD">
        <w:rPr>
          <w:b/>
          <w:bCs/>
        </w:rPr>
        <w:t>dashboard</w:t>
      </w:r>
      <w:proofErr w:type="spellEnd"/>
      <w:r w:rsidRPr="00222FBD">
        <w:rPr>
          <w:b/>
          <w:bCs/>
        </w:rPr>
        <w:t xml:space="preserve"> ejecutivo</w:t>
      </w:r>
      <w:r w:rsidRPr="00222FBD">
        <w:t xml:space="preserve"> (</w:t>
      </w:r>
      <w:proofErr w:type="spellStart"/>
      <w:r w:rsidRPr="00222FBD">
        <w:t>one</w:t>
      </w:r>
      <w:proofErr w:type="spellEnd"/>
      <w:r w:rsidRPr="00222FBD">
        <w:t>-page + BSC).</w:t>
      </w:r>
    </w:p>
    <w:p w14:paraId="4BBC07FB" w14:textId="77777777" w:rsidR="00336F07" w:rsidRDefault="00336F07" w:rsidP="00222FBD"/>
    <w:p w14:paraId="3C76670A" w14:textId="23FD6943" w:rsidR="00222FBD" w:rsidRPr="00222FBD" w:rsidRDefault="00222FBD" w:rsidP="00222FBD">
      <w:r w:rsidRPr="00222FBD">
        <w:t>Herramientas analíticas recomendadas: AHP/MCDA para priorización, árboles de decisión para opciones secuenciales y Monte Carlo para incertidumbre.</w:t>
      </w:r>
    </w:p>
    <w:p w14:paraId="255BD08A" w14:textId="078AFD75" w:rsidR="00222FBD" w:rsidRPr="00222FBD" w:rsidRDefault="00222FBD" w:rsidP="00222FBD">
      <w:pPr>
        <w:rPr>
          <w:lang w:val="en-US"/>
        </w:rPr>
      </w:pPr>
    </w:p>
    <w:p w14:paraId="4E5BF2CF" w14:textId="3C2A5641" w:rsidR="00222FBD" w:rsidRPr="00222FBD" w:rsidRDefault="00222FBD" w:rsidP="00222FBD">
      <w:pPr>
        <w:rPr>
          <w:b/>
          <w:bCs/>
        </w:rPr>
      </w:pPr>
      <w:r w:rsidRPr="00222FBD">
        <w:rPr>
          <w:b/>
          <w:bCs/>
        </w:rPr>
        <w:t xml:space="preserve">8. Software y plantillas recomendadas </w:t>
      </w:r>
    </w:p>
    <w:p w14:paraId="387EBD46" w14:textId="77777777" w:rsidR="00222FBD" w:rsidRPr="00222FBD" w:rsidRDefault="00222FBD" w:rsidP="00BB5A56">
      <w:pPr>
        <w:numPr>
          <w:ilvl w:val="0"/>
          <w:numId w:val="165"/>
        </w:numPr>
      </w:pPr>
      <w:r w:rsidRPr="00222FBD">
        <w:rPr>
          <w:b/>
          <w:bCs/>
        </w:rPr>
        <w:t>Miro / Mural</w:t>
      </w:r>
      <w:r w:rsidRPr="00222FBD">
        <w:t xml:space="preserve"> — talleres estratégicos, mapas SAM/PESTEL, TOWS.</w:t>
      </w:r>
    </w:p>
    <w:p w14:paraId="71300A9B" w14:textId="77777777" w:rsidR="00222FBD" w:rsidRPr="00222FBD" w:rsidRDefault="00222FBD" w:rsidP="00BB5A56">
      <w:pPr>
        <w:numPr>
          <w:ilvl w:val="0"/>
          <w:numId w:val="165"/>
        </w:numPr>
      </w:pPr>
      <w:r w:rsidRPr="00222FBD">
        <w:rPr>
          <w:b/>
          <w:bCs/>
        </w:rPr>
        <w:t xml:space="preserve">Google </w:t>
      </w:r>
      <w:proofErr w:type="spellStart"/>
      <w:r w:rsidRPr="00222FBD">
        <w:rPr>
          <w:b/>
          <w:bCs/>
        </w:rPr>
        <w:t>Sheets</w:t>
      </w:r>
      <w:proofErr w:type="spellEnd"/>
      <w:r w:rsidRPr="00222FBD">
        <w:rPr>
          <w:b/>
          <w:bCs/>
        </w:rPr>
        <w:t xml:space="preserve"> / Excel</w:t>
      </w:r>
      <w:r w:rsidRPr="00222FBD">
        <w:t xml:space="preserve"> — plantillas de proyecciones (ARR/MRR, LTV/CAC, NPV) y Monte Carlo básico.</w:t>
      </w:r>
    </w:p>
    <w:p w14:paraId="5B13D6E4" w14:textId="77777777" w:rsidR="00222FBD" w:rsidRPr="00222FBD" w:rsidRDefault="00222FBD" w:rsidP="00BB5A56">
      <w:pPr>
        <w:numPr>
          <w:ilvl w:val="0"/>
          <w:numId w:val="165"/>
        </w:numPr>
        <w:rPr>
          <w:lang w:val="en-US"/>
        </w:rPr>
      </w:pPr>
      <w:r w:rsidRPr="00222FBD">
        <w:rPr>
          <w:b/>
          <w:bCs/>
          <w:lang w:val="en-US"/>
        </w:rPr>
        <w:t xml:space="preserve">Power BI / </w:t>
      </w:r>
      <w:proofErr w:type="spellStart"/>
      <w:r w:rsidRPr="00222FBD">
        <w:rPr>
          <w:b/>
          <w:bCs/>
          <w:lang w:val="en-US"/>
        </w:rPr>
        <w:t>Metabase</w:t>
      </w:r>
      <w:proofErr w:type="spellEnd"/>
      <w:r w:rsidRPr="00222FBD">
        <w:rPr>
          <w:b/>
          <w:bCs/>
          <w:lang w:val="en-US"/>
        </w:rPr>
        <w:t xml:space="preserve"> / Google Looker Studio</w:t>
      </w:r>
      <w:r w:rsidRPr="00222FBD">
        <w:rPr>
          <w:lang w:val="en-US"/>
        </w:rPr>
        <w:t xml:space="preserve"> — dashboards BSC y KPIs.</w:t>
      </w:r>
    </w:p>
    <w:p w14:paraId="2327C8F7" w14:textId="77777777" w:rsidR="00222FBD" w:rsidRPr="00222FBD" w:rsidRDefault="00222FBD" w:rsidP="00BB5A56">
      <w:pPr>
        <w:numPr>
          <w:ilvl w:val="0"/>
          <w:numId w:val="165"/>
        </w:numPr>
      </w:pPr>
      <w:r w:rsidRPr="00222FBD">
        <w:rPr>
          <w:b/>
          <w:bCs/>
        </w:rPr>
        <w:t xml:space="preserve">AHP </w:t>
      </w:r>
      <w:proofErr w:type="spellStart"/>
      <w:r w:rsidRPr="00222FBD">
        <w:rPr>
          <w:b/>
          <w:bCs/>
        </w:rPr>
        <w:t>tools</w:t>
      </w:r>
      <w:proofErr w:type="spellEnd"/>
      <w:r w:rsidRPr="00222FBD">
        <w:rPr>
          <w:b/>
          <w:bCs/>
        </w:rPr>
        <w:t xml:space="preserve"> / 1000minds / paquetes R (</w:t>
      </w:r>
      <w:proofErr w:type="spellStart"/>
      <w:r w:rsidRPr="00222FBD">
        <w:rPr>
          <w:b/>
          <w:bCs/>
        </w:rPr>
        <w:t>ahp</w:t>
      </w:r>
      <w:proofErr w:type="spellEnd"/>
      <w:r w:rsidRPr="00222FBD">
        <w:rPr>
          <w:b/>
          <w:bCs/>
        </w:rPr>
        <w:t>)</w:t>
      </w:r>
      <w:r w:rsidRPr="00222FBD">
        <w:t xml:space="preserve"> — para decisiones multicriterio.</w:t>
      </w:r>
    </w:p>
    <w:p w14:paraId="485560EE" w14:textId="77777777" w:rsidR="00222FBD" w:rsidRPr="00222FBD" w:rsidRDefault="00222FBD" w:rsidP="00BB5A56">
      <w:pPr>
        <w:numPr>
          <w:ilvl w:val="0"/>
          <w:numId w:val="165"/>
        </w:numPr>
      </w:pPr>
      <w:r w:rsidRPr="00222FBD">
        <w:rPr>
          <w:b/>
          <w:bCs/>
        </w:rPr>
        <w:t xml:space="preserve">R / Python (pandas, </w:t>
      </w:r>
      <w:proofErr w:type="spellStart"/>
      <w:r w:rsidRPr="00222FBD">
        <w:rPr>
          <w:b/>
          <w:bCs/>
        </w:rPr>
        <w:t>numpy</w:t>
      </w:r>
      <w:proofErr w:type="spellEnd"/>
      <w:r w:rsidRPr="00222FBD">
        <w:rPr>
          <w:b/>
          <w:bCs/>
        </w:rPr>
        <w:t xml:space="preserve">, </w:t>
      </w:r>
      <w:proofErr w:type="spellStart"/>
      <w:r w:rsidRPr="00222FBD">
        <w:rPr>
          <w:b/>
          <w:bCs/>
        </w:rPr>
        <w:t>montecarlo</w:t>
      </w:r>
      <w:proofErr w:type="spellEnd"/>
      <w:r w:rsidRPr="00222FBD">
        <w:rPr>
          <w:b/>
          <w:bCs/>
        </w:rPr>
        <w:t xml:space="preserve"> </w:t>
      </w:r>
      <w:proofErr w:type="spellStart"/>
      <w:r w:rsidRPr="00222FBD">
        <w:rPr>
          <w:b/>
          <w:bCs/>
        </w:rPr>
        <w:t>packages</w:t>
      </w:r>
      <w:proofErr w:type="spellEnd"/>
      <w:r w:rsidRPr="00222FBD">
        <w:rPr>
          <w:b/>
          <w:bCs/>
        </w:rPr>
        <w:t>)</w:t>
      </w:r>
      <w:r w:rsidRPr="00222FBD">
        <w:t xml:space="preserve"> — simulaciones, sensibilidad, análisis financiero.</w:t>
      </w:r>
    </w:p>
    <w:p w14:paraId="0E7462F4" w14:textId="77777777" w:rsidR="00222FBD" w:rsidRPr="00222FBD" w:rsidRDefault="00222FBD" w:rsidP="00BB5A56">
      <w:pPr>
        <w:numPr>
          <w:ilvl w:val="0"/>
          <w:numId w:val="165"/>
        </w:numPr>
      </w:pPr>
      <w:r w:rsidRPr="00222FBD">
        <w:rPr>
          <w:b/>
          <w:bCs/>
        </w:rPr>
        <w:t xml:space="preserve">BSC </w:t>
      </w:r>
      <w:proofErr w:type="spellStart"/>
      <w:r w:rsidRPr="00222FBD">
        <w:rPr>
          <w:b/>
          <w:bCs/>
        </w:rPr>
        <w:t>Designer</w:t>
      </w:r>
      <w:proofErr w:type="spellEnd"/>
      <w:r w:rsidRPr="00222FBD">
        <w:rPr>
          <w:b/>
          <w:bCs/>
        </w:rPr>
        <w:t xml:space="preserve"> / </w:t>
      </w:r>
      <w:proofErr w:type="spellStart"/>
      <w:r w:rsidRPr="00222FBD">
        <w:rPr>
          <w:b/>
          <w:bCs/>
        </w:rPr>
        <w:t>QuickScore</w:t>
      </w:r>
      <w:proofErr w:type="spellEnd"/>
      <w:r w:rsidRPr="00222FBD">
        <w:t xml:space="preserve"> — gestión de </w:t>
      </w:r>
      <w:proofErr w:type="spellStart"/>
      <w:r w:rsidRPr="00222FBD">
        <w:t>Balanced</w:t>
      </w:r>
      <w:proofErr w:type="spellEnd"/>
      <w:r w:rsidRPr="00222FBD">
        <w:t xml:space="preserve"> </w:t>
      </w:r>
      <w:proofErr w:type="spellStart"/>
      <w:r w:rsidRPr="00222FBD">
        <w:t>Scorecard</w:t>
      </w:r>
      <w:proofErr w:type="spellEnd"/>
      <w:r w:rsidRPr="00222FBD">
        <w:t xml:space="preserve"> (si se desea software especializado).</w:t>
      </w:r>
    </w:p>
    <w:p w14:paraId="2204F1F9" w14:textId="3F3BD959" w:rsidR="00222FBD" w:rsidRDefault="00222FBD" w:rsidP="00222FBD">
      <w:pPr>
        <w:rPr>
          <w:lang w:val="en-US"/>
        </w:rPr>
      </w:pPr>
    </w:p>
    <w:p w14:paraId="143F4B45" w14:textId="77777777" w:rsidR="00336F07" w:rsidRDefault="00336F07" w:rsidP="00222FBD">
      <w:pPr>
        <w:rPr>
          <w:lang w:val="en-US"/>
        </w:rPr>
      </w:pPr>
    </w:p>
    <w:p w14:paraId="4EE078E2" w14:textId="77777777" w:rsidR="00336F07" w:rsidRPr="00222FBD" w:rsidRDefault="00336F07" w:rsidP="00222FBD">
      <w:pPr>
        <w:rPr>
          <w:lang w:val="en-US"/>
        </w:rPr>
      </w:pPr>
    </w:p>
    <w:p w14:paraId="32C3B44D" w14:textId="6BC7A277" w:rsidR="00222FBD" w:rsidRPr="00222FBD" w:rsidRDefault="00757B8F" w:rsidP="00222FBD">
      <w:pPr>
        <w:rPr>
          <w:b/>
          <w:bCs/>
        </w:rPr>
      </w:pPr>
      <w:r>
        <w:rPr>
          <w:b/>
          <w:bCs/>
        </w:rPr>
        <w:lastRenderedPageBreak/>
        <w:t>Actividades</w:t>
      </w:r>
    </w:p>
    <w:p w14:paraId="18E8B575" w14:textId="77777777" w:rsidR="00222FBD" w:rsidRPr="00222FBD" w:rsidRDefault="00222FBD" w:rsidP="00BB5A56">
      <w:pPr>
        <w:numPr>
          <w:ilvl w:val="0"/>
          <w:numId w:val="166"/>
        </w:numPr>
      </w:pPr>
      <w:r w:rsidRPr="00222FBD">
        <w:rPr>
          <w:b/>
          <w:bCs/>
        </w:rPr>
        <w:t>Actividad 1 (2 semanas):</w:t>
      </w:r>
      <w:r w:rsidRPr="00222FBD">
        <w:t xml:space="preserve"> cada equipo formula 3 hipótesis estratégicas para una idea TI local; diseñan piloto, </w:t>
      </w:r>
      <w:proofErr w:type="spellStart"/>
      <w:r w:rsidRPr="00222FBD">
        <w:t>KPIs</w:t>
      </w:r>
      <w:proofErr w:type="spellEnd"/>
      <w:r w:rsidRPr="00222FBD">
        <w:t xml:space="preserve"> y plan de recolección de datos.</w:t>
      </w:r>
    </w:p>
    <w:p w14:paraId="328607EC" w14:textId="77777777" w:rsidR="00222FBD" w:rsidRPr="00222FBD" w:rsidRDefault="00222FBD" w:rsidP="00BB5A56">
      <w:pPr>
        <w:numPr>
          <w:ilvl w:val="0"/>
          <w:numId w:val="166"/>
        </w:numPr>
      </w:pPr>
      <w:r w:rsidRPr="00222FBD">
        <w:rPr>
          <w:b/>
          <w:bCs/>
        </w:rPr>
        <w:t>Actividad 2 (laboratorio):</w:t>
      </w:r>
      <w:r w:rsidRPr="00222FBD">
        <w:t xml:space="preserve"> hoja de cálculo con modelos MRR/LTV/CAC y análisis de sensibilidad; los estudiantes prueban diferentes supuestos.</w:t>
      </w:r>
    </w:p>
    <w:p w14:paraId="5AEAA7F9" w14:textId="77777777" w:rsidR="00222FBD" w:rsidRPr="00222FBD" w:rsidRDefault="00222FBD" w:rsidP="00BB5A56">
      <w:pPr>
        <w:numPr>
          <w:ilvl w:val="0"/>
          <w:numId w:val="166"/>
        </w:numPr>
      </w:pPr>
      <w:r w:rsidRPr="00222FBD">
        <w:rPr>
          <w:b/>
          <w:bCs/>
        </w:rPr>
        <w:t>Actividad 3 (presentación):</w:t>
      </w:r>
      <w:r w:rsidRPr="00222FBD">
        <w:t xml:space="preserve"> </w:t>
      </w:r>
      <w:proofErr w:type="spellStart"/>
      <w:r w:rsidRPr="00222FBD">
        <w:t>one</w:t>
      </w:r>
      <w:proofErr w:type="spellEnd"/>
      <w:r w:rsidRPr="00222FBD">
        <w:t xml:space="preserve">-page </w:t>
      </w:r>
      <w:proofErr w:type="spellStart"/>
      <w:r w:rsidRPr="00222FBD">
        <w:t>strategy</w:t>
      </w:r>
      <w:proofErr w:type="spellEnd"/>
      <w:r w:rsidRPr="00222FBD">
        <w:t xml:space="preserve"> + </w:t>
      </w:r>
      <w:proofErr w:type="spellStart"/>
      <w:r w:rsidRPr="00222FBD">
        <w:t>dashboard</w:t>
      </w:r>
      <w:proofErr w:type="spellEnd"/>
      <w:r w:rsidRPr="00222FBD">
        <w:t xml:space="preserve"> con evidencias del piloto; discusión crítica en clase (peer </w:t>
      </w:r>
      <w:proofErr w:type="spellStart"/>
      <w:r w:rsidRPr="00222FBD">
        <w:t>review</w:t>
      </w:r>
      <w:proofErr w:type="spellEnd"/>
      <w:r w:rsidRPr="00222FBD">
        <w:t>).</w:t>
      </w:r>
    </w:p>
    <w:p w14:paraId="773AE0FB" w14:textId="64B09043" w:rsidR="00222FBD" w:rsidRPr="00222FBD" w:rsidRDefault="00222FBD" w:rsidP="00222FBD">
      <w:pPr>
        <w:rPr>
          <w:lang w:val="en-US"/>
        </w:rPr>
      </w:pPr>
    </w:p>
    <w:p w14:paraId="28D6021C" w14:textId="22AD92A8" w:rsidR="00222FBD" w:rsidRPr="00222FBD" w:rsidRDefault="00222FBD" w:rsidP="00222FBD">
      <w:pPr>
        <w:rPr>
          <w:b/>
          <w:bCs/>
        </w:rPr>
      </w:pPr>
      <w:r w:rsidRPr="00222FBD">
        <w:rPr>
          <w:b/>
          <w:bCs/>
        </w:rPr>
        <w:t>Autoevaluación</w:t>
      </w:r>
    </w:p>
    <w:p w14:paraId="351BA8A4" w14:textId="77777777" w:rsidR="00222FBD" w:rsidRPr="00222FBD" w:rsidRDefault="00222FBD" w:rsidP="00222FBD">
      <w:pPr>
        <w:rPr>
          <w:lang w:val="en-US"/>
        </w:rPr>
      </w:pPr>
      <w:proofErr w:type="spellStart"/>
      <w:r w:rsidRPr="00222FBD">
        <w:rPr>
          <w:b/>
          <w:bCs/>
          <w:lang w:val="en-US"/>
        </w:rPr>
        <w:t>Preguntas</w:t>
      </w:r>
      <w:proofErr w:type="spellEnd"/>
      <w:r w:rsidRPr="00222FBD">
        <w:rPr>
          <w:b/>
          <w:bCs/>
          <w:lang w:val="en-US"/>
        </w:rPr>
        <w:t>:</w:t>
      </w:r>
    </w:p>
    <w:p w14:paraId="01216576" w14:textId="77777777" w:rsidR="00222FBD" w:rsidRPr="00222FBD" w:rsidRDefault="00222FBD" w:rsidP="00BB5A56">
      <w:pPr>
        <w:numPr>
          <w:ilvl w:val="0"/>
          <w:numId w:val="167"/>
        </w:numPr>
      </w:pPr>
      <w:r w:rsidRPr="00222FBD">
        <w:t>Enumera cinco mecanismos por los que el pensamiento estratégico puede crear ventaja competitiva.</w:t>
      </w:r>
    </w:p>
    <w:p w14:paraId="793E1716" w14:textId="77777777" w:rsidR="00222FBD" w:rsidRPr="00222FBD" w:rsidRDefault="00222FBD" w:rsidP="00BB5A56">
      <w:pPr>
        <w:numPr>
          <w:ilvl w:val="0"/>
          <w:numId w:val="167"/>
        </w:numPr>
        <w:rPr>
          <w:lang w:val="en-US"/>
        </w:rPr>
      </w:pPr>
      <w:r w:rsidRPr="00222FBD">
        <w:t xml:space="preserve">¿Qué métricas usarías para demostrar que una iniciativa estratégica TI generó valor? </w:t>
      </w:r>
      <w:proofErr w:type="spellStart"/>
      <w:r w:rsidRPr="00222FBD">
        <w:rPr>
          <w:lang w:val="en-US"/>
        </w:rPr>
        <w:t>Nombra</w:t>
      </w:r>
      <w:proofErr w:type="spellEnd"/>
      <w:r w:rsidRPr="00222FBD">
        <w:rPr>
          <w:lang w:val="en-US"/>
        </w:rPr>
        <w:t xml:space="preserve"> 4 y </w:t>
      </w:r>
      <w:proofErr w:type="spellStart"/>
      <w:r w:rsidRPr="00222FBD">
        <w:rPr>
          <w:lang w:val="en-US"/>
        </w:rPr>
        <w:t>explica</w:t>
      </w:r>
      <w:proofErr w:type="spellEnd"/>
      <w:r w:rsidRPr="00222FBD">
        <w:rPr>
          <w:lang w:val="en-US"/>
        </w:rPr>
        <w:t xml:space="preserve"> </w:t>
      </w:r>
      <w:proofErr w:type="spellStart"/>
      <w:r w:rsidRPr="00222FBD">
        <w:rPr>
          <w:lang w:val="en-US"/>
        </w:rPr>
        <w:t>por</w:t>
      </w:r>
      <w:proofErr w:type="spellEnd"/>
      <w:r w:rsidRPr="00222FBD">
        <w:rPr>
          <w:lang w:val="en-US"/>
        </w:rPr>
        <w:t xml:space="preserve"> </w:t>
      </w:r>
      <w:proofErr w:type="spellStart"/>
      <w:r w:rsidRPr="00222FBD">
        <w:rPr>
          <w:lang w:val="en-US"/>
        </w:rPr>
        <w:t>qué</w:t>
      </w:r>
      <w:proofErr w:type="spellEnd"/>
      <w:r w:rsidRPr="00222FBD">
        <w:rPr>
          <w:lang w:val="en-US"/>
        </w:rPr>
        <w:t>.</w:t>
      </w:r>
    </w:p>
    <w:p w14:paraId="5E08A22D" w14:textId="77777777" w:rsidR="00222FBD" w:rsidRPr="00222FBD" w:rsidRDefault="00222FBD" w:rsidP="00BB5A56">
      <w:pPr>
        <w:numPr>
          <w:ilvl w:val="0"/>
          <w:numId w:val="167"/>
        </w:numPr>
        <w:rPr>
          <w:lang w:val="en-US"/>
        </w:rPr>
      </w:pPr>
      <w:r w:rsidRPr="00222FBD">
        <w:t xml:space="preserve">En el </w:t>
      </w:r>
      <w:proofErr w:type="spellStart"/>
      <w:r w:rsidRPr="00222FBD">
        <w:t>mini-caso</w:t>
      </w:r>
      <w:proofErr w:type="spellEnd"/>
      <w:r w:rsidRPr="00222FBD">
        <w:t xml:space="preserve"> de trazabilidad, ¿qué variable fue crítica para transformar una pérdida inicial en ganancia acumulada? </w:t>
      </w:r>
      <w:proofErr w:type="spellStart"/>
      <w:r w:rsidRPr="00222FBD">
        <w:rPr>
          <w:lang w:val="en-US"/>
        </w:rPr>
        <w:t>Explica</w:t>
      </w:r>
      <w:proofErr w:type="spellEnd"/>
      <w:r w:rsidRPr="00222FBD">
        <w:rPr>
          <w:lang w:val="en-US"/>
        </w:rPr>
        <w:t>.</w:t>
      </w:r>
    </w:p>
    <w:p w14:paraId="0C426F0B" w14:textId="77777777" w:rsidR="00222FBD" w:rsidRPr="00222FBD" w:rsidRDefault="00222FBD" w:rsidP="00BB5A56">
      <w:pPr>
        <w:numPr>
          <w:ilvl w:val="0"/>
          <w:numId w:val="167"/>
        </w:numPr>
      </w:pPr>
      <w:r w:rsidRPr="00222FBD">
        <w:t>Describe en 5 pasos cómo convertir una hipótesis estratégica en un experimento medible.</w:t>
      </w:r>
    </w:p>
    <w:p w14:paraId="6BAAB28A" w14:textId="77777777" w:rsidR="00222FBD" w:rsidRPr="00222FBD" w:rsidRDefault="00222FBD" w:rsidP="00BB5A56">
      <w:pPr>
        <w:numPr>
          <w:ilvl w:val="0"/>
          <w:numId w:val="167"/>
        </w:numPr>
      </w:pPr>
      <w:r w:rsidRPr="00222FBD">
        <w:t>Señala dos razones por las cuales un plan estratégico puede no mejorar el rendimiento de una empresa, aun cuando existe un documento formal.</w:t>
      </w:r>
    </w:p>
    <w:p w14:paraId="0E904528" w14:textId="77777777" w:rsidR="00222FBD" w:rsidRPr="00222FBD" w:rsidRDefault="00222FBD" w:rsidP="00222FBD">
      <w:pPr>
        <w:rPr>
          <w:color w:val="FFFFFF" w:themeColor="background1"/>
          <w:lang w:val="en-US"/>
        </w:rPr>
      </w:pPr>
      <w:proofErr w:type="spellStart"/>
      <w:r w:rsidRPr="00222FBD">
        <w:rPr>
          <w:b/>
          <w:bCs/>
          <w:color w:val="FFFFFF" w:themeColor="background1"/>
          <w:lang w:val="en-US"/>
        </w:rPr>
        <w:t>Respuestas</w:t>
      </w:r>
      <w:proofErr w:type="spellEnd"/>
      <w:r w:rsidRPr="00222FBD">
        <w:rPr>
          <w:b/>
          <w:bCs/>
          <w:color w:val="FFFFFF" w:themeColor="background1"/>
          <w:lang w:val="en-US"/>
        </w:rPr>
        <w:t xml:space="preserve"> </w:t>
      </w:r>
      <w:proofErr w:type="spellStart"/>
      <w:r w:rsidRPr="00222FBD">
        <w:rPr>
          <w:b/>
          <w:bCs/>
          <w:color w:val="FFFFFF" w:themeColor="background1"/>
          <w:lang w:val="en-US"/>
        </w:rPr>
        <w:t>modelo</w:t>
      </w:r>
      <w:proofErr w:type="spellEnd"/>
      <w:r w:rsidRPr="00222FBD">
        <w:rPr>
          <w:b/>
          <w:bCs/>
          <w:color w:val="FFFFFF" w:themeColor="background1"/>
          <w:lang w:val="en-US"/>
        </w:rPr>
        <w:t xml:space="preserve"> (</w:t>
      </w:r>
      <w:proofErr w:type="spellStart"/>
      <w:r w:rsidRPr="00222FBD">
        <w:rPr>
          <w:b/>
          <w:bCs/>
          <w:color w:val="FFFFFF" w:themeColor="background1"/>
          <w:lang w:val="en-US"/>
        </w:rPr>
        <w:t>sintetizadas</w:t>
      </w:r>
      <w:proofErr w:type="spellEnd"/>
      <w:r w:rsidRPr="00222FBD">
        <w:rPr>
          <w:b/>
          <w:bCs/>
          <w:color w:val="FFFFFF" w:themeColor="background1"/>
          <w:lang w:val="en-US"/>
        </w:rPr>
        <w:t>):</w:t>
      </w:r>
    </w:p>
    <w:p w14:paraId="4FB9CE19" w14:textId="77777777" w:rsidR="00222FBD" w:rsidRPr="00222FBD" w:rsidRDefault="00222FBD" w:rsidP="00BB5A56">
      <w:pPr>
        <w:numPr>
          <w:ilvl w:val="0"/>
          <w:numId w:val="168"/>
        </w:numPr>
        <w:rPr>
          <w:color w:val="FFFFFF" w:themeColor="background1"/>
        </w:rPr>
      </w:pPr>
      <w:r w:rsidRPr="00222FBD">
        <w:rPr>
          <w:color w:val="FFFFFF" w:themeColor="background1"/>
        </w:rPr>
        <w:t>Asignación eficiente de recursos; resiliencia/gestión de riesgo; aceleración del aprendizaje; diferenciación por capacidades centrales; alineación interna/</w:t>
      </w:r>
      <w:proofErr w:type="spellStart"/>
      <w:r w:rsidRPr="00222FBD">
        <w:rPr>
          <w:color w:val="FFFFFF" w:themeColor="background1"/>
        </w:rPr>
        <w:t>external</w:t>
      </w:r>
      <w:proofErr w:type="spellEnd"/>
      <w:r w:rsidRPr="00222FBD">
        <w:rPr>
          <w:color w:val="FFFFFF" w:themeColor="background1"/>
        </w:rPr>
        <w:t xml:space="preserve"> </w:t>
      </w:r>
      <w:proofErr w:type="spellStart"/>
      <w:r w:rsidRPr="00222FBD">
        <w:rPr>
          <w:color w:val="FFFFFF" w:themeColor="background1"/>
        </w:rPr>
        <w:t>funding</w:t>
      </w:r>
      <w:proofErr w:type="spellEnd"/>
      <w:r w:rsidRPr="00222FBD">
        <w:rPr>
          <w:color w:val="FFFFFF" w:themeColor="background1"/>
        </w:rPr>
        <w:t>.</w:t>
      </w:r>
    </w:p>
    <w:p w14:paraId="26246243" w14:textId="77777777" w:rsidR="00222FBD" w:rsidRPr="00222FBD" w:rsidRDefault="00222FBD" w:rsidP="00BB5A56">
      <w:pPr>
        <w:numPr>
          <w:ilvl w:val="0"/>
          <w:numId w:val="168"/>
        </w:numPr>
        <w:rPr>
          <w:color w:val="FFFFFF" w:themeColor="background1"/>
        </w:rPr>
      </w:pPr>
      <w:r w:rsidRPr="00222FBD">
        <w:rPr>
          <w:color w:val="FFFFFF" w:themeColor="background1"/>
        </w:rPr>
        <w:t>MRR (crecimiento recurrente), LTV/CAC (eficacia comercial), NPV/ROI (valor financiero del proyecto), MTTR (resiliencia operativa).</w:t>
      </w:r>
    </w:p>
    <w:p w14:paraId="5CDA5B43" w14:textId="77777777" w:rsidR="00222FBD" w:rsidRPr="00222FBD" w:rsidRDefault="00222FBD" w:rsidP="00BB5A56">
      <w:pPr>
        <w:numPr>
          <w:ilvl w:val="0"/>
          <w:numId w:val="168"/>
        </w:numPr>
        <w:rPr>
          <w:color w:val="FFFFFF" w:themeColor="background1"/>
        </w:rPr>
      </w:pPr>
      <w:r w:rsidRPr="00222FBD">
        <w:rPr>
          <w:color w:val="FFFFFF" w:themeColor="background1"/>
        </w:rPr>
        <w:t xml:space="preserve">La </w:t>
      </w:r>
      <w:r w:rsidRPr="00222FBD">
        <w:rPr>
          <w:b/>
          <w:bCs/>
          <w:color w:val="FFFFFF" w:themeColor="background1"/>
        </w:rPr>
        <w:t>escala</w:t>
      </w:r>
      <w:r w:rsidRPr="00222FBD">
        <w:rPr>
          <w:color w:val="FFFFFF" w:themeColor="background1"/>
        </w:rPr>
        <w:t xml:space="preserve"> (número de productores) fue crítica: el piloto era </w:t>
      </w:r>
      <w:proofErr w:type="gramStart"/>
      <w:r w:rsidRPr="00222FBD">
        <w:rPr>
          <w:color w:val="FFFFFF" w:themeColor="background1"/>
        </w:rPr>
        <w:t>deficitario</w:t>
      </w:r>
      <w:proofErr w:type="gramEnd"/>
      <w:r w:rsidRPr="00222FBD">
        <w:rPr>
          <w:color w:val="FFFFFF" w:themeColor="background1"/>
        </w:rPr>
        <w:t xml:space="preserve"> pero al escalar el beneficio incremental superó los costes fijos de implementación.</w:t>
      </w:r>
    </w:p>
    <w:p w14:paraId="3FEBF8A6" w14:textId="77777777" w:rsidR="00222FBD" w:rsidRPr="00222FBD" w:rsidRDefault="00222FBD" w:rsidP="00BB5A56">
      <w:pPr>
        <w:numPr>
          <w:ilvl w:val="0"/>
          <w:numId w:val="168"/>
        </w:numPr>
        <w:rPr>
          <w:color w:val="FFFFFF" w:themeColor="background1"/>
        </w:rPr>
      </w:pPr>
      <w:r w:rsidRPr="00222FBD">
        <w:rPr>
          <w:color w:val="FFFFFF" w:themeColor="background1"/>
        </w:rPr>
        <w:lastRenderedPageBreak/>
        <w:t xml:space="preserve">(a) Formular H con métricas; (b) diseñar MVP/piloto; (c) definir tamaño y periodo; (d) ejecutar y recolectar datos; (e) analizar, decidir </w:t>
      </w:r>
      <w:proofErr w:type="spellStart"/>
      <w:r w:rsidRPr="00222FBD">
        <w:rPr>
          <w:color w:val="FFFFFF" w:themeColor="background1"/>
        </w:rPr>
        <w:t>pivot</w:t>
      </w:r>
      <w:proofErr w:type="spellEnd"/>
      <w:r w:rsidRPr="00222FBD">
        <w:rPr>
          <w:color w:val="FFFFFF" w:themeColor="background1"/>
        </w:rPr>
        <w:t>/</w:t>
      </w:r>
      <w:proofErr w:type="spellStart"/>
      <w:r w:rsidRPr="00222FBD">
        <w:rPr>
          <w:color w:val="FFFFFF" w:themeColor="background1"/>
        </w:rPr>
        <w:t>persist</w:t>
      </w:r>
      <w:proofErr w:type="spellEnd"/>
      <w:r w:rsidRPr="00222FBD">
        <w:rPr>
          <w:color w:val="FFFFFF" w:themeColor="background1"/>
        </w:rPr>
        <w:t>/</w:t>
      </w:r>
      <w:proofErr w:type="spellStart"/>
      <w:r w:rsidRPr="00222FBD">
        <w:rPr>
          <w:color w:val="FFFFFF" w:themeColor="background1"/>
        </w:rPr>
        <w:t>scale</w:t>
      </w:r>
      <w:proofErr w:type="spellEnd"/>
      <w:r w:rsidRPr="00222FBD">
        <w:rPr>
          <w:color w:val="FFFFFF" w:themeColor="background1"/>
        </w:rPr>
        <w:t>.</w:t>
      </w:r>
    </w:p>
    <w:p w14:paraId="5AAED3F1" w14:textId="77777777" w:rsidR="00222FBD" w:rsidRPr="00222FBD" w:rsidRDefault="00222FBD" w:rsidP="00757B8F">
      <w:pPr>
        <w:ind w:left="720"/>
      </w:pPr>
      <w:r w:rsidRPr="00222FBD">
        <w:rPr>
          <w:color w:val="FFFFFF" w:themeColor="background1"/>
        </w:rPr>
        <w:t xml:space="preserve">Falta de vinculación plan-ejecución (no </w:t>
      </w:r>
      <w:proofErr w:type="spellStart"/>
      <w:r w:rsidRPr="00222FBD">
        <w:rPr>
          <w:color w:val="FFFFFF" w:themeColor="background1"/>
        </w:rPr>
        <w:t>KPIs</w:t>
      </w:r>
      <w:proofErr w:type="spellEnd"/>
      <w:r w:rsidRPr="00222FBD">
        <w:rPr>
          <w:color w:val="FFFFFF" w:themeColor="background1"/>
        </w:rPr>
        <w:t xml:space="preserve"> ni responsables); ausencia de revisión y adaptación (plan rígido que no responde a evidencia).</w:t>
      </w:r>
    </w:p>
    <w:p w14:paraId="0493E813" w14:textId="77777777" w:rsidR="00222FBD" w:rsidRPr="00222FBD" w:rsidRDefault="00222FBD" w:rsidP="00222FBD">
      <w:r w:rsidRPr="00222FBD">
        <w:t xml:space="preserve">El pensamiento estratégico </w:t>
      </w:r>
      <w:r w:rsidRPr="00222FBD">
        <w:rPr>
          <w:b/>
          <w:bCs/>
        </w:rPr>
        <w:t>no garantiza</w:t>
      </w:r>
      <w:r w:rsidRPr="00222FBD">
        <w:t xml:space="preserve"> automáticamente resultados espectaculares: garantiza </w:t>
      </w:r>
      <w:r w:rsidRPr="00222FBD">
        <w:rPr>
          <w:b/>
          <w:bCs/>
        </w:rPr>
        <w:t>mayor probabilidad</w:t>
      </w:r>
      <w:r w:rsidRPr="00222FBD">
        <w:t xml:space="preserve"> de tomar decisiones que produzcan impacto sostenido si se practica con rigor —hipótesis claras, evidencia, métricas y capacidad para escalar. En tus clases y proyectos, exige siempre (1) hipótesis explicitadas, (2) plan piloto con </w:t>
      </w:r>
      <w:proofErr w:type="spellStart"/>
      <w:r w:rsidRPr="00222FBD">
        <w:t>KPIs</w:t>
      </w:r>
      <w:proofErr w:type="spellEnd"/>
      <w:r w:rsidRPr="00222FBD">
        <w:t xml:space="preserve"> y (3) rutina de revisión. Si haces eso, estarás enseñando a tus estudiantes a </w:t>
      </w:r>
      <w:r w:rsidRPr="00222FBD">
        <w:rPr>
          <w:b/>
          <w:bCs/>
        </w:rPr>
        <w:t>generar ventaja</w:t>
      </w:r>
      <w:r w:rsidRPr="00222FBD">
        <w:t xml:space="preserve"> que sea medible y defendible.</w:t>
      </w:r>
    </w:p>
    <w:p w14:paraId="1B929463" w14:textId="77777777" w:rsidR="00251253" w:rsidRDefault="00251253" w:rsidP="00222FBD"/>
    <w:p w14:paraId="393ADA13" w14:textId="7BE4B4D2" w:rsidR="00222FBD" w:rsidRPr="00222FBD" w:rsidRDefault="00222FBD" w:rsidP="00222FBD">
      <w:r w:rsidRPr="00222FBD">
        <w:t xml:space="preserve">Humor: </w:t>
      </w:r>
      <w:r w:rsidRPr="00222FBD">
        <w:rPr>
          <w:i/>
          <w:iCs/>
        </w:rPr>
        <w:t>una buena estrategia no es un PowerPoint bonito—es una serie de experimentos bien documentados que asustan menos al contador.</w:t>
      </w:r>
      <w:r w:rsidRPr="00222FBD">
        <w:t xml:space="preserve"> </w:t>
      </w:r>
    </w:p>
    <w:p w14:paraId="4E0565B6" w14:textId="77777777" w:rsidR="00753014" w:rsidRPr="00B82A7C" w:rsidRDefault="00753014" w:rsidP="00753014"/>
    <w:p w14:paraId="07FAE3DC" w14:textId="77777777" w:rsidR="00753014" w:rsidRPr="00753014" w:rsidRDefault="00753014" w:rsidP="00753014">
      <w:pPr>
        <w:rPr>
          <w:lang w:val="es-ES"/>
        </w:rPr>
      </w:pPr>
    </w:p>
    <w:p w14:paraId="15754356" w14:textId="77777777" w:rsidR="00C5601D" w:rsidRPr="00A941E0" w:rsidRDefault="00C5601D" w:rsidP="00A76AA1">
      <w:pPr>
        <w:contextualSpacing/>
        <w:rPr>
          <w:lang w:val="es-ES"/>
        </w:rPr>
      </w:pPr>
    </w:p>
    <w:p w14:paraId="4EA4E8B2" w14:textId="77777777" w:rsidR="00C5601D" w:rsidRDefault="00C5601D" w:rsidP="00A76AA1">
      <w:pPr>
        <w:contextualSpacing/>
      </w:pPr>
    </w:p>
    <w:p w14:paraId="277FE62F" w14:textId="77777777" w:rsidR="00C5601D" w:rsidRDefault="00C5601D" w:rsidP="00A76AA1">
      <w:pPr>
        <w:contextualSpacing/>
      </w:pPr>
    </w:p>
    <w:p w14:paraId="70AE53AA" w14:textId="77777777" w:rsidR="00C5601D" w:rsidRDefault="00C5601D" w:rsidP="00A76AA1">
      <w:pPr>
        <w:contextualSpacing/>
      </w:pPr>
    </w:p>
    <w:p w14:paraId="6ACCA29B" w14:textId="77777777" w:rsidR="00C5601D" w:rsidRDefault="00C5601D" w:rsidP="00A76AA1">
      <w:pPr>
        <w:contextualSpacing/>
      </w:pPr>
    </w:p>
    <w:p w14:paraId="47870C45" w14:textId="77777777" w:rsidR="00C5601D" w:rsidRDefault="00C5601D" w:rsidP="00A76AA1">
      <w:pPr>
        <w:contextualSpacing/>
      </w:pPr>
    </w:p>
    <w:p w14:paraId="63063071" w14:textId="77777777" w:rsidR="006B3C6A" w:rsidRDefault="006B3C6A" w:rsidP="00A76AA1">
      <w:pPr>
        <w:contextualSpacing/>
      </w:pPr>
    </w:p>
    <w:p w14:paraId="02D6CAAD" w14:textId="77777777" w:rsidR="006B3C6A" w:rsidRDefault="006B3C6A" w:rsidP="00A76AA1">
      <w:pPr>
        <w:contextualSpacing/>
      </w:pPr>
    </w:p>
    <w:p w14:paraId="36AB0735" w14:textId="77777777" w:rsidR="006B3C6A" w:rsidRDefault="006B3C6A" w:rsidP="00A76AA1">
      <w:pPr>
        <w:contextualSpacing/>
      </w:pPr>
    </w:p>
    <w:p w14:paraId="716FA9A9" w14:textId="77777777" w:rsidR="006B3C6A" w:rsidRDefault="006B3C6A" w:rsidP="00A76AA1">
      <w:pPr>
        <w:contextualSpacing/>
      </w:pPr>
    </w:p>
    <w:p w14:paraId="3DF84CBE" w14:textId="77777777" w:rsidR="006B3C6A" w:rsidRDefault="006B3C6A" w:rsidP="00A76AA1">
      <w:pPr>
        <w:contextualSpacing/>
      </w:pPr>
    </w:p>
    <w:p w14:paraId="22EE8591" w14:textId="77777777" w:rsidR="00C5601D" w:rsidRDefault="00C5601D" w:rsidP="00A76AA1">
      <w:pPr>
        <w:contextualSpacing/>
      </w:pPr>
    </w:p>
    <w:p w14:paraId="3386BEA1" w14:textId="77777777" w:rsidR="00C5601D" w:rsidRDefault="00C5601D" w:rsidP="00A76AA1">
      <w:pPr>
        <w:contextualSpacing/>
      </w:pPr>
    </w:p>
    <w:p w14:paraId="534BEDBF" w14:textId="77777777" w:rsidR="002117E6" w:rsidRDefault="006D7C2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0AC905AD" wp14:editId="1B6EEA3C">
                <wp:simplePos x="0" y="0"/>
                <wp:positionH relativeFrom="column">
                  <wp:posOffset>-314960</wp:posOffset>
                </wp:positionH>
                <wp:positionV relativeFrom="paragraph">
                  <wp:posOffset>-100477</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DA5EC" w14:textId="77777777" w:rsidR="006D7C25" w:rsidRPr="00D904A7" w:rsidRDefault="006D7C25" w:rsidP="006D7C25">
                              <w:pPr>
                                <w:pStyle w:val="Ttulo1"/>
                              </w:pPr>
                              <w:bookmarkStart w:id="21" w:name="_Toc160547542"/>
                              <w:bookmarkStart w:id="22" w:name="_Toc206070824"/>
                              <w:r w:rsidRPr="006D7C25">
                                <w:t>Bibliografía y Webgrafía</w:t>
                              </w:r>
                              <w:bookmarkEnd w:id="21"/>
                              <w:bookmarkEnd w:id="22"/>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AC905AD" id="Grupo 51" o:spid="_x0000_s1043" style="position:absolute;left:0;text-align:left;margin-left:-24.8pt;margin-top:-7.9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717DA5EC" w14:textId="77777777" w:rsidR="006D7C25" w:rsidRPr="00D904A7" w:rsidRDefault="006D7C25" w:rsidP="006D7C25">
                        <w:pPr>
                          <w:pStyle w:val="Ttulo1"/>
                        </w:pPr>
                        <w:bookmarkStart w:id="23" w:name="_Toc160547542"/>
                        <w:bookmarkStart w:id="24" w:name="_Toc206070824"/>
                        <w:r w:rsidRPr="006D7C25">
                          <w:t>Bibliografía y Webgrafía</w:t>
                        </w:r>
                        <w:bookmarkEnd w:id="23"/>
                        <w:bookmarkEnd w:id="24"/>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22EC8843" w14:textId="77777777" w:rsidR="002117E6" w:rsidRDefault="002117E6" w:rsidP="00A76AA1">
      <w:pPr>
        <w:contextualSpacing/>
      </w:pPr>
    </w:p>
    <w:p w14:paraId="513BE29E" w14:textId="77777777" w:rsidR="000234EA" w:rsidRPr="000234EA" w:rsidRDefault="000234EA" w:rsidP="000234EA">
      <w:pPr>
        <w:contextualSpacing/>
        <w:rPr>
          <w:i/>
          <w:iCs/>
          <w:lang w:val="en-US"/>
        </w:rPr>
      </w:pPr>
      <w:r w:rsidRPr="000234EA">
        <w:rPr>
          <w:i/>
          <w:iCs/>
          <w:lang w:val="en-US"/>
        </w:rPr>
        <w:t xml:space="preserve">Mintzberg, H. (1978). Patterns in strategy formation. </w:t>
      </w:r>
      <w:r w:rsidRPr="000234EA">
        <w:rPr>
          <w:b/>
          <w:bCs/>
          <w:i/>
          <w:iCs/>
          <w:lang w:val="en-US"/>
        </w:rPr>
        <w:t>Management Science, 24</w:t>
      </w:r>
      <w:r w:rsidRPr="000234EA">
        <w:rPr>
          <w:i/>
          <w:iCs/>
          <w:lang w:val="en-US"/>
        </w:rPr>
        <w:t>(9), 934–948. https://doi.org/10.1287/mnsc.24.9.934</w:t>
      </w:r>
    </w:p>
    <w:p w14:paraId="0171A97C" w14:textId="77777777" w:rsidR="000234EA" w:rsidRPr="000234EA" w:rsidRDefault="000234EA" w:rsidP="000234EA">
      <w:pPr>
        <w:contextualSpacing/>
        <w:rPr>
          <w:i/>
          <w:iCs/>
          <w:lang w:val="en-US"/>
        </w:rPr>
      </w:pPr>
      <w:r w:rsidRPr="000234EA">
        <w:rPr>
          <w:i/>
          <w:iCs/>
          <w:lang w:val="en-US"/>
        </w:rPr>
        <w:t xml:space="preserve">Mintzberg, H. (1994). The fall and rise of strategic planning. </w:t>
      </w:r>
      <w:r w:rsidRPr="000234EA">
        <w:rPr>
          <w:b/>
          <w:bCs/>
          <w:i/>
          <w:iCs/>
          <w:lang w:val="en-US"/>
        </w:rPr>
        <w:t>Harvard Business Review</w:t>
      </w:r>
      <w:r w:rsidRPr="000234EA">
        <w:rPr>
          <w:i/>
          <w:iCs/>
          <w:lang w:val="en-US"/>
        </w:rPr>
        <w:t xml:space="preserve">, January–February, 107–114. </w:t>
      </w:r>
      <w:hyperlink r:id="rId66" w:tgtFrame="_new" w:history="1">
        <w:r w:rsidRPr="000234EA">
          <w:rPr>
            <w:rStyle w:val="Hipervnculo"/>
            <w:i/>
            <w:iCs/>
            <w:lang w:val="en-US"/>
          </w:rPr>
          <w:t>https://hbr.org/1994/01/the-fall-and-rise-of-strategic-planning</w:t>
        </w:r>
      </w:hyperlink>
    </w:p>
    <w:p w14:paraId="007FA49C" w14:textId="77777777" w:rsidR="000234EA" w:rsidRPr="000234EA" w:rsidRDefault="000234EA" w:rsidP="000234EA">
      <w:pPr>
        <w:contextualSpacing/>
        <w:rPr>
          <w:i/>
          <w:iCs/>
          <w:lang w:val="en-US"/>
        </w:rPr>
      </w:pPr>
      <w:r w:rsidRPr="000234EA">
        <w:rPr>
          <w:i/>
          <w:iCs/>
          <w:lang w:val="en-US"/>
        </w:rPr>
        <w:t>Porter, M. E. (1980). Competitive strategy: Techniques for analyzing industries and competitors. Free Press.</w:t>
      </w:r>
    </w:p>
    <w:p w14:paraId="3BDAAEBE" w14:textId="77777777" w:rsidR="000234EA" w:rsidRPr="000234EA" w:rsidRDefault="000234EA" w:rsidP="000234EA">
      <w:pPr>
        <w:contextualSpacing/>
        <w:rPr>
          <w:i/>
          <w:iCs/>
          <w:lang w:val="en-US"/>
        </w:rPr>
      </w:pPr>
      <w:r w:rsidRPr="000234EA">
        <w:rPr>
          <w:i/>
          <w:iCs/>
          <w:lang w:val="en-US"/>
        </w:rPr>
        <w:t xml:space="preserve">Kaplan, R. S., &amp; Norton, D. P. (1992). The balanced scorecard—Measures that drive performance. </w:t>
      </w:r>
      <w:r w:rsidRPr="000234EA">
        <w:rPr>
          <w:b/>
          <w:bCs/>
          <w:i/>
          <w:iCs/>
          <w:lang w:val="en-US"/>
        </w:rPr>
        <w:t>Harvard Business Review, 70</w:t>
      </w:r>
      <w:r w:rsidRPr="000234EA">
        <w:rPr>
          <w:i/>
          <w:iCs/>
          <w:lang w:val="en-US"/>
        </w:rPr>
        <w:t xml:space="preserve">(1), 71–79. </w:t>
      </w:r>
      <w:hyperlink r:id="rId67" w:tgtFrame="_new" w:history="1">
        <w:r w:rsidRPr="000234EA">
          <w:rPr>
            <w:rStyle w:val="Hipervnculo"/>
            <w:i/>
            <w:iCs/>
            <w:lang w:val="en-US"/>
          </w:rPr>
          <w:t>https://hbr.org/1992/01/the-balanced-scorecard-measures-that-drive-performance</w:t>
        </w:r>
      </w:hyperlink>
    </w:p>
    <w:p w14:paraId="4F6E8B98" w14:textId="77777777" w:rsidR="000234EA" w:rsidRPr="000234EA" w:rsidRDefault="000234EA" w:rsidP="000234EA">
      <w:pPr>
        <w:contextualSpacing/>
        <w:rPr>
          <w:i/>
          <w:iCs/>
          <w:lang w:val="en-US"/>
        </w:rPr>
      </w:pPr>
      <w:r w:rsidRPr="000234EA">
        <w:rPr>
          <w:i/>
          <w:iCs/>
          <w:lang w:val="en-US"/>
        </w:rPr>
        <w:t>Senge, P. M. (1990). The fifth discipline: The art &amp; practice of the learning organization. Doubleday/Currency.</w:t>
      </w:r>
    </w:p>
    <w:p w14:paraId="5EEE2C45" w14:textId="77777777" w:rsidR="000234EA" w:rsidRPr="000234EA" w:rsidRDefault="000234EA" w:rsidP="000234EA">
      <w:pPr>
        <w:contextualSpacing/>
        <w:rPr>
          <w:i/>
          <w:iCs/>
          <w:lang w:val="en-US"/>
        </w:rPr>
      </w:pPr>
      <w:r w:rsidRPr="000234EA">
        <w:rPr>
          <w:i/>
          <w:iCs/>
          <w:lang w:val="en-US"/>
        </w:rPr>
        <w:t xml:space="preserve">Henderson, J. C., &amp; Venkatraman, N. (1993). Strategic alignment: Leveraging information technology for transforming organizations. </w:t>
      </w:r>
      <w:r w:rsidRPr="000234EA">
        <w:rPr>
          <w:b/>
          <w:bCs/>
          <w:i/>
          <w:iCs/>
          <w:lang w:val="en-US"/>
        </w:rPr>
        <w:t>IBM Systems Journal, 32</w:t>
      </w:r>
      <w:r w:rsidRPr="000234EA">
        <w:rPr>
          <w:i/>
          <w:iCs/>
          <w:lang w:val="en-US"/>
        </w:rPr>
        <w:t>(1), 4–16.</w:t>
      </w:r>
    </w:p>
    <w:p w14:paraId="72253C0A" w14:textId="77777777" w:rsidR="000234EA" w:rsidRPr="000234EA" w:rsidRDefault="000234EA" w:rsidP="000234EA">
      <w:pPr>
        <w:contextualSpacing/>
        <w:rPr>
          <w:i/>
          <w:iCs/>
          <w:lang w:val="en-US"/>
        </w:rPr>
      </w:pPr>
      <w:r w:rsidRPr="000234EA">
        <w:rPr>
          <w:i/>
          <w:iCs/>
          <w:lang w:val="en-US"/>
        </w:rPr>
        <w:t>Kahneman, D. (2011). Thinking, fast and slow. Farrar, Straus and Giroux.</w:t>
      </w:r>
    </w:p>
    <w:p w14:paraId="197D37D5" w14:textId="77777777" w:rsidR="000234EA" w:rsidRPr="000234EA" w:rsidRDefault="000234EA" w:rsidP="000234EA">
      <w:pPr>
        <w:contextualSpacing/>
        <w:rPr>
          <w:i/>
          <w:iCs/>
          <w:lang w:val="en-US"/>
        </w:rPr>
      </w:pPr>
      <w:r w:rsidRPr="000234EA">
        <w:rPr>
          <w:i/>
          <w:iCs/>
          <w:lang w:val="en-US"/>
        </w:rPr>
        <w:t xml:space="preserve">Liedtka, J. M. (1998). Strategic thinking: Can it be taught? </w:t>
      </w:r>
      <w:r w:rsidRPr="000234EA">
        <w:rPr>
          <w:b/>
          <w:bCs/>
          <w:i/>
          <w:iCs/>
          <w:lang w:val="en-US"/>
        </w:rPr>
        <w:t>Long Range Planning, 31</w:t>
      </w:r>
      <w:r w:rsidRPr="000234EA">
        <w:rPr>
          <w:i/>
          <w:iCs/>
          <w:lang w:val="en-US"/>
        </w:rPr>
        <w:t>(1), 120–129.</w:t>
      </w:r>
    </w:p>
    <w:p w14:paraId="73D3A4F1" w14:textId="77777777" w:rsidR="000234EA" w:rsidRPr="000234EA" w:rsidRDefault="000234EA" w:rsidP="000234EA">
      <w:pPr>
        <w:contextualSpacing/>
        <w:rPr>
          <w:i/>
          <w:iCs/>
          <w:lang w:val="en-US"/>
        </w:rPr>
      </w:pPr>
      <w:r w:rsidRPr="000234EA">
        <w:rPr>
          <w:i/>
          <w:iCs/>
          <w:lang w:val="en-US"/>
        </w:rPr>
        <w:t xml:space="preserve">Eisenhardt, K. M., &amp; Sull, D. (2001). Strategy as simple rules. </w:t>
      </w:r>
      <w:r w:rsidRPr="000234EA">
        <w:rPr>
          <w:b/>
          <w:bCs/>
          <w:i/>
          <w:iCs/>
          <w:lang w:val="en-US"/>
        </w:rPr>
        <w:t>Harvard Business Review, 79</w:t>
      </w:r>
      <w:r w:rsidRPr="000234EA">
        <w:rPr>
          <w:i/>
          <w:iCs/>
          <w:lang w:val="en-US"/>
        </w:rPr>
        <w:t xml:space="preserve">(1), 106–116. </w:t>
      </w:r>
      <w:hyperlink r:id="rId68" w:tgtFrame="_new" w:history="1">
        <w:r w:rsidRPr="000234EA">
          <w:rPr>
            <w:rStyle w:val="Hipervnculo"/>
            <w:i/>
            <w:iCs/>
            <w:lang w:val="en-US"/>
          </w:rPr>
          <w:t>https://hbr.org/2001/01/strategy-as-simple-rules</w:t>
        </w:r>
      </w:hyperlink>
    </w:p>
    <w:p w14:paraId="196BA518" w14:textId="77777777" w:rsidR="000234EA" w:rsidRPr="000234EA" w:rsidRDefault="000234EA" w:rsidP="000234EA">
      <w:pPr>
        <w:contextualSpacing/>
        <w:rPr>
          <w:i/>
          <w:iCs/>
          <w:lang w:val="en-US"/>
        </w:rPr>
      </w:pPr>
      <w:r w:rsidRPr="000234EA">
        <w:rPr>
          <w:i/>
          <w:iCs/>
          <w:lang w:val="en-US"/>
        </w:rPr>
        <w:t>Saaty, T. L. (1980). The analytic hierarchy process: Planning, priority setting, resource allocation. McGraw-Hill.</w:t>
      </w:r>
    </w:p>
    <w:p w14:paraId="51A940CA" w14:textId="77777777" w:rsidR="000234EA" w:rsidRPr="000234EA" w:rsidRDefault="000234EA" w:rsidP="000234EA">
      <w:pPr>
        <w:contextualSpacing/>
        <w:rPr>
          <w:i/>
          <w:iCs/>
          <w:lang w:val="en-US"/>
        </w:rPr>
      </w:pPr>
      <w:r w:rsidRPr="000234EA">
        <w:rPr>
          <w:i/>
          <w:iCs/>
          <w:lang w:val="en-US"/>
        </w:rPr>
        <w:t>ISACA. (2019). COBIT® 2019 framework: Introduction and methodology. ISACA.</w:t>
      </w:r>
    </w:p>
    <w:p w14:paraId="652772A0" w14:textId="77777777" w:rsidR="000234EA" w:rsidRPr="000234EA" w:rsidRDefault="000234EA" w:rsidP="000234EA">
      <w:pPr>
        <w:contextualSpacing/>
        <w:rPr>
          <w:i/>
          <w:iCs/>
        </w:rPr>
      </w:pPr>
      <w:r w:rsidRPr="000234EA">
        <w:rPr>
          <w:i/>
          <w:iCs/>
          <w:lang w:val="en-US"/>
        </w:rPr>
        <w:t xml:space="preserve">International Organization for Standardization. (2015). ISO/IEC 38500:2015 — Information technology — Governance of IT for the organization. </w:t>
      </w:r>
      <w:r w:rsidRPr="000234EA">
        <w:rPr>
          <w:i/>
          <w:iCs/>
        </w:rPr>
        <w:t>ISO.</w:t>
      </w:r>
    </w:p>
    <w:p w14:paraId="35655DE2" w14:textId="77777777" w:rsidR="000234EA" w:rsidRPr="000234EA" w:rsidRDefault="000234EA" w:rsidP="000234EA">
      <w:pPr>
        <w:contextualSpacing/>
        <w:rPr>
          <w:i/>
          <w:iCs/>
        </w:rPr>
      </w:pPr>
      <w:r w:rsidRPr="000234EA">
        <w:rPr>
          <w:i/>
          <w:iCs/>
        </w:rPr>
        <w:t xml:space="preserve">Asamblea Nacional de la República de Nicaragua. (2012). Ley No. 787, Ley de Protección de Datos Personales (La Gaceta, Diario Oficial No. 61, 23 de marzo de 2012). </w:t>
      </w:r>
      <w:r w:rsidRPr="000234EA">
        <w:rPr>
          <w:i/>
          <w:iCs/>
        </w:rPr>
        <w:lastRenderedPageBreak/>
        <w:t>https://legislacion.asamblea.gob.ni/normaweb.nsf/9e314815a08d4a6206257265005d21f9/e5d37e9b4827fc06062579ed0076ce1d</w:t>
      </w:r>
    </w:p>
    <w:p w14:paraId="55A46581" w14:textId="77777777" w:rsidR="003F146E" w:rsidRPr="000234EA" w:rsidRDefault="003F146E" w:rsidP="00A76AA1">
      <w:pPr>
        <w:contextualSpacing/>
      </w:pPr>
    </w:p>
    <w:p w14:paraId="1ED6E553" w14:textId="77777777" w:rsidR="00AB2DF6" w:rsidRPr="000234EA" w:rsidRDefault="006D7C25" w:rsidP="00A76AA1">
      <w:pPr>
        <w:contextualSpacing/>
        <w:rPr>
          <w:bCs/>
        </w:rPr>
      </w:pPr>
      <w:r>
        <w:rPr>
          <w:noProof/>
        </w:rPr>
        <mc:AlternateContent>
          <mc:Choice Requires="wpg">
            <w:drawing>
              <wp:anchor distT="0" distB="0" distL="114300" distR="114300" simplePos="0" relativeHeight="251678720" behindDoc="0" locked="0" layoutInCell="1" allowOverlap="1" wp14:anchorId="526F6BE8" wp14:editId="178B7C86">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30DFBB" w14:textId="77777777" w:rsidR="006D7C25" w:rsidRPr="00D904A7" w:rsidRDefault="006D7C25" w:rsidP="006D7C25">
                              <w:pPr>
                                <w:pStyle w:val="Ttulo1"/>
                              </w:pPr>
                              <w:bookmarkStart w:id="25" w:name="_Toc160547543"/>
                              <w:bookmarkStart w:id="26" w:name="_Toc206070825"/>
                              <w:r w:rsidRPr="006D7C25">
                                <w:t>Glosario</w:t>
                              </w:r>
                              <w:bookmarkEnd w:id="25"/>
                              <w:bookmarkEnd w:id="26"/>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26F6BE8"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2030DFBB" w14:textId="77777777" w:rsidR="006D7C25" w:rsidRPr="00D904A7" w:rsidRDefault="006D7C25" w:rsidP="006D7C25">
                        <w:pPr>
                          <w:pStyle w:val="Ttulo1"/>
                        </w:pPr>
                        <w:bookmarkStart w:id="27" w:name="_Toc160547543"/>
                        <w:bookmarkStart w:id="28" w:name="_Toc206070825"/>
                        <w:r w:rsidRPr="006D7C25">
                          <w:t>Glosario</w:t>
                        </w:r>
                        <w:bookmarkEnd w:id="27"/>
                        <w:bookmarkEnd w:id="28"/>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3528645D" w14:textId="77777777" w:rsidR="00AB2DF6" w:rsidRPr="000234EA" w:rsidRDefault="00AB2DF6" w:rsidP="00A76AA1">
      <w:pPr>
        <w:tabs>
          <w:tab w:val="left" w:pos="1305"/>
        </w:tabs>
        <w:contextualSpacing/>
      </w:pPr>
    </w:p>
    <w:p w14:paraId="699F1B00" w14:textId="77777777" w:rsidR="00AB2DF6" w:rsidRPr="000234EA" w:rsidRDefault="00AB2DF6" w:rsidP="00A76AA1">
      <w:pPr>
        <w:tabs>
          <w:tab w:val="left" w:pos="1305"/>
        </w:tabs>
        <w:contextualSpacing/>
      </w:pPr>
    </w:p>
    <w:p w14:paraId="477FF8B4" w14:textId="54880C3D" w:rsidR="00D16AB4" w:rsidRPr="00D16AB4" w:rsidRDefault="00D16AB4" w:rsidP="00D16AB4">
      <w:pPr>
        <w:tabs>
          <w:tab w:val="left" w:pos="1305"/>
        </w:tabs>
        <w:contextualSpacing/>
        <w:jc w:val="left"/>
      </w:pPr>
      <w:r w:rsidRPr="00D16AB4">
        <w:rPr>
          <w:b/>
          <w:bCs/>
        </w:rPr>
        <w:t>AHP (</w:t>
      </w:r>
      <w:proofErr w:type="spellStart"/>
      <w:r w:rsidRPr="00D16AB4">
        <w:rPr>
          <w:b/>
          <w:bCs/>
        </w:rPr>
        <w:t>Analytic</w:t>
      </w:r>
      <w:proofErr w:type="spellEnd"/>
      <w:r w:rsidRPr="00D16AB4">
        <w:rPr>
          <w:b/>
          <w:bCs/>
        </w:rPr>
        <w:t xml:space="preserve"> </w:t>
      </w:r>
      <w:proofErr w:type="spellStart"/>
      <w:r w:rsidRPr="00D16AB4">
        <w:rPr>
          <w:b/>
          <w:bCs/>
        </w:rPr>
        <w:t>Hierarchy</w:t>
      </w:r>
      <w:proofErr w:type="spellEnd"/>
      <w:r w:rsidRPr="00D16AB4">
        <w:rPr>
          <w:b/>
          <w:bCs/>
        </w:rPr>
        <w:t xml:space="preserve"> </w:t>
      </w:r>
      <w:proofErr w:type="spellStart"/>
      <w:r w:rsidRPr="00D16AB4">
        <w:rPr>
          <w:b/>
          <w:bCs/>
        </w:rPr>
        <w:t>Process</w:t>
      </w:r>
      <w:proofErr w:type="spellEnd"/>
      <w:r w:rsidRPr="00D16AB4">
        <w:rPr>
          <w:b/>
          <w:bCs/>
        </w:rPr>
        <w:t>)</w:t>
      </w:r>
      <w:r w:rsidRPr="00D16AB4">
        <w:br/>
        <w:t>Método de decisión multicriterio que organiza un problema en una jerarquía (objetivo → criterios → alternativas) y usa comparaciones pareadas para obtener pesos y puntajes de prioridad.</w:t>
      </w:r>
      <w:r w:rsidRPr="00D16AB4">
        <w:br/>
        <w:t xml:space="preserve">Aplicación IS: elegir proveedor </w:t>
      </w:r>
      <w:proofErr w:type="spellStart"/>
      <w:r w:rsidRPr="00D16AB4">
        <w:t>cloud</w:t>
      </w:r>
      <w:proofErr w:type="spellEnd"/>
      <w:r w:rsidRPr="00D16AB4">
        <w:t xml:space="preserve"> o arquitectura (monolito vs microservicios) ponderando costo, latencia, cumplimiento y escalabilidad.</w:t>
      </w:r>
      <w:r w:rsidRPr="00D16AB4">
        <w:br/>
        <w:t xml:space="preserve">Ejemplo Nica: comparar </w:t>
      </w:r>
      <w:proofErr w:type="spellStart"/>
      <w:r w:rsidRPr="00D16AB4">
        <w:t>cloud</w:t>
      </w:r>
      <w:proofErr w:type="spellEnd"/>
      <w:r w:rsidRPr="00D16AB4">
        <w:t xml:space="preserve"> internacional vs </w:t>
      </w:r>
      <w:proofErr w:type="spellStart"/>
      <w:r w:rsidRPr="00D16AB4">
        <w:t>cloud</w:t>
      </w:r>
      <w:proofErr w:type="spellEnd"/>
      <w:r w:rsidRPr="00D16AB4">
        <w:t xml:space="preserve"> regional vs </w:t>
      </w:r>
      <w:proofErr w:type="spellStart"/>
      <w:r w:rsidRPr="00D16AB4">
        <w:t>on</w:t>
      </w:r>
      <w:proofErr w:type="spellEnd"/>
      <w:r w:rsidRPr="00D16AB4">
        <w:t>-premise para una app de telemedicina, incluyendo el criterio “cumplimiento con Ley 787”.</w:t>
      </w:r>
    </w:p>
    <w:p w14:paraId="055A602A" w14:textId="5EA29FF5" w:rsidR="00D16AB4" w:rsidRPr="00D16AB4" w:rsidRDefault="00D16AB4" w:rsidP="00D16AB4">
      <w:pPr>
        <w:tabs>
          <w:tab w:val="left" w:pos="1305"/>
        </w:tabs>
        <w:contextualSpacing/>
        <w:jc w:val="left"/>
      </w:pPr>
      <w:r w:rsidRPr="00D16AB4">
        <w:rPr>
          <w:b/>
          <w:bCs/>
        </w:rPr>
        <w:t>Agile / SCRUM</w:t>
      </w:r>
      <w:r w:rsidRPr="00D16AB4">
        <w:br/>
        <w:t xml:space="preserve">Conjunto de prácticas y valores para gestionar proyectos de software de forma iterativa e incremental; Scrum es un marco que organiza el trabajo en </w:t>
      </w:r>
      <w:proofErr w:type="spellStart"/>
      <w:r w:rsidRPr="00D16AB4">
        <w:t>sprints</w:t>
      </w:r>
      <w:proofErr w:type="spellEnd"/>
      <w:r w:rsidRPr="00D16AB4">
        <w:t>, roles (</w:t>
      </w:r>
      <w:proofErr w:type="spellStart"/>
      <w:r w:rsidRPr="00D16AB4">
        <w:t>Product</w:t>
      </w:r>
      <w:proofErr w:type="spellEnd"/>
      <w:r w:rsidRPr="00D16AB4">
        <w:t xml:space="preserve"> </w:t>
      </w:r>
      <w:proofErr w:type="spellStart"/>
      <w:r w:rsidRPr="00D16AB4">
        <w:t>Owner</w:t>
      </w:r>
      <w:proofErr w:type="spellEnd"/>
      <w:r w:rsidRPr="00D16AB4">
        <w:t xml:space="preserve">, Scrum </w:t>
      </w:r>
      <w:proofErr w:type="gramStart"/>
      <w:r w:rsidRPr="00D16AB4">
        <w:t>Master</w:t>
      </w:r>
      <w:proofErr w:type="gramEnd"/>
      <w:r w:rsidRPr="00D16AB4">
        <w:t xml:space="preserve">, Dev </w:t>
      </w:r>
      <w:proofErr w:type="spellStart"/>
      <w:r w:rsidRPr="00D16AB4">
        <w:t>Team</w:t>
      </w:r>
      <w:proofErr w:type="spellEnd"/>
      <w:r w:rsidRPr="00D16AB4">
        <w:t>) y ceremonias (</w:t>
      </w:r>
      <w:proofErr w:type="spellStart"/>
      <w:r w:rsidRPr="00D16AB4">
        <w:t>planning</w:t>
      </w:r>
      <w:proofErr w:type="spellEnd"/>
      <w:r w:rsidRPr="00D16AB4">
        <w:t xml:space="preserve">, </w:t>
      </w:r>
      <w:proofErr w:type="spellStart"/>
      <w:r w:rsidRPr="00D16AB4">
        <w:t>review</w:t>
      </w:r>
      <w:proofErr w:type="spellEnd"/>
      <w:r w:rsidRPr="00D16AB4">
        <w:t>, retrospective).</w:t>
      </w:r>
      <w:r w:rsidRPr="00D16AB4">
        <w:br/>
        <w:t>Implicación estratégica: facilita adaptabilidad y estrategias emergentes en proyectos TI.</w:t>
      </w:r>
      <w:r w:rsidRPr="00D16AB4">
        <w:br/>
        <w:t xml:space="preserve">Ejemplo: usar </w:t>
      </w:r>
      <w:proofErr w:type="spellStart"/>
      <w:r w:rsidRPr="00D16AB4">
        <w:t>sprints</w:t>
      </w:r>
      <w:proofErr w:type="spellEnd"/>
      <w:r w:rsidRPr="00D16AB4">
        <w:t xml:space="preserve"> para validar hipótesis de un MVP para trazabilidad agrícola.</w:t>
      </w:r>
    </w:p>
    <w:p w14:paraId="7727DD88" w14:textId="77777777" w:rsidR="00D16AB4" w:rsidRPr="00D16AB4" w:rsidRDefault="00D16AB4" w:rsidP="00D16AB4">
      <w:pPr>
        <w:tabs>
          <w:tab w:val="left" w:pos="1305"/>
        </w:tabs>
        <w:contextualSpacing/>
        <w:jc w:val="left"/>
      </w:pPr>
      <w:r w:rsidRPr="00D16AB4">
        <w:rPr>
          <w:b/>
          <w:bCs/>
        </w:rPr>
        <w:t>Análisis de sensibilidad</w:t>
      </w:r>
      <w:r w:rsidRPr="00D16AB4">
        <w:br/>
        <w:t xml:space="preserve">Técnica cuantitativa que evalúa cómo cambia el resultado (p. ej. VAN, EBITDA) ante variaciones en parámetros clave (CAC, </w:t>
      </w:r>
      <w:proofErr w:type="spellStart"/>
      <w:r w:rsidRPr="00D16AB4">
        <w:t>churn</w:t>
      </w:r>
      <w:proofErr w:type="spellEnd"/>
      <w:r w:rsidRPr="00D16AB4">
        <w:t>, precio).</w:t>
      </w:r>
      <w:r w:rsidRPr="00D16AB4">
        <w:br/>
        <w:t>Uso: identificar variables críticas y umbrales donde el proyecto deja de ser viable.</w:t>
      </w:r>
      <w:r w:rsidRPr="00D16AB4">
        <w:br/>
        <w:t>Ejemplo: variar CAC entre USD 50–200 para un SaaS rural y ver punto de equilibrio.</w:t>
      </w:r>
    </w:p>
    <w:p w14:paraId="49709C62" w14:textId="77777777" w:rsidR="00D16AB4" w:rsidRPr="00D16AB4" w:rsidRDefault="00D16AB4" w:rsidP="00D16AB4">
      <w:pPr>
        <w:tabs>
          <w:tab w:val="left" w:pos="1305"/>
        </w:tabs>
        <w:contextualSpacing/>
        <w:jc w:val="left"/>
      </w:pPr>
      <w:r w:rsidRPr="00D16AB4">
        <w:rPr>
          <w:b/>
          <w:bCs/>
        </w:rPr>
        <w:t>Análisis de escenarios / Prospectiva</w:t>
      </w:r>
      <w:r w:rsidRPr="00D16AB4">
        <w:br/>
        <w:t xml:space="preserve">Construcción de varios futuros plausibles (optimista, base, adverso) con hipótesis y </w:t>
      </w:r>
      <w:r w:rsidRPr="00D16AB4">
        <w:lastRenderedPageBreak/>
        <w:t>planes contingentes para cada uno.</w:t>
      </w:r>
      <w:r w:rsidRPr="00D16AB4">
        <w:br/>
        <w:t>Función estratégica: prepara respuestas ante incertidumbres significativas.</w:t>
      </w:r>
      <w:r w:rsidRPr="00D16AB4">
        <w:br/>
        <w:t>Ejemplo: cuatro escenarios de adopción para una pasarela de pagos en mercados populares de Managua.</w:t>
      </w:r>
    </w:p>
    <w:p w14:paraId="3A7E280F" w14:textId="77777777" w:rsidR="00D16AB4" w:rsidRPr="00D16AB4" w:rsidRDefault="00D16AB4" w:rsidP="00D16AB4">
      <w:pPr>
        <w:tabs>
          <w:tab w:val="left" w:pos="1305"/>
        </w:tabs>
        <w:contextualSpacing/>
        <w:jc w:val="left"/>
      </w:pPr>
      <w:r w:rsidRPr="00D16AB4">
        <w:rPr>
          <w:b/>
          <w:bCs/>
        </w:rPr>
        <w:t>Ansoff (Matriz de Ansoff)</w:t>
      </w:r>
      <w:r w:rsidRPr="00D16AB4">
        <w:br/>
        <w:t>Marco para opciones de crecimiento: penetración de mercado, desarrollo de producto, desarrollo de mercado y diversificación.</w:t>
      </w:r>
      <w:r w:rsidRPr="00D16AB4">
        <w:br/>
        <w:t>Aplicación: decidir si lanzar nuevas funcionalidades del SI o expandir a nuevos departamentos/regiones.</w:t>
      </w:r>
    </w:p>
    <w:p w14:paraId="17524343" w14:textId="77777777" w:rsidR="00D16AB4" w:rsidRPr="00D16AB4" w:rsidRDefault="00D16AB4" w:rsidP="00D16AB4">
      <w:pPr>
        <w:tabs>
          <w:tab w:val="left" w:pos="1305"/>
        </w:tabs>
        <w:contextualSpacing/>
        <w:jc w:val="left"/>
      </w:pPr>
      <w:r w:rsidRPr="00D16AB4">
        <w:rPr>
          <w:b/>
          <w:bCs/>
        </w:rPr>
        <w:t xml:space="preserve">Archi / </w:t>
      </w:r>
      <w:proofErr w:type="spellStart"/>
      <w:r w:rsidRPr="00D16AB4">
        <w:rPr>
          <w:b/>
          <w:bCs/>
        </w:rPr>
        <w:t>ArchiMate</w:t>
      </w:r>
      <w:proofErr w:type="spellEnd"/>
      <w:r w:rsidRPr="00D16AB4">
        <w:br/>
        <w:t>Herramientas y lenguaje para modelado de arquitectura empresarial (negocio–aplicaciones–tecnología).</w:t>
      </w:r>
      <w:r w:rsidRPr="00D16AB4">
        <w:br/>
        <w:t>Uso en clase: representar alineamiento SAM (</w:t>
      </w:r>
      <w:proofErr w:type="spellStart"/>
      <w:r w:rsidRPr="00D16AB4">
        <w:t>Strategic</w:t>
      </w:r>
      <w:proofErr w:type="spellEnd"/>
      <w:r w:rsidRPr="00D16AB4">
        <w:t xml:space="preserve"> </w:t>
      </w:r>
      <w:proofErr w:type="spellStart"/>
      <w:r w:rsidRPr="00D16AB4">
        <w:t>Alignment</w:t>
      </w:r>
      <w:proofErr w:type="spellEnd"/>
      <w:r w:rsidRPr="00D16AB4">
        <w:t xml:space="preserve"> </w:t>
      </w:r>
      <w:proofErr w:type="spellStart"/>
      <w:r w:rsidRPr="00D16AB4">
        <w:t>Model</w:t>
      </w:r>
      <w:proofErr w:type="spellEnd"/>
      <w:r w:rsidRPr="00D16AB4">
        <w:t>) entre negocio y TI.</w:t>
      </w:r>
    </w:p>
    <w:p w14:paraId="5A930735" w14:textId="77777777" w:rsidR="00D16AB4" w:rsidRPr="00D16AB4" w:rsidRDefault="00D16AB4" w:rsidP="00D16AB4">
      <w:pPr>
        <w:tabs>
          <w:tab w:val="left" w:pos="1305"/>
        </w:tabs>
        <w:contextualSpacing/>
        <w:jc w:val="left"/>
      </w:pPr>
      <w:proofErr w:type="spellStart"/>
      <w:r w:rsidRPr="00D16AB4">
        <w:rPr>
          <w:b/>
          <w:bCs/>
        </w:rPr>
        <w:t>Balanced</w:t>
      </w:r>
      <w:proofErr w:type="spellEnd"/>
      <w:r w:rsidRPr="00D16AB4">
        <w:rPr>
          <w:b/>
          <w:bCs/>
        </w:rPr>
        <w:t xml:space="preserve"> </w:t>
      </w:r>
      <w:proofErr w:type="spellStart"/>
      <w:r w:rsidRPr="00D16AB4">
        <w:rPr>
          <w:b/>
          <w:bCs/>
        </w:rPr>
        <w:t>Scorecard</w:t>
      </w:r>
      <w:proofErr w:type="spellEnd"/>
      <w:r w:rsidRPr="00D16AB4">
        <w:rPr>
          <w:b/>
          <w:bCs/>
        </w:rPr>
        <w:t xml:space="preserve"> (BSC) / Cuadro de Mando Integral</w:t>
      </w:r>
      <w:r w:rsidRPr="00D16AB4">
        <w:br/>
        <w:t>Marco de Kaplan &amp; Norton que traduce visión/estrategia en objetivos e indicadores distribuidos en perspectivas (Financiera, Clientes, Procesos Internos, Aprendizaje y Crecimiento). Incluye mapa estratégico y tablero de control.</w:t>
      </w:r>
      <w:r w:rsidRPr="00D16AB4">
        <w:br/>
        <w:t xml:space="preserve">Ejemplo IS: </w:t>
      </w:r>
      <w:proofErr w:type="spellStart"/>
      <w:r w:rsidRPr="00D16AB4">
        <w:t>KPIs</w:t>
      </w:r>
      <w:proofErr w:type="spellEnd"/>
      <w:r w:rsidRPr="00D16AB4">
        <w:t xml:space="preserve"> como MTTR, NPS, MRR integrados para justificar inversiones en plataforma.</w:t>
      </w:r>
    </w:p>
    <w:p w14:paraId="6E2FDC4A" w14:textId="77777777" w:rsidR="00D16AB4" w:rsidRPr="00D16AB4" w:rsidRDefault="00D16AB4" w:rsidP="00D16AB4">
      <w:pPr>
        <w:tabs>
          <w:tab w:val="left" w:pos="1305"/>
        </w:tabs>
        <w:contextualSpacing/>
        <w:jc w:val="left"/>
      </w:pPr>
      <w:r w:rsidRPr="00D16AB4">
        <w:rPr>
          <w:b/>
          <w:bCs/>
        </w:rPr>
        <w:t>BCG (Matriz BCG)</w:t>
      </w:r>
      <w:r w:rsidRPr="00D16AB4">
        <w:br/>
        <w:t>Herramienta para analizar cartera de productos (</w:t>
      </w:r>
      <w:proofErr w:type="spellStart"/>
      <w:r w:rsidRPr="00D16AB4">
        <w:t>Stars</w:t>
      </w:r>
      <w:proofErr w:type="spellEnd"/>
      <w:r w:rsidRPr="00D16AB4">
        <w:t xml:space="preserve">, Cash </w:t>
      </w:r>
      <w:proofErr w:type="spellStart"/>
      <w:r w:rsidRPr="00D16AB4">
        <w:t>Cows</w:t>
      </w:r>
      <w:proofErr w:type="spellEnd"/>
      <w:r w:rsidRPr="00D16AB4">
        <w:t xml:space="preserve">, </w:t>
      </w:r>
      <w:proofErr w:type="spellStart"/>
      <w:r w:rsidRPr="00D16AB4">
        <w:t>Question</w:t>
      </w:r>
      <w:proofErr w:type="spellEnd"/>
      <w:r w:rsidRPr="00D16AB4">
        <w:t xml:space="preserve"> Marks, </w:t>
      </w:r>
      <w:proofErr w:type="spellStart"/>
      <w:r w:rsidRPr="00D16AB4">
        <w:t>Dogs</w:t>
      </w:r>
      <w:proofErr w:type="spellEnd"/>
      <w:r w:rsidRPr="00D16AB4">
        <w:t>) según cuota de mercado y crecimiento.</w:t>
      </w:r>
      <w:r w:rsidRPr="00D16AB4">
        <w:br/>
        <w:t>Uso: priorizar recursos en portafolio TI.</w:t>
      </w:r>
    </w:p>
    <w:p w14:paraId="7F887F5C" w14:textId="77777777" w:rsidR="00D16AB4" w:rsidRPr="00D16AB4" w:rsidRDefault="00D16AB4" w:rsidP="00D16AB4">
      <w:pPr>
        <w:tabs>
          <w:tab w:val="left" w:pos="1305"/>
        </w:tabs>
        <w:contextualSpacing/>
        <w:jc w:val="left"/>
      </w:pPr>
      <w:r w:rsidRPr="00D16AB4">
        <w:rPr>
          <w:b/>
          <w:bCs/>
        </w:rPr>
        <w:t>Benchmarking</w:t>
      </w:r>
      <w:r w:rsidRPr="00D16AB4">
        <w:br/>
        <w:t>Comparación sistemática del desempeño de procesos o métricas contra referentes (competidores, estándares o mejores prácticas).</w:t>
      </w:r>
      <w:r w:rsidRPr="00D16AB4">
        <w:br/>
        <w:t xml:space="preserve">Utilidad: detectar brechas en desempeño operativo o </w:t>
      </w:r>
      <w:proofErr w:type="spellStart"/>
      <w:r w:rsidRPr="00D16AB4">
        <w:t>KPIs</w:t>
      </w:r>
      <w:proofErr w:type="spellEnd"/>
      <w:r w:rsidRPr="00D16AB4">
        <w:t xml:space="preserve"> TI.</w:t>
      </w:r>
    </w:p>
    <w:p w14:paraId="14E13C41" w14:textId="77777777" w:rsidR="00D16AB4" w:rsidRPr="00D16AB4" w:rsidRDefault="00D16AB4" w:rsidP="00D16AB4">
      <w:pPr>
        <w:tabs>
          <w:tab w:val="left" w:pos="1305"/>
        </w:tabs>
        <w:contextualSpacing/>
        <w:jc w:val="left"/>
      </w:pPr>
      <w:proofErr w:type="spellStart"/>
      <w:r w:rsidRPr="00D16AB4">
        <w:rPr>
          <w:b/>
          <w:bCs/>
        </w:rPr>
        <w:t>Bootstrapping</w:t>
      </w:r>
      <w:proofErr w:type="spellEnd"/>
      <w:r w:rsidRPr="00D16AB4">
        <w:br/>
        <w:t>Financiación inicial con recursos propios (sin inversionistas externos).</w:t>
      </w:r>
      <w:r w:rsidRPr="00D16AB4">
        <w:br/>
      </w:r>
      <w:r w:rsidRPr="00D16AB4">
        <w:lastRenderedPageBreak/>
        <w:t>Aplicación habitual en startups TI nicaragüenses que inician con fondos de fundadores o ayudas locales.</w:t>
      </w:r>
    </w:p>
    <w:p w14:paraId="3A607EAC" w14:textId="77777777" w:rsidR="00D16AB4" w:rsidRPr="00D16AB4" w:rsidRDefault="00D16AB4" w:rsidP="00D16AB4">
      <w:pPr>
        <w:tabs>
          <w:tab w:val="left" w:pos="1305"/>
        </w:tabs>
        <w:contextualSpacing/>
        <w:jc w:val="left"/>
      </w:pPr>
      <w:r w:rsidRPr="00D16AB4">
        <w:rPr>
          <w:b/>
          <w:bCs/>
        </w:rPr>
        <w:t xml:space="preserve">BSC </w:t>
      </w:r>
      <w:proofErr w:type="spellStart"/>
      <w:r w:rsidRPr="00D16AB4">
        <w:rPr>
          <w:b/>
          <w:bCs/>
        </w:rPr>
        <w:t>Designer</w:t>
      </w:r>
      <w:proofErr w:type="spellEnd"/>
      <w:r w:rsidRPr="00D16AB4">
        <w:rPr>
          <w:b/>
          <w:bCs/>
        </w:rPr>
        <w:t xml:space="preserve"> / </w:t>
      </w:r>
      <w:proofErr w:type="spellStart"/>
      <w:r w:rsidRPr="00D16AB4">
        <w:rPr>
          <w:b/>
          <w:bCs/>
        </w:rPr>
        <w:t>QuickScore</w:t>
      </w:r>
      <w:proofErr w:type="spellEnd"/>
      <w:r w:rsidRPr="00D16AB4">
        <w:br/>
        <w:t xml:space="preserve">Software especializado para diseñar y gestionar </w:t>
      </w:r>
      <w:proofErr w:type="spellStart"/>
      <w:r w:rsidRPr="00D16AB4">
        <w:t>Balanced</w:t>
      </w:r>
      <w:proofErr w:type="spellEnd"/>
      <w:r w:rsidRPr="00D16AB4">
        <w:t xml:space="preserve"> </w:t>
      </w:r>
      <w:proofErr w:type="spellStart"/>
      <w:r w:rsidRPr="00D16AB4">
        <w:t>Scorecards</w:t>
      </w:r>
      <w:proofErr w:type="spellEnd"/>
      <w:r w:rsidRPr="00D16AB4">
        <w:t xml:space="preserve"> y </w:t>
      </w:r>
      <w:proofErr w:type="spellStart"/>
      <w:r w:rsidRPr="00D16AB4">
        <w:t>KPIs</w:t>
      </w:r>
      <w:proofErr w:type="spellEnd"/>
      <w:r w:rsidRPr="00D16AB4">
        <w:t>.</w:t>
      </w:r>
    </w:p>
    <w:p w14:paraId="49092B8E" w14:textId="77777777" w:rsidR="00D16AB4" w:rsidRPr="00D16AB4" w:rsidRDefault="00D16AB4" w:rsidP="00D16AB4">
      <w:pPr>
        <w:tabs>
          <w:tab w:val="left" w:pos="1305"/>
        </w:tabs>
        <w:contextualSpacing/>
        <w:jc w:val="left"/>
      </w:pPr>
      <w:proofErr w:type="spellStart"/>
      <w:r w:rsidRPr="00D16AB4">
        <w:rPr>
          <w:b/>
          <w:bCs/>
        </w:rPr>
        <w:t>Burn</w:t>
      </w:r>
      <w:proofErr w:type="spellEnd"/>
      <w:r w:rsidRPr="00D16AB4">
        <w:rPr>
          <w:b/>
          <w:bCs/>
        </w:rPr>
        <w:t xml:space="preserve"> </w:t>
      </w:r>
      <w:proofErr w:type="spellStart"/>
      <w:r w:rsidRPr="00D16AB4">
        <w:rPr>
          <w:b/>
          <w:bCs/>
        </w:rPr>
        <w:t>rate</w:t>
      </w:r>
      <w:proofErr w:type="spellEnd"/>
      <w:r w:rsidRPr="00D16AB4">
        <w:br/>
        <w:t xml:space="preserve">Tasa a la que </w:t>
      </w:r>
      <w:proofErr w:type="gramStart"/>
      <w:r w:rsidRPr="00D16AB4">
        <w:t>una startup</w:t>
      </w:r>
      <w:proofErr w:type="gramEnd"/>
      <w:r w:rsidRPr="00D16AB4">
        <w:t xml:space="preserve"> consume su capital disponible (cash </w:t>
      </w:r>
      <w:proofErr w:type="spellStart"/>
      <w:r w:rsidRPr="00D16AB4">
        <w:t>burn</w:t>
      </w:r>
      <w:proofErr w:type="spellEnd"/>
      <w:r w:rsidRPr="00D16AB4">
        <w:t>) por unidad de tiempo.</w:t>
      </w:r>
      <w:r w:rsidRPr="00D16AB4">
        <w:br/>
        <w:t xml:space="preserve">Importante para planificar </w:t>
      </w:r>
      <w:proofErr w:type="spellStart"/>
      <w:r w:rsidRPr="00D16AB4">
        <w:t>runway</w:t>
      </w:r>
      <w:proofErr w:type="spellEnd"/>
      <w:r w:rsidRPr="00D16AB4">
        <w:t xml:space="preserve"> y rondas de financiamiento.</w:t>
      </w:r>
    </w:p>
    <w:p w14:paraId="3BE769EA" w14:textId="77777777" w:rsidR="00D16AB4" w:rsidRPr="00D16AB4" w:rsidRDefault="00D16AB4" w:rsidP="00D16AB4">
      <w:pPr>
        <w:tabs>
          <w:tab w:val="left" w:pos="1305"/>
        </w:tabs>
        <w:contextualSpacing/>
        <w:jc w:val="left"/>
      </w:pPr>
      <w:r w:rsidRPr="00D16AB4">
        <w:rPr>
          <w:b/>
          <w:bCs/>
        </w:rPr>
        <w:t>CAC (</w:t>
      </w:r>
      <w:proofErr w:type="spellStart"/>
      <w:r w:rsidRPr="00D16AB4">
        <w:rPr>
          <w:b/>
          <w:bCs/>
        </w:rPr>
        <w:t>Customer</w:t>
      </w:r>
      <w:proofErr w:type="spellEnd"/>
      <w:r w:rsidRPr="00D16AB4">
        <w:rPr>
          <w:b/>
          <w:bCs/>
        </w:rPr>
        <w:t xml:space="preserve"> </w:t>
      </w:r>
      <w:proofErr w:type="spellStart"/>
      <w:r w:rsidRPr="00D16AB4">
        <w:rPr>
          <w:b/>
          <w:bCs/>
        </w:rPr>
        <w:t>Acquisition</w:t>
      </w:r>
      <w:proofErr w:type="spellEnd"/>
      <w:r w:rsidRPr="00D16AB4">
        <w:rPr>
          <w:b/>
          <w:bCs/>
        </w:rPr>
        <w:t xml:space="preserve"> </w:t>
      </w:r>
      <w:proofErr w:type="spellStart"/>
      <w:r w:rsidRPr="00D16AB4">
        <w:rPr>
          <w:b/>
          <w:bCs/>
        </w:rPr>
        <w:t>Cost</w:t>
      </w:r>
      <w:proofErr w:type="spellEnd"/>
      <w:r w:rsidRPr="00D16AB4">
        <w:rPr>
          <w:b/>
          <w:bCs/>
        </w:rPr>
        <w:t>)</w:t>
      </w:r>
      <w:r w:rsidRPr="00D16AB4">
        <w:br/>
        <w:t>Costo promedio de adquisición de un cliente (marketing + ventas / nuevos clientes).</w:t>
      </w:r>
      <w:r w:rsidRPr="00D16AB4">
        <w:br/>
        <w:t>Métrica esencial para evaluar eficiencia comercial de un proyecto SaaS; se compara con LTV.</w:t>
      </w:r>
    </w:p>
    <w:p w14:paraId="4E4323A1" w14:textId="77777777" w:rsidR="00D16AB4" w:rsidRPr="00D16AB4" w:rsidRDefault="00D16AB4" w:rsidP="00D16AB4">
      <w:pPr>
        <w:tabs>
          <w:tab w:val="left" w:pos="1305"/>
        </w:tabs>
        <w:contextualSpacing/>
        <w:jc w:val="left"/>
      </w:pPr>
      <w:r w:rsidRPr="00D16AB4">
        <w:rPr>
          <w:b/>
          <w:bCs/>
        </w:rPr>
        <w:t xml:space="preserve">CAIDI / MTTR (Mean Time </w:t>
      </w:r>
      <w:proofErr w:type="spellStart"/>
      <w:r w:rsidRPr="00D16AB4">
        <w:rPr>
          <w:b/>
          <w:bCs/>
        </w:rPr>
        <w:t>To</w:t>
      </w:r>
      <w:proofErr w:type="spellEnd"/>
      <w:r w:rsidRPr="00D16AB4">
        <w:rPr>
          <w:b/>
          <w:bCs/>
        </w:rPr>
        <w:t xml:space="preserve"> </w:t>
      </w:r>
      <w:proofErr w:type="spellStart"/>
      <w:r w:rsidRPr="00D16AB4">
        <w:rPr>
          <w:b/>
          <w:bCs/>
        </w:rPr>
        <w:t>Recovery</w:t>
      </w:r>
      <w:proofErr w:type="spellEnd"/>
      <w:r w:rsidRPr="00D16AB4">
        <w:rPr>
          <w:b/>
          <w:bCs/>
        </w:rPr>
        <w:t xml:space="preserve"> / Mean Time </w:t>
      </w:r>
      <w:proofErr w:type="spellStart"/>
      <w:r w:rsidRPr="00D16AB4">
        <w:rPr>
          <w:b/>
          <w:bCs/>
        </w:rPr>
        <w:t>To</w:t>
      </w:r>
      <w:proofErr w:type="spellEnd"/>
      <w:r w:rsidRPr="00D16AB4">
        <w:rPr>
          <w:b/>
          <w:bCs/>
        </w:rPr>
        <w:t xml:space="preserve"> </w:t>
      </w:r>
      <w:proofErr w:type="spellStart"/>
      <w:r w:rsidRPr="00D16AB4">
        <w:rPr>
          <w:b/>
          <w:bCs/>
        </w:rPr>
        <w:t>Repair</w:t>
      </w:r>
      <w:proofErr w:type="spellEnd"/>
      <w:r w:rsidRPr="00D16AB4">
        <w:rPr>
          <w:b/>
          <w:bCs/>
        </w:rPr>
        <w:t>)</w:t>
      </w:r>
      <w:r w:rsidRPr="00D16AB4">
        <w:br/>
        <w:t>MTTR mide el tiempo promedio para recuperar servicio después de una falla; indicador de resiliencia operativa.</w:t>
      </w:r>
      <w:r w:rsidRPr="00D16AB4">
        <w:br/>
        <w:t>Aplicación: metas operativas en BSC para equipos de SRE/infraestructura.</w:t>
      </w:r>
    </w:p>
    <w:p w14:paraId="1365C9E2" w14:textId="77777777" w:rsidR="00D16AB4" w:rsidRPr="00D16AB4" w:rsidRDefault="00D16AB4" w:rsidP="00D16AB4">
      <w:pPr>
        <w:tabs>
          <w:tab w:val="left" w:pos="1305"/>
        </w:tabs>
        <w:contextualSpacing/>
        <w:jc w:val="left"/>
      </w:pPr>
      <w:proofErr w:type="spellStart"/>
      <w:r w:rsidRPr="00D16AB4">
        <w:rPr>
          <w:b/>
          <w:bCs/>
        </w:rPr>
        <w:t>Canvas</w:t>
      </w:r>
      <w:proofErr w:type="spellEnd"/>
      <w:r w:rsidRPr="00D16AB4">
        <w:rPr>
          <w:b/>
          <w:bCs/>
        </w:rPr>
        <w:t xml:space="preserve"> (Business </w:t>
      </w:r>
      <w:proofErr w:type="spellStart"/>
      <w:r w:rsidRPr="00D16AB4">
        <w:rPr>
          <w:b/>
          <w:bCs/>
        </w:rPr>
        <w:t>Model</w:t>
      </w:r>
      <w:proofErr w:type="spellEnd"/>
      <w:r w:rsidRPr="00D16AB4">
        <w:rPr>
          <w:b/>
          <w:bCs/>
        </w:rPr>
        <w:t xml:space="preserve"> </w:t>
      </w:r>
      <w:proofErr w:type="spellStart"/>
      <w:r w:rsidRPr="00D16AB4">
        <w:rPr>
          <w:b/>
          <w:bCs/>
        </w:rPr>
        <w:t>Canvas</w:t>
      </w:r>
      <w:proofErr w:type="spellEnd"/>
      <w:r w:rsidRPr="00D16AB4">
        <w:rPr>
          <w:b/>
          <w:bCs/>
        </w:rPr>
        <w:t xml:space="preserve"> / Lean </w:t>
      </w:r>
      <w:proofErr w:type="spellStart"/>
      <w:r w:rsidRPr="00D16AB4">
        <w:rPr>
          <w:b/>
          <w:bCs/>
        </w:rPr>
        <w:t>Canvas</w:t>
      </w:r>
      <w:proofErr w:type="spellEnd"/>
      <w:r w:rsidRPr="00D16AB4">
        <w:rPr>
          <w:b/>
          <w:bCs/>
        </w:rPr>
        <w:t>)</w:t>
      </w:r>
      <w:r w:rsidRPr="00D16AB4">
        <w:br/>
        <w:t xml:space="preserve">Plantillas visuales para describir modelo de negocio (propuesta de valor, clientes, canales, ingresos, costos). Lean </w:t>
      </w:r>
      <w:proofErr w:type="spellStart"/>
      <w:r w:rsidRPr="00D16AB4">
        <w:t>Canvas</w:t>
      </w:r>
      <w:proofErr w:type="spellEnd"/>
      <w:r w:rsidRPr="00D16AB4">
        <w:t xml:space="preserve"> está orientado a hipótesis y startups.</w:t>
      </w:r>
      <w:r w:rsidRPr="00D16AB4">
        <w:br/>
        <w:t>Uso educativo: primera iteración antes del plan tradicional.</w:t>
      </w:r>
      <w:r w:rsidRPr="00D16AB4">
        <w:br/>
        <w:t xml:space="preserve">Ejemplo: Lean </w:t>
      </w:r>
      <w:proofErr w:type="spellStart"/>
      <w:r w:rsidRPr="00D16AB4">
        <w:t>Canvas</w:t>
      </w:r>
      <w:proofErr w:type="spellEnd"/>
      <w:r w:rsidRPr="00D16AB4">
        <w:t xml:space="preserve"> para una plataforma de microcréditos rurales.</w:t>
      </w:r>
    </w:p>
    <w:p w14:paraId="3CE63D4D" w14:textId="77777777" w:rsidR="00D16AB4" w:rsidRPr="00D16AB4" w:rsidRDefault="00D16AB4" w:rsidP="00D16AB4">
      <w:pPr>
        <w:tabs>
          <w:tab w:val="left" w:pos="1305"/>
        </w:tabs>
        <w:contextualSpacing/>
        <w:jc w:val="left"/>
      </w:pPr>
      <w:r w:rsidRPr="00D16AB4">
        <w:rPr>
          <w:b/>
          <w:bCs/>
        </w:rPr>
        <w:t>Chandler, A. D. — “</w:t>
      </w:r>
      <w:proofErr w:type="spellStart"/>
      <w:r w:rsidRPr="00D16AB4">
        <w:rPr>
          <w:b/>
          <w:bCs/>
        </w:rPr>
        <w:t>Structure</w:t>
      </w:r>
      <w:proofErr w:type="spellEnd"/>
      <w:r w:rsidRPr="00D16AB4">
        <w:rPr>
          <w:b/>
          <w:bCs/>
        </w:rPr>
        <w:t xml:space="preserve"> </w:t>
      </w:r>
      <w:proofErr w:type="spellStart"/>
      <w:r w:rsidRPr="00D16AB4">
        <w:rPr>
          <w:b/>
          <w:bCs/>
        </w:rPr>
        <w:t>follows</w:t>
      </w:r>
      <w:proofErr w:type="spellEnd"/>
      <w:r w:rsidRPr="00D16AB4">
        <w:rPr>
          <w:b/>
          <w:bCs/>
        </w:rPr>
        <w:t xml:space="preserve"> </w:t>
      </w:r>
      <w:proofErr w:type="spellStart"/>
      <w:r w:rsidRPr="00D16AB4">
        <w:rPr>
          <w:b/>
          <w:bCs/>
        </w:rPr>
        <w:t>strategy</w:t>
      </w:r>
      <w:proofErr w:type="spellEnd"/>
      <w:r w:rsidRPr="00D16AB4">
        <w:rPr>
          <w:b/>
          <w:bCs/>
        </w:rPr>
        <w:t>”</w:t>
      </w:r>
      <w:r w:rsidRPr="00D16AB4">
        <w:br/>
        <w:t>Idea clásica: la estructura organizativa debe diseñarse en función de la estrategia seleccionada. Implicación: rediseñar organigramas y procesos si la estrategia cambia.</w:t>
      </w:r>
    </w:p>
    <w:p w14:paraId="5ED10D05" w14:textId="77777777" w:rsidR="00D16AB4" w:rsidRPr="00D16AB4" w:rsidRDefault="00D16AB4" w:rsidP="00D16AB4">
      <w:pPr>
        <w:tabs>
          <w:tab w:val="left" w:pos="1305"/>
        </w:tabs>
        <w:contextualSpacing/>
        <w:jc w:val="left"/>
      </w:pPr>
      <w:proofErr w:type="spellStart"/>
      <w:r w:rsidRPr="00D16AB4">
        <w:rPr>
          <w:b/>
          <w:bCs/>
        </w:rPr>
        <w:t>Churn</w:t>
      </w:r>
      <w:proofErr w:type="spellEnd"/>
      <w:r w:rsidRPr="00D16AB4">
        <w:rPr>
          <w:b/>
          <w:bCs/>
        </w:rPr>
        <w:t xml:space="preserve"> (tasa de abandono)</w:t>
      </w:r>
      <w:r w:rsidRPr="00D16AB4">
        <w:br/>
        <w:t>Porcentaje de clientes que abandonan un servicio en un período dado. Afecta LTV y decisiones de inversión.</w:t>
      </w:r>
      <w:r w:rsidRPr="00D16AB4">
        <w:br/>
        <w:t xml:space="preserve">Ejemplo: medir </w:t>
      </w:r>
      <w:proofErr w:type="spellStart"/>
      <w:r w:rsidRPr="00D16AB4">
        <w:t>churn</w:t>
      </w:r>
      <w:proofErr w:type="spellEnd"/>
      <w:r w:rsidRPr="00D16AB4">
        <w:t xml:space="preserve"> mensual de cooperativas que usan una plataforma SaaS.</w:t>
      </w:r>
    </w:p>
    <w:p w14:paraId="71F88CA3" w14:textId="77777777" w:rsidR="00D16AB4" w:rsidRPr="00D16AB4" w:rsidRDefault="00D16AB4" w:rsidP="00D16AB4">
      <w:pPr>
        <w:tabs>
          <w:tab w:val="left" w:pos="1305"/>
        </w:tabs>
        <w:contextualSpacing/>
        <w:jc w:val="left"/>
      </w:pPr>
      <w:r w:rsidRPr="00D16AB4">
        <w:rPr>
          <w:b/>
          <w:bCs/>
        </w:rPr>
        <w:lastRenderedPageBreak/>
        <w:t>CI/CD (</w:t>
      </w:r>
      <w:proofErr w:type="spellStart"/>
      <w:r w:rsidRPr="00D16AB4">
        <w:rPr>
          <w:b/>
          <w:bCs/>
        </w:rPr>
        <w:t>Continuous</w:t>
      </w:r>
      <w:proofErr w:type="spellEnd"/>
      <w:r w:rsidRPr="00D16AB4">
        <w:rPr>
          <w:b/>
          <w:bCs/>
        </w:rPr>
        <w:t xml:space="preserve"> </w:t>
      </w:r>
      <w:proofErr w:type="spellStart"/>
      <w:r w:rsidRPr="00D16AB4">
        <w:rPr>
          <w:b/>
          <w:bCs/>
        </w:rPr>
        <w:t>Integration</w:t>
      </w:r>
      <w:proofErr w:type="spellEnd"/>
      <w:r w:rsidRPr="00D16AB4">
        <w:rPr>
          <w:b/>
          <w:bCs/>
        </w:rPr>
        <w:t xml:space="preserve"> / </w:t>
      </w:r>
      <w:proofErr w:type="spellStart"/>
      <w:r w:rsidRPr="00D16AB4">
        <w:rPr>
          <w:b/>
          <w:bCs/>
        </w:rPr>
        <w:t>Continuous</w:t>
      </w:r>
      <w:proofErr w:type="spellEnd"/>
      <w:r w:rsidRPr="00D16AB4">
        <w:rPr>
          <w:b/>
          <w:bCs/>
        </w:rPr>
        <w:t xml:space="preserve"> </w:t>
      </w:r>
      <w:proofErr w:type="spellStart"/>
      <w:r w:rsidRPr="00D16AB4">
        <w:rPr>
          <w:b/>
          <w:bCs/>
        </w:rPr>
        <w:t>Deployment</w:t>
      </w:r>
      <w:proofErr w:type="spellEnd"/>
      <w:r w:rsidRPr="00D16AB4">
        <w:rPr>
          <w:b/>
          <w:bCs/>
        </w:rPr>
        <w:t>)</w:t>
      </w:r>
      <w:r w:rsidRPr="00D16AB4">
        <w:br/>
        <w:t>Prácticas y pipelines automatizados que integran código continuamente y despliegan con frecuencia.</w:t>
      </w:r>
      <w:r w:rsidRPr="00D16AB4">
        <w:br/>
        <w:t>Beneficio estratégico: reduce lead time de despliegue y aumenta capacidad de experimentación.</w:t>
      </w:r>
    </w:p>
    <w:p w14:paraId="738B1507" w14:textId="77777777" w:rsidR="00D16AB4" w:rsidRPr="00D16AB4" w:rsidRDefault="00D16AB4" w:rsidP="00D16AB4">
      <w:pPr>
        <w:tabs>
          <w:tab w:val="left" w:pos="1305"/>
        </w:tabs>
        <w:contextualSpacing/>
        <w:jc w:val="left"/>
      </w:pPr>
      <w:r w:rsidRPr="00D16AB4">
        <w:rPr>
          <w:b/>
          <w:bCs/>
        </w:rPr>
        <w:t xml:space="preserve">COBIT (Control </w:t>
      </w:r>
      <w:proofErr w:type="spellStart"/>
      <w:r w:rsidRPr="00D16AB4">
        <w:rPr>
          <w:b/>
          <w:bCs/>
        </w:rPr>
        <w:t>Objectives</w:t>
      </w:r>
      <w:proofErr w:type="spellEnd"/>
      <w:r w:rsidRPr="00D16AB4">
        <w:rPr>
          <w:b/>
          <w:bCs/>
        </w:rPr>
        <w:t xml:space="preserve"> </w:t>
      </w:r>
      <w:proofErr w:type="spellStart"/>
      <w:r w:rsidRPr="00D16AB4">
        <w:rPr>
          <w:b/>
          <w:bCs/>
        </w:rPr>
        <w:t>for</w:t>
      </w:r>
      <w:proofErr w:type="spellEnd"/>
      <w:r w:rsidRPr="00D16AB4">
        <w:rPr>
          <w:b/>
          <w:bCs/>
        </w:rPr>
        <w:t xml:space="preserve"> </w:t>
      </w:r>
      <w:proofErr w:type="spellStart"/>
      <w:r w:rsidRPr="00D16AB4">
        <w:rPr>
          <w:b/>
          <w:bCs/>
        </w:rPr>
        <w:t>Information</w:t>
      </w:r>
      <w:proofErr w:type="spellEnd"/>
      <w:r w:rsidRPr="00D16AB4">
        <w:rPr>
          <w:b/>
          <w:bCs/>
        </w:rPr>
        <w:t xml:space="preserve"> and </w:t>
      </w:r>
      <w:proofErr w:type="spellStart"/>
      <w:r w:rsidRPr="00D16AB4">
        <w:rPr>
          <w:b/>
          <w:bCs/>
        </w:rPr>
        <w:t>Related</w:t>
      </w:r>
      <w:proofErr w:type="spellEnd"/>
      <w:r w:rsidRPr="00D16AB4">
        <w:rPr>
          <w:b/>
          <w:bCs/>
        </w:rPr>
        <w:t xml:space="preserve"> Technologies)</w:t>
      </w:r>
      <w:r w:rsidRPr="00D16AB4">
        <w:br/>
        <w:t>Marco de gobierno y gestión de TI (ISACA) que define objetivos, prácticas y métricas para asegurar valor y gestión de riesgos en TI.</w:t>
      </w:r>
      <w:r w:rsidRPr="00D16AB4">
        <w:br/>
        <w:t>Aplicación: establecer objetivos de gobernanza en proyectos universitarios o municipales.</w:t>
      </w:r>
    </w:p>
    <w:p w14:paraId="1730652B" w14:textId="77777777" w:rsidR="00D16AB4" w:rsidRPr="00D16AB4" w:rsidRDefault="00D16AB4" w:rsidP="00D16AB4">
      <w:pPr>
        <w:tabs>
          <w:tab w:val="left" w:pos="1305"/>
        </w:tabs>
        <w:contextualSpacing/>
        <w:jc w:val="left"/>
      </w:pPr>
      <w:r w:rsidRPr="00D16AB4">
        <w:rPr>
          <w:b/>
          <w:bCs/>
        </w:rPr>
        <w:t>Cooperativa (contexto regional)</w:t>
      </w:r>
      <w:r w:rsidRPr="00D16AB4">
        <w:br/>
        <w:t xml:space="preserve">Organización comunitaria común en Nicaragua (por </w:t>
      </w:r>
      <w:proofErr w:type="gramStart"/>
      <w:r w:rsidRPr="00D16AB4">
        <w:t>ejemplo</w:t>
      </w:r>
      <w:proofErr w:type="gramEnd"/>
      <w:r w:rsidRPr="00D16AB4">
        <w:t xml:space="preserve"> de productores de café) que suele ser </w:t>
      </w:r>
      <w:proofErr w:type="spellStart"/>
      <w:r w:rsidRPr="00D16AB4">
        <w:t>stakeholder</w:t>
      </w:r>
      <w:proofErr w:type="spellEnd"/>
      <w:r w:rsidRPr="00D16AB4">
        <w:t xml:space="preserve"> clave en proyectos de trazabilidad o microfinanzas.</w:t>
      </w:r>
    </w:p>
    <w:p w14:paraId="1401E406" w14:textId="77777777" w:rsidR="00D16AB4" w:rsidRPr="00D16AB4" w:rsidRDefault="00D16AB4" w:rsidP="00D16AB4">
      <w:pPr>
        <w:tabs>
          <w:tab w:val="left" w:pos="1305"/>
        </w:tabs>
        <w:contextualSpacing/>
        <w:jc w:val="left"/>
      </w:pPr>
      <w:r w:rsidRPr="00D16AB4">
        <w:rPr>
          <w:b/>
          <w:bCs/>
        </w:rPr>
        <w:t>DAFO / SWOT (Debilidades, Amenazas, Fortalezas, Oportunidades)</w:t>
      </w:r>
      <w:r w:rsidRPr="00D16AB4">
        <w:br/>
        <w:t>Matriz de diagnóstico que cruza factores internos (F/D) con externos (O/A). Punto de partida para priorizar estrategias.</w:t>
      </w:r>
      <w:r w:rsidRPr="00D16AB4">
        <w:br/>
        <w:t>Extensión operativa: cuantificación IFAS/EFAS y cruce TOWS.</w:t>
      </w:r>
    </w:p>
    <w:p w14:paraId="2B06F2EB" w14:textId="77777777" w:rsidR="00D16AB4" w:rsidRPr="00D16AB4" w:rsidRDefault="00D16AB4" w:rsidP="00D16AB4">
      <w:pPr>
        <w:tabs>
          <w:tab w:val="left" w:pos="1305"/>
        </w:tabs>
        <w:contextualSpacing/>
        <w:jc w:val="left"/>
      </w:pPr>
      <w:r w:rsidRPr="00D16AB4">
        <w:rPr>
          <w:b/>
          <w:bCs/>
        </w:rPr>
        <w:t xml:space="preserve">Data </w:t>
      </w:r>
      <w:proofErr w:type="spellStart"/>
      <w:r w:rsidRPr="00D16AB4">
        <w:rPr>
          <w:b/>
          <w:bCs/>
        </w:rPr>
        <w:t>literacy</w:t>
      </w:r>
      <w:proofErr w:type="spellEnd"/>
      <w:r w:rsidRPr="00D16AB4">
        <w:rPr>
          <w:b/>
          <w:bCs/>
        </w:rPr>
        <w:t xml:space="preserve"> (alfabetización de datos)</w:t>
      </w:r>
      <w:r w:rsidRPr="00D16AB4">
        <w:br/>
        <w:t>Capacidad de interpretar, analizar y usar datos para tomar decisiones.</w:t>
      </w:r>
      <w:r w:rsidRPr="00D16AB4">
        <w:br/>
        <w:t xml:space="preserve">En IS: formar equipos en SQL, </w:t>
      </w:r>
      <w:proofErr w:type="spellStart"/>
      <w:r w:rsidRPr="00D16AB4">
        <w:t>dashboards</w:t>
      </w:r>
      <w:proofErr w:type="spellEnd"/>
      <w:r w:rsidRPr="00D16AB4">
        <w:t xml:space="preserve"> y modelos básicos para decisiones tácticas.</w:t>
      </w:r>
      <w:r w:rsidRPr="00D16AB4">
        <w:br/>
        <w:t>Indicador: % decisiones basadas en datos.</w:t>
      </w:r>
    </w:p>
    <w:p w14:paraId="15433763" w14:textId="77777777" w:rsidR="00D16AB4" w:rsidRPr="00D16AB4" w:rsidRDefault="00D16AB4" w:rsidP="00D16AB4">
      <w:pPr>
        <w:tabs>
          <w:tab w:val="left" w:pos="1305"/>
        </w:tabs>
        <w:contextualSpacing/>
        <w:jc w:val="left"/>
      </w:pPr>
      <w:r w:rsidRPr="00D16AB4">
        <w:rPr>
          <w:b/>
          <w:bCs/>
        </w:rPr>
        <w:t xml:space="preserve">Data </w:t>
      </w:r>
      <w:proofErr w:type="spellStart"/>
      <w:r w:rsidRPr="00D16AB4">
        <w:rPr>
          <w:b/>
          <w:bCs/>
        </w:rPr>
        <w:t>platform</w:t>
      </w:r>
      <w:proofErr w:type="spellEnd"/>
      <w:r w:rsidRPr="00D16AB4">
        <w:rPr>
          <w:b/>
          <w:bCs/>
        </w:rPr>
        <w:t xml:space="preserve"> / pipeline</w:t>
      </w:r>
      <w:r w:rsidRPr="00D16AB4">
        <w:br/>
        <w:t>Conjunto de infraestructuras y procesos para ingesta, transformación, almacenamiento y acceso a datos.</w:t>
      </w:r>
      <w:r w:rsidRPr="00D16AB4">
        <w:br/>
        <w:t xml:space="preserve">Relevancia estratégica: habilita analítica, ML y </w:t>
      </w:r>
      <w:proofErr w:type="spellStart"/>
      <w:r w:rsidRPr="00D16AB4">
        <w:t>KPIs</w:t>
      </w:r>
      <w:proofErr w:type="spellEnd"/>
      <w:r w:rsidRPr="00D16AB4">
        <w:t xml:space="preserve"> confiables.</w:t>
      </w:r>
    </w:p>
    <w:p w14:paraId="66318512" w14:textId="77777777" w:rsidR="00D16AB4" w:rsidRPr="00D16AB4" w:rsidRDefault="00D16AB4" w:rsidP="00D16AB4">
      <w:pPr>
        <w:tabs>
          <w:tab w:val="left" w:pos="1305"/>
        </w:tabs>
        <w:contextualSpacing/>
        <w:jc w:val="left"/>
      </w:pPr>
      <w:r w:rsidRPr="00D16AB4">
        <w:rPr>
          <w:b/>
          <w:bCs/>
        </w:rPr>
        <w:t xml:space="preserve">DORA </w:t>
      </w:r>
      <w:proofErr w:type="spellStart"/>
      <w:r w:rsidRPr="00D16AB4">
        <w:rPr>
          <w:b/>
          <w:bCs/>
        </w:rPr>
        <w:t>metrics</w:t>
      </w:r>
      <w:proofErr w:type="spellEnd"/>
      <w:r w:rsidRPr="00D16AB4">
        <w:br/>
        <w:t xml:space="preserve">Conjunto de métricas (lead time, </w:t>
      </w:r>
      <w:proofErr w:type="spellStart"/>
      <w:r w:rsidRPr="00D16AB4">
        <w:t>deployment</w:t>
      </w:r>
      <w:proofErr w:type="spellEnd"/>
      <w:r w:rsidRPr="00D16AB4">
        <w:t xml:space="preserve"> </w:t>
      </w:r>
      <w:proofErr w:type="spellStart"/>
      <w:r w:rsidRPr="00D16AB4">
        <w:t>frequency</w:t>
      </w:r>
      <w:proofErr w:type="spellEnd"/>
      <w:r w:rsidRPr="00D16AB4">
        <w:t xml:space="preserve">, MTTR, </w:t>
      </w:r>
      <w:proofErr w:type="spellStart"/>
      <w:r w:rsidRPr="00D16AB4">
        <w:t>change</w:t>
      </w:r>
      <w:proofErr w:type="spellEnd"/>
      <w:r w:rsidRPr="00D16AB4">
        <w:t xml:space="preserve"> </w:t>
      </w:r>
      <w:proofErr w:type="spellStart"/>
      <w:r w:rsidRPr="00D16AB4">
        <w:t>failure</w:t>
      </w:r>
      <w:proofErr w:type="spellEnd"/>
      <w:r w:rsidRPr="00D16AB4">
        <w:t xml:space="preserve"> </w:t>
      </w:r>
      <w:proofErr w:type="spellStart"/>
      <w:r w:rsidRPr="00D16AB4">
        <w:t>rate</w:t>
      </w:r>
      <w:proofErr w:type="spellEnd"/>
      <w:r w:rsidRPr="00D16AB4">
        <w:t>) propuestas por la investigación DORA para medir performance de ingeniería y DevOps.</w:t>
      </w:r>
    </w:p>
    <w:p w14:paraId="4B4D0257" w14:textId="77777777" w:rsidR="00D16AB4" w:rsidRPr="00D16AB4" w:rsidRDefault="00D16AB4" w:rsidP="00D16AB4">
      <w:pPr>
        <w:tabs>
          <w:tab w:val="left" w:pos="1305"/>
        </w:tabs>
        <w:contextualSpacing/>
        <w:jc w:val="left"/>
      </w:pPr>
      <w:r w:rsidRPr="00D16AB4">
        <w:rPr>
          <w:b/>
          <w:bCs/>
        </w:rPr>
        <w:lastRenderedPageBreak/>
        <w:t>Ecosistema (innovación)</w:t>
      </w:r>
      <w:r w:rsidRPr="00D16AB4">
        <w:br/>
        <w:t>Red de universidades, incubadoras, ONG, empresas y financiadores que facilita colaboración y apoyo a proyectos TI.</w:t>
      </w:r>
      <w:r w:rsidRPr="00D16AB4">
        <w:br/>
        <w:t>Ejemplo: convenio universidad–cooperativa para piloto de trazabilidad en Jinotega.</w:t>
      </w:r>
    </w:p>
    <w:p w14:paraId="462D2D4C" w14:textId="77777777" w:rsidR="00D16AB4" w:rsidRPr="00D16AB4" w:rsidRDefault="00D16AB4" w:rsidP="00D16AB4">
      <w:pPr>
        <w:tabs>
          <w:tab w:val="left" w:pos="1305"/>
        </w:tabs>
        <w:contextualSpacing/>
        <w:jc w:val="left"/>
      </w:pPr>
      <w:proofErr w:type="spellStart"/>
      <w:r w:rsidRPr="00D16AB4">
        <w:rPr>
          <w:b/>
          <w:bCs/>
        </w:rPr>
        <w:t>Eisenhardt</w:t>
      </w:r>
      <w:proofErr w:type="spellEnd"/>
      <w:r w:rsidRPr="00D16AB4">
        <w:rPr>
          <w:b/>
          <w:bCs/>
        </w:rPr>
        <w:t xml:space="preserve"> &amp; </w:t>
      </w:r>
      <w:proofErr w:type="spellStart"/>
      <w:r w:rsidRPr="00D16AB4">
        <w:rPr>
          <w:b/>
          <w:bCs/>
        </w:rPr>
        <w:t>Sull</w:t>
      </w:r>
      <w:proofErr w:type="spellEnd"/>
      <w:r w:rsidRPr="00D16AB4">
        <w:rPr>
          <w:b/>
          <w:bCs/>
        </w:rPr>
        <w:t xml:space="preserve"> — “</w:t>
      </w:r>
      <w:proofErr w:type="spellStart"/>
      <w:r w:rsidRPr="00D16AB4">
        <w:rPr>
          <w:b/>
          <w:bCs/>
        </w:rPr>
        <w:t>Strategy</w:t>
      </w:r>
      <w:proofErr w:type="spellEnd"/>
      <w:r w:rsidRPr="00D16AB4">
        <w:rPr>
          <w:b/>
          <w:bCs/>
        </w:rPr>
        <w:t xml:space="preserve"> as Simple Rules”</w:t>
      </w:r>
      <w:r w:rsidRPr="00D16AB4">
        <w:br/>
        <w:t>Propuesta de que en entornos dinámicos la estrategia puede operar como un conjunto limitado de reglas simples que guían las decisiones operativas.</w:t>
      </w:r>
    </w:p>
    <w:p w14:paraId="1332A560" w14:textId="77777777" w:rsidR="00D16AB4" w:rsidRPr="00D16AB4" w:rsidRDefault="00D16AB4" w:rsidP="00D16AB4">
      <w:pPr>
        <w:tabs>
          <w:tab w:val="left" w:pos="1305"/>
        </w:tabs>
        <w:contextualSpacing/>
        <w:jc w:val="left"/>
      </w:pPr>
      <w:r w:rsidRPr="00D16AB4">
        <w:rPr>
          <w:b/>
          <w:bCs/>
        </w:rPr>
        <w:t>EBITDA (</w:t>
      </w:r>
      <w:proofErr w:type="spellStart"/>
      <w:r w:rsidRPr="00D16AB4">
        <w:rPr>
          <w:b/>
          <w:bCs/>
        </w:rPr>
        <w:t>Earnings</w:t>
      </w:r>
      <w:proofErr w:type="spellEnd"/>
      <w:r w:rsidRPr="00D16AB4">
        <w:rPr>
          <w:b/>
          <w:bCs/>
        </w:rPr>
        <w:t xml:space="preserve"> </w:t>
      </w:r>
      <w:proofErr w:type="spellStart"/>
      <w:r w:rsidRPr="00D16AB4">
        <w:rPr>
          <w:b/>
          <w:bCs/>
        </w:rPr>
        <w:t>Before</w:t>
      </w:r>
      <w:proofErr w:type="spellEnd"/>
      <w:r w:rsidRPr="00D16AB4">
        <w:rPr>
          <w:b/>
          <w:bCs/>
        </w:rPr>
        <w:t xml:space="preserve"> </w:t>
      </w:r>
      <w:proofErr w:type="spellStart"/>
      <w:r w:rsidRPr="00D16AB4">
        <w:rPr>
          <w:b/>
          <w:bCs/>
        </w:rPr>
        <w:t>Interest</w:t>
      </w:r>
      <w:proofErr w:type="spellEnd"/>
      <w:r w:rsidRPr="00D16AB4">
        <w:rPr>
          <w:b/>
          <w:bCs/>
        </w:rPr>
        <w:t xml:space="preserve">, </w:t>
      </w:r>
      <w:proofErr w:type="spellStart"/>
      <w:r w:rsidRPr="00D16AB4">
        <w:rPr>
          <w:b/>
          <w:bCs/>
        </w:rPr>
        <w:t>Taxes</w:t>
      </w:r>
      <w:proofErr w:type="spellEnd"/>
      <w:r w:rsidRPr="00D16AB4">
        <w:rPr>
          <w:b/>
          <w:bCs/>
        </w:rPr>
        <w:t xml:space="preserve">, </w:t>
      </w:r>
      <w:proofErr w:type="spellStart"/>
      <w:r w:rsidRPr="00D16AB4">
        <w:rPr>
          <w:b/>
          <w:bCs/>
        </w:rPr>
        <w:t>Depreciation</w:t>
      </w:r>
      <w:proofErr w:type="spellEnd"/>
      <w:r w:rsidRPr="00D16AB4">
        <w:rPr>
          <w:b/>
          <w:bCs/>
        </w:rPr>
        <w:t xml:space="preserve"> and </w:t>
      </w:r>
      <w:proofErr w:type="spellStart"/>
      <w:r w:rsidRPr="00D16AB4">
        <w:rPr>
          <w:b/>
          <w:bCs/>
        </w:rPr>
        <w:t>Amortization</w:t>
      </w:r>
      <w:proofErr w:type="spellEnd"/>
      <w:r w:rsidRPr="00D16AB4">
        <w:rPr>
          <w:b/>
          <w:bCs/>
        </w:rPr>
        <w:t>)</w:t>
      </w:r>
      <w:r w:rsidRPr="00D16AB4">
        <w:br/>
        <w:t>Indicador de rendimiento operativo (ingresos − costos operativos). Útil en proyecciones financieras de planes de negocio.</w:t>
      </w:r>
    </w:p>
    <w:p w14:paraId="0A70BD61" w14:textId="77777777" w:rsidR="00D16AB4" w:rsidRPr="00D16AB4" w:rsidRDefault="00D16AB4" w:rsidP="00D16AB4">
      <w:pPr>
        <w:tabs>
          <w:tab w:val="left" w:pos="1305"/>
        </w:tabs>
        <w:contextualSpacing/>
        <w:jc w:val="left"/>
      </w:pPr>
      <w:r w:rsidRPr="00D16AB4">
        <w:rPr>
          <w:b/>
          <w:bCs/>
        </w:rPr>
        <w:t>EMPRENDIMIENTO: MVP (</w:t>
      </w:r>
      <w:proofErr w:type="spellStart"/>
      <w:r w:rsidRPr="00D16AB4">
        <w:rPr>
          <w:b/>
          <w:bCs/>
        </w:rPr>
        <w:t>Minimum</w:t>
      </w:r>
      <w:proofErr w:type="spellEnd"/>
      <w:r w:rsidRPr="00D16AB4">
        <w:rPr>
          <w:b/>
          <w:bCs/>
        </w:rPr>
        <w:t xml:space="preserve"> Viable </w:t>
      </w:r>
      <w:proofErr w:type="spellStart"/>
      <w:r w:rsidRPr="00D16AB4">
        <w:rPr>
          <w:b/>
          <w:bCs/>
        </w:rPr>
        <w:t>Product</w:t>
      </w:r>
      <w:proofErr w:type="spellEnd"/>
      <w:r w:rsidRPr="00D16AB4">
        <w:rPr>
          <w:b/>
          <w:bCs/>
        </w:rPr>
        <w:t>)</w:t>
      </w:r>
      <w:r w:rsidRPr="00D16AB4">
        <w:br/>
        <w:t>Producto mínimo funcional para validar hipótesis de valor con el menor esfuerzo posible.</w:t>
      </w:r>
      <w:r w:rsidRPr="00D16AB4">
        <w:br/>
        <w:t>Estrategia: usar MVP para validar adopción en pilotos rurales antes de escalar.</w:t>
      </w:r>
    </w:p>
    <w:p w14:paraId="71D6FA12" w14:textId="77777777" w:rsidR="00D16AB4" w:rsidRPr="00D16AB4" w:rsidRDefault="00D16AB4" w:rsidP="00D16AB4">
      <w:pPr>
        <w:tabs>
          <w:tab w:val="left" w:pos="1305"/>
        </w:tabs>
        <w:contextualSpacing/>
        <w:jc w:val="left"/>
      </w:pPr>
      <w:r w:rsidRPr="00D16AB4">
        <w:rPr>
          <w:b/>
          <w:bCs/>
        </w:rPr>
        <w:t xml:space="preserve">Entradas (Porter) — Five </w:t>
      </w:r>
      <w:proofErr w:type="spellStart"/>
      <w:r w:rsidRPr="00D16AB4">
        <w:rPr>
          <w:b/>
          <w:bCs/>
        </w:rPr>
        <w:t>Forces</w:t>
      </w:r>
      <w:proofErr w:type="spellEnd"/>
      <w:r w:rsidRPr="00D16AB4">
        <w:br/>
        <w:t>Marco de Michael Porter que analiza la rivalidad en la industria mediante cinco fuerzas: rivalidad competitiva, amenaza de nuevos entrantes, poder de proveedores, poder de compradores y amenaza de sustitutos.</w:t>
      </w:r>
      <w:r w:rsidRPr="00D16AB4">
        <w:br/>
        <w:t>Uso estratégico: evaluar atractivo del sector (ej. pasarelas de pago).</w:t>
      </w:r>
    </w:p>
    <w:p w14:paraId="5FA5C139" w14:textId="77777777" w:rsidR="00D16AB4" w:rsidRPr="00D16AB4" w:rsidRDefault="00D16AB4" w:rsidP="00D16AB4">
      <w:pPr>
        <w:tabs>
          <w:tab w:val="left" w:pos="1305"/>
        </w:tabs>
        <w:contextualSpacing/>
        <w:jc w:val="left"/>
      </w:pPr>
      <w:r w:rsidRPr="00D16AB4">
        <w:rPr>
          <w:b/>
          <w:bCs/>
        </w:rPr>
        <w:t xml:space="preserve">Escaneo del entorno / </w:t>
      </w:r>
      <w:proofErr w:type="spellStart"/>
      <w:r w:rsidRPr="00D16AB4">
        <w:rPr>
          <w:b/>
          <w:bCs/>
        </w:rPr>
        <w:t>Scanning</w:t>
      </w:r>
      <w:proofErr w:type="spellEnd"/>
      <w:r w:rsidRPr="00D16AB4">
        <w:rPr>
          <w:b/>
          <w:bCs/>
        </w:rPr>
        <w:t xml:space="preserve"> (Aguilar)</w:t>
      </w:r>
      <w:r w:rsidRPr="00D16AB4">
        <w:br/>
        <w:t>Proceso sistemático de detectar señales débiles y factores macro (origen: F. J. Aguilar). Base para PESTEL y escenarios.</w:t>
      </w:r>
    </w:p>
    <w:p w14:paraId="1A3A9D2D" w14:textId="77777777" w:rsidR="00D16AB4" w:rsidRPr="00D16AB4" w:rsidRDefault="00D16AB4" w:rsidP="00D16AB4">
      <w:pPr>
        <w:tabs>
          <w:tab w:val="left" w:pos="1305"/>
        </w:tabs>
        <w:contextualSpacing/>
        <w:jc w:val="left"/>
      </w:pPr>
      <w:proofErr w:type="spellStart"/>
      <w:r w:rsidRPr="00D16AB4">
        <w:rPr>
          <w:b/>
          <w:bCs/>
        </w:rPr>
        <w:t>Ethics</w:t>
      </w:r>
      <w:proofErr w:type="spellEnd"/>
      <w:r w:rsidRPr="00D16AB4">
        <w:rPr>
          <w:b/>
          <w:bCs/>
        </w:rPr>
        <w:t xml:space="preserve"> / Gobernanza ética de datos</w:t>
      </w:r>
      <w:r w:rsidRPr="00D16AB4">
        <w:br/>
        <w:t>Conjunto de políticas, comités y prácticas que aseguran uso responsable y legal de datos personales. En Nicaragua, vinculado a Ley No. 787.</w:t>
      </w:r>
      <w:r w:rsidRPr="00D16AB4">
        <w:br/>
        <w:t>Ejemplo: comité de ética para proyectos de telemedicina que manejen historias clínicas.</w:t>
      </w:r>
    </w:p>
    <w:p w14:paraId="55C578C1" w14:textId="77777777" w:rsidR="00D16AB4" w:rsidRPr="00D16AB4" w:rsidRDefault="00D16AB4" w:rsidP="00D16AB4">
      <w:pPr>
        <w:tabs>
          <w:tab w:val="left" w:pos="1305"/>
        </w:tabs>
        <w:contextualSpacing/>
        <w:jc w:val="left"/>
      </w:pPr>
      <w:r w:rsidRPr="00D16AB4">
        <w:rPr>
          <w:b/>
          <w:bCs/>
        </w:rPr>
        <w:lastRenderedPageBreak/>
        <w:t>FODA cuantitativo (IFAS / EFAS)</w:t>
      </w:r>
      <w:r w:rsidRPr="00D16AB4">
        <w:br/>
        <w:t>Método que pondera y califica ítems de Fortalezas/Debilidades (IFAS) y Oportunidades/Amenazas (EFAS) para producir índices internos y externos.</w:t>
      </w:r>
    </w:p>
    <w:p w14:paraId="5678A8BA" w14:textId="77777777" w:rsidR="00D16AB4" w:rsidRPr="00D16AB4" w:rsidRDefault="00D16AB4" w:rsidP="00D16AB4">
      <w:pPr>
        <w:tabs>
          <w:tab w:val="left" w:pos="1305"/>
        </w:tabs>
        <w:contextualSpacing/>
        <w:jc w:val="left"/>
      </w:pPr>
      <w:r w:rsidRPr="00D16AB4">
        <w:rPr>
          <w:b/>
          <w:bCs/>
        </w:rPr>
        <w:t>GOBIERNO DE TI (ISO/IEC 38500)</w:t>
      </w:r>
      <w:r w:rsidRPr="00D16AB4">
        <w:br/>
        <w:t>Norma que ofrece principios para el gobierno corporativo de TI, dirigida a la alta dirección para la supervisión del uso de TI en la organización.</w:t>
      </w:r>
    </w:p>
    <w:p w14:paraId="5435F56C" w14:textId="77777777" w:rsidR="00D16AB4" w:rsidRPr="00D16AB4" w:rsidRDefault="00D16AB4" w:rsidP="00D16AB4">
      <w:pPr>
        <w:tabs>
          <w:tab w:val="left" w:pos="1305"/>
        </w:tabs>
        <w:contextualSpacing/>
        <w:jc w:val="left"/>
      </w:pPr>
      <w:proofErr w:type="spellStart"/>
      <w:r w:rsidRPr="00D16AB4">
        <w:rPr>
          <w:b/>
          <w:bCs/>
        </w:rPr>
        <w:t>Hypótesis</w:t>
      </w:r>
      <w:proofErr w:type="spellEnd"/>
      <w:r w:rsidRPr="00D16AB4">
        <w:rPr>
          <w:b/>
          <w:bCs/>
        </w:rPr>
        <w:t xml:space="preserve"> estratégica</w:t>
      </w:r>
      <w:r w:rsidRPr="00D16AB4">
        <w:br/>
        <w:t xml:space="preserve">Suposición explícita sobre una relación causa-efecto (por ej. “el </w:t>
      </w:r>
      <w:proofErr w:type="gramStart"/>
      <w:r w:rsidRPr="00D16AB4">
        <w:t>app</w:t>
      </w:r>
      <w:proofErr w:type="gramEnd"/>
      <w:r w:rsidRPr="00D16AB4">
        <w:t xml:space="preserve"> offline-</w:t>
      </w:r>
      <w:proofErr w:type="spellStart"/>
      <w:r w:rsidRPr="00D16AB4">
        <w:t>first</w:t>
      </w:r>
      <w:proofErr w:type="spellEnd"/>
      <w:r w:rsidRPr="00D16AB4">
        <w:t xml:space="preserve"> aumentará adopción en zonas rurales al 40%”). Debe definirse con métricas y criterios de éxito.</w:t>
      </w:r>
    </w:p>
    <w:p w14:paraId="02055A07" w14:textId="77777777" w:rsidR="00D16AB4" w:rsidRPr="00D16AB4" w:rsidRDefault="00D16AB4" w:rsidP="00D16AB4">
      <w:pPr>
        <w:tabs>
          <w:tab w:val="left" w:pos="1305"/>
        </w:tabs>
        <w:contextualSpacing/>
        <w:jc w:val="left"/>
      </w:pPr>
      <w:r w:rsidRPr="00D16AB4">
        <w:rPr>
          <w:b/>
          <w:bCs/>
        </w:rPr>
        <w:t>IaaS / PaaS / SaaS</w:t>
      </w:r>
      <w:r w:rsidRPr="00D16AB4">
        <w:br/>
        <w:t>Modelos de servicio en la nube: Infraestructura como Servicio, Plataforma como Servicio y Software como Servicio. Selección estratégica depende de control, costos y regulación.</w:t>
      </w:r>
    </w:p>
    <w:p w14:paraId="2A1DB0E3" w14:textId="77777777" w:rsidR="00D16AB4" w:rsidRPr="00D16AB4" w:rsidRDefault="00D16AB4" w:rsidP="00D16AB4">
      <w:pPr>
        <w:tabs>
          <w:tab w:val="left" w:pos="1305"/>
        </w:tabs>
        <w:contextualSpacing/>
        <w:jc w:val="left"/>
      </w:pPr>
      <w:r w:rsidRPr="00D16AB4">
        <w:rPr>
          <w:b/>
          <w:bCs/>
        </w:rPr>
        <w:t>Incubadoras / Aceleradoras</w:t>
      </w:r>
      <w:r w:rsidRPr="00D16AB4">
        <w:br/>
        <w:t>Organizaciones que apoyan emprendimientos con mentoría, financiación y redes —relevantes para escalar proyectos TI regionales.</w:t>
      </w:r>
    </w:p>
    <w:p w14:paraId="3B0D869F" w14:textId="77777777" w:rsidR="00D16AB4" w:rsidRPr="00D16AB4" w:rsidRDefault="00D16AB4" w:rsidP="00D16AB4">
      <w:pPr>
        <w:tabs>
          <w:tab w:val="left" w:pos="1305"/>
        </w:tabs>
        <w:contextualSpacing/>
        <w:jc w:val="left"/>
      </w:pPr>
      <w:r w:rsidRPr="00D16AB4">
        <w:rPr>
          <w:b/>
          <w:bCs/>
        </w:rPr>
        <w:t>Kahneman — Sesgos cognitivos</w:t>
      </w:r>
      <w:r w:rsidRPr="00D16AB4">
        <w:br/>
        <w:t>Daniel Kahneman documenta sesgos (confirmación, exceso de confianza, aversión a la pérdida) que afectan decisiones estratégicas; su reconocimiento requiere procesos para mitigarlos (</w:t>
      </w:r>
      <w:proofErr w:type="spellStart"/>
      <w:r w:rsidRPr="00D16AB4">
        <w:t>pre-mortem</w:t>
      </w:r>
      <w:proofErr w:type="spellEnd"/>
      <w:r w:rsidRPr="00D16AB4">
        <w:t xml:space="preserve">, </w:t>
      </w:r>
      <w:proofErr w:type="spellStart"/>
      <w:r w:rsidRPr="00D16AB4">
        <w:t>devil’s</w:t>
      </w:r>
      <w:proofErr w:type="spellEnd"/>
      <w:r w:rsidRPr="00D16AB4">
        <w:t xml:space="preserve"> </w:t>
      </w:r>
      <w:proofErr w:type="spellStart"/>
      <w:r w:rsidRPr="00D16AB4">
        <w:t>advocate</w:t>
      </w:r>
      <w:proofErr w:type="spellEnd"/>
      <w:r w:rsidRPr="00D16AB4">
        <w:t>).</w:t>
      </w:r>
    </w:p>
    <w:p w14:paraId="3D6BCC36" w14:textId="77777777" w:rsidR="00D16AB4" w:rsidRPr="00D16AB4" w:rsidRDefault="00D16AB4" w:rsidP="00D16AB4">
      <w:pPr>
        <w:tabs>
          <w:tab w:val="left" w:pos="1305"/>
        </w:tabs>
        <w:contextualSpacing/>
        <w:jc w:val="left"/>
      </w:pPr>
      <w:proofErr w:type="spellStart"/>
      <w:r w:rsidRPr="00D16AB4">
        <w:rPr>
          <w:b/>
          <w:bCs/>
        </w:rPr>
        <w:t>KPIs</w:t>
      </w:r>
      <w:proofErr w:type="spellEnd"/>
      <w:r w:rsidRPr="00D16AB4">
        <w:rPr>
          <w:b/>
          <w:bCs/>
        </w:rPr>
        <w:t xml:space="preserve"> (Key Performance </w:t>
      </w:r>
      <w:proofErr w:type="spellStart"/>
      <w:r w:rsidRPr="00D16AB4">
        <w:rPr>
          <w:b/>
          <w:bCs/>
        </w:rPr>
        <w:t>Indicators</w:t>
      </w:r>
      <w:proofErr w:type="spellEnd"/>
      <w:r w:rsidRPr="00D16AB4">
        <w:rPr>
          <w:b/>
          <w:bCs/>
        </w:rPr>
        <w:t>)</w:t>
      </w:r>
      <w:r w:rsidRPr="00D16AB4">
        <w:br/>
        <w:t>Indicadores cuantitativos definidos con fórmula, fuente, frecuencia y responsable para medir progreso en objetivos estratégicos.</w:t>
      </w:r>
      <w:r w:rsidRPr="00D16AB4">
        <w:br/>
        <w:t xml:space="preserve">Ejemplos IS: MRR, </w:t>
      </w:r>
      <w:proofErr w:type="spellStart"/>
      <w:r w:rsidRPr="00D16AB4">
        <w:t>churn</w:t>
      </w:r>
      <w:proofErr w:type="spellEnd"/>
      <w:r w:rsidRPr="00D16AB4">
        <w:t>, MTTR, lead time, NPS.</w:t>
      </w:r>
    </w:p>
    <w:p w14:paraId="10C7B2CA" w14:textId="77777777" w:rsidR="00D16AB4" w:rsidRPr="00D16AB4" w:rsidRDefault="00D16AB4" w:rsidP="00D16AB4">
      <w:pPr>
        <w:tabs>
          <w:tab w:val="left" w:pos="1305"/>
        </w:tabs>
        <w:contextualSpacing/>
        <w:jc w:val="left"/>
      </w:pPr>
      <w:proofErr w:type="spellStart"/>
      <w:r w:rsidRPr="00D16AB4">
        <w:rPr>
          <w:b/>
          <w:bCs/>
        </w:rPr>
        <w:t>Laws</w:t>
      </w:r>
      <w:proofErr w:type="spellEnd"/>
      <w:r w:rsidRPr="00D16AB4">
        <w:rPr>
          <w:b/>
          <w:bCs/>
        </w:rPr>
        <w:t xml:space="preserve"> / Ley No. 787 (Nicaragua)</w:t>
      </w:r>
      <w:r w:rsidRPr="00D16AB4">
        <w:br/>
        <w:t>Legislación nicaragüense sobre protección de datos personales que condiciona decisiones de almacenamiento, transferencia y tratamiento de datos en proyectos TI.</w:t>
      </w:r>
    </w:p>
    <w:p w14:paraId="47A5B75D" w14:textId="77777777" w:rsidR="00D16AB4" w:rsidRPr="00D16AB4" w:rsidRDefault="00D16AB4" w:rsidP="00D16AB4">
      <w:pPr>
        <w:tabs>
          <w:tab w:val="left" w:pos="1305"/>
        </w:tabs>
        <w:contextualSpacing/>
        <w:jc w:val="left"/>
      </w:pPr>
      <w:r w:rsidRPr="00D16AB4">
        <w:rPr>
          <w:b/>
          <w:bCs/>
        </w:rPr>
        <w:lastRenderedPageBreak/>
        <w:t>Lead time (de despliegue)</w:t>
      </w:r>
      <w:r w:rsidRPr="00D16AB4">
        <w:br/>
        <w:t>Tiempo promedio desde la decisión de desarrollo hasta que la funcionalidad está en producción. Indicador de velocidad de entrega y experimentación.</w:t>
      </w:r>
    </w:p>
    <w:p w14:paraId="115D6F3F" w14:textId="77777777" w:rsidR="00D16AB4" w:rsidRPr="00D16AB4" w:rsidRDefault="00D16AB4" w:rsidP="00D16AB4">
      <w:pPr>
        <w:tabs>
          <w:tab w:val="left" w:pos="1305"/>
        </w:tabs>
        <w:contextualSpacing/>
        <w:jc w:val="left"/>
      </w:pPr>
      <w:r w:rsidRPr="00D16AB4">
        <w:rPr>
          <w:b/>
          <w:bCs/>
        </w:rPr>
        <w:t xml:space="preserve">Lean / Lean </w:t>
      </w:r>
      <w:proofErr w:type="gramStart"/>
      <w:r w:rsidRPr="00D16AB4">
        <w:rPr>
          <w:b/>
          <w:bCs/>
        </w:rPr>
        <w:t>Startup</w:t>
      </w:r>
      <w:proofErr w:type="gramEnd"/>
      <w:r w:rsidRPr="00D16AB4">
        <w:br/>
        <w:t xml:space="preserve">Enfoque de gestión que favorece iteración rápida, aprendizaje validado y reducción del desperdicio. Herramientas: Lean </w:t>
      </w:r>
      <w:proofErr w:type="spellStart"/>
      <w:r w:rsidRPr="00D16AB4">
        <w:t>Canvas</w:t>
      </w:r>
      <w:proofErr w:type="spellEnd"/>
      <w:r w:rsidRPr="00D16AB4">
        <w:t>, experimentación.</w:t>
      </w:r>
    </w:p>
    <w:p w14:paraId="2B2BACAE" w14:textId="77777777" w:rsidR="00D16AB4" w:rsidRPr="00D16AB4" w:rsidRDefault="00D16AB4" w:rsidP="00D16AB4">
      <w:pPr>
        <w:tabs>
          <w:tab w:val="left" w:pos="1305"/>
        </w:tabs>
        <w:contextualSpacing/>
        <w:jc w:val="left"/>
      </w:pPr>
      <w:proofErr w:type="spellStart"/>
      <w:r w:rsidRPr="00D16AB4">
        <w:rPr>
          <w:b/>
          <w:bCs/>
        </w:rPr>
        <w:t>Liedtka</w:t>
      </w:r>
      <w:proofErr w:type="spellEnd"/>
      <w:r w:rsidRPr="00D16AB4">
        <w:rPr>
          <w:b/>
          <w:bCs/>
        </w:rPr>
        <w:t xml:space="preserve"> — Enseñanza del pensamiento estratégico</w:t>
      </w:r>
      <w:r w:rsidRPr="00D16AB4">
        <w:br/>
        <w:t>Investigaciones sobre si y cómo puede enseñarse pensamiento estratégico (enfoque en hipótesis, prototipado y narrativa).</w:t>
      </w:r>
    </w:p>
    <w:p w14:paraId="35FA7128" w14:textId="77777777" w:rsidR="00D16AB4" w:rsidRPr="00D16AB4" w:rsidRDefault="00D16AB4" w:rsidP="00D16AB4">
      <w:pPr>
        <w:tabs>
          <w:tab w:val="left" w:pos="1305"/>
        </w:tabs>
        <w:contextualSpacing/>
        <w:jc w:val="left"/>
      </w:pPr>
      <w:r w:rsidRPr="00D16AB4">
        <w:rPr>
          <w:b/>
          <w:bCs/>
        </w:rPr>
        <w:t>LTV (</w:t>
      </w:r>
      <w:proofErr w:type="spellStart"/>
      <w:r w:rsidRPr="00D16AB4">
        <w:rPr>
          <w:b/>
          <w:bCs/>
        </w:rPr>
        <w:t>Lifetime</w:t>
      </w:r>
      <w:proofErr w:type="spellEnd"/>
      <w:r w:rsidRPr="00D16AB4">
        <w:rPr>
          <w:b/>
          <w:bCs/>
        </w:rPr>
        <w:t xml:space="preserve"> </w:t>
      </w:r>
      <w:proofErr w:type="spellStart"/>
      <w:r w:rsidRPr="00D16AB4">
        <w:rPr>
          <w:b/>
          <w:bCs/>
        </w:rPr>
        <w:t>Value</w:t>
      </w:r>
      <w:proofErr w:type="spellEnd"/>
      <w:r w:rsidRPr="00D16AB4">
        <w:rPr>
          <w:b/>
          <w:bCs/>
        </w:rPr>
        <w:t>)</w:t>
      </w:r>
      <w:r w:rsidRPr="00D16AB4">
        <w:br/>
        <w:t xml:space="preserve">Valor esperado neto que aporta un cliente durante su relación con la empresa. Fórmula simplificada: (ARPU anual × margen bruto) ÷ </w:t>
      </w:r>
      <w:proofErr w:type="spellStart"/>
      <w:r w:rsidRPr="00D16AB4">
        <w:t>churn</w:t>
      </w:r>
      <w:proofErr w:type="spellEnd"/>
      <w:r w:rsidRPr="00D16AB4">
        <w:t xml:space="preserve"> anual. Comparar con CAC para evaluar sostenibilidad.</w:t>
      </w:r>
    </w:p>
    <w:p w14:paraId="4FD1A4B0" w14:textId="77777777" w:rsidR="00D16AB4" w:rsidRPr="00D16AB4" w:rsidRDefault="00D16AB4" w:rsidP="00D16AB4">
      <w:pPr>
        <w:tabs>
          <w:tab w:val="left" w:pos="1305"/>
        </w:tabs>
        <w:contextualSpacing/>
        <w:jc w:val="left"/>
      </w:pPr>
      <w:r w:rsidRPr="00D16AB4">
        <w:rPr>
          <w:b/>
          <w:bCs/>
        </w:rPr>
        <w:t>Mapa estratégico (BSC)</w:t>
      </w:r>
      <w:r w:rsidRPr="00D16AB4">
        <w:br/>
        <w:t>Diagrama causal que muestra cómo objetivos en perspectivas (aprendizaje → procesos → clientes → finanzas) se conectan para generar valor.</w:t>
      </w:r>
    </w:p>
    <w:p w14:paraId="195D13A8" w14:textId="77777777" w:rsidR="00D16AB4" w:rsidRPr="00D16AB4" w:rsidRDefault="00D16AB4" w:rsidP="00D16AB4">
      <w:pPr>
        <w:tabs>
          <w:tab w:val="left" w:pos="1305"/>
        </w:tabs>
        <w:contextualSpacing/>
        <w:jc w:val="left"/>
      </w:pPr>
      <w:r w:rsidRPr="00D16AB4">
        <w:rPr>
          <w:b/>
          <w:bCs/>
        </w:rPr>
        <w:t>Mercado TAM / SAM / SOM</w:t>
      </w:r>
      <w:r w:rsidRPr="00D16AB4">
        <w:br/>
        <w:t xml:space="preserve">Estimaciones de mercado: TAM (Total </w:t>
      </w:r>
      <w:proofErr w:type="spellStart"/>
      <w:r w:rsidRPr="00D16AB4">
        <w:t>Addressable</w:t>
      </w:r>
      <w:proofErr w:type="spellEnd"/>
      <w:r w:rsidRPr="00D16AB4">
        <w:t xml:space="preserve"> </w:t>
      </w:r>
      <w:proofErr w:type="spellStart"/>
      <w:r w:rsidRPr="00D16AB4">
        <w:t>Market</w:t>
      </w:r>
      <w:proofErr w:type="spellEnd"/>
      <w:r w:rsidRPr="00D16AB4">
        <w:t>), SAM (</w:t>
      </w:r>
      <w:proofErr w:type="spellStart"/>
      <w:r w:rsidRPr="00D16AB4">
        <w:t>Serviceable</w:t>
      </w:r>
      <w:proofErr w:type="spellEnd"/>
      <w:r w:rsidRPr="00D16AB4">
        <w:t xml:space="preserve"> </w:t>
      </w:r>
      <w:proofErr w:type="spellStart"/>
      <w:r w:rsidRPr="00D16AB4">
        <w:t>Addressable</w:t>
      </w:r>
      <w:proofErr w:type="spellEnd"/>
      <w:r w:rsidRPr="00D16AB4">
        <w:t xml:space="preserve"> </w:t>
      </w:r>
      <w:proofErr w:type="spellStart"/>
      <w:r w:rsidRPr="00D16AB4">
        <w:t>Market</w:t>
      </w:r>
      <w:proofErr w:type="spellEnd"/>
      <w:r w:rsidRPr="00D16AB4">
        <w:t>), SOM (</w:t>
      </w:r>
      <w:proofErr w:type="spellStart"/>
      <w:r w:rsidRPr="00D16AB4">
        <w:t>Serviceable</w:t>
      </w:r>
      <w:proofErr w:type="spellEnd"/>
      <w:r w:rsidRPr="00D16AB4">
        <w:t xml:space="preserve"> </w:t>
      </w:r>
      <w:proofErr w:type="spellStart"/>
      <w:r w:rsidRPr="00D16AB4">
        <w:t>Obtainable</w:t>
      </w:r>
      <w:proofErr w:type="spellEnd"/>
      <w:r w:rsidRPr="00D16AB4">
        <w:t xml:space="preserve"> </w:t>
      </w:r>
      <w:proofErr w:type="spellStart"/>
      <w:r w:rsidRPr="00D16AB4">
        <w:t>Market</w:t>
      </w:r>
      <w:proofErr w:type="spellEnd"/>
      <w:r w:rsidRPr="00D16AB4">
        <w:t>). Usado en análisis de mercado y planes de negocio.</w:t>
      </w:r>
    </w:p>
    <w:p w14:paraId="66B34716" w14:textId="77777777" w:rsidR="00D16AB4" w:rsidRPr="00D16AB4" w:rsidRDefault="00D16AB4" w:rsidP="00D16AB4">
      <w:pPr>
        <w:tabs>
          <w:tab w:val="left" w:pos="1305"/>
        </w:tabs>
        <w:contextualSpacing/>
        <w:jc w:val="left"/>
      </w:pPr>
      <w:r w:rsidRPr="00D16AB4">
        <w:rPr>
          <w:b/>
          <w:bCs/>
        </w:rPr>
        <w:t>Metodologías cuantitativas: MCDA (Multi-</w:t>
      </w:r>
      <w:proofErr w:type="spellStart"/>
      <w:r w:rsidRPr="00D16AB4">
        <w:rPr>
          <w:b/>
          <w:bCs/>
        </w:rPr>
        <w:t>Criteria</w:t>
      </w:r>
      <w:proofErr w:type="spellEnd"/>
      <w:r w:rsidRPr="00D16AB4">
        <w:rPr>
          <w:b/>
          <w:bCs/>
        </w:rPr>
        <w:t xml:space="preserve"> </w:t>
      </w:r>
      <w:proofErr w:type="spellStart"/>
      <w:r w:rsidRPr="00D16AB4">
        <w:rPr>
          <w:b/>
          <w:bCs/>
        </w:rPr>
        <w:t>Decision</w:t>
      </w:r>
      <w:proofErr w:type="spellEnd"/>
      <w:r w:rsidRPr="00D16AB4">
        <w:rPr>
          <w:b/>
          <w:bCs/>
        </w:rPr>
        <w:t xml:space="preserve"> </w:t>
      </w:r>
      <w:proofErr w:type="spellStart"/>
      <w:r w:rsidRPr="00D16AB4">
        <w:rPr>
          <w:b/>
          <w:bCs/>
        </w:rPr>
        <w:t>Analysis</w:t>
      </w:r>
      <w:proofErr w:type="spellEnd"/>
      <w:r w:rsidRPr="00D16AB4">
        <w:rPr>
          <w:b/>
          <w:bCs/>
        </w:rPr>
        <w:t>)</w:t>
      </w:r>
      <w:r w:rsidRPr="00D16AB4">
        <w:br/>
        <w:t>Familia de métodos (incluye AHP) para comparar alternativas según múltiples criterios; útil para decisiones técnicas complejas.</w:t>
      </w:r>
    </w:p>
    <w:p w14:paraId="4CD86B80" w14:textId="77777777" w:rsidR="00D16AB4" w:rsidRPr="00D16AB4" w:rsidRDefault="00D16AB4" w:rsidP="00D16AB4">
      <w:pPr>
        <w:tabs>
          <w:tab w:val="left" w:pos="1305"/>
        </w:tabs>
        <w:contextualSpacing/>
        <w:jc w:val="left"/>
      </w:pPr>
      <w:proofErr w:type="spellStart"/>
      <w:r w:rsidRPr="00D16AB4">
        <w:rPr>
          <w:b/>
          <w:bCs/>
        </w:rPr>
        <w:t>Metricas</w:t>
      </w:r>
      <w:proofErr w:type="spellEnd"/>
      <w:r w:rsidRPr="00D16AB4">
        <w:rPr>
          <w:b/>
          <w:bCs/>
        </w:rPr>
        <w:t xml:space="preserve"> SaaS: MRR / ARR / ARPU</w:t>
      </w:r>
      <w:r w:rsidRPr="00D16AB4">
        <w:br/>
        <w:t>MRR = Ingresos recurrentes mensuales; ARR = anualizados; ARPU = ingreso promedio por usuario. Claves para modelos de suscripción.</w:t>
      </w:r>
    </w:p>
    <w:p w14:paraId="271D1A32" w14:textId="77777777" w:rsidR="00D16AB4" w:rsidRPr="00D16AB4" w:rsidRDefault="00D16AB4" w:rsidP="00D16AB4">
      <w:pPr>
        <w:tabs>
          <w:tab w:val="left" w:pos="1305"/>
        </w:tabs>
        <w:contextualSpacing/>
        <w:jc w:val="left"/>
      </w:pPr>
      <w:r w:rsidRPr="00D16AB4">
        <w:rPr>
          <w:b/>
          <w:bCs/>
        </w:rPr>
        <w:t>Mintzberg — 5 P de la estrategia</w:t>
      </w:r>
      <w:r w:rsidRPr="00D16AB4">
        <w:br/>
        <w:t xml:space="preserve">Henry Mintzberg propone cinco definiciones complementarias de estrategia: Plan, </w:t>
      </w:r>
      <w:proofErr w:type="spellStart"/>
      <w:r w:rsidRPr="00D16AB4">
        <w:t>Ploy</w:t>
      </w:r>
      <w:proofErr w:type="spellEnd"/>
      <w:r w:rsidRPr="00D16AB4">
        <w:t xml:space="preserve"> (treta), </w:t>
      </w:r>
      <w:proofErr w:type="spellStart"/>
      <w:r w:rsidRPr="00D16AB4">
        <w:t>Pattern</w:t>
      </w:r>
      <w:proofErr w:type="spellEnd"/>
      <w:r w:rsidRPr="00D16AB4">
        <w:t xml:space="preserve"> (patrón), Position (posición) y </w:t>
      </w:r>
      <w:proofErr w:type="spellStart"/>
      <w:r w:rsidRPr="00D16AB4">
        <w:t>Perspective</w:t>
      </w:r>
      <w:proofErr w:type="spellEnd"/>
      <w:r w:rsidRPr="00D16AB4">
        <w:t xml:space="preserve"> (perspectiva). Enseña a ver estrategia como plan y como patrón emergente.</w:t>
      </w:r>
    </w:p>
    <w:p w14:paraId="0BDA7914" w14:textId="77777777" w:rsidR="00D16AB4" w:rsidRPr="00D16AB4" w:rsidRDefault="00D16AB4" w:rsidP="00D16AB4">
      <w:pPr>
        <w:tabs>
          <w:tab w:val="left" w:pos="1305"/>
        </w:tabs>
        <w:contextualSpacing/>
        <w:jc w:val="left"/>
      </w:pPr>
      <w:r w:rsidRPr="00D16AB4">
        <w:rPr>
          <w:b/>
          <w:bCs/>
        </w:rPr>
        <w:lastRenderedPageBreak/>
        <w:t>Mintzberg — Estrategia deliberada vs emergente</w:t>
      </w:r>
      <w:r w:rsidRPr="00D16AB4">
        <w:br/>
        <w:t>Diferencia entre estrategias planificadas conscientemente y las que surgen de decisiones repetidas y adaptativas en el tiempo. Crucial para proyectos TI en entornos dinámicos.</w:t>
      </w:r>
    </w:p>
    <w:p w14:paraId="23D3C4F5" w14:textId="77777777" w:rsidR="00D16AB4" w:rsidRPr="00D16AB4" w:rsidRDefault="00D16AB4" w:rsidP="00D16AB4">
      <w:pPr>
        <w:tabs>
          <w:tab w:val="left" w:pos="1305"/>
        </w:tabs>
        <w:contextualSpacing/>
        <w:jc w:val="left"/>
      </w:pPr>
      <w:r w:rsidRPr="00D16AB4">
        <w:rPr>
          <w:b/>
          <w:bCs/>
        </w:rPr>
        <w:t>Monte Carlo (simulación)</w:t>
      </w:r>
      <w:r w:rsidRPr="00D16AB4">
        <w:br/>
        <w:t>Método de simulación estocástica que modela incertidumbres asignando distribuciones a variables y generando una distribución de resultados (P10/P50/P90). Útil para evaluar riesgos financieros y probabilísticos.</w:t>
      </w:r>
    </w:p>
    <w:p w14:paraId="0A98FA63" w14:textId="77777777" w:rsidR="00D16AB4" w:rsidRPr="00D16AB4" w:rsidRDefault="00D16AB4" w:rsidP="00D16AB4">
      <w:pPr>
        <w:tabs>
          <w:tab w:val="left" w:pos="1305"/>
        </w:tabs>
        <w:contextualSpacing/>
        <w:jc w:val="left"/>
      </w:pPr>
      <w:r w:rsidRPr="00D16AB4">
        <w:rPr>
          <w:b/>
          <w:bCs/>
        </w:rPr>
        <w:t>MVP (</w:t>
      </w:r>
      <w:proofErr w:type="spellStart"/>
      <w:r w:rsidRPr="00D16AB4">
        <w:rPr>
          <w:b/>
          <w:bCs/>
        </w:rPr>
        <w:t>Minimum</w:t>
      </w:r>
      <w:proofErr w:type="spellEnd"/>
      <w:r w:rsidRPr="00D16AB4">
        <w:rPr>
          <w:b/>
          <w:bCs/>
        </w:rPr>
        <w:t xml:space="preserve"> Viable </w:t>
      </w:r>
      <w:proofErr w:type="spellStart"/>
      <w:r w:rsidRPr="00D16AB4">
        <w:rPr>
          <w:b/>
          <w:bCs/>
        </w:rPr>
        <w:t>Product</w:t>
      </w:r>
      <w:proofErr w:type="spellEnd"/>
      <w:r w:rsidRPr="00D16AB4">
        <w:rPr>
          <w:b/>
          <w:bCs/>
        </w:rPr>
        <w:t>)</w:t>
      </w:r>
      <w:r w:rsidRPr="00D16AB4">
        <w:br/>
        <w:t>Producto mínimo que permite validar hipótesis con el menor coste y tiempo posible.</w:t>
      </w:r>
    </w:p>
    <w:p w14:paraId="55CEF0F1" w14:textId="77777777" w:rsidR="00D16AB4" w:rsidRPr="00D16AB4" w:rsidRDefault="00D16AB4" w:rsidP="00D16AB4">
      <w:pPr>
        <w:tabs>
          <w:tab w:val="left" w:pos="1305"/>
        </w:tabs>
        <w:contextualSpacing/>
        <w:jc w:val="left"/>
      </w:pPr>
      <w:r w:rsidRPr="00D16AB4">
        <w:rPr>
          <w:b/>
          <w:bCs/>
        </w:rPr>
        <w:t xml:space="preserve">NPS (Net </w:t>
      </w:r>
      <w:proofErr w:type="spellStart"/>
      <w:r w:rsidRPr="00D16AB4">
        <w:rPr>
          <w:b/>
          <w:bCs/>
        </w:rPr>
        <w:t>Promoter</w:t>
      </w:r>
      <w:proofErr w:type="spellEnd"/>
      <w:r w:rsidRPr="00D16AB4">
        <w:rPr>
          <w:b/>
          <w:bCs/>
        </w:rPr>
        <w:t xml:space="preserve"> Score)</w:t>
      </w:r>
      <w:r w:rsidRPr="00D16AB4">
        <w:br/>
        <w:t>Indicador de satisfacción/propensión a recomendar: %Promotores − %Detractores. Útil en perspectiva clientes del BSC.</w:t>
      </w:r>
    </w:p>
    <w:p w14:paraId="79A6DD10" w14:textId="77777777" w:rsidR="00D16AB4" w:rsidRPr="00D16AB4" w:rsidRDefault="00D16AB4" w:rsidP="00D16AB4">
      <w:pPr>
        <w:tabs>
          <w:tab w:val="left" w:pos="1305"/>
        </w:tabs>
        <w:contextualSpacing/>
        <w:jc w:val="left"/>
      </w:pPr>
      <w:r w:rsidRPr="00D16AB4">
        <w:rPr>
          <w:b/>
          <w:bCs/>
        </w:rPr>
        <w:t xml:space="preserve">NPV / VAN (Net </w:t>
      </w:r>
      <w:proofErr w:type="spellStart"/>
      <w:r w:rsidRPr="00D16AB4">
        <w:rPr>
          <w:b/>
          <w:bCs/>
        </w:rPr>
        <w:t>Present</w:t>
      </w:r>
      <w:proofErr w:type="spellEnd"/>
      <w:r w:rsidRPr="00D16AB4">
        <w:rPr>
          <w:b/>
          <w:bCs/>
        </w:rPr>
        <w:t xml:space="preserve"> </w:t>
      </w:r>
      <w:proofErr w:type="spellStart"/>
      <w:r w:rsidRPr="00D16AB4">
        <w:rPr>
          <w:b/>
          <w:bCs/>
        </w:rPr>
        <w:t>Value</w:t>
      </w:r>
      <w:proofErr w:type="spellEnd"/>
      <w:r w:rsidRPr="00D16AB4">
        <w:rPr>
          <w:b/>
          <w:bCs/>
        </w:rPr>
        <w:t xml:space="preserve"> / Valor Actual Neto)</w:t>
      </w:r>
      <w:r w:rsidRPr="00D16AB4">
        <w:br/>
        <w:t>Cálculo del valor presente de flujos futuros descontados por una tasa r; mide viabilidad financiera de proyectos estratégicos a mediano/largo plazo.</w:t>
      </w:r>
    </w:p>
    <w:p w14:paraId="4FBF8C2B" w14:textId="77777777" w:rsidR="00D16AB4" w:rsidRPr="00D16AB4" w:rsidRDefault="00D16AB4" w:rsidP="00D16AB4">
      <w:pPr>
        <w:tabs>
          <w:tab w:val="left" w:pos="1305"/>
        </w:tabs>
        <w:contextualSpacing/>
        <w:jc w:val="left"/>
      </w:pPr>
      <w:r w:rsidRPr="00D16AB4">
        <w:rPr>
          <w:b/>
          <w:bCs/>
        </w:rPr>
        <w:t>OKR (</w:t>
      </w:r>
      <w:proofErr w:type="spellStart"/>
      <w:r w:rsidRPr="00D16AB4">
        <w:rPr>
          <w:b/>
          <w:bCs/>
        </w:rPr>
        <w:t>Objectives</w:t>
      </w:r>
      <w:proofErr w:type="spellEnd"/>
      <w:r w:rsidRPr="00D16AB4">
        <w:rPr>
          <w:b/>
          <w:bCs/>
        </w:rPr>
        <w:t xml:space="preserve"> and Key </w:t>
      </w:r>
      <w:proofErr w:type="spellStart"/>
      <w:r w:rsidRPr="00D16AB4">
        <w:rPr>
          <w:b/>
          <w:bCs/>
        </w:rPr>
        <w:t>Results</w:t>
      </w:r>
      <w:proofErr w:type="spellEnd"/>
      <w:r w:rsidRPr="00D16AB4">
        <w:rPr>
          <w:b/>
          <w:bCs/>
        </w:rPr>
        <w:t>)</w:t>
      </w:r>
      <w:r w:rsidRPr="00D16AB4">
        <w:br/>
        <w:t>Marco ágil para fijar objetivos y resultados clave medibles, generalmente con cadencia trimestral, complementario al BSC para ejecución.</w:t>
      </w:r>
    </w:p>
    <w:p w14:paraId="48B35AAC" w14:textId="77777777" w:rsidR="00D16AB4" w:rsidRPr="00D16AB4" w:rsidRDefault="00D16AB4" w:rsidP="00D16AB4">
      <w:pPr>
        <w:tabs>
          <w:tab w:val="left" w:pos="1305"/>
        </w:tabs>
        <w:contextualSpacing/>
        <w:jc w:val="left"/>
      </w:pPr>
      <w:r w:rsidRPr="00D16AB4">
        <w:rPr>
          <w:b/>
          <w:bCs/>
        </w:rPr>
        <w:t xml:space="preserve">Open </w:t>
      </w:r>
      <w:proofErr w:type="spellStart"/>
      <w:r w:rsidRPr="00D16AB4">
        <w:rPr>
          <w:b/>
          <w:bCs/>
        </w:rPr>
        <w:t>Innovation</w:t>
      </w:r>
      <w:proofErr w:type="spellEnd"/>
      <w:r w:rsidRPr="00D16AB4">
        <w:rPr>
          <w:b/>
          <w:bCs/>
        </w:rPr>
        <w:t xml:space="preserve"> (</w:t>
      </w:r>
      <w:proofErr w:type="spellStart"/>
      <w:r w:rsidRPr="00D16AB4">
        <w:rPr>
          <w:b/>
          <w:bCs/>
        </w:rPr>
        <w:t>Chesbrough</w:t>
      </w:r>
      <w:proofErr w:type="spellEnd"/>
      <w:r w:rsidRPr="00D16AB4">
        <w:rPr>
          <w:b/>
          <w:bCs/>
        </w:rPr>
        <w:t>)</w:t>
      </w:r>
      <w:r w:rsidRPr="00D16AB4">
        <w:br/>
        <w:t>Estrategia que promueve la colaboración con actores externos (universidades, startups) para acelerar innovación y reducir costos.</w:t>
      </w:r>
    </w:p>
    <w:p w14:paraId="5598A02F" w14:textId="77777777" w:rsidR="00D16AB4" w:rsidRPr="00D16AB4" w:rsidRDefault="00D16AB4" w:rsidP="00D16AB4">
      <w:pPr>
        <w:tabs>
          <w:tab w:val="left" w:pos="1305"/>
        </w:tabs>
        <w:contextualSpacing/>
        <w:jc w:val="left"/>
      </w:pPr>
      <w:r w:rsidRPr="00D16AB4">
        <w:rPr>
          <w:b/>
          <w:bCs/>
        </w:rPr>
        <w:t>PEST / PESTEL</w:t>
      </w:r>
      <w:r w:rsidRPr="00D16AB4">
        <w:br/>
        <w:t xml:space="preserve">Análisis </w:t>
      </w:r>
      <w:proofErr w:type="spellStart"/>
      <w:r w:rsidRPr="00D16AB4">
        <w:t>macro-ambiental</w:t>
      </w:r>
      <w:proofErr w:type="spellEnd"/>
      <w:r w:rsidRPr="00D16AB4">
        <w:t>: Político, Económico, Social, Tecnológico (± Ambiental y Legal). Instrumento para traducir factores externos en implicaciones estratégicas.</w:t>
      </w:r>
    </w:p>
    <w:p w14:paraId="29008DA1" w14:textId="77777777" w:rsidR="00D16AB4" w:rsidRPr="00D16AB4" w:rsidRDefault="00D16AB4" w:rsidP="00D16AB4">
      <w:pPr>
        <w:tabs>
          <w:tab w:val="left" w:pos="1305"/>
        </w:tabs>
        <w:contextualSpacing/>
        <w:jc w:val="left"/>
      </w:pPr>
      <w:r w:rsidRPr="00D16AB4">
        <w:rPr>
          <w:b/>
          <w:bCs/>
        </w:rPr>
        <w:t>Plan de negocio (tradicional / lean)</w:t>
      </w:r>
      <w:r w:rsidRPr="00D16AB4">
        <w:br/>
        <w:t xml:space="preserve">Documento estructurado (resumen ejecutivo, producto, mercado, finanzas) que describe viabilidad y plan operativo; Lean </w:t>
      </w:r>
      <w:proofErr w:type="spellStart"/>
      <w:r w:rsidRPr="00D16AB4">
        <w:t>Canvas</w:t>
      </w:r>
      <w:proofErr w:type="spellEnd"/>
      <w:r w:rsidRPr="00D16AB4">
        <w:t xml:space="preserve"> es la versión de hipótesis en una página.</w:t>
      </w:r>
    </w:p>
    <w:p w14:paraId="3E1E125D" w14:textId="77777777" w:rsidR="00D16AB4" w:rsidRPr="00D16AB4" w:rsidRDefault="00D16AB4" w:rsidP="00D16AB4">
      <w:pPr>
        <w:tabs>
          <w:tab w:val="left" w:pos="1305"/>
        </w:tabs>
        <w:contextualSpacing/>
        <w:jc w:val="left"/>
      </w:pPr>
      <w:r w:rsidRPr="00D16AB4">
        <w:rPr>
          <w:b/>
          <w:bCs/>
        </w:rPr>
        <w:lastRenderedPageBreak/>
        <w:t xml:space="preserve">Porter, Competitive </w:t>
      </w:r>
      <w:proofErr w:type="spellStart"/>
      <w:r w:rsidRPr="00D16AB4">
        <w:rPr>
          <w:b/>
          <w:bCs/>
        </w:rPr>
        <w:t>Strategy</w:t>
      </w:r>
      <w:proofErr w:type="spellEnd"/>
      <w:r w:rsidRPr="00D16AB4">
        <w:rPr>
          <w:b/>
          <w:bCs/>
        </w:rPr>
        <w:t xml:space="preserve"> (Five </w:t>
      </w:r>
      <w:proofErr w:type="spellStart"/>
      <w:r w:rsidRPr="00D16AB4">
        <w:rPr>
          <w:b/>
          <w:bCs/>
        </w:rPr>
        <w:t>Forces</w:t>
      </w:r>
      <w:proofErr w:type="spellEnd"/>
      <w:r w:rsidRPr="00D16AB4">
        <w:rPr>
          <w:b/>
          <w:bCs/>
        </w:rPr>
        <w:t>)</w:t>
      </w:r>
      <w:r w:rsidRPr="00D16AB4">
        <w:br/>
        <w:t>Marco para analizar estructura de la industria y su rentabilidad potencial mediante cinco fuerzas (ver "Entradas (Porter)").</w:t>
      </w:r>
    </w:p>
    <w:p w14:paraId="55CCA516" w14:textId="77777777" w:rsidR="00D16AB4" w:rsidRPr="00D16AB4" w:rsidRDefault="00D16AB4" w:rsidP="00D16AB4">
      <w:pPr>
        <w:tabs>
          <w:tab w:val="left" w:pos="1305"/>
        </w:tabs>
        <w:contextualSpacing/>
        <w:jc w:val="left"/>
      </w:pPr>
      <w:proofErr w:type="spellStart"/>
      <w:r w:rsidRPr="00D16AB4">
        <w:rPr>
          <w:b/>
          <w:bCs/>
        </w:rPr>
        <w:t>Pre-mortem</w:t>
      </w:r>
      <w:proofErr w:type="spellEnd"/>
      <w:r w:rsidRPr="00D16AB4">
        <w:br/>
        <w:t>Técnica preventiva en la que el equipo imagina que el proyecto fracasó y enumera causas posibles, para mitigar riesgos y sesgos de optimismo.</w:t>
      </w:r>
    </w:p>
    <w:p w14:paraId="677C1337" w14:textId="77777777" w:rsidR="00D16AB4" w:rsidRPr="00D16AB4" w:rsidRDefault="00D16AB4" w:rsidP="00D16AB4">
      <w:pPr>
        <w:tabs>
          <w:tab w:val="left" w:pos="1305"/>
        </w:tabs>
        <w:contextualSpacing/>
        <w:jc w:val="left"/>
      </w:pPr>
      <w:proofErr w:type="spellStart"/>
      <w:r w:rsidRPr="00D16AB4">
        <w:rPr>
          <w:b/>
          <w:bCs/>
        </w:rPr>
        <w:t>Prod</w:t>
      </w:r>
      <w:proofErr w:type="spellEnd"/>
      <w:r w:rsidRPr="00D16AB4">
        <w:rPr>
          <w:b/>
          <w:bCs/>
        </w:rPr>
        <w:t xml:space="preserve">-backlog / </w:t>
      </w:r>
      <w:proofErr w:type="spellStart"/>
      <w:r w:rsidRPr="00D16AB4">
        <w:rPr>
          <w:b/>
          <w:bCs/>
        </w:rPr>
        <w:t>Roadmap</w:t>
      </w:r>
      <w:proofErr w:type="spellEnd"/>
      <w:r w:rsidRPr="00D16AB4">
        <w:rPr>
          <w:b/>
          <w:bCs/>
        </w:rPr>
        <w:t xml:space="preserve"> de producto</w:t>
      </w:r>
      <w:r w:rsidRPr="00D16AB4">
        <w:br/>
        <w:t>Lista priorizada de funcionalidades/épicos (backlog) y cronograma de entregas (</w:t>
      </w:r>
      <w:proofErr w:type="spellStart"/>
      <w:r w:rsidRPr="00D16AB4">
        <w:t>roadmap</w:t>
      </w:r>
      <w:proofErr w:type="spellEnd"/>
      <w:r w:rsidRPr="00D16AB4">
        <w:t>) alineado con objetivos estratégicos.</w:t>
      </w:r>
    </w:p>
    <w:p w14:paraId="1FE19437" w14:textId="77777777" w:rsidR="00D16AB4" w:rsidRPr="00D16AB4" w:rsidRDefault="00D16AB4" w:rsidP="00D16AB4">
      <w:pPr>
        <w:tabs>
          <w:tab w:val="left" w:pos="1305"/>
        </w:tabs>
        <w:contextualSpacing/>
        <w:jc w:val="left"/>
      </w:pPr>
      <w:r w:rsidRPr="00D16AB4">
        <w:rPr>
          <w:b/>
          <w:bCs/>
        </w:rPr>
        <w:t>ROI (</w:t>
      </w:r>
      <w:proofErr w:type="spellStart"/>
      <w:r w:rsidRPr="00D16AB4">
        <w:rPr>
          <w:b/>
          <w:bCs/>
        </w:rPr>
        <w:t>Return</w:t>
      </w:r>
      <w:proofErr w:type="spellEnd"/>
      <w:r w:rsidRPr="00D16AB4">
        <w:rPr>
          <w:b/>
          <w:bCs/>
        </w:rPr>
        <w:t xml:space="preserve"> </w:t>
      </w:r>
      <w:proofErr w:type="spellStart"/>
      <w:r w:rsidRPr="00D16AB4">
        <w:rPr>
          <w:b/>
          <w:bCs/>
        </w:rPr>
        <w:t>on</w:t>
      </w:r>
      <w:proofErr w:type="spellEnd"/>
      <w:r w:rsidRPr="00D16AB4">
        <w:rPr>
          <w:b/>
          <w:bCs/>
        </w:rPr>
        <w:t xml:space="preserve"> </w:t>
      </w:r>
      <w:proofErr w:type="spellStart"/>
      <w:r w:rsidRPr="00D16AB4">
        <w:rPr>
          <w:b/>
          <w:bCs/>
        </w:rPr>
        <w:t>Investment</w:t>
      </w:r>
      <w:proofErr w:type="spellEnd"/>
      <w:r w:rsidRPr="00D16AB4">
        <w:rPr>
          <w:b/>
          <w:bCs/>
        </w:rPr>
        <w:t>)</w:t>
      </w:r>
      <w:r w:rsidRPr="00D16AB4">
        <w:br/>
        <w:t>Indicador simple: (beneficio neto − coste) ÷ coste. Utilizado para priorizar iniciativas estratégicas.</w:t>
      </w:r>
    </w:p>
    <w:p w14:paraId="0DF20362" w14:textId="77777777" w:rsidR="00D16AB4" w:rsidRPr="00D16AB4" w:rsidRDefault="00D16AB4" w:rsidP="00D16AB4">
      <w:pPr>
        <w:tabs>
          <w:tab w:val="left" w:pos="1305"/>
        </w:tabs>
        <w:contextualSpacing/>
        <w:jc w:val="left"/>
      </w:pPr>
      <w:r w:rsidRPr="00D16AB4">
        <w:rPr>
          <w:b/>
          <w:bCs/>
        </w:rPr>
        <w:t>SAM (</w:t>
      </w:r>
      <w:proofErr w:type="spellStart"/>
      <w:r w:rsidRPr="00D16AB4">
        <w:rPr>
          <w:b/>
          <w:bCs/>
        </w:rPr>
        <w:t>Strategic</w:t>
      </w:r>
      <w:proofErr w:type="spellEnd"/>
      <w:r w:rsidRPr="00D16AB4">
        <w:rPr>
          <w:b/>
          <w:bCs/>
        </w:rPr>
        <w:t xml:space="preserve"> </w:t>
      </w:r>
      <w:proofErr w:type="spellStart"/>
      <w:r w:rsidRPr="00D16AB4">
        <w:rPr>
          <w:b/>
          <w:bCs/>
        </w:rPr>
        <w:t>Alignment</w:t>
      </w:r>
      <w:proofErr w:type="spellEnd"/>
      <w:r w:rsidRPr="00D16AB4">
        <w:rPr>
          <w:b/>
          <w:bCs/>
        </w:rPr>
        <w:t xml:space="preserve"> </w:t>
      </w:r>
      <w:proofErr w:type="spellStart"/>
      <w:r w:rsidRPr="00D16AB4">
        <w:rPr>
          <w:b/>
          <w:bCs/>
        </w:rPr>
        <w:t>Model</w:t>
      </w:r>
      <w:proofErr w:type="spellEnd"/>
      <w:r w:rsidRPr="00D16AB4">
        <w:rPr>
          <w:b/>
          <w:bCs/>
        </w:rPr>
        <w:t>)</w:t>
      </w:r>
      <w:r w:rsidRPr="00D16AB4">
        <w:br/>
        <w:t xml:space="preserve">Modelo de Henderson &amp; </w:t>
      </w:r>
      <w:proofErr w:type="spellStart"/>
      <w:r w:rsidRPr="00D16AB4">
        <w:t>Venkatraman</w:t>
      </w:r>
      <w:proofErr w:type="spellEnd"/>
      <w:r w:rsidRPr="00D16AB4">
        <w:t xml:space="preserve"> que describe alineamiento entre estrategia de negocio, estrategia TI, infraestructura/ procesos de negocio e infraestructura/procesos TI; enfatiza ajuste e integración funcional.</w:t>
      </w:r>
    </w:p>
    <w:p w14:paraId="6237D431" w14:textId="77777777" w:rsidR="00D16AB4" w:rsidRPr="00D16AB4" w:rsidRDefault="00D16AB4" w:rsidP="00D16AB4">
      <w:pPr>
        <w:tabs>
          <w:tab w:val="left" w:pos="1305"/>
        </w:tabs>
        <w:contextualSpacing/>
        <w:jc w:val="left"/>
      </w:pPr>
      <w:r w:rsidRPr="00D16AB4">
        <w:rPr>
          <w:b/>
          <w:bCs/>
        </w:rPr>
        <w:t xml:space="preserve">Scrum / </w:t>
      </w:r>
      <w:proofErr w:type="spellStart"/>
      <w:r w:rsidRPr="00D16AB4">
        <w:rPr>
          <w:b/>
          <w:bCs/>
        </w:rPr>
        <w:t>Sprints</w:t>
      </w:r>
      <w:proofErr w:type="spellEnd"/>
      <w:r w:rsidRPr="00D16AB4">
        <w:br/>
        <w:t>Ver Agile/Scrum: estructura para organizar entregas incrementales (</w:t>
      </w:r>
      <w:proofErr w:type="spellStart"/>
      <w:r w:rsidRPr="00D16AB4">
        <w:t>sprints</w:t>
      </w:r>
      <w:proofErr w:type="spellEnd"/>
      <w:r w:rsidRPr="00D16AB4">
        <w:t>) y facilitar adaptabilidad estratégica.</w:t>
      </w:r>
    </w:p>
    <w:p w14:paraId="765EF51A" w14:textId="77777777" w:rsidR="00D16AB4" w:rsidRPr="00D16AB4" w:rsidRDefault="00D16AB4" w:rsidP="00D16AB4">
      <w:pPr>
        <w:tabs>
          <w:tab w:val="left" w:pos="1305"/>
        </w:tabs>
        <w:contextualSpacing/>
        <w:jc w:val="left"/>
      </w:pPr>
      <w:r w:rsidRPr="00D16AB4">
        <w:rPr>
          <w:b/>
          <w:bCs/>
        </w:rPr>
        <w:t>Sesgos cognitivos (Kahneman)</w:t>
      </w:r>
      <w:r w:rsidRPr="00D16AB4">
        <w:br/>
        <w:t>Errores sistemáticos de juicio (p. ej. confirmación, exceso de confianza) que deben mitigarse mediante procesos estructurados.</w:t>
      </w:r>
    </w:p>
    <w:p w14:paraId="49AD74EE" w14:textId="77777777" w:rsidR="00D16AB4" w:rsidRPr="00D16AB4" w:rsidRDefault="00D16AB4" w:rsidP="00D16AB4">
      <w:pPr>
        <w:tabs>
          <w:tab w:val="left" w:pos="1305"/>
        </w:tabs>
        <w:contextualSpacing/>
        <w:jc w:val="left"/>
      </w:pPr>
      <w:r w:rsidRPr="00D16AB4">
        <w:rPr>
          <w:b/>
          <w:bCs/>
        </w:rPr>
        <w:t>SI (Sistemas de Información)</w:t>
      </w:r>
      <w:r w:rsidRPr="00D16AB4">
        <w:br/>
        <w:t>Disciplina que diseña y gestiona soluciones de información que combinan tecnología, procesos y personas. En la conversación, el foco es la aplicación de pensamiento estratégico al diseño, gobierno y despliegue de SI.</w:t>
      </w:r>
    </w:p>
    <w:p w14:paraId="22BFC82C" w14:textId="77777777" w:rsidR="00D16AB4" w:rsidRPr="00D16AB4" w:rsidRDefault="00D16AB4" w:rsidP="00D16AB4">
      <w:pPr>
        <w:tabs>
          <w:tab w:val="left" w:pos="1305"/>
        </w:tabs>
        <w:contextualSpacing/>
        <w:jc w:val="left"/>
      </w:pPr>
      <w:proofErr w:type="spellStart"/>
      <w:r w:rsidRPr="00D16AB4">
        <w:rPr>
          <w:b/>
          <w:bCs/>
        </w:rPr>
        <w:t>Stakeholder</w:t>
      </w:r>
      <w:proofErr w:type="spellEnd"/>
      <w:r w:rsidRPr="00D16AB4">
        <w:rPr>
          <w:b/>
          <w:bCs/>
        </w:rPr>
        <w:t xml:space="preserve"> / Mapa de actores</w:t>
      </w:r>
      <w:r w:rsidRPr="00D16AB4">
        <w:br/>
        <w:t xml:space="preserve">Identificación y priorización de actores según interés e influencia; base para estrategias de </w:t>
      </w:r>
      <w:proofErr w:type="spellStart"/>
      <w:r w:rsidRPr="00D16AB4">
        <w:t>engagement</w:t>
      </w:r>
      <w:proofErr w:type="spellEnd"/>
      <w:r w:rsidRPr="00D16AB4">
        <w:t xml:space="preserve"> y comunicación.</w:t>
      </w:r>
    </w:p>
    <w:p w14:paraId="69CBB601" w14:textId="77777777" w:rsidR="00D16AB4" w:rsidRPr="00D16AB4" w:rsidRDefault="00D16AB4" w:rsidP="00D16AB4">
      <w:pPr>
        <w:tabs>
          <w:tab w:val="left" w:pos="1305"/>
        </w:tabs>
        <w:contextualSpacing/>
        <w:jc w:val="left"/>
        <w:rPr>
          <w:lang w:val="en-US"/>
        </w:rPr>
      </w:pPr>
      <w:r w:rsidRPr="00D16AB4">
        <w:rPr>
          <w:b/>
          <w:bCs/>
          <w:lang w:val="en-US"/>
        </w:rPr>
        <w:lastRenderedPageBreak/>
        <w:t>SWOT / DAFO</w:t>
      </w:r>
      <w:r w:rsidRPr="00D16AB4">
        <w:rPr>
          <w:lang w:val="en-US"/>
        </w:rPr>
        <w:br/>
        <w:t xml:space="preserve">Ver DAFO; </w:t>
      </w:r>
      <w:proofErr w:type="spellStart"/>
      <w:r w:rsidRPr="00D16AB4">
        <w:rPr>
          <w:lang w:val="en-US"/>
        </w:rPr>
        <w:t>alternativa</w:t>
      </w:r>
      <w:proofErr w:type="spellEnd"/>
      <w:r w:rsidRPr="00D16AB4">
        <w:rPr>
          <w:lang w:val="en-US"/>
        </w:rPr>
        <w:t xml:space="preserve"> de </w:t>
      </w:r>
      <w:proofErr w:type="spellStart"/>
      <w:r w:rsidRPr="00D16AB4">
        <w:rPr>
          <w:lang w:val="en-US"/>
        </w:rPr>
        <w:t>nomenclatura</w:t>
      </w:r>
      <w:proofErr w:type="spellEnd"/>
      <w:r w:rsidRPr="00D16AB4">
        <w:rPr>
          <w:lang w:val="en-US"/>
        </w:rPr>
        <w:t xml:space="preserve"> (</w:t>
      </w:r>
      <w:proofErr w:type="spellStart"/>
      <w:r w:rsidRPr="00D16AB4">
        <w:rPr>
          <w:lang w:val="en-US"/>
        </w:rPr>
        <w:t>inglés</w:t>
      </w:r>
      <w:proofErr w:type="spellEnd"/>
      <w:r w:rsidRPr="00D16AB4">
        <w:rPr>
          <w:lang w:val="en-US"/>
        </w:rPr>
        <w:t>: SWOT — Strengths, Weaknesses, Opportunities, Threats).</w:t>
      </w:r>
    </w:p>
    <w:p w14:paraId="21FA2A91" w14:textId="77777777" w:rsidR="00D16AB4" w:rsidRPr="00D16AB4" w:rsidRDefault="00D16AB4" w:rsidP="00D16AB4">
      <w:pPr>
        <w:tabs>
          <w:tab w:val="left" w:pos="1305"/>
        </w:tabs>
        <w:contextualSpacing/>
        <w:jc w:val="left"/>
      </w:pPr>
      <w:r w:rsidRPr="00D16AB4">
        <w:rPr>
          <w:b/>
          <w:bCs/>
        </w:rPr>
        <w:t>TOWS</w:t>
      </w:r>
      <w:r w:rsidRPr="00D16AB4">
        <w:br/>
        <w:t>Técnica que cruza los cuadrantes DAFO para generar estrategias concretas: SO (usar Fortalezas para Oportunidades), WO (usar Oportunidades para mitigar Debilidades), ST, WT.</w:t>
      </w:r>
    </w:p>
    <w:p w14:paraId="4A101A6A" w14:textId="77777777" w:rsidR="00D16AB4" w:rsidRPr="00D16AB4" w:rsidRDefault="00D16AB4" w:rsidP="00D16AB4">
      <w:pPr>
        <w:tabs>
          <w:tab w:val="left" w:pos="1305"/>
        </w:tabs>
        <w:contextualSpacing/>
        <w:jc w:val="left"/>
      </w:pPr>
      <w:proofErr w:type="spellStart"/>
      <w:r w:rsidRPr="00D16AB4">
        <w:rPr>
          <w:b/>
          <w:bCs/>
        </w:rPr>
        <w:t>Tree</w:t>
      </w:r>
      <w:proofErr w:type="spellEnd"/>
      <w:r w:rsidRPr="00D16AB4">
        <w:rPr>
          <w:b/>
          <w:bCs/>
        </w:rPr>
        <w:t xml:space="preserve"> / Árbol de decisión (</w:t>
      </w:r>
      <w:proofErr w:type="spellStart"/>
      <w:r w:rsidRPr="00D16AB4">
        <w:rPr>
          <w:b/>
          <w:bCs/>
        </w:rPr>
        <w:t>Decision</w:t>
      </w:r>
      <w:proofErr w:type="spellEnd"/>
      <w:r w:rsidRPr="00D16AB4">
        <w:rPr>
          <w:b/>
          <w:bCs/>
        </w:rPr>
        <w:t xml:space="preserve"> </w:t>
      </w:r>
      <w:proofErr w:type="spellStart"/>
      <w:r w:rsidRPr="00D16AB4">
        <w:rPr>
          <w:b/>
          <w:bCs/>
        </w:rPr>
        <w:t>Tree</w:t>
      </w:r>
      <w:proofErr w:type="spellEnd"/>
      <w:r w:rsidRPr="00D16AB4">
        <w:rPr>
          <w:b/>
          <w:bCs/>
        </w:rPr>
        <w:t>)</w:t>
      </w:r>
      <w:r w:rsidRPr="00D16AB4">
        <w:br/>
        <w:t>Modelo que representa decisiones secuenciales y eventos aleatorios; permite calcular valor esperado (EV) y decidir sobre pilotos u opciones de inversión.</w:t>
      </w:r>
    </w:p>
    <w:p w14:paraId="279F45A3" w14:textId="77777777" w:rsidR="00D16AB4" w:rsidRPr="00D16AB4" w:rsidRDefault="00D16AB4" w:rsidP="00D16AB4">
      <w:pPr>
        <w:tabs>
          <w:tab w:val="left" w:pos="1305"/>
        </w:tabs>
        <w:contextualSpacing/>
        <w:jc w:val="left"/>
      </w:pPr>
      <w:r w:rsidRPr="00D16AB4">
        <w:rPr>
          <w:b/>
          <w:bCs/>
        </w:rPr>
        <w:t>Usabilidad / UX (</w:t>
      </w:r>
      <w:proofErr w:type="spellStart"/>
      <w:r w:rsidRPr="00D16AB4">
        <w:rPr>
          <w:b/>
          <w:bCs/>
        </w:rPr>
        <w:t>User</w:t>
      </w:r>
      <w:proofErr w:type="spellEnd"/>
      <w:r w:rsidRPr="00D16AB4">
        <w:rPr>
          <w:b/>
          <w:bCs/>
        </w:rPr>
        <w:t xml:space="preserve"> </w:t>
      </w:r>
      <w:proofErr w:type="spellStart"/>
      <w:r w:rsidRPr="00D16AB4">
        <w:rPr>
          <w:b/>
          <w:bCs/>
        </w:rPr>
        <w:t>Experience</w:t>
      </w:r>
      <w:proofErr w:type="spellEnd"/>
      <w:r w:rsidRPr="00D16AB4">
        <w:rPr>
          <w:b/>
          <w:bCs/>
        </w:rPr>
        <w:t>)</w:t>
      </w:r>
      <w:r w:rsidRPr="00D16AB4">
        <w:br/>
        <w:t>Campo que evalúa facilidad de uso y satisfacción del usuario; crucial en adopción de soluciones TI, especialmente en contextos con baja alfabetización digital.</w:t>
      </w:r>
    </w:p>
    <w:p w14:paraId="29422F60" w14:textId="77777777" w:rsidR="00D16AB4" w:rsidRPr="00D16AB4" w:rsidRDefault="00D16AB4" w:rsidP="00D16AB4">
      <w:pPr>
        <w:tabs>
          <w:tab w:val="left" w:pos="1305"/>
        </w:tabs>
        <w:contextualSpacing/>
        <w:jc w:val="left"/>
      </w:pPr>
      <w:r w:rsidRPr="00D16AB4">
        <w:rPr>
          <w:b/>
          <w:bCs/>
        </w:rPr>
        <w:t>VALORACIÓN financiera: EBITDA / VAN / ROI</w:t>
      </w:r>
      <w:r w:rsidRPr="00D16AB4">
        <w:br/>
        <w:t>Conjunto de métricas financieras usadas en planes de negocio para evaluar rendimiento operativo y valor temporal de inversiones.</w:t>
      </w:r>
    </w:p>
    <w:p w14:paraId="51E6CDEB" w14:textId="77777777" w:rsidR="00D16AB4" w:rsidRPr="00D16AB4" w:rsidRDefault="00D16AB4" w:rsidP="00D16AB4">
      <w:pPr>
        <w:tabs>
          <w:tab w:val="left" w:pos="1305"/>
        </w:tabs>
        <w:contextualSpacing/>
        <w:jc w:val="left"/>
      </w:pPr>
      <w:proofErr w:type="spellStart"/>
      <w:r w:rsidRPr="00D16AB4">
        <w:rPr>
          <w:b/>
          <w:bCs/>
        </w:rPr>
        <w:t>VIabilidad</w:t>
      </w:r>
      <w:proofErr w:type="spellEnd"/>
      <w:r w:rsidRPr="00D16AB4">
        <w:rPr>
          <w:b/>
          <w:bCs/>
        </w:rPr>
        <w:t xml:space="preserve"> técnica (requisitos no funcionales)</w:t>
      </w:r>
      <w:r w:rsidRPr="00D16AB4">
        <w:br/>
        <w:t>Aspecto del diseño que incluye disponibilidad, latencia, escalabilidad, seguridad y tolerancia a fallos; debe alinearse con supuestos del análisis del entorno (p. ej. conectividad rural).</w:t>
      </w:r>
    </w:p>
    <w:p w14:paraId="4661771D" w14:textId="77777777" w:rsidR="00D16AB4" w:rsidRPr="00D16AB4" w:rsidRDefault="00D16AB4" w:rsidP="00D16AB4">
      <w:pPr>
        <w:tabs>
          <w:tab w:val="left" w:pos="1305"/>
        </w:tabs>
        <w:contextualSpacing/>
        <w:jc w:val="left"/>
      </w:pPr>
      <w:r w:rsidRPr="00D16AB4">
        <w:rPr>
          <w:b/>
          <w:bCs/>
        </w:rPr>
        <w:t xml:space="preserve">WTP / </w:t>
      </w:r>
      <w:proofErr w:type="spellStart"/>
      <w:r w:rsidRPr="00D16AB4">
        <w:rPr>
          <w:b/>
          <w:bCs/>
        </w:rPr>
        <w:t>Willingness</w:t>
      </w:r>
      <w:proofErr w:type="spellEnd"/>
      <w:r w:rsidRPr="00D16AB4">
        <w:rPr>
          <w:b/>
          <w:bCs/>
        </w:rPr>
        <w:t xml:space="preserve"> </w:t>
      </w:r>
      <w:proofErr w:type="spellStart"/>
      <w:r w:rsidRPr="00D16AB4">
        <w:rPr>
          <w:b/>
          <w:bCs/>
        </w:rPr>
        <w:t>to</w:t>
      </w:r>
      <w:proofErr w:type="spellEnd"/>
      <w:r w:rsidRPr="00D16AB4">
        <w:rPr>
          <w:b/>
          <w:bCs/>
        </w:rPr>
        <w:t xml:space="preserve"> </w:t>
      </w:r>
      <w:proofErr w:type="spellStart"/>
      <w:r w:rsidRPr="00D16AB4">
        <w:rPr>
          <w:b/>
          <w:bCs/>
        </w:rPr>
        <w:t>Pay</w:t>
      </w:r>
      <w:proofErr w:type="spellEnd"/>
      <w:r w:rsidRPr="00D16AB4">
        <w:rPr>
          <w:b/>
          <w:bCs/>
        </w:rPr>
        <w:t xml:space="preserve"> (disposición a pagar)</w:t>
      </w:r>
      <w:r w:rsidRPr="00D16AB4">
        <w:br/>
        <w:t>Concepto del análisis de mercado que ayuda a fijar precios y modelos de monetización (relevante para MRR y modelos SaaS).</w:t>
      </w:r>
    </w:p>
    <w:p w14:paraId="2CDED8A1" w14:textId="14EE3208" w:rsidR="00C5601D" w:rsidRPr="000234EA" w:rsidRDefault="00D16AB4" w:rsidP="00D16AB4">
      <w:pPr>
        <w:tabs>
          <w:tab w:val="left" w:pos="1305"/>
        </w:tabs>
        <w:contextualSpacing/>
        <w:jc w:val="left"/>
      </w:pPr>
      <w:r w:rsidRPr="00D16AB4">
        <w:rPr>
          <w:b/>
          <w:bCs/>
        </w:rPr>
        <w:t>Zonas rurales / contexto nicaragüense (ejemplos frecuentes)</w:t>
      </w:r>
      <w:r w:rsidRPr="00D16AB4">
        <w:br/>
        <w:t>Contexto recurrente en los ejemplos: limitaciones de conectividad, importancia de cooperativas agrícolas (café), necesidad de soluciones offline-</w:t>
      </w:r>
      <w:proofErr w:type="spellStart"/>
      <w:r w:rsidRPr="00D16AB4">
        <w:t>first</w:t>
      </w:r>
      <w:proofErr w:type="spellEnd"/>
      <w:r w:rsidRPr="00D16AB4">
        <w:t xml:space="preserve"> y alianzas con universidades/</w:t>
      </w:r>
      <w:proofErr w:type="spellStart"/>
      <w:r w:rsidRPr="00D16AB4">
        <w:t>ONGs</w:t>
      </w:r>
      <w:proofErr w:type="spellEnd"/>
      <w:r w:rsidRPr="00D16AB4">
        <w:t xml:space="preserve"> para pilotos y financiamiento.</w:t>
      </w:r>
    </w:p>
    <w:p w14:paraId="7C296C68" w14:textId="77777777" w:rsidR="00C5601D" w:rsidRPr="000234EA" w:rsidRDefault="00C5601D" w:rsidP="00A76AA1">
      <w:pPr>
        <w:tabs>
          <w:tab w:val="left" w:pos="1305"/>
        </w:tabs>
        <w:contextualSpacing/>
      </w:pPr>
    </w:p>
    <w:p w14:paraId="5C30BC67" w14:textId="77777777" w:rsidR="00C5601D" w:rsidRPr="000234EA" w:rsidRDefault="00C5601D" w:rsidP="00A76AA1">
      <w:pPr>
        <w:tabs>
          <w:tab w:val="left" w:pos="1305"/>
        </w:tabs>
        <w:contextualSpacing/>
      </w:pPr>
    </w:p>
    <w:sectPr w:rsidR="00C5601D" w:rsidRPr="000234EA" w:rsidSect="00A66A79">
      <w:headerReference w:type="default" r:id="rId69"/>
      <w:footerReference w:type="default" r:id="rId7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FC206" w14:textId="77777777" w:rsidR="00A03660" w:rsidRDefault="00A03660" w:rsidP="007F1B53">
      <w:pPr>
        <w:spacing w:before="0" w:after="0" w:line="240" w:lineRule="auto"/>
      </w:pPr>
      <w:r>
        <w:separator/>
      </w:r>
    </w:p>
  </w:endnote>
  <w:endnote w:type="continuationSeparator" w:id="0">
    <w:p w14:paraId="7C3B9924" w14:textId="77777777" w:rsidR="00A03660" w:rsidRDefault="00A03660"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Segoe UI Emoji">
    <w:panose1 w:val="020B0502040204020203"/>
    <w:charset w:val="00"/>
    <w:family w:val="swiss"/>
    <w:pitch w:val="variable"/>
    <w:sig w:usb0="00000003" w:usb1="02000000" w:usb2="08000000" w:usb3="00000000" w:csb0="0000000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44C95"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47066B40" wp14:editId="5C4D4812">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BD2C1DE" wp14:editId="7F6427A1">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304829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1228CE"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BD2C1DE"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6304829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1228CE"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D8D69" w14:textId="77777777" w:rsidR="00A03660" w:rsidRDefault="00A03660" w:rsidP="007F1B53">
      <w:pPr>
        <w:spacing w:before="0" w:after="0" w:line="240" w:lineRule="auto"/>
      </w:pPr>
      <w:r>
        <w:separator/>
      </w:r>
    </w:p>
  </w:footnote>
  <w:footnote w:type="continuationSeparator" w:id="0">
    <w:p w14:paraId="1C6A0280" w14:textId="77777777" w:rsidR="00A03660" w:rsidRDefault="00A03660"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5895" w14:textId="77777777" w:rsidR="00A66A79" w:rsidRDefault="00A66A79">
    <w:pPr>
      <w:pStyle w:val="Encabezado"/>
    </w:pPr>
    <w:r>
      <w:rPr>
        <w:noProof/>
      </w:rPr>
      <w:drawing>
        <wp:anchor distT="0" distB="0" distL="114300" distR="114300" simplePos="0" relativeHeight="251667456" behindDoc="0" locked="0" layoutInCell="1" allowOverlap="1" wp14:anchorId="41FD218B" wp14:editId="26FCB05B">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553"/>
    <w:multiLevelType w:val="multilevel"/>
    <w:tmpl w:val="30D2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C1206"/>
    <w:multiLevelType w:val="multilevel"/>
    <w:tmpl w:val="586C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63C50"/>
    <w:multiLevelType w:val="multilevel"/>
    <w:tmpl w:val="F7E6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73167"/>
    <w:multiLevelType w:val="multilevel"/>
    <w:tmpl w:val="DE227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B608E9"/>
    <w:multiLevelType w:val="multilevel"/>
    <w:tmpl w:val="0046D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EA5402"/>
    <w:multiLevelType w:val="multilevel"/>
    <w:tmpl w:val="4D44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C1D6B"/>
    <w:multiLevelType w:val="multilevel"/>
    <w:tmpl w:val="880A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7A603F"/>
    <w:multiLevelType w:val="multilevel"/>
    <w:tmpl w:val="35F4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50D55"/>
    <w:multiLevelType w:val="multilevel"/>
    <w:tmpl w:val="59720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BE6773"/>
    <w:multiLevelType w:val="multilevel"/>
    <w:tmpl w:val="D34A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B338C"/>
    <w:multiLevelType w:val="multilevel"/>
    <w:tmpl w:val="6EEA6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C38DD"/>
    <w:multiLevelType w:val="multilevel"/>
    <w:tmpl w:val="4B66F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58024E"/>
    <w:multiLevelType w:val="multilevel"/>
    <w:tmpl w:val="40A69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656520"/>
    <w:multiLevelType w:val="multilevel"/>
    <w:tmpl w:val="80C8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DC5556"/>
    <w:multiLevelType w:val="multilevel"/>
    <w:tmpl w:val="F30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364748"/>
    <w:multiLevelType w:val="multilevel"/>
    <w:tmpl w:val="ABA8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48075B"/>
    <w:multiLevelType w:val="multilevel"/>
    <w:tmpl w:val="BA2E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4D7D55"/>
    <w:multiLevelType w:val="multilevel"/>
    <w:tmpl w:val="E686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864451"/>
    <w:multiLevelType w:val="multilevel"/>
    <w:tmpl w:val="1D9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B65CAE"/>
    <w:multiLevelType w:val="multilevel"/>
    <w:tmpl w:val="AF2A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123BD1"/>
    <w:multiLevelType w:val="multilevel"/>
    <w:tmpl w:val="FDDA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3D28F4"/>
    <w:multiLevelType w:val="multilevel"/>
    <w:tmpl w:val="9BF4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4124D7"/>
    <w:multiLevelType w:val="multilevel"/>
    <w:tmpl w:val="EE165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FB77B4"/>
    <w:multiLevelType w:val="multilevel"/>
    <w:tmpl w:val="117C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4F1939"/>
    <w:multiLevelType w:val="multilevel"/>
    <w:tmpl w:val="A900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C24505"/>
    <w:multiLevelType w:val="multilevel"/>
    <w:tmpl w:val="26B68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E44E87"/>
    <w:multiLevelType w:val="multilevel"/>
    <w:tmpl w:val="C2783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360507"/>
    <w:multiLevelType w:val="multilevel"/>
    <w:tmpl w:val="3550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13731A"/>
    <w:multiLevelType w:val="multilevel"/>
    <w:tmpl w:val="EBB04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8673A7"/>
    <w:multiLevelType w:val="multilevel"/>
    <w:tmpl w:val="3CB2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840015"/>
    <w:multiLevelType w:val="multilevel"/>
    <w:tmpl w:val="8166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923A1B"/>
    <w:multiLevelType w:val="multilevel"/>
    <w:tmpl w:val="D2FEF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B14FD3"/>
    <w:multiLevelType w:val="multilevel"/>
    <w:tmpl w:val="3C9C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4F7E17"/>
    <w:multiLevelType w:val="multilevel"/>
    <w:tmpl w:val="113EE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A614387"/>
    <w:multiLevelType w:val="multilevel"/>
    <w:tmpl w:val="B9F0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8C4DD3"/>
    <w:multiLevelType w:val="multilevel"/>
    <w:tmpl w:val="9F6A1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0FE6035"/>
    <w:multiLevelType w:val="multilevel"/>
    <w:tmpl w:val="52FA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306E89"/>
    <w:multiLevelType w:val="multilevel"/>
    <w:tmpl w:val="8B98D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38846A8"/>
    <w:multiLevelType w:val="multilevel"/>
    <w:tmpl w:val="C212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BA2997"/>
    <w:multiLevelType w:val="multilevel"/>
    <w:tmpl w:val="890E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D72990"/>
    <w:multiLevelType w:val="multilevel"/>
    <w:tmpl w:val="73CE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EA5B58"/>
    <w:multiLevelType w:val="multilevel"/>
    <w:tmpl w:val="31DC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8FB53F2"/>
    <w:multiLevelType w:val="multilevel"/>
    <w:tmpl w:val="73C0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192947"/>
    <w:multiLevelType w:val="multilevel"/>
    <w:tmpl w:val="8458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680D68"/>
    <w:multiLevelType w:val="multilevel"/>
    <w:tmpl w:val="059EC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A8D0E85"/>
    <w:multiLevelType w:val="multilevel"/>
    <w:tmpl w:val="8274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0E43A9"/>
    <w:multiLevelType w:val="multilevel"/>
    <w:tmpl w:val="EFDA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9D3DA3"/>
    <w:multiLevelType w:val="multilevel"/>
    <w:tmpl w:val="C88A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F86E74"/>
    <w:multiLevelType w:val="multilevel"/>
    <w:tmpl w:val="2B7C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3E3303"/>
    <w:multiLevelType w:val="multilevel"/>
    <w:tmpl w:val="6F5E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856492"/>
    <w:multiLevelType w:val="multilevel"/>
    <w:tmpl w:val="FB68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A70A6A"/>
    <w:multiLevelType w:val="multilevel"/>
    <w:tmpl w:val="5D7A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B7542B"/>
    <w:multiLevelType w:val="multilevel"/>
    <w:tmpl w:val="86F2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ECA35FB"/>
    <w:multiLevelType w:val="multilevel"/>
    <w:tmpl w:val="56623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F0C2215"/>
    <w:multiLevelType w:val="multilevel"/>
    <w:tmpl w:val="8EFE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2725D1"/>
    <w:multiLevelType w:val="multilevel"/>
    <w:tmpl w:val="F0580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631476"/>
    <w:multiLevelType w:val="multilevel"/>
    <w:tmpl w:val="3A88F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0F15825"/>
    <w:multiLevelType w:val="multilevel"/>
    <w:tmpl w:val="9842B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205ACA"/>
    <w:multiLevelType w:val="multilevel"/>
    <w:tmpl w:val="5ECE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260148"/>
    <w:multiLevelType w:val="multilevel"/>
    <w:tmpl w:val="C510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297519"/>
    <w:multiLevelType w:val="multilevel"/>
    <w:tmpl w:val="09CA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7E3223"/>
    <w:multiLevelType w:val="multilevel"/>
    <w:tmpl w:val="3DF2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BE4BEC"/>
    <w:multiLevelType w:val="multilevel"/>
    <w:tmpl w:val="CF68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96426B"/>
    <w:multiLevelType w:val="multilevel"/>
    <w:tmpl w:val="6F0C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066E23"/>
    <w:multiLevelType w:val="multilevel"/>
    <w:tmpl w:val="000A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4F7E14"/>
    <w:multiLevelType w:val="multilevel"/>
    <w:tmpl w:val="4350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5C5D8D"/>
    <w:multiLevelType w:val="multilevel"/>
    <w:tmpl w:val="6458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DB77AA"/>
    <w:multiLevelType w:val="multilevel"/>
    <w:tmpl w:val="F250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0D7FEE"/>
    <w:multiLevelType w:val="multilevel"/>
    <w:tmpl w:val="3A7C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C7D5551"/>
    <w:multiLevelType w:val="multilevel"/>
    <w:tmpl w:val="B862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9C3A7B"/>
    <w:multiLevelType w:val="multilevel"/>
    <w:tmpl w:val="7BE2F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410888"/>
    <w:multiLevelType w:val="multilevel"/>
    <w:tmpl w:val="FA5C2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E615B17"/>
    <w:multiLevelType w:val="multilevel"/>
    <w:tmpl w:val="A2AE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EA92C9A"/>
    <w:multiLevelType w:val="multilevel"/>
    <w:tmpl w:val="8166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F33121"/>
    <w:multiLevelType w:val="multilevel"/>
    <w:tmpl w:val="19B21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00D764D"/>
    <w:multiLevelType w:val="multilevel"/>
    <w:tmpl w:val="97C4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40297E"/>
    <w:multiLevelType w:val="multilevel"/>
    <w:tmpl w:val="1EC8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FA0ACF"/>
    <w:multiLevelType w:val="multilevel"/>
    <w:tmpl w:val="9486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2E1EB7"/>
    <w:multiLevelType w:val="multilevel"/>
    <w:tmpl w:val="0316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A8444D"/>
    <w:multiLevelType w:val="multilevel"/>
    <w:tmpl w:val="168C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146C73"/>
    <w:multiLevelType w:val="multilevel"/>
    <w:tmpl w:val="846E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8E0C28"/>
    <w:multiLevelType w:val="multilevel"/>
    <w:tmpl w:val="1F00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8F3ECE"/>
    <w:multiLevelType w:val="multilevel"/>
    <w:tmpl w:val="2D50D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59C4705"/>
    <w:multiLevelType w:val="multilevel"/>
    <w:tmpl w:val="C024D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5FB78CB"/>
    <w:multiLevelType w:val="multilevel"/>
    <w:tmpl w:val="B9AC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FC78F8"/>
    <w:multiLevelType w:val="multilevel"/>
    <w:tmpl w:val="1116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00130E"/>
    <w:multiLevelType w:val="multilevel"/>
    <w:tmpl w:val="495C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277915"/>
    <w:multiLevelType w:val="multilevel"/>
    <w:tmpl w:val="CC6E4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2A655E"/>
    <w:multiLevelType w:val="multilevel"/>
    <w:tmpl w:val="04E4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3B6FC7"/>
    <w:multiLevelType w:val="multilevel"/>
    <w:tmpl w:val="F2B8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8E5C3A"/>
    <w:multiLevelType w:val="multilevel"/>
    <w:tmpl w:val="ADFA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CC0FFA"/>
    <w:multiLevelType w:val="multilevel"/>
    <w:tmpl w:val="5AEC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3849A9"/>
    <w:multiLevelType w:val="multilevel"/>
    <w:tmpl w:val="51A8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C41F90"/>
    <w:multiLevelType w:val="multilevel"/>
    <w:tmpl w:val="0E9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FB6E7A"/>
    <w:multiLevelType w:val="multilevel"/>
    <w:tmpl w:val="00C6E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FF0E49"/>
    <w:multiLevelType w:val="multilevel"/>
    <w:tmpl w:val="6646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C0E033D"/>
    <w:multiLevelType w:val="multilevel"/>
    <w:tmpl w:val="BB1E1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C297967"/>
    <w:multiLevelType w:val="multilevel"/>
    <w:tmpl w:val="4D7E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E473C1"/>
    <w:multiLevelType w:val="multilevel"/>
    <w:tmpl w:val="08145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E362531"/>
    <w:multiLevelType w:val="multilevel"/>
    <w:tmpl w:val="0CB6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9319A4"/>
    <w:multiLevelType w:val="multilevel"/>
    <w:tmpl w:val="DA62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2C0273"/>
    <w:multiLevelType w:val="multilevel"/>
    <w:tmpl w:val="6B8C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5B13CF"/>
    <w:multiLevelType w:val="multilevel"/>
    <w:tmpl w:val="4684C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FE54B55"/>
    <w:multiLevelType w:val="multilevel"/>
    <w:tmpl w:val="7924D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21D5668"/>
    <w:multiLevelType w:val="multilevel"/>
    <w:tmpl w:val="194E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DB6DD2"/>
    <w:multiLevelType w:val="multilevel"/>
    <w:tmpl w:val="E2A8C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30B25EE"/>
    <w:multiLevelType w:val="multilevel"/>
    <w:tmpl w:val="C664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4A5F2F"/>
    <w:multiLevelType w:val="multilevel"/>
    <w:tmpl w:val="D0DAD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834C0F"/>
    <w:multiLevelType w:val="multilevel"/>
    <w:tmpl w:val="48E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B04407"/>
    <w:multiLevelType w:val="multilevel"/>
    <w:tmpl w:val="1D7A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C7353E"/>
    <w:multiLevelType w:val="multilevel"/>
    <w:tmpl w:val="715C5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96E2B9D"/>
    <w:multiLevelType w:val="multilevel"/>
    <w:tmpl w:val="D85E4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B5477F"/>
    <w:multiLevelType w:val="multilevel"/>
    <w:tmpl w:val="531CD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CB2583F"/>
    <w:multiLevelType w:val="multilevel"/>
    <w:tmpl w:val="7DE8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B6091B"/>
    <w:multiLevelType w:val="hybridMultilevel"/>
    <w:tmpl w:val="FD24F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D025720"/>
    <w:multiLevelType w:val="multilevel"/>
    <w:tmpl w:val="7CBA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9B5C4E"/>
    <w:multiLevelType w:val="multilevel"/>
    <w:tmpl w:val="CACCAD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5232AD"/>
    <w:multiLevelType w:val="multilevel"/>
    <w:tmpl w:val="8E10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516144"/>
    <w:multiLevelType w:val="multilevel"/>
    <w:tmpl w:val="85327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0C11398"/>
    <w:multiLevelType w:val="multilevel"/>
    <w:tmpl w:val="E808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E86D54"/>
    <w:multiLevelType w:val="multilevel"/>
    <w:tmpl w:val="150E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13C0548"/>
    <w:multiLevelType w:val="multilevel"/>
    <w:tmpl w:val="93F8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C57332"/>
    <w:multiLevelType w:val="multilevel"/>
    <w:tmpl w:val="2B0E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157995"/>
    <w:multiLevelType w:val="multilevel"/>
    <w:tmpl w:val="3C7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8A66B2"/>
    <w:multiLevelType w:val="multilevel"/>
    <w:tmpl w:val="2EBA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8B2179"/>
    <w:multiLevelType w:val="multilevel"/>
    <w:tmpl w:val="CE96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C54451"/>
    <w:multiLevelType w:val="multilevel"/>
    <w:tmpl w:val="2618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28198B"/>
    <w:multiLevelType w:val="multilevel"/>
    <w:tmpl w:val="526A4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51E0451"/>
    <w:multiLevelType w:val="multilevel"/>
    <w:tmpl w:val="7DA6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8861E4"/>
    <w:multiLevelType w:val="multilevel"/>
    <w:tmpl w:val="4AE6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3225E0"/>
    <w:multiLevelType w:val="multilevel"/>
    <w:tmpl w:val="5818F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87D5602"/>
    <w:multiLevelType w:val="multilevel"/>
    <w:tmpl w:val="A952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8D32140"/>
    <w:multiLevelType w:val="multilevel"/>
    <w:tmpl w:val="AEB4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8E32B78"/>
    <w:multiLevelType w:val="multilevel"/>
    <w:tmpl w:val="A630F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F16117"/>
    <w:multiLevelType w:val="multilevel"/>
    <w:tmpl w:val="104A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417BB6"/>
    <w:multiLevelType w:val="multilevel"/>
    <w:tmpl w:val="A630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E56B95"/>
    <w:multiLevelType w:val="multilevel"/>
    <w:tmpl w:val="258E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D5110C5"/>
    <w:multiLevelType w:val="multilevel"/>
    <w:tmpl w:val="F806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6F0E50"/>
    <w:multiLevelType w:val="multilevel"/>
    <w:tmpl w:val="7A98B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D9C5576"/>
    <w:multiLevelType w:val="multilevel"/>
    <w:tmpl w:val="99DAC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DA22AC1"/>
    <w:multiLevelType w:val="multilevel"/>
    <w:tmpl w:val="B814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DAC3028"/>
    <w:multiLevelType w:val="multilevel"/>
    <w:tmpl w:val="4E9E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D85721"/>
    <w:multiLevelType w:val="multilevel"/>
    <w:tmpl w:val="853A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726652"/>
    <w:multiLevelType w:val="hybridMultilevel"/>
    <w:tmpl w:val="3FFE5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EBB3D6A"/>
    <w:multiLevelType w:val="multilevel"/>
    <w:tmpl w:val="877C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F5E2C56"/>
    <w:multiLevelType w:val="multilevel"/>
    <w:tmpl w:val="33383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0C224C3"/>
    <w:multiLevelType w:val="multilevel"/>
    <w:tmpl w:val="F5A0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1411E04"/>
    <w:multiLevelType w:val="multilevel"/>
    <w:tmpl w:val="7502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465D81"/>
    <w:multiLevelType w:val="multilevel"/>
    <w:tmpl w:val="B30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2C42AD0"/>
    <w:multiLevelType w:val="multilevel"/>
    <w:tmpl w:val="62920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2E80971"/>
    <w:multiLevelType w:val="multilevel"/>
    <w:tmpl w:val="C4FE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3472F6F"/>
    <w:multiLevelType w:val="multilevel"/>
    <w:tmpl w:val="D514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3AA11EF"/>
    <w:multiLevelType w:val="multilevel"/>
    <w:tmpl w:val="71241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5755230"/>
    <w:multiLevelType w:val="multilevel"/>
    <w:tmpl w:val="74C0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8D26CFB"/>
    <w:multiLevelType w:val="multilevel"/>
    <w:tmpl w:val="5120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93F28BC"/>
    <w:multiLevelType w:val="multilevel"/>
    <w:tmpl w:val="E1B4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A015C38"/>
    <w:multiLevelType w:val="multilevel"/>
    <w:tmpl w:val="52B6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A154376"/>
    <w:multiLevelType w:val="multilevel"/>
    <w:tmpl w:val="6A54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A7B1AF8"/>
    <w:multiLevelType w:val="multilevel"/>
    <w:tmpl w:val="9A30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B2058C6"/>
    <w:multiLevelType w:val="multilevel"/>
    <w:tmpl w:val="FCD88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C5471C1"/>
    <w:multiLevelType w:val="multilevel"/>
    <w:tmpl w:val="B62E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DA16F24"/>
    <w:multiLevelType w:val="multilevel"/>
    <w:tmpl w:val="FFEC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DCD04E0"/>
    <w:multiLevelType w:val="multilevel"/>
    <w:tmpl w:val="5ADAC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DED40CB"/>
    <w:multiLevelType w:val="multilevel"/>
    <w:tmpl w:val="C656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EF055A"/>
    <w:multiLevelType w:val="multilevel"/>
    <w:tmpl w:val="F856C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E6A7B3F"/>
    <w:multiLevelType w:val="multilevel"/>
    <w:tmpl w:val="F802E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EAB458A"/>
    <w:multiLevelType w:val="multilevel"/>
    <w:tmpl w:val="EA4E6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EAE3B60"/>
    <w:multiLevelType w:val="multilevel"/>
    <w:tmpl w:val="06F8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EE7303B"/>
    <w:multiLevelType w:val="multilevel"/>
    <w:tmpl w:val="09347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F955E61"/>
    <w:multiLevelType w:val="multilevel"/>
    <w:tmpl w:val="D224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D568E1"/>
    <w:multiLevelType w:val="multilevel"/>
    <w:tmpl w:val="897A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130447">
    <w:abstractNumId w:val="53"/>
  </w:num>
  <w:num w:numId="2" w16cid:durableId="860514156">
    <w:abstractNumId w:val="170"/>
  </w:num>
  <w:num w:numId="3" w16cid:durableId="22824034">
    <w:abstractNumId w:val="134"/>
  </w:num>
  <w:num w:numId="4" w16cid:durableId="865485951">
    <w:abstractNumId w:val="56"/>
  </w:num>
  <w:num w:numId="5" w16cid:durableId="420837558">
    <w:abstractNumId w:val="3"/>
  </w:num>
  <w:num w:numId="6" w16cid:durableId="1721631757">
    <w:abstractNumId w:val="48"/>
  </w:num>
  <w:num w:numId="7" w16cid:durableId="1552690563">
    <w:abstractNumId w:val="71"/>
  </w:num>
  <w:num w:numId="8" w16cid:durableId="1314724058">
    <w:abstractNumId w:val="83"/>
  </w:num>
  <w:num w:numId="9" w16cid:durableId="420807473">
    <w:abstractNumId w:val="20"/>
  </w:num>
  <w:num w:numId="10" w16cid:durableId="572661134">
    <w:abstractNumId w:val="145"/>
  </w:num>
  <w:num w:numId="11" w16cid:durableId="313070718">
    <w:abstractNumId w:val="65"/>
  </w:num>
  <w:num w:numId="12" w16cid:durableId="1421754900">
    <w:abstractNumId w:val="98"/>
  </w:num>
  <w:num w:numId="13" w16cid:durableId="454369466">
    <w:abstractNumId w:val="118"/>
  </w:num>
  <w:num w:numId="14" w16cid:durableId="692220144">
    <w:abstractNumId w:val="52"/>
  </w:num>
  <w:num w:numId="15" w16cid:durableId="410086886">
    <w:abstractNumId w:val="167"/>
  </w:num>
  <w:num w:numId="16" w16cid:durableId="445274098">
    <w:abstractNumId w:val="76"/>
  </w:num>
  <w:num w:numId="17" w16cid:durableId="1105033380">
    <w:abstractNumId w:val="35"/>
  </w:num>
  <w:num w:numId="18" w16cid:durableId="621423455">
    <w:abstractNumId w:val="135"/>
  </w:num>
  <w:num w:numId="19" w16cid:durableId="661741946">
    <w:abstractNumId w:val="29"/>
  </w:num>
  <w:num w:numId="20" w16cid:durableId="2134908486">
    <w:abstractNumId w:val="99"/>
  </w:num>
  <w:num w:numId="21" w16cid:durableId="324012617">
    <w:abstractNumId w:val="10"/>
  </w:num>
  <w:num w:numId="22" w16cid:durableId="543833352">
    <w:abstractNumId w:val="57"/>
  </w:num>
  <w:num w:numId="23" w16cid:durableId="663775154">
    <w:abstractNumId w:val="43"/>
  </w:num>
  <w:num w:numId="24" w16cid:durableId="496846987">
    <w:abstractNumId w:val="136"/>
  </w:num>
  <w:num w:numId="25" w16cid:durableId="1578979008">
    <w:abstractNumId w:val="49"/>
  </w:num>
  <w:num w:numId="26" w16cid:durableId="237860530">
    <w:abstractNumId w:val="117"/>
  </w:num>
  <w:num w:numId="27" w16cid:durableId="1311595462">
    <w:abstractNumId w:val="100"/>
  </w:num>
  <w:num w:numId="28" w16cid:durableId="660079407">
    <w:abstractNumId w:val="23"/>
  </w:num>
  <w:num w:numId="29" w16cid:durableId="2024474980">
    <w:abstractNumId w:val="80"/>
  </w:num>
  <w:num w:numId="30" w16cid:durableId="1227883174">
    <w:abstractNumId w:val="160"/>
  </w:num>
  <w:num w:numId="31" w16cid:durableId="64567716">
    <w:abstractNumId w:val="94"/>
  </w:num>
  <w:num w:numId="32" w16cid:durableId="1895113953">
    <w:abstractNumId w:val="27"/>
  </w:num>
  <w:num w:numId="33" w16cid:durableId="736128845">
    <w:abstractNumId w:val="28"/>
  </w:num>
  <w:num w:numId="34" w16cid:durableId="161432941">
    <w:abstractNumId w:val="45"/>
  </w:num>
  <w:num w:numId="35" w16cid:durableId="925306919">
    <w:abstractNumId w:val="40"/>
  </w:num>
  <w:num w:numId="36" w16cid:durableId="1008484531">
    <w:abstractNumId w:val="139"/>
  </w:num>
  <w:num w:numId="37" w16cid:durableId="1790930333">
    <w:abstractNumId w:val="127"/>
  </w:num>
  <w:num w:numId="38" w16cid:durableId="758869848">
    <w:abstractNumId w:val="150"/>
  </w:num>
  <w:num w:numId="39" w16cid:durableId="610286352">
    <w:abstractNumId w:val="116"/>
  </w:num>
  <w:num w:numId="40" w16cid:durableId="1274168033">
    <w:abstractNumId w:val="130"/>
  </w:num>
  <w:num w:numId="41" w16cid:durableId="2016882836">
    <w:abstractNumId w:val="137"/>
  </w:num>
  <w:num w:numId="42" w16cid:durableId="410346347">
    <w:abstractNumId w:val="101"/>
  </w:num>
  <w:num w:numId="43" w16cid:durableId="2045791133">
    <w:abstractNumId w:val="109"/>
  </w:num>
  <w:num w:numId="44" w16cid:durableId="500195216">
    <w:abstractNumId w:val="158"/>
  </w:num>
  <w:num w:numId="45" w16cid:durableId="1182359364">
    <w:abstractNumId w:val="125"/>
  </w:num>
  <w:num w:numId="46" w16cid:durableId="761532104">
    <w:abstractNumId w:val="6"/>
  </w:num>
  <w:num w:numId="47" w16cid:durableId="201720822">
    <w:abstractNumId w:val="74"/>
  </w:num>
  <w:num w:numId="48" w16cid:durableId="1549101440">
    <w:abstractNumId w:val="50"/>
  </w:num>
  <w:num w:numId="49" w16cid:durableId="1793789551">
    <w:abstractNumId w:val="47"/>
  </w:num>
  <w:num w:numId="50" w16cid:durableId="1065028082">
    <w:abstractNumId w:val="124"/>
  </w:num>
  <w:num w:numId="51" w16cid:durableId="1845389954">
    <w:abstractNumId w:val="77"/>
  </w:num>
  <w:num w:numId="52" w16cid:durableId="1839496245">
    <w:abstractNumId w:val="91"/>
  </w:num>
  <w:num w:numId="53" w16cid:durableId="1298680100">
    <w:abstractNumId w:val="115"/>
  </w:num>
  <w:num w:numId="54" w16cid:durableId="1219239914">
    <w:abstractNumId w:val="46"/>
  </w:num>
  <w:num w:numId="55" w16cid:durableId="64686633">
    <w:abstractNumId w:val="161"/>
  </w:num>
  <w:num w:numId="56" w16cid:durableId="856506874">
    <w:abstractNumId w:val="8"/>
  </w:num>
  <w:num w:numId="57" w16cid:durableId="325674145">
    <w:abstractNumId w:val="129"/>
  </w:num>
  <w:num w:numId="58" w16cid:durableId="403142212">
    <w:abstractNumId w:val="103"/>
  </w:num>
  <w:num w:numId="59" w16cid:durableId="1498500896">
    <w:abstractNumId w:val="147"/>
  </w:num>
  <w:num w:numId="60" w16cid:durableId="323582462">
    <w:abstractNumId w:val="97"/>
  </w:num>
  <w:num w:numId="61" w16cid:durableId="2000961514">
    <w:abstractNumId w:val="123"/>
  </w:num>
  <w:num w:numId="62" w16cid:durableId="1902642359">
    <w:abstractNumId w:val="63"/>
  </w:num>
  <w:num w:numId="63" w16cid:durableId="1166364114">
    <w:abstractNumId w:val="82"/>
  </w:num>
  <w:num w:numId="64" w16cid:durableId="307513387">
    <w:abstractNumId w:val="42"/>
  </w:num>
  <w:num w:numId="65" w16cid:durableId="393429707">
    <w:abstractNumId w:val="165"/>
  </w:num>
  <w:num w:numId="66" w16cid:durableId="1148060353">
    <w:abstractNumId w:val="54"/>
  </w:num>
  <w:num w:numId="67" w16cid:durableId="549539328">
    <w:abstractNumId w:val="104"/>
  </w:num>
  <w:num w:numId="68" w16cid:durableId="1257910320">
    <w:abstractNumId w:val="31"/>
  </w:num>
  <w:num w:numId="69" w16cid:durableId="259260759">
    <w:abstractNumId w:val="133"/>
  </w:num>
  <w:num w:numId="70" w16cid:durableId="1666743347">
    <w:abstractNumId w:val="15"/>
  </w:num>
  <w:num w:numId="71" w16cid:durableId="1122727724">
    <w:abstractNumId w:val="159"/>
  </w:num>
  <w:num w:numId="72" w16cid:durableId="2092657667">
    <w:abstractNumId w:val="62"/>
  </w:num>
  <w:num w:numId="73" w16cid:durableId="1838037271">
    <w:abstractNumId w:val="157"/>
  </w:num>
  <w:num w:numId="74" w16cid:durableId="395587903">
    <w:abstractNumId w:val="107"/>
  </w:num>
  <w:num w:numId="75" w16cid:durableId="2110201508">
    <w:abstractNumId w:val="163"/>
  </w:num>
  <w:num w:numId="76" w16cid:durableId="1087772522">
    <w:abstractNumId w:val="55"/>
  </w:num>
  <w:num w:numId="77" w16cid:durableId="851334212">
    <w:abstractNumId w:val="156"/>
  </w:num>
  <w:num w:numId="78" w16cid:durableId="1827547861">
    <w:abstractNumId w:val="0"/>
  </w:num>
  <w:num w:numId="79" w16cid:durableId="848787128">
    <w:abstractNumId w:val="142"/>
  </w:num>
  <w:num w:numId="80" w16cid:durableId="648363697">
    <w:abstractNumId w:val="70"/>
  </w:num>
  <w:num w:numId="81" w16cid:durableId="1653219368">
    <w:abstractNumId w:val="85"/>
  </w:num>
  <w:num w:numId="82" w16cid:durableId="776557854">
    <w:abstractNumId w:val="92"/>
  </w:num>
  <w:num w:numId="83" w16cid:durableId="264116543">
    <w:abstractNumId w:val="60"/>
  </w:num>
  <w:num w:numId="84" w16cid:durableId="1572930278">
    <w:abstractNumId w:val="61"/>
  </w:num>
  <w:num w:numId="85" w16cid:durableId="2061632693">
    <w:abstractNumId w:val="141"/>
  </w:num>
  <w:num w:numId="86" w16cid:durableId="110172134">
    <w:abstractNumId w:val="95"/>
  </w:num>
  <w:num w:numId="87" w16cid:durableId="1269654953">
    <w:abstractNumId w:val="33"/>
  </w:num>
  <w:num w:numId="88" w16cid:durableId="1237663671">
    <w:abstractNumId w:val="106"/>
  </w:num>
  <w:num w:numId="89" w16cid:durableId="1054618312">
    <w:abstractNumId w:val="26"/>
  </w:num>
  <w:num w:numId="90" w16cid:durableId="1887060664">
    <w:abstractNumId w:val="112"/>
  </w:num>
  <w:num w:numId="91" w16cid:durableId="1539703036">
    <w:abstractNumId w:val="17"/>
  </w:num>
  <w:num w:numId="92" w16cid:durableId="409930946">
    <w:abstractNumId w:val="119"/>
  </w:num>
  <w:num w:numId="93" w16cid:durableId="770203553">
    <w:abstractNumId w:val="30"/>
  </w:num>
  <w:num w:numId="94" w16cid:durableId="935476478">
    <w:abstractNumId w:val="132"/>
  </w:num>
  <w:num w:numId="95" w16cid:durableId="11884241">
    <w:abstractNumId w:val="13"/>
  </w:num>
  <w:num w:numId="96" w16cid:durableId="960183989">
    <w:abstractNumId w:val="90"/>
  </w:num>
  <w:num w:numId="97" w16cid:durableId="377583236">
    <w:abstractNumId w:val="121"/>
  </w:num>
  <w:num w:numId="98" w16cid:durableId="1990867801">
    <w:abstractNumId w:val="151"/>
  </w:num>
  <w:num w:numId="99" w16cid:durableId="1111587238">
    <w:abstractNumId w:val="14"/>
  </w:num>
  <w:num w:numId="100" w16cid:durableId="426463376">
    <w:abstractNumId w:val="44"/>
  </w:num>
  <w:num w:numId="101" w16cid:durableId="456148744">
    <w:abstractNumId w:val="152"/>
  </w:num>
  <w:num w:numId="102" w16cid:durableId="1953898367">
    <w:abstractNumId w:val="78"/>
  </w:num>
  <w:num w:numId="103" w16cid:durableId="707413758">
    <w:abstractNumId w:val="2"/>
  </w:num>
  <w:num w:numId="104" w16cid:durableId="794299758">
    <w:abstractNumId w:val="88"/>
  </w:num>
  <w:num w:numId="105" w16cid:durableId="1130827274">
    <w:abstractNumId w:val="108"/>
  </w:num>
  <w:num w:numId="106" w16cid:durableId="1600872852">
    <w:abstractNumId w:val="68"/>
  </w:num>
  <w:num w:numId="107" w16cid:durableId="1803841050">
    <w:abstractNumId w:val="72"/>
  </w:num>
  <w:num w:numId="108" w16cid:durableId="1068764031">
    <w:abstractNumId w:val="67"/>
  </w:num>
  <w:num w:numId="109" w16cid:durableId="1878618900">
    <w:abstractNumId w:val="89"/>
  </w:num>
  <w:num w:numId="110" w16cid:durableId="450172258">
    <w:abstractNumId w:val="11"/>
  </w:num>
  <w:num w:numId="111" w16cid:durableId="1601261341">
    <w:abstractNumId w:val="86"/>
  </w:num>
  <w:num w:numId="112" w16cid:durableId="1072628055">
    <w:abstractNumId w:val="96"/>
  </w:num>
  <w:num w:numId="113" w16cid:durableId="455609922">
    <w:abstractNumId w:val="19"/>
  </w:num>
  <w:num w:numId="114" w16cid:durableId="1603609126">
    <w:abstractNumId w:val="37"/>
  </w:num>
  <w:num w:numId="115" w16cid:durableId="904992238">
    <w:abstractNumId w:val="84"/>
  </w:num>
  <w:num w:numId="116" w16cid:durableId="737091403">
    <w:abstractNumId w:val="148"/>
  </w:num>
  <w:num w:numId="117" w16cid:durableId="1692218416">
    <w:abstractNumId w:val="75"/>
  </w:num>
  <w:num w:numId="118" w16cid:durableId="1002051756">
    <w:abstractNumId w:val="128"/>
  </w:num>
  <w:num w:numId="119" w16cid:durableId="1697654897">
    <w:abstractNumId w:val="66"/>
  </w:num>
  <w:num w:numId="120" w16cid:durableId="678702881">
    <w:abstractNumId w:val="113"/>
  </w:num>
  <w:num w:numId="121" w16cid:durableId="1402480169">
    <w:abstractNumId w:val="81"/>
  </w:num>
  <w:num w:numId="122" w16cid:durableId="1800371908">
    <w:abstractNumId w:val="36"/>
  </w:num>
  <w:num w:numId="123" w16cid:durableId="310983292">
    <w:abstractNumId w:val="12"/>
  </w:num>
  <w:num w:numId="124" w16cid:durableId="28454161">
    <w:abstractNumId w:val="140"/>
  </w:num>
  <w:num w:numId="125" w16cid:durableId="1547175704">
    <w:abstractNumId w:val="32"/>
  </w:num>
  <w:num w:numId="126" w16cid:durableId="1020736245">
    <w:abstractNumId w:val="126"/>
  </w:num>
  <w:num w:numId="127" w16cid:durableId="789864451">
    <w:abstractNumId w:val="41"/>
  </w:num>
  <w:num w:numId="128" w16cid:durableId="736561146">
    <w:abstractNumId w:val="24"/>
  </w:num>
  <w:num w:numId="129" w16cid:durableId="1739472906">
    <w:abstractNumId w:val="59"/>
  </w:num>
  <w:num w:numId="130" w16cid:durableId="1111556656">
    <w:abstractNumId w:val="4"/>
  </w:num>
  <w:num w:numId="131" w16cid:durableId="1446384322">
    <w:abstractNumId w:val="25"/>
  </w:num>
  <w:num w:numId="132" w16cid:durableId="1443455939">
    <w:abstractNumId w:val="102"/>
  </w:num>
  <w:num w:numId="133" w16cid:durableId="1448625970">
    <w:abstractNumId w:val="1"/>
  </w:num>
  <w:num w:numId="134" w16cid:durableId="412240317">
    <w:abstractNumId w:val="9"/>
  </w:num>
  <w:num w:numId="135" w16cid:durableId="1410662472">
    <w:abstractNumId w:val="16"/>
  </w:num>
  <w:num w:numId="136" w16cid:durableId="1035891233">
    <w:abstractNumId w:val="164"/>
  </w:num>
  <w:num w:numId="137" w16cid:durableId="1969771790">
    <w:abstractNumId w:val="34"/>
  </w:num>
  <w:num w:numId="138" w16cid:durableId="349648521">
    <w:abstractNumId w:val="79"/>
  </w:num>
  <w:num w:numId="139" w16cid:durableId="1171333619">
    <w:abstractNumId w:val="144"/>
  </w:num>
  <w:num w:numId="140" w16cid:durableId="1609969594">
    <w:abstractNumId w:val="21"/>
  </w:num>
  <w:num w:numId="141" w16cid:durableId="1624772811">
    <w:abstractNumId w:val="69"/>
  </w:num>
  <w:num w:numId="142" w16cid:durableId="245849434">
    <w:abstractNumId w:val="120"/>
  </w:num>
  <w:num w:numId="143" w16cid:durableId="18550042">
    <w:abstractNumId w:val="169"/>
  </w:num>
  <w:num w:numId="144" w16cid:durableId="193855901">
    <w:abstractNumId w:val="110"/>
  </w:num>
  <w:num w:numId="145" w16cid:durableId="1017775224">
    <w:abstractNumId w:val="18"/>
  </w:num>
  <w:num w:numId="146" w16cid:durableId="1560246076">
    <w:abstractNumId w:val="39"/>
  </w:num>
  <w:num w:numId="147" w16cid:durableId="2137529912">
    <w:abstractNumId w:val="154"/>
  </w:num>
  <w:num w:numId="148" w16cid:durableId="517159222">
    <w:abstractNumId w:val="162"/>
  </w:num>
  <w:num w:numId="149" w16cid:durableId="697856082">
    <w:abstractNumId w:val="93"/>
  </w:num>
  <w:num w:numId="150" w16cid:durableId="880476623">
    <w:abstractNumId w:val="64"/>
  </w:num>
  <w:num w:numId="151" w16cid:durableId="565844799">
    <w:abstractNumId w:val="38"/>
  </w:num>
  <w:num w:numId="152" w16cid:durableId="441191323">
    <w:abstractNumId w:val="5"/>
  </w:num>
  <w:num w:numId="153" w16cid:durableId="1520000447">
    <w:abstractNumId w:val="155"/>
  </w:num>
  <w:num w:numId="154" w16cid:durableId="207497985">
    <w:abstractNumId w:val="51"/>
  </w:num>
  <w:num w:numId="155" w16cid:durableId="450710890">
    <w:abstractNumId w:val="166"/>
  </w:num>
  <w:num w:numId="156" w16cid:durableId="1876037228">
    <w:abstractNumId w:val="58"/>
  </w:num>
  <w:num w:numId="157" w16cid:durableId="443505231">
    <w:abstractNumId w:val="138"/>
  </w:num>
  <w:num w:numId="158" w16cid:durableId="1638686731">
    <w:abstractNumId w:val="111"/>
  </w:num>
  <w:num w:numId="159" w16cid:durableId="1314914516">
    <w:abstractNumId w:val="73"/>
  </w:num>
  <w:num w:numId="160" w16cid:durableId="1004480083">
    <w:abstractNumId w:val="168"/>
  </w:num>
  <w:num w:numId="161" w16cid:durableId="687102796">
    <w:abstractNumId w:val="153"/>
  </w:num>
  <w:num w:numId="162" w16cid:durableId="1399664965">
    <w:abstractNumId w:val="87"/>
  </w:num>
  <w:num w:numId="163" w16cid:durableId="141193994">
    <w:abstractNumId w:val="131"/>
  </w:num>
  <w:num w:numId="164" w16cid:durableId="722099582">
    <w:abstractNumId w:val="22"/>
  </w:num>
  <w:num w:numId="165" w16cid:durableId="244919581">
    <w:abstractNumId w:val="146"/>
  </w:num>
  <w:num w:numId="166" w16cid:durableId="549727971">
    <w:abstractNumId w:val="122"/>
  </w:num>
  <w:num w:numId="167" w16cid:durableId="545604150">
    <w:abstractNumId w:val="149"/>
  </w:num>
  <w:num w:numId="168" w16cid:durableId="492381529">
    <w:abstractNumId w:val="105"/>
  </w:num>
  <w:num w:numId="169" w16cid:durableId="1474177363">
    <w:abstractNumId w:val="7"/>
  </w:num>
  <w:num w:numId="170" w16cid:durableId="1777863399">
    <w:abstractNumId w:val="143"/>
  </w:num>
  <w:num w:numId="171" w16cid:durableId="472715110">
    <w:abstractNumId w:val="114"/>
  </w:num>
  <w:numIdMacAtCleanup w:val="1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1E0"/>
    <w:rsid w:val="00022AA8"/>
    <w:rsid w:val="000234EA"/>
    <w:rsid w:val="00037500"/>
    <w:rsid w:val="000446AD"/>
    <w:rsid w:val="00065067"/>
    <w:rsid w:val="000B13B8"/>
    <w:rsid w:val="000D3F4D"/>
    <w:rsid w:val="000D6DCE"/>
    <w:rsid w:val="000F003D"/>
    <w:rsid w:val="000F5D07"/>
    <w:rsid w:val="001014FB"/>
    <w:rsid w:val="0010237A"/>
    <w:rsid w:val="001066BD"/>
    <w:rsid w:val="00107693"/>
    <w:rsid w:val="001079C5"/>
    <w:rsid w:val="00113174"/>
    <w:rsid w:val="001138D5"/>
    <w:rsid w:val="00143117"/>
    <w:rsid w:val="00147F2C"/>
    <w:rsid w:val="001570F5"/>
    <w:rsid w:val="001726BE"/>
    <w:rsid w:val="00175EDB"/>
    <w:rsid w:val="0018373F"/>
    <w:rsid w:val="00194895"/>
    <w:rsid w:val="001A2C40"/>
    <w:rsid w:val="001B1B92"/>
    <w:rsid w:val="001B425D"/>
    <w:rsid w:val="001B541F"/>
    <w:rsid w:val="001B7828"/>
    <w:rsid w:val="001C3BD9"/>
    <w:rsid w:val="001C720B"/>
    <w:rsid w:val="001D51ED"/>
    <w:rsid w:val="001F02B0"/>
    <w:rsid w:val="001F5D15"/>
    <w:rsid w:val="0020003D"/>
    <w:rsid w:val="002013D7"/>
    <w:rsid w:val="002117E6"/>
    <w:rsid w:val="00212908"/>
    <w:rsid w:val="00222FBD"/>
    <w:rsid w:val="00232293"/>
    <w:rsid w:val="0023277E"/>
    <w:rsid w:val="0023318A"/>
    <w:rsid w:val="00234CAD"/>
    <w:rsid w:val="002415CC"/>
    <w:rsid w:val="0024392F"/>
    <w:rsid w:val="00250C19"/>
    <w:rsid w:val="00251253"/>
    <w:rsid w:val="00252435"/>
    <w:rsid w:val="00254B35"/>
    <w:rsid w:val="00271ED9"/>
    <w:rsid w:val="002775B3"/>
    <w:rsid w:val="0028133E"/>
    <w:rsid w:val="002A4364"/>
    <w:rsid w:val="002A4F31"/>
    <w:rsid w:val="002A6BFE"/>
    <w:rsid w:val="002E3A77"/>
    <w:rsid w:val="002E4711"/>
    <w:rsid w:val="002F0A67"/>
    <w:rsid w:val="00313729"/>
    <w:rsid w:val="00336F07"/>
    <w:rsid w:val="00343DCE"/>
    <w:rsid w:val="00346434"/>
    <w:rsid w:val="00360EF7"/>
    <w:rsid w:val="003717C3"/>
    <w:rsid w:val="00373028"/>
    <w:rsid w:val="003851A3"/>
    <w:rsid w:val="00396726"/>
    <w:rsid w:val="003A5786"/>
    <w:rsid w:val="003B5882"/>
    <w:rsid w:val="003C0543"/>
    <w:rsid w:val="003D7E60"/>
    <w:rsid w:val="003E0D37"/>
    <w:rsid w:val="003F146E"/>
    <w:rsid w:val="003F3A88"/>
    <w:rsid w:val="003F5A74"/>
    <w:rsid w:val="003F78BC"/>
    <w:rsid w:val="004033E4"/>
    <w:rsid w:val="00425B55"/>
    <w:rsid w:val="00425FFE"/>
    <w:rsid w:val="00430558"/>
    <w:rsid w:val="00433BE9"/>
    <w:rsid w:val="004365D2"/>
    <w:rsid w:val="00442977"/>
    <w:rsid w:val="00475041"/>
    <w:rsid w:val="004A18B8"/>
    <w:rsid w:val="004A2D3C"/>
    <w:rsid w:val="004A3A84"/>
    <w:rsid w:val="004A41D0"/>
    <w:rsid w:val="004B00E0"/>
    <w:rsid w:val="004B39E0"/>
    <w:rsid w:val="004D057D"/>
    <w:rsid w:val="004D20CF"/>
    <w:rsid w:val="00507CCA"/>
    <w:rsid w:val="00515B7F"/>
    <w:rsid w:val="00526FCA"/>
    <w:rsid w:val="00531AD4"/>
    <w:rsid w:val="0054053B"/>
    <w:rsid w:val="00547521"/>
    <w:rsid w:val="0056571D"/>
    <w:rsid w:val="005720F6"/>
    <w:rsid w:val="00583F3D"/>
    <w:rsid w:val="0059168C"/>
    <w:rsid w:val="00592F6E"/>
    <w:rsid w:val="005937BF"/>
    <w:rsid w:val="005A2829"/>
    <w:rsid w:val="005B0B82"/>
    <w:rsid w:val="005B7617"/>
    <w:rsid w:val="005D3269"/>
    <w:rsid w:val="005E27A5"/>
    <w:rsid w:val="005F3925"/>
    <w:rsid w:val="005F4864"/>
    <w:rsid w:val="00606499"/>
    <w:rsid w:val="006233F8"/>
    <w:rsid w:val="006266AF"/>
    <w:rsid w:val="00635F19"/>
    <w:rsid w:val="00636C8A"/>
    <w:rsid w:val="0064773C"/>
    <w:rsid w:val="0066360A"/>
    <w:rsid w:val="00680D3C"/>
    <w:rsid w:val="00686701"/>
    <w:rsid w:val="006B078B"/>
    <w:rsid w:val="006B3C6A"/>
    <w:rsid w:val="006B6105"/>
    <w:rsid w:val="006C2B7A"/>
    <w:rsid w:val="006D3A7F"/>
    <w:rsid w:val="006D7C25"/>
    <w:rsid w:val="006E2AEC"/>
    <w:rsid w:val="0070212E"/>
    <w:rsid w:val="00705203"/>
    <w:rsid w:val="00723E5B"/>
    <w:rsid w:val="00730D0A"/>
    <w:rsid w:val="00751634"/>
    <w:rsid w:val="00753014"/>
    <w:rsid w:val="00757B8F"/>
    <w:rsid w:val="007749A1"/>
    <w:rsid w:val="007B67F4"/>
    <w:rsid w:val="007D63AE"/>
    <w:rsid w:val="007E065C"/>
    <w:rsid w:val="007F1B53"/>
    <w:rsid w:val="00802A5C"/>
    <w:rsid w:val="00804ECF"/>
    <w:rsid w:val="00813FF1"/>
    <w:rsid w:val="00826587"/>
    <w:rsid w:val="008269E4"/>
    <w:rsid w:val="0083075B"/>
    <w:rsid w:val="00843820"/>
    <w:rsid w:val="00857A4F"/>
    <w:rsid w:val="00866360"/>
    <w:rsid w:val="00880817"/>
    <w:rsid w:val="00881EBE"/>
    <w:rsid w:val="008829A8"/>
    <w:rsid w:val="00886B5E"/>
    <w:rsid w:val="0088737C"/>
    <w:rsid w:val="00891D18"/>
    <w:rsid w:val="00896B3A"/>
    <w:rsid w:val="008A2056"/>
    <w:rsid w:val="008A7FC2"/>
    <w:rsid w:val="008B0A58"/>
    <w:rsid w:val="008B10D7"/>
    <w:rsid w:val="008D04CA"/>
    <w:rsid w:val="009118D3"/>
    <w:rsid w:val="00917F47"/>
    <w:rsid w:val="00921D34"/>
    <w:rsid w:val="00941B70"/>
    <w:rsid w:val="00944F3F"/>
    <w:rsid w:val="0096185C"/>
    <w:rsid w:val="00970D85"/>
    <w:rsid w:val="00984E87"/>
    <w:rsid w:val="00987BEE"/>
    <w:rsid w:val="009922DE"/>
    <w:rsid w:val="009F089E"/>
    <w:rsid w:val="009F60EB"/>
    <w:rsid w:val="00A01BA0"/>
    <w:rsid w:val="00A03660"/>
    <w:rsid w:val="00A163E5"/>
    <w:rsid w:val="00A24F3A"/>
    <w:rsid w:val="00A30506"/>
    <w:rsid w:val="00A32AB9"/>
    <w:rsid w:val="00A4647B"/>
    <w:rsid w:val="00A66A79"/>
    <w:rsid w:val="00A67DD5"/>
    <w:rsid w:val="00A72244"/>
    <w:rsid w:val="00A76AA1"/>
    <w:rsid w:val="00A941E0"/>
    <w:rsid w:val="00AA042F"/>
    <w:rsid w:val="00AA35CC"/>
    <w:rsid w:val="00AB23E0"/>
    <w:rsid w:val="00AB2DF6"/>
    <w:rsid w:val="00AB5068"/>
    <w:rsid w:val="00AC5C40"/>
    <w:rsid w:val="00AC6077"/>
    <w:rsid w:val="00AD39E0"/>
    <w:rsid w:val="00AE30EC"/>
    <w:rsid w:val="00AE578A"/>
    <w:rsid w:val="00AF01AE"/>
    <w:rsid w:val="00AF1374"/>
    <w:rsid w:val="00AF551B"/>
    <w:rsid w:val="00AF5795"/>
    <w:rsid w:val="00B01852"/>
    <w:rsid w:val="00B0400E"/>
    <w:rsid w:val="00B0609B"/>
    <w:rsid w:val="00B40DCF"/>
    <w:rsid w:val="00B47A03"/>
    <w:rsid w:val="00B606CE"/>
    <w:rsid w:val="00B6240E"/>
    <w:rsid w:val="00B64853"/>
    <w:rsid w:val="00B74099"/>
    <w:rsid w:val="00B82A7C"/>
    <w:rsid w:val="00B91FA2"/>
    <w:rsid w:val="00B93DEF"/>
    <w:rsid w:val="00BB37FA"/>
    <w:rsid w:val="00BB5A56"/>
    <w:rsid w:val="00BB5E97"/>
    <w:rsid w:val="00BC01BC"/>
    <w:rsid w:val="00BC7ECA"/>
    <w:rsid w:val="00BE6B16"/>
    <w:rsid w:val="00BF38C0"/>
    <w:rsid w:val="00C0306C"/>
    <w:rsid w:val="00C05DF4"/>
    <w:rsid w:val="00C07BC6"/>
    <w:rsid w:val="00C23853"/>
    <w:rsid w:val="00C32F37"/>
    <w:rsid w:val="00C512B9"/>
    <w:rsid w:val="00C5601D"/>
    <w:rsid w:val="00C70444"/>
    <w:rsid w:val="00C7076B"/>
    <w:rsid w:val="00C739AF"/>
    <w:rsid w:val="00C754BE"/>
    <w:rsid w:val="00C96ABB"/>
    <w:rsid w:val="00C96DC0"/>
    <w:rsid w:val="00C97FC1"/>
    <w:rsid w:val="00CA20C9"/>
    <w:rsid w:val="00CA2631"/>
    <w:rsid w:val="00CC5431"/>
    <w:rsid w:val="00CE19E7"/>
    <w:rsid w:val="00CE626C"/>
    <w:rsid w:val="00D06F87"/>
    <w:rsid w:val="00D11A04"/>
    <w:rsid w:val="00D1428E"/>
    <w:rsid w:val="00D16AB4"/>
    <w:rsid w:val="00D1743A"/>
    <w:rsid w:val="00D43C44"/>
    <w:rsid w:val="00D52D56"/>
    <w:rsid w:val="00D5587C"/>
    <w:rsid w:val="00D55BEC"/>
    <w:rsid w:val="00D608BB"/>
    <w:rsid w:val="00D63664"/>
    <w:rsid w:val="00DB2F44"/>
    <w:rsid w:val="00DC0611"/>
    <w:rsid w:val="00DC2752"/>
    <w:rsid w:val="00DD2418"/>
    <w:rsid w:val="00DE5F24"/>
    <w:rsid w:val="00DF592C"/>
    <w:rsid w:val="00E42177"/>
    <w:rsid w:val="00E43513"/>
    <w:rsid w:val="00E51384"/>
    <w:rsid w:val="00E53F3D"/>
    <w:rsid w:val="00E61311"/>
    <w:rsid w:val="00E63284"/>
    <w:rsid w:val="00E83A69"/>
    <w:rsid w:val="00E83F65"/>
    <w:rsid w:val="00E83FF9"/>
    <w:rsid w:val="00E90215"/>
    <w:rsid w:val="00EA7E13"/>
    <w:rsid w:val="00EB5D42"/>
    <w:rsid w:val="00EC1375"/>
    <w:rsid w:val="00EE1423"/>
    <w:rsid w:val="00EF5DC0"/>
    <w:rsid w:val="00F02BF4"/>
    <w:rsid w:val="00F10864"/>
    <w:rsid w:val="00F1545E"/>
    <w:rsid w:val="00F224BA"/>
    <w:rsid w:val="00F2421F"/>
    <w:rsid w:val="00F3756A"/>
    <w:rsid w:val="00F43320"/>
    <w:rsid w:val="00F47697"/>
    <w:rsid w:val="00F52DFA"/>
    <w:rsid w:val="00F65696"/>
    <w:rsid w:val="00F81F78"/>
    <w:rsid w:val="00F97D31"/>
    <w:rsid w:val="00FA0BAF"/>
    <w:rsid w:val="00FD0E8A"/>
    <w:rsid w:val="00FD1DB9"/>
    <w:rsid w:val="00FD25F7"/>
    <w:rsid w:val="00FE07C3"/>
    <w:rsid w:val="00FE0DC0"/>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AC41A"/>
  <w15:chartTrackingRefBased/>
  <w15:docId w15:val="{050E9E70-2773-4158-B521-FE2171619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313729"/>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313729"/>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character" w:styleId="Mencinsinresolver">
    <w:name w:val="Unresolved Mention"/>
    <w:basedOn w:val="Fuentedeprrafopredeter"/>
    <w:uiPriority w:val="99"/>
    <w:semiHidden/>
    <w:unhideWhenUsed/>
    <w:rsid w:val="00425B55"/>
    <w:rPr>
      <w:color w:val="605E5C"/>
      <w:shd w:val="clear" w:color="auto" w:fill="E1DFDD"/>
    </w:rPr>
  </w:style>
  <w:style w:type="character" w:styleId="Hipervnculovisitado">
    <w:name w:val="FollowedHyperlink"/>
    <w:basedOn w:val="Fuentedeprrafopredeter"/>
    <w:uiPriority w:val="99"/>
    <w:semiHidden/>
    <w:unhideWhenUsed/>
    <w:rsid w:val="00DC0611"/>
    <w:rPr>
      <w:color w:val="954F72" w:themeColor="followedHyperlink"/>
      <w:u w:val="single"/>
    </w:rPr>
  </w:style>
  <w:style w:type="table" w:styleId="Tablanormal5">
    <w:name w:val="Plain Table 5"/>
    <w:basedOn w:val="Tablanormal"/>
    <w:uiPriority w:val="45"/>
    <w:rsid w:val="000D3F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nvestopedia.com/articles/investing/093015/create-monte-carlo-simulation-using-excel.asp?utm_source=chatgpt.com" TargetMode="External"/><Relationship Id="rId21" Type="http://schemas.openxmlformats.org/officeDocument/2006/relationships/hyperlink" Target="https://www.isc.hbs.edu/strategy/business-strategy/Pages/the-five-forces.aspx?utm_source=chatgpt.com" TargetMode="External"/><Relationship Id="rId42" Type="http://schemas.openxmlformats.org/officeDocument/2006/relationships/hyperlink" Target="https://miro.com/?utm_source=chatgpt.com" TargetMode="External"/><Relationship Id="rId47" Type="http://schemas.openxmlformats.org/officeDocument/2006/relationships/hyperlink" Target="https://getodk.org/vs-kobo/?utm_source=chatgpt.com" TargetMode="External"/><Relationship Id="rId63" Type="http://schemas.openxmlformats.org/officeDocument/2006/relationships/hyperlink" Target="https://hbr.org/1992/01/the-balanced-scorecard-measures-that-drive-performance-2?utm_source=chatgpt.com" TargetMode="External"/><Relationship Id="rId68" Type="http://schemas.openxmlformats.org/officeDocument/2006/relationships/hyperlink" Target="https://hbr.org/2001/01/strategy-as-simple-rules"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mitrab.gob.ni/documentos/leyes/Ley%20No.787-Ley-de-Proteccion-de-datos-personales.pdf/view?utm_source=chatgpt.com" TargetMode="External"/><Relationship Id="rId29" Type="http://schemas.openxmlformats.org/officeDocument/2006/relationships/hyperlink" Target="https://openknowledge.worldbank.org/bitstreams/b6125358-fb1c-47bb-a6e7-4896b2152904/download?utm_source=chatgpt.com" TargetMode="External"/><Relationship Id="rId11" Type="http://schemas.openxmlformats.org/officeDocument/2006/relationships/hyperlink" Target="https://www.leanfoundry.com/tools/lean-canvas?utm_source=chatgpt.com" TargetMode="External"/><Relationship Id="rId24" Type="http://schemas.openxmlformats.org/officeDocument/2006/relationships/hyperlink" Target="https://hbr.org/1964/07/decision-trees-for-decision-making?utm_source=chatgpt.com" TargetMode="External"/><Relationship Id="rId32" Type="http://schemas.openxmlformats.org/officeDocument/2006/relationships/hyperlink" Target="https://www.1000minds.com/decision-making/what-is-mcdm-mcda?utm_source=chatgpt.com" TargetMode="External"/><Relationship Id="rId37" Type="http://schemas.openxmlformats.org/officeDocument/2006/relationships/hyperlink" Target="https://hbr.org/1964/07/decision-trees-for-decision-making?utm_source=chatgpt.com" TargetMode="External"/><Relationship Id="rId40" Type="http://schemas.openxmlformats.org/officeDocument/2006/relationships/hyperlink" Target="https://fred.stlouisfed.org/series/ITNETUSERP2NIC?utm_source=chatgpt.com" TargetMode="External"/><Relationship Id="rId45" Type="http://schemas.openxmlformats.org/officeDocument/2006/relationships/hyperlink" Target="https://www.microsoft.com/en-us/power-platform/products/power-bi?utm_source=chatgpt.com" TargetMode="External"/><Relationship Id="rId53" Type="http://schemas.openxmlformats.org/officeDocument/2006/relationships/hyperlink" Target="https://www.sciencedirect.com/science/article/pii/0270025587904738?utm_source=chatgpt.com" TargetMode="External"/><Relationship Id="rId58" Type="http://schemas.openxmlformats.org/officeDocument/2006/relationships/hyperlink" Target="https://www.sciencedirect.com/science/article/pii/0270025587904738?utm_source=chatgpt.com" TargetMode="External"/><Relationship Id="rId66" Type="http://schemas.openxmlformats.org/officeDocument/2006/relationships/hyperlink" Target="https://hbr.org/1994/01/the-fall-and-rise-of-strategic-planning" TargetMode="External"/><Relationship Id="rId5" Type="http://schemas.openxmlformats.org/officeDocument/2006/relationships/webSettings" Target="webSettings.xml"/><Relationship Id="rId61" Type="http://schemas.openxmlformats.org/officeDocument/2006/relationships/hyperlink" Target="https://hbr.org/1994/07/competing-for-the-future?utm_source=chatgpt.com" TargetMode="External"/><Relationship Id="rId19" Type="http://schemas.openxmlformats.org/officeDocument/2006/relationships/hyperlink" Target="https://www.isc.hbs.edu/strategy/business-strategy/Pages/the-five-forces.aspx?utm_source=chatgpt.com" TargetMode="External"/><Relationship Id="rId14" Type="http://schemas.openxmlformats.org/officeDocument/2006/relationships/hyperlink" Target="https://www.mitrab.gob.ni/documentos/leyes/Ley%20No.787-Ley-de-Proteccion-de-datos-personales.pdf/view?utm_source=chatgpt.com" TargetMode="External"/><Relationship Id="rId22" Type="http://schemas.openxmlformats.org/officeDocument/2006/relationships/hyperlink" Target="https://www.1000minds.com/decision-making/what-is-mcdm-mcda?utm_source=chatgpt.com" TargetMode="External"/><Relationship Id="rId27" Type="http://schemas.openxmlformats.org/officeDocument/2006/relationships/hyperlink" Target="https://hbr.org/1992/01/the-balanced-scorecard-measures-that-drive-performance-2?utm_source=chatgpt.com" TargetMode="External"/><Relationship Id="rId30" Type="http://schemas.openxmlformats.org/officeDocument/2006/relationships/hyperlink" Target="https://www.isc.hbs.edu/strategy/business-strategy/Pages/the-five-forces.aspx?utm_source=chatgpt.com" TargetMode="External"/><Relationship Id="rId35" Type="http://schemas.openxmlformats.org/officeDocument/2006/relationships/hyperlink" Target="https://hbr.org/1992/01/the-balanced-scorecard-measures-that-drive-performance-2?utm_source=chatgpt.com" TargetMode="External"/><Relationship Id="rId43" Type="http://schemas.openxmlformats.org/officeDocument/2006/relationships/hyperlink" Target="https://app.diagrams.net/?utm_source=chatgpt.com" TargetMode="External"/><Relationship Id="rId48" Type="http://schemas.openxmlformats.org/officeDocument/2006/relationships/hyperlink" Target="https://support.microsoft.com/en-us/office/introduction-to-monte-carlo-simulation-in-excel-64c0ba99-752a-4fa8-bbd3-4450d8db16f1?utm_source=chatgpt.com" TargetMode="External"/><Relationship Id="rId56" Type="http://schemas.openxmlformats.org/officeDocument/2006/relationships/hyperlink" Target="https://www.sciencedirect.com/science/article/pii/0270025587904738?utm_source=chatgpt.com" TargetMode="External"/><Relationship Id="rId64" Type="http://schemas.openxmlformats.org/officeDocument/2006/relationships/hyperlink" Target="https://onlinelibrary.wiley.com/doi/10.1111/puar.13104?utm_source=chatgpt.com" TargetMode="External"/><Relationship Id="rId69"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hyperlink" Target="https://fred.stlouisfed.org/series/ITNETUSERP2NIC?utm_source=chatgpt.com"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thesaascfo.com/saas-financial-plan/?utm_source=chatgpt.com" TargetMode="External"/><Relationship Id="rId17" Type="http://schemas.openxmlformats.org/officeDocument/2006/relationships/hyperlink" Target="https://freedomhouse.org/country/nicaragua/freedom-net/2024?utm_source=chatgpt.com" TargetMode="External"/><Relationship Id="rId25" Type="http://schemas.openxmlformats.org/officeDocument/2006/relationships/hyperlink" Target="https://support.microsoft.com/en-us/office/introduction-to-monte-carlo-simulation-in-excel-64c0ba99-752a-4fa8-bbd3-4450d8db16f1?utm_source=chatgpt.com" TargetMode="External"/><Relationship Id="rId33" Type="http://schemas.openxmlformats.org/officeDocument/2006/relationships/hyperlink" Target="https://support.microsoft.com/en-us/office/introduction-to-monte-carlo-simulation-in-excel-64c0ba99-752a-4fa8-bbd3-4450d8db16f1?utm_source=chatgpt.com" TargetMode="External"/><Relationship Id="rId38" Type="http://schemas.openxmlformats.org/officeDocument/2006/relationships/hyperlink" Target="https://support.microsoft.com/en-us/office/introduction-to-monte-carlo-simulation-in-excel-64c0ba99-752a-4fa8-bbd3-4450d8db16f1?utm_source=chatgpt.com" TargetMode="External"/><Relationship Id="rId46" Type="http://schemas.openxmlformats.org/officeDocument/2006/relationships/hyperlink" Target="https://www.metabase.com/?utm_source=chatgpt.com" TargetMode="External"/><Relationship Id="rId59" Type="http://schemas.openxmlformats.org/officeDocument/2006/relationships/hyperlink" Target="https://libguides.libraries.wsu.edu/c.php?g=294263&amp;p=4358409&amp;utm_source=chatgpt.com" TargetMode="External"/><Relationship Id="rId67" Type="http://schemas.openxmlformats.org/officeDocument/2006/relationships/hyperlink" Target="https://hbr.org/1992/01/the-balanced-scorecard-measures-that-drive-performance" TargetMode="External"/><Relationship Id="rId20" Type="http://schemas.openxmlformats.org/officeDocument/2006/relationships/hyperlink" Target="https://libguides.libraries.wsu.edu/c.php?g=294263&amp;p=4358409&amp;utm_source=chatgpt.com" TargetMode="External"/><Relationship Id="rId41" Type="http://schemas.openxmlformats.org/officeDocument/2006/relationships/hyperlink" Target="https://www.theglobaleconomy.com/Nicaragua/Internet_users/?utm_source=chatgpt.com" TargetMode="External"/><Relationship Id="rId54" Type="http://schemas.openxmlformats.org/officeDocument/2006/relationships/hyperlink" Target="https://support.microsoft.com/en-us/office/introduction-to-monte-carlo-simulation-in-excel-64c0ba99-752a-4fa8-bbd3-4450d8db16f1?utm_source=chatgpt.com" TargetMode="External"/><Relationship Id="rId62" Type="http://schemas.openxmlformats.org/officeDocument/2006/relationships/hyperlink" Target="https://pubsonline.informs.org/doi/10.1287/mnsc.24.9.934?utm_source=chatgpt.com" TargetMode="External"/><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wallstreetprep.com/knowledge/revenue-churn-mrr/?utm_source=chatgpt.com" TargetMode="External"/><Relationship Id="rId23" Type="http://schemas.openxmlformats.org/officeDocument/2006/relationships/hyperlink" Target="https://www.sciencedirect.com/science/article/pii/0270025587904738?utm_source=chatgpt.com" TargetMode="External"/><Relationship Id="rId28" Type="http://schemas.openxmlformats.org/officeDocument/2006/relationships/hyperlink" Target="https://libguides.libraries.wsu.edu/c.php?g=294263&amp;p=4358409&amp;utm_source=chatgpt.com" TargetMode="External"/><Relationship Id="rId36" Type="http://schemas.openxmlformats.org/officeDocument/2006/relationships/hyperlink" Target="https://www.sciencedirect.com/science/article/pii/0270025587904738?utm_source=chatgpt.com" TargetMode="External"/><Relationship Id="rId49" Type="http://schemas.openxmlformats.org/officeDocument/2006/relationships/hyperlink" Target="https://www.datacamp.com/tutorial/monte-carlo-simulation-in-excel?utm_source=chatgpt.com" TargetMode="External"/><Relationship Id="rId57" Type="http://schemas.openxmlformats.org/officeDocument/2006/relationships/hyperlink" Target="https://support.microsoft.com/en-us/office/introduction-to-monte-carlo-simulation-in-excel-64c0ba99-752a-4fa8-bbd3-4450d8db16f1?utm_source=chatgpt.com" TargetMode="External"/><Relationship Id="rId10" Type="http://schemas.openxmlformats.org/officeDocument/2006/relationships/hyperlink" Target="https://www.strategyzer.com/library/the-business-model-canvas?utm_source=chatgpt.com" TargetMode="External"/><Relationship Id="rId31" Type="http://schemas.openxmlformats.org/officeDocument/2006/relationships/hyperlink" Target="https://www.sciencedirect.com/science/article/pii/0270025587904738?utm_source=chatgpt.com" TargetMode="External"/><Relationship Id="rId44" Type="http://schemas.openxmlformats.org/officeDocument/2006/relationships/hyperlink" Target="https://www.drawio.com/?utm_source=chatgpt.com" TargetMode="External"/><Relationship Id="rId52" Type="http://schemas.openxmlformats.org/officeDocument/2006/relationships/hyperlink" Target="https://libguides.libraries.wsu.edu/c.php?g=294263&amp;p=4358409&amp;utm_source=chatgpt.com" TargetMode="External"/><Relationship Id="rId60" Type="http://schemas.openxmlformats.org/officeDocument/2006/relationships/hyperlink" Target="https://hbr.org/1992/01/the-balanced-scorecard-measures-that-drive-performance-2?utm_source=chatgpt.com" TargetMode="External"/><Relationship Id="rId65" Type="http://schemas.openxmlformats.org/officeDocument/2006/relationships/hyperlink" Target="https://experts.nau.edu/en/publications/strategic-planning-and-financial-performance-a-metaanalytic-revie?utm_source=chatgpt.com" TargetMode="External"/><Relationship Id="rId4" Type="http://schemas.openxmlformats.org/officeDocument/2006/relationships/settings" Target="settings.xml"/><Relationship Id="rId9" Type="http://schemas.openxmlformats.org/officeDocument/2006/relationships/hyperlink" Target="https://www.sba.gov/business-guide/plan-your-business/write-your-business-plan?utm_source=chatgpt.com" TargetMode="External"/><Relationship Id="rId13" Type="http://schemas.openxmlformats.org/officeDocument/2006/relationships/hyperlink" Target="https://www.sba.gov/business-guide/plan-your-business/write-your-business-plan?utm_source=chatgpt.com" TargetMode="External"/><Relationship Id="rId18" Type="http://schemas.openxmlformats.org/officeDocument/2006/relationships/hyperlink" Target="https://libguides.libraries.wsu.edu/c.php?g=294263&amp;p=4358409&amp;utm_source=chatgpt.com" TargetMode="External"/><Relationship Id="rId39" Type="http://schemas.openxmlformats.org/officeDocument/2006/relationships/hyperlink" Target="https://www.datacamp.com/tutorial/monte-carlo-simulation-in-excel?utm_source=chatgpt.com" TargetMode="External"/><Relationship Id="rId34" Type="http://schemas.openxmlformats.org/officeDocument/2006/relationships/hyperlink" Target="https://hbr.org/1964/07/decision-trees-for-decision-making?utm_source=chatgpt.com" TargetMode="External"/><Relationship Id="rId50" Type="http://schemas.openxmlformats.org/officeDocument/2006/relationships/hyperlink" Target="https://www.1000minds.com/decision-making/analytic-hierarchy-process-ahp?utm_source=chatgpt.com" TargetMode="External"/><Relationship Id="rId55" Type="http://schemas.openxmlformats.org/officeDocument/2006/relationships/hyperlink" Target="https://hbr.org/1964/07/decision-trees-for-decision-making?utm_source=chatgpt.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153</TotalTime>
  <Pages>109</Pages>
  <Words>21325</Words>
  <Characters>121559</Characters>
  <Application>Microsoft Office Word</Application>
  <DocSecurity>0</DocSecurity>
  <Lines>1012</Lines>
  <Paragraphs>285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AntonioAguirre</cp:lastModifiedBy>
  <cp:revision>136</cp:revision>
  <cp:lastPrinted>2025-08-14T19:38:00Z</cp:lastPrinted>
  <dcterms:created xsi:type="dcterms:W3CDTF">2025-08-11T20:44:00Z</dcterms:created>
  <dcterms:modified xsi:type="dcterms:W3CDTF">2025-08-14T19:38:00Z</dcterms:modified>
</cp:coreProperties>
</file>
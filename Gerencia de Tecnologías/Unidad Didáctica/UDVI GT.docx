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062D" w14:textId="77777777" w:rsidR="00F43320" w:rsidRDefault="00B0400E">
      <w:r>
        <w:rPr>
          <w:noProof/>
        </w:rPr>
        <w:drawing>
          <wp:anchor distT="0" distB="0" distL="114300" distR="114300" simplePos="0" relativeHeight="251637760" behindDoc="0" locked="0" layoutInCell="1" allowOverlap="1" wp14:anchorId="54B8A78A" wp14:editId="4B003718">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5CA4FF" w14:textId="77777777" w:rsidR="00F43320" w:rsidRDefault="00F43320"/>
    <w:p w14:paraId="32328A67" w14:textId="77777777" w:rsidR="00F43320" w:rsidRDefault="00F43320"/>
    <w:p w14:paraId="57F45AFF" w14:textId="77777777" w:rsidR="00F43320" w:rsidRDefault="00F43320"/>
    <w:p w14:paraId="5453D0B6" w14:textId="77777777" w:rsidR="00F43320" w:rsidRDefault="00F43320"/>
    <w:p w14:paraId="2E7ABB6C" w14:textId="77777777" w:rsidR="00F43320" w:rsidRDefault="00F43320"/>
    <w:p w14:paraId="3574E7E4" w14:textId="77777777" w:rsidR="00F43320" w:rsidRDefault="00F43320"/>
    <w:p w14:paraId="60F0DE82" w14:textId="77777777" w:rsidR="00F43320" w:rsidRDefault="00F43320"/>
    <w:p w14:paraId="13950269" w14:textId="77777777" w:rsidR="00F43320" w:rsidRDefault="00F43320"/>
    <w:p w14:paraId="568A402C" w14:textId="77777777" w:rsidR="00F43320" w:rsidRDefault="006D7C25">
      <w:r>
        <w:rPr>
          <w:noProof/>
        </w:rPr>
        <mc:AlternateContent>
          <mc:Choice Requires="wps">
            <w:drawing>
              <wp:anchor distT="0" distB="0" distL="114300" distR="114300" simplePos="0" relativeHeight="251639808" behindDoc="1" locked="0" layoutInCell="1" allowOverlap="1" wp14:anchorId="624E6504" wp14:editId="7486275C">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24E6504"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" filled="f" stroked="f">
                <v:stroke joinstyle="round"/>
                <o:lock v:ext="edit" shapetype="t"/>
                <v:textbox style="mso-fit-shape-to-text:t">
                  <w:txbxContent>
                    <w:p w14:paraId="40513E5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10CCC382" w14:textId="77777777" w:rsidR="00F43320" w:rsidRDefault="00F43320"/>
    <w:p w14:paraId="1A751ECE" w14:textId="77777777" w:rsidR="00F43320" w:rsidRDefault="00F43320"/>
    <w:p w14:paraId="1A2B90BE"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59A0FD9D" wp14:editId="102E605B">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5D849F"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3B23EC0B" w14:textId="59049151" w:rsidR="00F43320" w:rsidRDefault="003E0D37">
      <w:r>
        <w:rPr>
          <w:noProof/>
        </w:rPr>
        <mc:AlternateContent>
          <mc:Choice Requires="wps">
            <w:drawing>
              <wp:anchor distT="0" distB="0" distL="114300" distR="114300" simplePos="0" relativeHeight="251640832" behindDoc="0" locked="0" layoutInCell="1" allowOverlap="1" wp14:anchorId="5E33413F" wp14:editId="6F5B04F2">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A6E72F" w14:textId="303C5142" w:rsidR="00F43320" w:rsidRPr="005E6C17" w:rsidRDefault="000B3991" w:rsidP="000B3991">
                            <w:pPr>
                              <w:jc w:val="right"/>
                              <w:rPr>
                                <w:rFonts w:ascii="EleganTech™" w:hAnsi="EleganTech™"/>
                                <w:b/>
                                <w:color w:val="404040"/>
                                <w:sz w:val="54"/>
                                <w:szCs w:val="56"/>
                              </w:rPr>
                            </w:pPr>
                            <w:r>
                              <w:rPr>
                                <w:rFonts w:cs="Calibri"/>
                                <w:b/>
                                <w:color w:val="000000"/>
                                <w:sz w:val="48"/>
                                <w:szCs w:val="52"/>
                                <w:lang w:eastAsia="es-NI"/>
                              </w:rPr>
                              <w:t>Evaluación Financiera de Proyectos Tecnológicos</w:t>
                            </w:r>
                            <w:r w:rsidR="00F43320">
                              <w:rPr>
                                <w:rFonts w:cs="Calibri"/>
                                <w:b/>
                                <w:color w:val="000000"/>
                                <w:sz w:val="48"/>
                                <w:szCs w:val="52"/>
                                <w:lang w:eastAsia="es-NI"/>
                              </w:rPr>
                              <w:t xml:space="preserve">, Unidad </w:t>
                            </w:r>
                            <w:r w:rsidR="00D46DED">
                              <w:rPr>
                                <w:rFonts w:cs="Calibri"/>
                                <w:b/>
                                <w:color w:val="000000"/>
                                <w:sz w:val="48"/>
                                <w:szCs w:val="52"/>
                                <w:lang w:eastAsia="es-NI"/>
                              </w:rPr>
                              <w:t>V</w:t>
                            </w:r>
                            <w:r w:rsidR="00FA776B">
                              <w:rPr>
                                <w:rFonts w:cs="Calibri"/>
                                <w:b/>
                                <w:color w:val="000000"/>
                                <w:sz w:val="48"/>
                                <w:szCs w:val="52"/>
                                <w:lang w:eastAsia="es-NI"/>
                              </w:rPr>
                              <w:t>I</w:t>
                            </w:r>
                          </w:p>
                          <w:p w14:paraId="6CFFA3D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3413F"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BA6E72F" w14:textId="303C5142" w:rsidR="00F43320" w:rsidRPr="005E6C17" w:rsidRDefault="000B3991" w:rsidP="000B3991">
                      <w:pPr>
                        <w:jc w:val="right"/>
                        <w:rPr>
                          <w:rFonts w:ascii="EleganTech™" w:hAnsi="EleganTech™"/>
                          <w:b/>
                          <w:color w:val="404040"/>
                          <w:sz w:val="54"/>
                          <w:szCs w:val="56"/>
                        </w:rPr>
                      </w:pPr>
                      <w:r>
                        <w:rPr>
                          <w:rFonts w:cs="Calibri"/>
                          <w:b/>
                          <w:color w:val="000000"/>
                          <w:sz w:val="48"/>
                          <w:szCs w:val="52"/>
                          <w:lang w:eastAsia="es-NI"/>
                        </w:rPr>
                        <w:t>Evaluación Financiera de Proyectos Tecnológicos</w:t>
                      </w:r>
                      <w:r w:rsidR="00F43320">
                        <w:rPr>
                          <w:rFonts w:cs="Calibri"/>
                          <w:b/>
                          <w:color w:val="000000"/>
                          <w:sz w:val="48"/>
                          <w:szCs w:val="52"/>
                          <w:lang w:eastAsia="es-NI"/>
                        </w:rPr>
                        <w:t xml:space="preserve">, Unidad </w:t>
                      </w:r>
                      <w:r w:rsidR="00D46DED">
                        <w:rPr>
                          <w:rFonts w:cs="Calibri"/>
                          <w:b/>
                          <w:color w:val="000000"/>
                          <w:sz w:val="48"/>
                          <w:szCs w:val="52"/>
                          <w:lang w:eastAsia="es-NI"/>
                        </w:rPr>
                        <w:t>V</w:t>
                      </w:r>
                      <w:r w:rsidR="00FA776B">
                        <w:rPr>
                          <w:rFonts w:cs="Calibri"/>
                          <w:b/>
                          <w:color w:val="000000"/>
                          <w:sz w:val="48"/>
                          <w:szCs w:val="52"/>
                          <w:lang w:eastAsia="es-NI"/>
                        </w:rPr>
                        <w:t>I</w:t>
                      </w:r>
                    </w:p>
                    <w:p w14:paraId="6CFFA3DA" w14:textId="77777777" w:rsidR="00F43320" w:rsidRDefault="00F43320" w:rsidP="00F43320">
                      <w:pPr>
                        <w:jc w:val="right"/>
                      </w:pPr>
                    </w:p>
                  </w:txbxContent>
                </v:textbox>
              </v:shape>
            </w:pict>
          </mc:Fallback>
        </mc:AlternateContent>
      </w:r>
    </w:p>
    <w:p w14:paraId="6C233743" w14:textId="77777777" w:rsidR="005B0B82" w:rsidRDefault="005B0B82"/>
    <w:p w14:paraId="1E0BFA4E" w14:textId="77777777" w:rsidR="005B0B82" w:rsidRDefault="005B0B82"/>
    <w:p w14:paraId="4C8E4AA4" w14:textId="77777777" w:rsidR="005B0B82" w:rsidRDefault="005B0B82"/>
    <w:p w14:paraId="09D25A49" w14:textId="77777777" w:rsidR="005B0B82" w:rsidRDefault="005B0B82"/>
    <w:p w14:paraId="65DE5ACA" w14:textId="77777777" w:rsidR="005B0B82" w:rsidRDefault="005B0B82"/>
    <w:p w14:paraId="1E4DE109" w14:textId="77777777" w:rsidR="005B0B82" w:rsidRDefault="005B0B82"/>
    <w:p w14:paraId="2CBECE18" w14:textId="77777777" w:rsidR="005B0B82" w:rsidRDefault="005B0B82"/>
    <w:p w14:paraId="2EF52E8F" w14:textId="77777777" w:rsidR="005B0B82" w:rsidRDefault="005B0B82"/>
    <w:p w14:paraId="0F07F480" w14:textId="77777777" w:rsidR="005B0B82" w:rsidRDefault="005B0B82"/>
    <w:p w14:paraId="3F3B9017" w14:textId="77777777" w:rsidR="005B0B82" w:rsidRDefault="005B0B82"/>
    <w:p w14:paraId="6B13A808" w14:textId="77777777" w:rsidR="005B0B82" w:rsidRDefault="005B0B82"/>
    <w:p w14:paraId="6C222766" w14:textId="77777777" w:rsidR="00636C8A" w:rsidRDefault="00636C8A"/>
    <w:p w14:paraId="754E74DA" w14:textId="77777777" w:rsidR="00A66A79" w:rsidRDefault="00A66A79">
      <w:pPr>
        <w:sectPr w:rsidR="00A66A79" w:rsidSect="00636C8A">
          <w:pgSz w:w="12240" w:h="15840"/>
          <w:pgMar w:top="1418" w:right="1701" w:bottom="1418" w:left="1701" w:header="709" w:footer="709" w:gutter="0"/>
          <w:cols w:space="708"/>
          <w:docGrid w:linePitch="360"/>
        </w:sectPr>
      </w:pPr>
    </w:p>
    <w:p w14:paraId="55B6BDC4" w14:textId="0155DD9C" w:rsidR="00A66A79" w:rsidRDefault="006D7C25">
      <w:r>
        <w:rPr>
          <w:noProof/>
        </w:rPr>
        <w:lastRenderedPageBreak/>
        <mc:AlternateContent>
          <mc:Choice Requires="wpg">
            <w:drawing>
              <wp:anchor distT="0" distB="0" distL="114300" distR="114300" simplePos="0" relativeHeight="251655168" behindDoc="0" locked="0" layoutInCell="1" allowOverlap="1" wp14:anchorId="11D9A9CF" wp14:editId="66542145">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D13B92" w14:textId="77777777" w:rsidR="0070212E" w:rsidRPr="00D904A7" w:rsidRDefault="0070212E" w:rsidP="0070212E">
                              <w:pPr>
                                <w:pStyle w:val="Ttulo1"/>
                              </w:pPr>
                              <w:bookmarkStart w:id="0" w:name="_Toc205817358"/>
                              <w:bookmarkStart w:id="1" w:name="_Toc160547533"/>
                              <w:r w:rsidRPr="0070212E">
                                <w:t>Índice de Contenido</w:t>
                              </w:r>
                              <w:bookmarkEnd w:id="0"/>
                            </w:p>
                            <w:p w14:paraId="40E72682" w14:textId="77777777" w:rsidR="0070212E" w:rsidRDefault="0070212E"/>
                            <w:p w14:paraId="7EBD143A" w14:textId="77777777" w:rsidR="0070212E" w:rsidRPr="00D904A7" w:rsidRDefault="008D04CA" w:rsidP="0070212E">
                              <w:pPr>
                                <w:pStyle w:val="Ttulo1"/>
                              </w:pPr>
                              <w:bookmarkStart w:id="2" w:name="_Toc205817359"/>
                              <w:proofErr w:type="spellStart"/>
                              <w:r w:rsidRPr="008D04CA">
                                <w:t>Introducción</w:t>
                              </w:r>
                              <w:r w:rsidR="0070212E" w:rsidRPr="0070212E">
                                <w:t>Índice</w:t>
                              </w:r>
                              <w:proofErr w:type="spellEnd"/>
                              <w:r w:rsidR="0070212E" w:rsidRPr="0070212E">
                                <w:t xml:space="preserve"> de Contenido</w:t>
                              </w:r>
                              <w:bookmarkEnd w:id="2"/>
                            </w:p>
                            <w:p w14:paraId="36BDEE74" w14:textId="77777777" w:rsidR="0070212E" w:rsidRDefault="0070212E"/>
                            <w:p w14:paraId="4460D85B" w14:textId="2F71BBDF" w:rsidR="0070212E" w:rsidRPr="00D904A7" w:rsidRDefault="008D04CA" w:rsidP="0070212E">
                              <w:pPr>
                                <w:pStyle w:val="Ttulo1"/>
                              </w:pPr>
                              <w:bookmarkStart w:id="3" w:name="_Toc205817360"/>
                              <w:proofErr w:type="spellStart"/>
                              <w:r w:rsidRPr="008D04CA">
                                <w:t>Introducción</w:t>
                              </w:r>
                              <w:r w:rsidR="0070212E" w:rsidRPr="0070212E">
                                <w:t>Índice</w:t>
                              </w:r>
                              <w:proofErr w:type="spellEnd"/>
                              <w:r w:rsidR="0070212E" w:rsidRPr="0070212E">
                                <w:t xml:space="preserve"> de Contenido</w:t>
                              </w:r>
                              <w:bookmarkEnd w:id="3"/>
                            </w:p>
                            <w:p w14:paraId="5258E34A" w14:textId="77777777" w:rsidR="0070212E" w:rsidRDefault="0070212E"/>
                            <w:p w14:paraId="2F09560B" w14:textId="37146B9E" w:rsidR="0070212E" w:rsidRPr="00D904A7" w:rsidRDefault="008D04CA" w:rsidP="0070212E">
                              <w:pPr>
                                <w:pStyle w:val="Ttulo1"/>
                              </w:pPr>
                              <w:bookmarkStart w:id="4" w:name="_Toc205817361"/>
                              <w:proofErr w:type="spellStart"/>
                              <w:r w:rsidRPr="008D04CA">
                                <w:t>Introducción</w:t>
                              </w:r>
                              <w:r w:rsidR="0070212E" w:rsidRPr="0070212E">
                                <w:t>Índice</w:t>
                              </w:r>
                              <w:proofErr w:type="spellEnd"/>
                              <w:r w:rsidR="0070212E" w:rsidRPr="0070212E">
                                <w:t xml:space="preserve"> de Contenido</w:t>
                              </w:r>
                              <w:bookmarkEnd w:id="1"/>
                              <w:bookmarkEnd w:id="4"/>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1D9A9CF"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47D13B92" w14:textId="77777777" w:rsidR="0070212E" w:rsidRPr="00D904A7" w:rsidRDefault="0070212E" w:rsidP="0070212E">
                        <w:pPr>
                          <w:pStyle w:val="Ttulo1"/>
                        </w:pPr>
                        <w:bookmarkStart w:id="5" w:name="_Toc205817358"/>
                        <w:bookmarkStart w:id="6" w:name="_Toc160547533"/>
                        <w:r w:rsidRPr="0070212E">
                          <w:t>Índice de Contenido</w:t>
                        </w:r>
                        <w:bookmarkEnd w:id="5"/>
                      </w:p>
                      <w:p w14:paraId="40E72682" w14:textId="77777777" w:rsidR="0070212E" w:rsidRDefault="0070212E"/>
                      <w:p w14:paraId="7EBD143A" w14:textId="77777777" w:rsidR="0070212E" w:rsidRPr="00D904A7" w:rsidRDefault="008D04CA" w:rsidP="0070212E">
                        <w:pPr>
                          <w:pStyle w:val="Ttulo1"/>
                        </w:pPr>
                        <w:bookmarkStart w:id="7" w:name="_Toc205817359"/>
                        <w:proofErr w:type="spellStart"/>
                        <w:r w:rsidRPr="008D04CA">
                          <w:t>Introducción</w:t>
                        </w:r>
                        <w:r w:rsidR="0070212E" w:rsidRPr="0070212E">
                          <w:t>Índice</w:t>
                        </w:r>
                        <w:proofErr w:type="spellEnd"/>
                        <w:r w:rsidR="0070212E" w:rsidRPr="0070212E">
                          <w:t xml:space="preserve"> de Contenido</w:t>
                        </w:r>
                        <w:bookmarkEnd w:id="7"/>
                      </w:p>
                      <w:p w14:paraId="36BDEE74" w14:textId="77777777" w:rsidR="0070212E" w:rsidRDefault="0070212E"/>
                      <w:p w14:paraId="4460D85B" w14:textId="2F71BBDF" w:rsidR="0070212E" w:rsidRPr="00D904A7" w:rsidRDefault="008D04CA" w:rsidP="0070212E">
                        <w:pPr>
                          <w:pStyle w:val="Ttulo1"/>
                        </w:pPr>
                        <w:bookmarkStart w:id="8" w:name="_Toc205817360"/>
                        <w:proofErr w:type="spellStart"/>
                        <w:r w:rsidRPr="008D04CA">
                          <w:t>Introducción</w:t>
                        </w:r>
                        <w:r w:rsidR="0070212E" w:rsidRPr="0070212E">
                          <w:t>Índice</w:t>
                        </w:r>
                        <w:proofErr w:type="spellEnd"/>
                        <w:r w:rsidR="0070212E" w:rsidRPr="0070212E">
                          <w:t xml:space="preserve"> de Contenido</w:t>
                        </w:r>
                        <w:bookmarkEnd w:id="8"/>
                      </w:p>
                      <w:p w14:paraId="5258E34A" w14:textId="77777777" w:rsidR="0070212E" w:rsidRDefault="0070212E"/>
                      <w:p w14:paraId="2F09560B" w14:textId="37146B9E" w:rsidR="0070212E" w:rsidRPr="00D904A7" w:rsidRDefault="008D04CA" w:rsidP="0070212E">
                        <w:pPr>
                          <w:pStyle w:val="Ttulo1"/>
                        </w:pPr>
                        <w:bookmarkStart w:id="9" w:name="_Toc205817361"/>
                        <w:proofErr w:type="spellStart"/>
                        <w:r w:rsidRPr="008D04CA">
                          <w:t>Introducción</w:t>
                        </w:r>
                        <w:r w:rsidR="0070212E" w:rsidRPr="0070212E">
                          <w:t>Índice</w:t>
                        </w:r>
                        <w:proofErr w:type="spellEnd"/>
                        <w:r w:rsidR="0070212E" w:rsidRPr="0070212E">
                          <w:t xml:space="preserve"> de Contenido</w:t>
                        </w:r>
                        <w:bookmarkEnd w:id="6"/>
                        <w:bookmarkEnd w:id="9"/>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6013BA0" w14:textId="324CD627" w:rsidR="00843820" w:rsidRPr="00FA776B" w:rsidRDefault="00843820" w:rsidP="00FA776B">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00738037" w14:textId="2B8D1875" w:rsidR="004C5710" w:rsidRPr="00FA776B" w:rsidRDefault="00843820">
          <w:pPr>
            <w:pStyle w:val="TDC1"/>
            <w:tabs>
              <w:tab w:val="right" w:leader="dot" w:pos="8828"/>
            </w:tabs>
            <w:rPr>
              <w:rFonts w:asciiTheme="minorHAnsi" w:eastAsiaTheme="minorEastAsia" w:hAnsiTheme="minorHAnsi"/>
              <w:noProof/>
              <w:kern w:val="2"/>
              <w:sz w:val="22"/>
              <w:lang w:val="en-US"/>
              <w14:ligatures w14:val="standardContextual"/>
            </w:rPr>
          </w:pPr>
          <w:r w:rsidRPr="00FA776B">
            <w:rPr>
              <w:rFonts w:cs="Tahoma"/>
              <w:sz w:val="22"/>
            </w:rPr>
            <w:fldChar w:fldCharType="begin"/>
          </w:r>
          <w:r w:rsidRPr="00FA776B">
            <w:rPr>
              <w:rFonts w:cs="Tahoma"/>
              <w:sz w:val="22"/>
            </w:rPr>
            <w:instrText xml:space="preserve"> TOC \o "1-3" \h \z \u </w:instrText>
          </w:r>
          <w:r w:rsidRPr="00FA776B">
            <w:rPr>
              <w:rFonts w:cs="Tahoma"/>
              <w:sz w:val="22"/>
            </w:rPr>
            <w:fldChar w:fldCharType="separate"/>
          </w:r>
          <w:hyperlink w:anchor="_Toc205817358" w:history="1">
            <w:r w:rsidR="004C5710" w:rsidRPr="00FA776B">
              <w:rPr>
                <w:rStyle w:val="Hipervnculo"/>
                <w:noProof/>
                <w:sz w:val="22"/>
                <w:szCs w:val="20"/>
              </w:rPr>
              <w:t>Índice de Contenido</w:t>
            </w:r>
            <w:r w:rsidR="004C5710" w:rsidRPr="00FA776B">
              <w:rPr>
                <w:noProof/>
                <w:webHidden/>
                <w:sz w:val="22"/>
                <w:szCs w:val="20"/>
              </w:rPr>
              <w:tab/>
            </w:r>
            <w:r w:rsidR="004C5710" w:rsidRPr="00FA776B">
              <w:rPr>
                <w:noProof/>
                <w:webHidden/>
                <w:sz w:val="22"/>
                <w:szCs w:val="20"/>
              </w:rPr>
              <w:fldChar w:fldCharType="begin"/>
            </w:r>
            <w:r w:rsidR="004C5710" w:rsidRPr="00FA776B">
              <w:rPr>
                <w:noProof/>
                <w:webHidden/>
                <w:sz w:val="22"/>
                <w:szCs w:val="20"/>
              </w:rPr>
              <w:instrText xml:space="preserve"> PAGEREF _Toc205817358 \h </w:instrText>
            </w:r>
            <w:r w:rsidR="004C5710" w:rsidRPr="00FA776B">
              <w:rPr>
                <w:noProof/>
                <w:webHidden/>
                <w:sz w:val="22"/>
                <w:szCs w:val="20"/>
              </w:rPr>
            </w:r>
            <w:r w:rsidR="004C5710" w:rsidRPr="00FA776B">
              <w:rPr>
                <w:noProof/>
                <w:webHidden/>
                <w:sz w:val="22"/>
                <w:szCs w:val="20"/>
              </w:rPr>
              <w:fldChar w:fldCharType="separate"/>
            </w:r>
            <w:r w:rsidR="004C5710" w:rsidRPr="00FA776B">
              <w:rPr>
                <w:noProof/>
                <w:webHidden/>
                <w:sz w:val="22"/>
                <w:szCs w:val="20"/>
              </w:rPr>
              <w:t>2</w:t>
            </w:r>
            <w:r w:rsidR="004C5710" w:rsidRPr="00FA776B">
              <w:rPr>
                <w:noProof/>
                <w:webHidden/>
                <w:sz w:val="22"/>
                <w:szCs w:val="20"/>
              </w:rPr>
              <w:fldChar w:fldCharType="end"/>
            </w:r>
          </w:hyperlink>
        </w:p>
        <w:p w14:paraId="6A0A7F77" w14:textId="3BD377C8"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59" w:history="1">
            <w:r w:rsidRPr="00FA776B">
              <w:rPr>
                <w:rStyle w:val="Hipervnculo"/>
                <w:noProof/>
                <w:sz w:val="22"/>
                <w:szCs w:val="20"/>
              </w:rPr>
              <w:t>IntroducciónÍndice de Contenido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_Toc205817359 \h </w:instrText>
            </w:r>
            <w:r w:rsidRPr="00FA776B">
              <w:rPr>
                <w:noProof/>
                <w:webHidden/>
                <w:sz w:val="22"/>
                <w:szCs w:val="20"/>
              </w:rPr>
            </w:r>
            <w:r w:rsidRPr="00FA776B">
              <w:rPr>
                <w:noProof/>
                <w:webHidden/>
                <w:sz w:val="22"/>
                <w:szCs w:val="20"/>
              </w:rPr>
              <w:fldChar w:fldCharType="separate"/>
            </w:r>
            <w:r w:rsidRPr="00FA776B">
              <w:rPr>
                <w:noProof/>
                <w:webHidden/>
                <w:sz w:val="22"/>
                <w:szCs w:val="20"/>
              </w:rPr>
              <w:t>2</w:t>
            </w:r>
            <w:r w:rsidRPr="00FA776B">
              <w:rPr>
                <w:noProof/>
                <w:webHidden/>
                <w:sz w:val="22"/>
                <w:szCs w:val="20"/>
              </w:rPr>
              <w:fldChar w:fldCharType="end"/>
            </w:r>
          </w:hyperlink>
        </w:p>
        <w:p w14:paraId="2FC8EEFF" w14:textId="327078D5"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60" w:history="1">
            <w:r w:rsidRPr="00FA776B">
              <w:rPr>
                <w:rStyle w:val="Hipervnculo"/>
                <w:noProof/>
                <w:sz w:val="22"/>
                <w:szCs w:val="20"/>
              </w:rPr>
              <w:t>IntroducciónÍndice de Contenido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_Toc205817360 \h </w:instrText>
            </w:r>
            <w:r w:rsidRPr="00FA776B">
              <w:rPr>
                <w:noProof/>
                <w:webHidden/>
                <w:sz w:val="22"/>
                <w:szCs w:val="20"/>
              </w:rPr>
            </w:r>
            <w:r w:rsidRPr="00FA776B">
              <w:rPr>
                <w:noProof/>
                <w:webHidden/>
                <w:sz w:val="22"/>
                <w:szCs w:val="20"/>
              </w:rPr>
              <w:fldChar w:fldCharType="separate"/>
            </w:r>
            <w:r w:rsidRPr="00FA776B">
              <w:rPr>
                <w:noProof/>
                <w:webHidden/>
                <w:sz w:val="22"/>
                <w:szCs w:val="20"/>
              </w:rPr>
              <w:t>2</w:t>
            </w:r>
            <w:r w:rsidRPr="00FA776B">
              <w:rPr>
                <w:noProof/>
                <w:webHidden/>
                <w:sz w:val="22"/>
                <w:szCs w:val="20"/>
              </w:rPr>
              <w:fldChar w:fldCharType="end"/>
            </w:r>
          </w:hyperlink>
        </w:p>
        <w:p w14:paraId="4A8567C1" w14:textId="48049B78"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61" w:history="1">
            <w:r w:rsidRPr="00FA776B">
              <w:rPr>
                <w:rStyle w:val="Hipervnculo"/>
                <w:noProof/>
                <w:sz w:val="22"/>
                <w:szCs w:val="20"/>
              </w:rPr>
              <w:t>IntroducciónÍndice de Contenido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_Toc205817361 \h </w:instrText>
            </w:r>
            <w:r w:rsidRPr="00FA776B">
              <w:rPr>
                <w:noProof/>
                <w:webHidden/>
                <w:sz w:val="22"/>
                <w:szCs w:val="20"/>
              </w:rPr>
            </w:r>
            <w:r w:rsidRPr="00FA776B">
              <w:rPr>
                <w:noProof/>
                <w:webHidden/>
                <w:sz w:val="22"/>
                <w:szCs w:val="20"/>
              </w:rPr>
              <w:fldChar w:fldCharType="separate"/>
            </w:r>
            <w:r w:rsidRPr="00FA776B">
              <w:rPr>
                <w:noProof/>
                <w:webHidden/>
                <w:sz w:val="22"/>
                <w:szCs w:val="20"/>
              </w:rPr>
              <w:t>2</w:t>
            </w:r>
            <w:r w:rsidRPr="00FA776B">
              <w:rPr>
                <w:noProof/>
                <w:webHidden/>
                <w:sz w:val="22"/>
                <w:szCs w:val="20"/>
              </w:rPr>
              <w:fldChar w:fldCharType="end"/>
            </w:r>
          </w:hyperlink>
        </w:p>
        <w:p w14:paraId="7AEA3D03" w14:textId="1DCDE116"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62" w:history="1">
            <w:r w:rsidRPr="00FA776B">
              <w:rPr>
                <w:rStyle w:val="Hipervnculo"/>
                <w:noProof/>
                <w:sz w:val="22"/>
                <w:szCs w:val="20"/>
              </w:rPr>
              <w:t>Introducción</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_Toc205817362 \h </w:instrText>
            </w:r>
            <w:r w:rsidRPr="00FA776B">
              <w:rPr>
                <w:noProof/>
                <w:webHidden/>
                <w:sz w:val="22"/>
                <w:szCs w:val="20"/>
              </w:rPr>
            </w:r>
            <w:r w:rsidRPr="00FA776B">
              <w:rPr>
                <w:noProof/>
                <w:webHidden/>
                <w:sz w:val="22"/>
                <w:szCs w:val="20"/>
              </w:rPr>
              <w:fldChar w:fldCharType="separate"/>
            </w:r>
            <w:r w:rsidRPr="00FA776B">
              <w:rPr>
                <w:noProof/>
                <w:webHidden/>
                <w:sz w:val="22"/>
                <w:szCs w:val="20"/>
              </w:rPr>
              <w:t>3</w:t>
            </w:r>
            <w:r w:rsidRPr="00FA776B">
              <w:rPr>
                <w:noProof/>
                <w:webHidden/>
                <w:sz w:val="22"/>
                <w:szCs w:val="20"/>
              </w:rPr>
              <w:fldChar w:fldCharType="end"/>
            </w:r>
          </w:hyperlink>
        </w:p>
        <w:p w14:paraId="07339D7F" w14:textId="194DE26F"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63" w:history="1">
            <w:r w:rsidRPr="00FA776B">
              <w:rPr>
                <w:rStyle w:val="Hipervnculo"/>
                <w:noProof/>
                <w:sz w:val="22"/>
                <w:szCs w:val="20"/>
              </w:rPr>
              <w:t>Desarrollo de Contenidos</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_Toc205817363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622DB8EC" w14:textId="4E013FA8"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4" w:history="1">
            <w:r w:rsidRPr="00FA776B">
              <w:rPr>
                <w:rStyle w:val="Hipervnculo"/>
                <w:noProof/>
                <w:sz w:val="22"/>
                <w:szCs w:val="20"/>
                <w:lang w:val="es-ES"/>
              </w:rPr>
              <w:t>6.1 Escenarios de evaluación financiera</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_Toc205817364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0F1C20E3" w14:textId="4B3A00D6"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5" w:history="1">
            <w:r w:rsidRPr="00FA776B">
              <w:rPr>
                <w:rStyle w:val="Hipervnculo"/>
                <w:noProof/>
                <w:spacing w:val="2"/>
                <w:sz w:val="22"/>
                <w:szCs w:val="20"/>
                <w:lang w:val="es-ES"/>
              </w:rPr>
              <w:t>6.2 Proyección de los estados financieros y flujos de caja del proyecto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_Toc205817365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45264E33" w14:textId="062B9876"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6" w:history="1">
            <w:r w:rsidRPr="00FA776B">
              <w:rPr>
                <w:rStyle w:val="Hipervnculo"/>
                <w:noProof/>
                <w:sz w:val="22"/>
                <w:szCs w:val="20"/>
                <w:lang w:val="es-ES"/>
              </w:rPr>
              <w:t>6.3 Estimación del punto de equilibrio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_Toc205817366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6992DB08" w14:textId="68F39EB0"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7" w:history="1">
            <w:r w:rsidRPr="00FA776B">
              <w:rPr>
                <w:rStyle w:val="Hipervnculo"/>
                <w:noProof/>
                <w:sz w:val="22"/>
                <w:szCs w:val="20"/>
                <w:lang w:val="es-ES"/>
              </w:rPr>
              <w:t>6.4 Estimación de la tasa de interés de oportunidad</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_Toc205817367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41E9C04F" w14:textId="732BC02A"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8" w:history="1">
            <w:r w:rsidRPr="00FA776B">
              <w:rPr>
                <w:rStyle w:val="Hipervnculo"/>
                <w:noProof/>
                <w:sz w:val="22"/>
                <w:szCs w:val="20"/>
                <w:lang w:val="es-ES"/>
              </w:rPr>
              <w:t>6.5 Indicadores de evaluación financiera: VAN y TIR</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_Toc205817368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3F8380F3" w14:textId="46FDCF64"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69" w:history="1">
            <w:r w:rsidRPr="00FA776B">
              <w:rPr>
                <w:rStyle w:val="Hipervnculo"/>
                <w:noProof/>
                <w:spacing w:val="2"/>
                <w:sz w:val="22"/>
                <w:szCs w:val="20"/>
                <w:lang w:val="es-ES"/>
              </w:rPr>
              <w:t>6.6 Relación Costo — Beneficio (B/C}</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_Toc205817369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32F6B37C" w14:textId="27A6B5EE" w:rsidR="004C5710" w:rsidRPr="00FA776B" w:rsidRDefault="004C5710">
          <w:pPr>
            <w:pStyle w:val="TDC2"/>
            <w:tabs>
              <w:tab w:val="right" w:leader="dot" w:pos="8828"/>
            </w:tabs>
            <w:rPr>
              <w:rFonts w:asciiTheme="minorHAnsi" w:eastAsiaTheme="minorEastAsia" w:hAnsiTheme="minorHAnsi"/>
              <w:noProof/>
              <w:kern w:val="2"/>
              <w:sz w:val="22"/>
              <w:lang w:val="en-US"/>
              <w14:ligatures w14:val="standardContextual"/>
            </w:rPr>
          </w:pPr>
          <w:hyperlink w:anchor="_Toc205817370" w:history="1">
            <w:r w:rsidRPr="00FA776B">
              <w:rPr>
                <w:rStyle w:val="Hipervnculo"/>
                <w:noProof/>
                <w:sz w:val="22"/>
                <w:szCs w:val="20"/>
                <w:lang w:val="es-ES"/>
              </w:rPr>
              <w:t>6.7 Interpretación de estados financieros</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_Toc205817370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3D506148" w14:textId="6E4E7E3B"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1" w:history="1">
            <w:r w:rsidRPr="00FA776B">
              <w:rPr>
                <w:rStyle w:val="Hipervnculo"/>
                <w:noProof/>
                <w:sz w:val="22"/>
                <w:szCs w:val="20"/>
              </w:rPr>
              <w:t>Bibliografía y Webgrafía</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_Toc205817371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4FB0DAB3" w14:textId="3E55229A"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2" w:history="1">
            <w:r w:rsidRPr="00FA776B">
              <w:rPr>
                <w:rStyle w:val="Hipervnculo"/>
                <w:noProof/>
                <w:sz w:val="22"/>
                <w:szCs w:val="20"/>
              </w:rPr>
              <w:t>GlosarioBibliografía y Webgrafía</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_Toc205817372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4EC2F32C" w14:textId="770F87E7"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3" w:history="1">
            <w:r w:rsidRPr="00FA776B">
              <w:rPr>
                <w:rStyle w:val="Hipervnculo"/>
                <w:noProof/>
                <w:sz w:val="22"/>
                <w:szCs w:val="20"/>
              </w:rPr>
              <w:t>Glosario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_Toc205817373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27F7B946" w14:textId="351B99B3"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4" w:history="1">
            <w:r w:rsidRPr="00FA776B">
              <w:rPr>
                <w:rStyle w:val="Hipervnculo"/>
                <w:noProof/>
                <w:sz w:val="22"/>
                <w:szCs w:val="20"/>
              </w:rPr>
              <w:t>GlosarioBibliografía y Webgrafía</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_Toc205817374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658B878C" w14:textId="1577D68E"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5" w:history="1">
            <w:r w:rsidRPr="00FA776B">
              <w:rPr>
                <w:rStyle w:val="Hipervnculo"/>
                <w:noProof/>
                <w:sz w:val="22"/>
                <w:szCs w:val="20"/>
              </w:rPr>
              <w:t>GlosarioBibliografía y Webgrafía</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_Toc205817375 \h </w:instrText>
            </w:r>
            <w:r w:rsidRPr="00FA776B">
              <w:rPr>
                <w:noProof/>
                <w:webHidden/>
                <w:sz w:val="22"/>
                <w:szCs w:val="20"/>
              </w:rPr>
            </w:r>
            <w:r w:rsidRPr="00FA776B">
              <w:rPr>
                <w:noProof/>
                <w:webHidden/>
                <w:sz w:val="22"/>
                <w:szCs w:val="20"/>
              </w:rPr>
              <w:fldChar w:fldCharType="separate"/>
            </w:r>
            <w:r w:rsidRPr="00FA776B">
              <w:rPr>
                <w:noProof/>
                <w:webHidden/>
                <w:sz w:val="22"/>
                <w:szCs w:val="20"/>
              </w:rPr>
              <w:t>5</w:t>
            </w:r>
            <w:r w:rsidRPr="00FA776B">
              <w:rPr>
                <w:noProof/>
                <w:webHidden/>
                <w:sz w:val="22"/>
                <w:szCs w:val="20"/>
              </w:rPr>
              <w:fldChar w:fldCharType="end"/>
            </w:r>
          </w:hyperlink>
        </w:p>
        <w:p w14:paraId="34DBECE3" w14:textId="03A0FFBE"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6" w:history="1">
            <w:r w:rsidRPr="00FA776B">
              <w:rPr>
                <w:rStyle w:val="Hipervnculo"/>
                <w:noProof/>
                <w:sz w:val="22"/>
                <w:szCs w:val="20"/>
              </w:rPr>
              <w:t>Glosario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_Toc205817376 \h </w:instrText>
            </w:r>
            <w:r w:rsidRPr="00FA776B">
              <w:rPr>
                <w:noProof/>
                <w:webHidden/>
                <w:sz w:val="22"/>
                <w:szCs w:val="20"/>
              </w:rPr>
            </w:r>
            <w:r w:rsidRPr="00FA776B">
              <w:rPr>
                <w:noProof/>
                <w:webHidden/>
                <w:sz w:val="22"/>
                <w:szCs w:val="20"/>
              </w:rPr>
              <w:fldChar w:fldCharType="separate"/>
            </w:r>
            <w:r w:rsidRPr="00FA776B">
              <w:rPr>
                <w:noProof/>
                <w:webHidden/>
                <w:sz w:val="22"/>
                <w:szCs w:val="20"/>
              </w:rPr>
              <w:t>6</w:t>
            </w:r>
            <w:r w:rsidRPr="00FA776B">
              <w:rPr>
                <w:noProof/>
                <w:webHidden/>
                <w:sz w:val="22"/>
                <w:szCs w:val="20"/>
              </w:rPr>
              <w:fldChar w:fldCharType="end"/>
            </w:r>
          </w:hyperlink>
        </w:p>
        <w:p w14:paraId="741B90EF" w14:textId="0B3FBF13"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7" w:history="1">
            <w:r w:rsidRPr="00FA776B">
              <w:rPr>
                <w:rStyle w:val="Hipervnculo"/>
                <w:noProof/>
                <w:sz w:val="22"/>
                <w:szCs w:val="20"/>
              </w:rPr>
              <w:t>Glosario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_Toc205817377 \h </w:instrText>
            </w:r>
            <w:r w:rsidRPr="00FA776B">
              <w:rPr>
                <w:noProof/>
                <w:webHidden/>
                <w:sz w:val="22"/>
                <w:szCs w:val="20"/>
              </w:rPr>
            </w:r>
            <w:r w:rsidRPr="00FA776B">
              <w:rPr>
                <w:noProof/>
                <w:webHidden/>
                <w:sz w:val="22"/>
                <w:szCs w:val="20"/>
              </w:rPr>
              <w:fldChar w:fldCharType="separate"/>
            </w:r>
            <w:r w:rsidRPr="00FA776B">
              <w:rPr>
                <w:noProof/>
                <w:webHidden/>
                <w:sz w:val="22"/>
                <w:szCs w:val="20"/>
              </w:rPr>
              <w:t>6</w:t>
            </w:r>
            <w:r w:rsidRPr="00FA776B">
              <w:rPr>
                <w:noProof/>
                <w:webHidden/>
                <w:sz w:val="22"/>
                <w:szCs w:val="20"/>
              </w:rPr>
              <w:fldChar w:fldCharType="end"/>
            </w:r>
          </w:hyperlink>
        </w:p>
        <w:p w14:paraId="6094242C" w14:textId="23DB7673"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8" w:history="1">
            <w:r w:rsidRPr="00FA776B">
              <w:rPr>
                <w:rStyle w:val="Hipervnculo"/>
                <w:noProof/>
                <w:sz w:val="22"/>
                <w:szCs w:val="20"/>
              </w:rPr>
              <w:t>Glosario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_Toc205817378 \h </w:instrText>
            </w:r>
            <w:r w:rsidRPr="00FA776B">
              <w:rPr>
                <w:noProof/>
                <w:webHidden/>
                <w:sz w:val="22"/>
                <w:szCs w:val="20"/>
              </w:rPr>
            </w:r>
            <w:r w:rsidRPr="00FA776B">
              <w:rPr>
                <w:noProof/>
                <w:webHidden/>
                <w:sz w:val="22"/>
                <w:szCs w:val="20"/>
              </w:rPr>
              <w:fldChar w:fldCharType="separate"/>
            </w:r>
            <w:r w:rsidRPr="00FA776B">
              <w:rPr>
                <w:noProof/>
                <w:webHidden/>
                <w:sz w:val="22"/>
                <w:szCs w:val="20"/>
              </w:rPr>
              <w:t>6</w:t>
            </w:r>
            <w:r w:rsidRPr="00FA776B">
              <w:rPr>
                <w:noProof/>
                <w:webHidden/>
                <w:sz w:val="22"/>
                <w:szCs w:val="20"/>
              </w:rPr>
              <w:fldChar w:fldCharType="end"/>
            </w:r>
          </w:hyperlink>
        </w:p>
        <w:p w14:paraId="2E3C95DC" w14:textId="1E51031D" w:rsidR="004C5710" w:rsidRPr="00FA776B" w:rsidRDefault="004C5710">
          <w:pPr>
            <w:pStyle w:val="TDC1"/>
            <w:tabs>
              <w:tab w:val="right" w:leader="dot" w:pos="8828"/>
            </w:tabs>
            <w:rPr>
              <w:rFonts w:asciiTheme="minorHAnsi" w:eastAsiaTheme="minorEastAsia" w:hAnsiTheme="minorHAnsi"/>
              <w:noProof/>
              <w:kern w:val="2"/>
              <w:sz w:val="22"/>
              <w:lang w:val="en-US"/>
              <w14:ligatures w14:val="standardContextual"/>
            </w:rPr>
          </w:pPr>
          <w:hyperlink w:anchor="_Toc205817379" w:history="1">
            <w:r w:rsidRPr="00FA776B">
              <w:rPr>
                <w:rStyle w:val="Hipervnculo"/>
                <w:noProof/>
                <w:sz w:val="22"/>
                <w:szCs w:val="20"/>
              </w:rPr>
              <w:t>Glosario</w:t>
            </w:r>
            <w:r w:rsidRPr="00FA776B">
              <w:rPr>
                <w:noProof/>
                <w:webHidden/>
                <w:sz w:val="22"/>
                <w:szCs w:val="20"/>
              </w:rPr>
              <w:tab/>
            </w:r>
            <w:r w:rsidRPr="00FA776B">
              <w:rPr>
                <w:noProof/>
                <w:webHidden/>
                <w:sz w:val="22"/>
                <w:szCs w:val="20"/>
              </w:rPr>
              <w:fldChar w:fldCharType="begin"/>
            </w:r>
            <w:r w:rsidRPr="00FA776B">
              <w:rPr>
                <w:noProof/>
                <w:webHidden/>
                <w:sz w:val="22"/>
                <w:szCs w:val="20"/>
              </w:rPr>
              <w:instrText xml:space="preserve"> PAGEREF _Toc205817379 \h </w:instrText>
            </w:r>
            <w:r w:rsidRPr="00FA776B">
              <w:rPr>
                <w:noProof/>
                <w:webHidden/>
                <w:sz w:val="22"/>
                <w:szCs w:val="20"/>
              </w:rPr>
            </w:r>
            <w:r w:rsidRPr="00FA776B">
              <w:rPr>
                <w:noProof/>
                <w:webHidden/>
                <w:sz w:val="22"/>
                <w:szCs w:val="20"/>
              </w:rPr>
              <w:fldChar w:fldCharType="separate"/>
            </w:r>
            <w:r w:rsidRPr="00FA776B">
              <w:rPr>
                <w:noProof/>
                <w:webHidden/>
                <w:sz w:val="22"/>
                <w:szCs w:val="20"/>
              </w:rPr>
              <w:t>6</w:t>
            </w:r>
            <w:r w:rsidRPr="00FA776B">
              <w:rPr>
                <w:noProof/>
                <w:webHidden/>
                <w:sz w:val="22"/>
                <w:szCs w:val="20"/>
              </w:rPr>
              <w:fldChar w:fldCharType="end"/>
            </w:r>
          </w:hyperlink>
        </w:p>
        <w:p w14:paraId="55A98EBB" w14:textId="729ED535" w:rsidR="00B0609B" w:rsidRPr="00210B1B" w:rsidRDefault="00843820" w:rsidP="00210B1B">
          <w:r w:rsidRPr="00FA776B">
            <w:rPr>
              <w:rFonts w:cs="Tahoma"/>
              <w:sz w:val="22"/>
              <w:lang w:val="es-ES"/>
            </w:rPr>
            <w:fldChar w:fldCharType="end"/>
          </w:r>
        </w:p>
      </w:sdtContent>
    </w:sdt>
    <w:p w14:paraId="64D58B93" w14:textId="77777777" w:rsidR="00B0609B" w:rsidRPr="00A76AA1" w:rsidRDefault="00B0609B" w:rsidP="00A76AA1">
      <w:pPr>
        <w:contextualSpacing/>
        <w:rPr>
          <w:bCs/>
        </w:rPr>
      </w:pPr>
    </w:p>
    <w:p w14:paraId="6F5878F7"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57216" behindDoc="0" locked="0" layoutInCell="1" allowOverlap="1" wp14:anchorId="448D4150" wp14:editId="7A0F6D7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2598D" w14:textId="77777777" w:rsidR="008D04CA" w:rsidRPr="00D904A7" w:rsidRDefault="008D04CA" w:rsidP="008D04CA">
                              <w:pPr>
                                <w:pStyle w:val="Ttulo1"/>
                              </w:pPr>
                              <w:bookmarkStart w:id="10" w:name="_Toc160547534"/>
                              <w:bookmarkStart w:id="11" w:name="_Toc205816634"/>
                              <w:bookmarkStart w:id="12" w:name="_Toc205816956"/>
                              <w:bookmarkStart w:id="13" w:name="_Toc205817362"/>
                              <w:r w:rsidRPr="008D04CA">
                                <w:t>Introducción</w:t>
                              </w:r>
                              <w:bookmarkEnd w:id="10"/>
                              <w:bookmarkEnd w:id="11"/>
                              <w:bookmarkEnd w:id="12"/>
                              <w:bookmarkEnd w:id="13"/>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8D4150" id="Grupo 37" o:spid="_x0000_s1033" style="position:absolute;left:0;text-align:left;margin-left:-23.35pt;margin-top:-11.45pt;width:505.5pt;height:26.25pt;z-index:251657216"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F32598D" w14:textId="77777777" w:rsidR="008D04CA" w:rsidRPr="00D904A7" w:rsidRDefault="008D04CA" w:rsidP="008D04CA">
                        <w:pPr>
                          <w:pStyle w:val="Ttulo1"/>
                        </w:pPr>
                        <w:bookmarkStart w:id="14" w:name="_Toc160547534"/>
                        <w:bookmarkStart w:id="15" w:name="_Toc205816634"/>
                        <w:bookmarkStart w:id="16" w:name="_Toc205816956"/>
                        <w:bookmarkStart w:id="17" w:name="_Toc205817362"/>
                        <w:r w:rsidRPr="008D04CA">
                          <w:t>Introducción</w:t>
                        </w:r>
                        <w:bookmarkEnd w:id="14"/>
                        <w:bookmarkEnd w:id="15"/>
                        <w:bookmarkEnd w:id="16"/>
                        <w:bookmarkEnd w:id="1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65C8C843" w14:textId="77777777" w:rsidR="000E5A57" w:rsidRPr="000E5A57" w:rsidRDefault="000E5A57" w:rsidP="000E5A57">
      <w:pPr>
        <w:contextualSpacing/>
        <w:rPr>
          <w:bCs/>
          <w:noProof/>
        </w:rPr>
      </w:pPr>
      <w:r w:rsidRPr="000E5A57">
        <w:rPr>
          <w:bCs/>
          <w:noProof/>
        </w:rPr>
        <w:t>La gestión exitosa de proyectos tecnológicos no solo requiere de una planificación técnica y estratégica rigurosa, sino también de una evaluación financiera exhaustiva que permita asegurar la viabilidad económica y la rentabilidad esperada. En un entorno empresarial globalizado y competitivo, el ingeniero en sistemas de información debe contar con herramientas que le permitan analizar, proyectar y tomar decisiones informadas sobre la inversión y los recursos financieros involucrados en los proyectos tecnológicos.</w:t>
      </w:r>
    </w:p>
    <w:p w14:paraId="62B78E5A" w14:textId="77777777" w:rsidR="000E5A57" w:rsidRPr="000E5A57" w:rsidRDefault="000E5A57" w:rsidP="000E5A57">
      <w:pPr>
        <w:contextualSpacing/>
        <w:rPr>
          <w:bCs/>
          <w:noProof/>
        </w:rPr>
      </w:pPr>
    </w:p>
    <w:p w14:paraId="36DCEEA2" w14:textId="77777777" w:rsidR="000E5A57" w:rsidRPr="000E5A57" w:rsidRDefault="000E5A57" w:rsidP="000E5A57">
      <w:pPr>
        <w:contextualSpacing/>
        <w:rPr>
          <w:bCs/>
          <w:noProof/>
        </w:rPr>
      </w:pPr>
      <w:r w:rsidRPr="000E5A57">
        <w:rPr>
          <w:bCs/>
          <w:noProof/>
        </w:rPr>
        <w:t>Esta unidad aborda los conceptos y metodologías esenciales para realizar una evaluación financiera sólida y precisa, que incluya la construcción y análisis de escenarios financieros, la proyección de estados financieros y flujos de caja, así como la estimación de indicadores clave para la toma de decisiones, como el punto de equilibrio, el Valor Actual Neto (VAN), la Tasa Interna de Retorno (TIR) y la relación Costo-Beneficio (B/C). Además, se incluye la comprensión y análisis de la tasa de interés de oportunidad, que refleja el costo de capital y la rentabilidad mínima requerida para que un proyecto sea atractivo.</w:t>
      </w:r>
    </w:p>
    <w:p w14:paraId="54BB91D2" w14:textId="77777777" w:rsidR="000E5A57" w:rsidRPr="000E5A57" w:rsidRDefault="000E5A57" w:rsidP="000E5A57">
      <w:pPr>
        <w:contextualSpacing/>
        <w:rPr>
          <w:bCs/>
          <w:noProof/>
        </w:rPr>
      </w:pPr>
    </w:p>
    <w:p w14:paraId="3AD5FE61" w14:textId="77777777" w:rsidR="000E5A57" w:rsidRPr="000E5A57" w:rsidRDefault="000E5A57" w:rsidP="000E5A57">
      <w:pPr>
        <w:contextualSpacing/>
        <w:rPr>
          <w:bCs/>
          <w:noProof/>
        </w:rPr>
      </w:pPr>
      <w:r w:rsidRPr="000E5A57">
        <w:rPr>
          <w:bCs/>
          <w:noProof/>
        </w:rPr>
        <w:t>El dominio de estas herramientas financieras es indispensable para justificar inversiones en tecnología, evaluar alternativas y maximizar el retorno sobre los recursos asignados, minimizando riesgos financieros y optimizando la asignación de capital.</w:t>
      </w:r>
    </w:p>
    <w:p w14:paraId="3E8CA7F4" w14:textId="77777777" w:rsidR="000E5A57" w:rsidRPr="000E5A57" w:rsidRDefault="000E5A57" w:rsidP="000E5A57">
      <w:pPr>
        <w:contextualSpacing/>
        <w:rPr>
          <w:bCs/>
          <w:noProof/>
        </w:rPr>
      </w:pPr>
    </w:p>
    <w:p w14:paraId="351417E1" w14:textId="77777777" w:rsidR="000E5A57" w:rsidRPr="000E5A57" w:rsidRDefault="000E5A57" w:rsidP="000E5A57">
      <w:pPr>
        <w:contextualSpacing/>
        <w:rPr>
          <w:bCs/>
          <w:noProof/>
        </w:rPr>
      </w:pPr>
      <w:r w:rsidRPr="000E5A57">
        <w:rPr>
          <w:bCs/>
          <w:noProof/>
        </w:rPr>
        <w:t>En el contexto nicaragüense, donde las empresas tecnológicas enfrentan limitaciones presupuestarias y alta competitividad, la capacidad para proyectar estados financieros y estimar indicadores de evaluación es clave para diseñar proyectos sostenibles, negociar financiamiento y presentar propuestas sólidas ante inversionistas o entidades gubernamentales.</w:t>
      </w:r>
    </w:p>
    <w:p w14:paraId="5EE4DD37" w14:textId="77777777" w:rsidR="000E5A57" w:rsidRPr="000E5A57" w:rsidRDefault="000E5A57" w:rsidP="000E5A57">
      <w:pPr>
        <w:contextualSpacing/>
        <w:rPr>
          <w:bCs/>
          <w:noProof/>
        </w:rPr>
      </w:pPr>
    </w:p>
    <w:p w14:paraId="0600E3E1" w14:textId="3B981D15" w:rsidR="00450599" w:rsidRDefault="000E5A57" w:rsidP="000E5A57">
      <w:pPr>
        <w:contextualSpacing/>
        <w:rPr>
          <w:bCs/>
          <w:noProof/>
        </w:rPr>
      </w:pPr>
      <w:r w:rsidRPr="000E5A57">
        <w:rPr>
          <w:bCs/>
          <w:noProof/>
        </w:rPr>
        <w:lastRenderedPageBreak/>
        <w:t>En síntesis, esta unidad tiene como objetivo que el futuro ingeniero en sistemas de información desarrolle competencias en la evaluación financiera de proyectos tecnológicos, facilitando la toma de decisiones estratégicas que integren criterios técnicos, económicos y de mercado, y contribuyan al éxito y sostenibilidad de las iniciativas empresariales.</w:t>
      </w:r>
    </w:p>
    <w:p w14:paraId="6240A428" w14:textId="77777777" w:rsidR="001D779A" w:rsidRDefault="001D779A" w:rsidP="00C5601D">
      <w:pPr>
        <w:contextualSpacing/>
        <w:rPr>
          <w:bCs/>
          <w:noProof/>
        </w:rPr>
      </w:pPr>
    </w:p>
    <w:p w14:paraId="3EB4FF09" w14:textId="77777777" w:rsidR="00436035" w:rsidRDefault="00436035" w:rsidP="00C5601D">
      <w:pPr>
        <w:contextualSpacing/>
        <w:rPr>
          <w:bCs/>
          <w:noProof/>
        </w:rPr>
      </w:pPr>
    </w:p>
    <w:p w14:paraId="2C4C6379" w14:textId="77777777" w:rsidR="00C5601D" w:rsidRDefault="00C5601D" w:rsidP="00C5601D">
      <w:pPr>
        <w:contextualSpacing/>
        <w:rPr>
          <w:bCs/>
          <w:noProof/>
        </w:rPr>
      </w:pPr>
    </w:p>
    <w:p w14:paraId="0990EFBA" w14:textId="77777777" w:rsidR="00C5601D" w:rsidRDefault="00C5601D" w:rsidP="00C5601D">
      <w:pPr>
        <w:contextualSpacing/>
        <w:rPr>
          <w:bCs/>
          <w:noProof/>
        </w:rPr>
      </w:pPr>
    </w:p>
    <w:p w14:paraId="18497316" w14:textId="77777777" w:rsidR="00C5601D" w:rsidRDefault="00C5601D" w:rsidP="00C5601D">
      <w:pPr>
        <w:contextualSpacing/>
        <w:rPr>
          <w:bCs/>
          <w:noProof/>
        </w:rPr>
      </w:pPr>
    </w:p>
    <w:p w14:paraId="54D0D587" w14:textId="77777777" w:rsidR="00C5601D" w:rsidRDefault="00C5601D" w:rsidP="00C5601D">
      <w:pPr>
        <w:contextualSpacing/>
        <w:rPr>
          <w:bCs/>
        </w:rPr>
      </w:pPr>
    </w:p>
    <w:p w14:paraId="6A9C8145" w14:textId="77777777" w:rsidR="00C5601D" w:rsidRDefault="00C5601D" w:rsidP="00C5601D">
      <w:pPr>
        <w:contextualSpacing/>
        <w:rPr>
          <w:bCs/>
        </w:rPr>
      </w:pPr>
    </w:p>
    <w:p w14:paraId="11181D1E" w14:textId="77777777" w:rsidR="00987BEE" w:rsidRDefault="00987BEE" w:rsidP="00A76AA1">
      <w:pPr>
        <w:contextualSpacing/>
        <w:rPr>
          <w:bCs/>
        </w:rPr>
      </w:pPr>
    </w:p>
    <w:p w14:paraId="6521D4B3" w14:textId="77777777" w:rsidR="00987BEE" w:rsidRDefault="00987BEE" w:rsidP="00A76AA1">
      <w:pPr>
        <w:contextualSpacing/>
        <w:rPr>
          <w:bCs/>
        </w:rPr>
      </w:pPr>
    </w:p>
    <w:p w14:paraId="4E922BFF" w14:textId="77777777" w:rsidR="007446D1" w:rsidRDefault="007446D1" w:rsidP="00A76AA1">
      <w:pPr>
        <w:contextualSpacing/>
        <w:rPr>
          <w:bCs/>
        </w:rPr>
      </w:pPr>
    </w:p>
    <w:p w14:paraId="42E49218" w14:textId="77777777" w:rsidR="007446D1" w:rsidRDefault="007446D1" w:rsidP="00A76AA1">
      <w:pPr>
        <w:contextualSpacing/>
        <w:rPr>
          <w:bCs/>
        </w:rPr>
      </w:pPr>
    </w:p>
    <w:p w14:paraId="123D2329" w14:textId="77777777" w:rsidR="007446D1" w:rsidRDefault="007446D1" w:rsidP="00A76AA1">
      <w:pPr>
        <w:contextualSpacing/>
        <w:rPr>
          <w:bCs/>
        </w:rPr>
      </w:pPr>
    </w:p>
    <w:p w14:paraId="51F45D7D" w14:textId="77777777" w:rsidR="007446D1" w:rsidRDefault="007446D1" w:rsidP="00A76AA1">
      <w:pPr>
        <w:contextualSpacing/>
        <w:rPr>
          <w:bCs/>
        </w:rPr>
      </w:pPr>
    </w:p>
    <w:p w14:paraId="4C27B86B" w14:textId="77777777" w:rsidR="007446D1" w:rsidRDefault="007446D1" w:rsidP="00A76AA1">
      <w:pPr>
        <w:contextualSpacing/>
        <w:rPr>
          <w:bCs/>
        </w:rPr>
      </w:pPr>
    </w:p>
    <w:p w14:paraId="25EE9622" w14:textId="77777777" w:rsidR="007446D1" w:rsidRPr="00A76AA1" w:rsidRDefault="007446D1" w:rsidP="00A76AA1">
      <w:pPr>
        <w:contextualSpacing/>
        <w:rPr>
          <w:bCs/>
        </w:rPr>
      </w:pPr>
    </w:p>
    <w:p w14:paraId="5DE9B7D5" w14:textId="77777777" w:rsidR="00AB2DF6" w:rsidRDefault="00AB2DF6" w:rsidP="00A76AA1">
      <w:pPr>
        <w:contextualSpacing/>
        <w:rPr>
          <w:bCs/>
        </w:rPr>
      </w:pPr>
    </w:p>
    <w:p w14:paraId="364034AD" w14:textId="77777777" w:rsidR="00210B1B" w:rsidRDefault="00210B1B" w:rsidP="00A76AA1">
      <w:pPr>
        <w:contextualSpacing/>
        <w:rPr>
          <w:bCs/>
        </w:rPr>
      </w:pPr>
    </w:p>
    <w:p w14:paraId="003DC3DA" w14:textId="77777777" w:rsidR="00210B1B" w:rsidRDefault="00210B1B" w:rsidP="00A76AA1">
      <w:pPr>
        <w:contextualSpacing/>
        <w:rPr>
          <w:bCs/>
        </w:rPr>
      </w:pPr>
    </w:p>
    <w:p w14:paraId="7D5E3567" w14:textId="77777777" w:rsidR="00210B1B" w:rsidRDefault="00210B1B" w:rsidP="00A76AA1">
      <w:pPr>
        <w:contextualSpacing/>
        <w:rPr>
          <w:bCs/>
        </w:rPr>
      </w:pPr>
    </w:p>
    <w:p w14:paraId="3578A529" w14:textId="77777777" w:rsidR="00210B1B" w:rsidRDefault="00210B1B" w:rsidP="00A76AA1">
      <w:pPr>
        <w:contextualSpacing/>
        <w:rPr>
          <w:bCs/>
        </w:rPr>
      </w:pPr>
    </w:p>
    <w:p w14:paraId="69A1843C" w14:textId="77777777" w:rsidR="00210B1B" w:rsidRDefault="00210B1B" w:rsidP="00A76AA1">
      <w:pPr>
        <w:contextualSpacing/>
        <w:rPr>
          <w:bCs/>
        </w:rPr>
      </w:pPr>
    </w:p>
    <w:p w14:paraId="5FFCFBEE" w14:textId="77777777" w:rsidR="00210B1B" w:rsidRDefault="00210B1B" w:rsidP="00A76AA1">
      <w:pPr>
        <w:contextualSpacing/>
        <w:rPr>
          <w:bCs/>
        </w:rPr>
      </w:pPr>
    </w:p>
    <w:p w14:paraId="186B5533" w14:textId="77777777" w:rsidR="00210B1B" w:rsidRDefault="00210B1B" w:rsidP="00A76AA1">
      <w:pPr>
        <w:contextualSpacing/>
        <w:rPr>
          <w:bCs/>
        </w:rPr>
      </w:pPr>
    </w:p>
    <w:p w14:paraId="4A797931" w14:textId="77777777" w:rsidR="00210B1B" w:rsidRDefault="00210B1B" w:rsidP="00A76AA1">
      <w:pPr>
        <w:contextualSpacing/>
        <w:rPr>
          <w:bCs/>
        </w:rPr>
      </w:pPr>
    </w:p>
    <w:p w14:paraId="5FF4AD8F" w14:textId="77777777" w:rsidR="00210B1B" w:rsidRPr="002117E6" w:rsidRDefault="00210B1B" w:rsidP="00A76AA1">
      <w:pPr>
        <w:contextualSpacing/>
        <w:rPr>
          <w:bCs/>
        </w:rPr>
      </w:pPr>
    </w:p>
    <w:p w14:paraId="6A3E5A4A"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1312" behindDoc="0" locked="0" layoutInCell="1" allowOverlap="1" wp14:anchorId="3CE701B6" wp14:editId="053985A7">
                <wp:simplePos x="0" y="0"/>
                <wp:positionH relativeFrom="column">
                  <wp:posOffset>-244475</wp:posOffset>
                </wp:positionH>
                <wp:positionV relativeFrom="paragraph">
                  <wp:posOffset>6985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6CA03" w14:textId="77777777" w:rsidR="008D04CA" w:rsidRPr="00D904A7" w:rsidRDefault="008D04CA" w:rsidP="008D04CA">
                              <w:pPr>
                                <w:pStyle w:val="Ttulo1"/>
                              </w:pPr>
                              <w:bookmarkStart w:id="18" w:name="_Toc160547535"/>
                              <w:bookmarkStart w:id="19" w:name="_Toc205816635"/>
                              <w:bookmarkStart w:id="20" w:name="_Toc205816957"/>
                              <w:bookmarkStart w:id="21" w:name="_Toc205817363"/>
                              <w:r w:rsidRPr="008D04CA">
                                <w:t>Desarrollo de Contenidos</w:t>
                              </w:r>
                              <w:bookmarkEnd w:id="18"/>
                              <w:bookmarkEnd w:id="19"/>
                              <w:bookmarkEnd w:id="20"/>
                              <w:bookmarkEnd w:id="21"/>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E701B6" id="Grupo 50" o:spid="_x0000_s1038" style="position:absolute;left:0;text-align:left;margin-left:-19.25pt;margin-top:.55pt;width:510.15pt;height:26.25pt;z-index:251661312"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FE6CA03" w14:textId="77777777" w:rsidR="008D04CA" w:rsidRPr="00D904A7" w:rsidRDefault="008D04CA" w:rsidP="008D04CA">
                        <w:pPr>
                          <w:pStyle w:val="Ttulo1"/>
                        </w:pPr>
                        <w:bookmarkStart w:id="22" w:name="_Toc160547535"/>
                        <w:bookmarkStart w:id="23" w:name="_Toc205816635"/>
                        <w:bookmarkStart w:id="24" w:name="_Toc205816957"/>
                        <w:bookmarkStart w:id="25" w:name="_Toc205817363"/>
                        <w:r w:rsidRPr="008D04CA">
                          <w:t>Desarrollo de Contenidos</w:t>
                        </w:r>
                        <w:bookmarkEnd w:id="22"/>
                        <w:bookmarkEnd w:id="23"/>
                        <w:bookmarkEnd w:id="24"/>
                        <w:bookmarkEnd w:id="2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24BC0D15" w14:textId="77777777" w:rsidR="004E02C1" w:rsidRDefault="004E02C1" w:rsidP="00A76AA1">
      <w:pPr>
        <w:contextualSpacing/>
      </w:pPr>
    </w:p>
    <w:p w14:paraId="277FE62F" w14:textId="77777777" w:rsidR="00C5601D" w:rsidRDefault="00C5601D" w:rsidP="00A76AA1">
      <w:pPr>
        <w:contextualSpacing/>
      </w:pPr>
    </w:p>
    <w:p w14:paraId="06617B45" w14:textId="18C9B355" w:rsidR="00524482" w:rsidRDefault="00524482" w:rsidP="00524482">
      <w:pPr>
        <w:pStyle w:val="Ttulo2"/>
        <w:rPr>
          <w:lang w:val="es-ES"/>
        </w:rPr>
      </w:pPr>
      <w:bookmarkStart w:id="26" w:name="_Toc205817364"/>
      <w:r>
        <w:rPr>
          <w:lang w:val="es-ES"/>
        </w:rPr>
        <w:t>Escenarios de evaluación financiera</w:t>
      </w:r>
      <w:bookmarkEnd w:id="26"/>
    </w:p>
    <w:p w14:paraId="470BD910" w14:textId="77777777" w:rsidR="00D95D8A" w:rsidRPr="00D95D8A" w:rsidRDefault="00D95D8A" w:rsidP="00D95D8A">
      <w:pPr>
        <w:rPr>
          <w:b/>
          <w:bCs/>
        </w:rPr>
      </w:pPr>
      <w:r w:rsidRPr="00D95D8A">
        <w:rPr>
          <w:b/>
          <w:bCs/>
        </w:rPr>
        <w:t xml:space="preserve">1. ¿Qué es un </w:t>
      </w:r>
      <w:r w:rsidRPr="00D95D8A">
        <w:rPr>
          <w:b/>
          <w:bCs/>
          <w:i/>
          <w:iCs/>
        </w:rPr>
        <w:t>escenario</w:t>
      </w:r>
      <w:r w:rsidRPr="00D95D8A">
        <w:rPr>
          <w:b/>
          <w:bCs/>
        </w:rPr>
        <w:t xml:space="preserve"> en la evaluación financiera y por qué usarlo?</w:t>
      </w:r>
    </w:p>
    <w:p w14:paraId="3DC6D09E" w14:textId="77777777" w:rsidR="00210B1B" w:rsidRDefault="00210B1B" w:rsidP="00D95D8A">
      <w:pPr>
        <w:rPr>
          <w:b/>
          <w:bCs/>
        </w:rPr>
      </w:pPr>
    </w:p>
    <w:p w14:paraId="58C9D677" w14:textId="68132CC9" w:rsidR="00210B1B" w:rsidRDefault="00D95D8A" w:rsidP="00210B1B">
      <w:pPr>
        <w:jc w:val="left"/>
      </w:pPr>
      <w:r w:rsidRPr="00D95D8A">
        <w:rPr>
          <w:b/>
          <w:bCs/>
        </w:rPr>
        <w:t>Definición.</w:t>
      </w:r>
    </w:p>
    <w:p w14:paraId="2C932669" w14:textId="0F3E0170" w:rsidR="00D95D8A" w:rsidRDefault="00D95D8A" w:rsidP="00D95D8A">
      <w:r w:rsidRPr="00D95D8A">
        <w:t xml:space="preserve">Un </w:t>
      </w:r>
      <w:r w:rsidRPr="00D95D8A">
        <w:rPr>
          <w:i/>
          <w:iCs/>
        </w:rPr>
        <w:t>escenario</w:t>
      </w:r>
      <w:r w:rsidRPr="00D95D8A">
        <w:t xml:space="preserve"> es una configuración coherente y plausible de valores para las variables que impulsan los flujos de caja de un proyecto (adopción, precios, costos, tiempos, financiamiento, tipo de cambio, etc.). En lugar de una única proyección puntual, generamos varios futuros alternativos (pesimista, realista, optimista — u otros intermedios) para ver cómo varían los resultados financieros clave (VAN, TIR, B/C, </w:t>
      </w:r>
      <w:proofErr w:type="spellStart"/>
      <w:r w:rsidRPr="00D95D8A">
        <w:t>payback</w:t>
      </w:r>
      <w:proofErr w:type="spellEnd"/>
      <w:r w:rsidRPr="00D95D8A">
        <w:t>).</w:t>
      </w:r>
    </w:p>
    <w:p w14:paraId="1C7EE5BA" w14:textId="77777777" w:rsidR="00210B1B" w:rsidRPr="00D95D8A" w:rsidRDefault="00210B1B" w:rsidP="00D95D8A"/>
    <w:p w14:paraId="24355DB1" w14:textId="77777777" w:rsidR="00D95D8A" w:rsidRPr="00D95D8A" w:rsidRDefault="00D95D8A" w:rsidP="00D95D8A">
      <w:pPr>
        <w:rPr>
          <w:lang w:val="en-US"/>
        </w:rPr>
      </w:pPr>
      <w:proofErr w:type="spellStart"/>
      <w:r w:rsidRPr="00D95D8A">
        <w:rPr>
          <w:b/>
          <w:bCs/>
          <w:lang w:val="en-US"/>
        </w:rPr>
        <w:t>Propósito</w:t>
      </w:r>
      <w:proofErr w:type="spellEnd"/>
      <w:r w:rsidRPr="00D95D8A">
        <w:rPr>
          <w:b/>
          <w:bCs/>
          <w:lang w:val="en-US"/>
        </w:rPr>
        <w:t>.</w:t>
      </w:r>
    </w:p>
    <w:p w14:paraId="2E581715" w14:textId="77777777" w:rsidR="00D95D8A" w:rsidRPr="00D95D8A" w:rsidRDefault="00D95D8A" w:rsidP="00D95D8A">
      <w:pPr>
        <w:numPr>
          <w:ilvl w:val="0"/>
          <w:numId w:val="26"/>
        </w:numPr>
      </w:pPr>
      <w:r w:rsidRPr="00D95D8A">
        <w:t xml:space="preserve">Cuantificar la </w:t>
      </w:r>
      <w:r w:rsidRPr="00D95D8A">
        <w:rPr>
          <w:b/>
          <w:bCs/>
        </w:rPr>
        <w:t>incertidumbre</w:t>
      </w:r>
      <w:r w:rsidRPr="00D95D8A">
        <w:t xml:space="preserve"> y su efecto sobre la rentabilidad.</w:t>
      </w:r>
    </w:p>
    <w:p w14:paraId="047A5AEC" w14:textId="77777777" w:rsidR="00D95D8A" w:rsidRPr="00D95D8A" w:rsidRDefault="00D95D8A" w:rsidP="00D95D8A">
      <w:pPr>
        <w:numPr>
          <w:ilvl w:val="0"/>
          <w:numId w:val="26"/>
        </w:numPr>
      </w:pPr>
      <w:r w:rsidRPr="00D95D8A">
        <w:t xml:space="preserve">Identificar </w:t>
      </w:r>
      <w:r w:rsidRPr="00D95D8A">
        <w:rPr>
          <w:b/>
          <w:bCs/>
        </w:rPr>
        <w:t>umbrales</w:t>
      </w:r>
      <w:r w:rsidRPr="00D95D8A">
        <w:t xml:space="preserve"> y condiciones críticas (¿qué tan bajo puede caer la adopción sin que el proyecto pierda dinero?).</w:t>
      </w:r>
    </w:p>
    <w:p w14:paraId="64FEBE7D" w14:textId="77777777" w:rsidR="00D95D8A" w:rsidRPr="00D95D8A" w:rsidRDefault="00D95D8A" w:rsidP="00D95D8A">
      <w:pPr>
        <w:numPr>
          <w:ilvl w:val="0"/>
          <w:numId w:val="26"/>
        </w:numPr>
      </w:pPr>
      <w:r w:rsidRPr="00D95D8A">
        <w:t xml:space="preserve">Diseñar </w:t>
      </w:r>
      <w:r w:rsidRPr="00D95D8A">
        <w:rPr>
          <w:b/>
          <w:bCs/>
        </w:rPr>
        <w:t>estrategias de mitigación</w:t>
      </w:r>
      <w:r w:rsidRPr="00D95D8A">
        <w:t xml:space="preserve"> (pilotos, </w:t>
      </w:r>
      <w:proofErr w:type="spellStart"/>
      <w:r w:rsidRPr="00D95D8A">
        <w:t>staging</w:t>
      </w:r>
      <w:proofErr w:type="spellEnd"/>
      <w:r w:rsidRPr="00D95D8A">
        <w:t>, seguros, coberturas).</w:t>
      </w:r>
    </w:p>
    <w:p w14:paraId="6BBAAAB7" w14:textId="77777777" w:rsidR="00210B1B" w:rsidRDefault="00210B1B" w:rsidP="00D95D8A">
      <w:pPr>
        <w:rPr>
          <w:b/>
          <w:bCs/>
        </w:rPr>
      </w:pPr>
    </w:p>
    <w:p w14:paraId="1BDEA870" w14:textId="7334150E" w:rsidR="00D95D8A" w:rsidRPr="00D95D8A" w:rsidRDefault="00D95D8A" w:rsidP="00D95D8A">
      <w:r w:rsidRPr="00D95D8A">
        <w:rPr>
          <w:b/>
          <w:bCs/>
        </w:rPr>
        <w:t>Analogía:</w:t>
      </w:r>
      <w:r w:rsidRPr="00D95D8A">
        <w:t xml:space="preserve"> imagina que el proyecto es un barco pequeño: los escenarios te permiten examinar la embarcación en calma, en oleaje moderado y en tormenta, para decidir si zarpas, si refuerzas las cuadernas o si esperas.</w:t>
      </w:r>
    </w:p>
    <w:p w14:paraId="47F0A129" w14:textId="60972131" w:rsidR="00D95D8A" w:rsidRPr="000E4EBD" w:rsidRDefault="00D95D8A" w:rsidP="00D95D8A"/>
    <w:p w14:paraId="7C22C017" w14:textId="77777777" w:rsidR="00797F21" w:rsidRPr="000E4EBD" w:rsidRDefault="00797F21" w:rsidP="00D95D8A"/>
    <w:p w14:paraId="3CC90F76" w14:textId="77777777" w:rsidR="00797F21" w:rsidRPr="000E4EBD" w:rsidRDefault="00797F21" w:rsidP="00D95D8A"/>
    <w:p w14:paraId="55B5DF13" w14:textId="77777777" w:rsidR="00797F21" w:rsidRPr="000E4EBD" w:rsidRDefault="00797F21" w:rsidP="00D95D8A"/>
    <w:p w14:paraId="394A4E15" w14:textId="77777777" w:rsidR="00797F21" w:rsidRPr="000E4EBD" w:rsidRDefault="00797F21" w:rsidP="00D95D8A"/>
    <w:p w14:paraId="75637EE1" w14:textId="77777777" w:rsidR="00D95D8A" w:rsidRPr="00D95D8A" w:rsidRDefault="00D95D8A" w:rsidP="00D95D8A">
      <w:pPr>
        <w:rPr>
          <w:b/>
          <w:bCs/>
        </w:rPr>
      </w:pPr>
      <w:r w:rsidRPr="00D95D8A">
        <w:rPr>
          <w:b/>
          <w:bCs/>
        </w:rPr>
        <w:lastRenderedPageBreak/>
        <w:t>2. ¿Qué variables incluir? — “Drivers” típicos y su justificación</w:t>
      </w:r>
    </w:p>
    <w:p w14:paraId="5531F6BE" w14:textId="77777777" w:rsidR="00797F21" w:rsidRDefault="00797F21" w:rsidP="00D95D8A"/>
    <w:p w14:paraId="0507678A" w14:textId="72A23E03" w:rsidR="00D95D8A" w:rsidRPr="00D95D8A" w:rsidRDefault="00D95D8A" w:rsidP="00D95D8A">
      <w:r w:rsidRPr="00D95D8A">
        <w:t>Para proyectos tecnológicos los drivers fundamentales son:</w:t>
      </w:r>
    </w:p>
    <w:p w14:paraId="081BDEE5" w14:textId="77777777" w:rsidR="00D95D8A" w:rsidRPr="00D95D8A" w:rsidRDefault="00D95D8A" w:rsidP="00D95D8A">
      <w:pPr>
        <w:numPr>
          <w:ilvl w:val="0"/>
          <w:numId w:val="27"/>
        </w:numPr>
      </w:pPr>
      <w:r w:rsidRPr="00D95D8A">
        <w:rPr>
          <w:b/>
          <w:bCs/>
        </w:rPr>
        <w:t>Adopción / demanda:</w:t>
      </w:r>
      <w:r w:rsidRPr="00D95D8A">
        <w:t xml:space="preserve"> número de usuarios o unidades vendidas. (Ej.: % de docentes que adoptan el LMS).</w:t>
      </w:r>
    </w:p>
    <w:p w14:paraId="3042AECA" w14:textId="77777777" w:rsidR="00D95D8A" w:rsidRPr="00D95D8A" w:rsidRDefault="00D95D8A" w:rsidP="00D95D8A">
      <w:pPr>
        <w:numPr>
          <w:ilvl w:val="0"/>
          <w:numId w:val="27"/>
        </w:numPr>
      </w:pPr>
      <w:r w:rsidRPr="00D95D8A">
        <w:rPr>
          <w:b/>
          <w:bCs/>
        </w:rPr>
        <w:t>Precio por unidad / tarifa:</w:t>
      </w:r>
      <w:r w:rsidRPr="00D95D8A">
        <w:t xml:space="preserve"> cuánto paga cada usuario o cliente.</w:t>
      </w:r>
    </w:p>
    <w:p w14:paraId="09384CAF" w14:textId="77777777" w:rsidR="00D95D8A" w:rsidRPr="00D95D8A" w:rsidRDefault="00D95D8A" w:rsidP="00D95D8A">
      <w:pPr>
        <w:numPr>
          <w:ilvl w:val="0"/>
          <w:numId w:val="27"/>
        </w:numPr>
      </w:pPr>
      <w:r w:rsidRPr="00D95D8A">
        <w:rPr>
          <w:b/>
          <w:bCs/>
        </w:rPr>
        <w:t>Costos variables unitarios:</w:t>
      </w:r>
      <w:r w:rsidRPr="00D95D8A">
        <w:t xml:space="preserve"> costo por usuario que sube con el uso (soporte, ancho de banda).</w:t>
      </w:r>
    </w:p>
    <w:p w14:paraId="4FE28C1F" w14:textId="77777777" w:rsidR="00D95D8A" w:rsidRPr="00D95D8A" w:rsidRDefault="00D95D8A" w:rsidP="00D95D8A">
      <w:pPr>
        <w:numPr>
          <w:ilvl w:val="0"/>
          <w:numId w:val="27"/>
        </w:numPr>
      </w:pPr>
      <w:r w:rsidRPr="00D95D8A">
        <w:rPr>
          <w:b/>
          <w:bCs/>
        </w:rPr>
        <w:t>Costos fijos (CAPEX y OPEX):</w:t>
      </w:r>
      <w:r w:rsidRPr="00D95D8A">
        <w:t xml:space="preserve"> inversión inicial en servidores, licencias, capacitación; mantenimiento recurrente.</w:t>
      </w:r>
    </w:p>
    <w:p w14:paraId="41266418" w14:textId="77777777" w:rsidR="00D95D8A" w:rsidRPr="00D95D8A" w:rsidRDefault="00D95D8A" w:rsidP="00D95D8A">
      <w:pPr>
        <w:numPr>
          <w:ilvl w:val="0"/>
          <w:numId w:val="27"/>
        </w:numPr>
      </w:pPr>
      <w:r w:rsidRPr="00D95D8A">
        <w:rPr>
          <w:b/>
          <w:bCs/>
        </w:rPr>
        <w:t>Tiempo de implementación / retrasos:</w:t>
      </w:r>
      <w:r w:rsidRPr="00D95D8A">
        <w:t xml:space="preserve"> afecta cuándo comienzan a generarse ingresos.</w:t>
      </w:r>
    </w:p>
    <w:p w14:paraId="78DAB698" w14:textId="77777777" w:rsidR="00D95D8A" w:rsidRPr="00D95D8A" w:rsidRDefault="00D95D8A" w:rsidP="00D95D8A">
      <w:pPr>
        <w:numPr>
          <w:ilvl w:val="0"/>
          <w:numId w:val="27"/>
        </w:numPr>
      </w:pPr>
      <w:r w:rsidRPr="00D95D8A">
        <w:rPr>
          <w:b/>
          <w:bCs/>
        </w:rPr>
        <w:t>Tipo de cambio y riesgo país:</w:t>
      </w:r>
      <w:r w:rsidRPr="00D95D8A">
        <w:t xml:space="preserve"> importante si CAPEX o licencias están en USD y los ingresos en córdobas.</w:t>
      </w:r>
    </w:p>
    <w:p w14:paraId="799BE92A" w14:textId="77777777" w:rsidR="00D95D8A" w:rsidRPr="00D95D8A" w:rsidRDefault="00D95D8A" w:rsidP="00D95D8A">
      <w:pPr>
        <w:numPr>
          <w:ilvl w:val="0"/>
          <w:numId w:val="27"/>
        </w:numPr>
      </w:pPr>
      <w:r w:rsidRPr="00D95D8A">
        <w:rPr>
          <w:b/>
          <w:bCs/>
        </w:rPr>
        <w:t>Costo de financiamiento / tasa de descuento (TIO):</w:t>
      </w:r>
      <w:r w:rsidRPr="00D95D8A">
        <w:t xml:space="preserve"> incorpora riesgo del proyecto y alternativas de inversión.</w:t>
      </w:r>
    </w:p>
    <w:p w14:paraId="6FBB7759" w14:textId="77777777" w:rsidR="00797F21" w:rsidRDefault="00797F21" w:rsidP="00D95D8A">
      <w:pPr>
        <w:rPr>
          <w:b/>
          <w:bCs/>
        </w:rPr>
      </w:pPr>
    </w:p>
    <w:p w14:paraId="6D4CEB83" w14:textId="38E5477C" w:rsidR="00D95D8A" w:rsidRPr="00D95D8A" w:rsidRDefault="00D95D8A" w:rsidP="00D95D8A">
      <w:r w:rsidRPr="00D95D8A">
        <w:rPr>
          <w:b/>
          <w:bCs/>
        </w:rPr>
        <w:t>Consejo:</w:t>
      </w:r>
      <w:r w:rsidRPr="00D95D8A">
        <w:t xml:space="preserve"> </w:t>
      </w:r>
      <w:r w:rsidR="00D60C4A">
        <w:t>I</w:t>
      </w:r>
      <w:r w:rsidRPr="00D95D8A">
        <w:t xml:space="preserve">dentificar al menos 6–8 drivers y justificar, con </w:t>
      </w:r>
      <w:r w:rsidRPr="00D95D8A">
        <w:rPr>
          <w:i/>
          <w:iCs/>
        </w:rPr>
        <w:t>datos locales</w:t>
      </w:r>
      <w:r w:rsidRPr="00D95D8A">
        <w:t>, por qué cada uno importa para Nicaragua (ej.: costo de energía en Managua, acceso a Internet en zonas rurales).</w:t>
      </w:r>
    </w:p>
    <w:p w14:paraId="3AF3F926" w14:textId="73E89D49" w:rsidR="00D95D8A" w:rsidRDefault="00D95D8A" w:rsidP="00D95D8A"/>
    <w:p w14:paraId="0B4380CB" w14:textId="77777777" w:rsidR="00D60C4A" w:rsidRDefault="00D60C4A" w:rsidP="00D95D8A"/>
    <w:p w14:paraId="101DC542" w14:textId="77777777" w:rsidR="00D60C4A" w:rsidRDefault="00D60C4A" w:rsidP="00D95D8A"/>
    <w:p w14:paraId="6B3728AC" w14:textId="77777777" w:rsidR="00D60C4A" w:rsidRDefault="00D60C4A" w:rsidP="00D95D8A"/>
    <w:p w14:paraId="733C03F3" w14:textId="77777777" w:rsidR="00D60C4A" w:rsidRDefault="00D60C4A" w:rsidP="00D95D8A"/>
    <w:p w14:paraId="52B4B070" w14:textId="77777777" w:rsidR="00D60C4A" w:rsidRDefault="00D60C4A" w:rsidP="00D95D8A"/>
    <w:p w14:paraId="03291AEA" w14:textId="77777777" w:rsidR="00D60C4A" w:rsidRDefault="00D60C4A" w:rsidP="00D95D8A"/>
    <w:p w14:paraId="4B6DCBB4" w14:textId="77777777" w:rsidR="00D60C4A" w:rsidRPr="00FA776B" w:rsidRDefault="00D60C4A" w:rsidP="00D95D8A"/>
    <w:p w14:paraId="3CAA0AAF" w14:textId="77777777" w:rsidR="00D95D8A" w:rsidRPr="00D95D8A" w:rsidRDefault="00D95D8A" w:rsidP="00D95D8A">
      <w:pPr>
        <w:rPr>
          <w:b/>
          <w:bCs/>
        </w:rPr>
      </w:pPr>
      <w:r w:rsidRPr="00D95D8A">
        <w:rPr>
          <w:b/>
          <w:bCs/>
        </w:rPr>
        <w:lastRenderedPageBreak/>
        <w:t>3. Construcción de escenarios: reglas de coherencia y percentiles</w:t>
      </w:r>
    </w:p>
    <w:p w14:paraId="6268BA48" w14:textId="77777777" w:rsidR="00D95D8A" w:rsidRDefault="00D95D8A" w:rsidP="00D95D8A">
      <w:r w:rsidRPr="00D95D8A">
        <w:rPr>
          <w:b/>
          <w:bCs/>
        </w:rPr>
        <w:t>Regla básica:</w:t>
      </w:r>
      <w:r w:rsidRPr="00D95D8A">
        <w:t xml:space="preserve"> cada escenario debe ser </w:t>
      </w:r>
      <w:r w:rsidRPr="00D95D8A">
        <w:rPr>
          <w:b/>
          <w:bCs/>
        </w:rPr>
        <w:t>internamente consistente</w:t>
      </w:r>
      <w:r w:rsidRPr="00D95D8A">
        <w:t>; no mezcles supuestos incompatibles (p. ej. “adopción muy alta” y “pérdida de reputación por bugs” sin explicar cómo coexisten).</w:t>
      </w:r>
    </w:p>
    <w:p w14:paraId="5E1B133B" w14:textId="77777777" w:rsidR="00683A8A" w:rsidRPr="00D95D8A" w:rsidRDefault="00683A8A" w:rsidP="00D95D8A"/>
    <w:p w14:paraId="66BF4CC5" w14:textId="77777777" w:rsidR="00D95D8A" w:rsidRPr="00D95D8A" w:rsidRDefault="00D95D8A" w:rsidP="00D95D8A">
      <w:pPr>
        <w:rPr>
          <w:lang w:val="en-US"/>
        </w:rPr>
      </w:pPr>
      <w:proofErr w:type="spellStart"/>
      <w:r w:rsidRPr="00D95D8A">
        <w:rPr>
          <w:b/>
          <w:bCs/>
          <w:lang w:val="en-US"/>
        </w:rPr>
        <w:t>Niveles</w:t>
      </w:r>
      <w:proofErr w:type="spellEnd"/>
      <w:r w:rsidRPr="00D95D8A">
        <w:rPr>
          <w:b/>
          <w:bCs/>
          <w:lang w:val="en-US"/>
        </w:rPr>
        <w:t xml:space="preserve"> </w:t>
      </w:r>
      <w:proofErr w:type="spellStart"/>
      <w:r w:rsidRPr="00D95D8A">
        <w:rPr>
          <w:b/>
          <w:bCs/>
          <w:lang w:val="en-US"/>
        </w:rPr>
        <w:t>sugeridos</w:t>
      </w:r>
      <w:proofErr w:type="spellEnd"/>
      <w:r w:rsidRPr="00D95D8A">
        <w:rPr>
          <w:b/>
          <w:bCs/>
          <w:lang w:val="en-US"/>
        </w:rPr>
        <w:t xml:space="preserve"> (</w:t>
      </w:r>
      <w:proofErr w:type="spellStart"/>
      <w:r w:rsidRPr="00D95D8A">
        <w:rPr>
          <w:b/>
          <w:bCs/>
          <w:lang w:val="en-US"/>
        </w:rPr>
        <w:t>regla</w:t>
      </w:r>
      <w:proofErr w:type="spellEnd"/>
      <w:r w:rsidRPr="00D95D8A">
        <w:rPr>
          <w:b/>
          <w:bCs/>
          <w:lang w:val="en-US"/>
        </w:rPr>
        <w:t xml:space="preserve"> </w:t>
      </w:r>
      <w:proofErr w:type="spellStart"/>
      <w:r w:rsidRPr="00D95D8A">
        <w:rPr>
          <w:b/>
          <w:bCs/>
          <w:lang w:val="en-US"/>
        </w:rPr>
        <w:t>empírica</w:t>
      </w:r>
      <w:proofErr w:type="spellEnd"/>
      <w:r w:rsidRPr="00D95D8A">
        <w:rPr>
          <w:b/>
          <w:bCs/>
          <w:lang w:val="en-US"/>
        </w:rPr>
        <w:t>):</w:t>
      </w:r>
    </w:p>
    <w:p w14:paraId="53F121FE" w14:textId="77777777" w:rsidR="00D95D8A" w:rsidRPr="00D95D8A" w:rsidRDefault="00D95D8A" w:rsidP="00D95D8A">
      <w:pPr>
        <w:numPr>
          <w:ilvl w:val="0"/>
          <w:numId w:val="28"/>
        </w:numPr>
        <w:rPr>
          <w:lang w:val="en-US"/>
        </w:rPr>
      </w:pPr>
      <w:r w:rsidRPr="00D95D8A">
        <w:rPr>
          <w:b/>
          <w:bCs/>
        </w:rPr>
        <w:t>Pesimista:</w:t>
      </w:r>
      <w:r w:rsidRPr="00D95D8A">
        <w:t xml:space="preserve"> valores en torno al percentil 10–25 del rango plausible. </w:t>
      </w:r>
      <w:r w:rsidRPr="00D95D8A">
        <w:rPr>
          <w:lang w:val="en-US"/>
        </w:rPr>
        <w:t>(</w:t>
      </w:r>
      <w:proofErr w:type="spellStart"/>
      <w:r w:rsidRPr="00D95D8A">
        <w:rPr>
          <w:lang w:val="en-US"/>
        </w:rPr>
        <w:t>ej</w:t>
      </w:r>
      <w:proofErr w:type="spellEnd"/>
      <w:r w:rsidRPr="00D95D8A">
        <w:rPr>
          <w:lang w:val="en-US"/>
        </w:rPr>
        <w:t xml:space="preserve">.: </w:t>
      </w:r>
      <w:proofErr w:type="spellStart"/>
      <w:r w:rsidRPr="00D95D8A">
        <w:rPr>
          <w:lang w:val="en-US"/>
        </w:rPr>
        <w:t>adopción</w:t>
      </w:r>
      <w:proofErr w:type="spellEnd"/>
      <w:r w:rsidRPr="00D95D8A">
        <w:rPr>
          <w:lang w:val="en-US"/>
        </w:rPr>
        <w:t xml:space="preserve"> = 50–70% del </w:t>
      </w:r>
      <w:proofErr w:type="spellStart"/>
      <w:r w:rsidRPr="00D95D8A">
        <w:rPr>
          <w:lang w:val="en-US"/>
        </w:rPr>
        <w:t>caso</w:t>
      </w:r>
      <w:proofErr w:type="spellEnd"/>
      <w:r w:rsidRPr="00D95D8A">
        <w:rPr>
          <w:lang w:val="en-US"/>
        </w:rPr>
        <w:t xml:space="preserve"> base).</w:t>
      </w:r>
    </w:p>
    <w:p w14:paraId="64B1F3D9" w14:textId="77777777" w:rsidR="00D95D8A" w:rsidRPr="00D95D8A" w:rsidRDefault="00D95D8A" w:rsidP="00D95D8A">
      <w:pPr>
        <w:numPr>
          <w:ilvl w:val="0"/>
          <w:numId w:val="28"/>
        </w:numPr>
      </w:pPr>
      <w:r w:rsidRPr="00D95D8A">
        <w:rPr>
          <w:b/>
          <w:bCs/>
        </w:rPr>
        <w:t>Realista (caso base):</w:t>
      </w:r>
      <w:r w:rsidRPr="00D95D8A">
        <w:t xml:space="preserve"> percentil 50 (mediana) o la mejor estimación suportada por datos.</w:t>
      </w:r>
    </w:p>
    <w:p w14:paraId="19E4BF39" w14:textId="77777777" w:rsidR="00D95D8A" w:rsidRPr="00D95D8A" w:rsidRDefault="00D95D8A" w:rsidP="00D95D8A">
      <w:pPr>
        <w:numPr>
          <w:ilvl w:val="0"/>
          <w:numId w:val="28"/>
        </w:numPr>
      </w:pPr>
      <w:r w:rsidRPr="00D95D8A">
        <w:rPr>
          <w:b/>
          <w:bCs/>
        </w:rPr>
        <w:t>Optimista:</w:t>
      </w:r>
      <w:r w:rsidRPr="00D95D8A">
        <w:t xml:space="preserve"> percentil 75–90 (ej.: adopción = 110–140% del base).</w:t>
      </w:r>
    </w:p>
    <w:p w14:paraId="3ABDA21D" w14:textId="77777777" w:rsidR="00683A8A" w:rsidRDefault="00683A8A" w:rsidP="00D95D8A">
      <w:pPr>
        <w:rPr>
          <w:b/>
          <w:bCs/>
        </w:rPr>
      </w:pPr>
    </w:p>
    <w:p w14:paraId="7788BD0E" w14:textId="4FBDADB4" w:rsidR="00D95D8A" w:rsidRPr="00683A8A" w:rsidRDefault="00D95D8A" w:rsidP="00D95D8A">
      <w:r w:rsidRPr="00D95D8A">
        <w:rPr>
          <w:b/>
          <w:bCs/>
        </w:rPr>
        <w:t>Cómo obtener rangos plausibles:</w:t>
      </w:r>
      <w:r w:rsidRPr="00D95D8A">
        <w:t xml:space="preserve"> usar datos primarios (pilotos, encuestas), datos secundarios (informes sectoriales), y juicio experto (Delphi si es posible). </w:t>
      </w:r>
      <w:r w:rsidRPr="00683A8A">
        <w:t xml:space="preserve">Documentar </w:t>
      </w:r>
      <w:r w:rsidRPr="00683A8A">
        <w:rPr>
          <w:i/>
          <w:iCs/>
        </w:rPr>
        <w:t>por qué</w:t>
      </w:r>
      <w:r w:rsidRPr="00683A8A">
        <w:t xml:space="preserve"> se escogieron esos porcentajes.</w:t>
      </w:r>
    </w:p>
    <w:p w14:paraId="53C9A9A3" w14:textId="158D980E" w:rsidR="00D95D8A" w:rsidRPr="000E4EBD" w:rsidRDefault="00D95D8A" w:rsidP="00D95D8A"/>
    <w:p w14:paraId="7A7DAD40" w14:textId="5CE26039" w:rsidR="00D95D8A" w:rsidRPr="00D95D8A" w:rsidRDefault="00D95D8A" w:rsidP="00D95D8A">
      <w:pPr>
        <w:rPr>
          <w:b/>
          <w:bCs/>
        </w:rPr>
      </w:pPr>
      <w:r w:rsidRPr="00D95D8A">
        <w:rPr>
          <w:b/>
          <w:bCs/>
        </w:rPr>
        <w:t>4. Metodología paso a paso (clase práctica)</w:t>
      </w:r>
    </w:p>
    <w:p w14:paraId="426C64B0" w14:textId="77777777" w:rsidR="00D95D8A" w:rsidRPr="00D95D8A" w:rsidRDefault="00D95D8A" w:rsidP="00D95D8A">
      <w:pPr>
        <w:numPr>
          <w:ilvl w:val="0"/>
          <w:numId w:val="29"/>
        </w:numPr>
        <w:rPr>
          <w:lang w:val="en-US"/>
        </w:rPr>
      </w:pPr>
      <w:r w:rsidRPr="00D95D8A">
        <w:rPr>
          <w:b/>
          <w:bCs/>
        </w:rPr>
        <w:t>Identificar drivers</w:t>
      </w:r>
      <w:r w:rsidRPr="00D95D8A">
        <w:t xml:space="preserve"> y su relación con cada línea del estado proyectado. </w:t>
      </w:r>
      <w:r w:rsidRPr="00D95D8A">
        <w:rPr>
          <w:lang w:val="en-US"/>
        </w:rPr>
        <w:t xml:space="preserve">(Haz un </w:t>
      </w:r>
      <w:proofErr w:type="spellStart"/>
      <w:r w:rsidRPr="00D95D8A">
        <w:rPr>
          <w:lang w:val="en-US"/>
        </w:rPr>
        <w:t>diagrama</w:t>
      </w:r>
      <w:proofErr w:type="spellEnd"/>
      <w:r w:rsidRPr="00D95D8A">
        <w:rPr>
          <w:lang w:val="en-US"/>
        </w:rPr>
        <w:t xml:space="preserve">: driver → </w:t>
      </w:r>
      <w:proofErr w:type="spellStart"/>
      <w:r w:rsidRPr="00D95D8A">
        <w:rPr>
          <w:lang w:val="en-US"/>
        </w:rPr>
        <w:t>línea</w:t>
      </w:r>
      <w:proofErr w:type="spellEnd"/>
      <w:r w:rsidRPr="00D95D8A">
        <w:rPr>
          <w:lang w:val="en-US"/>
        </w:rPr>
        <w:t xml:space="preserve"> del </w:t>
      </w:r>
      <w:proofErr w:type="spellStart"/>
      <w:r w:rsidRPr="00D95D8A">
        <w:rPr>
          <w:lang w:val="en-US"/>
        </w:rPr>
        <w:t>flujo</w:t>
      </w:r>
      <w:proofErr w:type="spellEnd"/>
      <w:r w:rsidRPr="00D95D8A">
        <w:rPr>
          <w:lang w:val="en-US"/>
        </w:rPr>
        <w:t>).</w:t>
      </w:r>
    </w:p>
    <w:p w14:paraId="535F9844" w14:textId="77777777" w:rsidR="00D95D8A" w:rsidRPr="00D95D8A" w:rsidRDefault="00D95D8A" w:rsidP="00D95D8A">
      <w:pPr>
        <w:numPr>
          <w:ilvl w:val="0"/>
          <w:numId w:val="29"/>
        </w:numPr>
      </w:pPr>
      <w:r w:rsidRPr="00D95D8A">
        <w:rPr>
          <w:b/>
          <w:bCs/>
        </w:rPr>
        <w:t>Recolectar datos locales</w:t>
      </w:r>
      <w:r w:rsidRPr="00D95D8A">
        <w:t>: encuestas cortas a 30–50 usuarios, precios de mercado, cotizaciones de equipos en USD.</w:t>
      </w:r>
    </w:p>
    <w:p w14:paraId="15614ADD" w14:textId="77777777" w:rsidR="00D95D8A" w:rsidRPr="00D95D8A" w:rsidRDefault="00D95D8A" w:rsidP="00D95D8A">
      <w:pPr>
        <w:numPr>
          <w:ilvl w:val="0"/>
          <w:numId w:val="29"/>
        </w:numPr>
      </w:pPr>
      <w:r w:rsidRPr="00D95D8A">
        <w:rPr>
          <w:b/>
          <w:bCs/>
        </w:rPr>
        <w:t>Establecer el caso base</w:t>
      </w:r>
      <w:r w:rsidRPr="00D95D8A">
        <w:t xml:space="preserve"> (realista) con supuestos medibles.</w:t>
      </w:r>
    </w:p>
    <w:p w14:paraId="5081B1D0" w14:textId="77777777" w:rsidR="00D95D8A" w:rsidRPr="00D95D8A" w:rsidRDefault="00D95D8A" w:rsidP="00D95D8A">
      <w:pPr>
        <w:numPr>
          <w:ilvl w:val="0"/>
          <w:numId w:val="29"/>
        </w:numPr>
        <w:rPr>
          <w:lang w:val="en-US"/>
        </w:rPr>
      </w:pPr>
      <w:r w:rsidRPr="00D95D8A">
        <w:rPr>
          <w:b/>
          <w:bCs/>
        </w:rPr>
        <w:t>Definir reglas de transformación</w:t>
      </w:r>
      <w:r w:rsidRPr="00D95D8A">
        <w:t xml:space="preserve"> para pesimista y optimista (p. ej. </w:t>
      </w:r>
      <w:r w:rsidRPr="00D95D8A">
        <w:rPr>
          <w:lang w:val="en-US"/>
        </w:rPr>
        <w:t>“</w:t>
      </w:r>
      <w:proofErr w:type="spellStart"/>
      <w:r w:rsidRPr="00D95D8A">
        <w:rPr>
          <w:lang w:val="en-US"/>
        </w:rPr>
        <w:t>pesimista</w:t>
      </w:r>
      <w:proofErr w:type="spellEnd"/>
      <w:r w:rsidRPr="00D95D8A">
        <w:rPr>
          <w:lang w:val="en-US"/>
        </w:rPr>
        <w:t xml:space="preserve"> = 60% del base en </w:t>
      </w:r>
      <w:proofErr w:type="spellStart"/>
      <w:r w:rsidRPr="00D95D8A">
        <w:rPr>
          <w:lang w:val="en-US"/>
        </w:rPr>
        <w:t>flujos</w:t>
      </w:r>
      <w:proofErr w:type="spellEnd"/>
      <w:r w:rsidRPr="00D95D8A">
        <w:rPr>
          <w:lang w:val="en-US"/>
        </w:rPr>
        <w:t xml:space="preserve"> de </w:t>
      </w:r>
      <w:proofErr w:type="spellStart"/>
      <w:r w:rsidRPr="00D95D8A">
        <w:rPr>
          <w:lang w:val="en-US"/>
        </w:rPr>
        <w:t>ingreso</w:t>
      </w:r>
      <w:proofErr w:type="spellEnd"/>
      <w:r w:rsidRPr="00D95D8A">
        <w:rPr>
          <w:lang w:val="en-US"/>
        </w:rPr>
        <w:t>, OPEX +10%”).</w:t>
      </w:r>
    </w:p>
    <w:p w14:paraId="1A8F54E0" w14:textId="77777777" w:rsidR="00D95D8A" w:rsidRPr="00D95D8A" w:rsidRDefault="00D95D8A" w:rsidP="00D95D8A">
      <w:pPr>
        <w:numPr>
          <w:ilvl w:val="0"/>
          <w:numId w:val="29"/>
        </w:numPr>
      </w:pPr>
      <w:r w:rsidRPr="00D95D8A">
        <w:rPr>
          <w:b/>
          <w:bCs/>
        </w:rPr>
        <w:t>Calcular flujos de caja</w:t>
      </w:r>
      <w:r w:rsidRPr="00D95D8A">
        <w:t xml:space="preserve"> año por año para cada escenario.</w:t>
      </w:r>
    </w:p>
    <w:p w14:paraId="07B7E6D3" w14:textId="77777777" w:rsidR="00D95D8A" w:rsidRPr="00D95D8A" w:rsidRDefault="00D95D8A" w:rsidP="00D95D8A">
      <w:pPr>
        <w:numPr>
          <w:ilvl w:val="0"/>
          <w:numId w:val="29"/>
        </w:numPr>
      </w:pPr>
      <w:r w:rsidRPr="00D95D8A">
        <w:rPr>
          <w:b/>
          <w:bCs/>
        </w:rPr>
        <w:t>Descontar</w:t>
      </w:r>
      <w:r w:rsidRPr="00D95D8A">
        <w:t xml:space="preserve"> esos flujos con la TIO elegida para obtener VAN y comparar.</w:t>
      </w:r>
    </w:p>
    <w:p w14:paraId="351EF123" w14:textId="77777777" w:rsidR="00D95D8A" w:rsidRPr="00D95D8A" w:rsidRDefault="00D95D8A" w:rsidP="00D95D8A">
      <w:pPr>
        <w:numPr>
          <w:ilvl w:val="0"/>
          <w:numId w:val="29"/>
        </w:numPr>
      </w:pPr>
      <w:r w:rsidRPr="00D95D8A">
        <w:rPr>
          <w:b/>
          <w:bCs/>
        </w:rPr>
        <w:t>Analizar sensibilidad</w:t>
      </w:r>
      <w:r w:rsidRPr="00D95D8A">
        <w:t xml:space="preserve"> (</w:t>
      </w:r>
      <w:proofErr w:type="spellStart"/>
      <w:r w:rsidRPr="00D95D8A">
        <w:t>univariada</w:t>
      </w:r>
      <w:proofErr w:type="spellEnd"/>
      <w:r w:rsidRPr="00D95D8A">
        <w:t xml:space="preserve"> y multivariada) y, si se requiere, realizar </w:t>
      </w:r>
      <w:r w:rsidRPr="00D95D8A">
        <w:rPr>
          <w:b/>
          <w:bCs/>
        </w:rPr>
        <w:t>simulación Monte Carlo</w:t>
      </w:r>
      <w:r w:rsidRPr="00D95D8A">
        <w:t>.</w:t>
      </w:r>
    </w:p>
    <w:p w14:paraId="7F15A64D" w14:textId="77777777" w:rsidR="00D95D8A" w:rsidRPr="00D95D8A" w:rsidRDefault="00D95D8A" w:rsidP="00D95D8A">
      <w:pPr>
        <w:numPr>
          <w:ilvl w:val="0"/>
          <w:numId w:val="29"/>
        </w:numPr>
      </w:pPr>
      <w:r w:rsidRPr="00D95D8A">
        <w:rPr>
          <w:b/>
          <w:bCs/>
        </w:rPr>
        <w:lastRenderedPageBreak/>
        <w:t>Documentar</w:t>
      </w:r>
      <w:r w:rsidRPr="00D95D8A">
        <w:t xml:space="preserve"> conclusiones, riesgos, mitigaciones y umbrales de decisión.</w:t>
      </w:r>
    </w:p>
    <w:p w14:paraId="7C99C8F6" w14:textId="73925ADF" w:rsidR="00D95D8A" w:rsidRPr="000E4EBD" w:rsidRDefault="00D95D8A" w:rsidP="00D95D8A"/>
    <w:p w14:paraId="32BF8246" w14:textId="60222BB8" w:rsidR="00D95D8A" w:rsidRPr="00D95D8A" w:rsidRDefault="00D95D8A" w:rsidP="00D95D8A">
      <w:pPr>
        <w:rPr>
          <w:b/>
          <w:bCs/>
        </w:rPr>
      </w:pPr>
      <w:r w:rsidRPr="00D95D8A">
        <w:rPr>
          <w:b/>
          <w:bCs/>
        </w:rPr>
        <w:t xml:space="preserve">5. Ejemplo </w:t>
      </w:r>
      <w:r w:rsidR="0050054A">
        <w:rPr>
          <w:b/>
          <w:bCs/>
        </w:rPr>
        <w:t xml:space="preserve">- </w:t>
      </w:r>
      <w:r w:rsidRPr="00D95D8A">
        <w:rPr>
          <w:b/>
          <w:bCs/>
        </w:rPr>
        <w:t>LMS y aulas híbridas</w:t>
      </w:r>
      <w:r w:rsidR="0050054A">
        <w:rPr>
          <w:b/>
          <w:bCs/>
        </w:rPr>
        <w:t xml:space="preserve"> </w:t>
      </w:r>
    </w:p>
    <w:p w14:paraId="030D4CF6" w14:textId="77777777" w:rsidR="000E7E14" w:rsidRDefault="000E7E14" w:rsidP="00D95D8A"/>
    <w:p w14:paraId="21A7E331" w14:textId="1804FFBB" w:rsidR="00D95D8A" w:rsidRPr="00D95D8A" w:rsidRDefault="00D95D8A" w:rsidP="00D95D8A">
      <w:pPr>
        <w:rPr>
          <w:b/>
          <w:bCs/>
        </w:rPr>
      </w:pPr>
      <w:r w:rsidRPr="00D95D8A">
        <w:rPr>
          <w:b/>
          <w:bCs/>
        </w:rPr>
        <w:t>Supuestos del ejemplo</w:t>
      </w:r>
    </w:p>
    <w:p w14:paraId="40C38892" w14:textId="74DF5FEE" w:rsidR="00D95D8A" w:rsidRPr="00D95D8A" w:rsidRDefault="00D95D8A" w:rsidP="000E7E14">
      <w:pPr>
        <w:numPr>
          <w:ilvl w:val="0"/>
          <w:numId w:val="30"/>
        </w:numPr>
        <w:jc w:val="left"/>
      </w:pPr>
      <w:r w:rsidRPr="00D95D8A">
        <w:rPr>
          <w:b/>
          <w:bCs/>
        </w:rPr>
        <w:t>Inversión inicial (CAPEX)</w:t>
      </w:r>
      <w:r w:rsidRPr="00D95D8A">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rPr>
              <m:t>0</m:t>
            </m:r>
          </m:sub>
        </m:sSub>
      </m:oMath>
      <w:r w:rsidRPr="00D95D8A">
        <w:t xml:space="preserve">= </w:t>
      </w:r>
      <w:r w:rsidRPr="00D95D8A">
        <w:rPr>
          <w:b/>
          <w:bCs/>
        </w:rPr>
        <w:t>US$150,000</w:t>
      </w:r>
      <w:r w:rsidRPr="00D95D8A">
        <w:br/>
        <w:t>(servidores, cámaras, licencias, capacitación inicial).</w:t>
      </w:r>
    </w:p>
    <w:p w14:paraId="285B249A" w14:textId="77777777" w:rsidR="00D95D8A" w:rsidRPr="00D95D8A" w:rsidRDefault="00D95D8A" w:rsidP="00D95D8A">
      <w:pPr>
        <w:numPr>
          <w:ilvl w:val="0"/>
          <w:numId w:val="30"/>
        </w:numPr>
      </w:pPr>
      <w:r w:rsidRPr="00D95D8A">
        <w:rPr>
          <w:b/>
          <w:bCs/>
        </w:rPr>
        <w:t>Horizonte</w:t>
      </w:r>
      <w:r w:rsidRPr="00D95D8A">
        <w:t xml:space="preserve"> = </w:t>
      </w:r>
      <w:r w:rsidRPr="00D95D8A">
        <w:rPr>
          <w:b/>
          <w:bCs/>
        </w:rPr>
        <w:t>5 años</w:t>
      </w:r>
      <w:r w:rsidRPr="00D95D8A">
        <w:t xml:space="preserve"> (proyecto educativo de mediano plazo).</w:t>
      </w:r>
    </w:p>
    <w:p w14:paraId="4B98006F" w14:textId="77777777" w:rsidR="00D95D8A" w:rsidRPr="00D95D8A" w:rsidRDefault="00D95D8A" w:rsidP="00D95D8A">
      <w:pPr>
        <w:numPr>
          <w:ilvl w:val="0"/>
          <w:numId w:val="30"/>
        </w:numPr>
      </w:pPr>
      <w:r w:rsidRPr="00D95D8A">
        <w:rPr>
          <w:b/>
          <w:bCs/>
        </w:rPr>
        <w:t>Flujos netos de caja antes de inversión financiera</w:t>
      </w:r>
      <w:r w:rsidRPr="00D95D8A">
        <w:t xml:space="preserve"> (caso base), ya neteados de costos operativos:</w:t>
      </w:r>
    </w:p>
    <w:p w14:paraId="21559005" w14:textId="77777777" w:rsidR="00D95D8A" w:rsidRPr="00D95D8A" w:rsidRDefault="00D95D8A" w:rsidP="00D95D8A">
      <w:pPr>
        <w:numPr>
          <w:ilvl w:val="1"/>
          <w:numId w:val="30"/>
        </w:numPr>
        <w:rPr>
          <w:lang w:val="en-US"/>
        </w:rPr>
      </w:pPr>
      <w:r w:rsidRPr="00D95D8A">
        <w:rPr>
          <w:lang w:val="en-US"/>
        </w:rPr>
        <w:t xml:space="preserve">Año 1: </w:t>
      </w:r>
      <w:r w:rsidRPr="00D95D8A">
        <w:rPr>
          <w:b/>
          <w:bCs/>
          <w:lang w:val="en-US"/>
        </w:rPr>
        <w:t>US$40,000</w:t>
      </w:r>
    </w:p>
    <w:p w14:paraId="6A82E6A8" w14:textId="77777777" w:rsidR="00D95D8A" w:rsidRPr="00D95D8A" w:rsidRDefault="00D95D8A" w:rsidP="00D95D8A">
      <w:pPr>
        <w:numPr>
          <w:ilvl w:val="1"/>
          <w:numId w:val="30"/>
        </w:numPr>
        <w:rPr>
          <w:lang w:val="en-US"/>
        </w:rPr>
      </w:pPr>
      <w:r w:rsidRPr="00D95D8A">
        <w:rPr>
          <w:lang w:val="en-US"/>
        </w:rPr>
        <w:t xml:space="preserve">Año 2: </w:t>
      </w:r>
      <w:r w:rsidRPr="00D95D8A">
        <w:rPr>
          <w:b/>
          <w:bCs/>
          <w:lang w:val="en-US"/>
        </w:rPr>
        <w:t>US$45,000</w:t>
      </w:r>
    </w:p>
    <w:p w14:paraId="3AD7A8E0" w14:textId="77777777" w:rsidR="00D95D8A" w:rsidRPr="00D95D8A" w:rsidRDefault="00D95D8A" w:rsidP="00D95D8A">
      <w:pPr>
        <w:numPr>
          <w:ilvl w:val="1"/>
          <w:numId w:val="30"/>
        </w:numPr>
        <w:rPr>
          <w:lang w:val="en-US"/>
        </w:rPr>
      </w:pPr>
      <w:r w:rsidRPr="00D95D8A">
        <w:rPr>
          <w:lang w:val="en-US"/>
        </w:rPr>
        <w:t xml:space="preserve">Año 3: </w:t>
      </w:r>
      <w:r w:rsidRPr="00D95D8A">
        <w:rPr>
          <w:b/>
          <w:bCs/>
          <w:lang w:val="en-US"/>
        </w:rPr>
        <w:t>US$55,000</w:t>
      </w:r>
    </w:p>
    <w:p w14:paraId="7E767E26" w14:textId="77777777" w:rsidR="00D95D8A" w:rsidRPr="00D95D8A" w:rsidRDefault="00D95D8A" w:rsidP="00D95D8A">
      <w:pPr>
        <w:numPr>
          <w:ilvl w:val="1"/>
          <w:numId w:val="30"/>
        </w:numPr>
        <w:rPr>
          <w:lang w:val="en-US"/>
        </w:rPr>
      </w:pPr>
      <w:r w:rsidRPr="00D95D8A">
        <w:rPr>
          <w:lang w:val="en-US"/>
        </w:rPr>
        <w:t xml:space="preserve">Año 4: </w:t>
      </w:r>
      <w:r w:rsidRPr="00D95D8A">
        <w:rPr>
          <w:b/>
          <w:bCs/>
          <w:lang w:val="en-US"/>
        </w:rPr>
        <w:t>US$65,000</w:t>
      </w:r>
    </w:p>
    <w:p w14:paraId="22D283C6" w14:textId="77777777" w:rsidR="00D95D8A" w:rsidRPr="00D95D8A" w:rsidRDefault="00D95D8A" w:rsidP="00D95D8A">
      <w:pPr>
        <w:numPr>
          <w:ilvl w:val="1"/>
          <w:numId w:val="30"/>
        </w:numPr>
        <w:rPr>
          <w:lang w:val="en-US"/>
        </w:rPr>
      </w:pPr>
      <w:r w:rsidRPr="00D95D8A">
        <w:rPr>
          <w:lang w:val="en-US"/>
        </w:rPr>
        <w:t xml:space="preserve">Año 5: </w:t>
      </w:r>
      <w:r w:rsidRPr="00D95D8A">
        <w:rPr>
          <w:b/>
          <w:bCs/>
          <w:lang w:val="en-US"/>
        </w:rPr>
        <w:t>US$75,000</w:t>
      </w:r>
    </w:p>
    <w:p w14:paraId="01160219" w14:textId="0591C868" w:rsidR="00D95D8A" w:rsidRPr="00D95D8A" w:rsidRDefault="00D95D8A" w:rsidP="00D95D8A">
      <w:pPr>
        <w:numPr>
          <w:ilvl w:val="0"/>
          <w:numId w:val="30"/>
        </w:numPr>
        <w:rPr>
          <w:lang w:val="en-US"/>
        </w:rPr>
      </w:pPr>
      <w:r w:rsidRPr="00D95D8A">
        <w:rPr>
          <w:b/>
          <w:bCs/>
        </w:rPr>
        <w:t>Tasa de descuento (TIO)</w:t>
      </w:r>
      <w:r w:rsidRPr="00D95D8A">
        <w:t xml:space="preserve"> </w:t>
      </w:r>
      <m:oMath>
        <m:r>
          <w:rPr>
            <w:rFonts w:ascii="Cambria Math" w:hAnsi="Cambria Math"/>
            <w:lang w:val="en-US"/>
          </w:rPr>
          <m:t>i</m:t>
        </m:r>
      </m:oMath>
      <w:r w:rsidRPr="00D95D8A">
        <w:t xml:space="preserve">= </w:t>
      </w:r>
      <w:r w:rsidRPr="00D95D8A">
        <w:rPr>
          <w:b/>
          <w:bCs/>
        </w:rPr>
        <w:t>12% anual</w:t>
      </w:r>
      <w:r w:rsidRPr="00D95D8A">
        <w:t xml:space="preserve"> (0.12 en decimal). Justificación: mezcla de costo de capital estimado y prima por riesgo país/sector. </w:t>
      </w:r>
      <w:r w:rsidRPr="00D95D8A">
        <w:rPr>
          <w:lang w:val="en-US"/>
        </w:rPr>
        <w:t>(</w:t>
      </w:r>
      <w:proofErr w:type="spellStart"/>
      <w:r w:rsidR="00BB233F">
        <w:rPr>
          <w:lang w:val="en-US"/>
        </w:rPr>
        <w:t>D</w:t>
      </w:r>
      <w:r w:rsidRPr="00D95D8A">
        <w:rPr>
          <w:lang w:val="en-US"/>
        </w:rPr>
        <w:t>iscutir</w:t>
      </w:r>
      <w:proofErr w:type="spellEnd"/>
      <w:r w:rsidRPr="00D95D8A">
        <w:rPr>
          <w:lang w:val="en-US"/>
        </w:rPr>
        <w:t xml:space="preserve"> </w:t>
      </w:r>
      <w:proofErr w:type="spellStart"/>
      <w:r w:rsidRPr="00D95D8A">
        <w:rPr>
          <w:lang w:val="en-US"/>
        </w:rPr>
        <w:t>cómo</w:t>
      </w:r>
      <w:proofErr w:type="spellEnd"/>
      <w:r w:rsidRPr="00D95D8A">
        <w:rPr>
          <w:lang w:val="en-US"/>
        </w:rPr>
        <w:t xml:space="preserve"> </w:t>
      </w:r>
      <w:proofErr w:type="spellStart"/>
      <w:r w:rsidRPr="00D95D8A">
        <w:rPr>
          <w:lang w:val="en-US"/>
        </w:rPr>
        <w:t>estimar</w:t>
      </w:r>
      <w:proofErr w:type="spellEnd"/>
      <w:r w:rsidRPr="00D95D8A">
        <w:rPr>
          <w:lang w:val="en-US"/>
        </w:rPr>
        <w:t xml:space="preserve"> </w:t>
      </w:r>
      <w:proofErr w:type="spellStart"/>
      <w:r w:rsidRPr="00D95D8A">
        <w:rPr>
          <w:lang w:val="en-US"/>
        </w:rPr>
        <w:t>esto</w:t>
      </w:r>
      <w:proofErr w:type="spellEnd"/>
      <w:r w:rsidRPr="00D95D8A">
        <w:rPr>
          <w:lang w:val="en-US"/>
        </w:rPr>
        <w:t xml:space="preserve"> con Damodaran).</w:t>
      </w:r>
    </w:p>
    <w:p w14:paraId="445B3147" w14:textId="77777777" w:rsidR="00D95D8A" w:rsidRPr="00D95D8A" w:rsidRDefault="00D95D8A" w:rsidP="00D95D8A">
      <w:pPr>
        <w:numPr>
          <w:ilvl w:val="0"/>
          <w:numId w:val="30"/>
        </w:numPr>
        <w:rPr>
          <w:lang w:val="en-US"/>
        </w:rPr>
      </w:pPr>
      <w:proofErr w:type="spellStart"/>
      <w:r w:rsidRPr="00D95D8A">
        <w:rPr>
          <w:b/>
          <w:bCs/>
          <w:lang w:val="en-US"/>
        </w:rPr>
        <w:t>Escenarios</w:t>
      </w:r>
      <w:proofErr w:type="spellEnd"/>
      <w:r w:rsidRPr="00D95D8A">
        <w:rPr>
          <w:b/>
          <w:bCs/>
          <w:lang w:val="en-US"/>
        </w:rPr>
        <w:t>:</w:t>
      </w:r>
    </w:p>
    <w:p w14:paraId="797E5379" w14:textId="77777777" w:rsidR="00D95D8A" w:rsidRPr="00D95D8A" w:rsidRDefault="00D95D8A" w:rsidP="00D95D8A">
      <w:pPr>
        <w:numPr>
          <w:ilvl w:val="1"/>
          <w:numId w:val="30"/>
        </w:numPr>
      </w:pPr>
      <w:r w:rsidRPr="00D95D8A">
        <w:t xml:space="preserve">Pesimista: flujos = </w:t>
      </w:r>
      <w:r w:rsidRPr="00D95D8A">
        <w:rPr>
          <w:b/>
          <w:bCs/>
        </w:rPr>
        <w:t>60%</w:t>
      </w:r>
      <w:r w:rsidRPr="00D95D8A">
        <w:t xml:space="preserve"> del caso base.</w:t>
      </w:r>
    </w:p>
    <w:p w14:paraId="7E5536B9" w14:textId="77777777" w:rsidR="00D95D8A" w:rsidRPr="00D95D8A" w:rsidRDefault="00D95D8A" w:rsidP="00D95D8A">
      <w:pPr>
        <w:numPr>
          <w:ilvl w:val="1"/>
          <w:numId w:val="30"/>
        </w:numPr>
        <w:rPr>
          <w:lang w:val="en-US"/>
        </w:rPr>
      </w:pPr>
      <w:proofErr w:type="spellStart"/>
      <w:r w:rsidRPr="00D95D8A">
        <w:rPr>
          <w:lang w:val="en-US"/>
        </w:rPr>
        <w:t>Realista</w:t>
      </w:r>
      <w:proofErr w:type="spellEnd"/>
      <w:r w:rsidRPr="00D95D8A">
        <w:rPr>
          <w:lang w:val="en-US"/>
        </w:rPr>
        <w:t xml:space="preserve">: </w:t>
      </w:r>
      <w:proofErr w:type="spellStart"/>
      <w:r w:rsidRPr="00D95D8A">
        <w:rPr>
          <w:lang w:val="en-US"/>
        </w:rPr>
        <w:t>flujos</w:t>
      </w:r>
      <w:proofErr w:type="spellEnd"/>
      <w:r w:rsidRPr="00D95D8A">
        <w:rPr>
          <w:lang w:val="en-US"/>
        </w:rPr>
        <w:t xml:space="preserve"> = </w:t>
      </w:r>
      <w:r w:rsidRPr="00D95D8A">
        <w:rPr>
          <w:b/>
          <w:bCs/>
          <w:lang w:val="en-US"/>
        </w:rPr>
        <w:t>100%</w:t>
      </w:r>
      <w:r w:rsidRPr="00D95D8A">
        <w:rPr>
          <w:lang w:val="en-US"/>
        </w:rPr>
        <w:t xml:space="preserve"> (</w:t>
      </w:r>
      <w:proofErr w:type="spellStart"/>
      <w:r w:rsidRPr="00D95D8A">
        <w:rPr>
          <w:lang w:val="en-US"/>
        </w:rPr>
        <w:t>caso</w:t>
      </w:r>
      <w:proofErr w:type="spellEnd"/>
      <w:r w:rsidRPr="00D95D8A">
        <w:rPr>
          <w:lang w:val="en-US"/>
        </w:rPr>
        <w:t xml:space="preserve"> base).</w:t>
      </w:r>
    </w:p>
    <w:p w14:paraId="26215B75" w14:textId="77777777" w:rsidR="00D95D8A" w:rsidRPr="00D95D8A" w:rsidRDefault="00D95D8A" w:rsidP="00D95D8A">
      <w:pPr>
        <w:numPr>
          <w:ilvl w:val="1"/>
          <w:numId w:val="30"/>
        </w:numPr>
      </w:pPr>
      <w:r w:rsidRPr="00D95D8A">
        <w:t xml:space="preserve">Optimista: flujos = </w:t>
      </w:r>
      <w:r w:rsidRPr="00D95D8A">
        <w:rPr>
          <w:b/>
          <w:bCs/>
        </w:rPr>
        <w:t>125%</w:t>
      </w:r>
      <w:r w:rsidRPr="00D95D8A">
        <w:t xml:space="preserve"> del caso base.</w:t>
      </w:r>
    </w:p>
    <w:p w14:paraId="6ABEE948" w14:textId="22C0396C" w:rsidR="00D95D8A" w:rsidRPr="000E4EBD" w:rsidRDefault="00D95D8A" w:rsidP="00D95D8A"/>
    <w:p w14:paraId="78874F09" w14:textId="77777777" w:rsidR="00AE28F3" w:rsidRPr="000E4EBD" w:rsidRDefault="00AE28F3" w:rsidP="00D95D8A"/>
    <w:p w14:paraId="08607830" w14:textId="77777777" w:rsidR="00AE28F3" w:rsidRPr="000E4EBD" w:rsidRDefault="00AE28F3" w:rsidP="00D95D8A"/>
    <w:p w14:paraId="3B865870" w14:textId="77777777" w:rsidR="00AE28F3" w:rsidRPr="000E4EBD" w:rsidRDefault="00AE28F3" w:rsidP="00D95D8A"/>
    <w:p w14:paraId="6B9B1EC9" w14:textId="77777777" w:rsidR="00AE28F3" w:rsidRPr="000E4EBD" w:rsidRDefault="00AE28F3" w:rsidP="00D95D8A"/>
    <w:p w14:paraId="42280607" w14:textId="77777777" w:rsidR="00AE28F3" w:rsidRPr="000E4EBD" w:rsidRDefault="00AE28F3" w:rsidP="00D95D8A"/>
    <w:p w14:paraId="39084D7E" w14:textId="77777777" w:rsidR="00D95D8A" w:rsidRPr="00D95D8A" w:rsidRDefault="00D95D8A" w:rsidP="00D95D8A">
      <w:pPr>
        <w:rPr>
          <w:b/>
          <w:bCs/>
        </w:rPr>
      </w:pPr>
      <w:r w:rsidRPr="00D95D8A">
        <w:rPr>
          <w:b/>
          <w:bCs/>
        </w:rPr>
        <w:lastRenderedPageBreak/>
        <w:t>5.1. Fórmula de Valor Actual Neto (VAN)</w:t>
      </w:r>
    </w:p>
    <w:p w14:paraId="0E91A88D" w14:textId="074B4DAB" w:rsidR="00D95D8A" w:rsidRPr="00D95D8A" w:rsidRDefault="00D95D8A" w:rsidP="00D95D8A">
      <m:oMathPara>
        <m:oMath>
          <m:r>
            <m:rPr>
              <m:nor/>
            </m:rPr>
            <m:t>VAN</m:t>
          </m:r>
          <m:r>
            <w:rPr>
              <w:rFonts w:ascii="Cambria Math" w:hAnsi="Cambria Math"/>
            </w:rPr>
            <m:t>=</m:t>
          </m:r>
          <m:nary>
            <m:naryPr>
              <m:chr m:val="∑"/>
              <m:limLoc m:val="undOvr"/>
              <m:grow m:val="1"/>
              <m:ctrlPr>
                <w:rPr>
                  <w:rFonts w:ascii="Cambria Math" w:hAnsi="Cambria Math"/>
                  <w:lang w:val="en-US"/>
                </w:rPr>
              </m:ctrlPr>
            </m:naryPr>
            <m:sub>
              <m:r>
                <w:rPr>
                  <w:rFonts w:ascii="Cambria Math" w:hAnsi="Cambria Math"/>
                  <w:lang w:val="en-US"/>
                </w:rPr>
                <m:t>t</m:t>
              </m:r>
              <m:r>
                <w:rPr>
                  <w:rFonts w:ascii="Cambria Math" w:hAnsi="Cambria Math"/>
                </w:rPr>
                <m:t>=1</m:t>
              </m:r>
            </m:sub>
            <m:sup>
              <m:r>
                <w:rPr>
                  <w:rFonts w:ascii="Cambria Math" w:hAnsi="Cambria Math"/>
                  <w:lang w:val="en-US"/>
                </w:rPr>
                <m:t>n</m:t>
              </m:r>
            </m:sup>
            <m:e/>
          </m:nary>
          <m:f>
            <m:fPr>
              <m:ctrlPr>
                <w:rPr>
                  <w:rFonts w:ascii="Cambria Math" w:hAnsi="Cambria Math"/>
                  <w:lang w:val="en-US"/>
                </w:rPr>
              </m:ctrlPr>
            </m:fPr>
            <m:num>
              <m:r>
                <w:rPr>
                  <w:rFonts w:ascii="Cambria Math" w:hAnsi="Cambria Math"/>
                  <w:lang w:val="en-US"/>
                </w:rPr>
                <m:t>F</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num>
            <m:den>
              <m:r>
                <w:rPr>
                  <w:rFonts w:ascii="Cambria Math" w:hAnsi="Cambria Math"/>
                </w:rPr>
                <m:t>(1+</m:t>
              </m:r>
              <m:r>
                <w:rPr>
                  <w:rFonts w:ascii="Cambria Math" w:hAnsi="Cambria Math"/>
                  <w:lang w:val="en-US"/>
                </w:rPr>
                <m:t>i</m:t>
              </m:r>
              <m:sSup>
                <m:sSupPr>
                  <m:ctrlPr>
                    <w:rPr>
                      <w:rFonts w:ascii="Cambria Math" w:hAnsi="Cambria Math"/>
                      <w:lang w:val="en-US"/>
                    </w:rPr>
                  </m:ctrlPr>
                </m:sSupPr>
                <m:e>
                  <m:r>
                    <w:rPr>
                      <w:rFonts w:ascii="Cambria Math" w:hAnsi="Cambria Math"/>
                    </w:rPr>
                    <m:t>)</m:t>
                  </m:r>
                </m:e>
                <m:sup>
                  <m:r>
                    <w:rPr>
                      <w:rFonts w:ascii="Cambria Math" w:hAnsi="Cambria Math"/>
                      <w:lang w:val="en-US"/>
                    </w:rPr>
                    <m:t>t</m:t>
                  </m:r>
                </m:sup>
              </m:sSup>
            </m:den>
          </m:f>
          <m:r>
            <w:rPr>
              <w:rFonts w:ascii="Cambria Math" w:hAnsi="Cambria Math"/>
            </w:rPr>
            <m:t>-</m:t>
          </m:r>
          <m:sSub>
            <m:sSubPr>
              <m:ctrlPr>
                <w:rPr>
                  <w:rFonts w:ascii="Cambria Math" w:hAnsi="Cambria Math"/>
                  <w:lang w:val="en-US"/>
                </w:rPr>
              </m:ctrlPr>
            </m:sSubPr>
            <m:e>
              <m:r>
                <w:rPr>
                  <w:rFonts w:ascii="Cambria Math" w:hAnsi="Cambria Math"/>
                  <w:lang w:val="en-US"/>
                </w:rPr>
                <m:t>I</m:t>
              </m:r>
            </m:e>
            <m:sub>
              <m:r>
                <w:rPr>
                  <w:rFonts w:ascii="Cambria Math" w:hAnsi="Cambria Math"/>
                </w:rPr>
                <m:t>0</m:t>
              </m:r>
            </m:sub>
          </m:sSub>
          <m:r>
            <m:rPr>
              <m:sty m:val="p"/>
            </m:rPr>
            <w:br/>
          </m:r>
        </m:oMath>
      </m:oMathPara>
    </w:p>
    <w:p w14:paraId="04FBF188" w14:textId="42165633" w:rsidR="00D95D8A" w:rsidRPr="00D95D8A" w:rsidRDefault="00D95D8A" w:rsidP="00D95D8A">
      <w:r w:rsidRPr="00D95D8A">
        <w:t xml:space="preserve">donde </w:t>
      </w:r>
      <m:oMath>
        <m:r>
          <w:rPr>
            <w:rFonts w:ascii="Cambria Math" w:hAnsi="Cambria Math"/>
            <w:lang w:val="en-US"/>
          </w:rPr>
          <m:t>F</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oMath>
      <w:r w:rsidRPr="00D95D8A">
        <w:t xml:space="preserve">= flujo neto en el año </w:t>
      </w:r>
      <m:oMath>
        <m:r>
          <w:rPr>
            <w:rFonts w:ascii="Cambria Math" w:hAnsi="Cambria Math"/>
            <w:lang w:val="en-US"/>
          </w:rPr>
          <m:t>t</m:t>
        </m:r>
      </m:oMath>
      <w:r w:rsidRPr="00D95D8A">
        <w:t xml:space="preserve">, </w:t>
      </w:r>
      <m:oMath>
        <m:r>
          <w:rPr>
            <w:rFonts w:ascii="Cambria Math" w:hAnsi="Cambria Math"/>
            <w:lang w:val="en-US"/>
          </w:rPr>
          <m:t>i</m:t>
        </m:r>
      </m:oMath>
      <w:r w:rsidRPr="00D95D8A">
        <w:t xml:space="preserve">= tasa de descuento, </w:t>
      </w:r>
      <m:oMath>
        <m:r>
          <w:rPr>
            <w:rFonts w:ascii="Cambria Math" w:hAnsi="Cambria Math"/>
            <w:lang w:val="en-US"/>
          </w:rPr>
          <m:t>n</m:t>
        </m:r>
      </m:oMath>
      <w:r w:rsidRPr="00D95D8A">
        <w:t>= horizonte (5).</w:t>
      </w:r>
    </w:p>
    <w:p w14:paraId="506DACBF" w14:textId="72457726" w:rsidR="00D95D8A" w:rsidRPr="000E4EBD" w:rsidRDefault="00D95D8A" w:rsidP="00D95D8A"/>
    <w:p w14:paraId="1A88FA06" w14:textId="2CDA816A" w:rsidR="00D95D8A" w:rsidRPr="00D95D8A" w:rsidRDefault="00D95D8A" w:rsidP="00D95D8A">
      <w:pPr>
        <w:rPr>
          <w:b/>
          <w:bCs/>
        </w:rPr>
      </w:pPr>
      <w:r w:rsidRPr="00D95D8A">
        <w:rPr>
          <w:b/>
          <w:bCs/>
        </w:rPr>
        <w:t>5.2. Cálculo del caso base</w:t>
      </w:r>
    </w:p>
    <w:p w14:paraId="13EC7B78" w14:textId="396E9817" w:rsidR="00D95D8A" w:rsidRDefault="00D95D8A" w:rsidP="00D95D8A">
      <w:r w:rsidRPr="00D95D8A">
        <w:t xml:space="preserve">Para cada año calculamos </w:t>
      </w: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rPr>
          <m:t>=</m:t>
        </m:r>
        <m:f>
          <m:fPr>
            <m:ctrlPr>
              <w:rPr>
                <w:rFonts w:ascii="Cambria Math" w:hAnsi="Cambria Math"/>
                <w:lang w:val="en-US"/>
              </w:rPr>
            </m:ctrlPr>
          </m:fPr>
          <m:num>
            <m:r>
              <w:rPr>
                <w:rFonts w:ascii="Cambria Math" w:hAnsi="Cambria Math"/>
                <w:lang w:val="en-US"/>
              </w:rPr>
              <m:t>F</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t</m:t>
                </m:r>
              </m:sub>
            </m:sSub>
          </m:num>
          <m:den>
            <m:r>
              <w:rPr>
                <w:rFonts w:ascii="Cambria Math" w:hAnsi="Cambria Math"/>
              </w:rPr>
              <m:t>(1+</m:t>
            </m:r>
            <m:r>
              <w:rPr>
                <w:rFonts w:ascii="Cambria Math" w:hAnsi="Cambria Math"/>
                <w:lang w:val="en-US"/>
              </w:rPr>
              <m:t>i</m:t>
            </m:r>
            <m:sSup>
              <m:sSupPr>
                <m:ctrlPr>
                  <w:rPr>
                    <w:rFonts w:ascii="Cambria Math" w:hAnsi="Cambria Math"/>
                    <w:lang w:val="en-US"/>
                  </w:rPr>
                </m:ctrlPr>
              </m:sSupPr>
              <m:e>
                <m:r>
                  <w:rPr>
                    <w:rFonts w:ascii="Cambria Math" w:hAnsi="Cambria Math"/>
                  </w:rPr>
                  <m:t>)</m:t>
                </m:r>
              </m:e>
              <m:sup>
                <m:r>
                  <w:rPr>
                    <w:rFonts w:ascii="Cambria Math" w:hAnsi="Cambria Math"/>
                    <w:lang w:val="en-US"/>
                  </w:rPr>
                  <m:t>t</m:t>
                </m:r>
              </m:sup>
            </m:sSup>
          </m:den>
        </m:f>
      </m:oMath>
      <w:r w:rsidRPr="00D95D8A">
        <w:t>. Haré cada división con la forma numérica y el resultado redondeado a centavos (dos decimales).</w:t>
      </w:r>
    </w:p>
    <w:p w14:paraId="54E41707" w14:textId="77777777" w:rsidR="00162A29" w:rsidRPr="00D95D8A" w:rsidRDefault="00162A29" w:rsidP="00D95D8A"/>
    <w:p w14:paraId="7249626A" w14:textId="77777777" w:rsidR="00D95D8A" w:rsidRPr="00D95D8A" w:rsidRDefault="00D95D8A" w:rsidP="00D95D8A">
      <w:pPr>
        <w:rPr>
          <w:lang w:val="en-US"/>
        </w:rPr>
      </w:pPr>
      <w:proofErr w:type="spellStart"/>
      <w:r w:rsidRPr="00D95D8A">
        <w:rPr>
          <w:b/>
          <w:bCs/>
          <w:lang w:val="en-US"/>
        </w:rPr>
        <w:t>Parámetros</w:t>
      </w:r>
      <w:proofErr w:type="spellEnd"/>
      <w:r w:rsidRPr="00D95D8A">
        <w:rPr>
          <w:b/>
          <w:bCs/>
          <w:lang w:val="en-US"/>
        </w:rPr>
        <w:t>:</w:t>
      </w:r>
    </w:p>
    <w:p w14:paraId="045162B7" w14:textId="057FEE64" w:rsidR="00D95D8A" w:rsidRPr="00D95D8A" w:rsidRDefault="00D95D8A" w:rsidP="00D95D8A">
      <w:pPr>
        <w:numPr>
          <w:ilvl w:val="0"/>
          <w:numId w:val="31"/>
        </w:numPr>
        <w:rPr>
          <w:lang w:val="en-US"/>
        </w:rPr>
      </w:pPr>
      <m:oMath>
        <m:r>
          <w:rPr>
            <w:rFonts w:ascii="Cambria Math" w:hAnsi="Cambria Math"/>
            <w:lang w:val="en-US"/>
          </w:rPr>
          <m:t>i=0.12</m:t>
        </m:r>
      </m:oMath>
      <w:r w:rsidRPr="00D95D8A">
        <w:rPr>
          <w:lang w:val="en-US"/>
        </w:rPr>
        <w:t>.</w:t>
      </w:r>
    </w:p>
    <w:p w14:paraId="4144B0AA" w14:textId="52743740" w:rsidR="00D95D8A" w:rsidRPr="00D95D8A" w:rsidRDefault="00D95D8A" w:rsidP="00D95D8A">
      <w:pPr>
        <w:numPr>
          <w:ilvl w:val="0"/>
          <w:numId w:val="31"/>
        </w:numPr>
        <w:rPr>
          <w:lang w:val="en-US"/>
        </w:rPr>
      </w:pPr>
      <m:oMath>
        <m:r>
          <w:rPr>
            <w:rFonts w:ascii="Cambria Math" w:hAnsi="Cambria Math"/>
            <w:lang w:val="en-US"/>
          </w:rPr>
          <m:t>1+i=1.12</m:t>
        </m:r>
      </m:oMath>
      <w:r w:rsidRPr="00D95D8A">
        <w:rPr>
          <w:lang w:val="en-US"/>
        </w:rPr>
        <w:t>.</w:t>
      </w:r>
    </w:p>
    <w:p w14:paraId="033A4DB7" w14:textId="77777777" w:rsidR="00D95D8A" w:rsidRPr="00D95D8A" w:rsidRDefault="00D95D8A" w:rsidP="00D95D8A">
      <w:pPr>
        <w:rPr>
          <w:lang w:val="en-US"/>
        </w:rPr>
      </w:pPr>
      <w:r w:rsidRPr="00D95D8A">
        <w:rPr>
          <w:lang w:val="en-US"/>
        </w:rPr>
        <w:t>Año 1:</w:t>
      </w:r>
    </w:p>
    <w:p w14:paraId="6EC424CB" w14:textId="40CB0634" w:rsidR="00D95D8A" w:rsidRPr="00D95D8A" w:rsidRDefault="00D95D8A" w:rsidP="00D95D8A">
      <w:pPr>
        <w:rPr>
          <w:lang w:val="en-US"/>
        </w:rPr>
      </w:pPr>
      <m:oMathPara>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1</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40,000</m:t>
              </m:r>
            </m:num>
            <m:den>
              <m:r>
                <w:rPr>
                  <w:rFonts w:ascii="Cambria Math" w:hAnsi="Cambria Math"/>
                  <w:lang w:val="en-US"/>
                </w:rPr>
                <m:t>1.12</m:t>
              </m:r>
            </m:den>
          </m:f>
          <m:r>
            <w:rPr>
              <w:rFonts w:ascii="Cambria Math" w:hAnsi="Cambria Math"/>
              <w:lang w:val="en-US"/>
            </w:rPr>
            <m:t>=</m:t>
          </m:r>
          <m:r>
            <m:rPr>
              <m:sty m:val="p"/>
            </m:rPr>
            <w:rPr>
              <w:rFonts w:ascii="Cambria Math" w:hAnsi="Cambria Math"/>
              <w:lang w:val="en-US"/>
            </w:rPr>
            <m:t>40,000</m:t>
          </m:r>
          <m:r>
            <w:rPr>
              <w:rFonts w:ascii="Cambria Math" w:hAnsi="Cambria Math"/>
              <w:lang w:val="en-US"/>
            </w:rPr>
            <m:t>÷1.12</m:t>
          </m:r>
          <m:r>
            <m:rPr>
              <m:sty m:val="p"/>
            </m:rPr>
            <w:rPr>
              <w:lang w:val="en-US"/>
            </w:rPr>
            <w:br/>
          </m:r>
        </m:oMath>
      </m:oMathPara>
    </w:p>
    <w:p w14:paraId="75C46C3E" w14:textId="5A775ED2" w:rsidR="00D95D8A" w:rsidRPr="00D95D8A" w:rsidRDefault="00D95D8A" w:rsidP="00D95D8A">
      <w:pPr>
        <w:rPr>
          <w:lang w:val="en-US"/>
        </w:rPr>
      </w:pPr>
      <w:proofErr w:type="spellStart"/>
      <w:r w:rsidRPr="00D95D8A">
        <w:rPr>
          <w:lang w:val="en-US"/>
        </w:rPr>
        <w:t>Cálculo</w:t>
      </w:r>
      <w:proofErr w:type="spellEnd"/>
      <w:r w:rsidRPr="00D95D8A">
        <w:rPr>
          <w:lang w:val="en-US"/>
        </w:rPr>
        <w:t xml:space="preserve">: </w:t>
      </w:r>
      <m:oMath>
        <m:r>
          <m:rPr>
            <m:sty m:val="p"/>
          </m:rPr>
          <w:rPr>
            <w:rFonts w:ascii="Cambria Math" w:hAnsi="Cambria Math"/>
            <w:lang w:val="en-US"/>
          </w:rPr>
          <m:t>40,000</m:t>
        </m:r>
        <m:r>
          <w:rPr>
            <w:rFonts w:ascii="Cambria Math" w:hAnsi="Cambria Math"/>
            <w:lang w:val="en-US"/>
          </w:rPr>
          <m:t>÷1.12=</m:t>
        </m:r>
        <m:r>
          <m:rPr>
            <m:sty m:val="p"/>
          </m:rPr>
          <w:rPr>
            <w:rFonts w:ascii="Cambria Math" w:hAnsi="Cambria Math"/>
            <w:lang w:val="en-US"/>
          </w:rPr>
          <m:t>35,714.285714</m:t>
        </m:r>
        <m:r>
          <w:rPr>
            <w:rFonts w:ascii="Cambria Math" w:hAnsi="Cambria Math"/>
            <w:lang w:val="en-US"/>
          </w:rPr>
          <m:t>…</m:t>
        </m:r>
      </m:oMath>
      <w:r w:rsidRPr="00D95D8A">
        <w:rPr>
          <w:lang w:val="en-US"/>
        </w:rPr>
        <w:t xml:space="preserve">→ </w:t>
      </w:r>
      <w:r w:rsidRPr="00D95D8A">
        <w:rPr>
          <w:b/>
          <w:bCs/>
          <w:lang w:val="en-US"/>
        </w:rPr>
        <w:t>US$35,714.29</w:t>
      </w:r>
    </w:p>
    <w:p w14:paraId="6AFEAD23" w14:textId="77777777" w:rsidR="000331FB" w:rsidRDefault="000331FB" w:rsidP="00D95D8A">
      <w:pPr>
        <w:rPr>
          <w:lang w:val="en-US"/>
        </w:rPr>
      </w:pPr>
    </w:p>
    <w:p w14:paraId="0B79780B" w14:textId="53291B07" w:rsidR="00D95D8A" w:rsidRPr="00D95D8A" w:rsidRDefault="00D95D8A" w:rsidP="00D95D8A">
      <w:pPr>
        <w:rPr>
          <w:lang w:val="en-US"/>
        </w:rPr>
      </w:pPr>
      <w:r w:rsidRPr="00D95D8A">
        <w:rPr>
          <w:lang w:val="en-US"/>
        </w:rPr>
        <w:t>Año 2:</w:t>
      </w:r>
    </w:p>
    <w:p w14:paraId="4DFEF8AA" w14:textId="3910F7E4" w:rsidR="00D95D8A" w:rsidRPr="00D95D8A" w:rsidRDefault="00D95D8A" w:rsidP="00D95D8A">
      <w:pPr>
        <w:rPr>
          <w:lang w:val="en-US"/>
        </w:rPr>
      </w:pPr>
      <m:oMathPara>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2</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45,000</m:t>
              </m:r>
            </m:num>
            <m:den>
              <m:sSup>
                <m:sSupPr>
                  <m:ctrlPr>
                    <w:rPr>
                      <w:rFonts w:ascii="Cambria Math" w:hAnsi="Cambria Math"/>
                      <w:lang w:val="en-US"/>
                    </w:rPr>
                  </m:ctrlPr>
                </m:sSupPr>
                <m:e>
                  <m:r>
                    <w:rPr>
                      <w:rFonts w:ascii="Cambria Math" w:hAnsi="Cambria Math"/>
                      <w:lang w:val="en-US"/>
                    </w:rPr>
                    <m:t>1.12</m:t>
                  </m:r>
                </m:e>
                <m:sup>
                  <m:r>
                    <w:rPr>
                      <w:rFonts w:ascii="Cambria Math" w:hAnsi="Cambria Math"/>
                      <w:lang w:val="en-US"/>
                    </w:rPr>
                    <m:t>2</m:t>
                  </m:r>
                </m:sup>
              </m:sSup>
            </m:den>
          </m:f>
          <m:r>
            <w:rPr>
              <w:rFonts w:ascii="Cambria Math" w:hAnsi="Cambria Math"/>
              <w:lang w:val="en-US"/>
            </w:rPr>
            <m:t>=</m:t>
          </m:r>
          <m:r>
            <m:rPr>
              <m:sty m:val="p"/>
            </m:rPr>
            <w:rPr>
              <w:rFonts w:ascii="Cambria Math" w:hAnsi="Cambria Math"/>
              <w:lang w:val="en-US"/>
            </w:rPr>
            <m:t>45,000</m:t>
          </m:r>
          <m:r>
            <w:rPr>
              <w:rFonts w:ascii="Cambria Math" w:hAnsi="Cambria Math"/>
              <w:lang w:val="en-US"/>
            </w:rPr>
            <m:t>÷(1.12×1.12)=</m:t>
          </m:r>
          <m:r>
            <m:rPr>
              <m:sty m:val="p"/>
            </m:rPr>
            <w:rPr>
              <w:rFonts w:ascii="Cambria Math" w:hAnsi="Cambria Math"/>
              <w:lang w:val="en-US"/>
            </w:rPr>
            <m:t>45,000</m:t>
          </m:r>
          <m:r>
            <w:rPr>
              <w:rFonts w:ascii="Cambria Math" w:hAnsi="Cambria Math"/>
              <w:lang w:val="en-US"/>
            </w:rPr>
            <m:t>÷1.2544</m:t>
          </m:r>
          <m:r>
            <m:rPr>
              <m:sty m:val="p"/>
            </m:rPr>
            <w:rPr>
              <w:lang w:val="en-US"/>
            </w:rPr>
            <w:br/>
          </m:r>
        </m:oMath>
      </m:oMathPara>
    </w:p>
    <w:p w14:paraId="49967437" w14:textId="7103FCAA" w:rsidR="00D95D8A" w:rsidRPr="00D95D8A" w:rsidRDefault="00D95D8A" w:rsidP="00D95D8A">
      <w:pPr>
        <w:rPr>
          <w:lang w:val="en-US"/>
        </w:rPr>
      </w:pPr>
      <w:proofErr w:type="spellStart"/>
      <w:r w:rsidRPr="00D95D8A">
        <w:rPr>
          <w:lang w:val="en-US"/>
        </w:rPr>
        <w:t>Cálculo</w:t>
      </w:r>
      <w:proofErr w:type="spellEnd"/>
      <w:r w:rsidRPr="00D95D8A">
        <w:rPr>
          <w:lang w:val="en-US"/>
        </w:rPr>
        <w:t xml:space="preserve">: </w:t>
      </w:r>
      <m:oMath>
        <m:r>
          <m:rPr>
            <m:sty m:val="p"/>
          </m:rPr>
          <w:rPr>
            <w:rFonts w:ascii="Cambria Math" w:hAnsi="Cambria Math"/>
            <w:lang w:val="en-US"/>
          </w:rPr>
          <m:t>45,000</m:t>
        </m:r>
        <m:r>
          <w:rPr>
            <w:rFonts w:ascii="Cambria Math" w:hAnsi="Cambria Math"/>
            <w:lang w:val="en-US"/>
          </w:rPr>
          <m:t>÷1.2544=</m:t>
        </m:r>
        <m:r>
          <m:rPr>
            <m:sty m:val="p"/>
          </m:rPr>
          <w:rPr>
            <w:rFonts w:ascii="Cambria Math" w:hAnsi="Cambria Math"/>
            <w:lang w:val="en-US"/>
          </w:rPr>
          <m:t>35,873.7244897959</m:t>
        </m:r>
        <m:r>
          <w:rPr>
            <w:rFonts w:ascii="Cambria Math" w:hAnsi="Cambria Math"/>
            <w:lang w:val="en-US"/>
          </w:rPr>
          <m:t>…</m:t>
        </m:r>
      </m:oMath>
      <w:r w:rsidRPr="00D95D8A">
        <w:rPr>
          <w:lang w:val="en-US"/>
        </w:rPr>
        <w:t xml:space="preserve">→ </w:t>
      </w:r>
      <w:r w:rsidRPr="00D95D8A">
        <w:rPr>
          <w:b/>
          <w:bCs/>
          <w:lang w:val="en-US"/>
        </w:rPr>
        <w:t>US$35,873.72</w:t>
      </w:r>
    </w:p>
    <w:p w14:paraId="3F96D0D9" w14:textId="77777777" w:rsidR="000331FB" w:rsidRDefault="000331FB" w:rsidP="00D95D8A">
      <w:pPr>
        <w:rPr>
          <w:lang w:val="en-US"/>
        </w:rPr>
      </w:pPr>
    </w:p>
    <w:p w14:paraId="2BF52F62" w14:textId="47451080" w:rsidR="00D95D8A" w:rsidRPr="00D95D8A" w:rsidRDefault="00D95D8A" w:rsidP="00D95D8A">
      <w:pPr>
        <w:rPr>
          <w:lang w:val="en-US"/>
        </w:rPr>
      </w:pPr>
      <w:r w:rsidRPr="00D95D8A">
        <w:rPr>
          <w:lang w:val="en-US"/>
        </w:rPr>
        <w:t>Año 3:</w:t>
      </w:r>
    </w:p>
    <w:p w14:paraId="78278E6D" w14:textId="5FA490DE" w:rsidR="00D95D8A" w:rsidRPr="00D95D8A" w:rsidRDefault="00D95D8A" w:rsidP="00D95D8A">
      <w:pPr>
        <w:rPr>
          <w:lang w:val="en-US"/>
        </w:rPr>
      </w:pPr>
      <m:oMathPara>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3</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55,000</m:t>
              </m:r>
            </m:num>
            <m:den>
              <m:sSup>
                <m:sSupPr>
                  <m:ctrlPr>
                    <w:rPr>
                      <w:rFonts w:ascii="Cambria Math" w:hAnsi="Cambria Math"/>
                      <w:lang w:val="en-US"/>
                    </w:rPr>
                  </m:ctrlPr>
                </m:sSupPr>
                <m:e>
                  <m:r>
                    <w:rPr>
                      <w:rFonts w:ascii="Cambria Math" w:hAnsi="Cambria Math"/>
                      <w:lang w:val="en-US"/>
                    </w:rPr>
                    <m:t>1.12</m:t>
                  </m:r>
                </m:e>
                <m:sup>
                  <m:r>
                    <w:rPr>
                      <w:rFonts w:ascii="Cambria Math" w:hAnsi="Cambria Math"/>
                      <w:lang w:val="en-US"/>
                    </w:rPr>
                    <m:t>3</m:t>
                  </m:r>
                </m:sup>
              </m:sSup>
            </m:den>
          </m:f>
          <m:r>
            <w:rPr>
              <w:rFonts w:ascii="Cambria Math" w:hAnsi="Cambria Math"/>
              <w:lang w:val="en-US"/>
            </w:rPr>
            <m:t>=</m:t>
          </m:r>
          <m:r>
            <m:rPr>
              <m:sty m:val="p"/>
            </m:rPr>
            <w:rPr>
              <w:rFonts w:ascii="Cambria Math" w:hAnsi="Cambria Math"/>
              <w:lang w:val="en-US"/>
            </w:rPr>
            <m:t>55,000</m:t>
          </m:r>
          <m:r>
            <w:rPr>
              <w:rFonts w:ascii="Cambria Math" w:hAnsi="Cambria Math"/>
              <w:lang w:val="en-US"/>
            </w:rPr>
            <m:t>÷1.404928</m:t>
          </m:r>
          <m:r>
            <m:rPr>
              <m:sty m:val="p"/>
            </m:rPr>
            <w:rPr>
              <w:lang w:val="en-US"/>
            </w:rPr>
            <w:br/>
          </m:r>
        </m:oMath>
      </m:oMathPara>
    </w:p>
    <w:p w14:paraId="208FE4E9" w14:textId="4CAF96D1" w:rsidR="00D95D8A" w:rsidRPr="00D95D8A" w:rsidRDefault="00D95D8A" w:rsidP="00D95D8A">
      <w:pPr>
        <w:rPr>
          <w:lang w:val="en-US"/>
        </w:rPr>
      </w:pPr>
      <w:proofErr w:type="spellStart"/>
      <w:r w:rsidRPr="00D95D8A">
        <w:rPr>
          <w:lang w:val="en-US"/>
        </w:rPr>
        <w:lastRenderedPageBreak/>
        <w:t>Cálculo</w:t>
      </w:r>
      <w:proofErr w:type="spellEnd"/>
      <w:r w:rsidRPr="00D95D8A">
        <w:rPr>
          <w:lang w:val="en-US"/>
        </w:rPr>
        <w:t xml:space="preserve">: </w:t>
      </w:r>
      <m:oMath>
        <m:r>
          <m:rPr>
            <m:sty m:val="p"/>
          </m:rPr>
          <w:rPr>
            <w:rFonts w:ascii="Cambria Math" w:hAnsi="Cambria Math"/>
            <w:lang w:val="en-US"/>
          </w:rPr>
          <m:t>55,000</m:t>
        </m:r>
        <m:r>
          <w:rPr>
            <w:rFonts w:ascii="Cambria Math" w:hAnsi="Cambria Math"/>
            <w:lang w:val="en-US"/>
          </w:rPr>
          <m:t>÷1.404928=</m:t>
        </m:r>
        <m:r>
          <m:rPr>
            <m:sty m:val="p"/>
          </m:rPr>
          <w:rPr>
            <w:rFonts w:ascii="Cambria Math" w:hAnsi="Cambria Math"/>
            <w:lang w:val="en-US"/>
          </w:rPr>
          <m:t>39,147.9136297376</m:t>
        </m:r>
        <m:r>
          <w:rPr>
            <w:rFonts w:ascii="Cambria Math" w:hAnsi="Cambria Math"/>
            <w:lang w:val="en-US"/>
          </w:rPr>
          <m:t>…</m:t>
        </m:r>
      </m:oMath>
      <w:r w:rsidRPr="00D95D8A">
        <w:rPr>
          <w:lang w:val="en-US"/>
        </w:rPr>
        <w:t xml:space="preserve">→ </w:t>
      </w:r>
      <w:r w:rsidRPr="00D95D8A">
        <w:rPr>
          <w:b/>
          <w:bCs/>
          <w:lang w:val="en-US"/>
        </w:rPr>
        <w:t>US$39,147.91</w:t>
      </w:r>
    </w:p>
    <w:p w14:paraId="2964471E" w14:textId="77777777" w:rsidR="000331FB" w:rsidRDefault="000331FB" w:rsidP="00D95D8A">
      <w:pPr>
        <w:rPr>
          <w:lang w:val="en-US"/>
        </w:rPr>
      </w:pPr>
    </w:p>
    <w:p w14:paraId="4B4D751E" w14:textId="17D6E036" w:rsidR="00D95D8A" w:rsidRPr="00D95D8A" w:rsidRDefault="00D95D8A" w:rsidP="00D95D8A">
      <w:pPr>
        <w:rPr>
          <w:lang w:val="en-US"/>
        </w:rPr>
      </w:pPr>
      <w:r w:rsidRPr="00D95D8A">
        <w:rPr>
          <w:lang w:val="en-US"/>
        </w:rPr>
        <w:t>Año 4:</w:t>
      </w:r>
    </w:p>
    <w:p w14:paraId="7592DBC2" w14:textId="47FBE43C" w:rsidR="00D95D8A" w:rsidRPr="00D95D8A" w:rsidRDefault="00D95D8A" w:rsidP="00D95D8A">
      <w:pPr>
        <w:rPr>
          <w:lang w:val="en-US"/>
        </w:rPr>
      </w:pPr>
      <m:oMathPara>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4</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65,000</m:t>
              </m:r>
            </m:num>
            <m:den>
              <m:sSup>
                <m:sSupPr>
                  <m:ctrlPr>
                    <w:rPr>
                      <w:rFonts w:ascii="Cambria Math" w:hAnsi="Cambria Math"/>
                      <w:lang w:val="en-US"/>
                    </w:rPr>
                  </m:ctrlPr>
                </m:sSupPr>
                <m:e>
                  <m:r>
                    <w:rPr>
                      <w:rFonts w:ascii="Cambria Math" w:hAnsi="Cambria Math"/>
                      <w:lang w:val="en-US"/>
                    </w:rPr>
                    <m:t>1.12</m:t>
                  </m:r>
                </m:e>
                <m:sup>
                  <m:r>
                    <w:rPr>
                      <w:rFonts w:ascii="Cambria Math" w:hAnsi="Cambria Math"/>
                      <w:lang w:val="en-US"/>
                    </w:rPr>
                    <m:t>4</m:t>
                  </m:r>
                </m:sup>
              </m:sSup>
            </m:den>
          </m:f>
          <m:r>
            <w:rPr>
              <w:rFonts w:ascii="Cambria Math" w:hAnsi="Cambria Math"/>
              <w:lang w:val="en-US"/>
            </w:rPr>
            <m:t>=</m:t>
          </m:r>
          <m:r>
            <m:rPr>
              <m:sty m:val="p"/>
            </m:rPr>
            <w:rPr>
              <w:rFonts w:ascii="Cambria Math" w:hAnsi="Cambria Math"/>
              <w:lang w:val="en-US"/>
            </w:rPr>
            <m:t>65,000</m:t>
          </m:r>
          <m:r>
            <w:rPr>
              <w:rFonts w:ascii="Cambria Math" w:hAnsi="Cambria Math"/>
              <w:lang w:val="en-US"/>
            </w:rPr>
            <m:t>÷1.57351936</m:t>
          </m:r>
          <m:r>
            <m:rPr>
              <m:sty m:val="p"/>
            </m:rPr>
            <w:rPr>
              <w:lang w:val="en-US"/>
            </w:rPr>
            <w:br/>
          </m:r>
        </m:oMath>
      </m:oMathPara>
    </w:p>
    <w:p w14:paraId="1E0595D8" w14:textId="7627B9EC" w:rsidR="00D95D8A" w:rsidRPr="00D95D8A" w:rsidRDefault="00D95D8A" w:rsidP="00D95D8A">
      <w:pPr>
        <w:rPr>
          <w:lang w:val="en-US"/>
        </w:rPr>
      </w:pPr>
      <w:proofErr w:type="spellStart"/>
      <w:r w:rsidRPr="00D95D8A">
        <w:rPr>
          <w:lang w:val="en-US"/>
        </w:rPr>
        <w:t>Cálculo</w:t>
      </w:r>
      <w:proofErr w:type="spellEnd"/>
      <w:r w:rsidRPr="00D95D8A">
        <w:rPr>
          <w:lang w:val="en-US"/>
        </w:rPr>
        <w:t xml:space="preserve">: </w:t>
      </w:r>
      <m:oMath>
        <m:r>
          <m:rPr>
            <m:sty m:val="p"/>
          </m:rPr>
          <w:rPr>
            <w:rFonts w:ascii="Cambria Math" w:hAnsi="Cambria Math"/>
            <w:lang w:val="en-US"/>
          </w:rPr>
          <m:t>65,000</m:t>
        </m:r>
        <m:r>
          <w:rPr>
            <w:rFonts w:ascii="Cambria Math" w:hAnsi="Cambria Math"/>
            <w:lang w:val="en-US"/>
          </w:rPr>
          <m:t>÷1.57351936=</m:t>
        </m:r>
        <m:r>
          <m:rPr>
            <m:sty m:val="p"/>
          </m:rPr>
          <w:rPr>
            <w:rFonts w:ascii="Cambria Math" w:hAnsi="Cambria Math"/>
            <w:lang w:val="en-US"/>
          </w:rPr>
          <m:t>41,308.6750963140</m:t>
        </m:r>
        <m:r>
          <w:rPr>
            <w:rFonts w:ascii="Cambria Math" w:hAnsi="Cambria Math"/>
            <w:lang w:val="en-US"/>
          </w:rPr>
          <m:t>…</m:t>
        </m:r>
      </m:oMath>
      <w:r w:rsidRPr="00D95D8A">
        <w:rPr>
          <w:lang w:val="en-US"/>
        </w:rPr>
        <w:t xml:space="preserve">→ </w:t>
      </w:r>
      <w:r w:rsidRPr="00D95D8A">
        <w:rPr>
          <w:b/>
          <w:bCs/>
          <w:lang w:val="en-US"/>
        </w:rPr>
        <w:t>US$41,308.68</w:t>
      </w:r>
    </w:p>
    <w:p w14:paraId="0311CDD4" w14:textId="77777777" w:rsidR="000331FB" w:rsidRDefault="000331FB" w:rsidP="00D95D8A">
      <w:pPr>
        <w:rPr>
          <w:lang w:val="en-US"/>
        </w:rPr>
      </w:pPr>
    </w:p>
    <w:p w14:paraId="57523664" w14:textId="07091907" w:rsidR="00D95D8A" w:rsidRPr="00D95D8A" w:rsidRDefault="00D95D8A" w:rsidP="00D95D8A">
      <w:pPr>
        <w:rPr>
          <w:lang w:val="en-US"/>
        </w:rPr>
      </w:pPr>
      <w:r w:rsidRPr="00D95D8A">
        <w:rPr>
          <w:lang w:val="en-US"/>
        </w:rPr>
        <w:t>Año 5:</w:t>
      </w:r>
    </w:p>
    <w:p w14:paraId="07FD79A4" w14:textId="0EA58992" w:rsidR="00D95D8A" w:rsidRPr="00D95D8A" w:rsidRDefault="00D95D8A" w:rsidP="00D95D8A">
      <w:pPr>
        <w:rPr>
          <w:lang w:val="en-US"/>
        </w:rPr>
      </w:pPr>
      <m:oMathPara>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5</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75,000</m:t>
              </m:r>
            </m:num>
            <m:den>
              <m:sSup>
                <m:sSupPr>
                  <m:ctrlPr>
                    <w:rPr>
                      <w:rFonts w:ascii="Cambria Math" w:hAnsi="Cambria Math"/>
                      <w:lang w:val="en-US"/>
                    </w:rPr>
                  </m:ctrlPr>
                </m:sSupPr>
                <m:e>
                  <m:r>
                    <w:rPr>
                      <w:rFonts w:ascii="Cambria Math" w:hAnsi="Cambria Math"/>
                      <w:lang w:val="en-US"/>
                    </w:rPr>
                    <m:t>1.12</m:t>
                  </m:r>
                </m:e>
                <m:sup>
                  <m:r>
                    <w:rPr>
                      <w:rFonts w:ascii="Cambria Math" w:hAnsi="Cambria Math"/>
                      <w:lang w:val="en-US"/>
                    </w:rPr>
                    <m:t>5</m:t>
                  </m:r>
                </m:sup>
              </m:sSup>
            </m:den>
          </m:f>
          <m:r>
            <w:rPr>
              <w:rFonts w:ascii="Cambria Math" w:hAnsi="Cambria Math"/>
              <w:lang w:val="en-US"/>
            </w:rPr>
            <m:t>=</m:t>
          </m:r>
          <m:r>
            <m:rPr>
              <m:sty m:val="p"/>
            </m:rPr>
            <w:rPr>
              <w:rFonts w:ascii="Cambria Math" w:hAnsi="Cambria Math"/>
              <w:lang w:val="en-US"/>
            </w:rPr>
            <m:t>75,000</m:t>
          </m:r>
          <m:r>
            <w:rPr>
              <w:rFonts w:ascii="Cambria Math" w:hAnsi="Cambria Math"/>
              <w:lang w:val="en-US"/>
            </w:rPr>
            <m:t>÷1.7623416832</m:t>
          </m:r>
          <m:r>
            <m:rPr>
              <m:sty m:val="p"/>
            </m:rPr>
            <w:rPr>
              <w:lang w:val="en-US"/>
            </w:rPr>
            <w:br/>
          </m:r>
        </m:oMath>
      </m:oMathPara>
    </w:p>
    <w:p w14:paraId="22303DDB" w14:textId="4329B628" w:rsidR="00D95D8A" w:rsidRDefault="00D95D8A" w:rsidP="00D95D8A">
      <w:pPr>
        <w:rPr>
          <w:b/>
          <w:bCs/>
        </w:rPr>
      </w:pPr>
      <w:r w:rsidRPr="00D95D8A">
        <w:t xml:space="preserve">Cálculo: </w:t>
      </w:r>
      <m:oMath>
        <m:r>
          <m:rPr>
            <m:sty m:val="p"/>
          </m:rPr>
          <w:rPr>
            <w:rFonts w:ascii="Cambria Math" w:hAnsi="Cambria Math"/>
          </w:rPr>
          <m:t>75,000</m:t>
        </m:r>
        <m:r>
          <w:rPr>
            <w:rFonts w:ascii="Cambria Math" w:hAnsi="Cambria Math"/>
          </w:rPr>
          <m:t>÷1.7623416832=</m:t>
        </m:r>
        <m:r>
          <m:rPr>
            <m:sty m:val="p"/>
          </m:rPr>
          <w:rPr>
            <w:rFonts w:ascii="Cambria Math" w:hAnsi="Cambria Math"/>
          </w:rPr>
          <m:t>42,557.0141788949</m:t>
        </m:r>
        <m:r>
          <w:rPr>
            <w:rFonts w:ascii="Cambria Math" w:hAnsi="Cambria Math"/>
          </w:rPr>
          <m:t>…</m:t>
        </m:r>
      </m:oMath>
      <w:r w:rsidRPr="00D95D8A">
        <w:t xml:space="preserve">→ </w:t>
      </w:r>
      <w:r w:rsidRPr="00D95D8A">
        <w:rPr>
          <w:b/>
          <w:bCs/>
        </w:rPr>
        <w:t>US$42,557.01</w:t>
      </w:r>
    </w:p>
    <w:p w14:paraId="166CC94D" w14:textId="77777777" w:rsidR="000331FB" w:rsidRPr="00D95D8A" w:rsidRDefault="000331FB" w:rsidP="00D95D8A"/>
    <w:p w14:paraId="2FC1B3A8" w14:textId="559751DD" w:rsidR="00D95D8A" w:rsidRPr="00D95D8A" w:rsidRDefault="00D95D8A" w:rsidP="000331FB">
      <w:pPr>
        <w:jc w:val="left"/>
      </w:pPr>
      <w:r w:rsidRPr="00D95D8A">
        <w:rPr>
          <w:b/>
          <w:bCs/>
        </w:rPr>
        <w:t xml:space="preserve">Sumatoria de </w:t>
      </w:r>
      <w:proofErr w:type="spellStart"/>
      <w:r w:rsidRPr="00D95D8A">
        <w:rPr>
          <w:b/>
          <w:bCs/>
        </w:rPr>
        <w:t>PVs</w:t>
      </w:r>
      <w:proofErr w:type="spellEnd"/>
      <w:r w:rsidRPr="00D95D8A">
        <w:rPr>
          <w:b/>
          <w:bCs/>
        </w:rPr>
        <w:t xml:space="preserve"> (caso base):</w:t>
      </w:r>
      <w:r w:rsidRPr="00D95D8A">
        <w:br/>
      </w:r>
      <m:oMathPara>
        <m:oMath>
          <m:nary>
            <m:naryPr>
              <m:chr m:val="∑"/>
              <m:limLoc m:val="subSup"/>
              <m:grow m:val="1"/>
              <m:ctrlPr>
                <w:rPr>
                  <w:rFonts w:ascii="Cambria Math" w:hAnsi="Cambria Math"/>
                  <w:lang w:val="en-US"/>
                </w:rPr>
              </m:ctrlPr>
            </m:naryPr>
            <m:sub>
              <m:r>
                <w:rPr>
                  <w:rFonts w:ascii="Cambria Math" w:hAnsi="Cambria Math"/>
                  <w:lang w:val="en-US"/>
                </w:rPr>
                <m:t>t</m:t>
              </m:r>
              <m:r>
                <w:rPr>
                  <w:rFonts w:ascii="Cambria Math" w:hAnsi="Cambria Math"/>
                </w:rPr>
                <m:t>=1</m:t>
              </m:r>
            </m:sub>
            <m:sup>
              <m:r>
                <w:rPr>
                  <w:rFonts w:ascii="Cambria Math" w:hAnsi="Cambria Math"/>
                </w:rPr>
                <m:t>5</m:t>
              </m:r>
            </m:sup>
            <m:e/>
          </m:nary>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t</m:t>
              </m:r>
            </m:sub>
          </m:sSub>
          <m:r>
            <w:rPr>
              <w:rFonts w:ascii="Cambria Math" w:hAnsi="Cambria Math"/>
            </w:rPr>
            <m:t>=</m:t>
          </m:r>
          <m:r>
            <m:rPr>
              <m:sty m:val="p"/>
            </m:rPr>
            <w:rPr>
              <w:rFonts w:ascii="Cambria Math" w:hAnsi="Cambria Math"/>
            </w:rPr>
            <m:t>35,714.29</m:t>
          </m:r>
          <m:r>
            <w:rPr>
              <w:rFonts w:ascii="Cambria Math" w:hAnsi="Cambria Math"/>
            </w:rPr>
            <m:t>+</m:t>
          </m:r>
          <m:r>
            <m:rPr>
              <m:sty m:val="p"/>
            </m:rPr>
            <w:rPr>
              <w:rFonts w:ascii="Cambria Math" w:hAnsi="Cambria Math"/>
            </w:rPr>
            <m:t>35,873.72</m:t>
          </m:r>
          <m:r>
            <w:rPr>
              <w:rFonts w:ascii="Cambria Math" w:hAnsi="Cambria Math"/>
            </w:rPr>
            <m:t>+</m:t>
          </m:r>
          <m:r>
            <m:rPr>
              <m:sty m:val="p"/>
            </m:rPr>
            <w:rPr>
              <w:rFonts w:ascii="Cambria Math" w:hAnsi="Cambria Math"/>
            </w:rPr>
            <m:t>39,147.91</m:t>
          </m:r>
          <m:r>
            <w:rPr>
              <w:rFonts w:ascii="Cambria Math" w:hAnsi="Cambria Math"/>
            </w:rPr>
            <m:t>+</m:t>
          </m:r>
          <m:r>
            <m:rPr>
              <m:sty m:val="p"/>
            </m:rPr>
            <w:rPr>
              <w:rFonts w:ascii="Cambria Math" w:hAnsi="Cambria Math"/>
            </w:rPr>
            <m:t>41,308.68</m:t>
          </m:r>
          <m:r>
            <w:rPr>
              <w:rFonts w:ascii="Cambria Math" w:hAnsi="Cambria Math"/>
            </w:rPr>
            <m:t>+</m:t>
          </m:r>
          <m:r>
            <m:rPr>
              <m:sty m:val="p"/>
            </m:rPr>
            <w:rPr>
              <w:rFonts w:ascii="Cambria Math" w:hAnsi="Cambria Math"/>
            </w:rPr>
            <m:t>42,557.01</m:t>
          </m:r>
        </m:oMath>
      </m:oMathPara>
    </w:p>
    <w:p w14:paraId="70D9EFA7" w14:textId="77777777" w:rsidR="000331FB" w:rsidRDefault="000331FB" w:rsidP="00D95D8A"/>
    <w:p w14:paraId="3515F73E" w14:textId="6673503C" w:rsidR="00D95D8A" w:rsidRPr="00D95D8A" w:rsidRDefault="00D95D8A" w:rsidP="00D95D8A">
      <w:r w:rsidRPr="00D95D8A">
        <w:t>Sumo paso a paso (</w:t>
      </w:r>
      <w:proofErr w:type="spellStart"/>
      <w:r w:rsidRPr="00D95D8A">
        <w:t>digit-by-digit</w:t>
      </w:r>
      <w:proofErr w:type="spellEnd"/>
      <w:r w:rsidRPr="00D95D8A">
        <w:t xml:space="preserve"> </w:t>
      </w:r>
      <w:proofErr w:type="spellStart"/>
      <w:r w:rsidRPr="00D95D8A">
        <w:t>style</w:t>
      </w:r>
      <w:proofErr w:type="spellEnd"/>
      <w:r w:rsidRPr="00D95D8A">
        <w:t>):</w:t>
      </w:r>
    </w:p>
    <w:p w14:paraId="26BADCBE" w14:textId="0055C67F" w:rsidR="00D95D8A" w:rsidRPr="00D95D8A" w:rsidRDefault="00D95D8A" w:rsidP="00D95D8A">
      <w:pPr>
        <w:numPr>
          <w:ilvl w:val="0"/>
          <w:numId w:val="32"/>
        </w:numPr>
        <w:rPr>
          <w:lang w:val="en-US"/>
        </w:rPr>
      </w:pPr>
      <m:oMath>
        <m:r>
          <m:rPr>
            <m:sty m:val="p"/>
          </m:rPr>
          <w:rPr>
            <w:rFonts w:ascii="Cambria Math" w:hAnsi="Cambria Math"/>
            <w:lang w:val="en-US"/>
          </w:rPr>
          <m:t>35,714.29</m:t>
        </m:r>
        <m:r>
          <w:rPr>
            <w:rFonts w:ascii="Cambria Math" w:hAnsi="Cambria Math"/>
            <w:lang w:val="en-US"/>
          </w:rPr>
          <m:t>+</m:t>
        </m:r>
        <m:r>
          <m:rPr>
            <m:sty m:val="p"/>
          </m:rPr>
          <w:rPr>
            <w:rFonts w:ascii="Cambria Math" w:hAnsi="Cambria Math"/>
            <w:lang w:val="en-US"/>
          </w:rPr>
          <m:t>35,873.72</m:t>
        </m:r>
        <m:r>
          <w:rPr>
            <w:rFonts w:ascii="Cambria Math" w:hAnsi="Cambria Math"/>
            <w:lang w:val="en-US"/>
          </w:rPr>
          <m:t>=</m:t>
        </m:r>
        <m:r>
          <m:rPr>
            <m:sty m:val="p"/>
          </m:rPr>
          <w:rPr>
            <w:rFonts w:ascii="Cambria Math" w:hAnsi="Cambria Math"/>
            <w:lang w:val="en-US"/>
          </w:rPr>
          <m:t>71,588.01</m:t>
        </m:r>
      </m:oMath>
    </w:p>
    <w:p w14:paraId="69B328FB" w14:textId="3D5A1243" w:rsidR="00D95D8A" w:rsidRPr="00D95D8A" w:rsidRDefault="00D95D8A" w:rsidP="00D95D8A">
      <w:pPr>
        <w:numPr>
          <w:ilvl w:val="0"/>
          <w:numId w:val="32"/>
        </w:numPr>
        <w:rPr>
          <w:lang w:val="en-US"/>
        </w:rPr>
      </w:pPr>
      <m:oMath>
        <m:r>
          <m:rPr>
            <m:sty m:val="p"/>
          </m:rPr>
          <w:rPr>
            <w:rFonts w:ascii="Cambria Math" w:hAnsi="Cambria Math"/>
            <w:lang w:val="en-US"/>
          </w:rPr>
          <m:t>71,588.01</m:t>
        </m:r>
        <m:r>
          <w:rPr>
            <w:rFonts w:ascii="Cambria Math" w:hAnsi="Cambria Math"/>
            <w:lang w:val="en-US"/>
          </w:rPr>
          <m:t>+</m:t>
        </m:r>
        <m:r>
          <m:rPr>
            <m:sty m:val="p"/>
          </m:rPr>
          <w:rPr>
            <w:rFonts w:ascii="Cambria Math" w:hAnsi="Cambria Math"/>
            <w:lang w:val="en-US"/>
          </w:rPr>
          <m:t>39,147.91</m:t>
        </m:r>
        <m:r>
          <w:rPr>
            <w:rFonts w:ascii="Cambria Math" w:hAnsi="Cambria Math"/>
            <w:lang w:val="en-US"/>
          </w:rPr>
          <m:t>=</m:t>
        </m:r>
        <m:r>
          <m:rPr>
            <m:sty m:val="p"/>
          </m:rPr>
          <w:rPr>
            <w:rFonts w:ascii="Cambria Math" w:hAnsi="Cambria Math"/>
            <w:lang w:val="en-US"/>
          </w:rPr>
          <m:t>110,735.92</m:t>
        </m:r>
      </m:oMath>
    </w:p>
    <w:p w14:paraId="19381BB9" w14:textId="30BCEFF9" w:rsidR="00D95D8A" w:rsidRPr="00D95D8A" w:rsidRDefault="00D95D8A" w:rsidP="00D95D8A">
      <w:pPr>
        <w:numPr>
          <w:ilvl w:val="0"/>
          <w:numId w:val="32"/>
        </w:numPr>
        <w:rPr>
          <w:lang w:val="en-US"/>
        </w:rPr>
      </w:pPr>
      <m:oMath>
        <m:r>
          <m:rPr>
            <m:sty m:val="p"/>
          </m:rPr>
          <w:rPr>
            <w:rFonts w:ascii="Cambria Math" w:hAnsi="Cambria Math"/>
            <w:lang w:val="en-US"/>
          </w:rPr>
          <m:t>110,735.92</m:t>
        </m:r>
        <m:r>
          <w:rPr>
            <w:rFonts w:ascii="Cambria Math" w:hAnsi="Cambria Math"/>
            <w:lang w:val="en-US"/>
          </w:rPr>
          <m:t>+</m:t>
        </m:r>
        <m:r>
          <m:rPr>
            <m:sty m:val="p"/>
          </m:rPr>
          <w:rPr>
            <w:rFonts w:ascii="Cambria Math" w:hAnsi="Cambria Math"/>
            <w:lang w:val="en-US"/>
          </w:rPr>
          <m:t>41,308.68</m:t>
        </m:r>
        <m:r>
          <w:rPr>
            <w:rFonts w:ascii="Cambria Math" w:hAnsi="Cambria Math"/>
            <w:lang w:val="en-US"/>
          </w:rPr>
          <m:t>=</m:t>
        </m:r>
        <m:r>
          <m:rPr>
            <m:sty m:val="p"/>
          </m:rPr>
          <w:rPr>
            <w:rFonts w:ascii="Cambria Math" w:hAnsi="Cambria Math"/>
            <w:lang w:val="en-US"/>
          </w:rPr>
          <m:t>152,044.60</m:t>
        </m:r>
      </m:oMath>
    </w:p>
    <w:p w14:paraId="188C4953" w14:textId="0441E95F" w:rsidR="00D95D8A" w:rsidRPr="00D95D8A" w:rsidRDefault="00D95D8A" w:rsidP="00D95D8A">
      <w:pPr>
        <w:numPr>
          <w:ilvl w:val="0"/>
          <w:numId w:val="32"/>
        </w:numPr>
        <w:rPr>
          <w:lang w:val="en-US"/>
        </w:rPr>
      </w:pPr>
      <m:oMath>
        <m:r>
          <m:rPr>
            <m:sty m:val="p"/>
          </m:rPr>
          <w:rPr>
            <w:rFonts w:ascii="Cambria Math" w:hAnsi="Cambria Math"/>
            <w:lang w:val="en-US"/>
          </w:rPr>
          <m:t>152,044.60</m:t>
        </m:r>
        <m:r>
          <w:rPr>
            <w:rFonts w:ascii="Cambria Math" w:hAnsi="Cambria Math"/>
            <w:lang w:val="en-US"/>
          </w:rPr>
          <m:t>+</m:t>
        </m:r>
        <m:r>
          <m:rPr>
            <m:sty m:val="p"/>
          </m:rPr>
          <w:rPr>
            <w:rFonts w:ascii="Cambria Math" w:hAnsi="Cambria Math"/>
            <w:lang w:val="en-US"/>
          </w:rPr>
          <m:t>42,557.01</m:t>
        </m:r>
        <m:r>
          <w:rPr>
            <w:rFonts w:ascii="Cambria Math" w:hAnsi="Cambria Math"/>
            <w:lang w:val="en-US"/>
          </w:rPr>
          <m:t>=</m:t>
        </m:r>
        <m:r>
          <m:rPr>
            <m:sty m:val="p"/>
          </m:rPr>
          <w:rPr>
            <w:rFonts w:ascii="Cambria Math" w:hAnsi="Cambria Math"/>
            <w:lang w:val="en-US"/>
          </w:rPr>
          <m:t>194,601.61</m:t>
        </m:r>
      </m:oMath>
    </w:p>
    <w:p w14:paraId="25619C5E" w14:textId="77777777" w:rsidR="00B90396" w:rsidRDefault="00B90396" w:rsidP="00D95D8A">
      <w:pPr>
        <w:rPr>
          <w:b/>
          <w:bCs/>
        </w:rPr>
      </w:pPr>
    </w:p>
    <w:p w14:paraId="58E5A2B5" w14:textId="2DE0D53F" w:rsidR="00D95D8A" w:rsidRPr="00D95D8A" w:rsidRDefault="00D95D8A" w:rsidP="00D95D8A">
      <w:r w:rsidRPr="00D95D8A">
        <w:rPr>
          <w:b/>
          <w:bCs/>
        </w:rPr>
        <w:t>Valor presente total de ingresos proyectados</w:t>
      </w:r>
      <w:r w:rsidRPr="00D95D8A">
        <w:t xml:space="preserve"> = </w:t>
      </w:r>
      <w:r w:rsidRPr="00D95D8A">
        <w:rPr>
          <w:b/>
          <w:bCs/>
        </w:rPr>
        <w:t>US$194,601.61</w:t>
      </w:r>
    </w:p>
    <w:p w14:paraId="7C9FE460" w14:textId="77777777" w:rsidR="00D95D8A" w:rsidRPr="00D95D8A" w:rsidRDefault="00D95D8A" w:rsidP="00D95D8A">
      <w:r w:rsidRPr="00D95D8A">
        <w:t>Finalmente:</w:t>
      </w:r>
    </w:p>
    <w:p w14:paraId="1D0922ED" w14:textId="681877B8" w:rsidR="00D95D8A" w:rsidRPr="00D95D8A" w:rsidRDefault="00000000" w:rsidP="00D95D8A">
      <m:oMathPara>
        <m:oMath>
          <m:sSub>
            <m:sSubPr>
              <m:ctrlPr>
                <w:rPr>
                  <w:rFonts w:ascii="Cambria Math" w:hAnsi="Cambria Math"/>
                  <w:lang w:val="en-US"/>
                </w:rPr>
              </m:ctrlPr>
            </m:sSubPr>
            <m:e>
              <m:r>
                <m:rPr>
                  <m:nor/>
                </m:rPr>
                <m:t>VAN</m:t>
              </m:r>
            </m:e>
            <m:sub>
              <m:r>
                <m:rPr>
                  <m:nor/>
                </m:rPr>
                <m:t>realista</m:t>
              </m:r>
            </m:sub>
          </m:sSub>
          <m:r>
            <w:rPr>
              <w:rFonts w:ascii="Cambria Math" w:hAnsi="Cambria Math"/>
            </w:rPr>
            <m:t>=</m:t>
          </m:r>
          <m:r>
            <m:rPr>
              <m:sty m:val="p"/>
            </m:rPr>
            <w:rPr>
              <w:rFonts w:ascii="Cambria Math" w:hAnsi="Cambria Math"/>
            </w:rPr>
            <m:t>194,601.61</m:t>
          </m:r>
          <m:r>
            <w:rPr>
              <w:rFonts w:ascii="Cambria Math" w:hAnsi="Cambria Math"/>
            </w:rPr>
            <m:t>-</m:t>
          </m:r>
          <m:r>
            <m:rPr>
              <m:sty m:val="p"/>
            </m:rPr>
            <w:rPr>
              <w:rFonts w:ascii="Cambria Math" w:hAnsi="Cambria Math"/>
            </w:rPr>
            <m:t>150,000</m:t>
          </m:r>
          <m:r>
            <w:rPr>
              <w:rFonts w:ascii="Cambria Math" w:hAnsi="Cambria Math"/>
            </w:rPr>
            <m:t>=</m:t>
          </m:r>
          <m:borderBox>
            <m:borderBoxPr>
              <m:ctrlPr>
                <w:rPr>
                  <w:rFonts w:ascii="Cambria Math" w:hAnsi="Cambria Math"/>
                  <w:lang w:val="en-US"/>
                </w:rPr>
              </m:ctrlPr>
            </m:borderBoxPr>
            <m:e>
              <m:r>
                <w:rPr>
                  <w:rFonts w:ascii="Cambria Math" w:hAnsi="Cambria Math"/>
                  <w:lang w:val="en-US"/>
                </w:rPr>
                <m:t>US</m:t>
              </m:r>
              <m:r>
                <m:rPr>
                  <m:sty m:val="p"/>
                </m:rPr>
                <w:rPr>
                  <w:rFonts w:ascii="Cambria Math" w:hAnsi="Cambria Math"/>
                </w:rPr>
                <m:t>$44,601.61</m:t>
              </m:r>
            </m:e>
          </m:borderBox>
          <m:r>
            <m:rPr>
              <m:sty m:val="p"/>
            </m:rPr>
            <w:br/>
          </m:r>
        </m:oMath>
      </m:oMathPara>
    </w:p>
    <w:p w14:paraId="028D8EE1" w14:textId="77777777" w:rsidR="00D95D8A" w:rsidRPr="00D95D8A" w:rsidRDefault="00D95D8A" w:rsidP="00D95D8A">
      <w:r w:rsidRPr="00D95D8A">
        <w:lastRenderedPageBreak/>
        <w:t xml:space="preserve">Interpretación: </w:t>
      </w:r>
      <w:r w:rsidRPr="00D95D8A">
        <w:rPr>
          <w:b/>
          <w:bCs/>
        </w:rPr>
        <w:t>el proyecto genera un VAN positivo de US$44,601.61</w:t>
      </w:r>
      <w:r w:rsidRPr="00D95D8A">
        <w:t xml:space="preserve"> a i=12% en el escenario realista.</w:t>
      </w:r>
    </w:p>
    <w:p w14:paraId="0BAF0ABC" w14:textId="18C7E0AE" w:rsidR="00D95D8A" w:rsidRPr="000E4EBD" w:rsidRDefault="00D95D8A" w:rsidP="00D95D8A"/>
    <w:p w14:paraId="553B7C3B" w14:textId="77777777" w:rsidR="00D95D8A" w:rsidRPr="00D95D8A" w:rsidRDefault="00D95D8A" w:rsidP="00D95D8A">
      <w:pPr>
        <w:rPr>
          <w:b/>
          <w:bCs/>
        </w:rPr>
      </w:pPr>
      <w:r w:rsidRPr="00D95D8A">
        <w:rPr>
          <w:b/>
          <w:bCs/>
        </w:rPr>
        <w:t>5.3. Cálculo del escenario pesimista (60% del base)</w:t>
      </w:r>
    </w:p>
    <w:p w14:paraId="6619BB2A" w14:textId="2A7C000D" w:rsidR="00D95D8A" w:rsidRPr="00D95D8A" w:rsidRDefault="00D95D8A" w:rsidP="00D95D8A">
      <w:r w:rsidRPr="00D95D8A">
        <w:t xml:space="preserve">Calculamos </w:t>
      </w:r>
      <m:oMath>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rPr>
              <m:t>(</m:t>
            </m:r>
            <m:r>
              <w:rPr>
                <w:rFonts w:ascii="Cambria Math" w:hAnsi="Cambria Math"/>
                <w:lang w:val="en-US"/>
              </w:rPr>
              <m:t>pes</m:t>
            </m:r>
            <m:r>
              <w:rPr>
                <w:rFonts w:ascii="Cambria Math" w:hAnsi="Cambria Math"/>
              </w:rPr>
              <m:t>)</m:t>
            </m:r>
          </m:sup>
        </m:sSubSup>
        <m:r>
          <w:rPr>
            <w:rFonts w:ascii="Cambria Math" w:hAnsi="Cambria Math"/>
          </w:rPr>
          <m:t>=0.6×</m:t>
        </m:r>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rPr>
              <m:t>(</m:t>
            </m:r>
            <m:r>
              <w:rPr>
                <w:rFonts w:ascii="Cambria Math" w:hAnsi="Cambria Math"/>
                <w:lang w:val="en-US"/>
              </w:rPr>
              <m:t>base</m:t>
            </m:r>
            <m:r>
              <w:rPr>
                <w:rFonts w:ascii="Cambria Math" w:hAnsi="Cambria Math"/>
              </w:rPr>
              <m:t>)</m:t>
            </m:r>
          </m:sup>
        </m:sSubSup>
      </m:oMath>
      <w:r w:rsidRPr="00D95D8A">
        <w:t>.</w:t>
      </w:r>
    </w:p>
    <w:p w14:paraId="042E1FB7" w14:textId="4196247A" w:rsidR="00D95D8A" w:rsidRPr="00D95D8A" w:rsidRDefault="00D95D8A" w:rsidP="00696EF6">
      <w:pPr>
        <w:jc w:val="left"/>
      </w:pPr>
      <w:r w:rsidRPr="00D95D8A">
        <w:t>Flujos pesimistas:</w:t>
      </w:r>
      <w:r w:rsidRPr="00D95D8A">
        <w:br/>
        <w:t xml:space="preserve">Año1: </w:t>
      </w:r>
      <m:oMath>
        <m:r>
          <w:rPr>
            <w:rFonts w:ascii="Cambria Math" w:hAnsi="Cambria Math"/>
          </w:rPr>
          <m:t>0.6×</m:t>
        </m:r>
        <m:r>
          <m:rPr>
            <m:sty m:val="p"/>
          </m:rPr>
          <w:rPr>
            <w:rFonts w:ascii="Cambria Math" w:hAnsi="Cambria Math"/>
          </w:rPr>
          <m:t>40,000</m:t>
        </m:r>
        <m:r>
          <w:rPr>
            <w:rFonts w:ascii="Cambria Math" w:hAnsi="Cambria Math"/>
          </w:rPr>
          <m:t>=</m:t>
        </m:r>
        <m:r>
          <m:rPr>
            <m:sty m:val="p"/>
          </m:rPr>
          <w:rPr>
            <w:rFonts w:ascii="Cambria Math" w:hAnsi="Cambria Math"/>
          </w:rPr>
          <m:t>24,000</m:t>
        </m:r>
      </m:oMath>
      <w:r w:rsidRPr="00D95D8A">
        <w:br/>
        <w:t xml:space="preserve">Año2: </w:t>
      </w:r>
      <m:oMath>
        <m:r>
          <w:rPr>
            <w:rFonts w:ascii="Cambria Math" w:hAnsi="Cambria Math"/>
          </w:rPr>
          <m:t>0.6×</m:t>
        </m:r>
        <m:r>
          <m:rPr>
            <m:sty m:val="p"/>
          </m:rPr>
          <w:rPr>
            <w:rFonts w:ascii="Cambria Math" w:hAnsi="Cambria Math"/>
          </w:rPr>
          <m:t>45,000</m:t>
        </m:r>
        <m:r>
          <w:rPr>
            <w:rFonts w:ascii="Cambria Math" w:hAnsi="Cambria Math"/>
          </w:rPr>
          <m:t>=</m:t>
        </m:r>
        <m:r>
          <m:rPr>
            <m:sty m:val="p"/>
          </m:rPr>
          <w:rPr>
            <w:rFonts w:ascii="Cambria Math" w:hAnsi="Cambria Math"/>
          </w:rPr>
          <m:t>27,000</m:t>
        </m:r>
      </m:oMath>
      <w:r w:rsidRPr="00D95D8A">
        <w:br/>
        <w:t xml:space="preserve">Año3: </w:t>
      </w:r>
      <m:oMath>
        <m:r>
          <w:rPr>
            <w:rFonts w:ascii="Cambria Math" w:hAnsi="Cambria Math"/>
          </w:rPr>
          <m:t>0.6×</m:t>
        </m:r>
        <m:r>
          <m:rPr>
            <m:sty m:val="p"/>
          </m:rPr>
          <w:rPr>
            <w:rFonts w:ascii="Cambria Math" w:hAnsi="Cambria Math"/>
          </w:rPr>
          <m:t>55,000</m:t>
        </m:r>
        <m:r>
          <w:rPr>
            <w:rFonts w:ascii="Cambria Math" w:hAnsi="Cambria Math"/>
          </w:rPr>
          <m:t>=</m:t>
        </m:r>
        <m:r>
          <m:rPr>
            <m:sty m:val="p"/>
          </m:rPr>
          <w:rPr>
            <w:rFonts w:ascii="Cambria Math" w:hAnsi="Cambria Math"/>
          </w:rPr>
          <m:t>33,000</m:t>
        </m:r>
      </m:oMath>
      <w:r w:rsidRPr="00D95D8A">
        <w:br/>
        <w:t xml:space="preserve">Año4: </w:t>
      </w:r>
      <m:oMath>
        <m:r>
          <w:rPr>
            <w:rFonts w:ascii="Cambria Math" w:hAnsi="Cambria Math"/>
          </w:rPr>
          <m:t>0.6×</m:t>
        </m:r>
        <m:r>
          <m:rPr>
            <m:sty m:val="p"/>
          </m:rPr>
          <w:rPr>
            <w:rFonts w:ascii="Cambria Math" w:hAnsi="Cambria Math"/>
          </w:rPr>
          <m:t>65,000</m:t>
        </m:r>
        <m:r>
          <w:rPr>
            <w:rFonts w:ascii="Cambria Math" w:hAnsi="Cambria Math"/>
          </w:rPr>
          <m:t>=</m:t>
        </m:r>
        <m:r>
          <m:rPr>
            <m:sty m:val="p"/>
          </m:rPr>
          <w:rPr>
            <w:rFonts w:ascii="Cambria Math" w:hAnsi="Cambria Math"/>
          </w:rPr>
          <m:t>39,000</m:t>
        </m:r>
      </m:oMath>
      <w:r w:rsidRPr="00D95D8A">
        <w:br/>
        <w:t xml:space="preserve">Año5: </w:t>
      </w:r>
      <m:oMath>
        <m:r>
          <w:rPr>
            <w:rFonts w:ascii="Cambria Math" w:hAnsi="Cambria Math"/>
          </w:rPr>
          <m:t>0.6×</m:t>
        </m:r>
        <m:r>
          <m:rPr>
            <m:sty m:val="p"/>
          </m:rPr>
          <w:rPr>
            <w:rFonts w:ascii="Cambria Math" w:hAnsi="Cambria Math"/>
          </w:rPr>
          <m:t>75,000</m:t>
        </m:r>
        <m:r>
          <w:rPr>
            <w:rFonts w:ascii="Cambria Math" w:hAnsi="Cambria Math"/>
          </w:rPr>
          <m:t>=</m:t>
        </m:r>
        <m:r>
          <m:rPr>
            <m:sty m:val="p"/>
          </m:rPr>
          <w:rPr>
            <w:rFonts w:ascii="Cambria Math" w:hAnsi="Cambria Math"/>
          </w:rPr>
          <m:t>45,000</m:t>
        </m:r>
      </m:oMath>
    </w:p>
    <w:p w14:paraId="5F183DCC" w14:textId="77777777" w:rsidR="00696EF6" w:rsidRDefault="00696EF6" w:rsidP="00D95D8A"/>
    <w:p w14:paraId="788360B5" w14:textId="470327BC" w:rsidR="00D95D8A" w:rsidRPr="00D95D8A" w:rsidRDefault="00D95D8A" w:rsidP="00D95D8A">
      <w:r w:rsidRPr="00D95D8A">
        <w:t>Ahora descontamos:</w:t>
      </w:r>
    </w:p>
    <w:p w14:paraId="6321E68E" w14:textId="569EEE10" w:rsidR="00D95D8A" w:rsidRPr="00D95D8A" w:rsidRDefault="00D95D8A" w:rsidP="00696EF6">
      <w:pPr>
        <w:jc w:val="left"/>
      </w:pPr>
      <w:r w:rsidRPr="00D95D8A">
        <w:t xml:space="preserve">Año 1: </w:t>
      </w:r>
      <m:oMath>
        <m:r>
          <w:rPr>
            <w:rFonts w:ascii="Cambria Math" w:hAnsi="Cambria Math"/>
            <w:lang w:val="en-US"/>
          </w:rPr>
          <m:t>P</m:t>
        </m:r>
        <m:sSubSup>
          <m:sSubSupPr>
            <m:ctrlPr>
              <w:rPr>
                <w:rFonts w:ascii="Cambria Math" w:hAnsi="Cambria Math"/>
                <w:lang w:val="en-US"/>
              </w:rPr>
            </m:ctrlPr>
          </m:sSubSupPr>
          <m:e>
            <m:r>
              <w:rPr>
                <w:rFonts w:ascii="Cambria Math" w:hAnsi="Cambria Math"/>
                <w:lang w:val="en-US"/>
              </w:rPr>
              <m:t>V</m:t>
            </m:r>
          </m:e>
          <m:sub>
            <m:r>
              <w:rPr>
                <w:rFonts w:ascii="Cambria Math" w:hAnsi="Cambria Math"/>
              </w:rPr>
              <m:t>1</m:t>
            </m:r>
          </m:sub>
          <m:sup>
            <m:r>
              <w:rPr>
                <w:rFonts w:ascii="Cambria Math" w:hAnsi="Cambria Math"/>
                <w:lang w:val="en-US"/>
              </w:rPr>
              <m:t>pes</m:t>
            </m:r>
          </m:sup>
        </m:sSubSup>
        <m:r>
          <w:rPr>
            <w:rFonts w:ascii="Cambria Math" w:hAnsi="Cambria Math"/>
          </w:rPr>
          <m:t>=</m:t>
        </m:r>
        <m:r>
          <m:rPr>
            <m:sty m:val="p"/>
          </m:rPr>
          <w:rPr>
            <w:rFonts w:ascii="Cambria Math" w:hAnsi="Cambria Math"/>
          </w:rPr>
          <m:t>24,000/</m:t>
        </m:r>
        <m:r>
          <w:rPr>
            <w:rFonts w:ascii="Cambria Math" w:hAnsi="Cambria Math"/>
          </w:rPr>
          <m:t>1.12=</m:t>
        </m:r>
        <m:r>
          <m:rPr>
            <m:sty m:val="p"/>
          </m:rPr>
          <w:rPr>
            <w:rFonts w:ascii="Cambria Math" w:hAnsi="Cambria Math"/>
          </w:rPr>
          <m:t>21,428.5714285714</m:t>
        </m:r>
      </m:oMath>
      <w:r w:rsidRPr="00D95D8A">
        <w:t xml:space="preserve">→ </w:t>
      </w:r>
      <w:r w:rsidRPr="00D95D8A">
        <w:rPr>
          <w:b/>
          <w:bCs/>
        </w:rPr>
        <w:t>21,428.57</w:t>
      </w:r>
      <w:r w:rsidRPr="00D95D8A">
        <w:br/>
        <w:t xml:space="preserve">Año 2: </w:t>
      </w:r>
      <m:oMath>
        <m:r>
          <m:rPr>
            <m:sty m:val="p"/>
          </m:rPr>
          <w:rPr>
            <w:rFonts w:ascii="Cambria Math" w:hAnsi="Cambria Math"/>
          </w:rPr>
          <m:t>27,000/</m:t>
        </m:r>
        <m:r>
          <w:rPr>
            <w:rFonts w:ascii="Cambria Math" w:hAnsi="Cambria Math"/>
          </w:rPr>
          <m:t>1.2544=</m:t>
        </m:r>
        <m:r>
          <m:rPr>
            <m:sty m:val="p"/>
          </m:rPr>
          <w:rPr>
            <w:rFonts w:ascii="Cambria Math" w:hAnsi="Cambria Math"/>
          </w:rPr>
          <m:t>21,524.2346938775</m:t>
        </m:r>
      </m:oMath>
      <w:r w:rsidRPr="00D95D8A">
        <w:t xml:space="preserve">→ </w:t>
      </w:r>
      <w:r w:rsidRPr="00D95D8A">
        <w:rPr>
          <w:b/>
          <w:bCs/>
        </w:rPr>
        <w:t>21,524.23</w:t>
      </w:r>
      <w:r w:rsidRPr="00D95D8A">
        <w:br/>
        <w:t xml:space="preserve">Año 3: </w:t>
      </w:r>
      <m:oMath>
        <m:r>
          <m:rPr>
            <m:sty m:val="p"/>
          </m:rPr>
          <w:rPr>
            <w:rFonts w:ascii="Cambria Math" w:hAnsi="Cambria Math"/>
          </w:rPr>
          <m:t>33,000/</m:t>
        </m:r>
        <m:r>
          <w:rPr>
            <w:rFonts w:ascii="Cambria Math" w:hAnsi="Cambria Math"/>
          </w:rPr>
          <m:t>1.404928=</m:t>
        </m:r>
        <m:r>
          <m:rPr>
            <m:sty m:val="p"/>
          </m:rPr>
          <w:rPr>
            <w:rFonts w:ascii="Cambria Math" w:hAnsi="Cambria Math"/>
          </w:rPr>
          <m:t>23,488.7481778426</m:t>
        </m:r>
      </m:oMath>
      <w:r w:rsidRPr="00D95D8A">
        <w:t xml:space="preserve">→ </w:t>
      </w:r>
      <w:r w:rsidRPr="00D95D8A">
        <w:rPr>
          <w:b/>
          <w:bCs/>
        </w:rPr>
        <w:t>23,488.75</w:t>
      </w:r>
      <w:r w:rsidRPr="00D95D8A">
        <w:br/>
        <w:t xml:space="preserve">Año 4: </w:t>
      </w:r>
      <m:oMath>
        <m:r>
          <m:rPr>
            <m:sty m:val="p"/>
          </m:rPr>
          <w:rPr>
            <w:rFonts w:ascii="Cambria Math" w:hAnsi="Cambria Math"/>
          </w:rPr>
          <m:t>39,000/</m:t>
        </m:r>
        <m:r>
          <w:rPr>
            <w:rFonts w:ascii="Cambria Math" w:hAnsi="Cambria Math"/>
          </w:rPr>
          <m:t>1.57351936=</m:t>
        </m:r>
        <m:r>
          <m:rPr>
            <m:sty m:val="p"/>
          </m:rPr>
          <w:rPr>
            <w:rFonts w:ascii="Cambria Math" w:hAnsi="Cambria Math"/>
          </w:rPr>
          <m:t>24,785.2050577884</m:t>
        </m:r>
      </m:oMath>
      <w:r w:rsidRPr="00D95D8A">
        <w:t xml:space="preserve">→ </w:t>
      </w:r>
      <w:r w:rsidRPr="00D95D8A">
        <w:rPr>
          <w:b/>
          <w:bCs/>
        </w:rPr>
        <w:t>24,785.21</w:t>
      </w:r>
      <w:r w:rsidRPr="00D95D8A">
        <w:br/>
        <w:t xml:space="preserve">Año 5: </w:t>
      </w:r>
      <m:oMath>
        <m:r>
          <m:rPr>
            <m:sty m:val="p"/>
          </m:rPr>
          <w:rPr>
            <w:rFonts w:ascii="Cambria Math" w:hAnsi="Cambria Math"/>
          </w:rPr>
          <m:t>45,000/</m:t>
        </m:r>
        <m:r>
          <w:rPr>
            <w:rFonts w:ascii="Cambria Math" w:hAnsi="Cambria Math"/>
          </w:rPr>
          <m:t>1.7623416832=</m:t>
        </m:r>
        <m:r>
          <m:rPr>
            <m:sty m:val="p"/>
          </m:rPr>
          <w:rPr>
            <w:rFonts w:ascii="Cambria Math" w:hAnsi="Cambria Math"/>
          </w:rPr>
          <m:t>25,534.2085073370</m:t>
        </m:r>
      </m:oMath>
      <w:r w:rsidRPr="00D95D8A">
        <w:t xml:space="preserve">→ </w:t>
      </w:r>
      <w:r w:rsidRPr="00D95D8A">
        <w:rPr>
          <w:b/>
          <w:bCs/>
        </w:rPr>
        <w:t>25,534.21</w:t>
      </w:r>
    </w:p>
    <w:p w14:paraId="00B2DFE1" w14:textId="77777777" w:rsidR="00696EF6" w:rsidRPr="000E4EBD" w:rsidRDefault="00696EF6" w:rsidP="00D95D8A"/>
    <w:p w14:paraId="2696B785" w14:textId="4007A788" w:rsidR="00D95D8A" w:rsidRPr="00D95D8A" w:rsidRDefault="00D95D8A" w:rsidP="00D95D8A">
      <w:pPr>
        <w:rPr>
          <w:lang w:val="en-US"/>
        </w:rPr>
      </w:pPr>
      <w:r w:rsidRPr="00D95D8A">
        <w:rPr>
          <w:lang w:val="en-US"/>
        </w:rPr>
        <w:t xml:space="preserve">Sumo </w:t>
      </w:r>
      <w:proofErr w:type="spellStart"/>
      <w:r w:rsidRPr="00D95D8A">
        <w:rPr>
          <w:lang w:val="en-US"/>
        </w:rPr>
        <w:t>los</w:t>
      </w:r>
      <w:proofErr w:type="spellEnd"/>
      <w:r w:rsidRPr="00D95D8A">
        <w:rPr>
          <w:lang w:val="en-US"/>
        </w:rPr>
        <w:t xml:space="preserve"> PVs:</w:t>
      </w:r>
    </w:p>
    <w:p w14:paraId="7F0B2C4C" w14:textId="0CCB6DA5" w:rsidR="00D95D8A" w:rsidRPr="00D95D8A" w:rsidRDefault="00D95D8A" w:rsidP="00D95D8A">
      <w:pPr>
        <w:numPr>
          <w:ilvl w:val="0"/>
          <w:numId w:val="33"/>
        </w:numPr>
        <w:rPr>
          <w:lang w:val="en-US"/>
        </w:rPr>
      </w:pPr>
      <m:oMath>
        <m:r>
          <m:rPr>
            <m:sty m:val="p"/>
          </m:rPr>
          <w:rPr>
            <w:rFonts w:ascii="Cambria Math" w:hAnsi="Cambria Math"/>
            <w:lang w:val="en-US"/>
          </w:rPr>
          <m:t>21,428.57</m:t>
        </m:r>
        <m:r>
          <w:rPr>
            <w:rFonts w:ascii="Cambria Math" w:hAnsi="Cambria Math"/>
            <w:lang w:val="en-US"/>
          </w:rPr>
          <m:t>+</m:t>
        </m:r>
        <m:r>
          <m:rPr>
            <m:sty m:val="p"/>
          </m:rPr>
          <w:rPr>
            <w:rFonts w:ascii="Cambria Math" w:hAnsi="Cambria Math"/>
            <w:lang w:val="en-US"/>
          </w:rPr>
          <m:t>21,524.23</m:t>
        </m:r>
        <m:r>
          <w:rPr>
            <w:rFonts w:ascii="Cambria Math" w:hAnsi="Cambria Math"/>
            <w:lang w:val="en-US"/>
          </w:rPr>
          <m:t>=</m:t>
        </m:r>
        <m:r>
          <m:rPr>
            <m:sty m:val="p"/>
          </m:rPr>
          <w:rPr>
            <w:rFonts w:ascii="Cambria Math" w:hAnsi="Cambria Math"/>
            <w:lang w:val="en-US"/>
          </w:rPr>
          <m:t>42,952.80</m:t>
        </m:r>
      </m:oMath>
    </w:p>
    <w:p w14:paraId="6AAF6EA5" w14:textId="44BF9C9D" w:rsidR="00D95D8A" w:rsidRPr="00D95D8A" w:rsidRDefault="00D95D8A" w:rsidP="00D95D8A">
      <w:pPr>
        <w:numPr>
          <w:ilvl w:val="0"/>
          <w:numId w:val="33"/>
        </w:numPr>
        <w:rPr>
          <w:lang w:val="en-US"/>
        </w:rPr>
      </w:pPr>
      <m:oMath>
        <m:r>
          <m:rPr>
            <m:sty m:val="p"/>
          </m:rPr>
          <w:rPr>
            <w:rFonts w:ascii="Cambria Math" w:hAnsi="Cambria Math"/>
            <w:lang w:val="en-US"/>
          </w:rPr>
          <m:t>42,952.80</m:t>
        </m:r>
        <m:r>
          <w:rPr>
            <w:rFonts w:ascii="Cambria Math" w:hAnsi="Cambria Math"/>
            <w:lang w:val="en-US"/>
          </w:rPr>
          <m:t>+</m:t>
        </m:r>
        <m:r>
          <m:rPr>
            <m:sty m:val="p"/>
          </m:rPr>
          <w:rPr>
            <w:rFonts w:ascii="Cambria Math" w:hAnsi="Cambria Math"/>
            <w:lang w:val="en-US"/>
          </w:rPr>
          <m:t>23,488.75</m:t>
        </m:r>
        <m:r>
          <w:rPr>
            <w:rFonts w:ascii="Cambria Math" w:hAnsi="Cambria Math"/>
            <w:lang w:val="en-US"/>
          </w:rPr>
          <m:t>=</m:t>
        </m:r>
        <m:r>
          <m:rPr>
            <m:sty m:val="p"/>
          </m:rPr>
          <w:rPr>
            <w:rFonts w:ascii="Cambria Math" w:hAnsi="Cambria Math"/>
            <w:lang w:val="en-US"/>
          </w:rPr>
          <m:t>66,441.55</m:t>
        </m:r>
      </m:oMath>
    </w:p>
    <w:p w14:paraId="6734A6B3" w14:textId="1F3FFAF4" w:rsidR="00D95D8A" w:rsidRPr="00D95D8A" w:rsidRDefault="00D95D8A" w:rsidP="00D95D8A">
      <w:pPr>
        <w:numPr>
          <w:ilvl w:val="0"/>
          <w:numId w:val="33"/>
        </w:numPr>
        <w:rPr>
          <w:lang w:val="en-US"/>
        </w:rPr>
      </w:pPr>
      <m:oMath>
        <m:r>
          <m:rPr>
            <m:sty m:val="p"/>
          </m:rPr>
          <w:rPr>
            <w:rFonts w:ascii="Cambria Math" w:hAnsi="Cambria Math"/>
            <w:lang w:val="en-US"/>
          </w:rPr>
          <m:t>66,441.55</m:t>
        </m:r>
        <m:r>
          <w:rPr>
            <w:rFonts w:ascii="Cambria Math" w:hAnsi="Cambria Math"/>
            <w:lang w:val="en-US"/>
          </w:rPr>
          <m:t>+</m:t>
        </m:r>
        <m:r>
          <m:rPr>
            <m:sty m:val="p"/>
          </m:rPr>
          <w:rPr>
            <w:rFonts w:ascii="Cambria Math" w:hAnsi="Cambria Math"/>
            <w:lang w:val="en-US"/>
          </w:rPr>
          <m:t>24,785.21</m:t>
        </m:r>
        <m:r>
          <w:rPr>
            <w:rFonts w:ascii="Cambria Math" w:hAnsi="Cambria Math"/>
            <w:lang w:val="en-US"/>
          </w:rPr>
          <m:t>=</m:t>
        </m:r>
        <m:r>
          <m:rPr>
            <m:sty m:val="p"/>
          </m:rPr>
          <w:rPr>
            <w:rFonts w:ascii="Cambria Math" w:hAnsi="Cambria Math"/>
            <w:lang w:val="en-US"/>
          </w:rPr>
          <m:t>91,226.76</m:t>
        </m:r>
      </m:oMath>
    </w:p>
    <w:p w14:paraId="69EC1D68" w14:textId="6437AA00" w:rsidR="00D95D8A" w:rsidRPr="00D95D8A" w:rsidRDefault="00D95D8A" w:rsidP="00D95D8A">
      <w:pPr>
        <w:numPr>
          <w:ilvl w:val="0"/>
          <w:numId w:val="33"/>
        </w:numPr>
        <w:rPr>
          <w:lang w:val="en-US"/>
        </w:rPr>
      </w:pPr>
      <m:oMath>
        <m:r>
          <m:rPr>
            <m:sty m:val="p"/>
          </m:rPr>
          <w:rPr>
            <w:rFonts w:ascii="Cambria Math" w:hAnsi="Cambria Math"/>
            <w:lang w:val="en-US"/>
          </w:rPr>
          <m:t>91,226.76</m:t>
        </m:r>
        <m:r>
          <w:rPr>
            <w:rFonts w:ascii="Cambria Math" w:hAnsi="Cambria Math"/>
            <w:lang w:val="en-US"/>
          </w:rPr>
          <m:t>+</m:t>
        </m:r>
        <m:r>
          <m:rPr>
            <m:sty m:val="p"/>
          </m:rPr>
          <w:rPr>
            <w:rFonts w:ascii="Cambria Math" w:hAnsi="Cambria Math"/>
            <w:lang w:val="en-US"/>
          </w:rPr>
          <m:t>25,534.21</m:t>
        </m:r>
        <m:r>
          <w:rPr>
            <w:rFonts w:ascii="Cambria Math" w:hAnsi="Cambria Math"/>
            <w:lang w:val="en-US"/>
          </w:rPr>
          <m:t>=</m:t>
        </m:r>
        <m:r>
          <m:rPr>
            <m:sty m:val="p"/>
          </m:rPr>
          <w:rPr>
            <w:rFonts w:ascii="Cambria Math" w:hAnsi="Cambria Math"/>
            <w:lang w:val="en-US"/>
          </w:rPr>
          <m:t>116,760.97</m:t>
        </m:r>
      </m:oMath>
    </w:p>
    <w:p w14:paraId="706A486C" w14:textId="77777777" w:rsidR="00BD4D6E" w:rsidRDefault="00BD4D6E" w:rsidP="00D95D8A"/>
    <w:p w14:paraId="22310CB4" w14:textId="426D267C" w:rsidR="00D95D8A" w:rsidRPr="00D95D8A" w:rsidRDefault="00D95D8A" w:rsidP="00D95D8A">
      <w:r w:rsidRPr="00D95D8A">
        <w:t xml:space="preserve">Valor presente total (pesimista) = </w:t>
      </w:r>
      <w:r w:rsidRPr="00D95D8A">
        <w:rPr>
          <w:b/>
          <w:bCs/>
        </w:rPr>
        <w:t>US$116,760.97</w:t>
      </w:r>
    </w:p>
    <w:p w14:paraId="4EC11AC6" w14:textId="4DB74FF3" w:rsidR="00D95D8A" w:rsidRPr="00D95D8A" w:rsidRDefault="00D95D8A" w:rsidP="00D95D8A">
      <w:r w:rsidRPr="00D95D8A">
        <w:t xml:space="preserve">VAN pesimista = </w:t>
      </w:r>
      <m:oMath>
        <m:r>
          <m:rPr>
            <m:sty m:val="p"/>
          </m:rPr>
          <w:rPr>
            <w:rFonts w:ascii="Cambria Math" w:hAnsi="Cambria Math"/>
          </w:rPr>
          <m:t>116,760.97</m:t>
        </m:r>
        <m:r>
          <w:rPr>
            <w:rFonts w:ascii="Cambria Math" w:hAnsi="Cambria Math"/>
          </w:rPr>
          <m:t>-</m:t>
        </m:r>
        <m:r>
          <m:rPr>
            <m:sty m:val="p"/>
          </m:rPr>
          <w:rPr>
            <w:rFonts w:ascii="Cambria Math" w:hAnsi="Cambria Math"/>
          </w:rPr>
          <m:t>150,000</m:t>
        </m:r>
        <m:r>
          <w:rPr>
            <w:rFonts w:ascii="Cambria Math" w:hAnsi="Cambria Math"/>
          </w:rPr>
          <m:t>=</m:t>
        </m:r>
        <m:borderBox>
          <m:borderBoxPr>
            <m:ctrlPr>
              <w:rPr>
                <w:rFonts w:ascii="Cambria Math" w:hAnsi="Cambria Math"/>
                <w:lang w:val="en-US"/>
              </w:rPr>
            </m:ctrlPr>
          </m:borderBoxPr>
          <m:e>
            <m:r>
              <w:rPr>
                <w:rFonts w:ascii="Cambria Math" w:hAnsi="Cambria Math"/>
              </w:rPr>
              <m:t>-</m:t>
            </m:r>
            <m:r>
              <w:rPr>
                <w:rFonts w:ascii="Cambria Math" w:hAnsi="Cambria Math"/>
                <w:lang w:val="en-US"/>
              </w:rPr>
              <m:t>US</m:t>
            </m:r>
            <m:r>
              <m:rPr>
                <m:sty m:val="p"/>
              </m:rPr>
              <w:rPr>
                <w:rFonts w:ascii="Cambria Math" w:hAnsi="Cambria Math"/>
              </w:rPr>
              <m:t>$33,239.03</m:t>
            </m:r>
          </m:e>
        </m:borderBox>
      </m:oMath>
    </w:p>
    <w:p w14:paraId="7A69E08F" w14:textId="77777777" w:rsidR="0046671A" w:rsidRDefault="0046671A" w:rsidP="00D95D8A"/>
    <w:p w14:paraId="612CFF69" w14:textId="19C6CB17" w:rsidR="00D95D8A" w:rsidRPr="00D95D8A" w:rsidRDefault="00D95D8A" w:rsidP="00D95D8A">
      <w:r w:rsidRPr="00D95D8A">
        <w:lastRenderedPageBreak/>
        <w:t xml:space="preserve">Interpretación: </w:t>
      </w:r>
      <w:r w:rsidRPr="00D95D8A">
        <w:rPr>
          <w:b/>
          <w:bCs/>
        </w:rPr>
        <w:t>en este escenario el proyecto pierde dinero</w:t>
      </w:r>
      <w:r w:rsidRPr="00D95D8A">
        <w:t xml:space="preserve"> (VAN negativo).</w:t>
      </w:r>
    </w:p>
    <w:p w14:paraId="164F450D" w14:textId="67160D80" w:rsidR="00D95D8A" w:rsidRPr="000E4EBD" w:rsidRDefault="00D95D8A" w:rsidP="00D95D8A"/>
    <w:p w14:paraId="7A18B865" w14:textId="77777777" w:rsidR="00D95D8A" w:rsidRPr="00D95D8A" w:rsidRDefault="00D95D8A" w:rsidP="00D95D8A">
      <w:pPr>
        <w:rPr>
          <w:b/>
          <w:bCs/>
        </w:rPr>
      </w:pPr>
      <w:r w:rsidRPr="00D95D8A">
        <w:rPr>
          <w:b/>
          <w:bCs/>
        </w:rPr>
        <w:t>5.4. Cálculo del escenario optimista (125% del base)</w:t>
      </w:r>
    </w:p>
    <w:p w14:paraId="2166EF22" w14:textId="0AA04E49" w:rsidR="00D95D8A" w:rsidRPr="00D95D8A" w:rsidRDefault="00D95D8A" w:rsidP="00D95D8A">
      <w:r w:rsidRPr="00D95D8A">
        <w:t xml:space="preserve">Flujos optimistas: </w:t>
      </w:r>
      <m:oMath>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opt</m:t>
            </m:r>
          </m:sup>
        </m:sSubSup>
        <m:r>
          <w:rPr>
            <w:rFonts w:ascii="Cambria Math" w:hAnsi="Cambria Math"/>
          </w:rPr>
          <m:t>=1.25×</m:t>
        </m:r>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base</m:t>
            </m:r>
          </m:sup>
        </m:sSubSup>
      </m:oMath>
      <w:r w:rsidRPr="00D95D8A">
        <w:t>.</w:t>
      </w:r>
    </w:p>
    <w:p w14:paraId="04F0A952" w14:textId="48AC5D9E" w:rsidR="00D95D8A" w:rsidRPr="00D95D8A" w:rsidRDefault="00D95D8A" w:rsidP="000E3F9F">
      <w:pPr>
        <w:jc w:val="left"/>
      </w:pPr>
      <w:r w:rsidRPr="00D95D8A">
        <w:t xml:space="preserve">Año1: </w:t>
      </w:r>
      <m:oMath>
        <m:r>
          <m:rPr>
            <m:sty m:val="p"/>
          </m:rPr>
          <w:rPr>
            <w:rFonts w:ascii="Cambria Math" w:hAnsi="Cambria Math"/>
          </w:rPr>
          <m:t>50,000</m:t>
        </m:r>
      </m:oMath>
      <w:r w:rsidRPr="00D95D8A">
        <w:t xml:space="preserve">→ </w:t>
      </w:r>
      <m:oMath>
        <m:r>
          <w:rPr>
            <w:rFonts w:ascii="Cambria Math" w:hAnsi="Cambria Math"/>
            <w:lang w:val="en-US"/>
          </w:rPr>
          <m:t>P</m:t>
        </m:r>
        <m:sSub>
          <m:sSubPr>
            <m:ctrlPr>
              <w:rPr>
                <w:rFonts w:ascii="Cambria Math" w:hAnsi="Cambria Math"/>
                <w:lang w:val="en-US"/>
              </w:rPr>
            </m:ctrlPr>
          </m:sSubPr>
          <m:e>
            <m:r>
              <w:rPr>
                <w:rFonts w:ascii="Cambria Math" w:hAnsi="Cambria Math"/>
                <w:lang w:val="en-US"/>
              </w:rPr>
              <m:t>V</m:t>
            </m:r>
          </m:e>
          <m:sub>
            <m:r>
              <w:rPr>
                <w:rFonts w:ascii="Cambria Math" w:hAnsi="Cambria Math"/>
              </w:rPr>
              <m:t>1</m:t>
            </m:r>
          </m:sub>
        </m:sSub>
        <m:r>
          <w:rPr>
            <w:rFonts w:ascii="Cambria Math" w:hAnsi="Cambria Math"/>
          </w:rPr>
          <m:t>=</m:t>
        </m:r>
        <m:r>
          <m:rPr>
            <m:sty m:val="p"/>
          </m:rPr>
          <w:rPr>
            <w:rFonts w:ascii="Cambria Math" w:hAnsi="Cambria Math"/>
          </w:rPr>
          <m:t>50,000/</m:t>
        </m:r>
        <m:r>
          <w:rPr>
            <w:rFonts w:ascii="Cambria Math" w:hAnsi="Cambria Math"/>
          </w:rPr>
          <m:t>1.12=</m:t>
        </m:r>
        <m:r>
          <m:rPr>
            <m:sty m:val="p"/>
          </m:rPr>
          <w:rPr>
            <w:rFonts w:ascii="Cambria Math" w:hAnsi="Cambria Math"/>
          </w:rPr>
          <m:t>44,642.8571428571</m:t>
        </m:r>
      </m:oMath>
      <w:r w:rsidRPr="00D95D8A">
        <w:t xml:space="preserve">→ </w:t>
      </w:r>
      <w:r w:rsidRPr="00D95D8A">
        <w:rPr>
          <w:b/>
          <w:bCs/>
        </w:rPr>
        <w:t>44,642.86</w:t>
      </w:r>
      <w:r w:rsidRPr="00D95D8A">
        <w:br/>
        <w:t xml:space="preserve">Año2: </w:t>
      </w:r>
      <m:oMath>
        <m:r>
          <m:rPr>
            <m:sty m:val="p"/>
          </m:rPr>
          <w:rPr>
            <w:rFonts w:ascii="Cambria Math" w:hAnsi="Cambria Math"/>
          </w:rPr>
          <m:t>56,250</m:t>
        </m:r>
      </m:oMath>
      <w:r w:rsidRPr="00D95D8A">
        <w:t xml:space="preserve">→ </w:t>
      </w:r>
      <m:oMath>
        <m:r>
          <m:rPr>
            <m:sty m:val="p"/>
          </m:rPr>
          <w:rPr>
            <w:rFonts w:ascii="Cambria Math" w:hAnsi="Cambria Math"/>
          </w:rPr>
          <m:t>56,250/</m:t>
        </m:r>
        <m:r>
          <w:rPr>
            <w:rFonts w:ascii="Cambria Math" w:hAnsi="Cambria Math"/>
          </w:rPr>
          <m:t>1.2544=</m:t>
        </m:r>
        <m:r>
          <m:rPr>
            <m:sty m:val="p"/>
          </m:rPr>
          <w:rPr>
            <w:rFonts w:ascii="Cambria Math" w:hAnsi="Cambria Math"/>
          </w:rPr>
          <m:t>44,842.1556122449</m:t>
        </m:r>
      </m:oMath>
      <w:r w:rsidRPr="00D95D8A">
        <w:t xml:space="preserve">→ </w:t>
      </w:r>
      <w:r w:rsidRPr="00D95D8A">
        <w:rPr>
          <w:b/>
          <w:bCs/>
        </w:rPr>
        <w:t>44,842.16</w:t>
      </w:r>
      <w:r w:rsidRPr="00D95D8A">
        <w:br/>
        <w:t xml:space="preserve">Año3: </w:t>
      </w:r>
      <m:oMath>
        <m:r>
          <m:rPr>
            <m:sty m:val="p"/>
          </m:rPr>
          <w:rPr>
            <w:rFonts w:ascii="Cambria Math" w:hAnsi="Cambria Math"/>
          </w:rPr>
          <m:t>68,750</m:t>
        </m:r>
      </m:oMath>
      <w:r w:rsidRPr="00D95D8A">
        <w:t xml:space="preserve">→ </w:t>
      </w:r>
      <m:oMath>
        <m:r>
          <m:rPr>
            <m:sty m:val="p"/>
          </m:rPr>
          <w:rPr>
            <w:rFonts w:ascii="Cambria Math" w:hAnsi="Cambria Math"/>
          </w:rPr>
          <m:t>68,750/</m:t>
        </m:r>
        <m:r>
          <w:rPr>
            <w:rFonts w:ascii="Cambria Math" w:hAnsi="Cambria Math"/>
          </w:rPr>
          <m:t>1.404928=</m:t>
        </m:r>
        <m:r>
          <m:rPr>
            <m:sty m:val="p"/>
          </m:rPr>
          <w:rPr>
            <w:rFonts w:ascii="Cambria Math" w:hAnsi="Cambria Math"/>
          </w:rPr>
          <m:t>48,934.8920371720</m:t>
        </m:r>
      </m:oMath>
      <w:r w:rsidRPr="00D95D8A">
        <w:t xml:space="preserve">→ </w:t>
      </w:r>
      <w:r w:rsidRPr="00D95D8A">
        <w:rPr>
          <w:b/>
          <w:bCs/>
        </w:rPr>
        <w:t>48,934.89</w:t>
      </w:r>
      <w:r w:rsidRPr="00D95D8A">
        <w:br/>
        <w:t xml:space="preserve">Año4: </w:t>
      </w:r>
      <m:oMath>
        <m:r>
          <m:rPr>
            <m:sty m:val="p"/>
          </m:rPr>
          <w:rPr>
            <w:rFonts w:ascii="Cambria Math" w:hAnsi="Cambria Math"/>
          </w:rPr>
          <m:t>81,250</m:t>
        </m:r>
      </m:oMath>
      <w:r w:rsidRPr="00D95D8A">
        <w:t xml:space="preserve">→ </w:t>
      </w:r>
      <m:oMath>
        <m:r>
          <m:rPr>
            <m:sty m:val="p"/>
          </m:rPr>
          <w:rPr>
            <w:rFonts w:ascii="Cambria Math" w:hAnsi="Cambria Math"/>
          </w:rPr>
          <m:t>81,250/</m:t>
        </m:r>
        <m:r>
          <w:rPr>
            <w:rFonts w:ascii="Cambria Math" w:hAnsi="Cambria Math"/>
          </w:rPr>
          <m:t>1.57351936=</m:t>
        </m:r>
        <m:r>
          <m:rPr>
            <m:sty m:val="p"/>
          </m:rPr>
          <w:rPr>
            <w:rFonts w:ascii="Cambria Math" w:hAnsi="Cambria Math"/>
          </w:rPr>
          <m:t>51,635.8438703925</m:t>
        </m:r>
      </m:oMath>
      <w:r w:rsidRPr="00D95D8A">
        <w:t xml:space="preserve">→ </w:t>
      </w:r>
      <w:r w:rsidRPr="00D95D8A">
        <w:rPr>
          <w:b/>
          <w:bCs/>
        </w:rPr>
        <w:t>51,635.84</w:t>
      </w:r>
      <w:r w:rsidRPr="00D95D8A">
        <w:br/>
        <w:t xml:space="preserve">Año5: </w:t>
      </w:r>
      <m:oMath>
        <m:r>
          <m:rPr>
            <m:sty m:val="p"/>
          </m:rPr>
          <w:rPr>
            <w:rFonts w:ascii="Cambria Math" w:hAnsi="Cambria Math"/>
          </w:rPr>
          <m:t>93,750</m:t>
        </m:r>
      </m:oMath>
      <w:r w:rsidRPr="00D95D8A">
        <w:t xml:space="preserve">→ </w:t>
      </w:r>
      <m:oMath>
        <m:r>
          <m:rPr>
            <m:sty m:val="p"/>
          </m:rPr>
          <w:rPr>
            <w:rFonts w:ascii="Cambria Math" w:hAnsi="Cambria Math"/>
          </w:rPr>
          <m:t>93,750/</m:t>
        </m:r>
        <m:r>
          <w:rPr>
            <w:rFonts w:ascii="Cambria Math" w:hAnsi="Cambria Math"/>
          </w:rPr>
          <m:t>1.7623416832=</m:t>
        </m:r>
        <m:r>
          <m:rPr>
            <m:sty m:val="p"/>
          </m:rPr>
          <w:rPr>
            <w:rFonts w:ascii="Cambria Math" w:hAnsi="Cambria Math"/>
          </w:rPr>
          <m:t>53,196.2677236187</m:t>
        </m:r>
      </m:oMath>
      <w:r w:rsidRPr="00D95D8A">
        <w:t xml:space="preserve">→ </w:t>
      </w:r>
      <w:r w:rsidRPr="00D95D8A">
        <w:rPr>
          <w:b/>
          <w:bCs/>
        </w:rPr>
        <w:t>53,196.27</w:t>
      </w:r>
    </w:p>
    <w:p w14:paraId="267C02BD" w14:textId="77777777" w:rsidR="000E3F9F" w:rsidRPr="000E4EBD" w:rsidRDefault="000E3F9F" w:rsidP="00D95D8A"/>
    <w:p w14:paraId="1F9C6A96" w14:textId="5410E05C" w:rsidR="00D95D8A" w:rsidRPr="00D95D8A" w:rsidRDefault="00D95D8A" w:rsidP="00D95D8A">
      <w:pPr>
        <w:rPr>
          <w:lang w:val="en-US"/>
        </w:rPr>
      </w:pPr>
      <w:r w:rsidRPr="00D95D8A">
        <w:rPr>
          <w:lang w:val="en-US"/>
        </w:rPr>
        <w:t xml:space="preserve">Sumo </w:t>
      </w:r>
      <w:proofErr w:type="spellStart"/>
      <w:r w:rsidRPr="00D95D8A">
        <w:rPr>
          <w:lang w:val="en-US"/>
        </w:rPr>
        <w:t>los</w:t>
      </w:r>
      <w:proofErr w:type="spellEnd"/>
      <w:r w:rsidRPr="00D95D8A">
        <w:rPr>
          <w:lang w:val="en-US"/>
        </w:rPr>
        <w:t xml:space="preserve"> PVs:</w:t>
      </w:r>
    </w:p>
    <w:p w14:paraId="4EB1AE05" w14:textId="1E1C93EC" w:rsidR="00D95D8A" w:rsidRPr="00D95D8A" w:rsidRDefault="00D95D8A" w:rsidP="00D95D8A">
      <w:pPr>
        <w:numPr>
          <w:ilvl w:val="0"/>
          <w:numId w:val="34"/>
        </w:numPr>
        <w:rPr>
          <w:lang w:val="en-US"/>
        </w:rPr>
      </w:pPr>
      <m:oMath>
        <m:r>
          <m:rPr>
            <m:sty m:val="p"/>
          </m:rPr>
          <w:rPr>
            <w:rFonts w:ascii="Cambria Math" w:hAnsi="Cambria Math"/>
            <w:lang w:val="en-US"/>
          </w:rPr>
          <m:t>44,642.86</m:t>
        </m:r>
        <m:r>
          <w:rPr>
            <w:rFonts w:ascii="Cambria Math" w:hAnsi="Cambria Math"/>
            <w:lang w:val="en-US"/>
          </w:rPr>
          <m:t>+</m:t>
        </m:r>
        <m:r>
          <m:rPr>
            <m:sty m:val="p"/>
          </m:rPr>
          <w:rPr>
            <w:rFonts w:ascii="Cambria Math" w:hAnsi="Cambria Math"/>
            <w:lang w:val="en-US"/>
          </w:rPr>
          <m:t>44,842.16</m:t>
        </m:r>
        <m:r>
          <w:rPr>
            <w:rFonts w:ascii="Cambria Math" w:hAnsi="Cambria Math"/>
            <w:lang w:val="en-US"/>
          </w:rPr>
          <m:t>=</m:t>
        </m:r>
        <m:r>
          <m:rPr>
            <m:sty m:val="p"/>
          </m:rPr>
          <w:rPr>
            <w:rFonts w:ascii="Cambria Math" w:hAnsi="Cambria Math"/>
            <w:lang w:val="en-US"/>
          </w:rPr>
          <m:t>89,485.02</m:t>
        </m:r>
      </m:oMath>
    </w:p>
    <w:p w14:paraId="116DD222" w14:textId="43CFF51D" w:rsidR="00D95D8A" w:rsidRPr="00D95D8A" w:rsidRDefault="00D95D8A" w:rsidP="00D95D8A">
      <w:pPr>
        <w:numPr>
          <w:ilvl w:val="0"/>
          <w:numId w:val="34"/>
        </w:numPr>
        <w:rPr>
          <w:lang w:val="en-US"/>
        </w:rPr>
      </w:pPr>
      <m:oMath>
        <m:r>
          <m:rPr>
            <m:sty m:val="p"/>
          </m:rPr>
          <w:rPr>
            <w:rFonts w:ascii="Cambria Math" w:hAnsi="Cambria Math"/>
            <w:lang w:val="en-US"/>
          </w:rPr>
          <m:t>89,485.02</m:t>
        </m:r>
        <m:r>
          <w:rPr>
            <w:rFonts w:ascii="Cambria Math" w:hAnsi="Cambria Math"/>
            <w:lang w:val="en-US"/>
          </w:rPr>
          <m:t>+</m:t>
        </m:r>
        <m:r>
          <m:rPr>
            <m:sty m:val="p"/>
          </m:rPr>
          <w:rPr>
            <w:rFonts w:ascii="Cambria Math" w:hAnsi="Cambria Math"/>
            <w:lang w:val="en-US"/>
          </w:rPr>
          <m:t>48,934.89</m:t>
        </m:r>
        <m:r>
          <w:rPr>
            <w:rFonts w:ascii="Cambria Math" w:hAnsi="Cambria Math"/>
            <w:lang w:val="en-US"/>
          </w:rPr>
          <m:t>=</m:t>
        </m:r>
        <m:r>
          <m:rPr>
            <m:sty m:val="p"/>
          </m:rPr>
          <w:rPr>
            <w:rFonts w:ascii="Cambria Math" w:hAnsi="Cambria Math"/>
            <w:lang w:val="en-US"/>
          </w:rPr>
          <m:t>138,419.91</m:t>
        </m:r>
      </m:oMath>
    </w:p>
    <w:p w14:paraId="3D230D70" w14:textId="21399038" w:rsidR="00D95D8A" w:rsidRPr="00D95D8A" w:rsidRDefault="00D95D8A" w:rsidP="00D95D8A">
      <w:pPr>
        <w:numPr>
          <w:ilvl w:val="0"/>
          <w:numId w:val="34"/>
        </w:numPr>
        <w:rPr>
          <w:lang w:val="en-US"/>
        </w:rPr>
      </w:pPr>
      <m:oMath>
        <m:r>
          <m:rPr>
            <m:sty m:val="p"/>
          </m:rPr>
          <w:rPr>
            <w:rFonts w:ascii="Cambria Math" w:hAnsi="Cambria Math"/>
            <w:lang w:val="en-US"/>
          </w:rPr>
          <m:t>138,419.91</m:t>
        </m:r>
        <m:r>
          <w:rPr>
            <w:rFonts w:ascii="Cambria Math" w:hAnsi="Cambria Math"/>
            <w:lang w:val="en-US"/>
          </w:rPr>
          <m:t>+</m:t>
        </m:r>
        <m:r>
          <m:rPr>
            <m:sty m:val="p"/>
          </m:rPr>
          <w:rPr>
            <w:rFonts w:ascii="Cambria Math" w:hAnsi="Cambria Math"/>
            <w:lang w:val="en-US"/>
          </w:rPr>
          <m:t>51,635.84</m:t>
        </m:r>
        <m:r>
          <w:rPr>
            <w:rFonts w:ascii="Cambria Math" w:hAnsi="Cambria Math"/>
            <w:lang w:val="en-US"/>
          </w:rPr>
          <m:t>=</m:t>
        </m:r>
        <m:r>
          <m:rPr>
            <m:sty m:val="p"/>
          </m:rPr>
          <w:rPr>
            <w:rFonts w:ascii="Cambria Math" w:hAnsi="Cambria Math"/>
            <w:lang w:val="en-US"/>
          </w:rPr>
          <m:t>190,055.75</m:t>
        </m:r>
      </m:oMath>
    </w:p>
    <w:p w14:paraId="04C7462D" w14:textId="10211527" w:rsidR="00D95D8A" w:rsidRPr="00D95D8A" w:rsidRDefault="00D95D8A" w:rsidP="00D95D8A">
      <w:pPr>
        <w:numPr>
          <w:ilvl w:val="0"/>
          <w:numId w:val="34"/>
        </w:numPr>
        <w:rPr>
          <w:lang w:val="en-US"/>
        </w:rPr>
      </w:pPr>
      <m:oMath>
        <m:r>
          <m:rPr>
            <m:sty m:val="p"/>
          </m:rPr>
          <w:rPr>
            <w:rFonts w:ascii="Cambria Math" w:hAnsi="Cambria Math"/>
            <w:lang w:val="en-US"/>
          </w:rPr>
          <m:t>190,055.75</m:t>
        </m:r>
        <m:r>
          <w:rPr>
            <w:rFonts w:ascii="Cambria Math" w:hAnsi="Cambria Math"/>
            <w:lang w:val="en-US"/>
          </w:rPr>
          <m:t>+</m:t>
        </m:r>
        <m:r>
          <m:rPr>
            <m:sty m:val="p"/>
          </m:rPr>
          <w:rPr>
            <w:rFonts w:ascii="Cambria Math" w:hAnsi="Cambria Math"/>
            <w:lang w:val="en-US"/>
          </w:rPr>
          <m:t>53,196.27</m:t>
        </m:r>
        <m:r>
          <w:rPr>
            <w:rFonts w:ascii="Cambria Math" w:hAnsi="Cambria Math"/>
            <w:lang w:val="en-US"/>
          </w:rPr>
          <m:t>=</m:t>
        </m:r>
        <m:r>
          <m:rPr>
            <m:sty m:val="p"/>
          </m:rPr>
          <w:rPr>
            <w:rFonts w:ascii="Cambria Math" w:hAnsi="Cambria Math"/>
            <w:lang w:val="en-US"/>
          </w:rPr>
          <m:t>243,252.02</m:t>
        </m:r>
      </m:oMath>
    </w:p>
    <w:p w14:paraId="5AA5331D" w14:textId="77777777" w:rsidR="000E3F9F" w:rsidRDefault="000E3F9F" w:rsidP="00D95D8A"/>
    <w:p w14:paraId="6BDBE092" w14:textId="1258258C" w:rsidR="00D95D8A" w:rsidRPr="00D95D8A" w:rsidRDefault="00D95D8A" w:rsidP="00D95D8A">
      <w:r w:rsidRPr="00D95D8A">
        <w:t xml:space="preserve">Valor presente total (optimista) = </w:t>
      </w:r>
      <w:r w:rsidRPr="00D95D8A">
        <w:rPr>
          <w:b/>
          <w:bCs/>
        </w:rPr>
        <w:t>US$243,252.02</w:t>
      </w:r>
    </w:p>
    <w:p w14:paraId="6D433207" w14:textId="7DF126A4" w:rsidR="00D95D8A" w:rsidRPr="00D95D8A" w:rsidRDefault="00D95D8A" w:rsidP="00D95D8A">
      <w:r w:rsidRPr="00D95D8A">
        <w:t xml:space="preserve">VAN optimista = </w:t>
      </w:r>
      <m:oMath>
        <m:r>
          <m:rPr>
            <m:sty m:val="p"/>
          </m:rPr>
          <w:rPr>
            <w:rFonts w:ascii="Cambria Math" w:hAnsi="Cambria Math"/>
          </w:rPr>
          <m:t>243,252.02</m:t>
        </m:r>
        <m:r>
          <w:rPr>
            <w:rFonts w:ascii="Cambria Math" w:hAnsi="Cambria Math"/>
          </w:rPr>
          <m:t>-</m:t>
        </m:r>
        <m:r>
          <m:rPr>
            <m:sty m:val="p"/>
          </m:rPr>
          <w:rPr>
            <w:rFonts w:ascii="Cambria Math" w:hAnsi="Cambria Math"/>
          </w:rPr>
          <m:t>150,000</m:t>
        </m:r>
        <m:r>
          <w:rPr>
            <w:rFonts w:ascii="Cambria Math" w:hAnsi="Cambria Math"/>
          </w:rPr>
          <m:t>=</m:t>
        </m:r>
        <m:borderBox>
          <m:borderBoxPr>
            <m:ctrlPr>
              <w:rPr>
                <w:rFonts w:ascii="Cambria Math" w:hAnsi="Cambria Math"/>
                <w:lang w:val="en-US"/>
              </w:rPr>
            </m:ctrlPr>
          </m:borderBoxPr>
          <m:e>
            <m:r>
              <w:rPr>
                <w:rFonts w:ascii="Cambria Math" w:hAnsi="Cambria Math"/>
                <w:lang w:val="en-US"/>
              </w:rPr>
              <m:t>US</m:t>
            </m:r>
            <m:r>
              <m:rPr>
                <m:sty m:val="p"/>
              </m:rPr>
              <w:rPr>
                <w:rFonts w:ascii="Cambria Math" w:hAnsi="Cambria Math"/>
              </w:rPr>
              <m:t>$93,252.02</m:t>
            </m:r>
          </m:e>
        </m:borderBox>
      </m:oMath>
    </w:p>
    <w:p w14:paraId="45E33373" w14:textId="77777777" w:rsidR="00D95D8A" w:rsidRPr="00D95D8A" w:rsidRDefault="00D95D8A" w:rsidP="00D95D8A">
      <w:r w:rsidRPr="00D95D8A">
        <w:t xml:space="preserve">Interpretación: buen </w:t>
      </w:r>
      <w:proofErr w:type="spellStart"/>
      <w:r w:rsidRPr="00D95D8A">
        <w:t>upside</w:t>
      </w:r>
      <w:proofErr w:type="spellEnd"/>
      <w:r w:rsidRPr="00D95D8A">
        <w:t xml:space="preserve"> si las condiciones mejoran.</w:t>
      </w:r>
    </w:p>
    <w:p w14:paraId="383994D3" w14:textId="0EA6D5C6" w:rsidR="00D95D8A" w:rsidRPr="000E4EBD" w:rsidRDefault="00D95D8A" w:rsidP="00D95D8A"/>
    <w:p w14:paraId="140F3886" w14:textId="77777777" w:rsidR="00D95D8A" w:rsidRPr="00D95D8A" w:rsidRDefault="00D95D8A" w:rsidP="00D95D8A">
      <w:pPr>
        <w:rPr>
          <w:b/>
          <w:bCs/>
        </w:rPr>
      </w:pPr>
      <w:r w:rsidRPr="00D95D8A">
        <w:rPr>
          <w:b/>
          <w:bCs/>
        </w:rPr>
        <w:t>5.5. Umbral mínimo (nivel de flujos necesario para VAN = 0)</w:t>
      </w:r>
    </w:p>
    <w:p w14:paraId="26F8264D" w14:textId="7A18802E" w:rsidR="00D95D8A" w:rsidRPr="00D95D8A" w:rsidRDefault="00D95D8A" w:rsidP="00D95D8A">
      <w:pPr>
        <w:rPr>
          <w:lang w:val="en-US"/>
        </w:rPr>
      </w:pPr>
      <w:r w:rsidRPr="00D95D8A">
        <w:t xml:space="preserve">Se puede encontrar el factor </w:t>
      </w:r>
      <m:oMath>
        <m:r>
          <w:rPr>
            <w:rFonts w:ascii="Cambria Math" w:hAnsi="Cambria Math"/>
            <w:lang w:val="en-US"/>
          </w:rPr>
          <m:t>x</m:t>
        </m:r>
      </m:oMath>
      <w:r w:rsidRPr="00D95D8A">
        <w:t xml:space="preserve">tal que </w:t>
      </w:r>
      <m:oMath>
        <m:r>
          <w:rPr>
            <w:rFonts w:ascii="Cambria Math" w:hAnsi="Cambria Math"/>
          </w:rPr>
          <m:t>∑</m:t>
        </m:r>
        <m:r>
          <w:rPr>
            <w:rFonts w:ascii="Cambria Math" w:hAnsi="Cambria Math"/>
            <w:lang w:val="en-US"/>
          </w:rPr>
          <m:t>PV</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F</m:t>
        </m:r>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t</m:t>
            </m:r>
          </m:sub>
          <m:sup>
            <m:r>
              <w:rPr>
                <w:rFonts w:ascii="Cambria Math" w:hAnsi="Cambria Math"/>
                <w:lang w:val="en-US"/>
              </w:rPr>
              <m:t>base</m:t>
            </m:r>
          </m:sup>
        </m:sSubSup>
        <m:r>
          <w:rPr>
            <w:rFonts w:ascii="Cambria Math" w:hAnsi="Cambria Math"/>
          </w:rPr>
          <m:t>)-</m:t>
        </m:r>
        <m:sSub>
          <m:sSubPr>
            <m:ctrlPr>
              <w:rPr>
                <w:rFonts w:ascii="Cambria Math" w:hAnsi="Cambria Math"/>
                <w:lang w:val="en-US"/>
              </w:rPr>
            </m:ctrlPr>
          </m:sSubPr>
          <m:e>
            <m:r>
              <w:rPr>
                <w:rFonts w:ascii="Cambria Math" w:hAnsi="Cambria Math"/>
                <w:lang w:val="en-US"/>
              </w:rPr>
              <m:t>I</m:t>
            </m:r>
          </m:e>
          <m:sub>
            <m:r>
              <w:rPr>
                <w:rFonts w:ascii="Cambria Math" w:hAnsi="Cambria Math"/>
              </w:rPr>
              <m:t>0</m:t>
            </m:r>
          </m:sub>
        </m:sSub>
        <m:r>
          <w:rPr>
            <w:rFonts w:ascii="Cambria Math" w:hAnsi="Cambria Math"/>
          </w:rPr>
          <m:t>=0</m:t>
        </m:r>
      </m:oMath>
      <w:r w:rsidRPr="00D95D8A">
        <w:t xml:space="preserve">. </w:t>
      </w:r>
      <w:r w:rsidRPr="00D95D8A">
        <w:rPr>
          <w:lang w:val="en-US"/>
        </w:rPr>
        <w:t xml:space="preserve">Esto </w:t>
      </w:r>
      <w:proofErr w:type="spellStart"/>
      <w:r w:rsidRPr="00D95D8A">
        <w:rPr>
          <w:lang w:val="en-US"/>
        </w:rPr>
        <w:t>implica</w:t>
      </w:r>
      <w:proofErr w:type="spellEnd"/>
      <w:r w:rsidRPr="00D95D8A">
        <w:rPr>
          <w:lang w:val="en-US"/>
        </w:rPr>
        <w:t>:</w:t>
      </w:r>
    </w:p>
    <w:p w14:paraId="18E2259A" w14:textId="3EFF0C2F" w:rsidR="00D95D8A" w:rsidRPr="00D95D8A" w:rsidRDefault="00D95D8A" w:rsidP="00D95D8A">
      <w:pPr>
        <w:rPr>
          <w:lang w:val="en-US"/>
        </w:rPr>
      </w:pPr>
      <m:oMathPara>
        <m:oMath>
          <m:r>
            <w:rPr>
              <w:rFonts w:ascii="Cambria Math" w:hAnsi="Cambria Math"/>
              <w:lang w:val="en-US"/>
            </w:rPr>
            <m:t>x=</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0</m:t>
                  </m:r>
                </m:sub>
              </m:sSub>
            </m:num>
            <m:den>
              <m:nary>
                <m:naryPr>
                  <m:chr m:val="∑"/>
                  <m:limLoc m:val="undOvr"/>
                  <m:grow m:val="1"/>
                  <m:ctrlPr>
                    <w:rPr>
                      <w:rFonts w:ascii="Cambria Math" w:hAnsi="Cambria Math"/>
                      <w:lang w:val="en-US"/>
                    </w:rPr>
                  </m:ctrlPr>
                </m:naryPr>
                <m:sub>
                  <m:r>
                    <w:rPr>
                      <w:rFonts w:ascii="Cambria Math" w:hAnsi="Cambria Math"/>
                      <w:lang w:val="en-US"/>
                    </w:rPr>
                    <m:t>t=1</m:t>
                  </m:r>
                </m:sub>
                <m:sup>
                  <m:r>
                    <w:rPr>
                      <w:rFonts w:ascii="Cambria Math" w:hAnsi="Cambria Math"/>
                      <w:lang w:val="en-US"/>
                    </w:rPr>
                    <m:t>n</m:t>
                  </m:r>
                </m:sup>
                <m:e/>
              </m:nary>
              <m:r>
                <w:rPr>
                  <w:rFonts w:ascii="Cambria Math" w:hAnsi="Cambria Math"/>
                  <w:lang w:val="en-US"/>
                </w:rPr>
                <m:t>P</m:t>
              </m:r>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t</m:t>
                  </m:r>
                </m:sub>
                <m:sup>
                  <m:r>
                    <w:rPr>
                      <w:rFonts w:ascii="Cambria Math" w:hAnsi="Cambria Math"/>
                      <w:lang w:val="en-US"/>
                    </w:rPr>
                    <m:t>base</m:t>
                  </m:r>
                </m:sup>
              </m:sSubSup>
            </m:den>
          </m:f>
          <m:r>
            <m:rPr>
              <m:sty m:val="p"/>
            </m:rPr>
            <w:rPr>
              <w:lang w:val="en-US"/>
            </w:rPr>
            <w:br/>
          </m:r>
        </m:oMath>
      </m:oMathPara>
    </w:p>
    <w:p w14:paraId="36C93F51" w14:textId="5BD7E810" w:rsidR="00D95D8A" w:rsidRPr="00D95D8A" w:rsidRDefault="00D95D8A" w:rsidP="00D95D8A">
      <w:r w:rsidRPr="00D95D8A">
        <w:t xml:space="preserve">Donde </w:t>
      </w:r>
      <m:oMath>
        <m:r>
          <w:rPr>
            <w:rFonts w:ascii="Cambria Math" w:hAnsi="Cambria Math"/>
          </w:rPr>
          <m:t>∑</m:t>
        </m:r>
        <m:r>
          <w:rPr>
            <w:rFonts w:ascii="Cambria Math" w:hAnsi="Cambria Math"/>
            <w:lang w:val="en-US"/>
          </w:rPr>
          <m:t>P</m:t>
        </m:r>
        <m:sSubSup>
          <m:sSubSupPr>
            <m:ctrlPr>
              <w:rPr>
                <w:rFonts w:ascii="Cambria Math" w:hAnsi="Cambria Math"/>
                <w:lang w:val="en-US"/>
              </w:rPr>
            </m:ctrlPr>
          </m:sSubSupPr>
          <m:e>
            <m:r>
              <w:rPr>
                <w:rFonts w:ascii="Cambria Math" w:hAnsi="Cambria Math"/>
                <w:lang w:val="en-US"/>
              </w:rPr>
              <m:t>V</m:t>
            </m:r>
          </m:e>
          <m:sub>
            <m:r>
              <w:rPr>
                <w:rFonts w:ascii="Cambria Math" w:hAnsi="Cambria Math"/>
                <w:lang w:val="en-US"/>
              </w:rPr>
              <m:t>t</m:t>
            </m:r>
          </m:sub>
          <m:sup>
            <m:r>
              <w:rPr>
                <w:rFonts w:ascii="Cambria Math" w:hAnsi="Cambria Math"/>
                <w:lang w:val="en-US"/>
              </w:rPr>
              <m:t>base</m:t>
            </m:r>
          </m:sup>
        </m:sSubSup>
        <m:r>
          <w:rPr>
            <w:rFonts w:ascii="Cambria Math" w:hAnsi="Cambria Math"/>
          </w:rPr>
          <m:t>=</m:t>
        </m:r>
        <m:r>
          <m:rPr>
            <m:sty m:val="p"/>
          </m:rPr>
          <w:rPr>
            <w:rFonts w:ascii="Cambria Math" w:hAnsi="Cambria Math"/>
          </w:rPr>
          <m:t>194,601.61</m:t>
        </m:r>
      </m:oMath>
      <w:r w:rsidRPr="00D95D8A">
        <w:t>(ya calculado).</w:t>
      </w:r>
    </w:p>
    <w:p w14:paraId="618ECD02" w14:textId="15F12860" w:rsidR="00D95D8A" w:rsidRPr="00D95D8A" w:rsidRDefault="00D95D8A" w:rsidP="00D95D8A">
      <w:pPr>
        <w:rPr>
          <w:lang w:val="en-US"/>
        </w:rPr>
      </w:pPr>
      <m:oMathPara>
        <m:oMath>
          <m:r>
            <w:rPr>
              <w:rFonts w:ascii="Cambria Math" w:hAnsi="Cambria Math"/>
              <w:lang w:val="en-US"/>
            </w:rPr>
            <m:t>x=</m:t>
          </m:r>
          <m:r>
            <m:rPr>
              <m:sty m:val="p"/>
            </m:rPr>
            <w:rPr>
              <w:rFonts w:ascii="Cambria Math" w:hAnsi="Cambria Math"/>
              <w:lang w:val="en-US"/>
            </w:rPr>
            <m:t>150,000</m:t>
          </m:r>
          <m:r>
            <w:rPr>
              <w:rFonts w:ascii="Cambria Math" w:hAnsi="Cambria Math"/>
              <w:lang w:val="en-US"/>
            </w:rPr>
            <m:t>÷</m:t>
          </m:r>
          <m:r>
            <m:rPr>
              <m:sty m:val="p"/>
            </m:rPr>
            <w:rPr>
              <w:rFonts w:ascii="Cambria Math" w:hAnsi="Cambria Math"/>
              <w:lang w:val="en-US"/>
            </w:rPr>
            <m:t>194,601.61</m:t>
          </m:r>
          <m:r>
            <w:rPr>
              <w:rFonts w:ascii="Cambria Math" w:hAnsi="Cambria Math"/>
              <w:lang w:val="en-US"/>
            </w:rPr>
            <m:t>=0.7708055324…</m:t>
          </m:r>
          <m:r>
            <m:rPr>
              <m:sty m:val="p"/>
            </m:rPr>
            <w:rPr>
              <w:lang w:val="en-US"/>
            </w:rPr>
            <w:br/>
          </m:r>
        </m:oMath>
      </m:oMathPara>
    </w:p>
    <w:p w14:paraId="7BB5DC61" w14:textId="77777777" w:rsidR="006A7CCA" w:rsidRDefault="00D95D8A" w:rsidP="00D95D8A">
      <w:r w:rsidRPr="00D95D8A">
        <w:lastRenderedPageBreak/>
        <w:t xml:space="preserve">Es decir, </w:t>
      </w:r>
      <w:r w:rsidRPr="00D95D8A">
        <w:rPr>
          <w:b/>
          <w:bCs/>
        </w:rPr>
        <w:t>aprox. 77.08%</w:t>
      </w:r>
      <w:r w:rsidRPr="00D95D8A">
        <w:t xml:space="preserve"> del flujo base es el umbral. </w:t>
      </w:r>
    </w:p>
    <w:p w14:paraId="1262908B" w14:textId="77777777" w:rsidR="006A7CCA" w:rsidRDefault="006A7CCA" w:rsidP="00D95D8A"/>
    <w:p w14:paraId="3E5BA39D" w14:textId="0AD46CE7" w:rsidR="00D95D8A" w:rsidRPr="00D95D8A" w:rsidRDefault="00D95D8A" w:rsidP="00D95D8A">
      <w:r w:rsidRPr="00D95D8A">
        <w:t xml:space="preserve">Interpretación: </w:t>
      </w:r>
      <w:r w:rsidRPr="00D95D8A">
        <w:rPr>
          <w:b/>
          <w:bCs/>
        </w:rPr>
        <w:t>si los flujos reales quedan por debajo del 77.08% del caso base, el VAN será negativo</w:t>
      </w:r>
      <w:r w:rsidRPr="00D95D8A">
        <w:t>. Esto es una forma clara de traducir la sensibilidad en un umbral operativo.</w:t>
      </w:r>
    </w:p>
    <w:p w14:paraId="5CA0885D" w14:textId="0291216F" w:rsidR="00D95D8A" w:rsidRPr="000E4EBD" w:rsidRDefault="00D95D8A" w:rsidP="00D95D8A"/>
    <w:p w14:paraId="159C38D2" w14:textId="77777777" w:rsidR="00D95D8A" w:rsidRPr="00D95D8A" w:rsidRDefault="00D95D8A" w:rsidP="00D95D8A">
      <w:pPr>
        <w:rPr>
          <w:b/>
          <w:bCs/>
        </w:rPr>
      </w:pPr>
      <w:r w:rsidRPr="00D95D8A">
        <w:rPr>
          <w:b/>
          <w:bCs/>
        </w:rPr>
        <w:t>5.6. VAN esperado con probabilidades asignadas</w:t>
      </w:r>
    </w:p>
    <w:p w14:paraId="253C8C62" w14:textId="643F32F9" w:rsidR="00D95D8A" w:rsidRPr="00D95D8A" w:rsidRDefault="00D95D8A" w:rsidP="00D95D8A">
      <w:r w:rsidRPr="00D95D8A">
        <w:t xml:space="preserve">Si asignamos a modo ilustrativo: </w:t>
      </w:r>
      <m:oMath>
        <m:r>
          <w:rPr>
            <w:rFonts w:ascii="Cambria Math" w:hAnsi="Cambria Math"/>
            <w:lang w:val="en-US"/>
          </w:rPr>
          <m:t>P</m:t>
        </m:r>
        <m:r>
          <w:rPr>
            <w:rFonts w:ascii="Cambria Math" w:hAnsi="Cambria Math"/>
          </w:rPr>
          <m:t>(</m:t>
        </m:r>
        <m:r>
          <m:rPr>
            <m:nor/>
          </m:rPr>
          <m:t>pes</m:t>
        </m:r>
        <m:r>
          <w:rPr>
            <w:rFonts w:ascii="Cambria Math" w:hAnsi="Cambria Math"/>
          </w:rPr>
          <m:t>)=0.20</m:t>
        </m:r>
      </m:oMath>
      <w:r w:rsidRPr="00D95D8A">
        <w:t xml:space="preserve">, </w:t>
      </w:r>
      <m:oMath>
        <m:r>
          <w:rPr>
            <w:rFonts w:ascii="Cambria Math" w:hAnsi="Cambria Math"/>
            <w:lang w:val="en-US"/>
          </w:rPr>
          <m:t>P</m:t>
        </m:r>
        <m:r>
          <w:rPr>
            <w:rFonts w:ascii="Cambria Math" w:hAnsi="Cambria Math"/>
          </w:rPr>
          <m:t>(</m:t>
        </m:r>
        <m:r>
          <m:rPr>
            <m:nor/>
          </m:rPr>
          <m:t>real</m:t>
        </m:r>
        <m:r>
          <w:rPr>
            <w:rFonts w:ascii="Cambria Math" w:hAnsi="Cambria Math"/>
          </w:rPr>
          <m:t>)=0.60</m:t>
        </m:r>
      </m:oMath>
      <w:r w:rsidRPr="00D95D8A">
        <w:t xml:space="preserve">, </w:t>
      </w:r>
      <m:oMath>
        <m:r>
          <w:rPr>
            <w:rFonts w:ascii="Cambria Math" w:hAnsi="Cambria Math"/>
            <w:lang w:val="en-US"/>
          </w:rPr>
          <m:t>P</m:t>
        </m:r>
        <m:r>
          <w:rPr>
            <w:rFonts w:ascii="Cambria Math" w:hAnsi="Cambria Math"/>
          </w:rPr>
          <m:t>(</m:t>
        </m:r>
        <m:r>
          <m:rPr>
            <m:nor/>
          </m:rPr>
          <m:t>opt</m:t>
        </m:r>
        <m:r>
          <w:rPr>
            <w:rFonts w:ascii="Cambria Math" w:hAnsi="Cambria Math"/>
          </w:rPr>
          <m:t>)=0.20</m:t>
        </m:r>
      </m:oMath>
      <w:r w:rsidRPr="00D95D8A">
        <w:t>, entonces:</w:t>
      </w:r>
    </w:p>
    <w:p w14:paraId="1EE25901" w14:textId="17099FD3" w:rsidR="00D95D8A" w:rsidRPr="00D95D8A" w:rsidRDefault="00000000" w:rsidP="00D95D8A">
      <m:oMathPara>
        <m:oMath>
          <m:sSub>
            <m:sSubPr>
              <m:ctrlPr>
                <w:rPr>
                  <w:rFonts w:ascii="Cambria Math" w:hAnsi="Cambria Math"/>
                  <w:lang w:val="en-US"/>
                </w:rPr>
              </m:ctrlPr>
            </m:sSubPr>
            <m:e>
              <m:r>
                <m:rPr>
                  <m:nor/>
                </m:rPr>
                <m:t>VAN</m:t>
              </m:r>
            </m:e>
            <m:sub>
              <m:r>
                <m:rPr>
                  <m:nor/>
                </m:rPr>
                <m:t>esperado</m:t>
              </m:r>
            </m:sub>
          </m:sSub>
          <m:r>
            <w:rPr>
              <w:rFonts w:ascii="Cambria Math" w:hAnsi="Cambria Math"/>
            </w:rPr>
            <m:t>=0.2×(-</m:t>
          </m:r>
          <m:r>
            <m:rPr>
              <m:sty m:val="p"/>
            </m:rPr>
            <w:rPr>
              <w:rFonts w:ascii="Cambria Math" w:hAnsi="Cambria Math"/>
            </w:rPr>
            <m:t>33,239.03</m:t>
          </m:r>
          <m:r>
            <w:rPr>
              <w:rFonts w:ascii="Cambria Math" w:hAnsi="Cambria Math"/>
            </w:rPr>
            <m:t>)+0.6×</m:t>
          </m:r>
          <m:r>
            <m:rPr>
              <m:sty m:val="p"/>
            </m:rPr>
            <w:rPr>
              <w:rFonts w:ascii="Cambria Math" w:hAnsi="Cambria Math"/>
            </w:rPr>
            <m:t>44,601.61</m:t>
          </m:r>
          <m:r>
            <w:rPr>
              <w:rFonts w:ascii="Cambria Math" w:hAnsi="Cambria Math"/>
            </w:rPr>
            <m:t>+0.2×</m:t>
          </m:r>
          <m:r>
            <m:rPr>
              <m:sty m:val="p"/>
            </m:rPr>
            <w:rPr>
              <w:rFonts w:ascii="Cambria Math" w:hAnsi="Cambria Math"/>
            </w:rPr>
            <m:t>93,252.02</m:t>
          </m:r>
          <m:r>
            <m:rPr>
              <m:sty m:val="p"/>
            </m:rPr>
            <w:br/>
          </m:r>
        </m:oMath>
      </m:oMathPara>
    </w:p>
    <w:p w14:paraId="6C7D4730" w14:textId="77777777" w:rsidR="00D95D8A" w:rsidRPr="00D95D8A" w:rsidRDefault="00D95D8A" w:rsidP="00D95D8A">
      <w:r w:rsidRPr="00D95D8A">
        <w:t>Cálculo paso a paso:</w:t>
      </w:r>
    </w:p>
    <w:p w14:paraId="1D20F5C0" w14:textId="24F98BD1" w:rsidR="00D95D8A" w:rsidRPr="00D95D8A" w:rsidRDefault="00D95D8A" w:rsidP="00D95D8A">
      <w:pPr>
        <w:numPr>
          <w:ilvl w:val="0"/>
          <w:numId w:val="35"/>
        </w:numPr>
        <w:rPr>
          <w:lang w:val="en-US"/>
        </w:rPr>
      </w:pPr>
      <m:oMath>
        <m:r>
          <w:rPr>
            <w:rFonts w:ascii="Cambria Math" w:hAnsi="Cambria Math"/>
            <w:lang w:val="en-US"/>
          </w:rPr>
          <m:t>0.2×(-</m:t>
        </m:r>
        <m:r>
          <m:rPr>
            <m:sty m:val="p"/>
          </m:rPr>
          <w:rPr>
            <w:rFonts w:ascii="Cambria Math" w:hAnsi="Cambria Math"/>
            <w:lang w:val="en-US"/>
          </w:rPr>
          <m:t>33,239.03</m:t>
        </m:r>
        <m:r>
          <w:rPr>
            <w:rFonts w:ascii="Cambria Math" w:hAnsi="Cambria Math"/>
            <w:lang w:val="en-US"/>
          </w:rPr>
          <m:t>)=-</m:t>
        </m:r>
        <m:r>
          <m:rPr>
            <m:sty m:val="p"/>
          </m:rPr>
          <w:rPr>
            <w:rFonts w:ascii="Cambria Math" w:hAnsi="Cambria Math"/>
            <w:lang w:val="en-US"/>
          </w:rPr>
          <m:t>6,647.806</m:t>
        </m:r>
      </m:oMath>
      <w:r w:rsidRPr="00D95D8A">
        <w:rPr>
          <w:lang w:val="en-US"/>
        </w:rPr>
        <w:t xml:space="preserve">→ </w:t>
      </w:r>
      <w:r w:rsidRPr="00D95D8A">
        <w:rPr>
          <w:b/>
          <w:bCs/>
          <w:lang w:val="en-US"/>
        </w:rPr>
        <w:t>-6,647.81</w:t>
      </w:r>
    </w:p>
    <w:p w14:paraId="14807D3A" w14:textId="38A8B3F2" w:rsidR="00D95D8A" w:rsidRPr="00D95D8A" w:rsidRDefault="00D95D8A" w:rsidP="00D95D8A">
      <w:pPr>
        <w:numPr>
          <w:ilvl w:val="0"/>
          <w:numId w:val="35"/>
        </w:numPr>
        <w:rPr>
          <w:lang w:val="en-US"/>
        </w:rPr>
      </w:pPr>
      <m:oMath>
        <m:r>
          <w:rPr>
            <w:rFonts w:ascii="Cambria Math" w:hAnsi="Cambria Math"/>
            <w:lang w:val="en-US"/>
          </w:rPr>
          <m:t>0.6×</m:t>
        </m:r>
        <m:r>
          <m:rPr>
            <m:sty m:val="p"/>
          </m:rPr>
          <w:rPr>
            <w:rFonts w:ascii="Cambria Math" w:hAnsi="Cambria Math"/>
            <w:lang w:val="en-US"/>
          </w:rPr>
          <m:t>44,601.61</m:t>
        </m:r>
        <m:r>
          <w:rPr>
            <w:rFonts w:ascii="Cambria Math" w:hAnsi="Cambria Math"/>
            <w:lang w:val="en-US"/>
          </w:rPr>
          <m:t>=</m:t>
        </m:r>
        <m:r>
          <m:rPr>
            <m:sty m:val="p"/>
          </m:rPr>
          <w:rPr>
            <w:rFonts w:ascii="Cambria Math" w:hAnsi="Cambria Math"/>
            <w:lang w:val="en-US"/>
          </w:rPr>
          <m:t>26,760.966</m:t>
        </m:r>
      </m:oMath>
      <w:r w:rsidRPr="00D95D8A">
        <w:rPr>
          <w:lang w:val="en-US"/>
        </w:rPr>
        <w:t xml:space="preserve">→ </w:t>
      </w:r>
      <w:r w:rsidRPr="00D95D8A">
        <w:rPr>
          <w:b/>
          <w:bCs/>
          <w:lang w:val="en-US"/>
        </w:rPr>
        <w:t>26,760.97</w:t>
      </w:r>
    </w:p>
    <w:p w14:paraId="2050CF92" w14:textId="5F2EFDC5" w:rsidR="00D95D8A" w:rsidRPr="00D95D8A" w:rsidRDefault="00D95D8A" w:rsidP="00D95D8A">
      <w:pPr>
        <w:numPr>
          <w:ilvl w:val="0"/>
          <w:numId w:val="35"/>
        </w:numPr>
        <w:rPr>
          <w:lang w:val="en-US"/>
        </w:rPr>
      </w:pPr>
      <m:oMath>
        <m:r>
          <w:rPr>
            <w:rFonts w:ascii="Cambria Math" w:hAnsi="Cambria Math"/>
            <w:lang w:val="en-US"/>
          </w:rPr>
          <m:t>0.2×</m:t>
        </m:r>
        <m:r>
          <m:rPr>
            <m:sty m:val="p"/>
          </m:rPr>
          <w:rPr>
            <w:rFonts w:ascii="Cambria Math" w:hAnsi="Cambria Math"/>
            <w:lang w:val="en-US"/>
          </w:rPr>
          <m:t>93,252.02</m:t>
        </m:r>
        <m:r>
          <w:rPr>
            <w:rFonts w:ascii="Cambria Math" w:hAnsi="Cambria Math"/>
            <w:lang w:val="en-US"/>
          </w:rPr>
          <m:t>=</m:t>
        </m:r>
        <m:r>
          <m:rPr>
            <m:sty m:val="p"/>
          </m:rPr>
          <w:rPr>
            <w:rFonts w:ascii="Cambria Math" w:hAnsi="Cambria Math"/>
            <w:lang w:val="en-US"/>
          </w:rPr>
          <m:t>18,650.404</m:t>
        </m:r>
      </m:oMath>
      <w:r w:rsidRPr="00D95D8A">
        <w:rPr>
          <w:lang w:val="en-US"/>
        </w:rPr>
        <w:t xml:space="preserve">→ </w:t>
      </w:r>
      <w:r w:rsidRPr="00D95D8A">
        <w:rPr>
          <w:b/>
          <w:bCs/>
          <w:lang w:val="en-US"/>
        </w:rPr>
        <w:t>18,650.40</w:t>
      </w:r>
    </w:p>
    <w:p w14:paraId="5737E20A" w14:textId="0DD3F094" w:rsidR="00D95D8A" w:rsidRPr="00D95D8A" w:rsidRDefault="00D95D8A" w:rsidP="00455703">
      <w:pPr>
        <w:jc w:val="left"/>
        <w:rPr>
          <w:lang w:val="en-US"/>
        </w:rPr>
      </w:pPr>
      <w:r w:rsidRPr="00D95D8A">
        <w:rPr>
          <w:lang w:val="en-US"/>
        </w:rPr>
        <w:t xml:space="preserve">Sumo: </w:t>
      </w:r>
      <m:oMath>
        <m:r>
          <w:rPr>
            <w:rFonts w:ascii="Cambria Math" w:hAnsi="Cambria Math"/>
            <w:lang w:val="en-US"/>
          </w:rPr>
          <m:t>-</m:t>
        </m:r>
        <m:r>
          <m:rPr>
            <m:sty m:val="p"/>
          </m:rPr>
          <w:rPr>
            <w:rFonts w:ascii="Cambria Math" w:hAnsi="Cambria Math"/>
            <w:lang w:val="en-US"/>
          </w:rPr>
          <m:t>6,647.81</m:t>
        </m:r>
        <m:r>
          <w:rPr>
            <w:rFonts w:ascii="Cambria Math" w:hAnsi="Cambria Math"/>
            <w:lang w:val="en-US"/>
          </w:rPr>
          <m:t>+</m:t>
        </m:r>
        <m:r>
          <m:rPr>
            <m:sty m:val="p"/>
          </m:rPr>
          <w:rPr>
            <w:rFonts w:ascii="Cambria Math" w:hAnsi="Cambria Math"/>
            <w:lang w:val="en-US"/>
          </w:rPr>
          <m:t>26,760.97</m:t>
        </m:r>
        <m:r>
          <w:rPr>
            <w:rFonts w:ascii="Cambria Math" w:hAnsi="Cambria Math"/>
            <w:lang w:val="en-US"/>
          </w:rPr>
          <m:t>=</m:t>
        </m:r>
        <m:r>
          <m:rPr>
            <m:sty m:val="p"/>
          </m:rPr>
          <w:rPr>
            <w:rFonts w:ascii="Cambria Math" w:hAnsi="Cambria Math"/>
            <w:lang w:val="en-US"/>
          </w:rPr>
          <m:t>20,113.16</m:t>
        </m:r>
      </m:oMath>
      <w:r w:rsidRPr="00D95D8A">
        <w:rPr>
          <w:lang w:val="en-US"/>
        </w:rPr>
        <w:br/>
        <w:t xml:space="preserve">Luego </w:t>
      </w:r>
      <m:oMath>
        <m:r>
          <m:rPr>
            <m:sty m:val="p"/>
          </m:rPr>
          <w:rPr>
            <w:rFonts w:ascii="Cambria Math" w:hAnsi="Cambria Math"/>
            <w:lang w:val="en-US"/>
          </w:rPr>
          <m:t>20,113.16</m:t>
        </m:r>
        <m:r>
          <w:rPr>
            <w:rFonts w:ascii="Cambria Math" w:hAnsi="Cambria Math"/>
            <w:lang w:val="en-US"/>
          </w:rPr>
          <m:t>+</m:t>
        </m:r>
        <m:r>
          <m:rPr>
            <m:sty m:val="p"/>
          </m:rPr>
          <w:rPr>
            <w:rFonts w:ascii="Cambria Math" w:hAnsi="Cambria Math"/>
            <w:lang w:val="en-US"/>
          </w:rPr>
          <m:t>18,650.40</m:t>
        </m:r>
        <m:r>
          <w:rPr>
            <w:rFonts w:ascii="Cambria Math" w:hAnsi="Cambria Math"/>
            <w:lang w:val="en-US"/>
          </w:rPr>
          <m:t>=</m:t>
        </m:r>
        <m:borderBox>
          <m:borderBoxPr>
            <m:ctrlPr>
              <w:rPr>
                <w:rFonts w:ascii="Cambria Math" w:hAnsi="Cambria Math"/>
                <w:lang w:val="en-US"/>
              </w:rPr>
            </m:ctrlPr>
          </m:borderBoxPr>
          <m:e>
            <m:r>
              <w:rPr>
                <w:rFonts w:ascii="Cambria Math" w:hAnsi="Cambria Math"/>
                <w:lang w:val="en-US"/>
              </w:rPr>
              <m:t>US</m:t>
            </m:r>
            <m:r>
              <m:rPr>
                <m:sty m:val="p"/>
              </m:rPr>
              <w:rPr>
                <w:rFonts w:ascii="Cambria Math" w:hAnsi="Cambria Math"/>
                <w:lang w:val="en-US"/>
              </w:rPr>
              <m:t>$38,763.56</m:t>
            </m:r>
          </m:e>
        </m:borderBox>
      </m:oMath>
    </w:p>
    <w:p w14:paraId="34ADB100" w14:textId="77777777" w:rsidR="00455703" w:rsidRDefault="00455703" w:rsidP="00D95D8A"/>
    <w:p w14:paraId="15E776D9" w14:textId="45E1A6F9" w:rsidR="00D95D8A" w:rsidRPr="00D95D8A" w:rsidRDefault="00D95D8A" w:rsidP="00D95D8A">
      <w:r w:rsidRPr="00D95D8A">
        <w:t xml:space="preserve">Interpretación: el </w:t>
      </w:r>
      <w:r w:rsidRPr="00D95D8A">
        <w:rPr>
          <w:b/>
          <w:bCs/>
        </w:rPr>
        <w:t>VAN esperado</w:t>
      </w:r>
      <w:r w:rsidRPr="00D95D8A">
        <w:t xml:space="preserve"> es positivo (US$38,763.56), pero la posibilidad de pérdida existe (20% escenario pesimista en este ejemplo). </w:t>
      </w:r>
    </w:p>
    <w:p w14:paraId="6BC714CF" w14:textId="066C21BF" w:rsidR="00D95D8A" w:rsidRPr="000E4EBD" w:rsidRDefault="00D95D8A" w:rsidP="00D95D8A"/>
    <w:p w14:paraId="1C20A61F" w14:textId="77777777" w:rsidR="00455703" w:rsidRPr="000E4EBD" w:rsidRDefault="00455703" w:rsidP="00D95D8A"/>
    <w:p w14:paraId="0DEA3002" w14:textId="77777777" w:rsidR="00455703" w:rsidRPr="000E4EBD" w:rsidRDefault="00455703" w:rsidP="00D95D8A"/>
    <w:p w14:paraId="7F6DC8F0" w14:textId="77777777" w:rsidR="00455703" w:rsidRPr="000E4EBD" w:rsidRDefault="00455703" w:rsidP="00D95D8A"/>
    <w:p w14:paraId="1252921D" w14:textId="77777777" w:rsidR="00455703" w:rsidRPr="000E4EBD" w:rsidRDefault="00455703" w:rsidP="00D95D8A"/>
    <w:p w14:paraId="3ED060D2" w14:textId="77777777" w:rsidR="00455703" w:rsidRPr="000E4EBD" w:rsidRDefault="00455703" w:rsidP="00D95D8A"/>
    <w:p w14:paraId="58FDB4B3" w14:textId="77777777" w:rsidR="00455703" w:rsidRPr="000E4EBD" w:rsidRDefault="00455703" w:rsidP="00D95D8A"/>
    <w:p w14:paraId="4F7628F5" w14:textId="77777777" w:rsidR="00D95D8A" w:rsidRPr="00D95D8A" w:rsidRDefault="00D95D8A" w:rsidP="00D95D8A">
      <w:pPr>
        <w:rPr>
          <w:b/>
          <w:bCs/>
        </w:rPr>
      </w:pPr>
      <w:r w:rsidRPr="00D95D8A">
        <w:rPr>
          <w:b/>
          <w:bCs/>
        </w:rPr>
        <w:t>6. Análisis de sensibilidad (</w:t>
      </w:r>
      <w:proofErr w:type="spellStart"/>
      <w:r w:rsidRPr="00D95D8A">
        <w:rPr>
          <w:b/>
          <w:bCs/>
        </w:rPr>
        <w:t>univariado</w:t>
      </w:r>
      <w:proofErr w:type="spellEnd"/>
      <w:r w:rsidRPr="00D95D8A">
        <w:rPr>
          <w:b/>
          <w:bCs/>
        </w:rPr>
        <w:t>) — cómo enseñarlo paso a paso</w:t>
      </w:r>
    </w:p>
    <w:p w14:paraId="030E1E3E" w14:textId="77777777" w:rsidR="00D95D8A" w:rsidRPr="00D95D8A" w:rsidRDefault="00D95D8A" w:rsidP="00D95D8A">
      <w:r w:rsidRPr="00D95D8A">
        <w:rPr>
          <w:b/>
          <w:bCs/>
        </w:rPr>
        <w:lastRenderedPageBreak/>
        <w:t>Objetivo:</w:t>
      </w:r>
      <w:r w:rsidRPr="00D95D8A">
        <w:t xml:space="preserve"> identificar qué driver tiene mayor influencia sobre el VAN.</w:t>
      </w:r>
    </w:p>
    <w:p w14:paraId="4FAADED4" w14:textId="77777777" w:rsidR="00D95D8A" w:rsidRPr="00D95D8A" w:rsidRDefault="00D95D8A" w:rsidP="00D95D8A">
      <w:pPr>
        <w:rPr>
          <w:lang w:val="en-US"/>
        </w:rPr>
      </w:pPr>
      <w:proofErr w:type="spellStart"/>
      <w:r w:rsidRPr="00D95D8A">
        <w:rPr>
          <w:b/>
          <w:bCs/>
          <w:lang w:val="en-US"/>
        </w:rPr>
        <w:t>Procedimiento</w:t>
      </w:r>
      <w:proofErr w:type="spellEnd"/>
      <w:r w:rsidRPr="00D95D8A">
        <w:rPr>
          <w:b/>
          <w:bCs/>
          <w:lang w:val="en-US"/>
        </w:rPr>
        <w:t xml:space="preserve"> en </w:t>
      </w:r>
      <w:proofErr w:type="spellStart"/>
      <w:r w:rsidRPr="00D95D8A">
        <w:rPr>
          <w:b/>
          <w:bCs/>
          <w:lang w:val="en-US"/>
        </w:rPr>
        <w:t>clase</w:t>
      </w:r>
      <w:proofErr w:type="spellEnd"/>
      <w:r w:rsidRPr="00D95D8A">
        <w:rPr>
          <w:b/>
          <w:bCs/>
          <w:lang w:val="en-US"/>
        </w:rPr>
        <w:t>:</w:t>
      </w:r>
    </w:p>
    <w:p w14:paraId="69334E98" w14:textId="77777777" w:rsidR="00D95D8A" w:rsidRPr="00D95D8A" w:rsidRDefault="00D95D8A" w:rsidP="00D95D8A">
      <w:pPr>
        <w:numPr>
          <w:ilvl w:val="0"/>
          <w:numId w:val="36"/>
        </w:numPr>
      </w:pPr>
      <w:r w:rsidRPr="00D95D8A">
        <w:t>Mantener todo constante salvo una variable (ej. adopción).</w:t>
      </w:r>
    </w:p>
    <w:p w14:paraId="705B1D6B" w14:textId="77777777" w:rsidR="00D95D8A" w:rsidRPr="00D95D8A" w:rsidRDefault="00D95D8A" w:rsidP="00D95D8A">
      <w:pPr>
        <w:numPr>
          <w:ilvl w:val="0"/>
          <w:numId w:val="36"/>
        </w:numPr>
      </w:pPr>
      <w:r w:rsidRPr="00D95D8A">
        <w:t>Variar esa variable ±10%, ±20%, ±30% y calcular VAN en cada caso.</w:t>
      </w:r>
    </w:p>
    <w:p w14:paraId="728489E7" w14:textId="77777777" w:rsidR="00D95D8A" w:rsidRPr="00D95D8A" w:rsidRDefault="00D95D8A" w:rsidP="00D95D8A">
      <w:pPr>
        <w:numPr>
          <w:ilvl w:val="0"/>
          <w:numId w:val="36"/>
        </w:numPr>
      </w:pPr>
      <w:r w:rsidRPr="00D95D8A">
        <w:t>Repetir para otras variables (precio, OPEX, CAPEX).</w:t>
      </w:r>
    </w:p>
    <w:p w14:paraId="61AB62D2" w14:textId="77777777" w:rsidR="00D95D8A" w:rsidRPr="00D95D8A" w:rsidRDefault="00D95D8A" w:rsidP="00D95D8A">
      <w:pPr>
        <w:numPr>
          <w:ilvl w:val="0"/>
          <w:numId w:val="36"/>
        </w:numPr>
      </w:pPr>
      <w:r w:rsidRPr="00D95D8A">
        <w:t xml:space="preserve">Ordenar resultados por impacto absoluto en VAN (crea el </w:t>
      </w:r>
      <w:r w:rsidRPr="00D95D8A">
        <w:rPr>
          <w:i/>
          <w:iCs/>
        </w:rPr>
        <w:t>tornado chart</w:t>
      </w:r>
      <w:r w:rsidRPr="00D95D8A">
        <w:t>).</w:t>
      </w:r>
    </w:p>
    <w:p w14:paraId="18BDF5F4" w14:textId="77777777" w:rsidR="00DA5247" w:rsidRDefault="00DA5247" w:rsidP="00D95D8A">
      <w:pPr>
        <w:rPr>
          <w:b/>
          <w:bCs/>
        </w:rPr>
      </w:pPr>
    </w:p>
    <w:p w14:paraId="06FAEE88" w14:textId="34AAD519" w:rsidR="00D95D8A" w:rsidRDefault="00D95D8A" w:rsidP="00D95D8A">
      <w:r w:rsidRPr="00D95D8A">
        <w:rPr>
          <w:b/>
          <w:bCs/>
        </w:rPr>
        <w:t>Ejemplo corto:</w:t>
      </w:r>
      <w:r w:rsidRPr="00D95D8A">
        <w:t xml:space="preserve"> si la adopción baja 10% (es decir, flujos = 0.9 × base), </w:t>
      </w:r>
      <w:proofErr w:type="spellStart"/>
      <w:r w:rsidRPr="00D95D8A">
        <w:t>recomputa</w:t>
      </w:r>
      <w:proofErr w:type="spellEnd"/>
      <w:r w:rsidRPr="00D95D8A">
        <w:t xml:space="preserve"> VAN; comparar la caída del VAN en USD. El mayor impacto identifica la variable crítica a mitigar.</w:t>
      </w:r>
    </w:p>
    <w:p w14:paraId="430116F7" w14:textId="77777777" w:rsidR="00DA5247" w:rsidRPr="00D95D8A" w:rsidRDefault="00DA5247" w:rsidP="00D95D8A"/>
    <w:p w14:paraId="639D7B85" w14:textId="77777777" w:rsidR="00D95D8A" w:rsidRPr="00D95D8A" w:rsidRDefault="00D95D8A" w:rsidP="00D95D8A">
      <w:r w:rsidRPr="00D95D8A">
        <w:rPr>
          <w:b/>
          <w:bCs/>
        </w:rPr>
        <w:t>Cómo calcular elasticidad aproximada (didáctico):</w:t>
      </w:r>
    </w:p>
    <w:p w14:paraId="2B988C49" w14:textId="409108E1" w:rsidR="00D95D8A" w:rsidRPr="00D95D8A" w:rsidRDefault="00D95D8A" w:rsidP="00D95D8A">
      <m:oMathPara>
        <m:oMath>
          <m:r>
            <m:rPr>
              <m:nor/>
            </m:rPr>
            <m:t>Elasticidad aproximada</m:t>
          </m:r>
          <m:r>
            <w:rPr>
              <w:rFonts w:ascii="Cambria Math" w:hAnsi="Cambria Math"/>
            </w:rPr>
            <m:t>=</m:t>
          </m:r>
          <m:f>
            <m:fPr>
              <m:ctrlPr>
                <w:rPr>
                  <w:rFonts w:ascii="Cambria Math" w:hAnsi="Cambria Math"/>
                  <w:lang w:val="en-US"/>
                </w:rPr>
              </m:ctrlPr>
            </m:fPr>
            <m:num>
              <m:r>
                <m:rPr>
                  <m:sty m:val="p"/>
                </m:rPr>
                <w:rPr>
                  <w:rFonts w:ascii="Cambria Math" w:hAnsi="Cambria Math"/>
                </w:rPr>
                <m:t>%</m:t>
              </m:r>
              <m:r>
                <m:rPr>
                  <m:sty m:val="p"/>
                </m:rPr>
                <w:rPr>
                  <w:rFonts w:ascii="Cambria Math" w:hAnsi="Cambria Math"/>
                  <w:lang w:val="en-US"/>
                </w:rPr>
                <m:t>Δ</m:t>
              </m:r>
              <m:r>
                <w:rPr>
                  <w:rFonts w:ascii="Cambria Math" w:hAnsi="Cambria Math"/>
                  <w:lang w:val="en-US"/>
                </w:rPr>
                <m:t>VAN</m:t>
              </m:r>
            </m:num>
            <m:den>
              <m:r>
                <m:rPr>
                  <m:sty m:val="p"/>
                </m:rPr>
                <w:rPr>
                  <w:rFonts w:ascii="Cambria Math" w:hAnsi="Cambria Math"/>
                </w:rPr>
                <m:t>%</m:t>
              </m:r>
              <m:r>
                <m:rPr>
                  <m:sty m:val="p"/>
                </m:rPr>
                <w:rPr>
                  <w:rFonts w:ascii="Cambria Math" w:hAnsi="Cambria Math"/>
                  <w:lang w:val="en-US"/>
                </w:rPr>
                <m:t>Δ</m:t>
              </m:r>
              <m:r>
                <m:rPr>
                  <m:nor/>
                </m:rPr>
                <m:t>driver</m:t>
              </m:r>
            </m:den>
          </m:f>
          <m:r>
            <m:rPr>
              <m:sty m:val="p"/>
            </m:rPr>
            <w:br/>
          </m:r>
        </m:oMath>
      </m:oMathPara>
    </w:p>
    <w:p w14:paraId="164AA6BC" w14:textId="77777777" w:rsidR="00D95D8A" w:rsidRPr="00D95D8A" w:rsidRDefault="00D95D8A" w:rsidP="00D95D8A">
      <w:r w:rsidRPr="00D95D8A">
        <w:t>Mide cuánto % cambia el VAN por 1% de cambio en la variable.</w:t>
      </w:r>
    </w:p>
    <w:p w14:paraId="48EB4872" w14:textId="1BDAE277" w:rsidR="00D95D8A" w:rsidRPr="000E4EBD" w:rsidRDefault="00D95D8A" w:rsidP="00D95D8A"/>
    <w:p w14:paraId="05472891" w14:textId="77777777" w:rsidR="00D95D8A" w:rsidRPr="00D95D8A" w:rsidRDefault="00D95D8A" w:rsidP="00D95D8A">
      <w:pPr>
        <w:rPr>
          <w:b/>
          <w:bCs/>
        </w:rPr>
      </w:pPr>
      <w:r w:rsidRPr="00D95D8A">
        <w:rPr>
          <w:b/>
          <w:bCs/>
        </w:rPr>
        <w:t>7. Simulación Monte Carlo — explicación paso a paso y cómo realizarla en Excel o Python (para clase práctica)</w:t>
      </w:r>
    </w:p>
    <w:p w14:paraId="15EBEC6A" w14:textId="36148D6A" w:rsidR="00D95D8A" w:rsidRPr="00D95D8A" w:rsidRDefault="00D95D8A" w:rsidP="00D95D8A">
      <w:r w:rsidRPr="00D95D8A">
        <w:rPr>
          <w:b/>
          <w:bCs/>
        </w:rPr>
        <w:t>Por qué usarla:</w:t>
      </w:r>
      <w:r w:rsidRPr="00D95D8A">
        <w:t xml:space="preserve"> transforma el análisis desde unos pocos escenarios discretos a una </w:t>
      </w:r>
      <w:r w:rsidRPr="00D95D8A">
        <w:rPr>
          <w:b/>
          <w:bCs/>
        </w:rPr>
        <w:t>distribución</w:t>
      </w:r>
      <w:r w:rsidRPr="00D95D8A">
        <w:t xml:space="preserve"> continua de resultados, permitiendo estimar </w:t>
      </w:r>
      <m:oMath>
        <m:r>
          <w:rPr>
            <w:rFonts w:ascii="Cambria Math" w:hAnsi="Cambria Math"/>
            <w:lang w:val="en-US"/>
          </w:rPr>
          <m:t>P</m:t>
        </m:r>
        <m:r>
          <w:rPr>
            <w:rFonts w:ascii="Cambria Math" w:hAnsi="Cambria Math"/>
          </w:rPr>
          <m:t>(</m:t>
        </m:r>
        <m:r>
          <m:rPr>
            <m:nor/>
          </m:rPr>
          <m:t>VAN</m:t>
        </m:r>
        <m:r>
          <w:rPr>
            <w:rFonts w:ascii="Cambria Math" w:hAnsi="Cambria Math"/>
          </w:rPr>
          <m:t>&lt;0)</m:t>
        </m:r>
      </m:oMath>
      <w:r w:rsidRPr="00D95D8A">
        <w:t>, cuantiles, y la forma de la cola.</w:t>
      </w:r>
    </w:p>
    <w:p w14:paraId="16D958A8" w14:textId="77777777" w:rsidR="00D95D8A" w:rsidRPr="00D95D8A" w:rsidRDefault="00D95D8A" w:rsidP="00D95D8A">
      <w:pPr>
        <w:rPr>
          <w:lang w:val="en-US"/>
        </w:rPr>
      </w:pPr>
      <w:r w:rsidRPr="00D95D8A">
        <w:rPr>
          <w:b/>
          <w:bCs/>
          <w:lang w:val="en-US"/>
        </w:rPr>
        <w:t xml:space="preserve">Pasos </w:t>
      </w:r>
      <w:proofErr w:type="spellStart"/>
      <w:r w:rsidRPr="00D95D8A">
        <w:rPr>
          <w:b/>
          <w:bCs/>
          <w:lang w:val="en-US"/>
        </w:rPr>
        <w:t>conceptuales</w:t>
      </w:r>
      <w:proofErr w:type="spellEnd"/>
      <w:r w:rsidRPr="00D95D8A">
        <w:rPr>
          <w:b/>
          <w:bCs/>
          <w:lang w:val="en-US"/>
        </w:rPr>
        <w:t>:</w:t>
      </w:r>
    </w:p>
    <w:p w14:paraId="2B2AD6B6" w14:textId="77777777" w:rsidR="00D95D8A" w:rsidRPr="00D95D8A" w:rsidRDefault="00D95D8A" w:rsidP="00D95D8A">
      <w:pPr>
        <w:numPr>
          <w:ilvl w:val="0"/>
          <w:numId w:val="37"/>
        </w:numPr>
      </w:pPr>
      <w:r w:rsidRPr="00D95D8A">
        <w:rPr>
          <w:b/>
          <w:bCs/>
        </w:rPr>
        <w:t>Elegir variables aleatorias</w:t>
      </w:r>
      <w:r w:rsidRPr="00D95D8A">
        <w:t xml:space="preserve"> (ej.: adopción, precio, OPEX) y definir su </w:t>
      </w:r>
      <w:r w:rsidRPr="00D95D8A">
        <w:rPr>
          <w:b/>
          <w:bCs/>
        </w:rPr>
        <w:t>distribución</w:t>
      </w:r>
      <w:r w:rsidRPr="00D95D8A">
        <w:t xml:space="preserve"> y parámetros (media, desviación, mínimo, máximo, moda).</w:t>
      </w:r>
    </w:p>
    <w:p w14:paraId="257BC801" w14:textId="77777777" w:rsidR="00D95D8A" w:rsidRPr="00D95D8A" w:rsidRDefault="00D95D8A" w:rsidP="00D95D8A">
      <w:pPr>
        <w:numPr>
          <w:ilvl w:val="1"/>
          <w:numId w:val="37"/>
        </w:numPr>
      </w:pPr>
      <w:r w:rsidRPr="00D95D8A">
        <w:t xml:space="preserve">Adopción: distribución </w:t>
      </w:r>
      <w:r w:rsidRPr="00D95D8A">
        <w:rPr>
          <w:i/>
          <w:iCs/>
        </w:rPr>
        <w:t>triangular</w:t>
      </w:r>
      <w:r w:rsidRPr="00D95D8A">
        <w:t xml:space="preserve"> con min, </w:t>
      </w:r>
      <w:proofErr w:type="spellStart"/>
      <w:r w:rsidRPr="00D95D8A">
        <w:t>mode</w:t>
      </w:r>
      <w:proofErr w:type="spellEnd"/>
      <w:r w:rsidRPr="00D95D8A">
        <w:t xml:space="preserve">, </w:t>
      </w:r>
      <w:proofErr w:type="spellStart"/>
      <w:r w:rsidRPr="00D95D8A">
        <w:t>max</w:t>
      </w:r>
      <w:proofErr w:type="spellEnd"/>
      <w:r w:rsidRPr="00D95D8A">
        <w:t xml:space="preserve"> — útil cuando hay juicio experto.</w:t>
      </w:r>
    </w:p>
    <w:p w14:paraId="18B49792" w14:textId="77777777" w:rsidR="00D95D8A" w:rsidRPr="00D95D8A" w:rsidRDefault="00D95D8A" w:rsidP="00D95D8A">
      <w:pPr>
        <w:numPr>
          <w:ilvl w:val="1"/>
          <w:numId w:val="37"/>
        </w:numPr>
      </w:pPr>
      <w:r w:rsidRPr="00D95D8A">
        <w:t xml:space="preserve">Precio: quizá </w:t>
      </w:r>
      <w:proofErr w:type="spellStart"/>
      <w:r w:rsidRPr="00D95D8A">
        <w:rPr>
          <w:i/>
          <w:iCs/>
        </w:rPr>
        <w:t>lognormal</w:t>
      </w:r>
      <w:proofErr w:type="spellEnd"/>
      <w:r w:rsidRPr="00D95D8A">
        <w:t xml:space="preserve"> si se espera asimetría.</w:t>
      </w:r>
    </w:p>
    <w:p w14:paraId="63278145" w14:textId="77777777" w:rsidR="00D95D8A" w:rsidRPr="00D95D8A" w:rsidRDefault="00D95D8A" w:rsidP="00D95D8A">
      <w:pPr>
        <w:numPr>
          <w:ilvl w:val="0"/>
          <w:numId w:val="37"/>
        </w:numPr>
      </w:pPr>
      <w:r w:rsidRPr="00D95D8A">
        <w:rPr>
          <w:b/>
          <w:bCs/>
        </w:rPr>
        <w:lastRenderedPageBreak/>
        <w:t>Generar N iteraciones</w:t>
      </w:r>
      <w:r w:rsidRPr="00D95D8A">
        <w:t xml:space="preserve"> (p. ej. 5,000–20,000).</w:t>
      </w:r>
    </w:p>
    <w:p w14:paraId="7D972DF9" w14:textId="77777777" w:rsidR="00D95D8A" w:rsidRPr="00D95D8A" w:rsidRDefault="00D95D8A" w:rsidP="00D95D8A">
      <w:pPr>
        <w:numPr>
          <w:ilvl w:val="0"/>
          <w:numId w:val="37"/>
        </w:numPr>
      </w:pPr>
      <w:r w:rsidRPr="00D95D8A">
        <w:rPr>
          <w:b/>
          <w:bCs/>
        </w:rPr>
        <w:t>En cada iteración</w:t>
      </w:r>
      <w:r w:rsidRPr="00D95D8A">
        <w:t>: muestrear valores de las variables, construir flujos año por año (con reglas de negocio), descontar, calcular VAN.</w:t>
      </w:r>
    </w:p>
    <w:p w14:paraId="2BCB979A" w14:textId="588749AD" w:rsidR="00D95D8A" w:rsidRPr="00D95D8A" w:rsidRDefault="00D95D8A" w:rsidP="00D95D8A">
      <w:pPr>
        <w:numPr>
          <w:ilvl w:val="0"/>
          <w:numId w:val="37"/>
        </w:numPr>
      </w:pPr>
      <w:r w:rsidRPr="00D95D8A">
        <w:rPr>
          <w:b/>
          <w:bCs/>
        </w:rPr>
        <w:t>Analizar la distribución de VAN</w:t>
      </w:r>
      <w:r w:rsidRPr="00D95D8A">
        <w:t xml:space="preserve">: media, mediana, desviación, </w:t>
      </w:r>
      <w:proofErr w:type="spellStart"/>
      <w:r w:rsidRPr="00D95D8A">
        <w:t>quantiles</w:t>
      </w:r>
      <w:proofErr w:type="spellEnd"/>
      <w:r w:rsidRPr="00D95D8A">
        <w:t xml:space="preserve">, </w:t>
      </w:r>
      <m:oMath>
        <m:r>
          <w:rPr>
            <w:rFonts w:ascii="Cambria Math" w:hAnsi="Cambria Math"/>
            <w:lang w:val="en-US"/>
          </w:rPr>
          <m:t>P</m:t>
        </m:r>
        <m:r>
          <w:rPr>
            <w:rFonts w:ascii="Cambria Math" w:hAnsi="Cambria Math"/>
          </w:rPr>
          <m:t>(</m:t>
        </m:r>
        <m:r>
          <m:rPr>
            <m:nor/>
          </m:rPr>
          <m:t>VAN</m:t>
        </m:r>
        <m:r>
          <w:rPr>
            <w:rFonts w:ascii="Cambria Math" w:hAnsi="Cambria Math"/>
          </w:rPr>
          <m:t>&lt;0)</m:t>
        </m:r>
      </m:oMath>
      <w:r w:rsidRPr="00D95D8A">
        <w:t>.</w:t>
      </w:r>
    </w:p>
    <w:p w14:paraId="3C83C962" w14:textId="77777777" w:rsidR="00D95D8A" w:rsidRPr="00D95D8A" w:rsidRDefault="00D95D8A" w:rsidP="00D95D8A">
      <w:r w:rsidRPr="00D95D8A">
        <w:rPr>
          <w:b/>
          <w:bCs/>
        </w:rPr>
        <w:t>Implementación en Excel (pasos concretos):</w:t>
      </w:r>
    </w:p>
    <w:p w14:paraId="26D197A9" w14:textId="77777777" w:rsidR="00D95D8A" w:rsidRPr="00D95D8A" w:rsidRDefault="00D95D8A" w:rsidP="00D95D8A">
      <w:pPr>
        <w:numPr>
          <w:ilvl w:val="0"/>
          <w:numId w:val="38"/>
        </w:numPr>
        <w:rPr>
          <w:lang w:val="en-US"/>
        </w:rPr>
      </w:pPr>
      <w:r w:rsidRPr="00D95D8A">
        <w:rPr>
          <w:lang w:val="en-US"/>
        </w:rPr>
        <w:t xml:space="preserve">Columna A: </w:t>
      </w:r>
      <w:proofErr w:type="spellStart"/>
      <w:r w:rsidRPr="00D95D8A">
        <w:rPr>
          <w:lang w:val="en-US"/>
        </w:rPr>
        <w:t>iteración</w:t>
      </w:r>
      <w:proofErr w:type="spellEnd"/>
      <w:r w:rsidRPr="00D95D8A">
        <w:rPr>
          <w:lang w:val="en-US"/>
        </w:rPr>
        <w:t xml:space="preserve"> (1..N).</w:t>
      </w:r>
    </w:p>
    <w:p w14:paraId="51B3E6D1" w14:textId="77777777" w:rsidR="00D95D8A" w:rsidRPr="00D95D8A" w:rsidRDefault="00D95D8A" w:rsidP="00D95D8A">
      <w:pPr>
        <w:numPr>
          <w:ilvl w:val="0"/>
          <w:numId w:val="38"/>
        </w:numPr>
      </w:pPr>
      <w:r w:rsidRPr="00D95D8A">
        <w:t>Columna B: generar un número aleatorio uniforme =RAND() y transformarlo según la distribución deseada.</w:t>
      </w:r>
    </w:p>
    <w:p w14:paraId="7DAAB125" w14:textId="77777777" w:rsidR="00D95D8A" w:rsidRPr="00D95D8A" w:rsidRDefault="00D95D8A" w:rsidP="00D95D8A">
      <w:pPr>
        <w:numPr>
          <w:ilvl w:val="1"/>
          <w:numId w:val="38"/>
        </w:numPr>
      </w:pPr>
      <w:r w:rsidRPr="00D95D8A">
        <w:rPr>
          <w:i/>
          <w:iCs/>
        </w:rPr>
        <w:t>Triangular</w:t>
      </w:r>
      <w:r w:rsidRPr="00D95D8A">
        <w:t xml:space="preserve"> con parámetros (a=min, c=</w:t>
      </w:r>
      <w:proofErr w:type="spellStart"/>
      <w:r w:rsidRPr="00D95D8A">
        <w:t>mode</w:t>
      </w:r>
      <w:proofErr w:type="spellEnd"/>
      <w:r w:rsidRPr="00D95D8A">
        <w:t>, b=</w:t>
      </w:r>
      <w:proofErr w:type="spellStart"/>
      <w:r w:rsidRPr="00D95D8A">
        <w:t>max</w:t>
      </w:r>
      <w:proofErr w:type="spellEnd"/>
      <w:r w:rsidRPr="00D95D8A">
        <w:t>):</w:t>
      </w:r>
    </w:p>
    <w:p w14:paraId="185AD4C0" w14:textId="77777777" w:rsidR="00D95D8A" w:rsidRPr="00D95D8A" w:rsidRDefault="00D95D8A" w:rsidP="00D95D8A">
      <w:pPr>
        <w:numPr>
          <w:ilvl w:val="1"/>
          <w:numId w:val="38"/>
        </w:numPr>
        <w:rPr>
          <w:lang w:val="en-US"/>
        </w:rPr>
      </w:pPr>
      <w:r w:rsidRPr="00D95D8A">
        <w:rPr>
          <w:lang w:val="en-US"/>
        </w:rPr>
        <w:t>=IF(RAND() &lt; (c-a)/(b-a),</w:t>
      </w:r>
    </w:p>
    <w:p w14:paraId="6FA08A69" w14:textId="77777777" w:rsidR="00D95D8A" w:rsidRPr="00D95D8A" w:rsidRDefault="00D95D8A" w:rsidP="00D95D8A">
      <w:pPr>
        <w:numPr>
          <w:ilvl w:val="1"/>
          <w:numId w:val="38"/>
        </w:numPr>
        <w:rPr>
          <w:lang w:val="en-US"/>
        </w:rPr>
      </w:pPr>
      <w:r w:rsidRPr="00D95D8A">
        <w:rPr>
          <w:lang w:val="en-US"/>
        </w:rPr>
        <w:t xml:space="preserve">     a + SQRT(RAND()*(b-a)*(c-a)),</w:t>
      </w:r>
    </w:p>
    <w:p w14:paraId="7CEAD4FA" w14:textId="77777777" w:rsidR="00D95D8A" w:rsidRPr="00D95D8A" w:rsidRDefault="00D95D8A" w:rsidP="00D95D8A">
      <w:pPr>
        <w:numPr>
          <w:ilvl w:val="1"/>
          <w:numId w:val="38"/>
        </w:numPr>
        <w:rPr>
          <w:lang w:val="en-US"/>
        </w:rPr>
      </w:pPr>
      <w:r w:rsidRPr="00D95D8A">
        <w:rPr>
          <w:lang w:val="en-US"/>
        </w:rPr>
        <w:t xml:space="preserve">     b - SQRT((1-RAND())*(b-a)*(b-c))</w:t>
      </w:r>
    </w:p>
    <w:p w14:paraId="57F97E51" w14:textId="77777777" w:rsidR="00D95D8A" w:rsidRPr="00D95D8A" w:rsidRDefault="00D95D8A" w:rsidP="00D95D8A">
      <w:pPr>
        <w:numPr>
          <w:ilvl w:val="1"/>
          <w:numId w:val="38"/>
        </w:numPr>
        <w:rPr>
          <w:lang w:val="en-US"/>
        </w:rPr>
      </w:pPr>
      <w:r w:rsidRPr="00D95D8A">
        <w:rPr>
          <w:lang w:val="en-US"/>
        </w:rPr>
        <w:t>)</w:t>
      </w:r>
    </w:p>
    <w:p w14:paraId="196FE13D" w14:textId="77777777" w:rsidR="00D95D8A" w:rsidRPr="00D95D8A" w:rsidRDefault="00D95D8A" w:rsidP="00D95D8A">
      <w:r w:rsidRPr="00D95D8A">
        <w:t>(Explicar y derivar esta fórmula en clase; es la inversa de la CDF triangular).</w:t>
      </w:r>
    </w:p>
    <w:p w14:paraId="7420A5A4" w14:textId="77777777" w:rsidR="00D95D8A" w:rsidRPr="00D95D8A" w:rsidRDefault="00D95D8A" w:rsidP="00D95D8A">
      <w:pPr>
        <w:numPr>
          <w:ilvl w:val="1"/>
          <w:numId w:val="38"/>
        </w:numPr>
      </w:pPr>
      <w:r w:rsidRPr="00D95D8A">
        <w:rPr>
          <w:i/>
          <w:iCs/>
        </w:rPr>
        <w:t>Normal</w:t>
      </w:r>
      <w:r w:rsidRPr="00D95D8A">
        <w:t xml:space="preserve"> (si procede): =NORM.INV(RAND(), media, </w:t>
      </w:r>
      <w:proofErr w:type="spellStart"/>
      <w:r w:rsidRPr="00D95D8A">
        <w:t>sd</w:t>
      </w:r>
      <w:proofErr w:type="spellEnd"/>
      <w:r w:rsidRPr="00D95D8A">
        <w:t>) (Excel moderno).</w:t>
      </w:r>
    </w:p>
    <w:p w14:paraId="237F8588" w14:textId="77777777" w:rsidR="00D95D8A" w:rsidRPr="00D95D8A" w:rsidRDefault="00D95D8A" w:rsidP="00D95D8A">
      <w:pPr>
        <w:numPr>
          <w:ilvl w:val="0"/>
          <w:numId w:val="38"/>
        </w:numPr>
      </w:pPr>
      <w:r w:rsidRPr="00D95D8A">
        <w:t>Columnas siguientes: calcular flujos según las reglas (ej.: ingreso = adopción × precio × unidades potenciales).</w:t>
      </w:r>
    </w:p>
    <w:p w14:paraId="6E327D1B" w14:textId="77777777" w:rsidR="00D95D8A" w:rsidRPr="00D95D8A" w:rsidRDefault="00D95D8A" w:rsidP="00D95D8A">
      <w:pPr>
        <w:numPr>
          <w:ilvl w:val="0"/>
          <w:numId w:val="38"/>
        </w:numPr>
      </w:pPr>
      <w:r w:rsidRPr="00D95D8A">
        <w:t xml:space="preserve">Última columna: VAN por iteración (usar NPV(tasa, </w:t>
      </w:r>
      <w:proofErr w:type="spellStart"/>
      <w:r w:rsidRPr="00D95D8A">
        <w:t>flujos_range</w:t>
      </w:r>
      <w:proofErr w:type="spellEnd"/>
      <w:r w:rsidRPr="00D95D8A">
        <w:t xml:space="preserve">) - I0 o calcular manualmente como sumatoria de </w:t>
      </w:r>
      <w:proofErr w:type="spellStart"/>
      <w:r w:rsidRPr="00D95D8A">
        <w:t>PVs</w:t>
      </w:r>
      <w:proofErr w:type="spellEnd"/>
      <w:r w:rsidRPr="00D95D8A">
        <w:t>).</w:t>
      </w:r>
    </w:p>
    <w:p w14:paraId="21F678AF" w14:textId="77777777" w:rsidR="00D95D8A" w:rsidRPr="00D95D8A" w:rsidRDefault="00D95D8A" w:rsidP="00D95D8A">
      <w:pPr>
        <w:numPr>
          <w:ilvl w:val="0"/>
          <w:numId w:val="38"/>
        </w:numPr>
      </w:pPr>
      <w:r w:rsidRPr="00D95D8A">
        <w:t>Usar Data Table o copiar fórmulas hacia abajo para N filas.</w:t>
      </w:r>
    </w:p>
    <w:p w14:paraId="07809F6E" w14:textId="77777777" w:rsidR="00D95D8A" w:rsidRPr="00D95D8A" w:rsidRDefault="00D95D8A" w:rsidP="00D95D8A">
      <w:pPr>
        <w:numPr>
          <w:ilvl w:val="0"/>
          <w:numId w:val="38"/>
        </w:numPr>
      </w:pPr>
      <w:r w:rsidRPr="00D95D8A">
        <w:t>Calcular COUNTIF(</w:t>
      </w:r>
      <w:proofErr w:type="spellStart"/>
      <w:r w:rsidRPr="00D95D8A">
        <w:t>VAN_range</w:t>
      </w:r>
      <w:proofErr w:type="spellEnd"/>
      <w:r w:rsidRPr="00D95D8A">
        <w:t>, "&lt;0")/N para estimar la probabilidad de pérdida.</w:t>
      </w:r>
    </w:p>
    <w:p w14:paraId="6C70E7DF" w14:textId="77777777" w:rsidR="00D95D8A" w:rsidRPr="00D95D8A" w:rsidRDefault="00D95D8A" w:rsidP="00D95D8A">
      <w:pPr>
        <w:numPr>
          <w:ilvl w:val="0"/>
          <w:numId w:val="38"/>
        </w:numPr>
      </w:pPr>
      <w:r w:rsidRPr="00D95D8A">
        <w:t xml:space="preserve">Visualizar histograma con </w:t>
      </w:r>
      <w:proofErr w:type="spellStart"/>
      <w:r w:rsidRPr="00D95D8A">
        <w:t>Insert</w:t>
      </w:r>
      <w:proofErr w:type="spellEnd"/>
      <w:r w:rsidRPr="00D95D8A">
        <w:t xml:space="preserve"> -&gt; </w:t>
      </w:r>
      <w:proofErr w:type="spellStart"/>
      <w:r w:rsidRPr="00D95D8A">
        <w:t>Histogram</w:t>
      </w:r>
      <w:proofErr w:type="spellEnd"/>
      <w:r w:rsidRPr="00D95D8A">
        <w:t>.</w:t>
      </w:r>
    </w:p>
    <w:p w14:paraId="427C3698" w14:textId="77777777" w:rsidR="00D95D8A" w:rsidRPr="00D95D8A" w:rsidRDefault="00D95D8A" w:rsidP="00D95D8A">
      <w:r w:rsidRPr="00D95D8A">
        <w:rPr>
          <w:b/>
          <w:bCs/>
        </w:rPr>
        <w:t>Implementación en Python (esqueleto para clase):</w:t>
      </w:r>
    </w:p>
    <w:p w14:paraId="3247444E" w14:textId="77777777" w:rsidR="00D95D8A" w:rsidRPr="00D95D8A" w:rsidRDefault="00D95D8A" w:rsidP="00D95D8A">
      <w:pPr>
        <w:rPr>
          <w:lang w:val="en-US"/>
        </w:rPr>
      </w:pPr>
      <w:r w:rsidRPr="00D95D8A">
        <w:rPr>
          <w:lang w:val="en-US"/>
        </w:rPr>
        <w:t xml:space="preserve">import </w:t>
      </w:r>
      <w:proofErr w:type="spellStart"/>
      <w:r w:rsidRPr="00D95D8A">
        <w:rPr>
          <w:lang w:val="en-US"/>
        </w:rPr>
        <w:t>numpy</w:t>
      </w:r>
      <w:proofErr w:type="spellEnd"/>
      <w:r w:rsidRPr="00D95D8A">
        <w:rPr>
          <w:lang w:val="en-US"/>
        </w:rPr>
        <w:t xml:space="preserve"> as np</w:t>
      </w:r>
    </w:p>
    <w:p w14:paraId="73142B11" w14:textId="77777777" w:rsidR="00D95D8A" w:rsidRPr="00D95D8A" w:rsidRDefault="00D95D8A" w:rsidP="00D95D8A">
      <w:pPr>
        <w:rPr>
          <w:lang w:val="en-US"/>
        </w:rPr>
      </w:pPr>
    </w:p>
    <w:p w14:paraId="67C516FF" w14:textId="77777777" w:rsidR="00D95D8A" w:rsidRPr="00D95D8A" w:rsidRDefault="00D95D8A" w:rsidP="00D95D8A">
      <w:pPr>
        <w:rPr>
          <w:lang w:val="en-US"/>
        </w:rPr>
      </w:pPr>
      <w:r w:rsidRPr="00D95D8A">
        <w:rPr>
          <w:lang w:val="en-US"/>
        </w:rPr>
        <w:lastRenderedPageBreak/>
        <w:t>N = 10000</w:t>
      </w:r>
    </w:p>
    <w:p w14:paraId="0F101D2A" w14:textId="77777777" w:rsidR="00D95D8A" w:rsidRPr="00D95D8A" w:rsidRDefault="00D95D8A" w:rsidP="00D95D8A">
      <w:pPr>
        <w:rPr>
          <w:lang w:val="en-US"/>
        </w:rPr>
      </w:pPr>
      <w:proofErr w:type="spellStart"/>
      <w:r w:rsidRPr="00D95D8A">
        <w:rPr>
          <w:lang w:val="en-US"/>
        </w:rPr>
        <w:t>i</w:t>
      </w:r>
      <w:proofErr w:type="spellEnd"/>
      <w:r w:rsidRPr="00D95D8A">
        <w:rPr>
          <w:lang w:val="en-US"/>
        </w:rPr>
        <w:t xml:space="preserve"> = 0.12</w:t>
      </w:r>
    </w:p>
    <w:p w14:paraId="783B96A4" w14:textId="77777777" w:rsidR="00D95D8A" w:rsidRPr="00D95D8A" w:rsidRDefault="00D95D8A" w:rsidP="00D95D8A">
      <w:pPr>
        <w:rPr>
          <w:lang w:val="en-US"/>
        </w:rPr>
      </w:pPr>
      <w:r w:rsidRPr="00D95D8A">
        <w:rPr>
          <w:lang w:val="en-US"/>
        </w:rPr>
        <w:t>I0 = 150000</w:t>
      </w:r>
    </w:p>
    <w:p w14:paraId="210F0F3C" w14:textId="77777777" w:rsidR="00D95D8A" w:rsidRPr="00D95D8A" w:rsidRDefault="00D95D8A" w:rsidP="00D95D8A">
      <w:pPr>
        <w:rPr>
          <w:lang w:val="en-US"/>
        </w:rPr>
      </w:pPr>
      <w:proofErr w:type="spellStart"/>
      <w:r w:rsidRPr="00D95D8A">
        <w:rPr>
          <w:lang w:val="en-US"/>
        </w:rPr>
        <w:t>base_flows</w:t>
      </w:r>
      <w:proofErr w:type="spellEnd"/>
      <w:r w:rsidRPr="00D95D8A">
        <w:rPr>
          <w:lang w:val="en-US"/>
        </w:rPr>
        <w:t xml:space="preserve"> = </w:t>
      </w:r>
      <w:proofErr w:type="spellStart"/>
      <w:r w:rsidRPr="00D95D8A">
        <w:rPr>
          <w:lang w:val="en-US"/>
        </w:rPr>
        <w:t>np.array</w:t>
      </w:r>
      <w:proofErr w:type="spellEnd"/>
      <w:r w:rsidRPr="00D95D8A">
        <w:rPr>
          <w:lang w:val="en-US"/>
        </w:rPr>
        <w:t>([40000,45000,55000,65000,75000])</w:t>
      </w:r>
    </w:p>
    <w:p w14:paraId="59C83BCD" w14:textId="77777777" w:rsidR="00D95D8A" w:rsidRPr="00D95D8A" w:rsidRDefault="00D95D8A" w:rsidP="00D95D8A">
      <w:pPr>
        <w:rPr>
          <w:lang w:val="en-US"/>
        </w:rPr>
      </w:pPr>
      <w:proofErr w:type="spellStart"/>
      <w:r w:rsidRPr="00D95D8A">
        <w:rPr>
          <w:lang w:val="en-US"/>
        </w:rPr>
        <w:t>pv_factors</w:t>
      </w:r>
      <w:proofErr w:type="spellEnd"/>
      <w:r w:rsidRPr="00D95D8A">
        <w:rPr>
          <w:lang w:val="en-US"/>
        </w:rPr>
        <w:t xml:space="preserve"> = </w:t>
      </w:r>
      <w:proofErr w:type="spellStart"/>
      <w:r w:rsidRPr="00D95D8A">
        <w:rPr>
          <w:lang w:val="en-US"/>
        </w:rPr>
        <w:t>np.array</w:t>
      </w:r>
      <w:proofErr w:type="spellEnd"/>
      <w:r w:rsidRPr="00D95D8A">
        <w:rPr>
          <w:lang w:val="en-US"/>
        </w:rPr>
        <w:t>([(1+i)**t for t in range(1,6)])</w:t>
      </w:r>
    </w:p>
    <w:p w14:paraId="71AAFA7E" w14:textId="77777777" w:rsidR="00D95D8A" w:rsidRPr="00D95D8A" w:rsidRDefault="00D95D8A" w:rsidP="00D95D8A">
      <w:pPr>
        <w:rPr>
          <w:lang w:val="en-US"/>
        </w:rPr>
      </w:pPr>
    </w:p>
    <w:p w14:paraId="47589781" w14:textId="77777777" w:rsidR="00D95D8A" w:rsidRPr="00D95D8A" w:rsidRDefault="00D95D8A" w:rsidP="00D95D8A">
      <w:r w:rsidRPr="00D95D8A">
        <w:t xml:space="preserve"># Ejemplo: </w:t>
      </w:r>
      <w:proofErr w:type="spellStart"/>
      <w:r w:rsidRPr="00D95D8A">
        <w:t>adopcion</w:t>
      </w:r>
      <w:proofErr w:type="spellEnd"/>
      <w:r w:rsidRPr="00D95D8A">
        <w:t xml:space="preserve"> ~ triangular(min=0.5, </w:t>
      </w:r>
      <w:proofErr w:type="spellStart"/>
      <w:r w:rsidRPr="00D95D8A">
        <w:t>mode</w:t>
      </w:r>
      <w:proofErr w:type="spellEnd"/>
      <w:r w:rsidRPr="00D95D8A">
        <w:t xml:space="preserve">=0.8, </w:t>
      </w:r>
      <w:proofErr w:type="spellStart"/>
      <w:r w:rsidRPr="00D95D8A">
        <w:t>max</w:t>
      </w:r>
      <w:proofErr w:type="spellEnd"/>
      <w:r w:rsidRPr="00D95D8A">
        <w:t>=1.2)</w:t>
      </w:r>
    </w:p>
    <w:p w14:paraId="2CB900B6" w14:textId="77777777" w:rsidR="00D95D8A" w:rsidRPr="00D95D8A" w:rsidRDefault="00D95D8A" w:rsidP="00D95D8A">
      <w:pPr>
        <w:rPr>
          <w:lang w:val="en-US"/>
        </w:rPr>
      </w:pPr>
      <w:proofErr w:type="spellStart"/>
      <w:r w:rsidRPr="00D95D8A">
        <w:rPr>
          <w:lang w:val="en-US"/>
        </w:rPr>
        <w:t>adopcion</w:t>
      </w:r>
      <w:proofErr w:type="spellEnd"/>
      <w:r w:rsidRPr="00D95D8A">
        <w:rPr>
          <w:lang w:val="en-US"/>
        </w:rPr>
        <w:t xml:space="preserve"> = </w:t>
      </w:r>
      <w:proofErr w:type="spellStart"/>
      <w:r w:rsidRPr="00D95D8A">
        <w:rPr>
          <w:lang w:val="en-US"/>
        </w:rPr>
        <w:t>np.random.triangular</w:t>
      </w:r>
      <w:proofErr w:type="spellEnd"/>
      <w:r w:rsidRPr="00D95D8A">
        <w:rPr>
          <w:lang w:val="en-US"/>
        </w:rPr>
        <w:t>(0.5, 0.8, 1.2, size=N)</w:t>
      </w:r>
    </w:p>
    <w:p w14:paraId="505D1F95" w14:textId="77777777" w:rsidR="00D95D8A" w:rsidRPr="00D95D8A" w:rsidRDefault="00D95D8A" w:rsidP="00D95D8A">
      <w:pPr>
        <w:rPr>
          <w:lang w:val="en-US"/>
        </w:rPr>
      </w:pPr>
    </w:p>
    <w:p w14:paraId="1F916C53" w14:textId="77777777" w:rsidR="00D95D8A" w:rsidRPr="00D95D8A" w:rsidRDefault="00D95D8A" w:rsidP="00D95D8A">
      <w:pPr>
        <w:rPr>
          <w:lang w:val="en-US"/>
        </w:rPr>
      </w:pPr>
      <w:r w:rsidRPr="00D95D8A">
        <w:rPr>
          <w:lang w:val="en-US"/>
        </w:rPr>
        <w:t>VANs = []</w:t>
      </w:r>
    </w:p>
    <w:p w14:paraId="28F573C9" w14:textId="77777777" w:rsidR="00D95D8A" w:rsidRPr="00D95D8A" w:rsidRDefault="00D95D8A" w:rsidP="00D95D8A">
      <w:pPr>
        <w:rPr>
          <w:lang w:val="en-US"/>
        </w:rPr>
      </w:pPr>
      <w:r w:rsidRPr="00D95D8A">
        <w:rPr>
          <w:lang w:val="en-US"/>
        </w:rPr>
        <w:t>for j in range(N):</w:t>
      </w:r>
    </w:p>
    <w:p w14:paraId="6B67B25E" w14:textId="77777777" w:rsidR="00D95D8A" w:rsidRPr="00D95D8A" w:rsidRDefault="00D95D8A" w:rsidP="00D95D8A">
      <w:pPr>
        <w:rPr>
          <w:lang w:val="en-US"/>
        </w:rPr>
      </w:pPr>
      <w:r w:rsidRPr="00D95D8A">
        <w:rPr>
          <w:lang w:val="en-US"/>
        </w:rPr>
        <w:t xml:space="preserve">    factor = </w:t>
      </w:r>
      <w:proofErr w:type="spellStart"/>
      <w:r w:rsidRPr="00D95D8A">
        <w:rPr>
          <w:lang w:val="en-US"/>
        </w:rPr>
        <w:t>adopcion</w:t>
      </w:r>
      <w:proofErr w:type="spellEnd"/>
      <w:r w:rsidRPr="00D95D8A">
        <w:rPr>
          <w:lang w:val="en-US"/>
        </w:rPr>
        <w:t>[j]</w:t>
      </w:r>
    </w:p>
    <w:p w14:paraId="0432C3E0" w14:textId="77777777" w:rsidR="00D95D8A" w:rsidRPr="00D95D8A" w:rsidRDefault="00D95D8A" w:rsidP="00D95D8A">
      <w:pPr>
        <w:rPr>
          <w:lang w:val="en-US"/>
        </w:rPr>
      </w:pPr>
      <w:r w:rsidRPr="00D95D8A">
        <w:rPr>
          <w:lang w:val="en-US"/>
        </w:rPr>
        <w:t xml:space="preserve">    flows = factor * </w:t>
      </w:r>
      <w:proofErr w:type="spellStart"/>
      <w:r w:rsidRPr="00D95D8A">
        <w:rPr>
          <w:lang w:val="en-US"/>
        </w:rPr>
        <w:t>base_flows</w:t>
      </w:r>
      <w:proofErr w:type="spellEnd"/>
    </w:p>
    <w:p w14:paraId="2A912871" w14:textId="77777777" w:rsidR="00D95D8A" w:rsidRPr="00D95D8A" w:rsidRDefault="00D95D8A" w:rsidP="00D95D8A">
      <w:pPr>
        <w:rPr>
          <w:lang w:val="en-US"/>
        </w:rPr>
      </w:pPr>
      <w:r w:rsidRPr="00D95D8A">
        <w:rPr>
          <w:lang w:val="en-US"/>
        </w:rPr>
        <w:t xml:space="preserve">    PVs = flows / </w:t>
      </w:r>
      <w:proofErr w:type="spellStart"/>
      <w:r w:rsidRPr="00D95D8A">
        <w:rPr>
          <w:lang w:val="en-US"/>
        </w:rPr>
        <w:t>pv_factors</w:t>
      </w:r>
      <w:proofErr w:type="spellEnd"/>
    </w:p>
    <w:p w14:paraId="1DC93625" w14:textId="77777777" w:rsidR="00D95D8A" w:rsidRPr="00D95D8A" w:rsidRDefault="00D95D8A" w:rsidP="00D95D8A">
      <w:pPr>
        <w:rPr>
          <w:lang w:val="en-US"/>
        </w:rPr>
      </w:pPr>
      <w:r w:rsidRPr="00D95D8A">
        <w:rPr>
          <w:lang w:val="en-US"/>
        </w:rPr>
        <w:t xml:space="preserve">    </w:t>
      </w:r>
      <w:proofErr w:type="spellStart"/>
      <w:r w:rsidRPr="00D95D8A">
        <w:rPr>
          <w:lang w:val="en-US"/>
        </w:rPr>
        <w:t>VANs.append</w:t>
      </w:r>
      <w:proofErr w:type="spellEnd"/>
      <w:r w:rsidRPr="00D95D8A">
        <w:rPr>
          <w:lang w:val="en-US"/>
        </w:rPr>
        <w:t>(</w:t>
      </w:r>
      <w:proofErr w:type="spellStart"/>
      <w:r w:rsidRPr="00D95D8A">
        <w:rPr>
          <w:lang w:val="en-US"/>
        </w:rPr>
        <w:t>PVs.sum</w:t>
      </w:r>
      <w:proofErr w:type="spellEnd"/>
      <w:r w:rsidRPr="00D95D8A">
        <w:rPr>
          <w:lang w:val="en-US"/>
        </w:rPr>
        <w:t>() - I0)</w:t>
      </w:r>
    </w:p>
    <w:p w14:paraId="4B2EDAAB" w14:textId="77777777" w:rsidR="00D95D8A" w:rsidRPr="00D95D8A" w:rsidRDefault="00D95D8A" w:rsidP="00D95D8A">
      <w:pPr>
        <w:rPr>
          <w:lang w:val="en-US"/>
        </w:rPr>
      </w:pPr>
    </w:p>
    <w:p w14:paraId="5F87B8EC" w14:textId="77777777" w:rsidR="00D95D8A" w:rsidRPr="00D95D8A" w:rsidRDefault="00D95D8A" w:rsidP="00D95D8A">
      <w:pPr>
        <w:rPr>
          <w:lang w:val="en-US"/>
        </w:rPr>
      </w:pPr>
      <w:r w:rsidRPr="00D95D8A">
        <w:rPr>
          <w:lang w:val="en-US"/>
        </w:rPr>
        <w:t xml:space="preserve">VANs = </w:t>
      </w:r>
      <w:proofErr w:type="spellStart"/>
      <w:r w:rsidRPr="00D95D8A">
        <w:rPr>
          <w:lang w:val="en-US"/>
        </w:rPr>
        <w:t>np.array</w:t>
      </w:r>
      <w:proofErr w:type="spellEnd"/>
      <w:r w:rsidRPr="00D95D8A">
        <w:rPr>
          <w:lang w:val="en-US"/>
        </w:rPr>
        <w:t>(VANs)</w:t>
      </w:r>
    </w:p>
    <w:p w14:paraId="74CE17AA" w14:textId="77777777" w:rsidR="00D95D8A" w:rsidRPr="00D95D8A" w:rsidRDefault="00D95D8A" w:rsidP="00D95D8A">
      <w:pPr>
        <w:rPr>
          <w:lang w:val="en-US"/>
        </w:rPr>
      </w:pPr>
      <w:proofErr w:type="spellStart"/>
      <w:r w:rsidRPr="00D95D8A">
        <w:rPr>
          <w:lang w:val="en-US"/>
        </w:rPr>
        <w:t>p_loss</w:t>
      </w:r>
      <w:proofErr w:type="spellEnd"/>
      <w:r w:rsidRPr="00D95D8A">
        <w:rPr>
          <w:lang w:val="en-US"/>
        </w:rPr>
        <w:t xml:space="preserve"> = </w:t>
      </w:r>
      <w:proofErr w:type="spellStart"/>
      <w:r w:rsidRPr="00D95D8A">
        <w:rPr>
          <w:lang w:val="en-US"/>
        </w:rPr>
        <w:t>np.mean</w:t>
      </w:r>
      <w:proofErr w:type="spellEnd"/>
      <w:r w:rsidRPr="00D95D8A">
        <w:rPr>
          <w:lang w:val="en-US"/>
        </w:rPr>
        <w:t>(VANs &lt; 0)</w:t>
      </w:r>
    </w:p>
    <w:p w14:paraId="216EBE1C" w14:textId="77777777" w:rsidR="00D95D8A" w:rsidRPr="00D95D8A" w:rsidRDefault="00D95D8A" w:rsidP="00D95D8A">
      <w:r w:rsidRPr="00D95D8A">
        <w:t>Explicar en clase cómo cambiar distribuciones y agregar correlación (</w:t>
      </w:r>
      <w:proofErr w:type="spellStart"/>
      <w:r w:rsidRPr="00D95D8A">
        <w:t>multivariate</w:t>
      </w:r>
      <w:proofErr w:type="spellEnd"/>
      <w:r w:rsidRPr="00D95D8A">
        <w:t xml:space="preserve"> </w:t>
      </w:r>
      <w:proofErr w:type="spellStart"/>
      <w:r w:rsidRPr="00D95D8A">
        <w:t>sampling</w:t>
      </w:r>
      <w:proofErr w:type="spellEnd"/>
      <w:r w:rsidRPr="00D95D8A">
        <w:t>).</w:t>
      </w:r>
    </w:p>
    <w:p w14:paraId="307FFAA2" w14:textId="77777777" w:rsidR="00D95D8A" w:rsidRPr="00D95D8A" w:rsidRDefault="00D95D8A" w:rsidP="00D95D8A">
      <w:r w:rsidRPr="00D95D8A">
        <w:rPr>
          <w:b/>
          <w:bCs/>
        </w:rPr>
        <w:t>Interpretación:</w:t>
      </w:r>
      <w:r w:rsidRPr="00D95D8A">
        <w:t xml:space="preserve"> si </w:t>
      </w:r>
      <w:proofErr w:type="spellStart"/>
      <w:r w:rsidRPr="00D95D8A">
        <w:t>p_loss</w:t>
      </w:r>
      <w:proofErr w:type="spellEnd"/>
      <w:r w:rsidRPr="00D95D8A">
        <w:t xml:space="preserve"> = 0.15, entonces hay 15% de probabilidad de VAN negativo con las distribuciones elegidas; discutir si ese riesgo es aceptable o no.</w:t>
      </w:r>
    </w:p>
    <w:p w14:paraId="38BEF71D" w14:textId="77777777" w:rsidR="00D95D8A" w:rsidRPr="00D95D8A" w:rsidRDefault="00000000" w:rsidP="00D95D8A">
      <w:pPr>
        <w:rPr>
          <w:lang w:val="en-US"/>
        </w:rPr>
      </w:pPr>
      <w:r>
        <w:rPr>
          <w:lang w:val="en-US"/>
        </w:rPr>
        <w:pict w14:anchorId="247FBF2B">
          <v:rect id="_x0000_i1025" style="width:0;height:1.5pt" o:hralign="center" o:hrstd="t" o:hr="t" fillcolor="#a0a0a0" stroked="f"/>
        </w:pict>
      </w:r>
    </w:p>
    <w:p w14:paraId="111ADA58" w14:textId="77777777" w:rsidR="00D95D8A" w:rsidRPr="00D95D8A" w:rsidRDefault="00D95D8A" w:rsidP="00D95D8A">
      <w:pPr>
        <w:rPr>
          <w:b/>
          <w:bCs/>
        </w:rPr>
      </w:pPr>
      <w:r w:rsidRPr="00D95D8A">
        <w:rPr>
          <w:b/>
          <w:bCs/>
        </w:rPr>
        <w:t>8. Cómo enseñar interpretación y decisiones a partir de escenarios</w:t>
      </w:r>
    </w:p>
    <w:p w14:paraId="4E372E65" w14:textId="77777777" w:rsidR="00D95D8A" w:rsidRPr="00D95D8A" w:rsidRDefault="00D95D8A" w:rsidP="00D95D8A">
      <w:pPr>
        <w:numPr>
          <w:ilvl w:val="0"/>
          <w:numId w:val="39"/>
        </w:numPr>
        <w:rPr>
          <w:lang w:val="en-US"/>
        </w:rPr>
      </w:pPr>
      <w:r w:rsidRPr="00D95D8A">
        <w:rPr>
          <w:b/>
          <w:bCs/>
          <w:lang w:val="en-US"/>
        </w:rPr>
        <w:t xml:space="preserve">Regla </w:t>
      </w:r>
      <w:proofErr w:type="spellStart"/>
      <w:r w:rsidRPr="00D95D8A">
        <w:rPr>
          <w:b/>
          <w:bCs/>
          <w:lang w:val="en-US"/>
        </w:rPr>
        <w:t>sencilla</w:t>
      </w:r>
      <w:proofErr w:type="spellEnd"/>
      <w:r w:rsidRPr="00D95D8A">
        <w:rPr>
          <w:b/>
          <w:bCs/>
          <w:lang w:val="en-US"/>
        </w:rPr>
        <w:t xml:space="preserve"> para </w:t>
      </w:r>
      <w:proofErr w:type="spellStart"/>
      <w:r w:rsidRPr="00D95D8A">
        <w:rPr>
          <w:b/>
          <w:bCs/>
          <w:lang w:val="en-US"/>
        </w:rPr>
        <w:t>decisión</w:t>
      </w:r>
      <w:proofErr w:type="spellEnd"/>
      <w:r w:rsidRPr="00D95D8A">
        <w:rPr>
          <w:b/>
          <w:bCs/>
          <w:lang w:val="en-US"/>
        </w:rPr>
        <w:t>:</w:t>
      </w:r>
    </w:p>
    <w:p w14:paraId="35FBBD05" w14:textId="525BE755" w:rsidR="00D95D8A" w:rsidRPr="00D95D8A" w:rsidRDefault="00D95D8A" w:rsidP="00D95D8A">
      <w:pPr>
        <w:numPr>
          <w:ilvl w:val="1"/>
          <w:numId w:val="39"/>
        </w:numPr>
      </w:pPr>
      <w:r w:rsidRPr="00D95D8A">
        <w:t xml:space="preserve">Si VAN esperado &gt; 0 y </w:t>
      </w:r>
      <m:oMath>
        <m:r>
          <w:rPr>
            <w:rFonts w:ascii="Cambria Math" w:hAnsi="Cambria Math"/>
            <w:lang w:val="en-US"/>
          </w:rPr>
          <m:t>P</m:t>
        </m:r>
        <m:r>
          <w:rPr>
            <w:rFonts w:ascii="Cambria Math" w:hAnsi="Cambria Math"/>
          </w:rPr>
          <m:t>(</m:t>
        </m:r>
        <m:r>
          <w:rPr>
            <w:rFonts w:ascii="Cambria Math" w:hAnsi="Cambria Math"/>
            <w:lang w:val="en-US"/>
          </w:rPr>
          <m:t>VAN</m:t>
        </m:r>
        <m:r>
          <w:rPr>
            <w:rFonts w:ascii="Cambria Math" w:hAnsi="Cambria Math"/>
          </w:rPr>
          <m:t>&lt;0)</m:t>
        </m:r>
      </m:oMath>
      <w:r w:rsidRPr="00D95D8A">
        <w:t>pequeño (según apetito de riesgo), proyecto aceptable.</w:t>
      </w:r>
    </w:p>
    <w:p w14:paraId="158F4AFA" w14:textId="67ED3A44" w:rsidR="00D95D8A" w:rsidRPr="00D95D8A" w:rsidRDefault="00D95D8A" w:rsidP="00D95D8A">
      <w:pPr>
        <w:numPr>
          <w:ilvl w:val="1"/>
          <w:numId w:val="39"/>
        </w:numPr>
      </w:pPr>
      <w:r w:rsidRPr="00D95D8A">
        <w:lastRenderedPageBreak/>
        <w:t xml:space="preserve">Si VAN esperado &gt; 0 pero </w:t>
      </w:r>
      <m:oMath>
        <m:r>
          <w:rPr>
            <w:rFonts w:ascii="Cambria Math" w:hAnsi="Cambria Math"/>
            <w:lang w:val="en-US"/>
          </w:rPr>
          <m:t>P</m:t>
        </m:r>
        <m:r>
          <w:rPr>
            <w:rFonts w:ascii="Cambria Math" w:hAnsi="Cambria Math"/>
          </w:rPr>
          <m:t>(</m:t>
        </m:r>
        <m:r>
          <w:rPr>
            <w:rFonts w:ascii="Cambria Math" w:hAnsi="Cambria Math"/>
            <w:lang w:val="en-US"/>
          </w:rPr>
          <m:t>VAN</m:t>
        </m:r>
        <m:r>
          <w:rPr>
            <w:rFonts w:ascii="Cambria Math" w:hAnsi="Cambria Math"/>
          </w:rPr>
          <m:t>&lt;0)</m:t>
        </m:r>
      </m:oMath>
      <w:r w:rsidRPr="00D95D8A">
        <w:t>considerable, considerar staging, reducción de CAPEX inicial, seguros.</w:t>
      </w:r>
    </w:p>
    <w:p w14:paraId="353C0A59" w14:textId="77777777" w:rsidR="00D95D8A" w:rsidRPr="00D95D8A" w:rsidRDefault="00D95D8A" w:rsidP="00D95D8A">
      <w:pPr>
        <w:numPr>
          <w:ilvl w:val="0"/>
          <w:numId w:val="39"/>
        </w:numPr>
      </w:pPr>
      <w:r w:rsidRPr="00D95D8A">
        <w:rPr>
          <w:b/>
          <w:bCs/>
        </w:rPr>
        <w:t>Umbrales de gestión:</w:t>
      </w:r>
      <w:r w:rsidRPr="00D95D8A">
        <w:t xml:space="preserve"> definir métricas que, si se incumplen (ej.: adopción &lt; X% en 6 meses), activan planes de contingencia (reducir personal, renegociar licencias).</w:t>
      </w:r>
    </w:p>
    <w:p w14:paraId="5B65D4A4" w14:textId="77777777" w:rsidR="00D95D8A" w:rsidRPr="00D95D8A" w:rsidRDefault="00D95D8A" w:rsidP="00D95D8A">
      <w:pPr>
        <w:numPr>
          <w:ilvl w:val="0"/>
          <w:numId w:val="39"/>
        </w:numPr>
      </w:pPr>
      <w:r w:rsidRPr="00D95D8A">
        <w:rPr>
          <w:b/>
          <w:bCs/>
        </w:rPr>
        <w:t>Uso de opciones reales:</w:t>
      </w:r>
      <w:r w:rsidRPr="00D95D8A">
        <w:t xml:space="preserve"> si existe la posibilidad de expandir o abandonar el proyecto, valora esa flexibilidad (tópico avanzado: árbol binomial o metodología de opciones reales).</w:t>
      </w:r>
    </w:p>
    <w:p w14:paraId="6C9B8F63" w14:textId="77777777" w:rsidR="00D95D8A" w:rsidRPr="00D95D8A" w:rsidRDefault="00000000" w:rsidP="00D95D8A">
      <w:pPr>
        <w:rPr>
          <w:lang w:val="en-US"/>
        </w:rPr>
      </w:pPr>
      <w:r>
        <w:rPr>
          <w:lang w:val="en-US"/>
        </w:rPr>
        <w:pict w14:anchorId="53D5A4B8">
          <v:rect id="_x0000_i1026" style="width:0;height:1.5pt" o:hralign="center" o:hrstd="t" o:hr="t" fillcolor="#a0a0a0" stroked="f"/>
        </w:pict>
      </w:r>
    </w:p>
    <w:p w14:paraId="26D8B3D1" w14:textId="77777777" w:rsidR="00D95D8A" w:rsidRPr="00D95D8A" w:rsidRDefault="00D95D8A" w:rsidP="00D95D8A">
      <w:pPr>
        <w:rPr>
          <w:b/>
          <w:bCs/>
        </w:rPr>
      </w:pPr>
      <w:r w:rsidRPr="00D95D8A">
        <w:rPr>
          <w:b/>
          <w:bCs/>
        </w:rPr>
        <w:t>9. Ejercicios para clase (con solución esquemática)</w:t>
      </w:r>
    </w:p>
    <w:p w14:paraId="62770D4D" w14:textId="77777777" w:rsidR="00D95D8A" w:rsidRPr="00D95D8A" w:rsidRDefault="00D95D8A" w:rsidP="00D95D8A">
      <w:r w:rsidRPr="00D95D8A">
        <w:rPr>
          <w:b/>
          <w:bCs/>
        </w:rPr>
        <w:t>Ejercicio 1 (básico).</w:t>
      </w:r>
      <w:r w:rsidRPr="00D95D8A">
        <w:t xml:space="preserve"> Con los mismos flujos y tasa 12%, calcule el VAN si la adopción real resulta ser 85% del base.</w:t>
      </w:r>
      <w:r w:rsidRPr="00D95D8A">
        <w:br/>
      </w:r>
      <w:r w:rsidRPr="00D95D8A">
        <w:rPr>
          <w:b/>
          <w:bCs/>
        </w:rPr>
        <w:t>Pista:</w:t>
      </w:r>
      <w:r w:rsidRPr="00D95D8A">
        <w:t xml:space="preserve"> multiplica los flujos por 0.85 y repite el procedimiento de descuento.</w:t>
      </w:r>
    </w:p>
    <w:p w14:paraId="0C461B8B" w14:textId="77777777" w:rsidR="00D95D8A" w:rsidRPr="00D95D8A" w:rsidRDefault="00D95D8A" w:rsidP="00D95D8A">
      <w:pPr>
        <w:rPr>
          <w:lang w:val="en-US"/>
        </w:rPr>
      </w:pPr>
      <w:proofErr w:type="spellStart"/>
      <w:r w:rsidRPr="00D95D8A">
        <w:rPr>
          <w:b/>
          <w:bCs/>
          <w:lang w:val="en-US"/>
        </w:rPr>
        <w:t>Solución</w:t>
      </w:r>
      <w:proofErr w:type="spellEnd"/>
      <w:r w:rsidRPr="00D95D8A">
        <w:rPr>
          <w:b/>
          <w:bCs/>
          <w:lang w:val="en-US"/>
        </w:rPr>
        <w:t xml:space="preserve"> </w:t>
      </w:r>
      <w:proofErr w:type="spellStart"/>
      <w:r w:rsidRPr="00D95D8A">
        <w:rPr>
          <w:b/>
          <w:bCs/>
          <w:lang w:val="en-US"/>
        </w:rPr>
        <w:t>abreviada</w:t>
      </w:r>
      <w:proofErr w:type="spellEnd"/>
      <w:r w:rsidRPr="00D95D8A">
        <w:rPr>
          <w:b/>
          <w:bCs/>
          <w:lang w:val="en-US"/>
        </w:rPr>
        <w:t xml:space="preserve"> (</w:t>
      </w:r>
      <w:proofErr w:type="spellStart"/>
      <w:r w:rsidRPr="00D95D8A">
        <w:rPr>
          <w:b/>
          <w:bCs/>
          <w:lang w:val="en-US"/>
        </w:rPr>
        <w:t>esquema</w:t>
      </w:r>
      <w:proofErr w:type="spellEnd"/>
      <w:r w:rsidRPr="00D95D8A">
        <w:rPr>
          <w:b/>
          <w:bCs/>
          <w:lang w:val="en-US"/>
        </w:rPr>
        <w:t>):</w:t>
      </w:r>
    </w:p>
    <w:p w14:paraId="789B4B6E" w14:textId="77777777" w:rsidR="00D95D8A" w:rsidRPr="00D95D8A" w:rsidRDefault="00D95D8A" w:rsidP="00D95D8A">
      <w:pPr>
        <w:numPr>
          <w:ilvl w:val="0"/>
          <w:numId w:val="40"/>
        </w:numPr>
        <w:rPr>
          <w:lang w:val="en-US"/>
        </w:rPr>
      </w:pPr>
      <w:proofErr w:type="spellStart"/>
      <w:r w:rsidRPr="00D95D8A">
        <w:rPr>
          <w:lang w:val="en-US"/>
        </w:rPr>
        <w:t>Flujos</w:t>
      </w:r>
      <w:proofErr w:type="spellEnd"/>
      <w:r w:rsidRPr="00D95D8A">
        <w:rPr>
          <w:lang w:val="en-US"/>
        </w:rPr>
        <w:t xml:space="preserve"> = 0.85 × [40k,45k,55k,65k,75k] = [34k,38.25k,46.75k,55.25k,63.75k].</w:t>
      </w:r>
    </w:p>
    <w:p w14:paraId="78A9B40B" w14:textId="77777777" w:rsidR="00D95D8A" w:rsidRPr="00D95D8A" w:rsidRDefault="00D95D8A" w:rsidP="00D95D8A">
      <w:pPr>
        <w:numPr>
          <w:ilvl w:val="0"/>
          <w:numId w:val="40"/>
        </w:numPr>
      </w:pPr>
      <w:r w:rsidRPr="00D95D8A">
        <w:t>Calcular PV año a año y sumar; restar 150k. (En clase pedir que muestren todos los pasos).</w:t>
      </w:r>
    </w:p>
    <w:p w14:paraId="216CF838" w14:textId="77777777" w:rsidR="00D95D8A" w:rsidRPr="00D95D8A" w:rsidRDefault="00D95D8A" w:rsidP="00D95D8A">
      <w:r w:rsidRPr="00D95D8A">
        <w:rPr>
          <w:b/>
          <w:bCs/>
        </w:rPr>
        <w:t>Ejercicio 2 (intermedio).</w:t>
      </w:r>
      <w:r w:rsidRPr="00D95D8A">
        <w:t xml:space="preserve"> Asignar distribuciones: adopción ~ triangular(0.5,0.8,1.2), precio por usuario ~ normal(media=</w:t>
      </w:r>
      <w:proofErr w:type="spellStart"/>
      <w:r w:rsidRPr="00D95D8A">
        <w:t>base_price</w:t>
      </w:r>
      <w:proofErr w:type="spellEnd"/>
      <w:r w:rsidRPr="00D95D8A">
        <w:t xml:space="preserve">, </w:t>
      </w:r>
      <w:proofErr w:type="spellStart"/>
      <w:r w:rsidRPr="00D95D8A">
        <w:t>sd</w:t>
      </w:r>
      <w:proofErr w:type="spellEnd"/>
      <w:r w:rsidRPr="00D95D8A">
        <w:t>=10%). Simular N=5,000 en Excel y estimar P(VAN&lt;0). Interpretar.</w:t>
      </w:r>
    </w:p>
    <w:p w14:paraId="6C7B374F" w14:textId="77777777" w:rsidR="00D95D8A" w:rsidRPr="00D95D8A" w:rsidRDefault="00D95D8A" w:rsidP="00D95D8A">
      <w:r w:rsidRPr="00D95D8A">
        <w:t>(En la solución, mostrar la fórmula triangular y discutir resultados con histogramas).</w:t>
      </w:r>
    </w:p>
    <w:p w14:paraId="4E05D007" w14:textId="77777777" w:rsidR="00D95D8A" w:rsidRPr="00D95D8A" w:rsidRDefault="00000000" w:rsidP="00D95D8A">
      <w:pPr>
        <w:rPr>
          <w:lang w:val="en-US"/>
        </w:rPr>
      </w:pPr>
      <w:r>
        <w:rPr>
          <w:lang w:val="en-US"/>
        </w:rPr>
        <w:pict w14:anchorId="461D075A">
          <v:rect id="_x0000_i1027" style="width:0;height:1.5pt" o:hralign="center" o:hrstd="t" o:hr="t" fillcolor="#a0a0a0" stroked="f"/>
        </w:pict>
      </w:r>
    </w:p>
    <w:p w14:paraId="500A7FF9" w14:textId="77777777" w:rsidR="00D95D8A" w:rsidRPr="00D95D8A" w:rsidRDefault="00D95D8A" w:rsidP="00D95D8A">
      <w:pPr>
        <w:rPr>
          <w:b/>
          <w:bCs/>
        </w:rPr>
      </w:pPr>
      <w:r w:rsidRPr="00D95D8A">
        <w:rPr>
          <w:b/>
          <w:bCs/>
        </w:rPr>
        <w:t>10. Limitaciones metodológicas (para discutir en el aula)</w:t>
      </w:r>
    </w:p>
    <w:p w14:paraId="3DDC4EB8" w14:textId="77777777" w:rsidR="00D95D8A" w:rsidRPr="00D95D8A" w:rsidRDefault="00D95D8A" w:rsidP="00D95D8A">
      <w:pPr>
        <w:numPr>
          <w:ilvl w:val="0"/>
          <w:numId w:val="41"/>
        </w:numPr>
      </w:pPr>
      <w:r w:rsidRPr="00D95D8A">
        <w:rPr>
          <w:b/>
          <w:bCs/>
        </w:rPr>
        <w:t>Subjetividad en probabilidades</w:t>
      </w:r>
      <w:r w:rsidRPr="00D95D8A">
        <w:t>: el juicio experto puede introducir sesgo; el método Delphi reduce esto.</w:t>
      </w:r>
    </w:p>
    <w:p w14:paraId="47C4CBD3" w14:textId="77777777" w:rsidR="00D95D8A" w:rsidRPr="00D95D8A" w:rsidRDefault="00D95D8A" w:rsidP="00D95D8A">
      <w:pPr>
        <w:numPr>
          <w:ilvl w:val="0"/>
          <w:numId w:val="41"/>
        </w:numPr>
      </w:pPr>
      <w:r w:rsidRPr="00D95D8A">
        <w:rPr>
          <w:b/>
          <w:bCs/>
        </w:rPr>
        <w:t>Datos insuficientes</w:t>
      </w:r>
      <w:r w:rsidRPr="00D95D8A">
        <w:t>: en economías con poca disponibilidad de datos, usar pilotos para calibrar.</w:t>
      </w:r>
    </w:p>
    <w:p w14:paraId="63CC3577" w14:textId="77777777" w:rsidR="00D95D8A" w:rsidRPr="00D95D8A" w:rsidRDefault="00D95D8A" w:rsidP="00D95D8A">
      <w:pPr>
        <w:numPr>
          <w:ilvl w:val="0"/>
          <w:numId w:val="41"/>
        </w:numPr>
      </w:pPr>
      <w:r w:rsidRPr="00D95D8A">
        <w:rPr>
          <w:b/>
          <w:bCs/>
        </w:rPr>
        <w:lastRenderedPageBreak/>
        <w:t>Eventos extremos</w:t>
      </w:r>
      <w:r w:rsidRPr="00D95D8A">
        <w:t xml:space="preserve">: los modelos convencionales subestiman colas; modelar eventos extremos explícitamente (stress </w:t>
      </w:r>
      <w:proofErr w:type="spellStart"/>
      <w:r w:rsidRPr="00D95D8A">
        <w:t>tests</w:t>
      </w:r>
      <w:proofErr w:type="spellEnd"/>
      <w:r w:rsidRPr="00D95D8A">
        <w:t>).</w:t>
      </w:r>
    </w:p>
    <w:p w14:paraId="2C2C11F0" w14:textId="77777777" w:rsidR="00D95D8A" w:rsidRPr="00D95D8A" w:rsidRDefault="00D95D8A" w:rsidP="00D95D8A">
      <w:pPr>
        <w:numPr>
          <w:ilvl w:val="0"/>
          <w:numId w:val="41"/>
        </w:numPr>
      </w:pPr>
      <w:r w:rsidRPr="00D95D8A">
        <w:rPr>
          <w:b/>
          <w:bCs/>
        </w:rPr>
        <w:t>Correlaciones</w:t>
      </w:r>
      <w:r w:rsidRPr="00D95D8A">
        <w:t>: ignorarlas puede subestimar riesgo (p. ej., si baja la adopción también baja el precio por competencia, ambas variables empeoran juntas).</w:t>
      </w:r>
    </w:p>
    <w:p w14:paraId="31B8F9C2" w14:textId="77777777" w:rsidR="00D95D8A" w:rsidRPr="00D95D8A" w:rsidRDefault="00000000" w:rsidP="00D95D8A">
      <w:pPr>
        <w:rPr>
          <w:lang w:val="en-US"/>
        </w:rPr>
      </w:pPr>
      <w:r>
        <w:rPr>
          <w:lang w:val="en-US"/>
        </w:rPr>
        <w:pict w14:anchorId="62AFDFBC">
          <v:rect id="_x0000_i1028" style="width:0;height:1.5pt" o:hralign="center" o:hrstd="t" o:hr="t" fillcolor="#a0a0a0" stroked="f"/>
        </w:pict>
      </w:r>
    </w:p>
    <w:p w14:paraId="20524B97" w14:textId="77777777" w:rsidR="00D95D8A" w:rsidRPr="00D95D8A" w:rsidRDefault="00D95D8A" w:rsidP="00D95D8A">
      <w:pPr>
        <w:rPr>
          <w:b/>
          <w:bCs/>
        </w:rPr>
      </w:pPr>
      <w:r w:rsidRPr="00D95D8A">
        <w:rPr>
          <w:b/>
          <w:bCs/>
        </w:rPr>
        <w:t>11. Recomendaciones prácticas para proyectos en Nicaragua (acción inmediata)</w:t>
      </w:r>
    </w:p>
    <w:p w14:paraId="102A979B" w14:textId="77777777" w:rsidR="00D95D8A" w:rsidRPr="00D95D8A" w:rsidRDefault="00D95D8A" w:rsidP="00D95D8A">
      <w:pPr>
        <w:numPr>
          <w:ilvl w:val="0"/>
          <w:numId w:val="42"/>
        </w:numPr>
        <w:rPr>
          <w:lang w:val="en-US"/>
        </w:rPr>
      </w:pPr>
      <w:r w:rsidRPr="00D95D8A">
        <w:rPr>
          <w:b/>
          <w:bCs/>
        </w:rPr>
        <w:t>Piloto rápido (3–6 meses)</w:t>
      </w:r>
      <w:r w:rsidRPr="00D95D8A">
        <w:t xml:space="preserve"> con métricas claras (tasa de adopción mensual, </w:t>
      </w:r>
      <w:proofErr w:type="spellStart"/>
      <w:r w:rsidRPr="00D95D8A">
        <w:t>churn</w:t>
      </w:r>
      <w:proofErr w:type="spellEnd"/>
      <w:r w:rsidRPr="00D95D8A">
        <w:t xml:space="preserve">, satisfacción). </w:t>
      </w:r>
      <w:r w:rsidRPr="00D95D8A">
        <w:rPr>
          <w:lang w:val="en-US"/>
        </w:rPr>
        <w:t xml:space="preserve">Esto reduce la </w:t>
      </w:r>
      <w:proofErr w:type="spellStart"/>
      <w:r w:rsidRPr="00D95D8A">
        <w:rPr>
          <w:lang w:val="en-US"/>
        </w:rPr>
        <w:t>incertidumbre</w:t>
      </w:r>
      <w:proofErr w:type="spellEnd"/>
      <w:r w:rsidRPr="00D95D8A">
        <w:rPr>
          <w:lang w:val="en-US"/>
        </w:rPr>
        <w:t xml:space="preserve"> </w:t>
      </w:r>
      <w:proofErr w:type="spellStart"/>
      <w:r w:rsidRPr="00D95D8A">
        <w:rPr>
          <w:lang w:val="en-US"/>
        </w:rPr>
        <w:t>crítica</w:t>
      </w:r>
      <w:proofErr w:type="spellEnd"/>
      <w:r w:rsidRPr="00D95D8A">
        <w:rPr>
          <w:lang w:val="en-US"/>
        </w:rPr>
        <w:t>.</w:t>
      </w:r>
    </w:p>
    <w:p w14:paraId="4D06CE2E" w14:textId="77777777" w:rsidR="00D95D8A" w:rsidRPr="00D95D8A" w:rsidRDefault="00D95D8A" w:rsidP="00D95D8A">
      <w:pPr>
        <w:numPr>
          <w:ilvl w:val="0"/>
          <w:numId w:val="42"/>
        </w:numPr>
      </w:pPr>
      <w:r w:rsidRPr="00D95D8A">
        <w:rPr>
          <w:b/>
          <w:bCs/>
        </w:rPr>
        <w:t>Fasea la inversión</w:t>
      </w:r>
      <w:r w:rsidRPr="00D95D8A">
        <w:t>: destina 20–30% del CAPEX al piloto; el resto se libera por hitos.</w:t>
      </w:r>
    </w:p>
    <w:p w14:paraId="19208F62" w14:textId="77777777" w:rsidR="00D95D8A" w:rsidRPr="00D95D8A" w:rsidRDefault="00D95D8A" w:rsidP="00D95D8A">
      <w:pPr>
        <w:numPr>
          <w:ilvl w:val="0"/>
          <w:numId w:val="42"/>
        </w:numPr>
      </w:pPr>
      <w:r w:rsidRPr="00D95D8A">
        <w:rPr>
          <w:b/>
          <w:bCs/>
        </w:rPr>
        <w:t>Mitiga riesgo cambiario</w:t>
      </w:r>
      <w:r w:rsidRPr="00D95D8A">
        <w:t xml:space="preserve"> si parte del CAPEX está en USD y los ingresos en córdobas (usar contratos en USD o cobertura si disponible).</w:t>
      </w:r>
    </w:p>
    <w:p w14:paraId="11295FD2" w14:textId="77777777" w:rsidR="00D95D8A" w:rsidRPr="00D95D8A" w:rsidRDefault="00D95D8A" w:rsidP="00D95D8A">
      <w:pPr>
        <w:numPr>
          <w:ilvl w:val="0"/>
          <w:numId w:val="42"/>
        </w:numPr>
      </w:pPr>
      <w:r w:rsidRPr="00D95D8A">
        <w:rPr>
          <w:b/>
          <w:bCs/>
        </w:rPr>
        <w:t>Documenta los supuestos</w:t>
      </w:r>
      <w:r w:rsidRPr="00D95D8A">
        <w:t xml:space="preserve"> y actualiza el modelo cada 3–6 meses con datos reales.</w:t>
      </w:r>
    </w:p>
    <w:p w14:paraId="7B4DBE1F" w14:textId="77777777" w:rsidR="00D95D8A" w:rsidRPr="00D95D8A" w:rsidRDefault="00D95D8A" w:rsidP="00D95D8A">
      <w:pPr>
        <w:numPr>
          <w:ilvl w:val="0"/>
          <w:numId w:val="42"/>
        </w:numPr>
      </w:pPr>
      <w:r w:rsidRPr="00D95D8A">
        <w:rPr>
          <w:b/>
          <w:bCs/>
        </w:rPr>
        <w:t>Incluye en los contratos con proveedores</w:t>
      </w:r>
      <w:r w:rsidRPr="00D95D8A">
        <w:t xml:space="preserve"> cláusulas de SLA y penalizaciones que reduzcan riesgo operativo.</w:t>
      </w:r>
    </w:p>
    <w:p w14:paraId="7083AC5C" w14:textId="77777777" w:rsidR="00D95D8A" w:rsidRPr="00D95D8A" w:rsidRDefault="00000000" w:rsidP="00D95D8A">
      <w:pPr>
        <w:rPr>
          <w:lang w:val="en-US"/>
        </w:rPr>
      </w:pPr>
      <w:r>
        <w:rPr>
          <w:lang w:val="en-US"/>
        </w:rPr>
        <w:pict w14:anchorId="1027198C">
          <v:rect id="_x0000_i1029" style="width:0;height:1.5pt" o:hralign="center" o:hrstd="t" o:hr="t" fillcolor="#a0a0a0" stroked="f"/>
        </w:pict>
      </w:r>
    </w:p>
    <w:p w14:paraId="0678446E" w14:textId="77777777" w:rsidR="00D95D8A" w:rsidRPr="00D95D8A" w:rsidRDefault="00D95D8A" w:rsidP="00D95D8A">
      <w:pPr>
        <w:rPr>
          <w:b/>
          <w:bCs/>
        </w:rPr>
      </w:pPr>
      <w:r w:rsidRPr="00D95D8A">
        <w:rPr>
          <w:b/>
          <w:bCs/>
        </w:rPr>
        <w:t>12. Bibliografía recomendada (para que tus estudiantes consulten)</w:t>
      </w:r>
    </w:p>
    <w:p w14:paraId="4EE5DEF1" w14:textId="77777777" w:rsidR="00D95D8A" w:rsidRPr="00D95D8A" w:rsidRDefault="00D95D8A" w:rsidP="00D95D8A">
      <w:pPr>
        <w:numPr>
          <w:ilvl w:val="0"/>
          <w:numId w:val="43"/>
        </w:numPr>
        <w:rPr>
          <w:lang w:val="en-US"/>
        </w:rPr>
      </w:pPr>
      <w:r w:rsidRPr="00D95D8A">
        <w:rPr>
          <w:lang w:val="en-US"/>
        </w:rPr>
        <w:t xml:space="preserve">Brealey, R. A., Myers, S. C., &amp; Allen, F. (2014). </w:t>
      </w:r>
      <w:r w:rsidRPr="00D95D8A">
        <w:rPr>
          <w:i/>
          <w:iCs/>
          <w:lang w:val="en-US"/>
        </w:rPr>
        <w:t>Principles of Corporate Finance</w:t>
      </w:r>
      <w:r w:rsidRPr="00D95D8A">
        <w:rPr>
          <w:lang w:val="en-US"/>
        </w:rPr>
        <w:t xml:space="preserve"> (11ª ed.). McGraw-Hill Education.</w:t>
      </w:r>
    </w:p>
    <w:p w14:paraId="63A6991E" w14:textId="77777777" w:rsidR="00D95D8A" w:rsidRPr="00D95D8A" w:rsidRDefault="00D95D8A" w:rsidP="00D95D8A">
      <w:pPr>
        <w:numPr>
          <w:ilvl w:val="0"/>
          <w:numId w:val="43"/>
        </w:numPr>
        <w:rPr>
          <w:lang w:val="en-US"/>
        </w:rPr>
      </w:pPr>
      <w:r w:rsidRPr="00D95D8A">
        <w:rPr>
          <w:lang w:val="en-US"/>
        </w:rPr>
        <w:t xml:space="preserve">Damodaran, A. (2012). </w:t>
      </w:r>
      <w:r w:rsidRPr="00D95D8A">
        <w:rPr>
          <w:i/>
          <w:iCs/>
          <w:lang w:val="en-US"/>
        </w:rPr>
        <w:t>Investment Valuation: Tools and Techniques for Determining the Value of Any Asset</w:t>
      </w:r>
      <w:r w:rsidRPr="00D95D8A">
        <w:rPr>
          <w:lang w:val="en-US"/>
        </w:rPr>
        <w:t xml:space="preserve"> (3ª ed.). Wiley.</w:t>
      </w:r>
    </w:p>
    <w:p w14:paraId="094CFE60" w14:textId="77777777" w:rsidR="00D95D8A" w:rsidRPr="00D95D8A" w:rsidRDefault="00D95D8A" w:rsidP="00D95D8A">
      <w:pPr>
        <w:numPr>
          <w:ilvl w:val="0"/>
          <w:numId w:val="43"/>
        </w:numPr>
        <w:rPr>
          <w:lang w:val="en-US"/>
        </w:rPr>
      </w:pPr>
      <w:r w:rsidRPr="00D95D8A">
        <w:rPr>
          <w:lang w:val="en-US"/>
        </w:rPr>
        <w:t xml:space="preserve">Koller, T., Goedhart, M., &amp; Wessels, D. (2015). </w:t>
      </w:r>
      <w:r w:rsidRPr="00D95D8A">
        <w:rPr>
          <w:i/>
          <w:iCs/>
          <w:lang w:val="en-US"/>
        </w:rPr>
        <w:t>Valuation: Measuring and Managing the Value of Companies</w:t>
      </w:r>
      <w:r w:rsidRPr="00D95D8A">
        <w:rPr>
          <w:lang w:val="en-US"/>
        </w:rPr>
        <w:t xml:space="preserve"> (6ª ed.). Wiley/FT Press.</w:t>
      </w:r>
    </w:p>
    <w:p w14:paraId="69C7609F" w14:textId="77777777" w:rsidR="00D95D8A" w:rsidRPr="00D95D8A" w:rsidRDefault="00D95D8A" w:rsidP="00D95D8A">
      <w:pPr>
        <w:numPr>
          <w:ilvl w:val="0"/>
          <w:numId w:val="43"/>
        </w:numPr>
        <w:rPr>
          <w:lang w:val="en-US"/>
        </w:rPr>
      </w:pPr>
      <w:r w:rsidRPr="00D95D8A">
        <w:rPr>
          <w:lang w:val="en-US"/>
        </w:rPr>
        <w:lastRenderedPageBreak/>
        <w:t xml:space="preserve">Boardman, A. E., Greenberg, D. H., Vining, A. R., &amp; Weimer, D. L. (2017). </w:t>
      </w:r>
      <w:r w:rsidRPr="00D95D8A">
        <w:rPr>
          <w:i/>
          <w:iCs/>
          <w:lang w:val="en-US"/>
        </w:rPr>
        <w:t>Cost-Benefit Analysis: Concepts and Practice</w:t>
      </w:r>
      <w:r w:rsidRPr="00D95D8A">
        <w:rPr>
          <w:lang w:val="en-US"/>
        </w:rPr>
        <w:t xml:space="preserve"> (5ª ed.). Cambridge University Press.</w:t>
      </w:r>
    </w:p>
    <w:p w14:paraId="20D292FF" w14:textId="77777777" w:rsidR="00D95D8A" w:rsidRPr="00D95D8A" w:rsidRDefault="00D95D8A" w:rsidP="00D95D8A">
      <w:pPr>
        <w:numPr>
          <w:ilvl w:val="0"/>
          <w:numId w:val="43"/>
        </w:numPr>
        <w:rPr>
          <w:lang w:val="en-US"/>
        </w:rPr>
      </w:pPr>
      <w:r w:rsidRPr="00D95D8A">
        <w:rPr>
          <w:lang w:val="en-US"/>
        </w:rPr>
        <w:t xml:space="preserve">Clemen, R. T., &amp; Reilly, T. (2001). </w:t>
      </w:r>
      <w:r w:rsidRPr="00D95D8A">
        <w:rPr>
          <w:i/>
          <w:iCs/>
          <w:lang w:val="en-US"/>
        </w:rPr>
        <w:t>Making Hard Decisions: An Introduction to Decision Analysis</w:t>
      </w:r>
      <w:r w:rsidRPr="00D95D8A">
        <w:rPr>
          <w:lang w:val="en-US"/>
        </w:rPr>
        <w:t xml:space="preserve"> (2ª ed.). Duxbury Press.</w:t>
      </w:r>
    </w:p>
    <w:p w14:paraId="495E154E" w14:textId="77777777" w:rsidR="00D95D8A" w:rsidRPr="00D95D8A" w:rsidRDefault="00D95D8A" w:rsidP="00D95D8A">
      <w:pPr>
        <w:numPr>
          <w:ilvl w:val="0"/>
          <w:numId w:val="43"/>
        </w:numPr>
        <w:rPr>
          <w:lang w:val="en-US"/>
        </w:rPr>
      </w:pPr>
      <w:proofErr w:type="spellStart"/>
      <w:r w:rsidRPr="00D95D8A">
        <w:rPr>
          <w:lang w:val="en-US"/>
        </w:rPr>
        <w:t>Glasserman</w:t>
      </w:r>
      <w:proofErr w:type="spellEnd"/>
      <w:r w:rsidRPr="00D95D8A">
        <w:rPr>
          <w:lang w:val="en-US"/>
        </w:rPr>
        <w:t xml:space="preserve">, P. (2003). </w:t>
      </w:r>
      <w:r w:rsidRPr="00D95D8A">
        <w:rPr>
          <w:i/>
          <w:iCs/>
          <w:lang w:val="en-US"/>
        </w:rPr>
        <w:t>Monte Carlo Methods in Financial Engineering</w:t>
      </w:r>
      <w:r w:rsidRPr="00D95D8A">
        <w:rPr>
          <w:lang w:val="en-US"/>
        </w:rPr>
        <w:t>. Springer.</w:t>
      </w:r>
    </w:p>
    <w:p w14:paraId="396434EB" w14:textId="77777777" w:rsidR="00D95D8A" w:rsidRPr="00D95D8A" w:rsidRDefault="00D95D8A" w:rsidP="00D95D8A">
      <w:pPr>
        <w:numPr>
          <w:ilvl w:val="0"/>
          <w:numId w:val="43"/>
        </w:numPr>
        <w:rPr>
          <w:lang w:val="en-US"/>
        </w:rPr>
      </w:pPr>
      <w:r w:rsidRPr="00D95D8A">
        <w:rPr>
          <w:lang w:val="en-US"/>
        </w:rPr>
        <w:t xml:space="preserve">Schoemaker, P. J. H. (1995). </w:t>
      </w:r>
      <w:r w:rsidRPr="00D95D8A">
        <w:rPr>
          <w:i/>
          <w:iCs/>
          <w:lang w:val="en-US"/>
        </w:rPr>
        <w:t>Scenario Planning: A Tool for Strategic Thinking</w:t>
      </w:r>
      <w:r w:rsidRPr="00D95D8A">
        <w:rPr>
          <w:lang w:val="en-US"/>
        </w:rPr>
        <w:t>. Sloan Management Review.</w:t>
      </w:r>
    </w:p>
    <w:p w14:paraId="544EDE35" w14:textId="77777777" w:rsidR="00D95D8A" w:rsidRPr="00D95D8A" w:rsidRDefault="00D95D8A" w:rsidP="00D95D8A">
      <w:r w:rsidRPr="00D95D8A">
        <w:t xml:space="preserve">(En clase podemos discutir capítulos concretos: por ejemplo, Brealey &amp; Myers para VAN/TIR; Damodaran para prima de país y costos de capital; </w:t>
      </w:r>
      <w:proofErr w:type="spellStart"/>
      <w:r w:rsidRPr="00D95D8A">
        <w:t>Glasserman</w:t>
      </w:r>
      <w:proofErr w:type="spellEnd"/>
      <w:r w:rsidRPr="00D95D8A">
        <w:t xml:space="preserve"> para Monte Carlo).</w:t>
      </w:r>
    </w:p>
    <w:p w14:paraId="5F99CB9D" w14:textId="77777777" w:rsidR="000B3991" w:rsidRPr="00E05200" w:rsidRDefault="000B3991" w:rsidP="000B3991"/>
    <w:p w14:paraId="72384D03" w14:textId="77777777" w:rsidR="000B3991" w:rsidRDefault="000B3991" w:rsidP="000B3991">
      <w:pPr>
        <w:rPr>
          <w:lang w:val="es-ES"/>
        </w:rPr>
      </w:pPr>
    </w:p>
    <w:p w14:paraId="77FEE5FE" w14:textId="77777777" w:rsidR="000B3991" w:rsidRPr="000B3991" w:rsidRDefault="000B3991" w:rsidP="000B3991">
      <w:pPr>
        <w:rPr>
          <w:lang w:val="es-ES"/>
        </w:rPr>
      </w:pPr>
    </w:p>
    <w:p w14:paraId="5598EB78" w14:textId="77777777" w:rsidR="00524482" w:rsidRDefault="00524482" w:rsidP="00524482">
      <w:pPr>
        <w:pStyle w:val="Ttulo2"/>
        <w:rPr>
          <w:spacing w:val="2"/>
          <w:lang w:val="es-ES"/>
        </w:rPr>
      </w:pPr>
      <w:bookmarkStart w:id="27" w:name="_Toc205817365"/>
      <w:r>
        <w:rPr>
          <w:spacing w:val="2"/>
          <w:lang w:val="es-ES"/>
        </w:rPr>
        <w:t>6.2 Proyección de los estados financieros y flujos de caja del proyecto</w:t>
      </w:r>
      <w:bookmarkEnd w:id="27"/>
      <w:r>
        <w:rPr>
          <w:spacing w:val="2"/>
          <w:lang w:val="es-ES"/>
        </w:rPr>
        <w:t xml:space="preserve"> </w:t>
      </w:r>
    </w:p>
    <w:p w14:paraId="0E3BA589" w14:textId="77777777" w:rsidR="000B3991" w:rsidRDefault="000B3991" w:rsidP="000B3991">
      <w:pPr>
        <w:rPr>
          <w:lang w:val="es-ES"/>
        </w:rPr>
      </w:pPr>
    </w:p>
    <w:p w14:paraId="371A0CD7" w14:textId="77777777" w:rsidR="000B3991" w:rsidRDefault="000B3991" w:rsidP="000B3991">
      <w:pPr>
        <w:rPr>
          <w:lang w:val="es-ES"/>
        </w:rPr>
      </w:pPr>
    </w:p>
    <w:p w14:paraId="7DDD715D" w14:textId="77777777" w:rsidR="000B3991" w:rsidRPr="000B3991" w:rsidRDefault="000B3991" w:rsidP="000B3991">
      <w:pPr>
        <w:rPr>
          <w:lang w:val="es-ES"/>
        </w:rPr>
      </w:pPr>
    </w:p>
    <w:p w14:paraId="64C2B771" w14:textId="77C181AE" w:rsidR="00524482" w:rsidRDefault="00524482" w:rsidP="00524482">
      <w:pPr>
        <w:pStyle w:val="Ttulo2"/>
        <w:rPr>
          <w:lang w:val="es-ES"/>
        </w:rPr>
      </w:pPr>
      <w:bookmarkStart w:id="28" w:name="_Toc205817366"/>
      <w:r>
        <w:rPr>
          <w:lang w:val="es-ES"/>
        </w:rPr>
        <w:t>6.3 Estimación del punto de equilibrio</w:t>
      </w:r>
      <w:bookmarkEnd w:id="28"/>
    </w:p>
    <w:p w14:paraId="59CC1B94" w14:textId="77777777" w:rsidR="000B3991" w:rsidRDefault="000B3991" w:rsidP="000B3991">
      <w:pPr>
        <w:rPr>
          <w:lang w:val="es-ES"/>
        </w:rPr>
      </w:pPr>
    </w:p>
    <w:p w14:paraId="7F34B432" w14:textId="77777777" w:rsidR="000B3991" w:rsidRDefault="000B3991" w:rsidP="000B3991">
      <w:pPr>
        <w:rPr>
          <w:lang w:val="es-ES"/>
        </w:rPr>
      </w:pPr>
    </w:p>
    <w:p w14:paraId="489FDD63" w14:textId="77777777" w:rsidR="000B3991" w:rsidRPr="000B3991" w:rsidRDefault="000B3991" w:rsidP="000B3991">
      <w:pPr>
        <w:rPr>
          <w:lang w:val="es-ES"/>
        </w:rPr>
      </w:pPr>
    </w:p>
    <w:p w14:paraId="1D045ECB" w14:textId="77777777" w:rsidR="00524482" w:rsidRDefault="00524482" w:rsidP="00524482">
      <w:pPr>
        <w:pStyle w:val="Ttulo2"/>
        <w:rPr>
          <w:lang w:val="es-ES"/>
        </w:rPr>
      </w:pPr>
      <w:bookmarkStart w:id="29" w:name="_Toc205817367"/>
      <w:r>
        <w:rPr>
          <w:lang w:val="es-ES"/>
        </w:rPr>
        <w:t>6.4 Estimación de la tasa de interés de oportunidad</w:t>
      </w:r>
      <w:bookmarkEnd w:id="29"/>
    </w:p>
    <w:p w14:paraId="15C0A396" w14:textId="77777777" w:rsidR="000B3991" w:rsidRDefault="000B3991" w:rsidP="000B3991">
      <w:pPr>
        <w:rPr>
          <w:lang w:val="es-ES"/>
        </w:rPr>
      </w:pPr>
    </w:p>
    <w:p w14:paraId="18301BED" w14:textId="77777777" w:rsidR="000B3991" w:rsidRDefault="000B3991" w:rsidP="000B3991">
      <w:pPr>
        <w:rPr>
          <w:lang w:val="es-ES"/>
        </w:rPr>
      </w:pPr>
    </w:p>
    <w:p w14:paraId="614B8CE5" w14:textId="77777777" w:rsidR="000B3991" w:rsidRPr="000B3991" w:rsidRDefault="000B3991" w:rsidP="000B3991">
      <w:pPr>
        <w:rPr>
          <w:lang w:val="es-ES"/>
        </w:rPr>
      </w:pPr>
    </w:p>
    <w:p w14:paraId="4BB54512" w14:textId="77777777" w:rsidR="00524482" w:rsidRDefault="00524482" w:rsidP="00524482">
      <w:pPr>
        <w:pStyle w:val="Ttulo2"/>
        <w:rPr>
          <w:lang w:val="es-ES"/>
        </w:rPr>
      </w:pPr>
      <w:bookmarkStart w:id="30" w:name="_Toc205817368"/>
      <w:r>
        <w:rPr>
          <w:lang w:val="es-ES"/>
        </w:rPr>
        <w:t>6.5 Indicadores de evaluación financiera: VAN y TIR</w:t>
      </w:r>
      <w:bookmarkEnd w:id="30"/>
    </w:p>
    <w:p w14:paraId="0545F41F" w14:textId="77777777" w:rsidR="000B3991" w:rsidRDefault="000B3991" w:rsidP="000B3991">
      <w:pPr>
        <w:rPr>
          <w:lang w:val="es-ES"/>
        </w:rPr>
      </w:pPr>
    </w:p>
    <w:p w14:paraId="56FE82B2" w14:textId="77777777" w:rsidR="000B3991" w:rsidRDefault="000B3991" w:rsidP="000B3991">
      <w:pPr>
        <w:rPr>
          <w:lang w:val="es-ES"/>
        </w:rPr>
      </w:pPr>
    </w:p>
    <w:p w14:paraId="309A7928" w14:textId="77777777" w:rsidR="000B3991" w:rsidRPr="000B3991" w:rsidRDefault="000B3991" w:rsidP="000B3991">
      <w:pPr>
        <w:rPr>
          <w:lang w:val="es-ES"/>
        </w:rPr>
      </w:pPr>
    </w:p>
    <w:p w14:paraId="0427ADA4" w14:textId="5ABC9FB3" w:rsidR="00524482" w:rsidRDefault="00524482" w:rsidP="00524482">
      <w:pPr>
        <w:pStyle w:val="Ttulo2"/>
        <w:rPr>
          <w:spacing w:val="2"/>
          <w:lang w:val="es-ES"/>
        </w:rPr>
      </w:pPr>
      <w:bookmarkStart w:id="31" w:name="_Toc205817369"/>
      <w:r>
        <w:rPr>
          <w:spacing w:val="2"/>
          <w:lang w:val="es-ES"/>
        </w:rPr>
        <w:t>6.6 Relación Costo — Beneficio (B/C</w:t>
      </w:r>
      <w:bookmarkEnd w:id="31"/>
      <w:r w:rsidR="000B3991">
        <w:rPr>
          <w:spacing w:val="2"/>
          <w:lang w:val="es-ES"/>
        </w:rPr>
        <w:t>)</w:t>
      </w:r>
    </w:p>
    <w:p w14:paraId="0019611B" w14:textId="77777777" w:rsidR="000B3991" w:rsidRDefault="000B3991" w:rsidP="000B3991">
      <w:pPr>
        <w:rPr>
          <w:lang w:val="es-ES"/>
        </w:rPr>
      </w:pPr>
    </w:p>
    <w:p w14:paraId="19A74A00" w14:textId="77777777" w:rsidR="000B3991" w:rsidRDefault="000B3991" w:rsidP="000B3991">
      <w:pPr>
        <w:rPr>
          <w:lang w:val="es-ES"/>
        </w:rPr>
      </w:pPr>
    </w:p>
    <w:p w14:paraId="3FCA121D" w14:textId="77777777" w:rsidR="000B3991" w:rsidRPr="000B3991" w:rsidRDefault="000B3991" w:rsidP="000B3991">
      <w:pPr>
        <w:rPr>
          <w:lang w:val="es-ES"/>
        </w:rPr>
      </w:pPr>
    </w:p>
    <w:p w14:paraId="013D27DA" w14:textId="77777777" w:rsidR="00524482" w:rsidRDefault="00524482" w:rsidP="00524482">
      <w:pPr>
        <w:pStyle w:val="Ttulo2"/>
        <w:rPr>
          <w:lang w:val="es-ES"/>
        </w:rPr>
      </w:pPr>
      <w:bookmarkStart w:id="32" w:name="_Toc205817370"/>
      <w:r>
        <w:rPr>
          <w:lang w:val="es-ES"/>
        </w:rPr>
        <w:t>6.7 Interpretación de estados financieros</w:t>
      </w:r>
      <w:bookmarkEnd w:id="32"/>
    </w:p>
    <w:p w14:paraId="74E4D448" w14:textId="77777777" w:rsidR="000B3991" w:rsidRDefault="000B3991" w:rsidP="000B3991">
      <w:pPr>
        <w:rPr>
          <w:lang w:val="es-ES"/>
        </w:rPr>
      </w:pPr>
    </w:p>
    <w:p w14:paraId="5B93B7A7" w14:textId="77777777" w:rsidR="000B3991" w:rsidRDefault="000B3991" w:rsidP="000B3991">
      <w:pPr>
        <w:rPr>
          <w:lang w:val="es-ES"/>
        </w:rPr>
      </w:pPr>
    </w:p>
    <w:p w14:paraId="16B0EAF6" w14:textId="77777777" w:rsidR="000B3991" w:rsidRPr="000B3991" w:rsidRDefault="000B3991" w:rsidP="000B3991">
      <w:pPr>
        <w:rPr>
          <w:lang w:val="es-ES"/>
        </w:rPr>
      </w:pPr>
    </w:p>
    <w:p w14:paraId="70AE53AA" w14:textId="77777777" w:rsidR="00C5601D" w:rsidRDefault="00C5601D" w:rsidP="00A76AA1">
      <w:pPr>
        <w:contextualSpacing/>
      </w:pPr>
    </w:p>
    <w:p w14:paraId="6ACCA29B" w14:textId="77777777" w:rsidR="00C5601D" w:rsidRDefault="00C5601D" w:rsidP="00A76AA1">
      <w:pPr>
        <w:contextualSpacing/>
      </w:pPr>
    </w:p>
    <w:p w14:paraId="47870C45" w14:textId="77777777" w:rsidR="00C5601D" w:rsidRDefault="00C5601D" w:rsidP="00A76AA1">
      <w:pPr>
        <w:contextualSpacing/>
      </w:pPr>
    </w:p>
    <w:p w14:paraId="22EE8591" w14:textId="77777777" w:rsidR="00C5601D" w:rsidRDefault="00C5601D" w:rsidP="00A76AA1">
      <w:pPr>
        <w:contextualSpacing/>
      </w:pPr>
    </w:p>
    <w:p w14:paraId="3386BEA1" w14:textId="77777777" w:rsidR="00C5601D" w:rsidRDefault="00C5601D" w:rsidP="00A76AA1">
      <w:pPr>
        <w:contextualSpacing/>
      </w:pPr>
    </w:p>
    <w:p w14:paraId="534BEDBF" w14:textId="77777777"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0AC905AD" wp14:editId="5CEB858D">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4E1D6" w14:textId="77777777" w:rsidR="006D7C25" w:rsidRPr="00D904A7" w:rsidRDefault="006D7C25" w:rsidP="006D7C25">
                              <w:pPr>
                                <w:pStyle w:val="Ttulo1"/>
                              </w:pPr>
                              <w:bookmarkStart w:id="33" w:name="_Toc205817371"/>
                              <w:bookmarkStart w:id="34" w:name="_Toc160547542"/>
                              <w:r w:rsidRPr="006D7C25">
                                <w:t>Bibliografía y Webgrafía</w:t>
                              </w:r>
                              <w:bookmarkEnd w:id="33"/>
                            </w:p>
                            <w:p w14:paraId="7518A5F5" w14:textId="77777777" w:rsidR="006D7C25" w:rsidRDefault="006D7C25"/>
                            <w:p w14:paraId="4DA39254" w14:textId="77777777" w:rsidR="006D7C25" w:rsidRPr="00D904A7" w:rsidRDefault="006D7C25" w:rsidP="006D7C25">
                              <w:pPr>
                                <w:pStyle w:val="Ttulo1"/>
                              </w:pPr>
                              <w:bookmarkStart w:id="35" w:name="_Toc205817372"/>
                              <w:proofErr w:type="spellStart"/>
                              <w:r w:rsidRPr="006D7C25">
                                <w:t>GlosarioBibliografía</w:t>
                              </w:r>
                              <w:proofErr w:type="spellEnd"/>
                              <w:r w:rsidRPr="006D7C25">
                                <w:t xml:space="preserve"> y Webgrafía</w:t>
                              </w:r>
                              <w:bookmarkEnd w:id="35"/>
                            </w:p>
                            <w:p w14:paraId="173170C4" w14:textId="77777777" w:rsidR="006D7C25" w:rsidRDefault="006D7C25"/>
                            <w:p w14:paraId="5EBFD748" w14:textId="77777777" w:rsidR="006D7C25" w:rsidRPr="00D904A7" w:rsidRDefault="006D7C25" w:rsidP="006D7C25">
                              <w:pPr>
                                <w:pStyle w:val="Ttulo1"/>
                              </w:pPr>
                              <w:bookmarkStart w:id="36" w:name="_Toc205817373"/>
                              <w:r w:rsidRPr="006D7C25">
                                <w:t>Glosario</w:t>
                              </w:r>
                              <w:bookmarkEnd w:id="36"/>
                            </w:p>
                            <w:p w14:paraId="00B2DB53" w14:textId="77777777" w:rsidR="006D7C25" w:rsidRDefault="006D7C25"/>
                            <w:p w14:paraId="363C388C" w14:textId="68949D6C" w:rsidR="006D7C25" w:rsidRPr="00D904A7" w:rsidRDefault="006D7C25" w:rsidP="006D7C25">
                              <w:pPr>
                                <w:pStyle w:val="Ttulo1"/>
                              </w:pPr>
                              <w:bookmarkStart w:id="37" w:name="_Toc205817374"/>
                              <w:proofErr w:type="spellStart"/>
                              <w:r w:rsidRPr="006D7C25">
                                <w:t>GlosarioBibliografía</w:t>
                              </w:r>
                              <w:proofErr w:type="spellEnd"/>
                              <w:r w:rsidRPr="006D7C25">
                                <w:t xml:space="preserve"> y Webgrafía</w:t>
                              </w:r>
                              <w:bookmarkEnd w:id="37"/>
                            </w:p>
                            <w:p w14:paraId="3F5210E6" w14:textId="77777777" w:rsidR="006D7C25" w:rsidRDefault="006D7C25"/>
                            <w:p w14:paraId="717DA5EC" w14:textId="4A5F30AE" w:rsidR="006D7C25" w:rsidRPr="00D904A7" w:rsidRDefault="006D7C25" w:rsidP="006D7C25">
                              <w:pPr>
                                <w:pStyle w:val="Ttulo1"/>
                              </w:pPr>
                              <w:bookmarkStart w:id="38" w:name="_Toc205817375"/>
                              <w:proofErr w:type="spellStart"/>
                              <w:r w:rsidRPr="006D7C25">
                                <w:t>GlosarioBibliografía</w:t>
                              </w:r>
                              <w:proofErr w:type="spellEnd"/>
                              <w:r w:rsidRPr="006D7C25">
                                <w:t xml:space="preserve"> y Webgrafía</w:t>
                              </w:r>
                              <w:bookmarkEnd w:id="34"/>
                              <w:bookmarkEnd w:id="38"/>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C905AD"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2DC4E1D6" w14:textId="77777777" w:rsidR="006D7C25" w:rsidRPr="00D904A7" w:rsidRDefault="006D7C25" w:rsidP="006D7C25">
                        <w:pPr>
                          <w:pStyle w:val="Ttulo1"/>
                        </w:pPr>
                        <w:bookmarkStart w:id="39" w:name="_Toc205817371"/>
                        <w:bookmarkStart w:id="40" w:name="_Toc160547542"/>
                        <w:r w:rsidRPr="006D7C25">
                          <w:t>Bibliografía y Webgrafía</w:t>
                        </w:r>
                        <w:bookmarkEnd w:id="39"/>
                      </w:p>
                      <w:p w14:paraId="7518A5F5" w14:textId="77777777" w:rsidR="006D7C25" w:rsidRDefault="006D7C25"/>
                      <w:p w14:paraId="4DA39254" w14:textId="77777777" w:rsidR="006D7C25" w:rsidRPr="00D904A7" w:rsidRDefault="006D7C25" w:rsidP="006D7C25">
                        <w:pPr>
                          <w:pStyle w:val="Ttulo1"/>
                        </w:pPr>
                        <w:bookmarkStart w:id="41" w:name="_Toc205817372"/>
                        <w:proofErr w:type="spellStart"/>
                        <w:r w:rsidRPr="006D7C25">
                          <w:t>GlosarioBibliografía</w:t>
                        </w:r>
                        <w:proofErr w:type="spellEnd"/>
                        <w:r w:rsidRPr="006D7C25">
                          <w:t xml:space="preserve"> y Webgrafía</w:t>
                        </w:r>
                        <w:bookmarkEnd w:id="41"/>
                      </w:p>
                      <w:p w14:paraId="173170C4" w14:textId="77777777" w:rsidR="006D7C25" w:rsidRDefault="006D7C25"/>
                      <w:p w14:paraId="5EBFD748" w14:textId="77777777" w:rsidR="006D7C25" w:rsidRPr="00D904A7" w:rsidRDefault="006D7C25" w:rsidP="006D7C25">
                        <w:pPr>
                          <w:pStyle w:val="Ttulo1"/>
                        </w:pPr>
                        <w:bookmarkStart w:id="42" w:name="_Toc205817373"/>
                        <w:r w:rsidRPr="006D7C25">
                          <w:t>Glosario</w:t>
                        </w:r>
                        <w:bookmarkEnd w:id="42"/>
                      </w:p>
                      <w:p w14:paraId="00B2DB53" w14:textId="77777777" w:rsidR="006D7C25" w:rsidRDefault="006D7C25"/>
                      <w:p w14:paraId="363C388C" w14:textId="68949D6C" w:rsidR="006D7C25" w:rsidRPr="00D904A7" w:rsidRDefault="006D7C25" w:rsidP="006D7C25">
                        <w:pPr>
                          <w:pStyle w:val="Ttulo1"/>
                        </w:pPr>
                        <w:bookmarkStart w:id="43" w:name="_Toc205817374"/>
                        <w:proofErr w:type="spellStart"/>
                        <w:r w:rsidRPr="006D7C25">
                          <w:t>GlosarioBibliografía</w:t>
                        </w:r>
                        <w:proofErr w:type="spellEnd"/>
                        <w:r w:rsidRPr="006D7C25">
                          <w:t xml:space="preserve"> y Webgrafía</w:t>
                        </w:r>
                        <w:bookmarkEnd w:id="43"/>
                      </w:p>
                      <w:p w14:paraId="3F5210E6" w14:textId="77777777" w:rsidR="006D7C25" w:rsidRDefault="006D7C25"/>
                      <w:p w14:paraId="717DA5EC" w14:textId="4A5F30AE" w:rsidR="006D7C25" w:rsidRPr="00D904A7" w:rsidRDefault="006D7C25" w:rsidP="006D7C25">
                        <w:pPr>
                          <w:pStyle w:val="Ttulo1"/>
                        </w:pPr>
                        <w:bookmarkStart w:id="44" w:name="_Toc205817375"/>
                        <w:proofErr w:type="spellStart"/>
                        <w:r w:rsidRPr="006D7C25">
                          <w:t>GlosarioBibliografía</w:t>
                        </w:r>
                        <w:proofErr w:type="spellEnd"/>
                        <w:r w:rsidRPr="006D7C25">
                          <w:t xml:space="preserve"> y Webgrafía</w:t>
                        </w:r>
                        <w:bookmarkEnd w:id="40"/>
                        <w:bookmarkEnd w:id="4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22EC8843" w14:textId="77777777" w:rsidR="002117E6" w:rsidRDefault="002117E6" w:rsidP="00A76AA1">
      <w:pPr>
        <w:contextualSpacing/>
      </w:pPr>
    </w:p>
    <w:p w14:paraId="67343DF1" w14:textId="77777777" w:rsidR="00AB2DF6" w:rsidRDefault="00AB2DF6" w:rsidP="00A76AA1">
      <w:pPr>
        <w:contextualSpacing/>
        <w:rPr>
          <w:i/>
          <w:iCs/>
        </w:rPr>
      </w:pPr>
    </w:p>
    <w:p w14:paraId="5A392AF4" w14:textId="77777777" w:rsidR="00C5601D" w:rsidRDefault="00C5601D" w:rsidP="00A76AA1">
      <w:pPr>
        <w:contextualSpacing/>
        <w:rPr>
          <w:i/>
          <w:iCs/>
        </w:rPr>
      </w:pPr>
    </w:p>
    <w:p w14:paraId="5E31BBC3" w14:textId="77777777" w:rsidR="00C5601D" w:rsidRDefault="00C5601D" w:rsidP="00A76AA1">
      <w:pPr>
        <w:contextualSpacing/>
        <w:rPr>
          <w:i/>
          <w:iCs/>
        </w:rPr>
      </w:pPr>
    </w:p>
    <w:p w14:paraId="34FD21F9" w14:textId="77777777" w:rsidR="00C5601D" w:rsidRDefault="00C5601D" w:rsidP="00A76AA1">
      <w:pPr>
        <w:contextualSpacing/>
        <w:rPr>
          <w:i/>
          <w:iCs/>
        </w:rPr>
      </w:pPr>
    </w:p>
    <w:p w14:paraId="6E0D2A24" w14:textId="77777777" w:rsidR="00C5601D" w:rsidRDefault="00C5601D" w:rsidP="00A76AA1">
      <w:pPr>
        <w:contextualSpacing/>
        <w:rPr>
          <w:i/>
          <w:iCs/>
        </w:rPr>
      </w:pPr>
    </w:p>
    <w:p w14:paraId="0A169B5F" w14:textId="77777777" w:rsidR="00C5601D" w:rsidRDefault="00C5601D" w:rsidP="00A76AA1">
      <w:pPr>
        <w:contextualSpacing/>
        <w:rPr>
          <w:i/>
          <w:iCs/>
        </w:rPr>
      </w:pPr>
    </w:p>
    <w:p w14:paraId="20533B65" w14:textId="77777777" w:rsidR="00C5601D" w:rsidRPr="00C5601D" w:rsidRDefault="00C5601D" w:rsidP="00A76AA1">
      <w:pPr>
        <w:contextualSpacing/>
      </w:pPr>
    </w:p>
    <w:p w14:paraId="341A47CA" w14:textId="77777777" w:rsidR="00AB2DF6" w:rsidRDefault="00AB2DF6" w:rsidP="00A76AA1">
      <w:pPr>
        <w:contextualSpacing/>
      </w:pPr>
    </w:p>
    <w:p w14:paraId="6F40EFC4" w14:textId="77777777" w:rsidR="00AB2DF6" w:rsidRDefault="00AB2DF6" w:rsidP="00A76AA1">
      <w:pPr>
        <w:contextualSpacing/>
      </w:pPr>
    </w:p>
    <w:p w14:paraId="293B14CF" w14:textId="77777777" w:rsidR="003F146E" w:rsidRDefault="003F146E" w:rsidP="00A76AA1">
      <w:pPr>
        <w:contextualSpacing/>
      </w:pPr>
    </w:p>
    <w:p w14:paraId="5A9A2489" w14:textId="77777777" w:rsidR="003F146E" w:rsidRDefault="003F146E" w:rsidP="00A76AA1">
      <w:pPr>
        <w:contextualSpacing/>
      </w:pPr>
    </w:p>
    <w:p w14:paraId="667885B7" w14:textId="77777777" w:rsidR="003F146E" w:rsidRDefault="003F146E" w:rsidP="00A76AA1">
      <w:pPr>
        <w:contextualSpacing/>
      </w:pPr>
    </w:p>
    <w:p w14:paraId="38AEB78A" w14:textId="77777777" w:rsidR="003F146E" w:rsidRDefault="003F146E" w:rsidP="00A76AA1">
      <w:pPr>
        <w:contextualSpacing/>
      </w:pPr>
    </w:p>
    <w:p w14:paraId="21C3FEDA" w14:textId="77777777" w:rsidR="003F146E" w:rsidRDefault="003F146E" w:rsidP="00A76AA1">
      <w:pPr>
        <w:contextualSpacing/>
      </w:pPr>
    </w:p>
    <w:p w14:paraId="7714C33D" w14:textId="77777777" w:rsidR="003F146E" w:rsidRDefault="003F146E" w:rsidP="00A76AA1">
      <w:pPr>
        <w:contextualSpacing/>
      </w:pPr>
    </w:p>
    <w:p w14:paraId="7292F763" w14:textId="77777777" w:rsidR="003F146E" w:rsidRDefault="003F146E" w:rsidP="00A76AA1">
      <w:pPr>
        <w:contextualSpacing/>
      </w:pPr>
    </w:p>
    <w:p w14:paraId="0B299777" w14:textId="77777777" w:rsidR="003F146E" w:rsidRDefault="003F146E" w:rsidP="00A76AA1">
      <w:pPr>
        <w:contextualSpacing/>
      </w:pPr>
    </w:p>
    <w:p w14:paraId="55A46581" w14:textId="77777777" w:rsidR="003F146E" w:rsidRDefault="003F146E" w:rsidP="00A76AA1">
      <w:pPr>
        <w:contextualSpacing/>
      </w:pPr>
    </w:p>
    <w:p w14:paraId="1ED6E553" w14:textId="77777777" w:rsidR="00AB2DF6" w:rsidRPr="002117E6" w:rsidRDefault="006D7C25" w:rsidP="00A76AA1">
      <w:pPr>
        <w:contextualSpacing/>
        <w:rPr>
          <w:bCs/>
        </w:rPr>
      </w:pPr>
      <w:r>
        <w:rPr>
          <w:noProof/>
        </w:rPr>
        <mc:AlternateContent>
          <mc:Choice Requires="wpg">
            <w:drawing>
              <wp:anchor distT="0" distB="0" distL="114300" distR="114300" simplePos="0" relativeHeight="251678720" behindDoc="0" locked="0" layoutInCell="1" allowOverlap="1" wp14:anchorId="526F6BE8" wp14:editId="178B7C86">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D0889" w14:textId="77777777" w:rsidR="006D7C25" w:rsidRPr="00D904A7" w:rsidRDefault="006D7C25" w:rsidP="006D7C25">
                              <w:pPr>
                                <w:pStyle w:val="Ttulo1"/>
                              </w:pPr>
                              <w:bookmarkStart w:id="45" w:name="_Toc205817376"/>
                              <w:bookmarkStart w:id="46" w:name="_Toc160547543"/>
                              <w:r w:rsidRPr="006D7C25">
                                <w:t>Glosario</w:t>
                              </w:r>
                              <w:bookmarkEnd w:id="45"/>
                            </w:p>
                            <w:p w14:paraId="5C0D31A1" w14:textId="77777777" w:rsidR="006D7C25" w:rsidRDefault="006D7C25"/>
                            <w:p w14:paraId="0135E0BB" w14:textId="77777777" w:rsidR="006D7C25" w:rsidRPr="00D904A7" w:rsidRDefault="006D7C25" w:rsidP="006D7C25">
                              <w:pPr>
                                <w:pStyle w:val="Ttulo1"/>
                              </w:pPr>
                              <w:bookmarkStart w:id="47" w:name="_Toc205817377"/>
                              <w:r w:rsidRPr="006D7C25">
                                <w:t>Glosario</w:t>
                              </w:r>
                              <w:bookmarkEnd w:id="47"/>
                            </w:p>
                            <w:p w14:paraId="0AFB2759" w14:textId="77777777" w:rsidR="006D7C25" w:rsidRDefault="006D7C25"/>
                            <w:p w14:paraId="240A05FF" w14:textId="77777777" w:rsidR="006D7C25" w:rsidRPr="00D904A7" w:rsidRDefault="006D7C25" w:rsidP="006D7C25">
                              <w:pPr>
                                <w:pStyle w:val="Ttulo1"/>
                              </w:pPr>
                              <w:bookmarkStart w:id="48" w:name="_Toc205817378"/>
                              <w:r w:rsidRPr="006D7C25">
                                <w:t>Glosario</w:t>
                              </w:r>
                              <w:bookmarkEnd w:id="48"/>
                            </w:p>
                            <w:p w14:paraId="2F94CB4C" w14:textId="77777777" w:rsidR="006D7C25" w:rsidRDefault="006D7C25"/>
                            <w:p w14:paraId="2030DFBB" w14:textId="77777777" w:rsidR="006D7C25" w:rsidRPr="00D904A7" w:rsidRDefault="006D7C25" w:rsidP="006D7C25">
                              <w:pPr>
                                <w:pStyle w:val="Ttulo1"/>
                              </w:pPr>
                              <w:bookmarkStart w:id="49" w:name="_Toc205817379"/>
                              <w:r w:rsidRPr="006D7C25">
                                <w:t>Glosario</w:t>
                              </w:r>
                              <w:bookmarkEnd w:id="46"/>
                              <w:bookmarkEnd w:id="49"/>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6F6BE8"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10D0889" w14:textId="77777777" w:rsidR="006D7C25" w:rsidRPr="00D904A7" w:rsidRDefault="006D7C25" w:rsidP="006D7C25">
                        <w:pPr>
                          <w:pStyle w:val="Ttulo1"/>
                        </w:pPr>
                        <w:bookmarkStart w:id="50" w:name="_Toc205817376"/>
                        <w:bookmarkStart w:id="51" w:name="_Toc160547543"/>
                        <w:r w:rsidRPr="006D7C25">
                          <w:t>Glosario</w:t>
                        </w:r>
                        <w:bookmarkEnd w:id="50"/>
                      </w:p>
                      <w:p w14:paraId="5C0D31A1" w14:textId="77777777" w:rsidR="006D7C25" w:rsidRDefault="006D7C25"/>
                      <w:p w14:paraId="0135E0BB" w14:textId="77777777" w:rsidR="006D7C25" w:rsidRPr="00D904A7" w:rsidRDefault="006D7C25" w:rsidP="006D7C25">
                        <w:pPr>
                          <w:pStyle w:val="Ttulo1"/>
                        </w:pPr>
                        <w:bookmarkStart w:id="52" w:name="_Toc205817377"/>
                        <w:r w:rsidRPr="006D7C25">
                          <w:t>Glosario</w:t>
                        </w:r>
                        <w:bookmarkEnd w:id="52"/>
                      </w:p>
                      <w:p w14:paraId="0AFB2759" w14:textId="77777777" w:rsidR="006D7C25" w:rsidRDefault="006D7C25"/>
                      <w:p w14:paraId="240A05FF" w14:textId="77777777" w:rsidR="006D7C25" w:rsidRPr="00D904A7" w:rsidRDefault="006D7C25" w:rsidP="006D7C25">
                        <w:pPr>
                          <w:pStyle w:val="Ttulo1"/>
                        </w:pPr>
                        <w:bookmarkStart w:id="53" w:name="_Toc205817378"/>
                        <w:r w:rsidRPr="006D7C25">
                          <w:t>Glosario</w:t>
                        </w:r>
                        <w:bookmarkEnd w:id="53"/>
                      </w:p>
                      <w:p w14:paraId="2F94CB4C" w14:textId="77777777" w:rsidR="006D7C25" w:rsidRDefault="006D7C25"/>
                      <w:p w14:paraId="2030DFBB" w14:textId="77777777" w:rsidR="006D7C25" w:rsidRPr="00D904A7" w:rsidRDefault="006D7C25" w:rsidP="006D7C25">
                        <w:pPr>
                          <w:pStyle w:val="Ttulo1"/>
                        </w:pPr>
                        <w:bookmarkStart w:id="54" w:name="_Toc205817379"/>
                        <w:r w:rsidRPr="006D7C25">
                          <w:t>Glosario</w:t>
                        </w:r>
                        <w:bookmarkEnd w:id="51"/>
                        <w:bookmarkEnd w:id="54"/>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528645D" w14:textId="77777777" w:rsidR="00AB2DF6" w:rsidRDefault="00AB2DF6" w:rsidP="00A76AA1">
      <w:pPr>
        <w:tabs>
          <w:tab w:val="left" w:pos="1305"/>
        </w:tabs>
        <w:contextualSpacing/>
      </w:pPr>
    </w:p>
    <w:p w14:paraId="699F1B00" w14:textId="77777777" w:rsidR="00AB2DF6" w:rsidRDefault="00AB2DF6" w:rsidP="00A76AA1">
      <w:pPr>
        <w:tabs>
          <w:tab w:val="left" w:pos="1305"/>
        </w:tabs>
        <w:contextualSpacing/>
      </w:pPr>
    </w:p>
    <w:p w14:paraId="17DBB953" w14:textId="77777777" w:rsidR="00C5601D" w:rsidRDefault="00C5601D" w:rsidP="00A76AA1">
      <w:pPr>
        <w:tabs>
          <w:tab w:val="left" w:pos="1305"/>
        </w:tabs>
        <w:contextualSpacing/>
      </w:pPr>
    </w:p>
    <w:p w14:paraId="63617553" w14:textId="77777777" w:rsidR="00C5601D" w:rsidRDefault="00C5601D" w:rsidP="00A76AA1">
      <w:pPr>
        <w:tabs>
          <w:tab w:val="left" w:pos="1305"/>
        </w:tabs>
        <w:contextualSpacing/>
      </w:pPr>
    </w:p>
    <w:p w14:paraId="2CDED8A1" w14:textId="77777777" w:rsidR="00C5601D" w:rsidRDefault="00C5601D" w:rsidP="00A76AA1">
      <w:pPr>
        <w:tabs>
          <w:tab w:val="left" w:pos="1305"/>
        </w:tabs>
        <w:contextualSpacing/>
      </w:pPr>
    </w:p>
    <w:p w14:paraId="7C296C68" w14:textId="77777777" w:rsidR="00C5601D" w:rsidRDefault="00C5601D" w:rsidP="00A76AA1">
      <w:pPr>
        <w:tabs>
          <w:tab w:val="left" w:pos="1305"/>
        </w:tabs>
        <w:contextualSpacing/>
      </w:pPr>
    </w:p>
    <w:p w14:paraId="5C30BC67" w14:textId="77777777" w:rsidR="00C5601D" w:rsidRDefault="00C5601D" w:rsidP="00A76AA1">
      <w:pPr>
        <w:tabs>
          <w:tab w:val="left" w:pos="1305"/>
        </w:tabs>
        <w:contextualSpacing/>
      </w:pPr>
    </w:p>
    <w:sectPr w:rsidR="00C5601D" w:rsidSect="00A66A79">
      <w:headerReference w:type="default" r:id="rId9"/>
      <w:footerReference w:type="default" r:id="rId1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1D35" w14:textId="77777777" w:rsidR="00364905" w:rsidRDefault="00364905" w:rsidP="007F1B53">
      <w:pPr>
        <w:spacing w:before="0" w:after="0" w:line="240" w:lineRule="auto"/>
      </w:pPr>
      <w:r>
        <w:separator/>
      </w:r>
    </w:p>
  </w:endnote>
  <w:endnote w:type="continuationSeparator" w:id="0">
    <w:p w14:paraId="3E55744A" w14:textId="77777777" w:rsidR="00364905" w:rsidRDefault="0036490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4C9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7066B40" wp14:editId="5C4D4812">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BD2C1DE" wp14:editId="7F6427A1">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BD2C1DE"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304829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F1228CE"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22C6A" w14:textId="77777777" w:rsidR="00364905" w:rsidRDefault="00364905" w:rsidP="007F1B53">
      <w:pPr>
        <w:spacing w:before="0" w:after="0" w:line="240" w:lineRule="auto"/>
      </w:pPr>
      <w:r>
        <w:separator/>
      </w:r>
    </w:p>
  </w:footnote>
  <w:footnote w:type="continuationSeparator" w:id="0">
    <w:p w14:paraId="4EED6785" w14:textId="77777777" w:rsidR="00364905" w:rsidRDefault="0036490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5895" w14:textId="77777777" w:rsidR="00A66A79" w:rsidRDefault="00A66A79">
    <w:pPr>
      <w:pStyle w:val="Encabezado"/>
    </w:pPr>
    <w:r>
      <w:rPr>
        <w:noProof/>
      </w:rPr>
      <w:drawing>
        <wp:anchor distT="0" distB="0" distL="114300" distR="114300" simplePos="0" relativeHeight="251667456" behindDoc="0" locked="0" layoutInCell="1" allowOverlap="1" wp14:anchorId="41FD218B" wp14:editId="26FCB05B">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09"/>
    <w:multiLevelType w:val="hybridMultilevel"/>
    <w:tmpl w:val="11427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321951"/>
    <w:multiLevelType w:val="multilevel"/>
    <w:tmpl w:val="BEA2C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C61"/>
    <w:multiLevelType w:val="hybridMultilevel"/>
    <w:tmpl w:val="436616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182027"/>
    <w:multiLevelType w:val="hybridMultilevel"/>
    <w:tmpl w:val="4E1270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612209"/>
    <w:multiLevelType w:val="hybridMultilevel"/>
    <w:tmpl w:val="D5AEF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103893"/>
    <w:multiLevelType w:val="hybridMultilevel"/>
    <w:tmpl w:val="3CC010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16E4E4E"/>
    <w:multiLevelType w:val="multilevel"/>
    <w:tmpl w:val="9476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7F4E"/>
    <w:multiLevelType w:val="hybridMultilevel"/>
    <w:tmpl w:val="49F0FA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8B7A7C"/>
    <w:multiLevelType w:val="hybridMultilevel"/>
    <w:tmpl w:val="87D8F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C02DF9"/>
    <w:multiLevelType w:val="hybridMultilevel"/>
    <w:tmpl w:val="BF1E7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B53D10"/>
    <w:multiLevelType w:val="multilevel"/>
    <w:tmpl w:val="ACE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C6E17"/>
    <w:multiLevelType w:val="hybridMultilevel"/>
    <w:tmpl w:val="8B20E5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EF2814"/>
    <w:multiLevelType w:val="multilevel"/>
    <w:tmpl w:val="62D2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62314"/>
    <w:multiLevelType w:val="hybridMultilevel"/>
    <w:tmpl w:val="F6F82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2C3233"/>
    <w:multiLevelType w:val="multilevel"/>
    <w:tmpl w:val="3AB0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C5F8A"/>
    <w:multiLevelType w:val="multilevel"/>
    <w:tmpl w:val="FF1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1E6CFC"/>
    <w:multiLevelType w:val="hybridMultilevel"/>
    <w:tmpl w:val="BC20C4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97B45"/>
    <w:multiLevelType w:val="multilevel"/>
    <w:tmpl w:val="B822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D34A7F"/>
    <w:multiLevelType w:val="hybridMultilevel"/>
    <w:tmpl w:val="6FE87E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7873A4E"/>
    <w:multiLevelType w:val="hybridMultilevel"/>
    <w:tmpl w:val="118C6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9D65963"/>
    <w:multiLevelType w:val="hybridMultilevel"/>
    <w:tmpl w:val="C8DE9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C1E4EAE"/>
    <w:multiLevelType w:val="hybridMultilevel"/>
    <w:tmpl w:val="79287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F2D39EA"/>
    <w:multiLevelType w:val="hybridMultilevel"/>
    <w:tmpl w:val="FCC6D7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04371F7"/>
    <w:multiLevelType w:val="multilevel"/>
    <w:tmpl w:val="9D16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F1ADF"/>
    <w:multiLevelType w:val="multilevel"/>
    <w:tmpl w:val="124A1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735DD"/>
    <w:multiLevelType w:val="hybridMultilevel"/>
    <w:tmpl w:val="29B0C9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3F63F4F"/>
    <w:multiLevelType w:val="hybridMultilevel"/>
    <w:tmpl w:val="0C183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84102BD"/>
    <w:multiLevelType w:val="hybridMultilevel"/>
    <w:tmpl w:val="742C3E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8782C4A"/>
    <w:multiLevelType w:val="multilevel"/>
    <w:tmpl w:val="8DC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64AF8"/>
    <w:multiLevelType w:val="multilevel"/>
    <w:tmpl w:val="B432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83FD9"/>
    <w:multiLevelType w:val="multilevel"/>
    <w:tmpl w:val="552CF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432CE8"/>
    <w:multiLevelType w:val="multilevel"/>
    <w:tmpl w:val="07967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8D6A8B"/>
    <w:multiLevelType w:val="multilevel"/>
    <w:tmpl w:val="5108F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9A2BB9"/>
    <w:multiLevelType w:val="multilevel"/>
    <w:tmpl w:val="1D36E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951447"/>
    <w:multiLevelType w:val="hybridMultilevel"/>
    <w:tmpl w:val="570495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C8C107F"/>
    <w:multiLevelType w:val="multilevel"/>
    <w:tmpl w:val="11AA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D76C5"/>
    <w:multiLevelType w:val="multilevel"/>
    <w:tmpl w:val="88BC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2358F9"/>
    <w:multiLevelType w:val="hybridMultilevel"/>
    <w:tmpl w:val="3A148D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76E1071"/>
    <w:multiLevelType w:val="hybridMultilevel"/>
    <w:tmpl w:val="CEB0EB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8F934AC"/>
    <w:multiLevelType w:val="hybridMultilevel"/>
    <w:tmpl w:val="AE28B3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A2A65F7"/>
    <w:multiLevelType w:val="hybridMultilevel"/>
    <w:tmpl w:val="EA6CB3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E9850D2"/>
    <w:multiLevelType w:val="hybridMultilevel"/>
    <w:tmpl w:val="B37077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EF420F5"/>
    <w:multiLevelType w:val="multilevel"/>
    <w:tmpl w:val="1D0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7655694">
    <w:abstractNumId w:val="3"/>
  </w:num>
  <w:num w:numId="2" w16cid:durableId="258680771">
    <w:abstractNumId w:val="9"/>
  </w:num>
  <w:num w:numId="3" w16cid:durableId="1127773822">
    <w:abstractNumId w:val="4"/>
  </w:num>
  <w:num w:numId="4" w16cid:durableId="767235081">
    <w:abstractNumId w:val="26"/>
  </w:num>
  <w:num w:numId="5" w16cid:durableId="1771974930">
    <w:abstractNumId w:val="20"/>
  </w:num>
  <w:num w:numId="6" w16cid:durableId="1127160686">
    <w:abstractNumId w:val="5"/>
  </w:num>
  <w:num w:numId="7" w16cid:durableId="385376905">
    <w:abstractNumId w:val="38"/>
  </w:num>
  <w:num w:numId="8" w16cid:durableId="65763454">
    <w:abstractNumId w:val="25"/>
  </w:num>
  <w:num w:numId="9" w16cid:durableId="2044359665">
    <w:abstractNumId w:val="16"/>
  </w:num>
  <w:num w:numId="10" w16cid:durableId="1033381178">
    <w:abstractNumId w:val="22"/>
  </w:num>
  <w:num w:numId="11" w16cid:durableId="1105617167">
    <w:abstractNumId w:val="21"/>
  </w:num>
  <w:num w:numId="12" w16cid:durableId="1655641232">
    <w:abstractNumId w:val="40"/>
  </w:num>
  <w:num w:numId="13" w16cid:durableId="1874536210">
    <w:abstractNumId w:val="2"/>
  </w:num>
  <w:num w:numId="14" w16cid:durableId="433937894">
    <w:abstractNumId w:val="7"/>
  </w:num>
  <w:num w:numId="15" w16cid:durableId="2056158799">
    <w:abstractNumId w:val="39"/>
  </w:num>
  <w:num w:numId="16" w16cid:durableId="823938087">
    <w:abstractNumId w:val="19"/>
  </w:num>
  <w:num w:numId="17" w16cid:durableId="508983613">
    <w:abstractNumId w:val="34"/>
  </w:num>
  <w:num w:numId="18" w16cid:durableId="112553358">
    <w:abstractNumId w:val="13"/>
  </w:num>
  <w:num w:numId="19" w16cid:durableId="763692390">
    <w:abstractNumId w:val="27"/>
  </w:num>
  <w:num w:numId="20" w16cid:durableId="1025521787">
    <w:abstractNumId w:val="0"/>
  </w:num>
  <w:num w:numId="21" w16cid:durableId="1644042487">
    <w:abstractNumId w:val="37"/>
  </w:num>
  <w:num w:numId="22" w16cid:durableId="1767379363">
    <w:abstractNumId w:val="18"/>
  </w:num>
  <w:num w:numId="23" w16cid:durableId="1885092920">
    <w:abstractNumId w:val="41"/>
  </w:num>
  <w:num w:numId="24" w16cid:durableId="703023329">
    <w:abstractNumId w:val="11"/>
  </w:num>
  <w:num w:numId="25" w16cid:durableId="338234212">
    <w:abstractNumId w:val="8"/>
  </w:num>
  <w:num w:numId="26" w16cid:durableId="241641823">
    <w:abstractNumId w:val="6"/>
  </w:num>
  <w:num w:numId="27" w16cid:durableId="1924802298">
    <w:abstractNumId w:val="24"/>
  </w:num>
  <w:num w:numId="28" w16cid:durableId="2005090674">
    <w:abstractNumId w:val="42"/>
  </w:num>
  <w:num w:numId="29" w16cid:durableId="1601260488">
    <w:abstractNumId w:val="36"/>
  </w:num>
  <w:num w:numId="30" w16cid:durableId="364790071">
    <w:abstractNumId w:val="1"/>
  </w:num>
  <w:num w:numId="31" w16cid:durableId="230238584">
    <w:abstractNumId w:val="23"/>
  </w:num>
  <w:num w:numId="32" w16cid:durableId="35666012">
    <w:abstractNumId w:val="29"/>
  </w:num>
  <w:num w:numId="33" w16cid:durableId="81335991">
    <w:abstractNumId w:val="35"/>
  </w:num>
  <w:num w:numId="34" w16cid:durableId="211575709">
    <w:abstractNumId w:val="12"/>
  </w:num>
  <w:num w:numId="35" w16cid:durableId="854150920">
    <w:abstractNumId w:val="10"/>
  </w:num>
  <w:num w:numId="36" w16cid:durableId="1967007481">
    <w:abstractNumId w:val="33"/>
  </w:num>
  <w:num w:numId="37" w16cid:durableId="114255069">
    <w:abstractNumId w:val="31"/>
  </w:num>
  <w:num w:numId="38" w16cid:durableId="1433358757">
    <w:abstractNumId w:val="32"/>
  </w:num>
  <w:num w:numId="39" w16cid:durableId="364257173">
    <w:abstractNumId w:val="30"/>
  </w:num>
  <w:num w:numId="40" w16cid:durableId="1569460967">
    <w:abstractNumId w:val="15"/>
  </w:num>
  <w:num w:numId="41" w16cid:durableId="1241521371">
    <w:abstractNumId w:val="28"/>
  </w:num>
  <w:num w:numId="42" w16cid:durableId="340205167">
    <w:abstractNumId w:val="14"/>
  </w:num>
  <w:num w:numId="43" w16cid:durableId="1794413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E0"/>
    <w:rsid w:val="00002CD4"/>
    <w:rsid w:val="000331FB"/>
    <w:rsid w:val="00033417"/>
    <w:rsid w:val="00037500"/>
    <w:rsid w:val="000446AD"/>
    <w:rsid w:val="00065067"/>
    <w:rsid w:val="000B3991"/>
    <w:rsid w:val="000D4CED"/>
    <w:rsid w:val="000D6DCE"/>
    <w:rsid w:val="000E3F9F"/>
    <w:rsid w:val="000E4EBD"/>
    <w:rsid w:val="000E5A57"/>
    <w:rsid w:val="000E7E14"/>
    <w:rsid w:val="000F5D07"/>
    <w:rsid w:val="00106EB6"/>
    <w:rsid w:val="001138D5"/>
    <w:rsid w:val="00143117"/>
    <w:rsid w:val="00144B0C"/>
    <w:rsid w:val="00147F2C"/>
    <w:rsid w:val="00162A29"/>
    <w:rsid w:val="001726BE"/>
    <w:rsid w:val="00175EDB"/>
    <w:rsid w:val="0018373F"/>
    <w:rsid w:val="001A6293"/>
    <w:rsid w:val="001B425D"/>
    <w:rsid w:val="001C3BD9"/>
    <w:rsid w:val="001C720B"/>
    <w:rsid w:val="001D779A"/>
    <w:rsid w:val="001F02B0"/>
    <w:rsid w:val="001F2C29"/>
    <w:rsid w:val="001F5D15"/>
    <w:rsid w:val="0020003D"/>
    <w:rsid w:val="002013D7"/>
    <w:rsid w:val="00210B1B"/>
    <w:rsid w:val="002117E6"/>
    <w:rsid w:val="00212908"/>
    <w:rsid w:val="00217C86"/>
    <w:rsid w:val="00232293"/>
    <w:rsid w:val="0023277E"/>
    <w:rsid w:val="0023318A"/>
    <w:rsid w:val="00271ED9"/>
    <w:rsid w:val="0028133E"/>
    <w:rsid w:val="002A4364"/>
    <w:rsid w:val="002A6BFE"/>
    <w:rsid w:val="002E3A77"/>
    <w:rsid w:val="002F0A67"/>
    <w:rsid w:val="00313729"/>
    <w:rsid w:val="00340935"/>
    <w:rsid w:val="00346434"/>
    <w:rsid w:val="00364905"/>
    <w:rsid w:val="003717C3"/>
    <w:rsid w:val="00373028"/>
    <w:rsid w:val="00396726"/>
    <w:rsid w:val="003A5786"/>
    <w:rsid w:val="003E0D37"/>
    <w:rsid w:val="003F146E"/>
    <w:rsid w:val="003F3A88"/>
    <w:rsid w:val="003F5A74"/>
    <w:rsid w:val="003F78BC"/>
    <w:rsid w:val="004033E4"/>
    <w:rsid w:val="00425FFE"/>
    <w:rsid w:val="00433BE9"/>
    <w:rsid w:val="00436035"/>
    <w:rsid w:val="00450599"/>
    <w:rsid w:val="00455703"/>
    <w:rsid w:val="0046671A"/>
    <w:rsid w:val="00475041"/>
    <w:rsid w:val="004A0343"/>
    <w:rsid w:val="004A18B8"/>
    <w:rsid w:val="004A2D3C"/>
    <w:rsid w:val="004A3A84"/>
    <w:rsid w:val="004C5710"/>
    <w:rsid w:val="004D057D"/>
    <w:rsid w:val="004E02C1"/>
    <w:rsid w:val="0050054A"/>
    <w:rsid w:val="00507CCA"/>
    <w:rsid w:val="00515B7F"/>
    <w:rsid w:val="0052060D"/>
    <w:rsid w:val="00524482"/>
    <w:rsid w:val="00526FCA"/>
    <w:rsid w:val="0054053B"/>
    <w:rsid w:val="00547521"/>
    <w:rsid w:val="0056571D"/>
    <w:rsid w:val="00583F3D"/>
    <w:rsid w:val="00592F6E"/>
    <w:rsid w:val="005B0B82"/>
    <w:rsid w:val="005B7617"/>
    <w:rsid w:val="005E04DB"/>
    <w:rsid w:val="005E27A5"/>
    <w:rsid w:val="006233F8"/>
    <w:rsid w:val="00635F19"/>
    <w:rsid w:val="00636C8A"/>
    <w:rsid w:val="0066360A"/>
    <w:rsid w:val="00680D3C"/>
    <w:rsid w:val="00683A8A"/>
    <w:rsid w:val="00686701"/>
    <w:rsid w:val="00696EF6"/>
    <w:rsid w:val="006A7CCA"/>
    <w:rsid w:val="006B078B"/>
    <w:rsid w:val="006B6105"/>
    <w:rsid w:val="006D7C25"/>
    <w:rsid w:val="006E2AEC"/>
    <w:rsid w:val="006F5C79"/>
    <w:rsid w:val="0070212E"/>
    <w:rsid w:val="00723E5B"/>
    <w:rsid w:val="007446D1"/>
    <w:rsid w:val="00797F21"/>
    <w:rsid w:val="007B67F4"/>
    <w:rsid w:val="007E065C"/>
    <w:rsid w:val="007F1B53"/>
    <w:rsid w:val="00804ECF"/>
    <w:rsid w:val="00816F88"/>
    <w:rsid w:val="00826587"/>
    <w:rsid w:val="008269E4"/>
    <w:rsid w:val="0083075B"/>
    <w:rsid w:val="00843820"/>
    <w:rsid w:val="00855C0C"/>
    <w:rsid w:val="00857A4F"/>
    <w:rsid w:val="00880817"/>
    <w:rsid w:val="00881EBE"/>
    <w:rsid w:val="00891D18"/>
    <w:rsid w:val="008A2056"/>
    <w:rsid w:val="008B0A58"/>
    <w:rsid w:val="008D04CA"/>
    <w:rsid w:val="0091446E"/>
    <w:rsid w:val="00916986"/>
    <w:rsid w:val="00917F47"/>
    <w:rsid w:val="009347EF"/>
    <w:rsid w:val="00935CEB"/>
    <w:rsid w:val="00941B70"/>
    <w:rsid w:val="0096185C"/>
    <w:rsid w:val="00984E87"/>
    <w:rsid w:val="00987BEE"/>
    <w:rsid w:val="009C73C4"/>
    <w:rsid w:val="00A163E5"/>
    <w:rsid w:val="00A24F3A"/>
    <w:rsid w:val="00A2554D"/>
    <w:rsid w:val="00A32AB9"/>
    <w:rsid w:val="00A66A79"/>
    <w:rsid w:val="00A67DD5"/>
    <w:rsid w:val="00A76AA1"/>
    <w:rsid w:val="00A941E0"/>
    <w:rsid w:val="00AB23E0"/>
    <w:rsid w:val="00AB2DF6"/>
    <w:rsid w:val="00AC5C40"/>
    <w:rsid w:val="00AE28F3"/>
    <w:rsid w:val="00AE578A"/>
    <w:rsid w:val="00AF01AE"/>
    <w:rsid w:val="00AF551B"/>
    <w:rsid w:val="00B01852"/>
    <w:rsid w:val="00B0400E"/>
    <w:rsid w:val="00B0609B"/>
    <w:rsid w:val="00B170F0"/>
    <w:rsid w:val="00B47A03"/>
    <w:rsid w:val="00B90396"/>
    <w:rsid w:val="00BB233F"/>
    <w:rsid w:val="00BB5E97"/>
    <w:rsid w:val="00BC01BC"/>
    <w:rsid w:val="00BD4D6E"/>
    <w:rsid w:val="00C05DF4"/>
    <w:rsid w:val="00C10A29"/>
    <w:rsid w:val="00C32F37"/>
    <w:rsid w:val="00C3476D"/>
    <w:rsid w:val="00C512B9"/>
    <w:rsid w:val="00C5601D"/>
    <w:rsid w:val="00C739AF"/>
    <w:rsid w:val="00C754BE"/>
    <w:rsid w:val="00C96ABB"/>
    <w:rsid w:val="00CA20C9"/>
    <w:rsid w:val="00CA2631"/>
    <w:rsid w:val="00CD107B"/>
    <w:rsid w:val="00CF5059"/>
    <w:rsid w:val="00D1428E"/>
    <w:rsid w:val="00D1743A"/>
    <w:rsid w:val="00D4183E"/>
    <w:rsid w:val="00D46DED"/>
    <w:rsid w:val="00D5587C"/>
    <w:rsid w:val="00D55BEC"/>
    <w:rsid w:val="00D56D25"/>
    <w:rsid w:val="00D60C4A"/>
    <w:rsid w:val="00D91B39"/>
    <w:rsid w:val="00D95D8A"/>
    <w:rsid w:val="00DA5247"/>
    <w:rsid w:val="00DC4B21"/>
    <w:rsid w:val="00DD2418"/>
    <w:rsid w:val="00DE5F24"/>
    <w:rsid w:val="00E05200"/>
    <w:rsid w:val="00E42177"/>
    <w:rsid w:val="00E42548"/>
    <w:rsid w:val="00E51384"/>
    <w:rsid w:val="00E61311"/>
    <w:rsid w:val="00E63284"/>
    <w:rsid w:val="00E76B61"/>
    <w:rsid w:val="00E83F65"/>
    <w:rsid w:val="00E90215"/>
    <w:rsid w:val="00EE1423"/>
    <w:rsid w:val="00EF5DC0"/>
    <w:rsid w:val="00F02BF4"/>
    <w:rsid w:val="00F1545E"/>
    <w:rsid w:val="00F224BA"/>
    <w:rsid w:val="00F3756A"/>
    <w:rsid w:val="00F43320"/>
    <w:rsid w:val="00F47697"/>
    <w:rsid w:val="00F52DFA"/>
    <w:rsid w:val="00F65696"/>
    <w:rsid w:val="00F81F78"/>
    <w:rsid w:val="00F85FE3"/>
    <w:rsid w:val="00F97D31"/>
    <w:rsid w:val="00FA0BAF"/>
    <w:rsid w:val="00FA776B"/>
    <w:rsid w:val="00FB37F6"/>
    <w:rsid w:val="00FB596F"/>
    <w:rsid w:val="00FD0E8A"/>
    <w:rsid w:val="00FD1DB9"/>
    <w:rsid w:val="00FD25F7"/>
    <w:rsid w:val="00FD6E2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AC41A"/>
  <w15:chartTrackingRefBased/>
  <w15:docId w15:val="{050E9E70-2773-4158-B521-FE2171619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13729"/>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31372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75</TotalTime>
  <Pages>21</Pages>
  <Words>2960</Words>
  <Characters>16878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AntonioAguirre</cp:lastModifiedBy>
  <cp:revision>38</cp:revision>
  <cp:lastPrinted>2024-03-18T02:37:00Z</cp:lastPrinted>
  <dcterms:created xsi:type="dcterms:W3CDTF">2025-08-11T21:02:00Z</dcterms:created>
  <dcterms:modified xsi:type="dcterms:W3CDTF">2025-11-13T19:20:00Z</dcterms:modified>
</cp:coreProperties>
</file>
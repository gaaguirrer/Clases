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384F6" w14:textId="77777777" w:rsidR="00F43320" w:rsidRDefault="00F43320">
      <w:r>
        <w:rPr>
          <w:noProof/>
        </w:rPr>
        <w:drawing>
          <wp:anchor distT="0" distB="0" distL="114300" distR="114300" simplePos="0" relativeHeight="251658240" behindDoc="1" locked="0" layoutInCell="1" allowOverlap="1" wp14:anchorId="1C5116C6" wp14:editId="6DE3601A">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6EAABCC" wp14:editId="33CD8FBF">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0B65F" w14:textId="77777777" w:rsidR="00F43320" w:rsidRDefault="00F43320"/>
    <w:p w14:paraId="00712EA9" w14:textId="77777777" w:rsidR="00F43320" w:rsidRDefault="00F43320"/>
    <w:p w14:paraId="1117BC33" w14:textId="77777777" w:rsidR="00F43320" w:rsidRDefault="00F43320"/>
    <w:p w14:paraId="569BA9D9" w14:textId="77777777" w:rsidR="00F43320" w:rsidRDefault="00F43320"/>
    <w:p w14:paraId="2CCFCD73" w14:textId="77777777" w:rsidR="00F43320" w:rsidRDefault="00F43320"/>
    <w:p w14:paraId="3B098E3E" w14:textId="77777777" w:rsidR="00F43320" w:rsidRDefault="00F43320"/>
    <w:p w14:paraId="78A2B5B7" w14:textId="77777777" w:rsidR="00F43320" w:rsidRDefault="00F43320"/>
    <w:p w14:paraId="15221B7A" w14:textId="77777777" w:rsidR="00F43320" w:rsidRDefault="003E0D37">
      <w:r>
        <w:rPr>
          <w:noProof/>
        </w:rPr>
        <mc:AlternateContent>
          <mc:Choice Requires="wps">
            <w:drawing>
              <wp:anchor distT="0" distB="0" distL="114300" distR="114300" simplePos="0" relativeHeight="251661312" behindDoc="1" locked="0" layoutInCell="1" allowOverlap="1" wp14:anchorId="701055AB" wp14:editId="3DB385A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1055AB"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73AC68A9"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884E3AC" w14:textId="77777777" w:rsidR="00F43320" w:rsidRDefault="00F43320"/>
    <w:p w14:paraId="7D1F1AD7" w14:textId="77777777" w:rsidR="00F43320" w:rsidRDefault="00F43320"/>
    <w:p w14:paraId="2D55B6BF" w14:textId="77777777" w:rsidR="00F43320" w:rsidRDefault="00F43320"/>
    <w:p w14:paraId="4C5094FA" w14:textId="77777777" w:rsidR="00F43320" w:rsidRDefault="003E0D37">
      <w:r>
        <w:rPr>
          <w:noProof/>
        </w:rPr>
        <mc:AlternateContent>
          <mc:Choice Requires="wpg">
            <w:drawing>
              <wp:anchor distT="0" distB="0" distL="114300" distR="114300" simplePos="0" relativeHeight="251660288" behindDoc="0" locked="0" layoutInCell="1" allowOverlap="1" wp14:anchorId="2B1BD766" wp14:editId="66233B92">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0AB1A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A70219F" w14:textId="77777777" w:rsidR="00F43320" w:rsidRDefault="003E0D37">
      <w:r>
        <w:rPr>
          <w:noProof/>
        </w:rPr>
        <mc:AlternateContent>
          <mc:Choice Requires="wps">
            <w:drawing>
              <wp:anchor distT="0" distB="0" distL="114300" distR="114300" simplePos="0" relativeHeight="251662336" behindDoc="0" locked="0" layoutInCell="1" allowOverlap="1" wp14:anchorId="70B12FDF" wp14:editId="1E0EC67F">
                <wp:simplePos x="0" y="0"/>
                <wp:positionH relativeFrom="column">
                  <wp:posOffset>-360045</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12FDF" id="Cuadro de texto 7" o:spid="_x0000_s1027" type="#_x0000_t202" style="position:absolute;left:0;text-align:left;margin-left:-28.3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" filled="f" stroked="f">
                <v:textbox>
                  <w:txbxContent>
                    <w:p w14:paraId="57E9F7F8" w14:textId="13711E1B" w:rsidR="00F43320" w:rsidRPr="005E6C17" w:rsidRDefault="00C90512" w:rsidP="00E45EC4">
                      <w:pPr>
                        <w:jc w:val="right"/>
                        <w:rPr>
                          <w:rFonts w:ascii="EleganTech™" w:hAnsi="EleganTech™"/>
                          <w:b/>
                          <w:color w:val="404040"/>
                          <w:sz w:val="54"/>
                          <w:szCs w:val="56"/>
                        </w:rPr>
                      </w:pPr>
                      <w:r>
                        <w:rPr>
                          <w:rFonts w:cs="Calibri"/>
                          <w:b/>
                          <w:color w:val="000000"/>
                          <w:sz w:val="48"/>
                          <w:szCs w:val="52"/>
                          <w:lang w:eastAsia="es-NI"/>
                        </w:rPr>
                        <w:t>Estimación para proyectos de software</w:t>
                      </w:r>
                      <w:r w:rsidR="00F43320">
                        <w:rPr>
                          <w:rFonts w:cs="Calibri"/>
                          <w:b/>
                          <w:color w:val="000000"/>
                          <w:sz w:val="48"/>
                          <w:szCs w:val="52"/>
                          <w:lang w:eastAsia="es-NI"/>
                        </w:rPr>
                        <w:t xml:space="preserve">, Unidad </w:t>
                      </w:r>
                      <w:r w:rsidR="00E45EC4">
                        <w:rPr>
                          <w:rFonts w:cs="Calibri"/>
                          <w:b/>
                          <w:color w:val="000000"/>
                          <w:sz w:val="48"/>
                          <w:szCs w:val="52"/>
                          <w:lang w:eastAsia="es-NI"/>
                        </w:rPr>
                        <w:t>II</w:t>
                      </w:r>
                    </w:p>
                    <w:p w14:paraId="45DADC14" w14:textId="77777777" w:rsidR="00F43320" w:rsidRDefault="00F43320" w:rsidP="00F43320">
                      <w:pPr>
                        <w:jc w:val="right"/>
                      </w:pPr>
                    </w:p>
                  </w:txbxContent>
                </v:textbox>
              </v:shape>
            </w:pict>
          </mc:Fallback>
        </mc:AlternateContent>
      </w:r>
    </w:p>
    <w:p w14:paraId="4AC6B2B1" w14:textId="77777777" w:rsidR="00F43320" w:rsidRDefault="00F43320"/>
    <w:p w14:paraId="43C219A6" w14:textId="77777777" w:rsidR="005B0B82" w:rsidRDefault="005B0B82"/>
    <w:p w14:paraId="085EDDFC" w14:textId="77777777" w:rsidR="005B0B82" w:rsidRDefault="005B0B82"/>
    <w:p w14:paraId="3A76B682" w14:textId="77777777" w:rsidR="005B0B82" w:rsidRDefault="005B0B82"/>
    <w:p w14:paraId="77446846" w14:textId="77777777" w:rsidR="005B0B82" w:rsidRDefault="005B0B82"/>
    <w:p w14:paraId="16613779" w14:textId="77777777" w:rsidR="005B0B82" w:rsidRDefault="005B0B82"/>
    <w:p w14:paraId="2A99E21E" w14:textId="77777777" w:rsidR="005B0B82" w:rsidRDefault="005B0B82"/>
    <w:p w14:paraId="6C846579" w14:textId="77777777" w:rsidR="005B0B82" w:rsidRDefault="005B0B82"/>
    <w:p w14:paraId="2E35C539" w14:textId="77777777" w:rsidR="005B0B82" w:rsidRDefault="005B0B82"/>
    <w:p w14:paraId="5FDBF5B2" w14:textId="77777777" w:rsidR="005B0B82" w:rsidRDefault="005B0B82"/>
    <w:p w14:paraId="146D8D47" w14:textId="77777777" w:rsidR="005B0B82" w:rsidRDefault="005B0B82"/>
    <w:p w14:paraId="49D18794" w14:textId="77777777" w:rsidR="005B0B82" w:rsidRDefault="005B0B82"/>
    <w:p w14:paraId="064B07BE" w14:textId="77777777" w:rsidR="00636C8A" w:rsidRDefault="00636C8A"/>
    <w:p w14:paraId="0774C8BD" w14:textId="77777777" w:rsidR="00A66A79" w:rsidRDefault="00A66A79">
      <w:pPr>
        <w:sectPr w:rsidR="00A66A79" w:rsidSect="00636C8A">
          <w:pgSz w:w="12240" w:h="15840"/>
          <w:pgMar w:top="1418" w:right="1701" w:bottom="1418" w:left="1701" w:header="709" w:footer="709" w:gutter="0"/>
          <w:cols w:space="708"/>
          <w:docGrid w:linePitch="360"/>
        </w:sectPr>
      </w:pPr>
    </w:p>
    <w:p w14:paraId="26459D6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6B9A2F0" wp14:editId="0AACA4F6">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AD0F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B9A2F0"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DDAD0F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7B5433A" w14:textId="77777777" w:rsidR="00A66A79" w:rsidRDefault="00A66A79"/>
    <w:p w14:paraId="5FE0DFBC"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0F41D1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00BF2FC" w14:textId="77777777" w:rsidR="00843820" w:rsidRPr="004A18B8" w:rsidRDefault="00843820" w:rsidP="00843820">
          <w:pPr>
            <w:rPr>
              <w:rFonts w:cs="Tahoma"/>
              <w:szCs w:val="24"/>
              <w:lang w:val="es-ES" w:eastAsia="es-NI"/>
            </w:rPr>
          </w:pPr>
        </w:p>
        <w:p w14:paraId="25759746" w14:textId="77777777" w:rsidR="00AF551B" w:rsidRPr="001138D5" w:rsidRDefault="00843820">
          <w:pPr>
            <w:pStyle w:val="TDC1"/>
            <w:tabs>
              <w:tab w:val="right" w:leader="dot" w:pos="8828"/>
            </w:tabs>
            <w:rPr>
              <w:rFonts w:asciiTheme="minorHAnsi" w:eastAsiaTheme="minorEastAsia" w:hAnsiTheme="minorHAnsi"/>
              <w:noProof/>
              <w:szCs w:val="24"/>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1955398" w:history="1">
            <w:r w:rsidR="00AF551B" w:rsidRPr="001138D5">
              <w:rPr>
                <w:rStyle w:val="Hipervnculo"/>
                <w:noProof/>
                <w:szCs w:val="24"/>
              </w:rPr>
              <w:t>Introducción</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_Toc51955398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2B391739" w14:textId="77777777" w:rsidR="00AF551B" w:rsidRPr="001138D5" w:rsidRDefault="001503E2">
          <w:pPr>
            <w:pStyle w:val="TDC1"/>
            <w:tabs>
              <w:tab w:val="right" w:leader="dot" w:pos="8828"/>
            </w:tabs>
            <w:rPr>
              <w:rFonts w:asciiTheme="minorHAnsi" w:eastAsiaTheme="minorEastAsia" w:hAnsiTheme="minorHAnsi"/>
              <w:noProof/>
              <w:szCs w:val="24"/>
              <w:lang w:eastAsia="es-NI"/>
            </w:rPr>
          </w:pPr>
          <w:hyperlink w:anchor="_Toc51955399" w:history="1">
            <w:r w:rsidR="00AF551B" w:rsidRPr="001138D5">
              <w:rPr>
                <w:rStyle w:val="Hipervnculo"/>
                <w:noProof/>
                <w:szCs w:val="24"/>
              </w:rPr>
              <w:t>Desarrollo de Contenidos</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_Toc51955399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483CA16D" w14:textId="77777777" w:rsidR="00AF551B" w:rsidRPr="001138D5" w:rsidRDefault="001503E2">
          <w:pPr>
            <w:pStyle w:val="TDC1"/>
            <w:tabs>
              <w:tab w:val="right" w:leader="dot" w:pos="8828"/>
            </w:tabs>
            <w:rPr>
              <w:rFonts w:asciiTheme="minorHAnsi" w:eastAsiaTheme="minorEastAsia" w:hAnsiTheme="minorHAnsi"/>
              <w:noProof/>
              <w:szCs w:val="24"/>
              <w:lang w:eastAsia="es-NI"/>
            </w:rPr>
          </w:pPr>
          <w:hyperlink w:anchor="_Toc51955400" w:history="1">
            <w:r w:rsidR="00AF551B" w:rsidRPr="001138D5">
              <w:rPr>
                <w:rStyle w:val="Hipervnculo"/>
                <w:noProof/>
                <w:szCs w:val="24"/>
              </w:rPr>
              <w:t>Bibliografía y Webgrafía</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_Toc51955400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5909A385" w14:textId="77777777" w:rsidR="00AF551B" w:rsidRPr="001138D5" w:rsidRDefault="001503E2">
          <w:pPr>
            <w:pStyle w:val="TDC1"/>
            <w:tabs>
              <w:tab w:val="right" w:leader="dot" w:pos="8828"/>
            </w:tabs>
            <w:rPr>
              <w:rFonts w:asciiTheme="minorHAnsi" w:eastAsiaTheme="minorEastAsia" w:hAnsiTheme="minorHAnsi"/>
              <w:noProof/>
              <w:szCs w:val="24"/>
              <w:lang w:eastAsia="es-NI"/>
            </w:rPr>
          </w:pPr>
          <w:hyperlink w:anchor="_Toc51955401" w:history="1">
            <w:r w:rsidR="00AF551B" w:rsidRPr="001138D5">
              <w:rPr>
                <w:rStyle w:val="Hipervnculo"/>
                <w:noProof/>
                <w:szCs w:val="24"/>
              </w:rPr>
              <w:t>Glosario</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_Toc51955401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61D305BF" w14:textId="77777777" w:rsidR="00843820" w:rsidRDefault="00843820">
          <w:r w:rsidRPr="004A18B8">
            <w:rPr>
              <w:rFonts w:cs="Tahoma"/>
              <w:szCs w:val="24"/>
              <w:lang w:val="es-ES"/>
            </w:rPr>
            <w:fldChar w:fldCharType="end"/>
          </w:r>
        </w:p>
      </w:sdtContent>
    </w:sdt>
    <w:p w14:paraId="779067D2" w14:textId="77777777" w:rsidR="00B0609B" w:rsidRDefault="00B0609B" w:rsidP="001C720B">
      <w:pPr>
        <w:spacing w:line="276" w:lineRule="auto"/>
        <w:rPr>
          <w:b/>
        </w:rPr>
      </w:pPr>
    </w:p>
    <w:p w14:paraId="79EBD1A8" w14:textId="77777777" w:rsidR="00B0609B" w:rsidRDefault="00B0609B" w:rsidP="00AB2DF6">
      <w:pPr>
        <w:spacing w:line="276" w:lineRule="auto"/>
        <w:jc w:val="right"/>
        <w:rPr>
          <w:b/>
        </w:rPr>
      </w:pPr>
    </w:p>
    <w:p w14:paraId="66D7094C" w14:textId="77777777" w:rsidR="00B0609B" w:rsidRDefault="00B0609B" w:rsidP="00AB2DF6">
      <w:pPr>
        <w:spacing w:line="276" w:lineRule="auto"/>
        <w:jc w:val="right"/>
        <w:rPr>
          <w:b/>
        </w:rPr>
      </w:pPr>
    </w:p>
    <w:p w14:paraId="628C9EC5" w14:textId="77777777" w:rsidR="00B0609B" w:rsidRDefault="00B0609B" w:rsidP="00AB2DF6">
      <w:pPr>
        <w:spacing w:line="276" w:lineRule="auto"/>
        <w:jc w:val="right"/>
        <w:rPr>
          <w:b/>
        </w:rPr>
      </w:pPr>
    </w:p>
    <w:p w14:paraId="47B3D690" w14:textId="77777777" w:rsidR="00B0609B" w:rsidRDefault="00B0609B" w:rsidP="00AB2DF6">
      <w:pPr>
        <w:spacing w:line="276" w:lineRule="auto"/>
        <w:jc w:val="right"/>
        <w:rPr>
          <w:b/>
        </w:rPr>
      </w:pPr>
    </w:p>
    <w:p w14:paraId="593B3AD6" w14:textId="77777777" w:rsidR="00B0609B" w:rsidRDefault="00B0609B" w:rsidP="00AB2DF6">
      <w:pPr>
        <w:spacing w:line="276" w:lineRule="auto"/>
        <w:jc w:val="right"/>
        <w:rPr>
          <w:b/>
        </w:rPr>
      </w:pPr>
    </w:p>
    <w:p w14:paraId="504D0C7E" w14:textId="77777777" w:rsidR="00B0609B" w:rsidRDefault="00B0609B" w:rsidP="00AB2DF6">
      <w:pPr>
        <w:spacing w:line="276" w:lineRule="auto"/>
        <w:jc w:val="right"/>
        <w:rPr>
          <w:b/>
        </w:rPr>
      </w:pPr>
    </w:p>
    <w:p w14:paraId="36E51511" w14:textId="77777777" w:rsidR="00B0609B" w:rsidRDefault="00B0609B" w:rsidP="00AB2DF6">
      <w:pPr>
        <w:spacing w:line="276" w:lineRule="auto"/>
        <w:jc w:val="right"/>
        <w:rPr>
          <w:b/>
        </w:rPr>
      </w:pPr>
    </w:p>
    <w:p w14:paraId="0D65F81C" w14:textId="77777777" w:rsidR="00B0609B" w:rsidRDefault="00B0609B" w:rsidP="00AB2DF6">
      <w:pPr>
        <w:spacing w:line="276" w:lineRule="auto"/>
        <w:jc w:val="right"/>
        <w:rPr>
          <w:b/>
        </w:rPr>
      </w:pPr>
    </w:p>
    <w:p w14:paraId="1BEBEFDD" w14:textId="77777777" w:rsidR="00B0609B" w:rsidRDefault="00B0609B" w:rsidP="00AB2DF6">
      <w:pPr>
        <w:spacing w:line="276" w:lineRule="auto"/>
        <w:jc w:val="right"/>
        <w:rPr>
          <w:b/>
        </w:rPr>
      </w:pPr>
    </w:p>
    <w:p w14:paraId="455DB2C6" w14:textId="77777777" w:rsidR="00B0609B" w:rsidRDefault="00B0609B" w:rsidP="00AB2DF6">
      <w:pPr>
        <w:spacing w:line="276" w:lineRule="auto"/>
        <w:jc w:val="right"/>
        <w:rPr>
          <w:b/>
        </w:rPr>
      </w:pPr>
    </w:p>
    <w:p w14:paraId="36A02654" w14:textId="77777777" w:rsidR="00B0609B" w:rsidRDefault="00B0609B" w:rsidP="00AB2DF6">
      <w:pPr>
        <w:spacing w:line="276" w:lineRule="auto"/>
        <w:jc w:val="right"/>
        <w:rPr>
          <w:b/>
        </w:rPr>
      </w:pPr>
    </w:p>
    <w:p w14:paraId="38EB3A89" w14:textId="77777777" w:rsidR="00B0609B" w:rsidRDefault="00B0609B" w:rsidP="00AB2DF6">
      <w:pPr>
        <w:spacing w:line="276" w:lineRule="auto"/>
        <w:jc w:val="right"/>
        <w:rPr>
          <w:b/>
        </w:rPr>
      </w:pPr>
    </w:p>
    <w:p w14:paraId="33316154" w14:textId="77777777" w:rsidR="00B0609B" w:rsidRDefault="00B0609B" w:rsidP="00AB2DF6">
      <w:pPr>
        <w:spacing w:line="276" w:lineRule="auto"/>
        <w:jc w:val="right"/>
        <w:rPr>
          <w:b/>
        </w:rPr>
      </w:pPr>
    </w:p>
    <w:p w14:paraId="086F98E7" w14:textId="77777777" w:rsidR="00B0609B" w:rsidRDefault="00B0609B" w:rsidP="00AB2DF6">
      <w:pPr>
        <w:spacing w:line="276" w:lineRule="auto"/>
        <w:jc w:val="right"/>
        <w:rPr>
          <w:b/>
        </w:rPr>
      </w:pPr>
    </w:p>
    <w:p w14:paraId="3C499109" w14:textId="77777777" w:rsidR="00B0609B" w:rsidRDefault="00B0609B" w:rsidP="00AB2DF6">
      <w:pPr>
        <w:spacing w:line="276" w:lineRule="auto"/>
        <w:jc w:val="right"/>
        <w:rPr>
          <w:b/>
        </w:rPr>
      </w:pPr>
    </w:p>
    <w:p w14:paraId="6D4DEC2B" w14:textId="77777777" w:rsidR="00B0609B" w:rsidRDefault="00B0609B" w:rsidP="00AB2DF6">
      <w:pPr>
        <w:spacing w:line="276" w:lineRule="auto"/>
        <w:jc w:val="right"/>
        <w:rPr>
          <w:b/>
        </w:rPr>
      </w:pPr>
    </w:p>
    <w:p w14:paraId="616A2F05" w14:textId="77777777" w:rsidR="00B0609B" w:rsidRDefault="00B0609B" w:rsidP="00AB2DF6">
      <w:pPr>
        <w:spacing w:line="276" w:lineRule="auto"/>
        <w:jc w:val="right"/>
        <w:rPr>
          <w:b/>
        </w:rPr>
      </w:pPr>
    </w:p>
    <w:p w14:paraId="419AC755" w14:textId="77777777" w:rsidR="00B0609B" w:rsidRDefault="00B0609B" w:rsidP="00AB2DF6">
      <w:pPr>
        <w:spacing w:line="276" w:lineRule="auto"/>
        <w:jc w:val="right"/>
        <w:rPr>
          <w:b/>
        </w:rPr>
      </w:pPr>
    </w:p>
    <w:p w14:paraId="69DDCCA9" w14:textId="77777777" w:rsidR="00B0609B" w:rsidRDefault="00B0609B" w:rsidP="00AB2DF6">
      <w:pPr>
        <w:spacing w:line="276" w:lineRule="auto"/>
        <w:jc w:val="right"/>
        <w:rPr>
          <w:b/>
        </w:rPr>
      </w:pPr>
    </w:p>
    <w:p w14:paraId="7D0165DA" w14:textId="77777777" w:rsidR="00B0609B" w:rsidRDefault="00B0609B" w:rsidP="00AB2DF6">
      <w:pPr>
        <w:spacing w:line="276" w:lineRule="auto"/>
        <w:jc w:val="right"/>
        <w:rPr>
          <w:b/>
        </w:rPr>
      </w:pPr>
    </w:p>
    <w:p w14:paraId="39AD6311"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1C4127B1" wp14:editId="0A9C7F3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95B19" w14:textId="77777777" w:rsidR="00AB2DF6" w:rsidRPr="00A32AB9" w:rsidRDefault="00AB2DF6" w:rsidP="00A32AB9">
                              <w:pPr>
                                <w:pStyle w:val="Ttulo1"/>
                              </w:pPr>
                              <w:bookmarkStart w:id="2" w:name="_Toc46999614"/>
                              <w:bookmarkStart w:id="3" w:name="_Toc51942771"/>
                              <w:bookmarkStart w:id="4" w:name="_Toc5195539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4127B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A895B19" w14:textId="77777777" w:rsidR="00AB2DF6" w:rsidRPr="00A32AB9" w:rsidRDefault="00AB2DF6" w:rsidP="00A32AB9">
                        <w:pPr>
                          <w:pStyle w:val="Ttulo1"/>
                        </w:pPr>
                        <w:bookmarkStart w:id="5" w:name="_Toc46999614"/>
                        <w:bookmarkStart w:id="6" w:name="_Toc51942771"/>
                        <w:bookmarkStart w:id="7" w:name="_Toc5195539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BBE5B37" w14:textId="77777777" w:rsidR="00B0609B" w:rsidRDefault="00B0609B" w:rsidP="00AB2DF6">
      <w:pPr>
        <w:spacing w:line="276" w:lineRule="auto"/>
        <w:jc w:val="right"/>
        <w:rPr>
          <w:b/>
        </w:rPr>
      </w:pPr>
    </w:p>
    <w:p w14:paraId="6A0E4205" w14:textId="24995037" w:rsidR="003D398A" w:rsidRPr="003D398A" w:rsidRDefault="003D398A" w:rsidP="003D398A">
      <w:pPr>
        <w:spacing w:line="276" w:lineRule="auto"/>
        <w:rPr>
          <w:bCs/>
        </w:rPr>
      </w:pPr>
      <w:r w:rsidRPr="003D398A">
        <w:rPr>
          <w:bCs/>
        </w:rPr>
        <w:t>Una de las tareas más complejas, pero de vital importancia en la gestión de todo proyecto de desarrollo de software es la estimación de esfuerzo y costo, es causa frecuente de errores y puede significar la diferencia entre el éxito o el fracaso de los proyectos. En este artículo, te compartimos 10 técnicas de estimación de software para que puedas abordar tus proyectos y asegurar que cumplirás con el cronograma, costos y expectativas del cliente.</w:t>
      </w:r>
    </w:p>
    <w:p w14:paraId="400799A6" w14:textId="77777777" w:rsidR="003D398A" w:rsidRPr="003D398A" w:rsidRDefault="003D398A" w:rsidP="003D398A">
      <w:pPr>
        <w:spacing w:line="276" w:lineRule="auto"/>
        <w:rPr>
          <w:bCs/>
        </w:rPr>
      </w:pPr>
    </w:p>
    <w:p w14:paraId="7E9E5B5B" w14:textId="77777777" w:rsidR="003D398A" w:rsidRPr="003D398A" w:rsidRDefault="003D398A" w:rsidP="003D398A">
      <w:pPr>
        <w:spacing w:line="276" w:lineRule="auto"/>
        <w:rPr>
          <w:bCs/>
        </w:rPr>
      </w:pPr>
      <w:r w:rsidRPr="003D398A">
        <w:rPr>
          <w:bCs/>
        </w:rPr>
        <w:t>Una estimación de proyectos de software puede tener diversos fines, analizar la viabilidad económica de un proyecto, elaborar una propuesta de servicios, determinar con exactitud el presupuesto de un proyecto luego que ha sido aprobado, determinar el precio de un software, entre otros. Dependiendo del grado de exactitud que necesitemos, aplicaremos un método u otro.</w:t>
      </w:r>
    </w:p>
    <w:p w14:paraId="1C239B09" w14:textId="77777777" w:rsidR="003D398A" w:rsidRPr="003D398A" w:rsidRDefault="003D398A" w:rsidP="003D398A">
      <w:pPr>
        <w:spacing w:line="276" w:lineRule="auto"/>
        <w:rPr>
          <w:bCs/>
        </w:rPr>
      </w:pPr>
    </w:p>
    <w:p w14:paraId="60BE373A" w14:textId="1CFF6E2E" w:rsidR="00B0609B" w:rsidRPr="00E45EC4" w:rsidRDefault="003D398A" w:rsidP="003D398A">
      <w:pPr>
        <w:spacing w:line="276" w:lineRule="auto"/>
        <w:rPr>
          <w:bCs/>
        </w:rPr>
      </w:pPr>
      <w:r w:rsidRPr="003D398A">
        <w:rPr>
          <w:bCs/>
        </w:rPr>
        <w:t>Existen diversas técnicas de estimación de software, las que utilizan el juicio de experto, analogías por medio de comparación con proyectos anteriores y también están los modelos de estimación de proyectos de software como COCOMO II, análisis de puntos de función y COSMIC. En este artículo te presentamos 10 técnicas de estimación de software.</w:t>
      </w:r>
    </w:p>
    <w:p w14:paraId="7C599BA3" w14:textId="77777777" w:rsidR="00AB2DF6" w:rsidRPr="00E45EC4" w:rsidRDefault="00AB2DF6" w:rsidP="00E45EC4">
      <w:pPr>
        <w:spacing w:line="276" w:lineRule="auto"/>
        <w:rPr>
          <w:bCs/>
        </w:rPr>
      </w:pPr>
    </w:p>
    <w:p w14:paraId="14B4A7D1" w14:textId="77777777" w:rsidR="00AB2DF6" w:rsidRPr="00E45EC4" w:rsidRDefault="00AB2DF6" w:rsidP="00E45EC4">
      <w:pPr>
        <w:spacing w:line="276" w:lineRule="auto"/>
        <w:rPr>
          <w:bCs/>
        </w:rPr>
      </w:pPr>
    </w:p>
    <w:p w14:paraId="7196AA1B" w14:textId="77777777" w:rsidR="00AB2DF6" w:rsidRPr="00E45EC4" w:rsidRDefault="00AB2DF6" w:rsidP="00E45EC4">
      <w:pPr>
        <w:spacing w:line="276" w:lineRule="auto"/>
        <w:rPr>
          <w:bCs/>
        </w:rPr>
      </w:pPr>
    </w:p>
    <w:p w14:paraId="3C08BBF4" w14:textId="77777777" w:rsidR="00AB2DF6" w:rsidRPr="00E45EC4" w:rsidRDefault="00AB2DF6" w:rsidP="00E45EC4">
      <w:pPr>
        <w:tabs>
          <w:tab w:val="left" w:pos="1276"/>
        </w:tabs>
        <w:rPr>
          <w:bCs/>
        </w:rPr>
      </w:pPr>
    </w:p>
    <w:p w14:paraId="361F5A14" w14:textId="28A70368" w:rsidR="00AB2DF6" w:rsidRDefault="00AB2DF6" w:rsidP="00E45EC4">
      <w:pPr>
        <w:spacing w:line="276" w:lineRule="auto"/>
        <w:rPr>
          <w:bCs/>
        </w:rPr>
      </w:pPr>
    </w:p>
    <w:p w14:paraId="2A3A73D1" w14:textId="1F79D3E6" w:rsidR="003D398A" w:rsidRDefault="003D398A" w:rsidP="00E45EC4">
      <w:pPr>
        <w:spacing w:line="276" w:lineRule="auto"/>
        <w:rPr>
          <w:bCs/>
        </w:rPr>
      </w:pPr>
    </w:p>
    <w:p w14:paraId="1FC2D029" w14:textId="0FB871D1" w:rsidR="003D398A" w:rsidRDefault="003D398A" w:rsidP="00E45EC4">
      <w:pPr>
        <w:spacing w:line="276" w:lineRule="auto"/>
        <w:rPr>
          <w:bCs/>
        </w:rPr>
      </w:pPr>
    </w:p>
    <w:p w14:paraId="31F305E4" w14:textId="5335C0B0" w:rsidR="003D398A" w:rsidRDefault="003D398A" w:rsidP="00E45EC4">
      <w:pPr>
        <w:spacing w:line="276" w:lineRule="auto"/>
        <w:rPr>
          <w:bCs/>
        </w:rPr>
      </w:pPr>
    </w:p>
    <w:p w14:paraId="502DF701" w14:textId="0E69BDC1" w:rsidR="003D398A" w:rsidRDefault="003D398A" w:rsidP="00E45EC4">
      <w:pPr>
        <w:spacing w:line="276" w:lineRule="auto"/>
        <w:rPr>
          <w:bCs/>
        </w:rPr>
      </w:pPr>
    </w:p>
    <w:p w14:paraId="09A1472B" w14:textId="0B33FCFD" w:rsidR="003D398A" w:rsidRDefault="003D398A" w:rsidP="00E45EC4">
      <w:pPr>
        <w:spacing w:line="276" w:lineRule="auto"/>
        <w:rPr>
          <w:bCs/>
        </w:rPr>
      </w:pPr>
    </w:p>
    <w:p w14:paraId="647D2A82" w14:textId="30D4AAB3" w:rsidR="003D398A" w:rsidRDefault="003D398A" w:rsidP="00E45EC4">
      <w:pPr>
        <w:spacing w:line="276" w:lineRule="auto"/>
        <w:rPr>
          <w:bCs/>
        </w:rPr>
      </w:pPr>
    </w:p>
    <w:p w14:paraId="69A556F6" w14:textId="07061594" w:rsidR="003D398A" w:rsidRDefault="003D398A" w:rsidP="00E45EC4">
      <w:pPr>
        <w:spacing w:line="276" w:lineRule="auto"/>
        <w:rPr>
          <w:bCs/>
        </w:rPr>
      </w:pPr>
    </w:p>
    <w:p w14:paraId="0F768C0F" w14:textId="51E7E541" w:rsidR="003D398A" w:rsidRDefault="003D398A" w:rsidP="00E45EC4">
      <w:pPr>
        <w:spacing w:line="276" w:lineRule="auto"/>
        <w:rPr>
          <w:bCs/>
        </w:rPr>
      </w:pPr>
    </w:p>
    <w:p w14:paraId="4852C53B" w14:textId="77777777" w:rsidR="003D398A" w:rsidRPr="00E45EC4" w:rsidRDefault="003D398A" w:rsidP="00E45EC4">
      <w:pPr>
        <w:spacing w:line="276" w:lineRule="auto"/>
        <w:rPr>
          <w:bCs/>
        </w:rPr>
      </w:pPr>
    </w:p>
    <w:p w14:paraId="6BCF9452" w14:textId="77777777" w:rsidR="00AB2DF6" w:rsidRPr="00E45EC4" w:rsidRDefault="00AB2DF6" w:rsidP="00E45EC4">
      <w:pPr>
        <w:rPr>
          <w:bCs/>
        </w:rPr>
      </w:pPr>
    </w:p>
    <w:p w14:paraId="1579EC94"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30C9AA50" wp14:editId="43979B86">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D7A26" w14:textId="77777777" w:rsidR="00AB2DF6" w:rsidRPr="00A32AB9" w:rsidRDefault="00AB2DF6" w:rsidP="00A32AB9">
                              <w:pPr>
                                <w:pStyle w:val="Ttulo1"/>
                              </w:pPr>
                              <w:bookmarkStart w:id="8" w:name="_Toc46999615"/>
                              <w:bookmarkStart w:id="9" w:name="_Toc51942772"/>
                              <w:bookmarkStart w:id="10" w:name="_Toc5195539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C9AA50"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C9D7A26" w14:textId="77777777" w:rsidR="00AB2DF6" w:rsidRPr="00A32AB9" w:rsidRDefault="00AB2DF6" w:rsidP="00A32AB9">
                        <w:pPr>
                          <w:pStyle w:val="Ttulo1"/>
                        </w:pPr>
                        <w:bookmarkStart w:id="11" w:name="_Toc46999615"/>
                        <w:bookmarkStart w:id="12" w:name="_Toc51942772"/>
                        <w:bookmarkStart w:id="13" w:name="_Toc5195539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017594B4" w14:textId="77777777" w:rsidR="00AB2DF6" w:rsidRDefault="00AB2DF6" w:rsidP="00E45EC4">
      <w:pPr>
        <w:tabs>
          <w:tab w:val="left" w:pos="3075"/>
        </w:tabs>
      </w:pPr>
    </w:p>
    <w:p w14:paraId="16D673F1" w14:textId="77777777" w:rsidR="00AB2DF6" w:rsidRDefault="00AB2DF6" w:rsidP="00E45EC4">
      <w:pPr>
        <w:tabs>
          <w:tab w:val="left" w:pos="3075"/>
        </w:tabs>
      </w:pPr>
    </w:p>
    <w:p w14:paraId="009AF937" w14:textId="77777777" w:rsidR="00B07F45" w:rsidRDefault="00B07F45" w:rsidP="00B07F45">
      <w:pPr>
        <w:tabs>
          <w:tab w:val="left" w:pos="3075"/>
        </w:tabs>
      </w:pPr>
      <w:r w:rsidRPr="00B07F45">
        <w:t>Estimación basada en el problema</w:t>
      </w:r>
      <w:r>
        <w:t>.</w:t>
      </w:r>
    </w:p>
    <w:p w14:paraId="54576D80" w14:textId="77777777" w:rsidR="00B07F45" w:rsidRDefault="00B07F45" w:rsidP="00B07F45">
      <w:pPr>
        <w:tabs>
          <w:tab w:val="left" w:pos="3075"/>
        </w:tabs>
      </w:pPr>
    </w:p>
    <w:p w14:paraId="6A19E328" w14:textId="58188707" w:rsidR="00B07F45" w:rsidRDefault="00B07F45" w:rsidP="00B07F45">
      <w:pPr>
        <w:tabs>
          <w:tab w:val="left" w:pos="3075"/>
        </w:tabs>
      </w:pPr>
      <w:r>
        <w:t>Puede usarse LOC o PF para hacer estimaciones. Si se utiliza LOC, la descomposición es esencial y a menudo debe ser a detalle. Si se utiliza PF, en vez de centrar la descomposición en la función, se calcula el PF como se estudió en el capítulo anterior, estimando de alguna forma, cada uno de los valores.</w:t>
      </w:r>
    </w:p>
    <w:p w14:paraId="5C0E7CF5" w14:textId="77777777" w:rsidR="00B07F45" w:rsidRDefault="00B07F45" w:rsidP="00B07F45">
      <w:pPr>
        <w:tabs>
          <w:tab w:val="left" w:pos="3075"/>
        </w:tabs>
      </w:pPr>
    </w:p>
    <w:p w14:paraId="7E2C652C" w14:textId="60D280DC" w:rsidR="00B07F45" w:rsidRDefault="00B07F45" w:rsidP="00B07F45">
      <w:pPr>
        <w:tabs>
          <w:tab w:val="left" w:pos="3075"/>
        </w:tabs>
      </w:pPr>
      <w:r>
        <w:t xml:space="preserve">En ambos casos, mediante datos históricos o la intuición, se estiman </w:t>
      </w:r>
      <w:proofErr w:type="gramStart"/>
      <w:r>
        <w:t>valores optimista</w:t>
      </w:r>
      <w:proofErr w:type="gramEnd"/>
      <w:r>
        <w:t xml:space="preserve"> (O), medio (M) y pesimista (P) para cada función o contador, y se calcula el valor esperado (E) con la siguiente fórmula:</w:t>
      </w:r>
    </w:p>
    <w:p w14:paraId="06A65BBB" w14:textId="77777777" w:rsidR="00B07F45" w:rsidRDefault="00B07F45" w:rsidP="00B07F45">
      <w:pPr>
        <w:tabs>
          <w:tab w:val="left" w:pos="3075"/>
        </w:tabs>
      </w:pPr>
    </w:p>
    <w:p w14:paraId="08323B8E" w14:textId="77777777" w:rsidR="00B07F45" w:rsidRDefault="00B07F45" w:rsidP="00B07F45">
      <w:pPr>
        <w:tabs>
          <w:tab w:val="left" w:pos="3075"/>
        </w:tabs>
      </w:pPr>
      <w:r>
        <w:t>E = (O + 4 * M + P) / 6</w:t>
      </w:r>
    </w:p>
    <w:p w14:paraId="0A235FBA" w14:textId="77777777" w:rsidR="00B07F45" w:rsidRDefault="00B07F45" w:rsidP="00B07F45">
      <w:pPr>
        <w:tabs>
          <w:tab w:val="left" w:pos="3075"/>
        </w:tabs>
      </w:pPr>
    </w:p>
    <w:p w14:paraId="0A1C0B56" w14:textId="77777777" w:rsidR="00B07F45" w:rsidRPr="00B07F45" w:rsidRDefault="00B07F45" w:rsidP="00B07F45">
      <w:pPr>
        <w:tabs>
          <w:tab w:val="left" w:pos="3075"/>
        </w:tabs>
        <w:rPr>
          <w:b/>
          <w:bCs/>
        </w:rPr>
      </w:pPr>
      <w:r w:rsidRPr="00B07F45">
        <w:rPr>
          <w:b/>
          <w:bCs/>
        </w:rPr>
        <w:t>Ejemplo de estimación basada en LOC.</w:t>
      </w:r>
    </w:p>
    <w:p w14:paraId="17C791EF" w14:textId="25ABD761" w:rsidR="00B07F45" w:rsidRDefault="00B07F45" w:rsidP="00B07F45">
      <w:pPr>
        <w:tabs>
          <w:tab w:val="left" w:pos="3075"/>
        </w:tabs>
      </w:pPr>
      <w:r>
        <w:t xml:space="preserve">Supongamos que nos piden hacen un sistema que implemente las principales operaciones con matrices, que tenga una </w:t>
      </w:r>
      <w:proofErr w:type="gramStart"/>
      <w:r>
        <w:t>interface</w:t>
      </w:r>
      <w:proofErr w:type="gramEnd"/>
      <w:r>
        <w:t xml:space="preserve"> gráfica y un </w:t>
      </w:r>
      <w:proofErr w:type="spellStart"/>
      <w:r>
        <w:t>reporteador</w:t>
      </w:r>
      <w:proofErr w:type="spellEnd"/>
      <w:r>
        <w:t xml:space="preserve">. El primer paso es analizar el problema y descomponerlo en tareas que sean más fáciles de estimar. Digamos que después de un estudio a fondo, nos damos cuenta </w:t>
      </w:r>
      <w:proofErr w:type="gramStart"/>
      <w:r>
        <w:t>que</w:t>
      </w:r>
      <w:proofErr w:type="gramEnd"/>
      <w:r>
        <w:t xml:space="preserve"> necesitamos tres módulos o tareas específicas:</w:t>
      </w:r>
    </w:p>
    <w:p w14:paraId="61CE9478" w14:textId="77777777" w:rsidR="00B07F45" w:rsidRDefault="00B07F45" w:rsidP="00F00297">
      <w:pPr>
        <w:pStyle w:val="Prrafodelista"/>
        <w:numPr>
          <w:ilvl w:val="0"/>
          <w:numId w:val="2"/>
        </w:numPr>
        <w:tabs>
          <w:tab w:val="left" w:pos="3075"/>
        </w:tabs>
      </w:pPr>
      <w:proofErr w:type="gramStart"/>
      <w:r>
        <w:t>Interface</w:t>
      </w:r>
      <w:proofErr w:type="gramEnd"/>
      <w:r>
        <w:t xml:space="preserve"> gráfica.</w:t>
      </w:r>
    </w:p>
    <w:p w14:paraId="4D22A246" w14:textId="77777777" w:rsidR="00B07F45" w:rsidRDefault="00B07F45" w:rsidP="00F00297">
      <w:pPr>
        <w:pStyle w:val="Prrafodelista"/>
        <w:numPr>
          <w:ilvl w:val="0"/>
          <w:numId w:val="2"/>
        </w:numPr>
        <w:tabs>
          <w:tab w:val="left" w:pos="3075"/>
        </w:tabs>
      </w:pPr>
      <w:r>
        <w:t>Rutinas matemáticas para procesar matrices.</w:t>
      </w:r>
    </w:p>
    <w:p w14:paraId="44B839BC" w14:textId="2EB2CEA4" w:rsidR="00B07F45" w:rsidRDefault="00B07F45" w:rsidP="00F00297">
      <w:pPr>
        <w:pStyle w:val="Prrafodelista"/>
        <w:numPr>
          <w:ilvl w:val="0"/>
          <w:numId w:val="2"/>
        </w:numPr>
        <w:tabs>
          <w:tab w:val="left" w:pos="3075"/>
        </w:tabs>
      </w:pPr>
      <w:r>
        <w:t>Reportes</w:t>
      </w:r>
    </w:p>
    <w:p w14:paraId="1CAE3CE7" w14:textId="77777777" w:rsidR="00F00297" w:rsidRDefault="00F00297" w:rsidP="00F00297">
      <w:pPr>
        <w:tabs>
          <w:tab w:val="left" w:pos="3075"/>
        </w:tabs>
      </w:pPr>
    </w:p>
    <w:p w14:paraId="1BEC2F4D" w14:textId="7A349947" w:rsidR="00AB2DF6" w:rsidRDefault="00B07F45" w:rsidP="00B07F45">
      <w:pPr>
        <w:spacing w:line="276" w:lineRule="auto"/>
        <w:jc w:val="left"/>
      </w:pPr>
      <w:r>
        <w:t xml:space="preserve">Y digamos </w:t>
      </w:r>
      <w:r w:rsidR="00F00297">
        <w:t>que,</w:t>
      </w:r>
      <w:r>
        <w:t xml:space="preserve"> en base a datos históricos, de sistemas que hayamos realizado, obtenemos los siguientes estimados.</w:t>
      </w:r>
    </w:p>
    <w:p w14:paraId="4EE9225E" w14:textId="60D84770" w:rsidR="00F00297" w:rsidRDefault="00F00297" w:rsidP="00B07F45">
      <w:pPr>
        <w:spacing w:line="276" w:lineRule="auto"/>
        <w:jc w:val="left"/>
      </w:pPr>
    </w:p>
    <w:tbl>
      <w:tblPr>
        <w:tblW w:w="4000" w:type="pct"/>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1"/>
        <w:gridCol w:w="1303"/>
        <w:gridCol w:w="842"/>
        <w:gridCol w:w="1291"/>
        <w:gridCol w:w="1251"/>
      </w:tblGrid>
      <w:tr w:rsidR="00F00297" w:rsidRPr="00F00297" w14:paraId="6176B698" w14:textId="77777777" w:rsidTr="00F00297">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ECA463E" w14:textId="77777777" w:rsidR="00F00297" w:rsidRPr="00F00297" w:rsidRDefault="00F00297" w:rsidP="00F00297">
            <w:pPr>
              <w:spacing w:line="276" w:lineRule="auto"/>
              <w:jc w:val="left"/>
              <w:rPr>
                <w:b/>
                <w:bCs/>
              </w:rPr>
            </w:pPr>
            <w:r w:rsidRPr="00F00297">
              <w:rPr>
                <w:b/>
                <w:bCs/>
              </w:rPr>
              <w:lastRenderedPageBreak/>
              <w:t>Módulo</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00F566D5" w14:textId="77777777" w:rsidR="00F00297" w:rsidRPr="00F00297" w:rsidRDefault="00F00297" w:rsidP="00F00297">
            <w:pPr>
              <w:spacing w:line="276" w:lineRule="auto"/>
              <w:jc w:val="left"/>
              <w:rPr>
                <w:b/>
                <w:bCs/>
              </w:rPr>
            </w:pPr>
            <w:r w:rsidRPr="00F00297">
              <w:rPr>
                <w:b/>
                <w:bCs/>
              </w:rPr>
              <w:t>LOC estimadas.</w:t>
            </w:r>
          </w:p>
        </w:tc>
      </w:tr>
      <w:tr w:rsidR="00F00297" w:rsidRPr="00F00297" w14:paraId="654D252B" w14:textId="77777777" w:rsidTr="00F00297">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47CE6C" w14:textId="77777777" w:rsidR="00F00297" w:rsidRPr="00F00297" w:rsidRDefault="00F00297" w:rsidP="00F00297">
            <w:pPr>
              <w:spacing w:line="276" w:lineRule="auto"/>
              <w:jc w:val="left"/>
              <w:rPr>
                <w:b/>
                <w:bCs/>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6C513" w14:textId="77777777" w:rsidR="00F00297" w:rsidRPr="00F00297" w:rsidRDefault="00F00297" w:rsidP="00F00297">
            <w:pPr>
              <w:spacing w:line="276" w:lineRule="auto"/>
              <w:jc w:val="left"/>
              <w:rPr>
                <w:b/>
                <w:bCs/>
              </w:rPr>
            </w:pPr>
            <w:r w:rsidRPr="00F00297">
              <w:rPr>
                <w:b/>
                <w:bCs/>
              </w:rPr>
              <w:t>Optimista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33A73" w14:textId="77777777" w:rsidR="00F00297" w:rsidRPr="00F00297" w:rsidRDefault="00F00297" w:rsidP="00F00297">
            <w:pPr>
              <w:spacing w:line="276" w:lineRule="auto"/>
              <w:jc w:val="left"/>
              <w:rPr>
                <w:b/>
                <w:bCs/>
              </w:rPr>
            </w:pPr>
            <w:r w:rsidRPr="00F00297">
              <w:rPr>
                <w:b/>
                <w:bCs/>
              </w:rPr>
              <w:t>Medio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631BB" w14:textId="77777777" w:rsidR="00F00297" w:rsidRPr="00F00297" w:rsidRDefault="00F00297" w:rsidP="00F00297">
            <w:pPr>
              <w:spacing w:line="276" w:lineRule="auto"/>
              <w:jc w:val="left"/>
              <w:rPr>
                <w:b/>
                <w:bCs/>
              </w:rPr>
            </w:pPr>
            <w:r w:rsidRPr="00F00297">
              <w:rPr>
                <w:b/>
                <w:bCs/>
              </w:rPr>
              <w:t>Pesimista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EB89D" w14:textId="77777777" w:rsidR="00F00297" w:rsidRPr="00F00297" w:rsidRDefault="00F00297" w:rsidP="00F00297">
            <w:pPr>
              <w:spacing w:line="276" w:lineRule="auto"/>
              <w:jc w:val="left"/>
              <w:rPr>
                <w:b/>
                <w:bCs/>
              </w:rPr>
            </w:pPr>
            <w:r w:rsidRPr="00F00297">
              <w:rPr>
                <w:b/>
                <w:bCs/>
              </w:rPr>
              <w:t>Esperado</w:t>
            </w:r>
          </w:p>
        </w:tc>
      </w:tr>
      <w:tr w:rsidR="00F00297" w:rsidRPr="00F00297" w14:paraId="68A22D7F" w14:textId="77777777" w:rsidTr="00F002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7BD0F" w14:textId="77777777" w:rsidR="00F00297" w:rsidRPr="00F00297" w:rsidRDefault="00F00297" w:rsidP="00F00297">
            <w:pPr>
              <w:spacing w:line="276" w:lineRule="auto"/>
              <w:jc w:val="left"/>
            </w:pPr>
            <w:proofErr w:type="gramStart"/>
            <w:r w:rsidRPr="00F00297">
              <w:t>Interface</w:t>
            </w:r>
            <w:proofErr w:type="gramEnd"/>
            <w:r w:rsidRPr="00F00297">
              <w:t xml:space="preserve"> gráfica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CCB81" w14:textId="77777777" w:rsidR="00F00297" w:rsidRPr="00F00297" w:rsidRDefault="00F00297" w:rsidP="00F00297">
            <w:pPr>
              <w:spacing w:line="276" w:lineRule="auto"/>
              <w:jc w:val="left"/>
            </w:pPr>
            <w:r w:rsidRPr="00F00297">
              <w:t>1,200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7F2A6" w14:textId="77777777" w:rsidR="00F00297" w:rsidRPr="00F00297" w:rsidRDefault="00F00297" w:rsidP="00F00297">
            <w:pPr>
              <w:spacing w:line="276" w:lineRule="auto"/>
              <w:jc w:val="left"/>
            </w:pPr>
            <w:r w:rsidRPr="00F00297">
              <w:t>1,800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49B87" w14:textId="77777777" w:rsidR="00F00297" w:rsidRPr="00F00297" w:rsidRDefault="00F00297" w:rsidP="00F00297">
            <w:pPr>
              <w:spacing w:line="276" w:lineRule="auto"/>
              <w:jc w:val="left"/>
            </w:pPr>
            <w:r w:rsidRPr="00F00297">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F5FFD" w14:textId="77777777" w:rsidR="00F00297" w:rsidRPr="00F00297" w:rsidRDefault="00F00297" w:rsidP="00F00297">
            <w:pPr>
              <w:spacing w:line="276" w:lineRule="auto"/>
              <w:jc w:val="left"/>
            </w:pPr>
            <w:r w:rsidRPr="00F00297">
              <w:t>1,900</w:t>
            </w:r>
          </w:p>
        </w:tc>
      </w:tr>
      <w:tr w:rsidR="00F00297" w:rsidRPr="00F00297" w14:paraId="6B794339" w14:textId="77777777" w:rsidTr="00F002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85102" w14:textId="77777777" w:rsidR="00F00297" w:rsidRPr="00F00297" w:rsidRDefault="00F00297" w:rsidP="00F00297">
            <w:pPr>
              <w:spacing w:line="276" w:lineRule="auto"/>
              <w:jc w:val="left"/>
            </w:pPr>
            <w:r w:rsidRPr="00F00297">
              <w:t>Rutinas matemáticas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88B7A" w14:textId="77777777" w:rsidR="00F00297" w:rsidRPr="00F00297" w:rsidRDefault="00F00297" w:rsidP="00F00297">
            <w:pPr>
              <w:spacing w:line="276" w:lineRule="auto"/>
              <w:jc w:val="left"/>
            </w:pPr>
            <w:r w:rsidRPr="00F00297">
              <w:t>3,000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B8151" w14:textId="77777777" w:rsidR="00F00297" w:rsidRPr="00F00297" w:rsidRDefault="00F00297" w:rsidP="00F00297">
            <w:pPr>
              <w:spacing w:line="276" w:lineRule="auto"/>
              <w:jc w:val="left"/>
            </w:pPr>
            <w:r w:rsidRPr="00F00297">
              <w:t>4,200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CCA88" w14:textId="77777777" w:rsidR="00F00297" w:rsidRPr="00F00297" w:rsidRDefault="00F00297" w:rsidP="00F00297">
            <w:pPr>
              <w:spacing w:line="276" w:lineRule="auto"/>
              <w:jc w:val="left"/>
            </w:pPr>
            <w:r w:rsidRPr="00F00297">
              <w:t>6,000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28F88" w14:textId="77777777" w:rsidR="00F00297" w:rsidRPr="00F00297" w:rsidRDefault="00F00297" w:rsidP="00F00297">
            <w:pPr>
              <w:spacing w:line="276" w:lineRule="auto"/>
              <w:jc w:val="left"/>
            </w:pPr>
            <w:r w:rsidRPr="00F00297">
              <w:t>4,300</w:t>
            </w:r>
          </w:p>
        </w:tc>
      </w:tr>
      <w:tr w:rsidR="00F00297" w:rsidRPr="00F00297" w14:paraId="06EA9663" w14:textId="77777777" w:rsidTr="00F002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4D459" w14:textId="77777777" w:rsidR="00F00297" w:rsidRPr="00F00297" w:rsidRDefault="00F00297" w:rsidP="00F00297">
            <w:pPr>
              <w:spacing w:line="276" w:lineRule="auto"/>
              <w:jc w:val="left"/>
            </w:pPr>
            <w:r w:rsidRPr="00F00297">
              <w:t>Reportes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330E1" w14:textId="77777777" w:rsidR="00F00297" w:rsidRPr="00F00297" w:rsidRDefault="00F00297" w:rsidP="00F00297">
            <w:pPr>
              <w:spacing w:line="276" w:lineRule="auto"/>
              <w:jc w:val="left"/>
            </w:pPr>
            <w:r w:rsidRPr="00F00297">
              <w:t>600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6D359" w14:textId="77777777" w:rsidR="00F00297" w:rsidRPr="00F00297" w:rsidRDefault="00F00297" w:rsidP="00F00297">
            <w:pPr>
              <w:spacing w:line="276" w:lineRule="auto"/>
              <w:jc w:val="left"/>
            </w:pPr>
            <w:r w:rsidRPr="00F00297">
              <w:t>1,200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6CC3C" w14:textId="77777777" w:rsidR="00F00297" w:rsidRPr="00F00297" w:rsidRDefault="00F00297" w:rsidP="00F00297">
            <w:pPr>
              <w:spacing w:line="276" w:lineRule="auto"/>
              <w:jc w:val="left"/>
            </w:pPr>
            <w:r w:rsidRPr="00F00297">
              <w:t>1,800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5D789" w14:textId="77777777" w:rsidR="00F00297" w:rsidRPr="00F00297" w:rsidRDefault="00F00297" w:rsidP="00F00297">
            <w:pPr>
              <w:spacing w:line="276" w:lineRule="auto"/>
              <w:jc w:val="left"/>
            </w:pPr>
            <w:r w:rsidRPr="00F00297">
              <w:t>1,200</w:t>
            </w:r>
          </w:p>
        </w:tc>
      </w:tr>
      <w:tr w:rsidR="00F00297" w:rsidRPr="00F00297" w14:paraId="0B81BA71" w14:textId="77777777" w:rsidTr="00F00297">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709811EE" w14:textId="77777777" w:rsidR="00F00297" w:rsidRPr="00F00297" w:rsidRDefault="00F00297" w:rsidP="00F00297">
            <w:pPr>
              <w:spacing w:line="276" w:lineRule="auto"/>
              <w:jc w:val="left"/>
              <w:rPr>
                <w:b/>
                <w:bCs/>
              </w:rPr>
            </w:pPr>
            <w:r w:rsidRPr="00F00297">
              <w:rPr>
                <w:b/>
                <w:bCs/>
              </w:rPr>
              <w:t>Total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4B99F" w14:textId="77777777" w:rsidR="00F00297" w:rsidRPr="00F00297" w:rsidRDefault="00F00297" w:rsidP="00F00297">
            <w:pPr>
              <w:spacing w:line="276" w:lineRule="auto"/>
              <w:jc w:val="left"/>
            </w:pPr>
            <w:r w:rsidRPr="00F00297">
              <w:t>7,400</w:t>
            </w:r>
          </w:p>
        </w:tc>
      </w:tr>
    </w:tbl>
    <w:p w14:paraId="643984FA" w14:textId="0DAF5D3D" w:rsidR="00F00297" w:rsidRDefault="00F00297" w:rsidP="00B07F45">
      <w:pPr>
        <w:spacing w:line="276" w:lineRule="auto"/>
        <w:jc w:val="left"/>
      </w:pPr>
    </w:p>
    <w:p w14:paraId="3ED8FD7F" w14:textId="7A4C71E4" w:rsidR="00D72FED" w:rsidRDefault="00D72FED" w:rsidP="001570AD">
      <w:pPr>
        <w:spacing w:line="276" w:lineRule="auto"/>
      </w:pPr>
      <w:r w:rsidRPr="00D72FED">
        <w:t>Si en base a los datos históricos sabemos que tenemos una productividad media de 500 LOC/hombre-mes, podemos calcular que el esfuerzo de desarrollar el sistema será de (7,400 / 500) = 15 hombres-mes (siempre hay que redondear hacia arriba). Y si cada hombre-mes cuesta $10,000 (entre sueldos y gastos extras), entonces el costo del sistema será de $150,000.</w:t>
      </w:r>
    </w:p>
    <w:p w14:paraId="61BA2080" w14:textId="77777777" w:rsidR="001570AD" w:rsidRPr="00D72FED" w:rsidRDefault="001570AD" w:rsidP="001570AD">
      <w:pPr>
        <w:spacing w:line="276" w:lineRule="auto"/>
      </w:pPr>
    </w:p>
    <w:p w14:paraId="2581D997" w14:textId="77777777" w:rsidR="00D72FED" w:rsidRPr="00D72FED" w:rsidRDefault="00D72FED" w:rsidP="00D72FED">
      <w:pPr>
        <w:spacing w:line="276" w:lineRule="auto"/>
        <w:jc w:val="left"/>
      </w:pPr>
      <w:r w:rsidRPr="00D72FED">
        <w:rPr>
          <w:b/>
          <w:bCs/>
        </w:rPr>
        <w:t>Ejemplo de estimación basada en PF.</w:t>
      </w:r>
    </w:p>
    <w:p w14:paraId="01853147" w14:textId="3C7DC543" w:rsidR="00D72FED" w:rsidRDefault="00D72FED" w:rsidP="001570AD">
      <w:pPr>
        <w:spacing w:line="276" w:lineRule="auto"/>
      </w:pPr>
      <w:r w:rsidRPr="00D72FED">
        <w:t>Si queremos hacer una estimación del mismo sistema, pero usando ahora PF, en vez de tratar de estimar las LOC que tendrá el sistema, tratamos de estimar cada uno de los valores necesarios para calcular el PF. Digamos que después del análisis, llegamos a los siguientes valores:</w:t>
      </w:r>
    </w:p>
    <w:p w14:paraId="4005715C" w14:textId="77777777" w:rsidR="001570AD" w:rsidRPr="00D72FED" w:rsidRDefault="001570AD" w:rsidP="001570AD">
      <w:pPr>
        <w:spacing w:line="276" w:lineRule="auto"/>
      </w:pPr>
    </w:p>
    <w:p w14:paraId="6DC025D7" w14:textId="77777777" w:rsidR="00D72FED" w:rsidRPr="00D72FED" w:rsidRDefault="00D72FED" w:rsidP="00D72FED">
      <w:pPr>
        <w:spacing w:line="276" w:lineRule="auto"/>
        <w:jc w:val="left"/>
      </w:pPr>
      <w:r w:rsidRPr="00D72FED">
        <w:rPr>
          <w:b/>
          <w:bCs/>
        </w:rPr>
        <w:t>Valores del dominio de información</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49"/>
        <w:gridCol w:w="1267"/>
        <w:gridCol w:w="819"/>
        <w:gridCol w:w="1255"/>
        <w:gridCol w:w="1202"/>
        <w:gridCol w:w="662"/>
        <w:gridCol w:w="1126"/>
      </w:tblGrid>
      <w:tr w:rsidR="00D72FED" w:rsidRPr="00D72FED" w14:paraId="1CA4AB3E" w14:textId="77777777" w:rsidTr="00D72FED">
        <w:trPr>
          <w:tblHeader/>
          <w:tblCellSpacing w:w="15"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F789A05" w14:textId="77777777" w:rsidR="00D72FED" w:rsidRPr="00D72FED" w:rsidRDefault="00D72FED" w:rsidP="00D72FED">
            <w:pPr>
              <w:spacing w:line="276" w:lineRule="auto"/>
              <w:jc w:val="left"/>
              <w:rPr>
                <w:b/>
                <w:bCs/>
              </w:rPr>
            </w:pPr>
            <w:r w:rsidRPr="00D72FED">
              <w:rPr>
                <w:b/>
                <w:bCs/>
              </w:rPr>
              <w:t>Dominio de información</w:t>
            </w: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0B9B35E" w14:textId="77777777" w:rsidR="00D72FED" w:rsidRPr="00D72FED" w:rsidRDefault="00D72FED" w:rsidP="00D72FED">
            <w:pPr>
              <w:spacing w:line="276" w:lineRule="auto"/>
              <w:jc w:val="left"/>
              <w:rPr>
                <w:b/>
                <w:bCs/>
              </w:rPr>
            </w:pPr>
            <w:r w:rsidRPr="00D72FED">
              <w:rPr>
                <w:b/>
                <w:bCs/>
              </w:rPr>
              <w:t>Cuenta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F22F93B" w14:textId="77777777" w:rsidR="00D72FED" w:rsidRPr="00D72FED" w:rsidRDefault="00D72FED" w:rsidP="00D72FED">
            <w:pPr>
              <w:spacing w:line="276" w:lineRule="auto"/>
              <w:jc w:val="left"/>
              <w:rPr>
                <w:b/>
                <w:bCs/>
              </w:rPr>
            </w:pPr>
            <w:r w:rsidRPr="00D72FED">
              <w:rPr>
                <w:b/>
                <w:bCs/>
              </w:rPr>
              <w:t>Peso</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BC055B3" w14:textId="77777777" w:rsidR="00D72FED" w:rsidRPr="00D72FED" w:rsidRDefault="00D72FED" w:rsidP="00D72FED">
            <w:pPr>
              <w:spacing w:line="276" w:lineRule="auto"/>
              <w:jc w:val="left"/>
              <w:rPr>
                <w:b/>
                <w:bCs/>
              </w:rPr>
            </w:pPr>
            <w:r w:rsidRPr="00D72FED">
              <w:rPr>
                <w:b/>
                <w:bCs/>
              </w:rPr>
              <w:t>Subtotal</w:t>
            </w:r>
          </w:p>
        </w:tc>
      </w:tr>
      <w:tr w:rsidR="00D72FED" w:rsidRPr="00D72FED" w14:paraId="27856087" w14:textId="77777777" w:rsidTr="00D72FED">
        <w:trPr>
          <w:tblHeade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44A1CB2" w14:textId="77777777" w:rsidR="00D72FED" w:rsidRPr="00D72FED" w:rsidRDefault="00D72FED" w:rsidP="00D72FED">
            <w:pPr>
              <w:spacing w:line="276" w:lineRule="auto"/>
              <w:jc w:val="left"/>
              <w:rPr>
                <w:b/>
                <w:bC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A3BDB30" w14:textId="77777777" w:rsidR="00D72FED" w:rsidRPr="00D72FED" w:rsidRDefault="00D72FED" w:rsidP="00D72FED">
            <w:pPr>
              <w:spacing w:line="276" w:lineRule="auto"/>
              <w:jc w:val="left"/>
              <w:rPr>
                <w:b/>
                <w:bCs/>
              </w:rPr>
            </w:pPr>
            <w:r w:rsidRPr="00D72FED">
              <w:rPr>
                <w:b/>
                <w:bCs/>
              </w:rPr>
              <w:t>Optimista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4AA76" w14:textId="77777777" w:rsidR="00D72FED" w:rsidRPr="00D72FED" w:rsidRDefault="00D72FED" w:rsidP="00D72FED">
            <w:pPr>
              <w:spacing w:line="276" w:lineRule="auto"/>
              <w:jc w:val="left"/>
              <w:rPr>
                <w:b/>
                <w:bCs/>
              </w:rPr>
            </w:pPr>
            <w:r w:rsidRPr="00D72FED">
              <w:rPr>
                <w:b/>
                <w:bCs/>
              </w:rPr>
              <w:t>Medio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C4B87" w14:textId="77777777" w:rsidR="00D72FED" w:rsidRPr="00D72FED" w:rsidRDefault="00D72FED" w:rsidP="00D72FED">
            <w:pPr>
              <w:spacing w:line="276" w:lineRule="auto"/>
              <w:jc w:val="left"/>
              <w:rPr>
                <w:b/>
                <w:bCs/>
              </w:rPr>
            </w:pPr>
            <w:r w:rsidRPr="00D72FED">
              <w:rPr>
                <w:b/>
                <w:bCs/>
              </w:rPr>
              <w:t>Pesimista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A7201" w14:textId="77777777" w:rsidR="00D72FED" w:rsidRPr="00D72FED" w:rsidRDefault="00D72FED" w:rsidP="00D72FED">
            <w:pPr>
              <w:spacing w:line="276" w:lineRule="auto"/>
              <w:jc w:val="left"/>
              <w:rPr>
                <w:b/>
                <w:bCs/>
              </w:rPr>
            </w:pPr>
            <w:r w:rsidRPr="00D72FED">
              <w:rPr>
                <w:b/>
                <w:bCs/>
              </w:rPr>
              <w:t>Esperado</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E4462CA" w14:textId="77777777" w:rsidR="00D72FED" w:rsidRPr="00D72FED" w:rsidRDefault="00D72FED" w:rsidP="00D72FED">
            <w:pPr>
              <w:spacing w:line="276" w:lineRule="auto"/>
              <w:jc w:val="left"/>
              <w:rPr>
                <w:b/>
                <w:bC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08E8B5D" w14:textId="77777777" w:rsidR="00D72FED" w:rsidRPr="00D72FED" w:rsidRDefault="00D72FED" w:rsidP="00D72FED">
            <w:pPr>
              <w:spacing w:line="276" w:lineRule="auto"/>
              <w:jc w:val="left"/>
              <w:rPr>
                <w:b/>
                <w:bCs/>
              </w:rPr>
            </w:pPr>
          </w:p>
        </w:tc>
      </w:tr>
      <w:tr w:rsidR="00D72FED" w:rsidRPr="00D72FED" w14:paraId="5646FBEC"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D4EAB1" w14:textId="77777777" w:rsidR="00D72FED" w:rsidRPr="00D72FED" w:rsidRDefault="00D72FED" w:rsidP="00D72FED">
            <w:pPr>
              <w:spacing w:line="276" w:lineRule="auto"/>
              <w:jc w:val="left"/>
            </w:pPr>
            <w:r w:rsidRPr="00D72FED">
              <w:t>Número de entradas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C655C" w14:textId="77777777" w:rsidR="00D72FED" w:rsidRPr="00D72FED" w:rsidRDefault="00D72FED" w:rsidP="00D72FED">
            <w:pPr>
              <w:spacing w:line="276" w:lineRule="auto"/>
              <w:jc w:val="left"/>
            </w:pPr>
            <w:r w:rsidRPr="00D72FE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96B31" w14:textId="77777777" w:rsidR="00D72FED" w:rsidRPr="00D72FED" w:rsidRDefault="00D72FED" w:rsidP="00D72FED">
            <w:pPr>
              <w:spacing w:line="276" w:lineRule="auto"/>
              <w:jc w:val="left"/>
            </w:pPr>
            <w:r w:rsidRPr="00D72FED">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1F884" w14:textId="77777777" w:rsidR="00D72FED" w:rsidRPr="00D72FED" w:rsidRDefault="00D72FED" w:rsidP="00D72FED">
            <w:pPr>
              <w:spacing w:line="276" w:lineRule="auto"/>
              <w:jc w:val="left"/>
            </w:pPr>
            <w:r w:rsidRPr="00D72FE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79EE5" w14:textId="77777777" w:rsidR="00D72FED" w:rsidRPr="00D72FED" w:rsidRDefault="00D72FED" w:rsidP="00D72FED">
            <w:pPr>
              <w:spacing w:line="276" w:lineRule="auto"/>
              <w:jc w:val="left"/>
            </w:pPr>
            <w:r w:rsidRPr="00D72FED">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6BE780D8" w14:textId="77777777" w:rsidR="00D72FED" w:rsidRPr="00D72FED" w:rsidRDefault="00D72FED" w:rsidP="00D72FED">
            <w:pPr>
              <w:spacing w:line="276" w:lineRule="auto"/>
              <w:jc w:val="left"/>
            </w:pPr>
            <w:r w:rsidRPr="00D72FE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6CD84" w14:textId="77777777" w:rsidR="00D72FED" w:rsidRPr="00D72FED" w:rsidRDefault="00D72FED" w:rsidP="00D72FED">
            <w:pPr>
              <w:spacing w:line="276" w:lineRule="auto"/>
              <w:jc w:val="left"/>
            </w:pPr>
            <w:r w:rsidRPr="00D72FED">
              <w:t>32</w:t>
            </w:r>
          </w:p>
        </w:tc>
      </w:tr>
      <w:tr w:rsidR="00D72FED" w:rsidRPr="00D72FED" w14:paraId="27D5545F"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3B64B2" w14:textId="77777777" w:rsidR="00D72FED" w:rsidRPr="00D72FED" w:rsidRDefault="00D72FED" w:rsidP="00D72FED">
            <w:pPr>
              <w:spacing w:line="276" w:lineRule="auto"/>
              <w:jc w:val="left"/>
            </w:pPr>
            <w:r w:rsidRPr="00D72FED">
              <w:t>Número de salidas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30A50" w14:textId="77777777" w:rsidR="00D72FED" w:rsidRPr="00D72FED" w:rsidRDefault="00D72FED" w:rsidP="00D72FED">
            <w:pPr>
              <w:spacing w:line="276" w:lineRule="auto"/>
              <w:jc w:val="left"/>
            </w:pPr>
            <w:r w:rsidRPr="00D72FE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F4619" w14:textId="77777777" w:rsidR="00D72FED" w:rsidRPr="00D72FED" w:rsidRDefault="00D72FED" w:rsidP="00D72FED">
            <w:pPr>
              <w:spacing w:line="276" w:lineRule="auto"/>
              <w:jc w:val="left"/>
            </w:pPr>
            <w:r w:rsidRPr="00D72FE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11F46" w14:textId="77777777" w:rsidR="00D72FED" w:rsidRPr="00D72FED" w:rsidRDefault="00D72FED" w:rsidP="00D72FED">
            <w:pPr>
              <w:spacing w:line="276" w:lineRule="auto"/>
              <w:jc w:val="left"/>
            </w:pPr>
            <w:r w:rsidRPr="00D72FE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99361" w14:textId="77777777" w:rsidR="00D72FED" w:rsidRPr="00D72FED" w:rsidRDefault="00D72FED" w:rsidP="00D72FED">
            <w:pPr>
              <w:spacing w:line="276" w:lineRule="auto"/>
              <w:jc w:val="left"/>
            </w:pPr>
            <w:r w:rsidRPr="00D72FE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7A6A2" w14:textId="77777777" w:rsidR="00D72FED" w:rsidRPr="00D72FED" w:rsidRDefault="00D72FED" w:rsidP="00D72FED">
            <w:pPr>
              <w:spacing w:line="276" w:lineRule="auto"/>
              <w:jc w:val="left"/>
            </w:pPr>
            <w:r w:rsidRPr="00D72FE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0901D" w14:textId="77777777" w:rsidR="00D72FED" w:rsidRPr="00D72FED" w:rsidRDefault="00D72FED" w:rsidP="00D72FED">
            <w:pPr>
              <w:spacing w:line="276" w:lineRule="auto"/>
              <w:jc w:val="left"/>
            </w:pPr>
            <w:r w:rsidRPr="00D72FED">
              <w:t>25</w:t>
            </w:r>
          </w:p>
        </w:tc>
      </w:tr>
      <w:tr w:rsidR="00D72FED" w:rsidRPr="00D72FED" w14:paraId="1A54444D"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127DF4" w14:textId="77777777" w:rsidR="00D72FED" w:rsidRPr="00D72FED" w:rsidRDefault="00D72FED" w:rsidP="00D72FED">
            <w:pPr>
              <w:spacing w:line="276" w:lineRule="auto"/>
              <w:jc w:val="left"/>
            </w:pPr>
            <w:r w:rsidRPr="00D72FED">
              <w:t>Número de peticiones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6DCE2" w14:textId="77777777" w:rsidR="00D72FED" w:rsidRPr="00D72FED" w:rsidRDefault="00D72FED" w:rsidP="00D72FED">
            <w:pPr>
              <w:spacing w:line="276" w:lineRule="auto"/>
              <w:jc w:val="left"/>
            </w:pPr>
            <w:r w:rsidRPr="00D72FED">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4A729" w14:textId="77777777" w:rsidR="00D72FED" w:rsidRPr="00D72FED" w:rsidRDefault="00D72FED" w:rsidP="00D72FED">
            <w:pPr>
              <w:spacing w:line="276" w:lineRule="auto"/>
              <w:jc w:val="left"/>
            </w:pPr>
            <w:r w:rsidRPr="00D72FE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DC0A9" w14:textId="77777777" w:rsidR="00D72FED" w:rsidRPr="00D72FED" w:rsidRDefault="00D72FED" w:rsidP="00D72FED">
            <w:pPr>
              <w:spacing w:line="276" w:lineRule="auto"/>
              <w:jc w:val="left"/>
            </w:pPr>
            <w:r w:rsidRPr="00D72FED">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4FB78" w14:textId="77777777" w:rsidR="00D72FED" w:rsidRPr="00D72FED" w:rsidRDefault="00D72FED" w:rsidP="00D72FED">
            <w:pPr>
              <w:spacing w:line="276" w:lineRule="auto"/>
              <w:jc w:val="left"/>
            </w:pPr>
            <w:r w:rsidRPr="00D72FE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00FE5" w14:textId="77777777" w:rsidR="00D72FED" w:rsidRPr="00D72FED" w:rsidRDefault="00D72FED" w:rsidP="00D72FED">
            <w:pPr>
              <w:spacing w:line="276" w:lineRule="auto"/>
              <w:jc w:val="left"/>
            </w:pPr>
            <w:r w:rsidRPr="00D72FED">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EB435" w14:textId="77777777" w:rsidR="00D72FED" w:rsidRPr="00D72FED" w:rsidRDefault="00D72FED" w:rsidP="00D72FED">
            <w:pPr>
              <w:spacing w:line="276" w:lineRule="auto"/>
              <w:jc w:val="left"/>
            </w:pPr>
            <w:r w:rsidRPr="00D72FED">
              <w:t>28</w:t>
            </w:r>
          </w:p>
        </w:tc>
      </w:tr>
      <w:tr w:rsidR="00D72FED" w:rsidRPr="00D72FED" w14:paraId="3C7BE77D"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CCF8CB" w14:textId="77777777" w:rsidR="00D72FED" w:rsidRPr="00D72FED" w:rsidRDefault="00D72FED" w:rsidP="00D72FED">
            <w:pPr>
              <w:spacing w:line="276" w:lineRule="auto"/>
              <w:jc w:val="left"/>
            </w:pPr>
            <w:r w:rsidRPr="00D72FED">
              <w:t>Número de archivos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14DC7"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19074"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F7EB9" w14:textId="77777777" w:rsidR="00D72FED" w:rsidRPr="00D72FED" w:rsidRDefault="00D72FED" w:rsidP="00D72FED">
            <w:pPr>
              <w:spacing w:line="276" w:lineRule="auto"/>
              <w:jc w:val="left"/>
            </w:pPr>
            <w:r w:rsidRPr="00D72FE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D24BF"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78D4D" w14:textId="77777777" w:rsidR="00D72FED" w:rsidRPr="00D72FED" w:rsidRDefault="00D72FED" w:rsidP="00D72FED">
            <w:pPr>
              <w:spacing w:line="276" w:lineRule="auto"/>
              <w:jc w:val="left"/>
            </w:pPr>
            <w:r w:rsidRPr="00D72FED">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4A71D" w14:textId="77777777" w:rsidR="00D72FED" w:rsidRPr="00D72FED" w:rsidRDefault="00D72FED" w:rsidP="00D72FED">
            <w:pPr>
              <w:spacing w:line="276" w:lineRule="auto"/>
              <w:jc w:val="left"/>
            </w:pPr>
            <w:r w:rsidRPr="00D72FED">
              <w:t>10</w:t>
            </w:r>
          </w:p>
        </w:tc>
      </w:tr>
      <w:tr w:rsidR="00D72FED" w:rsidRPr="00D72FED" w14:paraId="74045413"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6C8C16" w14:textId="77777777" w:rsidR="00D72FED" w:rsidRPr="00D72FED" w:rsidRDefault="00D72FED" w:rsidP="00D72FED">
            <w:pPr>
              <w:spacing w:line="276" w:lineRule="auto"/>
              <w:jc w:val="left"/>
            </w:pPr>
            <w:r w:rsidRPr="00D72FED">
              <w:lastRenderedPageBreak/>
              <w:t>Número de interfaces externas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47147C"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9D9D8"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73CF7" w14:textId="77777777" w:rsidR="00D72FED" w:rsidRPr="00D72FED" w:rsidRDefault="00D72FED" w:rsidP="00D72FED">
            <w:pPr>
              <w:spacing w:line="276" w:lineRule="auto"/>
              <w:jc w:val="left"/>
            </w:pPr>
            <w:r w:rsidRPr="00D72FED">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A8F32" w14:textId="77777777" w:rsidR="00D72FED" w:rsidRPr="00D72FED" w:rsidRDefault="00D72FED" w:rsidP="00D72FED">
            <w:pPr>
              <w:spacing w:line="276" w:lineRule="auto"/>
              <w:jc w:val="left"/>
            </w:pPr>
            <w:r w:rsidRPr="00D72FED">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4453D" w14:textId="77777777" w:rsidR="00D72FED" w:rsidRPr="00D72FED" w:rsidRDefault="00D72FED" w:rsidP="00D72FED">
            <w:pPr>
              <w:spacing w:line="276" w:lineRule="auto"/>
              <w:jc w:val="left"/>
            </w:pPr>
            <w:r w:rsidRPr="00D72FED">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0E0FF" w14:textId="77777777" w:rsidR="00D72FED" w:rsidRPr="00D72FED" w:rsidRDefault="00D72FED" w:rsidP="00D72FED">
            <w:pPr>
              <w:spacing w:line="276" w:lineRule="auto"/>
              <w:jc w:val="left"/>
            </w:pPr>
            <w:r w:rsidRPr="00D72FED">
              <w:t>7</w:t>
            </w:r>
          </w:p>
        </w:tc>
      </w:tr>
      <w:tr w:rsidR="00D72FED" w:rsidRPr="00D72FED" w14:paraId="1CB8E102" w14:textId="77777777" w:rsidTr="00D72FED">
        <w:trPr>
          <w:tblCellSpacing w:w="15" w:type="dxa"/>
        </w:trPr>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651A5B01" w14:textId="77777777" w:rsidR="00D72FED" w:rsidRPr="00D72FED" w:rsidRDefault="00D72FED" w:rsidP="00D72FED">
            <w:pPr>
              <w:spacing w:line="276" w:lineRule="auto"/>
              <w:jc w:val="left"/>
              <w:rPr>
                <w:b/>
                <w:bCs/>
              </w:rPr>
            </w:pPr>
            <w:proofErr w:type="gramStart"/>
            <w:r w:rsidRPr="00D72FED">
              <w:rPr>
                <w:b/>
                <w:bCs/>
              </w:rPr>
              <w:t>Total</w:t>
            </w:r>
            <w:proofErr w:type="gramEnd"/>
            <w:r w:rsidRPr="00D72FED">
              <w:rPr>
                <w:b/>
                <w:bCs/>
              </w:rPr>
              <w:t xml:space="preserve"> 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22A2D" w14:textId="77777777" w:rsidR="00D72FED" w:rsidRPr="00D72FED" w:rsidRDefault="00D72FED" w:rsidP="00D72FED">
            <w:pPr>
              <w:spacing w:line="276" w:lineRule="auto"/>
              <w:jc w:val="left"/>
            </w:pPr>
            <w:r w:rsidRPr="00D72FED">
              <w:t>102</w:t>
            </w:r>
          </w:p>
        </w:tc>
      </w:tr>
    </w:tbl>
    <w:p w14:paraId="7CEB6B90" w14:textId="77777777" w:rsidR="001570AD" w:rsidRDefault="001570AD" w:rsidP="00D72FED">
      <w:pPr>
        <w:spacing w:line="276" w:lineRule="auto"/>
        <w:jc w:val="left"/>
        <w:rPr>
          <w:b/>
          <w:bCs/>
        </w:rPr>
      </w:pPr>
    </w:p>
    <w:p w14:paraId="7B9CC956" w14:textId="2BDA9DFB" w:rsidR="00D72FED" w:rsidRPr="00D72FED" w:rsidRDefault="00D72FED" w:rsidP="00D72FED">
      <w:pPr>
        <w:spacing w:line="276" w:lineRule="auto"/>
        <w:jc w:val="left"/>
      </w:pPr>
      <w:r w:rsidRPr="00D72FED">
        <w:rPr>
          <w:b/>
          <w:bCs/>
        </w:rPr>
        <w:t>Factores</w:t>
      </w:r>
    </w:p>
    <w:tbl>
      <w:tblPr>
        <w:tblW w:w="2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75"/>
        <w:gridCol w:w="736"/>
      </w:tblGrid>
      <w:tr w:rsidR="00D72FED" w:rsidRPr="00D72FED" w14:paraId="2C344E77" w14:textId="77777777" w:rsidTr="00D72FED">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E4F09D" w14:textId="77777777" w:rsidR="00D72FED" w:rsidRPr="00D72FED" w:rsidRDefault="00D72FED" w:rsidP="00D72FED">
            <w:pPr>
              <w:spacing w:line="276" w:lineRule="auto"/>
              <w:jc w:val="left"/>
              <w:rPr>
                <w:b/>
                <w:bCs/>
              </w:rPr>
            </w:pPr>
            <w:r w:rsidRPr="00D72FED">
              <w:rPr>
                <w:b/>
                <w:bCs/>
              </w:rPr>
              <w:t>Factor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F80FE" w14:textId="77777777" w:rsidR="00D72FED" w:rsidRPr="00D72FED" w:rsidRDefault="00D72FED" w:rsidP="00D72FED">
            <w:pPr>
              <w:spacing w:line="276" w:lineRule="auto"/>
              <w:jc w:val="left"/>
              <w:rPr>
                <w:b/>
                <w:bCs/>
              </w:rPr>
            </w:pPr>
            <w:r w:rsidRPr="00D72FED">
              <w:rPr>
                <w:b/>
                <w:bCs/>
              </w:rPr>
              <w:t>Valor</w:t>
            </w:r>
          </w:p>
        </w:tc>
      </w:tr>
      <w:tr w:rsidR="00D72FED" w:rsidRPr="00D72FED" w14:paraId="37015B59"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B2FBED" w14:textId="77777777" w:rsidR="00D72FED" w:rsidRPr="00D72FED" w:rsidRDefault="00D72FED" w:rsidP="00D72FED">
            <w:pPr>
              <w:spacing w:line="276" w:lineRule="auto"/>
              <w:jc w:val="left"/>
            </w:pPr>
            <w:r w:rsidRPr="00D72FED">
              <w:t>Copia de seguridad y recuperación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7A4FE" w14:textId="77777777" w:rsidR="00D72FED" w:rsidRPr="00D72FED" w:rsidRDefault="00D72FED" w:rsidP="00D72FED">
            <w:pPr>
              <w:spacing w:line="276" w:lineRule="auto"/>
              <w:jc w:val="left"/>
            </w:pPr>
            <w:r w:rsidRPr="00D72FED">
              <w:t>4</w:t>
            </w:r>
          </w:p>
        </w:tc>
      </w:tr>
      <w:tr w:rsidR="00D72FED" w:rsidRPr="00D72FED" w14:paraId="6750FC15"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1A2C37" w14:textId="77777777" w:rsidR="00D72FED" w:rsidRPr="00D72FED" w:rsidRDefault="00D72FED" w:rsidP="00D72FED">
            <w:pPr>
              <w:spacing w:line="276" w:lineRule="auto"/>
              <w:jc w:val="left"/>
            </w:pPr>
            <w:r w:rsidRPr="00D72FED">
              <w:t>Comunicaciones de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F0D60" w14:textId="77777777" w:rsidR="00D72FED" w:rsidRPr="00D72FED" w:rsidRDefault="00D72FED" w:rsidP="00D72FED">
            <w:pPr>
              <w:spacing w:line="276" w:lineRule="auto"/>
              <w:jc w:val="left"/>
            </w:pPr>
            <w:r w:rsidRPr="00D72FED">
              <w:t>2</w:t>
            </w:r>
          </w:p>
        </w:tc>
      </w:tr>
      <w:tr w:rsidR="00D72FED" w:rsidRPr="00D72FED" w14:paraId="4CE4A169"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E39429" w14:textId="77777777" w:rsidR="00D72FED" w:rsidRPr="00D72FED" w:rsidRDefault="00D72FED" w:rsidP="00D72FED">
            <w:pPr>
              <w:spacing w:line="276" w:lineRule="auto"/>
              <w:jc w:val="left"/>
            </w:pPr>
            <w:r w:rsidRPr="00D72FED">
              <w:t>Proceso distribuido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7BD44" w14:textId="77777777" w:rsidR="00D72FED" w:rsidRPr="00D72FED" w:rsidRDefault="00D72FED" w:rsidP="00D72FED">
            <w:pPr>
              <w:spacing w:line="276" w:lineRule="auto"/>
              <w:jc w:val="left"/>
            </w:pPr>
            <w:r w:rsidRPr="00D72FED">
              <w:t>0</w:t>
            </w:r>
          </w:p>
        </w:tc>
      </w:tr>
      <w:tr w:rsidR="00D72FED" w:rsidRPr="00D72FED" w14:paraId="64568452"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110C76" w14:textId="77777777" w:rsidR="00D72FED" w:rsidRPr="00D72FED" w:rsidRDefault="00D72FED" w:rsidP="00D72FED">
            <w:pPr>
              <w:spacing w:line="276" w:lineRule="auto"/>
              <w:jc w:val="left"/>
            </w:pPr>
            <w:r w:rsidRPr="00D72FED">
              <w:t>Rendimiento crítico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80A77" w14:textId="77777777" w:rsidR="00D72FED" w:rsidRPr="00D72FED" w:rsidRDefault="00D72FED" w:rsidP="00D72FED">
            <w:pPr>
              <w:spacing w:line="276" w:lineRule="auto"/>
              <w:jc w:val="left"/>
            </w:pPr>
            <w:r w:rsidRPr="00D72FED">
              <w:t>4</w:t>
            </w:r>
          </w:p>
        </w:tc>
      </w:tr>
      <w:tr w:rsidR="00D72FED" w:rsidRPr="00D72FED" w14:paraId="23359589"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1F18D3" w14:textId="77777777" w:rsidR="00D72FED" w:rsidRPr="00D72FED" w:rsidRDefault="00D72FED" w:rsidP="00D72FED">
            <w:pPr>
              <w:spacing w:line="276" w:lineRule="auto"/>
              <w:jc w:val="left"/>
            </w:pPr>
            <w:r w:rsidRPr="00D72FED">
              <w:t>Entorno operativo existente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84B17" w14:textId="77777777" w:rsidR="00D72FED" w:rsidRPr="00D72FED" w:rsidRDefault="00D72FED" w:rsidP="00D72FED">
            <w:pPr>
              <w:spacing w:line="276" w:lineRule="auto"/>
              <w:jc w:val="left"/>
            </w:pPr>
            <w:r w:rsidRPr="00D72FED">
              <w:t>3</w:t>
            </w:r>
          </w:p>
        </w:tc>
      </w:tr>
      <w:tr w:rsidR="00D72FED" w:rsidRPr="00D72FED" w14:paraId="34513F8F"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B67CFD" w14:textId="77777777" w:rsidR="00D72FED" w:rsidRPr="00D72FED" w:rsidRDefault="00D72FED" w:rsidP="00D72FED">
            <w:pPr>
              <w:spacing w:line="276" w:lineRule="auto"/>
              <w:jc w:val="left"/>
            </w:pPr>
            <w:r w:rsidRPr="00D72FED">
              <w:t>Entrada de datos en línea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5D60B" w14:textId="77777777" w:rsidR="00D72FED" w:rsidRPr="00D72FED" w:rsidRDefault="00D72FED" w:rsidP="00D72FED">
            <w:pPr>
              <w:spacing w:line="276" w:lineRule="auto"/>
              <w:jc w:val="left"/>
            </w:pPr>
            <w:r w:rsidRPr="00D72FED">
              <w:t>4</w:t>
            </w:r>
          </w:p>
        </w:tc>
      </w:tr>
      <w:tr w:rsidR="00D72FED" w:rsidRPr="00D72FED" w14:paraId="1F4FD572"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002971" w14:textId="77777777" w:rsidR="00D72FED" w:rsidRPr="00D72FED" w:rsidRDefault="00D72FED" w:rsidP="00D72FED">
            <w:pPr>
              <w:spacing w:line="276" w:lineRule="auto"/>
              <w:jc w:val="left"/>
            </w:pPr>
            <w:r w:rsidRPr="00D72FED">
              <w:t>Transacciones de entrada en múltiples pantallas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29B63" w14:textId="77777777" w:rsidR="00D72FED" w:rsidRPr="00D72FED" w:rsidRDefault="00D72FED" w:rsidP="00D72FED">
            <w:pPr>
              <w:spacing w:line="276" w:lineRule="auto"/>
              <w:jc w:val="left"/>
            </w:pPr>
            <w:r w:rsidRPr="00D72FED">
              <w:t>5</w:t>
            </w:r>
          </w:p>
        </w:tc>
      </w:tr>
      <w:tr w:rsidR="00D72FED" w:rsidRPr="00D72FED" w14:paraId="010B35B3"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BC3DE5" w14:textId="77777777" w:rsidR="00D72FED" w:rsidRPr="00D72FED" w:rsidRDefault="00D72FED" w:rsidP="00D72FED">
            <w:pPr>
              <w:spacing w:line="276" w:lineRule="auto"/>
              <w:jc w:val="left"/>
            </w:pPr>
            <w:r w:rsidRPr="00D72FED">
              <w:t>Archivos maestros actualizados en línea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F5EF8" w14:textId="77777777" w:rsidR="00D72FED" w:rsidRPr="00D72FED" w:rsidRDefault="00D72FED" w:rsidP="00D72FED">
            <w:pPr>
              <w:spacing w:line="276" w:lineRule="auto"/>
              <w:jc w:val="left"/>
            </w:pPr>
            <w:r w:rsidRPr="00D72FED">
              <w:t>2</w:t>
            </w:r>
          </w:p>
        </w:tc>
      </w:tr>
      <w:tr w:rsidR="00D72FED" w:rsidRPr="00D72FED" w14:paraId="5DF2009A"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17D332" w14:textId="77777777" w:rsidR="00D72FED" w:rsidRPr="00D72FED" w:rsidRDefault="00D72FED" w:rsidP="00D72FED">
            <w:pPr>
              <w:spacing w:line="276" w:lineRule="auto"/>
              <w:jc w:val="left"/>
            </w:pPr>
            <w:r w:rsidRPr="00D72FED">
              <w:t>Complejidad de valores del dominio de información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DDD5C" w14:textId="77777777" w:rsidR="00D72FED" w:rsidRPr="00D72FED" w:rsidRDefault="00D72FED" w:rsidP="00D72FED">
            <w:pPr>
              <w:spacing w:line="276" w:lineRule="auto"/>
              <w:jc w:val="left"/>
            </w:pPr>
            <w:r w:rsidRPr="00D72FED">
              <w:t>5</w:t>
            </w:r>
          </w:p>
        </w:tc>
      </w:tr>
      <w:tr w:rsidR="00D72FED" w:rsidRPr="00D72FED" w14:paraId="708CDECB"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0E0504" w14:textId="77777777" w:rsidR="00D72FED" w:rsidRPr="00D72FED" w:rsidRDefault="00D72FED" w:rsidP="00D72FED">
            <w:pPr>
              <w:spacing w:line="276" w:lineRule="auto"/>
              <w:jc w:val="left"/>
            </w:pPr>
            <w:r w:rsidRPr="00D72FED">
              <w:t>Complejidad del procesamiento interno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3219A" w14:textId="77777777" w:rsidR="00D72FED" w:rsidRPr="00D72FED" w:rsidRDefault="00D72FED" w:rsidP="00D72FED">
            <w:pPr>
              <w:spacing w:line="276" w:lineRule="auto"/>
              <w:jc w:val="left"/>
            </w:pPr>
            <w:r w:rsidRPr="00D72FED">
              <w:t>5</w:t>
            </w:r>
          </w:p>
        </w:tc>
      </w:tr>
      <w:tr w:rsidR="00D72FED" w:rsidRPr="00D72FED" w14:paraId="005978D4"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4C0762" w14:textId="77777777" w:rsidR="00D72FED" w:rsidRPr="00D72FED" w:rsidRDefault="00D72FED" w:rsidP="00D72FED">
            <w:pPr>
              <w:spacing w:line="276" w:lineRule="auto"/>
              <w:jc w:val="left"/>
            </w:pPr>
            <w:r w:rsidRPr="00D72FED">
              <w:t>Código diseñado para ser reusado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41B55" w14:textId="77777777" w:rsidR="00D72FED" w:rsidRPr="00D72FED" w:rsidRDefault="00D72FED" w:rsidP="00D72FED">
            <w:pPr>
              <w:spacing w:line="276" w:lineRule="auto"/>
              <w:jc w:val="left"/>
            </w:pPr>
            <w:r w:rsidRPr="00D72FED">
              <w:t>4</w:t>
            </w:r>
          </w:p>
        </w:tc>
      </w:tr>
      <w:tr w:rsidR="00D72FED" w:rsidRPr="00D72FED" w14:paraId="6F0FEA45"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7D148B" w14:textId="77777777" w:rsidR="00D72FED" w:rsidRPr="00D72FED" w:rsidRDefault="00D72FED" w:rsidP="00D72FED">
            <w:pPr>
              <w:spacing w:line="276" w:lineRule="auto"/>
              <w:jc w:val="left"/>
            </w:pPr>
            <w:r w:rsidRPr="00D72FED">
              <w:t>Conversión/instalación en diseño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9BC76" w14:textId="77777777" w:rsidR="00D72FED" w:rsidRPr="00D72FED" w:rsidRDefault="00D72FED" w:rsidP="00D72FED">
            <w:pPr>
              <w:spacing w:line="276" w:lineRule="auto"/>
              <w:jc w:val="left"/>
            </w:pPr>
            <w:r w:rsidRPr="00D72FED">
              <w:t>3</w:t>
            </w:r>
          </w:p>
        </w:tc>
      </w:tr>
      <w:tr w:rsidR="00D72FED" w:rsidRPr="00D72FED" w14:paraId="5A5664B1"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9B463C" w14:textId="77777777" w:rsidR="00D72FED" w:rsidRPr="00D72FED" w:rsidRDefault="00D72FED" w:rsidP="00D72FED">
            <w:pPr>
              <w:spacing w:line="276" w:lineRule="auto"/>
              <w:jc w:val="left"/>
            </w:pPr>
            <w:r w:rsidRPr="00D72FED">
              <w:t>Instalaciones múltiples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5EA9" w14:textId="77777777" w:rsidR="00D72FED" w:rsidRPr="00D72FED" w:rsidRDefault="00D72FED" w:rsidP="00D72FED">
            <w:pPr>
              <w:spacing w:line="276" w:lineRule="auto"/>
              <w:jc w:val="left"/>
            </w:pPr>
            <w:r w:rsidRPr="00D72FED">
              <w:t>5</w:t>
            </w:r>
          </w:p>
        </w:tc>
      </w:tr>
      <w:tr w:rsidR="00D72FED" w:rsidRPr="00D72FED" w14:paraId="75CCBB03"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61B856" w14:textId="77777777" w:rsidR="00D72FED" w:rsidRPr="00D72FED" w:rsidRDefault="00D72FED" w:rsidP="00D72FED">
            <w:pPr>
              <w:spacing w:line="276" w:lineRule="auto"/>
              <w:jc w:val="left"/>
            </w:pPr>
            <w:r w:rsidRPr="00D72FED">
              <w:lastRenderedPageBreak/>
              <w:t>Aplicación diseñada para el cambio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99383" w14:textId="77777777" w:rsidR="00D72FED" w:rsidRPr="00D72FED" w:rsidRDefault="00D72FED" w:rsidP="00D72FED">
            <w:pPr>
              <w:spacing w:line="276" w:lineRule="auto"/>
              <w:jc w:val="left"/>
            </w:pPr>
            <w:r w:rsidRPr="00D72FED">
              <w:t>5</w:t>
            </w:r>
          </w:p>
        </w:tc>
      </w:tr>
      <w:tr w:rsidR="00D72FED" w:rsidRPr="00D72FED" w14:paraId="35F0CD18"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2F6BA8" w14:textId="77777777" w:rsidR="00D72FED" w:rsidRPr="00D72FED" w:rsidRDefault="00D72FED" w:rsidP="00D72FED">
            <w:pPr>
              <w:spacing w:line="276" w:lineRule="auto"/>
              <w:jc w:val="left"/>
              <w:rPr>
                <w:b/>
                <w:bCs/>
              </w:rPr>
            </w:pPr>
            <w:proofErr w:type="gramStart"/>
            <w:r w:rsidRPr="00D72FED">
              <w:rPr>
                <w:b/>
                <w:bCs/>
              </w:rPr>
              <w:t>Total</w:t>
            </w:r>
            <w:proofErr w:type="gramEnd"/>
            <w:r w:rsidRPr="00D72FED">
              <w:rPr>
                <w:b/>
                <w:bCs/>
              </w:rPr>
              <w:t xml:space="preserve"> F</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1F8C1" w14:textId="77777777" w:rsidR="00D72FED" w:rsidRPr="00D72FED" w:rsidRDefault="00D72FED" w:rsidP="00D72FED">
            <w:pPr>
              <w:spacing w:line="276" w:lineRule="auto"/>
              <w:jc w:val="left"/>
            </w:pPr>
            <w:r w:rsidRPr="00D72FED">
              <w:t>51</w:t>
            </w:r>
          </w:p>
        </w:tc>
      </w:tr>
    </w:tbl>
    <w:p w14:paraId="51A39382" w14:textId="77777777" w:rsidR="001570AD" w:rsidRDefault="001570AD" w:rsidP="00D72FED">
      <w:pPr>
        <w:spacing w:line="276" w:lineRule="auto"/>
        <w:jc w:val="left"/>
      </w:pPr>
    </w:p>
    <w:p w14:paraId="71F8E868" w14:textId="6E8A7B28" w:rsidR="00D72FED" w:rsidRPr="00D72FED" w:rsidRDefault="00D72FED" w:rsidP="00D72FED">
      <w:pPr>
        <w:spacing w:line="276" w:lineRule="auto"/>
        <w:jc w:val="left"/>
      </w:pPr>
      <w:r w:rsidRPr="00D72FED">
        <w:t>Aplicando la fórmula PF = </w:t>
      </w:r>
      <w:r w:rsidRPr="00D72FED">
        <w:rPr>
          <w:i/>
          <w:iCs/>
        </w:rPr>
        <w:t>T * (0.65 + 0.01 * F)</w:t>
      </w:r>
      <w:r w:rsidRPr="00D72FED">
        <w:t>, se obtiene que PF = 118.</w:t>
      </w:r>
    </w:p>
    <w:p w14:paraId="3BFF4332" w14:textId="77777777" w:rsidR="001570AD" w:rsidRDefault="00D72FED" w:rsidP="00D72FED">
      <w:pPr>
        <w:spacing w:line="276" w:lineRule="auto"/>
        <w:jc w:val="left"/>
      </w:pPr>
      <w:r w:rsidRPr="00D72FED">
        <w:t>Si los datos históricos indican que nuestra productividad es de 7 PF / hombre-mes, entonces el esfuerzo requerido será de (118 / 7) = 17 hombres-mes, y si el costo por hombre-mes es de $10,000, entonces el costo del proyecto será de $170,000.</w:t>
      </w:r>
    </w:p>
    <w:p w14:paraId="02133A2C" w14:textId="77777777" w:rsidR="001570AD" w:rsidRDefault="001570AD" w:rsidP="00D72FED">
      <w:pPr>
        <w:spacing w:line="276" w:lineRule="auto"/>
        <w:jc w:val="left"/>
      </w:pPr>
    </w:p>
    <w:p w14:paraId="0B51B3BF" w14:textId="4AC1A63C" w:rsidR="00D72FED" w:rsidRPr="00D72FED" w:rsidRDefault="00D72FED" w:rsidP="00D72FED">
      <w:pPr>
        <w:spacing w:line="276" w:lineRule="auto"/>
        <w:jc w:val="left"/>
        <w:rPr>
          <w:b/>
          <w:bCs/>
        </w:rPr>
      </w:pPr>
      <w:r w:rsidRPr="00D72FED">
        <w:rPr>
          <w:b/>
          <w:bCs/>
        </w:rPr>
        <w:t>Modelos empíricos de estimación</w:t>
      </w:r>
    </w:p>
    <w:p w14:paraId="586964F3" w14:textId="77777777" w:rsidR="00D72FED" w:rsidRPr="00D72FED" w:rsidRDefault="00D72FED" w:rsidP="00D72FED">
      <w:pPr>
        <w:numPr>
          <w:ilvl w:val="0"/>
          <w:numId w:val="3"/>
        </w:numPr>
        <w:spacing w:line="276" w:lineRule="auto"/>
        <w:jc w:val="left"/>
      </w:pPr>
      <w:r w:rsidRPr="00D72FED">
        <w:t>Utilizan fórmulas derivadas empíricamente de una muestra limitada de proyectos para predecir el esfuerzo en función de LOC o PF.</w:t>
      </w:r>
    </w:p>
    <w:p w14:paraId="5E52B1D1" w14:textId="14647C3B" w:rsidR="00D72FED" w:rsidRPr="00D72FED" w:rsidRDefault="00D72FED" w:rsidP="00D72FED">
      <w:pPr>
        <w:numPr>
          <w:ilvl w:val="0"/>
          <w:numId w:val="3"/>
        </w:numPr>
        <w:spacing w:line="276" w:lineRule="auto"/>
        <w:jc w:val="left"/>
      </w:pPr>
      <w:r w:rsidRPr="00D72FED">
        <w:t>La estimación de los valores de LOC y PF se realizan utilizando las </w:t>
      </w:r>
      <w:r w:rsidRPr="00A26EC0">
        <w:t>técnicas de descomposición</w:t>
      </w:r>
      <w:r w:rsidRPr="00D72FED">
        <w:t> vistas con anterioridad.</w:t>
      </w:r>
    </w:p>
    <w:p w14:paraId="257C7C37" w14:textId="77777777" w:rsidR="00D72FED" w:rsidRPr="00D72FED" w:rsidRDefault="00D72FED" w:rsidP="00D72FED">
      <w:pPr>
        <w:numPr>
          <w:ilvl w:val="0"/>
          <w:numId w:val="3"/>
        </w:numPr>
        <w:spacing w:line="276" w:lineRule="auto"/>
        <w:jc w:val="left"/>
      </w:pPr>
      <w:r w:rsidRPr="00D72FED">
        <w:t>Los valores resultantes se aplican a la fórmula del modelo que se haya escogido para obtener el esfuerzo en hombres-mes.</w:t>
      </w:r>
    </w:p>
    <w:p w14:paraId="33B602ED" w14:textId="36AB4C74" w:rsidR="00D72FED" w:rsidRDefault="00D72FED" w:rsidP="00D72FED">
      <w:pPr>
        <w:numPr>
          <w:ilvl w:val="0"/>
          <w:numId w:val="3"/>
        </w:numPr>
        <w:spacing w:line="276" w:lineRule="auto"/>
        <w:jc w:val="left"/>
      </w:pPr>
      <w:r w:rsidRPr="00D72FED">
        <w:t>Precisamente por venir de una muestra limitada, no son adecuados para toda clase de software ni para todo medio ambiente de desarrollo.</w:t>
      </w:r>
    </w:p>
    <w:p w14:paraId="64A0C6E5" w14:textId="77777777" w:rsidR="001570AD" w:rsidRPr="00D72FED" w:rsidRDefault="001570AD" w:rsidP="001570AD">
      <w:pPr>
        <w:spacing w:line="276" w:lineRule="auto"/>
        <w:jc w:val="left"/>
      </w:pPr>
    </w:p>
    <w:p w14:paraId="689B19BC" w14:textId="77777777" w:rsidR="00D72FED" w:rsidRPr="00D72FED" w:rsidRDefault="00D72FED" w:rsidP="00D72FED">
      <w:pPr>
        <w:spacing w:line="276" w:lineRule="auto"/>
        <w:jc w:val="left"/>
      </w:pPr>
      <w:r w:rsidRPr="00D72FED">
        <w:rPr>
          <w:b/>
          <w:bCs/>
        </w:rPr>
        <w:t>Algunos modelos</w:t>
      </w:r>
    </w:p>
    <w:tbl>
      <w:tblPr>
        <w:tblW w:w="4000" w:type="pct"/>
        <w:tblCellSpacing w:w="15" w:type="dxa"/>
        <w:tblCellMar>
          <w:top w:w="15" w:type="dxa"/>
          <w:left w:w="15" w:type="dxa"/>
          <w:bottom w:w="15" w:type="dxa"/>
          <w:right w:w="15" w:type="dxa"/>
        </w:tblCellMar>
        <w:tblLook w:val="04A0" w:firstRow="1" w:lastRow="0" w:firstColumn="1" w:lastColumn="0" w:noHBand="0" w:noVBand="1"/>
      </w:tblPr>
      <w:tblGrid>
        <w:gridCol w:w="3152"/>
        <w:gridCol w:w="3918"/>
      </w:tblGrid>
      <w:tr w:rsidR="00D72FED" w:rsidRPr="00D72FED" w14:paraId="55DFB827" w14:textId="77777777" w:rsidTr="00D72FED">
        <w:trPr>
          <w:tblHeader/>
          <w:tblCellSpacing w:w="15" w:type="dxa"/>
        </w:trPr>
        <w:tc>
          <w:tcPr>
            <w:tcW w:w="0" w:type="auto"/>
            <w:vAlign w:val="center"/>
            <w:hideMark/>
          </w:tcPr>
          <w:p w14:paraId="213720C2" w14:textId="77777777" w:rsidR="00D72FED" w:rsidRPr="00D72FED" w:rsidRDefault="00D72FED" w:rsidP="00D72FED">
            <w:pPr>
              <w:spacing w:line="276" w:lineRule="auto"/>
              <w:jc w:val="left"/>
            </w:pPr>
            <w:r w:rsidRPr="00D72FED">
              <w:rPr>
                <w:i/>
                <w:iCs/>
              </w:rPr>
              <w:t>E</w:t>
            </w:r>
            <w:r w:rsidRPr="00D72FED">
              <w:t> = 5.2 * KLOC</w:t>
            </w:r>
            <w:r w:rsidRPr="00D72FED">
              <w:rPr>
                <w:vertAlign w:val="superscript"/>
              </w:rPr>
              <w:t>0.91</w:t>
            </w:r>
          </w:p>
        </w:tc>
        <w:tc>
          <w:tcPr>
            <w:tcW w:w="0" w:type="auto"/>
            <w:vAlign w:val="center"/>
            <w:hideMark/>
          </w:tcPr>
          <w:p w14:paraId="5AF075B0" w14:textId="77777777" w:rsidR="00D72FED" w:rsidRPr="00D72FED" w:rsidRDefault="00D72FED" w:rsidP="00D72FED">
            <w:pPr>
              <w:spacing w:line="276" w:lineRule="auto"/>
              <w:jc w:val="left"/>
            </w:pPr>
            <w:r w:rsidRPr="00D72FED">
              <w:t xml:space="preserve">Modelo de </w:t>
            </w:r>
            <w:proofErr w:type="spellStart"/>
            <w:r w:rsidRPr="00D72FED">
              <w:t>Walston-Felix</w:t>
            </w:r>
            <w:proofErr w:type="spellEnd"/>
          </w:p>
        </w:tc>
      </w:tr>
      <w:tr w:rsidR="00D72FED" w:rsidRPr="00D72FED" w14:paraId="200D6265" w14:textId="77777777" w:rsidTr="00D72FED">
        <w:trPr>
          <w:tblCellSpacing w:w="15" w:type="dxa"/>
        </w:trPr>
        <w:tc>
          <w:tcPr>
            <w:tcW w:w="0" w:type="auto"/>
            <w:vAlign w:val="center"/>
            <w:hideMark/>
          </w:tcPr>
          <w:p w14:paraId="02A89A7F" w14:textId="77777777" w:rsidR="00D72FED" w:rsidRPr="00D72FED" w:rsidRDefault="00D72FED" w:rsidP="00D72FED">
            <w:pPr>
              <w:spacing w:line="276" w:lineRule="auto"/>
              <w:jc w:val="left"/>
            </w:pPr>
            <w:r w:rsidRPr="00D72FED">
              <w:rPr>
                <w:i/>
                <w:iCs/>
              </w:rPr>
              <w:t>E</w:t>
            </w:r>
            <w:r w:rsidRPr="00D72FED">
              <w:t> = 5.5 + 0.73 * KLOC</w:t>
            </w:r>
            <w:r w:rsidRPr="00D72FED">
              <w:rPr>
                <w:vertAlign w:val="superscript"/>
              </w:rPr>
              <w:t>1.16</w:t>
            </w:r>
          </w:p>
        </w:tc>
        <w:tc>
          <w:tcPr>
            <w:tcW w:w="0" w:type="auto"/>
            <w:vAlign w:val="center"/>
            <w:hideMark/>
          </w:tcPr>
          <w:p w14:paraId="193BA3F3" w14:textId="77777777" w:rsidR="00D72FED" w:rsidRPr="00D72FED" w:rsidRDefault="00D72FED" w:rsidP="00D72FED">
            <w:pPr>
              <w:spacing w:line="276" w:lineRule="auto"/>
              <w:jc w:val="left"/>
            </w:pPr>
            <w:r w:rsidRPr="00D72FED">
              <w:t>Modelo de Bailey-</w:t>
            </w:r>
            <w:proofErr w:type="spellStart"/>
            <w:r w:rsidRPr="00D72FED">
              <w:t>Basisli</w:t>
            </w:r>
            <w:proofErr w:type="spellEnd"/>
          </w:p>
        </w:tc>
      </w:tr>
      <w:tr w:rsidR="00D72FED" w:rsidRPr="00D72FED" w14:paraId="5E6BACB5" w14:textId="77777777" w:rsidTr="00D72FED">
        <w:trPr>
          <w:tblCellSpacing w:w="15" w:type="dxa"/>
        </w:trPr>
        <w:tc>
          <w:tcPr>
            <w:tcW w:w="0" w:type="auto"/>
            <w:vAlign w:val="center"/>
            <w:hideMark/>
          </w:tcPr>
          <w:p w14:paraId="3C848140" w14:textId="77777777" w:rsidR="00D72FED" w:rsidRPr="00D72FED" w:rsidRDefault="00D72FED" w:rsidP="00D72FED">
            <w:pPr>
              <w:spacing w:line="276" w:lineRule="auto"/>
              <w:jc w:val="left"/>
            </w:pPr>
            <w:r w:rsidRPr="00D72FED">
              <w:rPr>
                <w:i/>
                <w:iCs/>
              </w:rPr>
              <w:t>E</w:t>
            </w:r>
            <w:r w:rsidRPr="00D72FED">
              <w:t> = 3.2 * KLOC</w:t>
            </w:r>
            <w:r w:rsidRPr="00D72FED">
              <w:rPr>
                <w:vertAlign w:val="superscript"/>
              </w:rPr>
              <w:t>1.05</w:t>
            </w:r>
          </w:p>
        </w:tc>
        <w:tc>
          <w:tcPr>
            <w:tcW w:w="0" w:type="auto"/>
            <w:vAlign w:val="center"/>
            <w:hideMark/>
          </w:tcPr>
          <w:p w14:paraId="425F55CF" w14:textId="77777777" w:rsidR="00D72FED" w:rsidRPr="00D72FED" w:rsidRDefault="00D72FED" w:rsidP="00D72FED">
            <w:pPr>
              <w:spacing w:line="276" w:lineRule="auto"/>
              <w:jc w:val="left"/>
            </w:pPr>
            <w:r w:rsidRPr="00D72FED">
              <w:t>Modelo simple de Boehm</w:t>
            </w:r>
          </w:p>
        </w:tc>
      </w:tr>
      <w:tr w:rsidR="00D72FED" w:rsidRPr="00D72FED" w14:paraId="49A4F77B" w14:textId="77777777" w:rsidTr="00D72FED">
        <w:trPr>
          <w:tblCellSpacing w:w="15" w:type="dxa"/>
        </w:trPr>
        <w:tc>
          <w:tcPr>
            <w:tcW w:w="0" w:type="auto"/>
            <w:vAlign w:val="center"/>
            <w:hideMark/>
          </w:tcPr>
          <w:p w14:paraId="63CD72AB" w14:textId="77777777" w:rsidR="00D72FED" w:rsidRPr="00D72FED" w:rsidRDefault="00D72FED" w:rsidP="00D72FED">
            <w:pPr>
              <w:spacing w:line="276" w:lineRule="auto"/>
              <w:jc w:val="left"/>
            </w:pPr>
            <w:r w:rsidRPr="00D72FED">
              <w:rPr>
                <w:i/>
                <w:iCs/>
              </w:rPr>
              <w:t>E</w:t>
            </w:r>
            <w:r w:rsidRPr="00D72FED">
              <w:t> = 5.288 * KLOC</w:t>
            </w:r>
            <w:r w:rsidRPr="00D72FED">
              <w:rPr>
                <w:vertAlign w:val="superscript"/>
              </w:rPr>
              <w:t>1.047</w:t>
            </w:r>
          </w:p>
        </w:tc>
        <w:tc>
          <w:tcPr>
            <w:tcW w:w="0" w:type="auto"/>
            <w:vAlign w:val="center"/>
            <w:hideMark/>
          </w:tcPr>
          <w:p w14:paraId="5BB4FEEF" w14:textId="77777777" w:rsidR="00D72FED" w:rsidRPr="00D72FED" w:rsidRDefault="00D72FED" w:rsidP="00D72FED">
            <w:pPr>
              <w:spacing w:line="276" w:lineRule="auto"/>
              <w:jc w:val="left"/>
            </w:pPr>
            <w:r w:rsidRPr="00D72FED">
              <w:t xml:space="preserve">Modelo </w:t>
            </w:r>
            <w:proofErr w:type="spellStart"/>
            <w:r w:rsidRPr="00D72FED">
              <w:t>Doty</w:t>
            </w:r>
            <w:proofErr w:type="spellEnd"/>
            <w:r w:rsidRPr="00D72FED">
              <w:t xml:space="preserve"> para KLOC &gt; 9</w:t>
            </w:r>
          </w:p>
        </w:tc>
      </w:tr>
      <w:tr w:rsidR="00D72FED" w:rsidRPr="00D72FED" w14:paraId="22A94160" w14:textId="77777777" w:rsidTr="00D72FED">
        <w:trPr>
          <w:tblCellSpacing w:w="15" w:type="dxa"/>
        </w:trPr>
        <w:tc>
          <w:tcPr>
            <w:tcW w:w="0" w:type="auto"/>
            <w:vAlign w:val="center"/>
            <w:hideMark/>
          </w:tcPr>
          <w:p w14:paraId="58B70FA9" w14:textId="77777777" w:rsidR="00D72FED" w:rsidRPr="00D72FED" w:rsidRDefault="00D72FED" w:rsidP="00D72FED">
            <w:pPr>
              <w:spacing w:line="276" w:lineRule="auto"/>
              <w:jc w:val="left"/>
            </w:pPr>
            <w:r w:rsidRPr="00D72FED">
              <w:rPr>
                <w:i/>
                <w:iCs/>
              </w:rPr>
              <w:t>E</w:t>
            </w:r>
            <w:r w:rsidRPr="00D72FED">
              <w:t> = -13.39 + 0.054 * PF</w:t>
            </w:r>
          </w:p>
        </w:tc>
        <w:tc>
          <w:tcPr>
            <w:tcW w:w="0" w:type="auto"/>
            <w:vAlign w:val="center"/>
            <w:hideMark/>
          </w:tcPr>
          <w:p w14:paraId="01E0A868" w14:textId="77777777" w:rsidR="00D72FED" w:rsidRPr="00D72FED" w:rsidRDefault="00D72FED" w:rsidP="00D72FED">
            <w:pPr>
              <w:spacing w:line="276" w:lineRule="auto"/>
              <w:jc w:val="left"/>
            </w:pPr>
            <w:r w:rsidRPr="00D72FED">
              <w:t xml:space="preserve">Modelo de </w:t>
            </w:r>
            <w:proofErr w:type="spellStart"/>
            <w:r w:rsidRPr="00D72FED">
              <w:t>Albretch-Gaffney</w:t>
            </w:r>
            <w:proofErr w:type="spellEnd"/>
          </w:p>
        </w:tc>
      </w:tr>
      <w:tr w:rsidR="00D72FED" w:rsidRPr="00D72FED" w14:paraId="249D6F34" w14:textId="77777777" w:rsidTr="00D72FED">
        <w:trPr>
          <w:tblCellSpacing w:w="15" w:type="dxa"/>
        </w:trPr>
        <w:tc>
          <w:tcPr>
            <w:tcW w:w="0" w:type="auto"/>
            <w:vAlign w:val="center"/>
            <w:hideMark/>
          </w:tcPr>
          <w:p w14:paraId="523DBE11" w14:textId="77777777" w:rsidR="00D72FED" w:rsidRPr="00D72FED" w:rsidRDefault="00D72FED" w:rsidP="00D72FED">
            <w:pPr>
              <w:spacing w:line="276" w:lineRule="auto"/>
              <w:jc w:val="left"/>
            </w:pPr>
            <w:r w:rsidRPr="00D72FED">
              <w:rPr>
                <w:i/>
                <w:iCs/>
              </w:rPr>
              <w:t>E</w:t>
            </w:r>
            <w:r w:rsidRPr="00D72FED">
              <w:t> = 60.62 * 7.728 * 10</w:t>
            </w:r>
            <w:r w:rsidRPr="00D72FED">
              <w:rPr>
                <w:vertAlign w:val="superscript"/>
              </w:rPr>
              <w:t>-8</w:t>
            </w:r>
            <w:r w:rsidRPr="00D72FED">
              <w:t> * PF</w:t>
            </w:r>
            <w:r w:rsidRPr="00D72FED">
              <w:rPr>
                <w:vertAlign w:val="superscript"/>
              </w:rPr>
              <w:t>3</w:t>
            </w:r>
          </w:p>
        </w:tc>
        <w:tc>
          <w:tcPr>
            <w:tcW w:w="0" w:type="auto"/>
            <w:vAlign w:val="center"/>
            <w:hideMark/>
          </w:tcPr>
          <w:p w14:paraId="25B179E1" w14:textId="77777777" w:rsidR="00D72FED" w:rsidRPr="00D72FED" w:rsidRDefault="00D72FED" w:rsidP="00D72FED">
            <w:pPr>
              <w:spacing w:line="276" w:lineRule="auto"/>
              <w:jc w:val="left"/>
            </w:pPr>
            <w:r w:rsidRPr="00D72FED">
              <w:t xml:space="preserve">Modelo de </w:t>
            </w:r>
            <w:proofErr w:type="spellStart"/>
            <w:r w:rsidRPr="00D72FED">
              <w:t>Kemerer</w:t>
            </w:r>
            <w:proofErr w:type="spellEnd"/>
          </w:p>
        </w:tc>
      </w:tr>
      <w:tr w:rsidR="00D72FED" w:rsidRPr="00D72FED" w14:paraId="755EBD3A" w14:textId="77777777" w:rsidTr="00D72FED">
        <w:trPr>
          <w:tblCellSpacing w:w="15" w:type="dxa"/>
        </w:trPr>
        <w:tc>
          <w:tcPr>
            <w:tcW w:w="0" w:type="auto"/>
            <w:vAlign w:val="center"/>
            <w:hideMark/>
          </w:tcPr>
          <w:p w14:paraId="46BFD5C9" w14:textId="77777777" w:rsidR="00D72FED" w:rsidRPr="00D72FED" w:rsidRDefault="00D72FED" w:rsidP="00D72FED">
            <w:pPr>
              <w:spacing w:line="276" w:lineRule="auto"/>
              <w:jc w:val="left"/>
            </w:pPr>
            <w:r w:rsidRPr="00D72FED">
              <w:rPr>
                <w:i/>
                <w:iCs/>
              </w:rPr>
              <w:t>E</w:t>
            </w:r>
            <w:r w:rsidRPr="00D72FED">
              <w:t> = 585.7 + 15.12 * PF</w:t>
            </w:r>
          </w:p>
        </w:tc>
        <w:tc>
          <w:tcPr>
            <w:tcW w:w="0" w:type="auto"/>
            <w:vAlign w:val="center"/>
            <w:hideMark/>
          </w:tcPr>
          <w:p w14:paraId="48796D31" w14:textId="77777777" w:rsidR="00D72FED" w:rsidRPr="00D72FED" w:rsidRDefault="00D72FED" w:rsidP="00D72FED">
            <w:pPr>
              <w:spacing w:line="276" w:lineRule="auto"/>
              <w:jc w:val="left"/>
            </w:pPr>
            <w:r w:rsidRPr="00D72FED">
              <w:t xml:space="preserve">Modelo de </w:t>
            </w:r>
            <w:proofErr w:type="spellStart"/>
            <w:r w:rsidRPr="00D72FED">
              <w:t>Matson</w:t>
            </w:r>
            <w:proofErr w:type="spellEnd"/>
            <w:r w:rsidRPr="00D72FED">
              <w:t>-Barnett-</w:t>
            </w:r>
            <w:proofErr w:type="spellStart"/>
            <w:r w:rsidRPr="00D72FED">
              <w:t>Mellichamp</w:t>
            </w:r>
            <w:proofErr w:type="spellEnd"/>
          </w:p>
        </w:tc>
      </w:tr>
    </w:tbl>
    <w:p w14:paraId="6F93992C" w14:textId="77777777" w:rsidR="001570AD" w:rsidRDefault="001570AD" w:rsidP="00D72FED">
      <w:pPr>
        <w:spacing w:line="276" w:lineRule="auto"/>
        <w:jc w:val="left"/>
        <w:rPr>
          <w:b/>
          <w:bCs/>
        </w:rPr>
      </w:pPr>
    </w:p>
    <w:p w14:paraId="10AEFDD0" w14:textId="77777777" w:rsidR="001570AD" w:rsidRDefault="001570AD" w:rsidP="00D72FED">
      <w:pPr>
        <w:spacing w:line="276" w:lineRule="auto"/>
        <w:jc w:val="left"/>
        <w:rPr>
          <w:b/>
          <w:bCs/>
        </w:rPr>
      </w:pPr>
    </w:p>
    <w:p w14:paraId="0AD892B6" w14:textId="77777777" w:rsidR="001570AD" w:rsidRDefault="001570AD" w:rsidP="00D72FED">
      <w:pPr>
        <w:spacing w:line="276" w:lineRule="auto"/>
        <w:jc w:val="left"/>
        <w:rPr>
          <w:b/>
          <w:bCs/>
        </w:rPr>
      </w:pPr>
    </w:p>
    <w:p w14:paraId="4E8E3E66" w14:textId="244BCBDD" w:rsidR="00D72FED" w:rsidRPr="00D72FED" w:rsidRDefault="00D72FED" w:rsidP="00D72FED">
      <w:pPr>
        <w:spacing w:line="276" w:lineRule="auto"/>
        <w:jc w:val="left"/>
      </w:pPr>
      <w:r w:rsidRPr="00D72FED">
        <w:rPr>
          <w:b/>
          <w:bCs/>
        </w:rPr>
        <w:lastRenderedPageBreak/>
        <w:t>Modelo COCOMO</w:t>
      </w:r>
    </w:p>
    <w:p w14:paraId="41FCB149" w14:textId="77777777" w:rsidR="00D72FED" w:rsidRPr="00D72FED" w:rsidRDefault="00D72FED" w:rsidP="00D72FED">
      <w:pPr>
        <w:spacing w:line="276" w:lineRule="auto"/>
        <w:jc w:val="left"/>
      </w:pPr>
      <w:r w:rsidRPr="00D72FED">
        <w:t xml:space="preserve">Creado por Barry Boehm en 1981. Su nombre significa </w:t>
      </w:r>
      <w:proofErr w:type="spellStart"/>
      <w:r w:rsidRPr="00D72FED">
        <w:t>COnstructive</w:t>
      </w:r>
      <w:proofErr w:type="spellEnd"/>
      <w:r w:rsidRPr="00D72FED">
        <w:t xml:space="preserve"> </w:t>
      </w:r>
      <w:proofErr w:type="spellStart"/>
      <w:r w:rsidRPr="00D72FED">
        <w:t>COst</w:t>
      </w:r>
      <w:proofErr w:type="spellEnd"/>
      <w:r w:rsidRPr="00D72FED">
        <w:t xml:space="preserve"> </w:t>
      </w:r>
      <w:proofErr w:type="spellStart"/>
      <w:r w:rsidRPr="00D72FED">
        <w:t>MOdel</w:t>
      </w:r>
      <w:proofErr w:type="spellEnd"/>
      <w:r w:rsidRPr="00D72FED">
        <w:t xml:space="preserve"> (Modelo constructivo de costo) y se puede dividir en tres modelos.</w:t>
      </w:r>
    </w:p>
    <w:p w14:paraId="162A1C62" w14:textId="77777777" w:rsidR="00D72FED" w:rsidRPr="00D72FED" w:rsidRDefault="00D72FED" w:rsidP="00D72FED">
      <w:pPr>
        <w:numPr>
          <w:ilvl w:val="0"/>
          <w:numId w:val="4"/>
        </w:numPr>
        <w:spacing w:line="276" w:lineRule="auto"/>
        <w:jc w:val="left"/>
      </w:pPr>
      <w:r w:rsidRPr="00D72FED">
        <w:t>COCOMO básico. Calcula el esfuerzo y el costo del desarrollo en función del tamaño del programa estimado en LOC.</w:t>
      </w:r>
    </w:p>
    <w:p w14:paraId="688F8D6D" w14:textId="77777777" w:rsidR="00D72FED" w:rsidRPr="00D72FED" w:rsidRDefault="00D72FED" w:rsidP="00D72FED">
      <w:pPr>
        <w:numPr>
          <w:ilvl w:val="0"/>
          <w:numId w:val="4"/>
        </w:numPr>
        <w:spacing w:line="276" w:lineRule="auto"/>
        <w:jc w:val="left"/>
      </w:pPr>
      <w:r w:rsidRPr="00D72FED">
        <w:t>COCOMO intermedio. Calcula el esfuerzo del desarrollo en función del tamaño del programa y un conjunto de conductores de costo que incluyen la evaluación subjetiva del producto, del hardware, del personal y de los atributos del proyecto.</w:t>
      </w:r>
    </w:p>
    <w:p w14:paraId="663186C8" w14:textId="77777777" w:rsidR="00D72FED" w:rsidRPr="00D72FED" w:rsidRDefault="00D72FED" w:rsidP="00D72FED">
      <w:pPr>
        <w:numPr>
          <w:ilvl w:val="0"/>
          <w:numId w:val="4"/>
        </w:numPr>
        <w:spacing w:line="276" w:lineRule="auto"/>
        <w:jc w:val="left"/>
      </w:pPr>
      <w:r w:rsidRPr="00D72FED">
        <w:t>COCOMO detallado. Incorpora las características de la versión intermedia y lleva a cabo una evaluación del impacto de los conductores de costo en cada fase (análisis, desarrollo, etc.) del proceso.</w:t>
      </w:r>
    </w:p>
    <w:p w14:paraId="4061EE23" w14:textId="77777777" w:rsidR="001570AD" w:rsidRDefault="001570AD" w:rsidP="00D72FED">
      <w:pPr>
        <w:spacing w:line="276" w:lineRule="auto"/>
        <w:jc w:val="left"/>
      </w:pPr>
    </w:p>
    <w:p w14:paraId="150C8DFC" w14:textId="31811727" w:rsidR="00D72FED" w:rsidRPr="00D72FED" w:rsidRDefault="00D72FED" w:rsidP="00D72FED">
      <w:pPr>
        <w:spacing w:line="276" w:lineRule="auto"/>
        <w:jc w:val="left"/>
      </w:pPr>
      <w:r w:rsidRPr="00D72FED">
        <w:t>Los modelos COCOMO están definidos para tres tipos de proyectos de software:</w:t>
      </w:r>
    </w:p>
    <w:p w14:paraId="1DAFC288" w14:textId="77777777" w:rsidR="00D72FED" w:rsidRPr="00D72FED" w:rsidRDefault="00D72FED" w:rsidP="00D72FED">
      <w:pPr>
        <w:numPr>
          <w:ilvl w:val="0"/>
          <w:numId w:val="5"/>
        </w:numPr>
        <w:spacing w:line="276" w:lineRule="auto"/>
        <w:jc w:val="left"/>
      </w:pPr>
      <w:r w:rsidRPr="00D72FED">
        <w:t>Orgánicos.</w:t>
      </w:r>
    </w:p>
    <w:p w14:paraId="7AC6A7E8" w14:textId="77777777" w:rsidR="00D72FED" w:rsidRPr="00D72FED" w:rsidRDefault="00D72FED" w:rsidP="00D72FED">
      <w:pPr>
        <w:numPr>
          <w:ilvl w:val="1"/>
          <w:numId w:val="5"/>
        </w:numPr>
        <w:spacing w:line="276" w:lineRule="auto"/>
        <w:jc w:val="left"/>
      </w:pPr>
      <w:r w:rsidRPr="00D72FED">
        <w:t>Proyectos pequeños y sencillos.</w:t>
      </w:r>
    </w:p>
    <w:p w14:paraId="32245A94" w14:textId="77777777" w:rsidR="00D72FED" w:rsidRPr="00D72FED" w:rsidRDefault="00D72FED" w:rsidP="00D72FED">
      <w:pPr>
        <w:numPr>
          <w:ilvl w:val="1"/>
          <w:numId w:val="5"/>
        </w:numPr>
        <w:spacing w:line="276" w:lineRule="auto"/>
        <w:jc w:val="left"/>
      </w:pPr>
      <w:r w:rsidRPr="00D72FED">
        <w:t>Equipos pequeños con experiencia en la aplicación.</w:t>
      </w:r>
    </w:p>
    <w:p w14:paraId="37B3BDCD" w14:textId="77777777" w:rsidR="00D72FED" w:rsidRPr="00D72FED" w:rsidRDefault="00D72FED" w:rsidP="00D72FED">
      <w:pPr>
        <w:numPr>
          <w:ilvl w:val="1"/>
          <w:numId w:val="5"/>
        </w:numPr>
        <w:spacing w:line="276" w:lineRule="auto"/>
        <w:jc w:val="left"/>
      </w:pPr>
      <w:r w:rsidRPr="00D72FED">
        <w:t>Requisitos poco rígidos.</w:t>
      </w:r>
    </w:p>
    <w:p w14:paraId="058539BE" w14:textId="77777777" w:rsidR="00D72FED" w:rsidRPr="00D72FED" w:rsidRDefault="00D72FED" w:rsidP="00D72FED">
      <w:pPr>
        <w:numPr>
          <w:ilvl w:val="0"/>
          <w:numId w:val="5"/>
        </w:numPr>
        <w:spacing w:line="276" w:lineRule="auto"/>
        <w:jc w:val="left"/>
      </w:pPr>
      <w:proofErr w:type="spellStart"/>
      <w:r w:rsidRPr="00D72FED">
        <w:t>Semiacoplados</w:t>
      </w:r>
      <w:proofErr w:type="spellEnd"/>
      <w:r w:rsidRPr="00D72FED">
        <w:t>.</w:t>
      </w:r>
    </w:p>
    <w:p w14:paraId="6304E073" w14:textId="77777777" w:rsidR="00D72FED" w:rsidRPr="00D72FED" w:rsidRDefault="00D72FED" w:rsidP="00D72FED">
      <w:pPr>
        <w:numPr>
          <w:ilvl w:val="1"/>
          <w:numId w:val="5"/>
        </w:numPr>
        <w:spacing w:line="276" w:lineRule="auto"/>
        <w:jc w:val="left"/>
      </w:pPr>
      <w:r w:rsidRPr="00D72FED">
        <w:t>Proyectos de tamaño y complejidad intermedia.</w:t>
      </w:r>
    </w:p>
    <w:p w14:paraId="4D237EFB" w14:textId="77777777" w:rsidR="00D72FED" w:rsidRPr="00D72FED" w:rsidRDefault="00D72FED" w:rsidP="00D72FED">
      <w:pPr>
        <w:numPr>
          <w:ilvl w:val="1"/>
          <w:numId w:val="5"/>
        </w:numPr>
        <w:spacing w:line="276" w:lineRule="auto"/>
        <w:jc w:val="left"/>
      </w:pPr>
      <w:r w:rsidRPr="00D72FED">
        <w:t xml:space="preserve">Equipos con </w:t>
      </w:r>
      <w:proofErr w:type="gramStart"/>
      <w:r w:rsidRPr="00D72FED">
        <w:t>variado niveles</w:t>
      </w:r>
      <w:proofErr w:type="gramEnd"/>
      <w:r w:rsidRPr="00D72FED">
        <w:t xml:space="preserve"> de experiencia.</w:t>
      </w:r>
    </w:p>
    <w:p w14:paraId="65CB4FE7" w14:textId="77777777" w:rsidR="00D72FED" w:rsidRPr="00D72FED" w:rsidRDefault="00D72FED" w:rsidP="00D72FED">
      <w:pPr>
        <w:numPr>
          <w:ilvl w:val="1"/>
          <w:numId w:val="5"/>
        </w:numPr>
        <w:spacing w:line="276" w:lineRule="auto"/>
        <w:jc w:val="left"/>
      </w:pPr>
      <w:r w:rsidRPr="00D72FED">
        <w:t>Requisitos poco o medio rígidos.</w:t>
      </w:r>
    </w:p>
    <w:p w14:paraId="43C54043" w14:textId="77777777" w:rsidR="00D72FED" w:rsidRPr="00D72FED" w:rsidRDefault="00D72FED" w:rsidP="00D72FED">
      <w:pPr>
        <w:numPr>
          <w:ilvl w:val="0"/>
          <w:numId w:val="5"/>
        </w:numPr>
        <w:spacing w:line="276" w:lineRule="auto"/>
        <w:jc w:val="left"/>
      </w:pPr>
      <w:r w:rsidRPr="00D72FED">
        <w:t>Empotrados.</w:t>
      </w:r>
    </w:p>
    <w:p w14:paraId="013F2109" w14:textId="77777777" w:rsidR="00D72FED" w:rsidRPr="00D72FED" w:rsidRDefault="00D72FED" w:rsidP="00D72FED">
      <w:pPr>
        <w:numPr>
          <w:ilvl w:val="1"/>
          <w:numId w:val="5"/>
        </w:numPr>
        <w:spacing w:line="276" w:lineRule="auto"/>
        <w:jc w:val="left"/>
      </w:pPr>
      <w:r w:rsidRPr="00D72FED">
        <w:t>Proyectos que deben ser desarrollados con un conjunto de requisitos (hardware y software) muy restringidos.</w:t>
      </w:r>
    </w:p>
    <w:p w14:paraId="0B96D27F" w14:textId="77777777" w:rsidR="001570AD" w:rsidRDefault="001570AD" w:rsidP="00D72FED">
      <w:pPr>
        <w:spacing w:line="276" w:lineRule="auto"/>
        <w:jc w:val="left"/>
        <w:rPr>
          <w:b/>
          <w:bCs/>
        </w:rPr>
      </w:pPr>
      <w:bookmarkStart w:id="14" w:name="basico"/>
      <w:bookmarkEnd w:id="14"/>
    </w:p>
    <w:p w14:paraId="6DE30FD0" w14:textId="07F98CAF" w:rsidR="00D72FED" w:rsidRPr="00D72FED" w:rsidRDefault="00D72FED" w:rsidP="00D72FED">
      <w:pPr>
        <w:spacing w:line="276" w:lineRule="auto"/>
        <w:jc w:val="left"/>
      </w:pPr>
      <w:r w:rsidRPr="00D72FED">
        <w:rPr>
          <w:b/>
          <w:bCs/>
        </w:rPr>
        <w:t>COCOMO básico</w:t>
      </w:r>
    </w:p>
    <w:p w14:paraId="3AE28B96" w14:textId="77777777" w:rsidR="00D72FED" w:rsidRPr="00D72FED" w:rsidRDefault="00D72FED" w:rsidP="00D72FED">
      <w:pPr>
        <w:spacing w:line="276" w:lineRule="auto"/>
        <w:jc w:val="left"/>
      </w:pPr>
      <w:r w:rsidRPr="00D72FED">
        <w:t>Las ecuaciones del modelo COCOMO básico son de la forma:</w:t>
      </w:r>
    </w:p>
    <w:p w14:paraId="2011C399" w14:textId="77777777" w:rsidR="00D72FED" w:rsidRPr="00D72FED" w:rsidRDefault="00D72FED" w:rsidP="00D72FED">
      <w:pPr>
        <w:spacing w:line="276" w:lineRule="auto"/>
        <w:jc w:val="left"/>
      </w:pPr>
      <w:r w:rsidRPr="00D72FED">
        <w:rPr>
          <w:i/>
          <w:iCs/>
        </w:rPr>
        <w:t>E</w:t>
      </w:r>
      <w:r w:rsidRPr="00D72FED">
        <w:t> = </w:t>
      </w:r>
      <w:r w:rsidRPr="00D72FED">
        <w:rPr>
          <w:i/>
          <w:iCs/>
        </w:rPr>
        <w:t>a</w:t>
      </w:r>
      <w:r w:rsidRPr="00D72FED">
        <w:t xml:space="preserve"> * </w:t>
      </w:r>
      <w:proofErr w:type="spellStart"/>
      <w:r w:rsidRPr="00D72FED">
        <w:t>KLOC</w:t>
      </w:r>
      <w:r w:rsidRPr="00D72FED">
        <w:rPr>
          <w:i/>
          <w:iCs/>
          <w:vertAlign w:val="superscript"/>
        </w:rPr>
        <w:t>b</w:t>
      </w:r>
      <w:proofErr w:type="spellEnd"/>
      <w:r w:rsidRPr="00D72FED">
        <w:br/>
      </w:r>
      <w:r w:rsidRPr="00D72FED">
        <w:rPr>
          <w:i/>
          <w:iCs/>
        </w:rPr>
        <w:t>D</w:t>
      </w:r>
      <w:r w:rsidRPr="00D72FED">
        <w:t> = </w:t>
      </w:r>
      <w:r w:rsidRPr="00D72FED">
        <w:rPr>
          <w:i/>
          <w:iCs/>
        </w:rPr>
        <w:t>c</w:t>
      </w:r>
      <w:r w:rsidRPr="00D72FED">
        <w:t> * </w:t>
      </w:r>
      <w:r w:rsidRPr="00D72FED">
        <w:rPr>
          <w:i/>
          <w:iCs/>
        </w:rPr>
        <w:t>E</w:t>
      </w:r>
      <w:r w:rsidRPr="00D72FED">
        <w:rPr>
          <w:i/>
          <w:iCs/>
          <w:vertAlign w:val="superscript"/>
        </w:rPr>
        <w:t>d</w:t>
      </w:r>
      <w:r w:rsidRPr="00D72FED">
        <w:t>         </w:t>
      </w:r>
    </w:p>
    <w:p w14:paraId="648990B5" w14:textId="77777777" w:rsidR="00D72FED" w:rsidRPr="00D72FED" w:rsidRDefault="00D72FED" w:rsidP="00D72FED">
      <w:pPr>
        <w:spacing w:line="276" w:lineRule="auto"/>
        <w:jc w:val="left"/>
      </w:pPr>
      <w:r w:rsidRPr="00D72FED">
        <w:t>donde </w:t>
      </w:r>
      <w:r w:rsidRPr="00D72FED">
        <w:rPr>
          <w:i/>
          <w:iCs/>
        </w:rPr>
        <w:t>E</w:t>
      </w:r>
      <w:r w:rsidRPr="00D72FED">
        <w:t> es el esfuerzo aplicado en hombre-mes, </w:t>
      </w:r>
      <w:r w:rsidRPr="00D72FED">
        <w:rPr>
          <w:i/>
          <w:iCs/>
        </w:rPr>
        <w:t>D</w:t>
      </w:r>
      <w:r w:rsidRPr="00D72FED">
        <w:t> es el tiempo de desarrollo en meses y KLOC es el número de miles de líneas de código estimado para el proyecto. Los coeficientes </w:t>
      </w:r>
      <w:r w:rsidRPr="00D72FED">
        <w:rPr>
          <w:i/>
          <w:iCs/>
        </w:rPr>
        <w:t>a</w:t>
      </w:r>
      <w:r w:rsidRPr="00D72FED">
        <w:t> y </w:t>
      </w:r>
      <w:r w:rsidRPr="00D72FED">
        <w:rPr>
          <w:i/>
          <w:iCs/>
        </w:rPr>
        <w:t>c</w:t>
      </w:r>
      <w:r w:rsidRPr="00D72FED">
        <w:t> y los exponentes </w:t>
      </w:r>
      <w:r w:rsidRPr="00D72FED">
        <w:rPr>
          <w:i/>
          <w:iCs/>
        </w:rPr>
        <w:t>b</w:t>
      </w:r>
      <w:r w:rsidRPr="00D72FED">
        <w:t> y </w:t>
      </w:r>
      <w:r w:rsidRPr="00D72FED">
        <w:rPr>
          <w:i/>
          <w:iCs/>
        </w:rPr>
        <w:t>d</w:t>
      </w:r>
      <w:r w:rsidRPr="00D72FED">
        <w:t> se obtienen de la siguiente tabla:</w:t>
      </w:r>
    </w:p>
    <w:tbl>
      <w:tblPr>
        <w:tblW w:w="25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0"/>
        <w:gridCol w:w="449"/>
        <w:gridCol w:w="556"/>
        <w:gridCol w:w="497"/>
        <w:gridCol w:w="609"/>
      </w:tblGrid>
      <w:tr w:rsidR="00D72FED" w:rsidRPr="00D72FED" w14:paraId="3041E49A" w14:textId="77777777" w:rsidTr="001C5DD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815E94" w14:textId="77777777" w:rsidR="00D72FED" w:rsidRPr="00D72FED" w:rsidRDefault="00D72FED" w:rsidP="00D72FED">
            <w:pPr>
              <w:spacing w:line="276" w:lineRule="auto"/>
              <w:jc w:val="left"/>
              <w:rPr>
                <w:b/>
                <w:bCs/>
              </w:rPr>
            </w:pPr>
            <w:r w:rsidRPr="00D72FED">
              <w:rPr>
                <w:b/>
                <w:bCs/>
              </w:rPr>
              <w:lastRenderedPageBreak/>
              <w:t>Tipo de proyecto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5F9AE" w14:textId="77777777" w:rsidR="00D72FED" w:rsidRPr="00D72FED" w:rsidRDefault="00D72FED" w:rsidP="00D72FED">
            <w:pPr>
              <w:spacing w:line="276" w:lineRule="auto"/>
              <w:jc w:val="left"/>
              <w:rPr>
                <w:b/>
                <w:bCs/>
              </w:rPr>
            </w:pPr>
            <w:r w:rsidRPr="00D72FED">
              <w:rPr>
                <w:b/>
                <w:bCs/>
                <w:i/>
                <w:iCs/>
              </w:rPr>
              <w:t>a</w:t>
            </w:r>
          </w:p>
        </w:tc>
        <w:tc>
          <w:tcPr>
            <w:tcW w:w="563" w:type="pct"/>
            <w:tcBorders>
              <w:top w:val="outset" w:sz="6" w:space="0" w:color="auto"/>
              <w:left w:val="outset" w:sz="6" w:space="0" w:color="auto"/>
              <w:bottom w:val="outset" w:sz="6" w:space="0" w:color="auto"/>
              <w:right w:val="outset" w:sz="6" w:space="0" w:color="auto"/>
            </w:tcBorders>
            <w:vAlign w:val="center"/>
            <w:hideMark/>
          </w:tcPr>
          <w:p w14:paraId="18185E9B" w14:textId="77777777" w:rsidR="00D72FED" w:rsidRPr="00D72FED" w:rsidRDefault="00D72FED" w:rsidP="00D72FED">
            <w:pPr>
              <w:spacing w:line="276" w:lineRule="auto"/>
              <w:jc w:val="left"/>
              <w:rPr>
                <w:b/>
                <w:bCs/>
              </w:rPr>
            </w:pPr>
            <w:r w:rsidRPr="00D72FED">
              <w:rPr>
                <w:b/>
                <w:bCs/>
                <w:i/>
                <w:iCs/>
              </w:rPr>
              <w:t>b</w:t>
            </w:r>
          </w:p>
        </w:tc>
        <w:tc>
          <w:tcPr>
            <w:tcW w:w="566" w:type="pct"/>
            <w:tcBorders>
              <w:top w:val="outset" w:sz="6" w:space="0" w:color="auto"/>
              <w:left w:val="outset" w:sz="6" w:space="0" w:color="auto"/>
              <w:bottom w:val="outset" w:sz="6" w:space="0" w:color="auto"/>
              <w:right w:val="outset" w:sz="6" w:space="0" w:color="auto"/>
            </w:tcBorders>
            <w:vAlign w:val="center"/>
            <w:hideMark/>
          </w:tcPr>
          <w:p w14:paraId="79F22457" w14:textId="77777777" w:rsidR="00D72FED" w:rsidRPr="00D72FED" w:rsidRDefault="00D72FED" w:rsidP="00D72FED">
            <w:pPr>
              <w:spacing w:line="276" w:lineRule="auto"/>
              <w:jc w:val="left"/>
              <w:rPr>
                <w:b/>
                <w:bCs/>
              </w:rPr>
            </w:pPr>
            <w:r w:rsidRPr="00D72FED">
              <w:rPr>
                <w:b/>
                <w:bCs/>
                <w:i/>
                <w:iCs/>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91B1C" w14:textId="77777777" w:rsidR="00D72FED" w:rsidRPr="00D72FED" w:rsidRDefault="00D72FED" w:rsidP="00D72FED">
            <w:pPr>
              <w:spacing w:line="276" w:lineRule="auto"/>
              <w:jc w:val="left"/>
              <w:rPr>
                <w:b/>
                <w:bCs/>
              </w:rPr>
            </w:pPr>
            <w:r w:rsidRPr="00D72FED">
              <w:rPr>
                <w:b/>
                <w:bCs/>
                <w:i/>
                <w:iCs/>
              </w:rPr>
              <w:t>d</w:t>
            </w:r>
          </w:p>
        </w:tc>
      </w:tr>
      <w:tr w:rsidR="00D72FED" w:rsidRPr="00D72FED" w14:paraId="0CB5A968" w14:textId="77777777" w:rsidTr="001C5DD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EBC335" w14:textId="77777777" w:rsidR="00D72FED" w:rsidRPr="00D72FED" w:rsidRDefault="00D72FED" w:rsidP="00D72FED">
            <w:pPr>
              <w:spacing w:line="276" w:lineRule="auto"/>
              <w:jc w:val="left"/>
            </w:pPr>
            <w:r w:rsidRPr="00D72FED">
              <w:t>Orgánico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CAB3B" w14:textId="77777777" w:rsidR="00D72FED" w:rsidRPr="00D72FED" w:rsidRDefault="00D72FED" w:rsidP="00D72FED">
            <w:pPr>
              <w:spacing w:line="276" w:lineRule="auto"/>
              <w:jc w:val="left"/>
            </w:pPr>
            <w:r w:rsidRPr="00D72FED">
              <w:t>2.4</w:t>
            </w:r>
          </w:p>
        </w:tc>
        <w:tc>
          <w:tcPr>
            <w:tcW w:w="563" w:type="pct"/>
            <w:tcBorders>
              <w:top w:val="outset" w:sz="6" w:space="0" w:color="auto"/>
              <w:left w:val="outset" w:sz="6" w:space="0" w:color="auto"/>
              <w:bottom w:val="outset" w:sz="6" w:space="0" w:color="auto"/>
              <w:right w:val="outset" w:sz="6" w:space="0" w:color="auto"/>
            </w:tcBorders>
            <w:vAlign w:val="center"/>
            <w:hideMark/>
          </w:tcPr>
          <w:p w14:paraId="0831F4B1" w14:textId="77777777" w:rsidR="00D72FED" w:rsidRPr="00D72FED" w:rsidRDefault="00D72FED" w:rsidP="00D72FED">
            <w:pPr>
              <w:spacing w:line="276" w:lineRule="auto"/>
              <w:jc w:val="left"/>
            </w:pPr>
            <w:r w:rsidRPr="00D72FED">
              <w:t>1.05</w:t>
            </w:r>
          </w:p>
        </w:tc>
        <w:tc>
          <w:tcPr>
            <w:tcW w:w="566" w:type="pct"/>
            <w:tcBorders>
              <w:top w:val="outset" w:sz="6" w:space="0" w:color="auto"/>
              <w:left w:val="outset" w:sz="6" w:space="0" w:color="auto"/>
              <w:bottom w:val="outset" w:sz="6" w:space="0" w:color="auto"/>
              <w:right w:val="outset" w:sz="6" w:space="0" w:color="auto"/>
            </w:tcBorders>
            <w:vAlign w:val="center"/>
            <w:hideMark/>
          </w:tcPr>
          <w:p w14:paraId="7F84E052" w14:textId="77777777" w:rsidR="00D72FED" w:rsidRPr="00D72FED" w:rsidRDefault="00D72FED" w:rsidP="00D72FED">
            <w:pPr>
              <w:spacing w:line="276" w:lineRule="auto"/>
              <w:jc w:val="left"/>
            </w:pPr>
            <w:r w:rsidRPr="00D72FED">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EA892" w14:textId="77777777" w:rsidR="00D72FED" w:rsidRPr="00D72FED" w:rsidRDefault="00D72FED" w:rsidP="00D72FED">
            <w:pPr>
              <w:spacing w:line="276" w:lineRule="auto"/>
              <w:jc w:val="left"/>
            </w:pPr>
            <w:r w:rsidRPr="00D72FED">
              <w:t>0.38</w:t>
            </w:r>
          </w:p>
        </w:tc>
      </w:tr>
      <w:tr w:rsidR="00D72FED" w:rsidRPr="00D72FED" w14:paraId="2B3FABB4" w14:textId="77777777" w:rsidTr="001C5DD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30AF62" w14:textId="77777777" w:rsidR="00D72FED" w:rsidRPr="00D72FED" w:rsidRDefault="00D72FED" w:rsidP="00D72FED">
            <w:pPr>
              <w:spacing w:line="276" w:lineRule="auto"/>
              <w:jc w:val="left"/>
            </w:pPr>
            <w:proofErr w:type="spellStart"/>
            <w:r w:rsidRPr="00D72FED">
              <w:t>Semiacoplado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C509B5" w14:textId="77777777" w:rsidR="00D72FED" w:rsidRPr="00D72FED" w:rsidRDefault="00D72FED" w:rsidP="00D72FED">
            <w:pPr>
              <w:spacing w:line="276" w:lineRule="auto"/>
              <w:jc w:val="left"/>
            </w:pPr>
            <w:r w:rsidRPr="00D72FED">
              <w:t>3.0</w:t>
            </w:r>
          </w:p>
        </w:tc>
        <w:tc>
          <w:tcPr>
            <w:tcW w:w="563" w:type="pct"/>
            <w:tcBorders>
              <w:top w:val="outset" w:sz="6" w:space="0" w:color="auto"/>
              <w:left w:val="outset" w:sz="6" w:space="0" w:color="auto"/>
              <w:bottom w:val="outset" w:sz="6" w:space="0" w:color="auto"/>
              <w:right w:val="outset" w:sz="6" w:space="0" w:color="auto"/>
            </w:tcBorders>
            <w:vAlign w:val="center"/>
            <w:hideMark/>
          </w:tcPr>
          <w:p w14:paraId="60124D0D" w14:textId="77777777" w:rsidR="00D72FED" w:rsidRPr="00D72FED" w:rsidRDefault="00D72FED" w:rsidP="00D72FED">
            <w:pPr>
              <w:spacing w:line="276" w:lineRule="auto"/>
              <w:jc w:val="left"/>
            </w:pPr>
            <w:r w:rsidRPr="00D72FED">
              <w:t>1.12</w:t>
            </w:r>
          </w:p>
        </w:tc>
        <w:tc>
          <w:tcPr>
            <w:tcW w:w="566" w:type="pct"/>
            <w:tcBorders>
              <w:top w:val="outset" w:sz="6" w:space="0" w:color="auto"/>
              <w:left w:val="outset" w:sz="6" w:space="0" w:color="auto"/>
              <w:bottom w:val="outset" w:sz="6" w:space="0" w:color="auto"/>
              <w:right w:val="outset" w:sz="6" w:space="0" w:color="auto"/>
            </w:tcBorders>
            <w:vAlign w:val="center"/>
            <w:hideMark/>
          </w:tcPr>
          <w:p w14:paraId="3922E5EE" w14:textId="77777777" w:rsidR="00D72FED" w:rsidRPr="00D72FED" w:rsidRDefault="00D72FED" w:rsidP="00D72FED">
            <w:pPr>
              <w:spacing w:line="276" w:lineRule="auto"/>
              <w:jc w:val="left"/>
            </w:pPr>
            <w:r w:rsidRPr="00D72FED">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BBF1E" w14:textId="77777777" w:rsidR="00D72FED" w:rsidRPr="00D72FED" w:rsidRDefault="00D72FED" w:rsidP="00D72FED">
            <w:pPr>
              <w:spacing w:line="276" w:lineRule="auto"/>
              <w:jc w:val="left"/>
            </w:pPr>
            <w:r w:rsidRPr="00D72FED">
              <w:t>0.35</w:t>
            </w:r>
          </w:p>
        </w:tc>
      </w:tr>
      <w:tr w:rsidR="00D72FED" w:rsidRPr="00D72FED" w14:paraId="4BFB206E" w14:textId="77777777" w:rsidTr="001C5DD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AAEF02" w14:textId="77777777" w:rsidR="00D72FED" w:rsidRPr="00D72FED" w:rsidRDefault="00D72FED" w:rsidP="00D72FED">
            <w:pPr>
              <w:spacing w:line="276" w:lineRule="auto"/>
              <w:jc w:val="left"/>
            </w:pPr>
            <w:r w:rsidRPr="00D72FED">
              <w:t>Empotrado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FF8AA" w14:textId="77777777" w:rsidR="00D72FED" w:rsidRPr="00D72FED" w:rsidRDefault="00D72FED" w:rsidP="00D72FED">
            <w:pPr>
              <w:spacing w:line="276" w:lineRule="auto"/>
              <w:jc w:val="left"/>
            </w:pPr>
            <w:r w:rsidRPr="00D72FED">
              <w:t>3.6</w:t>
            </w:r>
          </w:p>
        </w:tc>
        <w:tc>
          <w:tcPr>
            <w:tcW w:w="563" w:type="pct"/>
            <w:tcBorders>
              <w:top w:val="outset" w:sz="6" w:space="0" w:color="auto"/>
              <w:left w:val="outset" w:sz="6" w:space="0" w:color="auto"/>
              <w:bottom w:val="outset" w:sz="6" w:space="0" w:color="auto"/>
              <w:right w:val="outset" w:sz="6" w:space="0" w:color="auto"/>
            </w:tcBorders>
            <w:vAlign w:val="center"/>
            <w:hideMark/>
          </w:tcPr>
          <w:p w14:paraId="501382E6" w14:textId="77777777" w:rsidR="00D72FED" w:rsidRPr="00D72FED" w:rsidRDefault="00D72FED" w:rsidP="00D72FED">
            <w:pPr>
              <w:spacing w:line="276" w:lineRule="auto"/>
              <w:jc w:val="left"/>
            </w:pPr>
            <w:r w:rsidRPr="00D72FED">
              <w:t>1.20</w:t>
            </w:r>
          </w:p>
        </w:tc>
        <w:tc>
          <w:tcPr>
            <w:tcW w:w="566" w:type="pct"/>
            <w:tcBorders>
              <w:top w:val="outset" w:sz="6" w:space="0" w:color="auto"/>
              <w:left w:val="outset" w:sz="6" w:space="0" w:color="auto"/>
              <w:bottom w:val="outset" w:sz="6" w:space="0" w:color="auto"/>
              <w:right w:val="outset" w:sz="6" w:space="0" w:color="auto"/>
            </w:tcBorders>
            <w:vAlign w:val="center"/>
            <w:hideMark/>
          </w:tcPr>
          <w:p w14:paraId="17919630" w14:textId="77777777" w:rsidR="00D72FED" w:rsidRPr="00D72FED" w:rsidRDefault="00D72FED" w:rsidP="00D72FED">
            <w:pPr>
              <w:spacing w:line="276" w:lineRule="auto"/>
              <w:jc w:val="left"/>
            </w:pPr>
            <w:r w:rsidRPr="00D72FED">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B60BD" w14:textId="77777777" w:rsidR="00D72FED" w:rsidRPr="00D72FED" w:rsidRDefault="00D72FED" w:rsidP="00D72FED">
            <w:pPr>
              <w:spacing w:line="276" w:lineRule="auto"/>
              <w:jc w:val="left"/>
            </w:pPr>
            <w:r w:rsidRPr="00D72FED">
              <w:t>0.32</w:t>
            </w:r>
          </w:p>
        </w:tc>
      </w:tr>
    </w:tbl>
    <w:p w14:paraId="4A021F4E" w14:textId="77777777" w:rsidR="001570AD" w:rsidRDefault="001570AD" w:rsidP="00D72FED">
      <w:pPr>
        <w:spacing w:line="276" w:lineRule="auto"/>
        <w:jc w:val="left"/>
      </w:pPr>
    </w:p>
    <w:p w14:paraId="7C17F9C5" w14:textId="5E05546E" w:rsidR="00D72FED" w:rsidRPr="00D72FED" w:rsidRDefault="00D72FED" w:rsidP="00D72FED">
      <w:pPr>
        <w:spacing w:line="276" w:lineRule="auto"/>
        <w:jc w:val="left"/>
      </w:pPr>
      <w:r w:rsidRPr="00D72FED">
        <w:t>Aplicando el modelo COCOMO básico al ejemplo </w:t>
      </w:r>
      <w:r w:rsidRPr="00CE7A62">
        <w:t>anterior</w:t>
      </w:r>
      <w:r w:rsidRPr="00D72FED">
        <w:t> y usando un tipo de proyecto orgánico obtenemos una estimación para el esfuerzo:</w:t>
      </w:r>
    </w:p>
    <w:p w14:paraId="3ED5E44A" w14:textId="77777777" w:rsidR="00D72FED" w:rsidRPr="00D72FED" w:rsidRDefault="00D72FED" w:rsidP="00D72FED">
      <w:pPr>
        <w:spacing w:line="276" w:lineRule="auto"/>
        <w:jc w:val="left"/>
      </w:pPr>
      <w:r w:rsidRPr="00D72FED">
        <w:rPr>
          <w:i/>
          <w:iCs/>
        </w:rPr>
        <w:t>E</w:t>
      </w:r>
      <w:r w:rsidRPr="00D72FED">
        <w:t> = 2.4 * KLOC</w:t>
      </w:r>
      <w:r w:rsidRPr="00D72FED">
        <w:rPr>
          <w:vertAlign w:val="superscript"/>
        </w:rPr>
        <w:t>1.05</w:t>
      </w:r>
      <w:r w:rsidRPr="00D72FED">
        <w:t>  </w:t>
      </w:r>
      <w:r w:rsidRPr="00D72FED">
        <w:br/>
        <w:t>= 2.4 * 7.4</w:t>
      </w:r>
      <w:r w:rsidRPr="00D72FED">
        <w:rPr>
          <w:vertAlign w:val="superscript"/>
        </w:rPr>
        <w:t>1.05</w:t>
      </w:r>
      <w:r w:rsidRPr="00D72FED">
        <w:t>     </w:t>
      </w:r>
      <w:r w:rsidRPr="00D72FED">
        <w:br/>
        <w:t>= 20 hombre-mes</w:t>
      </w:r>
    </w:p>
    <w:p w14:paraId="649CADCD" w14:textId="77777777" w:rsidR="001570AD" w:rsidRDefault="001570AD" w:rsidP="00D72FED">
      <w:pPr>
        <w:spacing w:line="276" w:lineRule="auto"/>
        <w:jc w:val="left"/>
      </w:pPr>
    </w:p>
    <w:p w14:paraId="2EA3D01D" w14:textId="4E77CA67" w:rsidR="00D72FED" w:rsidRPr="00D72FED" w:rsidRDefault="00D72FED" w:rsidP="00D72FED">
      <w:pPr>
        <w:spacing w:line="276" w:lineRule="auto"/>
        <w:jc w:val="left"/>
      </w:pPr>
      <w:r w:rsidRPr="00D72FED">
        <w:t>Para calcular la duración del proyecto usamos la estimación de esfuerzo:</w:t>
      </w:r>
    </w:p>
    <w:p w14:paraId="5D73AB38" w14:textId="77777777" w:rsidR="00D72FED" w:rsidRPr="00D72FED" w:rsidRDefault="00D72FED" w:rsidP="00D72FED">
      <w:pPr>
        <w:spacing w:line="276" w:lineRule="auto"/>
        <w:jc w:val="left"/>
      </w:pPr>
      <w:r w:rsidRPr="00D72FED">
        <w:rPr>
          <w:i/>
          <w:iCs/>
        </w:rPr>
        <w:t>D</w:t>
      </w:r>
      <w:r w:rsidRPr="00D72FED">
        <w:t> = 2.5 * </w:t>
      </w:r>
      <w:r w:rsidRPr="00D72FED">
        <w:rPr>
          <w:i/>
          <w:iCs/>
        </w:rPr>
        <w:t>E</w:t>
      </w:r>
      <w:r w:rsidRPr="00D72FED">
        <w:rPr>
          <w:vertAlign w:val="superscript"/>
        </w:rPr>
        <w:t>0.38</w:t>
      </w:r>
      <w:r w:rsidRPr="00D72FED">
        <w:t>     </w:t>
      </w:r>
      <w:r w:rsidRPr="00D72FED">
        <w:br/>
        <w:t>= 2.5 * 20</w:t>
      </w:r>
      <w:r w:rsidRPr="00D72FED">
        <w:rPr>
          <w:vertAlign w:val="superscript"/>
        </w:rPr>
        <w:t>0.38</w:t>
      </w:r>
      <w:r w:rsidRPr="00D72FED">
        <w:br/>
        <w:t>= 8 meses     </w:t>
      </w:r>
    </w:p>
    <w:p w14:paraId="34DECDFA" w14:textId="77777777" w:rsidR="001570AD" w:rsidRDefault="001570AD" w:rsidP="00D72FED">
      <w:pPr>
        <w:spacing w:line="276" w:lineRule="auto"/>
        <w:jc w:val="left"/>
      </w:pPr>
    </w:p>
    <w:p w14:paraId="397C7682" w14:textId="69C49040" w:rsidR="00D72FED" w:rsidRPr="00D72FED" w:rsidRDefault="00D72FED" w:rsidP="00D72FED">
      <w:pPr>
        <w:spacing w:line="276" w:lineRule="auto"/>
        <w:jc w:val="left"/>
      </w:pPr>
      <w:r w:rsidRPr="00D72FED">
        <w:t>El valor de la duración del proyecto permite al planificador recomendar un número de personas </w:t>
      </w:r>
      <w:r w:rsidRPr="00D72FED">
        <w:rPr>
          <w:i/>
          <w:iCs/>
        </w:rPr>
        <w:t>N</w:t>
      </w:r>
      <w:r w:rsidRPr="00D72FED">
        <w:t> para el proyecto.</w:t>
      </w:r>
    </w:p>
    <w:p w14:paraId="76DB3A08" w14:textId="77777777" w:rsidR="00D72FED" w:rsidRPr="00D72FED" w:rsidRDefault="00D72FED" w:rsidP="00D72FED">
      <w:pPr>
        <w:spacing w:line="276" w:lineRule="auto"/>
        <w:jc w:val="left"/>
      </w:pPr>
      <w:r w:rsidRPr="00D72FED">
        <w:rPr>
          <w:i/>
          <w:iCs/>
        </w:rPr>
        <w:t>N = E / D</w:t>
      </w:r>
      <w:r w:rsidRPr="00D72FED">
        <w:t>           </w:t>
      </w:r>
      <w:r w:rsidRPr="00D72FED">
        <w:br/>
        <w:t>= 20 / 8       </w:t>
      </w:r>
      <w:r w:rsidRPr="00D72FED">
        <w:br/>
        <w:t>= 3 personas</w:t>
      </w:r>
    </w:p>
    <w:p w14:paraId="67C04820" w14:textId="77777777" w:rsidR="001570AD" w:rsidRDefault="001570AD" w:rsidP="00D72FED">
      <w:pPr>
        <w:spacing w:line="276" w:lineRule="auto"/>
        <w:jc w:val="left"/>
      </w:pPr>
    </w:p>
    <w:p w14:paraId="534E38D2" w14:textId="6290CAC8" w:rsidR="00D72FED" w:rsidRPr="00D72FED" w:rsidRDefault="00D72FED" w:rsidP="00D72FED">
      <w:pPr>
        <w:spacing w:line="276" w:lineRule="auto"/>
        <w:jc w:val="left"/>
      </w:pPr>
      <w:r w:rsidRPr="00D72FED">
        <w:t>Por supuesto que el planificador puede decidir emplear sólo una o dos personas y ampliar por tanto la duración del proyecto.</w:t>
      </w:r>
    </w:p>
    <w:p w14:paraId="5076D5B0" w14:textId="77777777" w:rsidR="009557E5" w:rsidRDefault="009557E5" w:rsidP="00D72FED">
      <w:pPr>
        <w:spacing w:line="276" w:lineRule="auto"/>
        <w:jc w:val="left"/>
        <w:rPr>
          <w:b/>
          <w:bCs/>
        </w:rPr>
      </w:pPr>
    </w:p>
    <w:p w14:paraId="7AE6AA20" w14:textId="28CCB635" w:rsidR="00D72FED" w:rsidRPr="00D72FED" w:rsidRDefault="00D72FED" w:rsidP="00D72FED">
      <w:pPr>
        <w:spacing w:line="276" w:lineRule="auto"/>
        <w:jc w:val="left"/>
      </w:pPr>
      <w:r w:rsidRPr="00D72FED">
        <w:rPr>
          <w:b/>
          <w:bCs/>
        </w:rPr>
        <w:t>COCOMO intermedio</w:t>
      </w:r>
    </w:p>
    <w:p w14:paraId="7E1985A8" w14:textId="1B6A308C" w:rsidR="00D72FED" w:rsidRPr="00D72FED" w:rsidRDefault="00D72FED" w:rsidP="00D72FED">
      <w:pPr>
        <w:spacing w:line="276" w:lineRule="auto"/>
        <w:jc w:val="left"/>
      </w:pPr>
      <w:r w:rsidRPr="00D72FED">
        <w:t>En el COCOMO intermedio, la ecuación para calcular el tiempo de desarrollo es la misma que la del COCOMO </w:t>
      </w:r>
      <w:r w:rsidRPr="009D72C1">
        <w:t>básico</w:t>
      </w:r>
      <w:r w:rsidRPr="00D72FED">
        <w:t>. La ecuación para calcular el esfuerzo es:</w:t>
      </w:r>
    </w:p>
    <w:p w14:paraId="34297DEF" w14:textId="77777777" w:rsidR="00D72FED" w:rsidRPr="00D72FED" w:rsidRDefault="00D72FED" w:rsidP="00D72FED">
      <w:pPr>
        <w:spacing w:line="276" w:lineRule="auto"/>
        <w:jc w:val="left"/>
      </w:pPr>
      <w:r w:rsidRPr="00D72FED">
        <w:rPr>
          <w:i/>
          <w:iCs/>
        </w:rPr>
        <w:t>E = a</w:t>
      </w:r>
      <w:r w:rsidRPr="00D72FED">
        <w:t xml:space="preserve"> * </w:t>
      </w:r>
      <w:proofErr w:type="spellStart"/>
      <w:r w:rsidRPr="00D72FED">
        <w:t>KLOC</w:t>
      </w:r>
      <w:r w:rsidRPr="00D72FED">
        <w:rPr>
          <w:i/>
          <w:iCs/>
          <w:vertAlign w:val="superscript"/>
        </w:rPr>
        <w:t>b</w:t>
      </w:r>
      <w:proofErr w:type="spellEnd"/>
      <w:r w:rsidRPr="00D72FED">
        <w:t> * EAF</w:t>
      </w:r>
    </w:p>
    <w:p w14:paraId="1CF3270A" w14:textId="77777777" w:rsidR="009557E5" w:rsidRDefault="009557E5" w:rsidP="00D72FED">
      <w:pPr>
        <w:spacing w:line="276" w:lineRule="auto"/>
        <w:jc w:val="left"/>
      </w:pPr>
    </w:p>
    <w:p w14:paraId="36D11610" w14:textId="79F090E2" w:rsidR="00D72FED" w:rsidRPr="00D72FED" w:rsidRDefault="00D72FED" w:rsidP="00D72FED">
      <w:pPr>
        <w:spacing w:line="276" w:lineRule="auto"/>
        <w:jc w:val="left"/>
      </w:pPr>
      <w:r w:rsidRPr="00D72FED">
        <w:t>donde </w:t>
      </w:r>
      <w:r w:rsidRPr="00D72FED">
        <w:rPr>
          <w:i/>
          <w:iCs/>
        </w:rPr>
        <w:t>E</w:t>
      </w:r>
      <w:r w:rsidRPr="00D72FED">
        <w:t> es el esfuerzo en hombre-mes, KLOC es el número estimado de miles de líneas de código. El coeficiente </w:t>
      </w:r>
      <w:r w:rsidRPr="00D72FED">
        <w:rPr>
          <w:i/>
          <w:iCs/>
        </w:rPr>
        <w:t>a</w:t>
      </w:r>
      <w:r w:rsidRPr="00D72FED">
        <w:t> y el exponente </w:t>
      </w:r>
      <w:r w:rsidRPr="00D72FED">
        <w:rPr>
          <w:i/>
          <w:iCs/>
        </w:rPr>
        <w:t>b</w:t>
      </w:r>
      <w:r w:rsidRPr="00D72FED">
        <w:t> están dados por la tabla:</w:t>
      </w:r>
    </w:p>
    <w:tbl>
      <w:tblPr>
        <w:tblW w:w="2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05"/>
        <w:gridCol w:w="480"/>
        <w:gridCol w:w="644"/>
      </w:tblGrid>
      <w:tr w:rsidR="00D72FED" w:rsidRPr="00D72FED" w14:paraId="0E49AE4D" w14:textId="77777777" w:rsidTr="00D72FED">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482E4B" w14:textId="77777777" w:rsidR="00D72FED" w:rsidRPr="00D72FED" w:rsidRDefault="00D72FED" w:rsidP="00D72FED">
            <w:pPr>
              <w:spacing w:line="276" w:lineRule="auto"/>
              <w:jc w:val="left"/>
              <w:rPr>
                <w:b/>
                <w:bCs/>
              </w:rPr>
            </w:pPr>
            <w:r w:rsidRPr="00D72FED">
              <w:rPr>
                <w:b/>
                <w:bCs/>
              </w:rPr>
              <w:lastRenderedPageBreak/>
              <w:t>Tipo de proyecto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4BBDB" w14:textId="77777777" w:rsidR="00D72FED" w:rsidRPr="00D72FED" w:rsidRDefault="00D72FED" w:rsidP="00D72FED">
            <w:pPr>
              <w:spacing w:line="276" w:lineRule="auto"/>
              <w:jc w:val="left"/>
              <w:rPr>
                <w:b/>
                <w:bCs/>
              </w:rPr>
            </w:pPr>
            <w:r w:rsidRPr="00D72FED">
              <w:rPr>
                <w:b/>
                <w:bCs/>
                <w:i/>
                <w:iCs/>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77468" w14:textId="77777777" w:rsidR="00D72FED" w:rsidRPr="00D72FED" w:rsidRDefault="00D72FED" w:rsidP="00D72FED">
            <w:pPr>
              <w:spacing w:line="276" w:lineRule="auto"/>
              <w:jc w:val="left"/>
              <w:rPr>
                <w:b/>
                <w:bCs/>
              </w:rPr>
            </w:pPr>
            <w:r w:rsidRPr="00D72FED">
              <w:rPr>
                <w:b/>
                <w:bCs/>
                <w:i/>
                <w:iCs/>
              </w:rPr>
              <w:t>b</w:t>
            </w:r>
          </w:p>
        </w:tc>
      </w:tr>
      <w:tr w:rsidR="00D72FED" w:rsidRPr="00D72FED" w14:paraId="3C5A7A32"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B07566" w14:textId="77777777" w:rsidR="00D72FED" w:rsidRPr="00D72FED" w:rsidRDefault="00D72FED" w:rsidP="00D72FED">
            <w:pPr>
              <w:spacing w:line="276" w:lineRule="auto"/>
              <w:jc w:val="left"/>
            </w:pPr>
            <w:r w:rsidRPr="00D72FED">
              <w:t>Orgánico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49115" w14:textId="77777777" w:rsidR="00D72FED" w:rsidRPr="00D72FED" w:rsidRDefault="00D72FED" w:rsidP="00D72FED">
            <w:pPr>
              <w:spacing w:line="276" w:lineRule="auto"/>
              <w:jc w:val="left"/>
            </w:pPr>
            <w:r w:rsidRPr="00D72FED">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EDA54" w14:textId="77777777" w:rsidR="00D72FED" w:rsidRPr="00D72FED" w:rsidRDefault="00D72FED" w:rsidP="00D72FED">
            <w:pPr>
              <w:spacing w:line="276" w:lineRule="auto"/>
              <w:jc w:val="left"/>
            </w:pPr>
            <w:r w:rsidRPr="00D72FED">
              <w:t>1.05</w:t>
            </w:r>
          </w:p>
        </w:tc>
      </w:tr>
      <w:tr w:rsidR="00D72FED" w:rsidRPr="00D72FED" w14:paraId="7DC56A14"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0E940C" w14:textId="77777777" w:rsidR="00D72FED" w:rsidRPr="00D72FED" w:rsidRDefault="00D72FED" w:rsidP="00D72FED">
            <w:pPr>
              <w:spacing w:line="276" w:lineRule="auto"/>
              <w:jc w:val="left"/>
            </w:pPr>
            <w:proofErr w:type="spellStart"/>
            <w:r w:rsidRPr="00D72FED">
              <w:t>Semiacoplado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527FEE" w14:textId="77777777" w:rsidR="00D72FED" w:rsidRPr="00D72FED" w:rsidRDefault="00D72FED" w:rsidP="00D72FED">
            <w:pPr>
              <w:spacing w:line="276" w:lineRule="auto"/>
              <w:jc w:val="left"/>
            </w:pPr>
            <w:r w:rsidRPr="00D72FED">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292C6" w14:textId="77777777" w:rsidR="00D72FED" w:rsidRPr="00D72FED" w:rsidRDefault="00D72FED" w:rsidP="00D72FED">
            <w:pPr>
              <w:spacing w:line="276" w:lineRule="auto"/>
              <w:jc w:val="left"/>
            </w:pPr>
            <w:r w:rsidRPr="00D72FED">
              <w:t>1.12</w:t>
            </w:r>
          </w:p>
        </w:tc>
      </w:tr>
      <w:tr w:rsidR="00D72FED" w:rsidRPr="00D72FED" w14:paraId="49724CB3" w14:textId="77777777" w:rsidTr="00D72FE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836B4B" w14:textId="77777777" w:rsidR="00D72FED" w:rsidRPr="00D72FED" w:rsidRDefault="00D72FED" w:rsidP="00D72FED">
            <w:pPr>
              <w:spacing w:line="276" w:lineRule="auto"/>
              <w:jc w:val="left"/>
            </w:pPr>
            <w:r w:rsidRPr="00D72FED">
              <w:t>Empotrado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7DE68" w14:textId="77777777" w:rsidR="00D72FED" w:rsidRPr="00D72FED" w:rsidRDefault="00D72FED" w:rsidP="00D72FED">
            <w:pPr>
              <w:spacing w:line="276" w:lineRule="auto"/>
              <w:jc w:val="left"/>
            </w:pPr>
            <w:r w:rsidRPr="00D72FED">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C2487" w14:textId="77777777" w:rsidR="00D72FED" w:rsidRPr="00D72FED" w:rsidRDefault="00D72FED" w:rsidP="00D72FED">
            <w:pPr>
              <w:spacing w:line="276" w:lineRule="auto"/>
              <w:jc w:val="left"/>
            </w:pPr>
            <w:r w:rsidRPr="00D72FED">
              <w:t>1.20</w:t>
            </w:r>
          </w:p>
        </w:tc>
      </w:tr>
    </w:tbl>
    <w:p w14:paraId="637D1E76" w14:textId="77777777" w:rsidR="009557E5" w:rsidRDefault="009557E5" w:rsidP="00D72FED">
      <w:pPr>
        <w:spacing w:line="276" w:lineRule="auto"/>
        <w:jc w:val="left"/>
      </w:pPr>
    </w:p>
    <w:p w14:paraId="40F539F5" w14:textId="6CDA10DC" w:rsidR="00D72FED" w:rsidRDefault="00D72FED" w:rsidP="00D72FED">
      <w:pPr>
        <w:spacing w:line="276" w:lineRule="auto"/>
        <w:jc w:val="left"/>
      </w:pPr>
      <w:r w:rsidRPr="00D72FED">
        <w:t>y EAF es un factor de ajuste del esfuerzo que se calcula valorando en una escala de </w:t>
      </w:r>
      <w:r w:rsidRPr="00D72FED">
        <w:rPr>
          <w:i/>
          <w:iCs/>
        </w:rPr>
        <w:t>muy bajo</w:t>
      </w:r>
      <w:r w:rsidRPr="00D72FED">
        <w:t>, </w:t>
      </w:r>
      <w:r w:rsidRPr="00D72FED">
        <w:rPr>
          <w:i/>
          <w:iCs/>
        </w:rPr>
        <w:t>bajo</w:t>
      </w:r>
      <w:r w:rsidRPr="00D72FED">
        <w:t>, </w:t>
      </w:r>
      <w:r w:rsidRPr="00D72FED">
        <w:rPr>
          <w:i/>
          <w:iCs/>
        </w:rPr>
        <w:t>nominal</w:t>
      </w:r>
      <w:r w:rsidRPr="00D72FED">
        <w:t>, </w:t>
      </w:r>
      <w:r w:rsidRPr="00D72FED">
        <w:rPr>
          <w:i/>
          <w:iCs/>
        </w:rPr>
        <w:t>alto</w:t>
      </w:r>
      <w:r w:rsidRPr="00D72FED">
        <w:t> y </w:t>
      </w:r>
      <w:r w:rsidRPr="00D72FED">
        <w:rPr>
          <w:i/>
          <w:iCs/>
        </w:rPr>
        <w:t>muy alto</w:t>
      </w:r>
      <w:r w:rsidRPr="00D72FED">
        <w:t> cada uno de los siguientes 15 atributos, agrupados en 4 categorías</w:t>
      </w:r>
    </w:p>
    <w:p w14:paraId="04C5B552" w14:textId="77777777" w:rsidR="00D72FED" w:rsidRPr="00D72FED" w:rsidRDefault="00D72FED" w:rsidP="00D72FED">
      <w:pPr>
        <w:spacing w:line="276" w:lineRule="auto"/>
        <w:jc w:val="left"/>
      </w:pPr>
    </w:p>
    <w:p w14:paraId="1ABD380F" w14:textId="77777777" w:rsidR="00D72FED" w:rsidRPr="00D72FED" w:rsidRDefault="00D72FED" w:rsidP="00D72FED">
      <w:pPr>
        <w:numPr>
          <w:ilvl w:val="0"/>
          <w:numId w:val="6"/>
        </w:numPr>
        <w:spacing w:line="276" w:lineRule="auto"/>
        <w:jc w:val="left"/>
      </w:pPr>
      <w:r w:rsidRPr="00D72FED">
        <w:t>Atributos del producto. Son restricciones y requerimientos del proyecto que va a ser desarrollado.</w:t>
      </w:r>
    </w:p>
    <w:p w14:paraId="681C58EF" w14:textId="77777777" w:rsidR="00D72FED" w:rsidRPr="00D72FED" w:rsidRDefault="00D72FED" w:rsidP="00D72FED">
      <w:pPr>
        <w:numPr>
          <w:ilvl w:val="1"/>
          <w:numId w:val="6"/>
        </w:numPr>
        <w:spacing w:line="276" w:lineRule="auto"/>
        <w:jc w:val="left"/>
      </w:pPr>
      <w:r w:rsidRPr="00D72FED">
        <w:rPr>
          <w:b/>
          <w:bCs/>
        </w:rPr>
        <w:t>Confiabilidad requerida</w:t>
      </w:r>
      <w:r w:rsidRPr="00D72FED">
        <w:t>.</w:t>
      </w:r>
    </w:p>
    <w:p w14:paraId="228CBF96" w14:textId="77777777" w:rsidR="00D72FED" w:rsidRPr="00D72FED" w:rsidRDefault="00D72FED" w:rsidP="00D72FED">
      <w:pPr>
        <w:numPr>
          <w:ilvl w:val="1"/>
          <w:numId w:val="6"/>
        </w:numPr>
        <w:spacing w:line="276" w:lineRule="auto"/>
        <w:jc w:val="left"/>
      </w:pPr>
      <w:r w:rsidRPr="00D72FED">
        <w:t>Tamaño de la base de datos.</w:t>
      </w:r>
    </w:p>
    <w:p w14:paraId="0C9EB383" w14:textId="2FC9C5C2" w:rsidR="00D72FED" w:rsidRDefault="00D72FED" w:rsidP="00D72FED">
      <w:pPr>
        <w:numPr>
          <w:ilvl w:val="1"/>
          <w:numId w:val="6"/>
        </w:numPr>
        <w:spacing w:line="276" w:lineRule="auto"/>
        <w:jc w:val="left"/>
      </w:pPr>
      <w:r w:rsidRPr="00D72FED">
        <w:t>Complejidad del producto.</w:t>
      </w:r>
    </w:p>
    <w:p w14:paraId="6AB47B71" w14:textId="77777777" w:rsidR="009557E5" w:rsidRPr="00D72FED" w:rsidRDefault="009557E5" w:rsidP="009557E5">
      <w:pPr>
        <w:spacing w:line="276" w:lineRule="auto"/>
        <w:jc w:val="left"/>
      </w:pPr>
    </w:p>
    <w:p w14:paraId="3F597026" w14:textId="77777777" w:rsidR="00D72FED" w:rsidRPr="00D72FED" w:rsidRDefault="00D72FED" w:rsidP="00D72FED">
      <w:pPr>
        <w:numPr>
          <w:ilvl w:val="0"/>
          <w:numId w:val="6"/>
        </w:numPr>
        <w:spacing w:line="276" w:lineRule="auto"/>
        <w:jc w:val="left"/>
      </w:pPr>
      <w:r w:rsidRPr="00D72FED">
        <w:t>Atributos de computadora. Son limitaciones puestas por el hardware y el sistema operativo donde el proyecto va a correr.</w:t>
      </w:r>
    </w:p>
    <w:p w14:paraId="65302730" w14:textId="77777777" w:rsidR="00D72FED" w:rsidRPr="00D72FED" w:rsidRDefault="00D72FED" w:rsidP="00D72FED">
      <w:pPr>
        <w:numPr>
          <w:ilvl w:val="1"/>
          <w:numId w:val="6"/>
        </w:numPr>
        <w:spacing w:line="276" w:lineRule="auto"/>
        <w:jc w:val="left"/>
      </w:pPr>
      <w:r w:rsidRPr="00D72FED">
        <w:rPr>
          <w:b/>
          <w:bCs/>
        </w:rPr>
        <w:t xml:space="preserve">Restricciones de tiempo de </w:t>
      </w:r>
      <w:proofErr w:type="spellStart"/>
      <w:r w:rsidRPr="00D72FED">
        <w:rPr>
          <w:b/>
          <w:bCs/>
        </w:rPr>
        <w:t>ejecuccion</w:t>
      </w:r>
      <w:proofErr w:type="spellEnd"/>
      <w:r w:rsidRPr="00D72FED">
        <w:t>.</w:t>
      </w:r>
    </w:p>
    <w:p w14:paraId="035C3DEC" w14:textId="77777777" w:rsidR="00D72FED" w:rsidRPr="00D72FED" w:rsidRDefault="00D72FED" w:rsidP="00D72FED">
      <w:pPr>
        <w:numPr>
          <w:ilvl w:val="1"/>
          <w:numId w:val="6"/>
        </w:numPr>
        <w:spacing w:line="276" w:lineRule="auto"/>
        <w:jc w:val="left"/>
      </w:pPr>
      <w:r w:rsidRPr="00D72FED">
        <w:rPr>
          <w:b/>
          <w:bCs/>
        </w:rPr>
        <w:t>Restricciones de memoria principal</w:t>
      </w:r>
      <w:r w:rsidRPr="00D72FED">
        <w:t>.</w:t>
      </w:r>
    </w:p>
    <w:p w14:paraId="04C04647" w14:textId="77777777" w:rsidR="00D72FED" w:rsidRPr="00D72FED" w:rsidRDefault="00D72FED" w:rsidP="00D72FED">
      <w:pPr>
        <w:numPr>
          <w:ilvl w:val="1"/>
          <w:numId w:val="6"/>
        </w:numPr>
        <w:spacing w:line="276" w:lineRule="auto"/>
        <w:jc w:val="left"/>
      </w:pPr>
      <w:r w:rsidRPr="00D72FED">
        <w:t>Volatilidad de la máquina virtual.</w:t>
      </w:r>
    </w:p>
    <w:p w14:paraId="5F54C677" w14:textId="28F08155" w:rsidR="00D72FED" w:rsidRDefault="00D72FED" w:rsidP="00D72FED">
      <w:pPr>
        <w:numPr>
          <w:ilvl w:val="1"/>
          <w:numId w:val="6"/>
        </w:numPr>
        <w:spacing w:line="276" w:lineRule="auto"/>
        <w:jc w:val="left"/>
      </w:pPr>
      <w:r w:rsidRPr="00D72FED">
        <w:t>Tiempo de respuesta de la computadora.</w:t>
      </w:r>
    </w:p>
    <w:p w14:paraId="2D9E6735" w14:textId="77777777" w:rsidR="009557E5" w:rsidRPr="00D72FED" w:rsidRDefault="009557E5" w:rsidP="009557E5">
      <w:pPr>
        <w:spacing w:line="276" w:lineRule="auto"/>
        <w:jc w:val="left"/>
      </w:pPr>
    </w:p>
    <w:p w14:paraId="524EB7AB" w14:textId="77777777" w:rsidR="00D72FED" w:rsidRPr="00D72FED" w:rsidRDefault="00D72FED" w:rsidP="00D72FED">
      <w:pPr>
        <w:numPr>
          <w:ilvl w:val="0"/>
          <w:numId w:val="6"/>
        </w:numPr>
        <w:spacing w:line="276" w:lineRule="auto"/>
        <w:jc w:val="left"/>
      </w:pPr>
      <w:r w:rsidRPr="00D72FED">
        <w:t>Atributos de personal. Nivel de habilidades que tiene el personal. Son habilidades profesionales generales, habilidad de programación, experiencia con el medio ambiente de desarrollo y familiaridad con el dominio del proyecto.</w:t>
      </w:r>
    </w:p>
    <w:p w14:paraId="30E8FF4D" w14:textId="77777777" w:rsidR="00D72FED" w:rsidRPr="00D72FED" w:rsidRDefault="00D72FED" w:rsidP="00D72FED">
      <w:pPr>
        <w:numPr>
          <w:ilvl w:val="1"/>
          <w:numId w:val="6"/>
        </w:numPr>
        <w:spacing w:line="276" w:lineRule="auto"/>
        <w:jc w:val="left"/>
      </w:pPr>
      <w:r w:rsidRPr="00D72FED">
        <w:t>Capacidad del analista.</w:t>
      </w:r>
    </w:p>
    <w:p w14:paraId="75970130" w14:textId="77777777" w:rsidR="00D72FED" w:rsidRPr="00D72FED" w:rsidRDefault="00D72FED" w:rsidP="00D72FED">
      <w:pPr>
        <w:numPr>
          <w:ilvl w:val="1"/>
          <w:numId w:val="6"/>
        </w:numPr>
        <w:spacing w:line="276" w:lineRule="auto"/>
        <w:jc w:val="left"/>
      </w:pPr>
      <w:r w:rsidRPr="00D72FED">
        <w:rPr>
          <w:b/>
          <w:bCs/>
        </w:rPr>
        <w:t>Experiencia en aplicaciones</w:t>
      </w:r>
      <w:r w:rsidRPr="00D72FED">
        <w:t>.</w:t>
      </w:r>
    </w:p>
    <w:p w14:paraId="3D1594EF" w14:textId="77777777" w:rsidR="00D72FED" w:rsidRPr="00D72FED" w:rsidRDefault="00D72FED" w:rsidP="00D72FED">
      <w:pPr>
        <w:numPr>
          <w:ilvl w:val="1"/>
          <w:numId w:val="6"/>
        </w:numPr>
        <w:spacing w:line="276" w:lineRule="auto"/>
        <w:jc w:val="left"/>
      </w:pPr>
      <w:r w:rsidRPr="00D72FED">
        <w:t>Capacidad del programador.</w:t>
      </w:r>
    </w:p>
    <w:p w14:paraId="7FFF7075" w14:textId="77777777" w:rsidR="00D72FED" w:rsidRPr="00D72FED" w:rsidRDefault="00D72FED" w:rsidP="00D72FED">
      <w:pPr>
        <w:numPr>
          <w:ilvl w:val="1"/>
          <w:numId w:val="6"/>
        </w:numPr>
        <w:spacing w:line="276" w:lineRule="auto"/>
        <w:jc w:val="left"/>
      </w:pPr>
      <w:r w:rsidRPr="00D72FED">
        <w:t>Experiencia con la máquina virtual.</w:t>
      </w:r>
    </w:p>
    <w:p w14:paraId="058A3E54" w14:textId="30EA211D" w:rsidR="00D72FED" w:rsidRDefault="00D72FED" w:rsidP="00D72FED">
      <w:pPr>
        <w:numPr>
          <w:ilvl w:val="1"/>
          <w:numId w:val="6"/>
        </w:numPr>
        <w:spacing w:line="276" w:lineRule="auto"/>
        <w:jc w:val="left"/>
      </w:pPr>
      <w:r w:rsidRPr="00D72FED">
        <w:t>Experiencia con el lenguaje de programación.</w:t>
      </w:r>
    </w:p>
    <w:p w14:paraId="21052C9B" w14:textId="77777777" w:rsidR="009557E5" w:rsidRPr="00D72FED" w:rsidRDefault="009557E5" w:rsidP="009557E5">
      <w:pPr>
        <w:spacing w:line="276" w:lineRule="auto"/>
        <w:jc w:val="left"/>
      </w:pPr>
    </w:p>
    <w:p w14:paraId="2385DFE1" w14:textId="77777777" w:rsidR="00D72FED" w:rsidRPr="00D72FED" w:rsidRDefault="00D72FED" w:rsidP="00D72FED">
      <w:pPr>
        <w:numPr>
          <w:ilvl w:val="0"/>
          <w:numId w:val="6"/>
        </w:numPr>
        <w:spacing w:line="276" w:lineRule="auto"/>
        <w:jc w:val="left"/>
      </w:pPr>
      <w:r w:rsidRPr="00D72FED">
        <w:t>Atributos del proyecto. Restricciones y condiciones bajo las cuales el proyecto se desarrolla.</w:t>
      </w:r>
    </w:p>
    <w:p w14:paraId="61EA7987" w14:textId="77777777" w:rsidR="00D72FED" w:rsidRPr="00D72FED" w:rsidRDefault="00D72FED" w:rsidP="00D72FED">
      <w:pPr>
        <w:numPr>
          <w:ilvl w:val="1"/>
          <w:numId w:val="6"/>
        </w:numPr>
        <w:spacing w:line="276" w:lineRule="auto"/>
        <w:jc w:val="left"/>
      </w:pPr>
      <w:r w:rsidRPr="00D72FED">
        <w:lastRenderedPageBreak/>
        <w:t>Prácticas modernas de programación</w:t>
      </w:r>
    </w:p>
    <w:p w14:paraId="7B45121F" w14:textId="77777777" w:rsidR="00D72FED" w:rsidRPr="00D72FED" w:rsidRDefault="00D72FED" w:rsidP="00D72FED">
      <w:pPr>
        <w:numPr>
          <w:ilvl w:val="1"/>
          <w:numId w:val="6"/>
        </w:numPr>
        <w:spacing w:line="276" w:lineRule="auto"/>
        <w:jc w:val="left"/>
      </w:pPr>
      <w:r w:rsidRPr="00D72FED">
        <w:rPr>
          <w:b/>
          <w:bCs/>
        </w:rPr>
        <w:t>Uso de herramientas de software</w:t>
      </w:r>
      <w:r w:rsidRPr="00D72FED">
        <w:t>.</w:t>
      </w:r>
    </w:p>
    <w:p w14:paraId="23D5268D" w14:textId="5E8CEC55" w:rsidR="00D72FED" w:rsidRDefault="00D72FED" w:rsidP="00D72FED">
      <w:pPr>
        <w:numPr>
          <w:ilvl w:val="1"/>
          <w:numId w:val="6"/>
        </w:numPr>
        <w:spacing w:line="276" w:lineRule="auto"/>
        <w:jc w:val="left"/>
      </w:pPr>
      <w:r w:rsidRPr="00D72FED">
        <w:t>Calendario de desarrollo requerido.</w:t>
      </w:r>
    </w:p>
    <w:p w14:paraId="5F53514B" w14:textId="77777777" w:rsidR="009557E5" w:rsidRPr="00D72FED" w:rsidRDefault="009557E5" w:rsidP="009557E5">
      <w:pPr>
        <w:spacing w:line="276" w:lineRule="auto"/>
        <w:jc w:val="left"/>
      </w:pPr>
    </w:p>
    <w:p w14:paraId="4334A94B" w14:textId="77777777" w:rsidR="00D72FED" w:rsidRPr="00D72FED" w:rsidRDefault="00D72FED" w:rsidP="00D72FED">
      <w:pPr>
        <w:spacing w:line="276" w:lineRule="auto"/>
        <w:jc w:val="left"/>
      </w:pPr>
      <w:r w:rsidRPr="00D72FED">
        <w:t xml:space="preserve">A cada atributo se le asigna un número real </w:t>
      </w:r>
      <w:proofErr w:type="gramStart"/>
      <w:r w:rsidRPr="00D72FED">
        <w:t>de acuerdo a</w:t>
      </w:r>
      <w:proofErr w:type="gramEnd"/>
      <w:r w:rsidRPr="00D72FED">
        <w:t xml:space="preserve"> la tabla siguiente: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2"/>
        <w:gridCol w:w="1068"/>
      </w:tblGrid>
      <w:tr w:rsidR="00D72FED" w:rsidRPr="00D72FED" w14:paraId="6514D2F0" w14:textId="77777777" w:rsidTr="00D72FED">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4F7351" w14:textId="77777777" w:rsidR="00D72FED" w:rsidRPr="00D72FED" w:rsidRDefault="00D72FED" w:rsidP="00D72FED">
            <w:pPr>
              <w:spacing w:line="276" w:lineRule="auto"/>
              <w:jc w:val="left"/>
              <w:rPr>
                <w:b/>
                <w:bCs/>
              </w:rPr>
            </w:pPr>
            <w:r w:rsidRPr="00D72FED">
              <w:rPr>
                <w:b/>
                <w:bCs/>
              </w:rPr>
              <w:t>Escala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07D8CC" w14:textId="77777777" w:rsidR="00D72FED" w:rsidRPr="00D72FED" w:rsidRDefault="00D72FED" w:rsidP="00D72FED">
            <w:pPr>
              <w:spacing w:line="276" w:lineRule="auto"/>
              <w:jc w:val="left"/>
              <w:rPr>
                <w:b/>
                <w:bCs/>
              </w:rPr>
            </w:pPr>
            <w:r w:rsidRPr="00D72FED">
              <w:rPr>
                <w:b/>
                <w:bCs/>
              </w:rPr>
              <w:t>Número</w:t>
            </w:r>
          </w:p>
        </w:tc>
      </w:tr>
      <w:tr w:rsidR="00D72FED" w:rsidRPr="00D72FED" w14:paraId="7A496977" w14:textId="77777777" w:rsidTr="00D72FE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AED304E" w14:textId="77777777" w:rsidR="00D72FED" w:rsidRPr="00D72FED" w:rsidRDefault="00D72FED" w:rsidP="00D72FED">
            <w:pPr>
              <w:spacing w:line="276" w:lineRule="auto"/>
              <w:jc w:val="left"/>
            </w:pPr>
            <w:r w:rsidRPr="00D72FED">
              <w:t>muy bajo</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3087D" w14:textId="77777777" w:rsidR="00D72FED" w:rsidRPr="00D72FED" w:rsidRDefault="00D72FED" w:rsidP="00D72FED">
            <w:pPr>
              <w:spacing w:line="276" w:lineRule="auto"/>
              <w:jc w:val="left"/>
            </w:pPr>
            <w:r w:rsidRPr="00D72FED">
              <w:t>0.75</w:t>
            </w:r>
          </w:p>
        </w:tc>
      </w:tr>
      <w:tr w:rsidR="00D72FED" w:rsidRPr="00D72FED" w14:paraId="7889B822" w14:textId="77777777" w:rsidTr="00D72FE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5FF410" w14:textId="77777777" w:rsidR="00D72FED" w:rsidRPr="00D72FED" w:rsidRDefault="00D72FED" w:rsidP="00D72FED">
            <w:pPr>
              <w:spacing w:line="276" w:lineRule="auto"/>
              <w:jc w:val="left"/>
            </w:pPr>
            <w:r w:rsidRPr="00D72FED">
              <w:t>bajo</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2F124" w14:textId="77777777" w:rsidR="00D72FED" w:rsidRPr="00D72FED" w:rsidRDefault="00D72FED" w:rsidP="00D72FED">
            <w:pPr>
              <w:spacing w:line="276" w:lineRule="auto"/>
              <w:jc w:val="left"/>
            </w:pPr>
            <w:r w:rsidRPr="00D72FED">
              <w:t>0.88</w:t>
            </w:r>
          </w:p>
        </w:tc>
      </w:tr>
      <w:tr w:rsidR="00D72FED" w:rsidRPr="00D72FED" w14:paraId="0831D968" w14:textId="77777777" w:rsidTr="00D72FE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669EA2F" w14:textId="77777777" w:rsidR="00D72FED" w:rsidRPr="00D72FED" w:rsidRDefault="00D72FED" w:rsidP="00D72FED">
            <w:pPr>
              <w:spacing w:line="276" w:lineRule="auto"/>
              <w:jc w:val="left"/>
            </w:pPr>
            <w:r w:rsidRPr="00D72FED">
              <w:t>nominal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9F467" w14:textId="77777777" w:rsidR="00D72FED" w:rsidRPr="00D72FED" w:rsidRDefault="00D72FED" w:rsidP="00D72FED">
            <w:pPr>
              <w:spacing w:line="276" w:lineRule="auto"/>
              <w:jc w:val="left"/>
            </w:pPr>
            <w:r w:rsidRPr="00D72FED">
              <w:t>1</w:t>
            </w:r>
          </w:p>
        </w:tc>
      </w:tr>
      <w:tr w:rsidR="00D72FED" w:rsidRPr="00D72FED" w14:paraId="3BE96828" w14:textId="77777777" w:rsidTr="00D72FE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6E10EB" w14:textId="77777777" w:rsidR="00D72FED" w:rsidRPr="00D72FED" w:rsidRDefault="00D72FED" w:rsidP="00D72FED">
            <w:pPr>
              <w:spacing w:line="276" w:lineRule="auto"/>
              <w:jc w:val="left"/>
            </w:pPr>
            <w:r w:rsidRPr="00D72FED">
              <w:t>alto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BF2AB" w14:textId="77777777" w:rsidR="00D72FED" w:rsidRPr="00D72FED" w:rsidRDefault="00D72FED" w:rsidP="00D72FED">
            <w:pPr>
              <w:spacing w:line="276" w:lineRule="auto"/>
              <w:jc w:val="left"/>
            </w:pPr>
            <w:r w:rsidRPr="00D72FED">
              <w:t>1.15</w:t>
            </w:r>
          </w:p>
        </w:tc>
      </w:tr>
      <w:tr w:rsidR="00D72FED" w:rsidRPr="00D72FED" w14:paraId="7C47EAC2" w14:textId="77777777" w:rsidTr="00D72FED">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44D9ECD" w14:textId="77777777" w:rsidR="00D72FED" w:rsidRPr="00D72FED" w:rsidRDefault="00D72FED" w:rsidP="00D72FED">
            <w:pPr>
              <w:spacing w:line="276" w:lineRule="auto"/>
              <w:jc w:val="left"/>
            </w:pPr>
            <w:r w:rsidRPr="00D72FED">
              <w:t>muy alto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1D0E7" w14:textId="77777777" w:rsidR="00D72FED" w:rsidRPr="00D72FED" w:rsidRDefault="00D72FED" w:rsidP="00D72FED">
            <w:pPr>
              <w:spacing w:line="276" w:lineRule="auto"/>
              <w:jc w:val="left"/>
            </w:pPr>
            <w:r w:rsidRPr="00D72FED">
              <w:t>1.40</w:t>
            </w:r>
          </w:p>
        </w:tc>
      </w:tr>
    </w:tbl>
    <w:p w14:paraId="081F6628" w14:textId="77777777" w:rsidR="0046239B" w:rsidRDefault="0046239B" w:rsidP="00D72FED">
      <w:pPr>
        <w:spacing w:line="276" w:lineRule="auto"/>
        <w:jc w:val="left"/>
      </w:pPr>
    </w:p>
    <w:p w14:paraId="15E2CF5D" w14:textId="77777777" w:rsidR="0046239B" w:rsidRDefault="00D72FED" w:rsidP="0046239B">
      <w:pPr>
        <w:spacing w:line="276" w:lineRule="auto"/>
      </w:pPr>
      <w:r w:rsidRPr="00D72FED">
        <w:t>El número indica el grado con el que cada factor puede influenciar la productividad. Un valor menor que 1 indica que el factor puede decrementar el calendario y el esfuerzo. Un valor mayor que 1 denota un factor que extiende el calendario y el esfuerzo. Finalmente, un valor igual a 1 no extiende ni decrementa el calendario y el esfuerzo (esta clase de factor se llama nominal). Para obtener el EAF se multiplican cada uno de los 15 factores.</w:t>
      </w:r>
    </w:p>
    <w:p w14:paraId="7C8FA67B" w14:textId="77777777" w:rsidR="0046239B" w:rsidRDefault="0046239B" w:rsidP="0046239B">
      <w:pPr>
        <w:spacing w:line="276" w:lineRule="auto"/>
      </w:pPr>
    </w:p>
    <w:p w14:paraId="7768CA94" w14:textId="3939E193" w:rsidR="00D72FED" w:rsidRPr="00D72FED" w:rsidRDefault="00D72FED" w:rsidP="0046239B">
      <w:pPr>
        <w:spacing w:line="276" w:lineRule="auto"/>
      </w:pPr>
      <w:r w:rsidRPr="00D72FED">
        <w:t>Se puede simplificar el cálculo del EAF porque hay una tendencia a considerar los atributos marcados en </w:t>
      </w:r>
      <w:r w:rsidRPr="00D72FED">
        <w:rPr>
          <w:b/>
          <w:bCs/>
        </w:rPr>
        <w:t>negritas</w:t>
      </w:r>
      <w:r w:rsidRPr="00D72FED">
        <w:t>, como los más relevantes y que deberían ser tomados más en cuenta.</w:t>
      </w:r>
    </w:p>
    <w:p w14:paraId="52EF1187" w14:textId="77777777" w:rsidR="0046239B" w:rsidRDefault="0046239B" w:rsidP="00D72FED">
      <w:pPr>
        <w:spacing w:line="276" w:lineRule="auto"/>
        <w:jc w:val="left"/>
        <w:rPr>
          <w:b/>
          <w:bCs/>
        </w:rPr>
      </w:pPr>
      <w:bookmarkStart w:id="15" w:name="espm"/>
      <w:bookmarkEnd w:id="15"/>
    </w:p>
    <w:p w14:paraId="0A3093DE" w14:textId="2DF2B3F9" w:rsidR="00D72FED" w:rsidRPr="00D72FED" w:rsidRDefault="00D72FED" w:rsidP="00D72FED">
      <w:pPr>
        <w:spacing w:line="276" w:lineRule="auto"/>
        <w:jc w:val="left"/>
      </w:pPr>
      <w:r w:rsidRPr="00D72FED">
        <w:rPr>
          <w:b/>
          <w:bCs/>
        </w:rPr>
        <w:t>La ecuación del software</w:t>
      </w:r>
    </w:p>
    <w:p w14:paraId="04A5681F" w14:textId="77777777" w:rsidR="00D72FED" w:rsidRPr="00D72FED" w:rsidRDefault="00D72FED" w:rsidP="00D72FED">
      <w:pPr>
        <w:numPr>
          <w:ilvl w:val="0"/>
          <w:numId w:val="7"/>
        </w:numPr>
        <w:spacing w:line="276" w:lineRule="auto"/>
        <w:jc w:val="left"/>
      </w:pPr>
      <w:r w:rsidRPr="00D72FED">
        <w:t>Propuesta por Putnam y Myers en 1992.</w:t>
      </w:r>
    </w:p>
    <w:p w14:paraId="589810C7" w14:textId="77777777" w:rsidR="00D72FED" w:rsidRPr="00D72FED" w:rsidRDefault="00D72FED" w:rsidP="00D72FED">
      <w:pPr>
        <w:numPr>
          <w:ilvl w:val="0"/>
          <w:numId w:val="7"/>
        </w:numPr>
        <w:spacing w:line="276" w:lineRule="auto"/>
        <w:jc w:val="left"/>
      </w:pPr>
      <w:r w:rsidRPr="00D72FED">
        <w:t>Asume una distribución específica del esfuerzo a lo largo de la vida de un proyecto.</w:t>
      </w:r>
    </w:p>
    <w:p w14:paraId="5CC87FE1" w14:textId="77777777" w:rsidR="00D72FED" w:rsidRPr="00D72FED" w:rsidRDefault="00D72FED" w:rsidP="00D72FED">
      <w:pPr>
        <w:numPr>
          <w:ilvl w:val="0"/>
          <w:numId w:val="7"/>
        </w:numPr>
        <w:spacing w:line="276" w:lineRule="auto"/>
        <w:jc w:val="left"/>
      </w:pPr>
      <w:r w:rsidRPr="00D72FED">
        <w:t>Se obtuvo a partir de datos de productividad de unos 4,000 proyectos.</w:t>
      </w:r>
    </w:p>
    <w:p w14:paraId="12DEAF8F" w14:textId="3880391E" w:rsidR="00D72FED" w:rsidRDefault="00D72FED" w:rsidP="00D72FED">
      <w:pPr>
        <w:numPr>
          <w:ilvl w:val="0"/>
          <w:numId w:val="7"/>
        </w:numPr>
        <w:spacing w:line="276" w:lineRule="auto"/>
        <w:jc w:val="left"/>
      </w:pPr>
      <w:r w:rsidRPr="00D72FED">
        <w:t>Es de la forma:</w:t>
      </w:r>
    </w:p>
    <w:p w14:paraId="2A1BFBE8" w14:textId="77777777" w:rsidR="0046239B" w:rsidRPr="00D72FED" w:rsidRDefault="0046239B" w:rsidP="0046239B">
      <w:pPr>
        <w:spacing w:line="276" w:lineRule="auto"/>
        <w:jc w:val="left"/>
      </w:pPr>
    </w:p>
    <w:p w14:paraId="0401CC1B" w14:textId="77777777" w:rsidR="00D72FED" w:rsidRPr="00D72FED" w:rsidRDefault="00D72FED" w:rsidP="00D72FED">
      <w:pPr>
        <w:spacing w:line="276" w:lineRule="auto"/>
        <w:jc w:val="left"/>
      </w:pPr>
      <w:r w:rsidRPr="00D72FED">
        <w:rPr>
          <w:i/>
          <w:iCs/>
        </w:rPr>
        <w:t>E</w:t>
      </w:r>
      <w:r w:rsidRPr="00D72FED">
        <w:t> = (LOC * </w:t>
      </w:r>
      <w:r w:rsidRPr="00D72FED">
        <w:rPr>
          <w:i/>
          <w:iCs/>
        </w:rPr>
        <w:t>B</w:t>
      </w:r>
      <w:r w:rsidRPr="00D72FED">
        <w:rPr>
          <w:vertAlign w:val="superscript"/>
        </w:rPr>
        <w:t>0.333</w:t>
      </w:r>
      <w:r w:rsidRPr="00D72FED">
        <w:t> / P)</w:t>
      </w:r>
      <w:r w:rsidRPr="00D72FED">
        <w:rPr>
          <w:vertAlign w:val="superscript"/>
        </w:rPr>
        <w:t>3</w:t>
      </w:r>
      <w:r w:rsidRPr="00D72FED">
        <w:t> * (1 / </w:t>
      </w:r>
      <w:r w:rsidRPr="00D72FED">
        <w:rPr>
          <w:i/>
          <w:iCs/>
        </w:rPr>
        <w:t>t</w:t>
      </w:r>
      <w:r w:rsidRPr="00D72FED">
        <w:rPr>
          <w:vertAlign w:val="superscript"/>
        </w:rPr>
        <w:t>4</w:t>
      </w:r>
      <w:r w:rsidRPr="00D72FED">
        <w:t>)</w:t>
      </w:r>
    </w:p>
    <w:tbl>
      <w:tblPr>
        <w:tblW w:w="2500" w:type="pct"/>
        <w:tblCellSpacing w:w="15" w:type="dxa"/>
        <w:tblInd w:w="720" w:type="dxa"/>
        <w:tblCellMar>
          <w:top w:w="15" w:type="dxa"/>
          <w:left w:w="15" w:type="dxa"/>
          <w:bottom w:w="15" w:type="dxa"/>
          <w:right w:w="15" w:type="dxa"/>
        </w:tblCellMar>
        <w:tblLook w:val="04A0" w:firstRow="1" w:lastRow="0" w:firstColumn="1" w:lastColumn="0" w:noHBand="0" w:noVBand="1"/>
      </w:tblPr>
      <w:tblGrid>
        <w:gridCol w:w="731"/>
        <w:gridCol w:w="3688"/>
      </w:tblGrid>
      <w:tr w:rsidR="00D72FED" w:rsidRPr="00D72FED" w14:paraId="2334E9CE" w14:textId="77777777" w:rsidTr="00D72FED">
        <w:trPr>
          <w:tblHeader/>
          <w:tblCellSpacing w:w="15" w:type="dxa"/>
        </w:trPr>
        <w:tc>
          <w:tcPr>
            <w:tcW w:w="0" w:type="auto"/>
            <w:vAlign w:val="center"/>
            <w:hideMark/>
          </w:tcPr>
          <w:p w14:paraId="53FFE267" w14:textId="77777777" w:rsidR="00D72FED" w:rsidRPr="00D72FED" w:rsidRDefault="00D72FED" w:rsidP="00D72FED">
            <w:pPr>
              <w:spacing w:line="276" w:lineRule="auto"/>
              <w:jc w:val="left"/>
            </w:pPr>
            <w:r w:rsidRPr="00D72FED">
              <w:lastRenderedPageBreak/>
              <w:t>donde</w:t>
            </w:r>
          </w:p>
        </w:tc>
        <w:tc>
          <w:tcPr>
            <w:tcW w:w="0" w:type="auto"/>
            <w:vAlign w:val="center"/>
            <w:hideMark/>
          </w:tcPr>
          <w:p w14:paraId="1A9D64E8" w14:textId="77777777" w:rsidR="00D72FED" w:rsidRPr="00D72FED" w:rsidRDefault="00D72FED" w:rsidP="00D72FED">
            <w:pPr>
              <w:spacing w:line="276" w:lineRule="auto"/>
              <w:jc w:val="left"/>
            </w:pPr>
            <w:r w:rsidRPr="00D72FED">
              <w:rPr>
                <w:i/>
                <w:iCs/>
              </w:rPr>
              <w:t>E</w:t>
            </w:r>
            <w:r w:rsidRPr="00D72FED">
              <w:t> = esfuerzo en hombres-año.</w:t>
            </w:r>
          </w:p>
        </w:tc>
      </w:tr>
      <w:tr w:rsidR="00D72FED" w:rsidRPr="00D72FED" w14:paraId="78D467B2" w14:textId="77777777" w:rsidTr="00D72FED">
        <w:trPr>
          <w:tblCellSpacing w:w="15" w:type="dxa"/>
        </w:trPr>
        <w:tc>
          <w:tcPr>
            <w:tcW w:w="0" w:type="auto"/>
            <w:vAlign w:val="center"/>
            <w:hideMark/>
          </w:tcPr>
          <w:p w14:paraId="3FFA4F4A" w14:textId="77777777" w:rsidR="00D72FED" w:rsidRPr="00D72FED" w:rsidRDefault="00D72FED" w:rsidP="00D72FED">
            <w:pPr>
              <w:spacing w:line="276" w:lineRule="auto"/>
              <w:jc w:val="left"/>
            </w:pPr>
            <w:r w:rsidRPr="00D72FED">
              <w:t> </w:t>
            </w:r>
          </w:p>
        </w:tc>
        <w:tc>
          <w:tcPr>
            <w:tcW w:w="0" w:type="auto"/>
            <w:vAlign w:val="center"/>
            <w:hideMark/>
          </w:tcPr>
          <w:p w14:paraId="00C0A05B" w14:textId="77777777" w:rsidR="00D72FED" w:rsidRPr="00D72FED" w:rsidRDefault="00D72FED" w:rsidP="00D72FED">
            <w:pPr>
              <w:spacing w:line="276" w:lineRule="auto"/>
              <w:jc w:val="left"/>
            </w:pPr>
            <w:r w:rsidRPr="00D72FED">
              <w:rPr>
                <w:i/>
                <w:iCs/>
              </w:rPr>
              <w:t>t</w:t>
            </w:r>
            <w:r w:rsidRPr="00D72FED">
              <w:t> = duración del proyecto en años.</w:t>
            </w:r>
          </w:p>
        </w:tc>
      </w:tr>
      <w:tr w:rsidR="00D72FED" w:rsidRPr="00D72FED" w14:paraId="428E3836" w14:textId="77777777" w:rsidTr="00D72FED">
        <w:trPr>
          <w:tblCellSpacing w:w="15" w:type="dxa"/>
        </w:trPr>
        <w:tc>
          <w:tcPr>
            <w:tcW w:w="0" w:type="auto"/>
            <w:vAlign w:val="center"/>
            <w:hideMark/>
          </w:tcPr>
          <w:p w14:paraId="079B110E" w14:textId="77777777" w:rsidR="00D72FED" w:rsidRPr="00D72FED" w:rsidRDefault="00D72FED" w:rsidP="00D72FED">
            <w:pPr>
              <w:spacing w:line="276" w:lineRule="auto"/>
              <w:jc w:val="left"/>
            </w:pPr>
            <w:r w:rsidRPr="00D72FED">
              <w:t> </w:t>
            </w:r>
          </w:p>
        </w:tc>
        <w:tc>
          <w:tcPr>
            <w:tcW w:w="0" w:type="auto"/>
            <w:vAlign w:val="center"/>
            <w:hideMark/>
          </w:tcPr>
          <w:p w14:paraId="62E9E8A0" w14:textId="77777777" w:rsidR="00D72FED" w:rsidRPr="00D72FED" w:rsidRDefault="00D72FED" w:rsidP="00D72FED">
            <w:pPr>
              <w:spacing w:line="276" w:lineRule="auto"/>
              <w:jc w:val="left"/>
            </w:pPr>
            <w:r w:rsidRPr="00D72FED">
              <w:rPr>
                <w:i/>
                <w:iCs/>
              </w:rPr>
              <w:t>B</w:t>
            </w:r>
            <w:r w:rsidRPr="00D72FED">
              <w:t> = factor especial de destrezas. Para programas pequeños </w:t>
            </w:r>
            <w:r w:rsidRPr="00D72FED">
              <w:rPr>
                <w:i/>
                <w:iCs/>
              </w:rPr>
              <w:t>B</w:t>
            </w:r>
            <w:r w:rsidRPr="00D72FED">
              <w:t> vale 0.16, para programas intermedios vale 0.28, para programas mayores vale 0.39.</w:t>
            </w:r>
          </w:p>
        </w:tc>
      </w:tr>
      <w:tr w:rsidR="00D72FED" w:rsidRPr="00D72FED" w14:paraId="24C3DBDF" w14:textId="77777777" w:rsidTr="00D72FED">
        <w:trPr>
          <w:tblCellSpacing w:w="15" w:type="dxa"/>
        </w:trPr>
        <w:tc>
          <w:tcPr>
            <w:tcW w:w="0" w:type="auto"/>
            <w:vAlign w:val="center"/>
            <w:hideMark/>
          </w:tcPr>
          <w:p w14:paraId="650F53A5" w14:textId="77777777" w:rsidR="00D72FED" w:rsidRPr="00D72FED" w:rsidRDefault="00D72FED" w:rsidP="00D72FED">
            <w:pPr>
              <w:spacing w:line="276" w:lineRule="auto"/>
              <w:jc w:val="left"/>
            </w:pPr>
            <w:r w:rsidRPr="00D72FED">
              <w:t> </w:t>
            </w:r>
          </w:p>
        </w:tc>
        <w:tc>
          <w:tcPr>
            <w:tcW w:w="0" w:type="auto"/>
            <w:vAlign w:val="center"/>
            <w:hideMark/>
          </w:tcPr>
          <w:p w14:paraId="1808CD97" w14:textId="31499809" w:rsidR="0046239B" w:rsidRPr="00D72FED" w:rsidRDefault="00D72FED" w:rsidP="00D72FED">
            <w:pPr>
              <w:spacing w:line="276" w:lineRule="auto"/>
              <w:jc w:val="left"/>
            </w:pPr>
            <w:r w:rsidRPr="00D72FED">
              <w:rPr>
                <w:i/>
                <w:iCs/>
              </w:rPr>
              <w:t>P</w:t>
            </w:r>
            <w:r w:rsidRPr="00D72FED">
              <w:t> = parámetro de productividad, para un software de tiempo real, </w:t>
            </w:r>
            <w:r w:rsidRPr="00D72FED">
              <w:rPr>
                <w:i/>
                <w:iCs/>
              </w:rPr>
              <w:t>P</w:t>
            </w:r>
            <w:r w:rsidRPr="00D72FED">
              <w:t> vale 2,000, para comunicaciones vale 10,000, para software científico vale 12,000 y para aplicaciones comerciales de sistemas vale 28,000.</w:t>
            </w:r>
          </w:p>
        </w:tc>
      </w:tr>
    </w:tbl>
    <w:p w14:paraId="08D6AE77" w14:textId="77777777" w:rsidR="00D72FED" w:rsidRPr="00D72FED" w:rsidRDefault="00D72FED" w:rsidP="00D72FED">
      <w:pPr>
        <w:numPr>
          <w:ilvl w:val="0"/>
          <w:numId w:val="7"/>
        </w:numPr>
        <w:spacing w:line="276" w:lineRule="auto"/>
        <w:jc w:val="left"/>
      </w:pPr>
      <w:r w:rsidRPr="00D72FED">
        <w:t>Para simplificar el proceso de estimación se sugiere un conjunto de ecuaciones obtenidas de la ecuación del software.</w:t>
      </w:r>
    </w:p>
    <w:p w14:paraId="2EEFC467" w14:textId="77777777" w:rsidR="00D72FED" w:rsidRPr="00D72FED" w:rsidRDefault="00D72FED" w:rsidP="00D72FED">
      <w:pPr>
        <w:numPr>
          <w:ilvl w:val="0"/>
          <w:numId w:val="7"/>
        </w:numPr>
        <w:spacing w:line="276" w:lineRule="auto"/>
        <w:jc w:val="left"/>
      </w:pPr>
      <w:r w:rsidRPr="00D72FED">
        <w:t>Un tiempo mínimo de desarrollo de software se define como:</w:t>
      </w:r>
    </w:p>
    <w:p w14:paraId="65A04AF1" w14:textId="77777777" w:rsidR="0046239B" w:rsidRDefault="00D72FED" w:rsidP="00D72FED">
      <w:pPr>
        <w:spacing w:line="276" w:lineRule="auto"/>
        <w:jc w:val="left"/>
      </w:pPr>
      <w:proofErr w:type="spellStart"/>
      <w:r w:rsidRPr="00D72FED">
        <w:rPr>
          <w:i/>
          <w:iCs/>
        </w:rPr>
        <w:t>t</w:t>
      </w:r>
      <w:r w:rsidRPr="00D72FED">
        <w:rPr>
          <w:i/>
          <w:iCs/>
          <w:vertAlign w:val="subscript"/>
        </w:rPr>
        <w:t>min</w:t>
      </w:r>
      <w:proofErr w:type="spellEnd"/>
      <w:r w:rsidRPr="00D72FED">
        <w:t> = 8.14 * (LOC / </w:t>
      </w:r>
      <w:r w:rsidRPr="00D72FED">
        <w:rPr>
          <w:i/>
          <w:iCs/>
        </w:rPr>
        <w:t>P</w:t>
      </w:r>
      <w:r w:rsidRPr="00D72FED">
        <w:t>)</w:t>
      </w:r>
      <w:r w:rsidRPr="00D72FED">
        <w:rPr>
          <w:vertAlign w:val="superscript"/>
        </w:rPr>
        <w:t>0.43</w:t>
      </w:r>
      <w:r w:rsidRPr="00D72FED">
        <w:t> para </w:t>
      </w:r>
      <w:proofErr w:type="spellStart"/>
      <w:r w:rsidRPr="00D72FED">
        <w:rPr>
          <w:i/>
          <w:iCs/>
        </w:rPr>
        <w:t>t</w:t>
      </w:r>
      <w:r w:rsidRPr="00D72FED">
        <w:rPr>
          <w:i/>
          <w:iCs/>
          <w:vertAlign w:val="subscript"/>
        </w:rPr>
        <w:t>min</w:t>
      </w:r>
      <w:proofErr w:type="spellEnd"/>
      <w:r w:rsidRPr="00D72FED">
        <w:t> &gt; 6 meses</w:t>
      </w:r>
    </w:p>
    <w:p w14:paraId="3F4E6D99" w14:textId="77C692B3" w:rsidR="00D72FED" w:rsidRDefault="00D72FED" w:rsidP="00D72FED">
      <w:pPr>
        <w:spacing w:line="276" w:lineRule="auto"/>
        <w:jc w:val="left"/>
      </w:pPr>
      <w:r w:rsidRPr="00D72FED">
        <w:br/>
      </w:r>
      <w:r w:rsidRPr="00D72FED">
        <w:rPr>
          <w:i/>
          <w:iCs/>
        </w:rPr>
        <w:t>E</w:t>
      </w:r>
      <w:r w:rsidRPr="00D72FED">
        <w:t> = 180 * </w:t>
      </w:r>
      <w:r w:rsidRPr="00D72FED">
        <w:rPr>
          <w:i/>
          <w:iCs/>
        </w:rPr>
        <w:t>B * t</w:t>
      </w:r>
      <w:r w:rsidRPr="00D72FED">
        <w:rPr>
          <w:vertAlign w:val="superscript"/>
        </w:rPr>
        <w:t>3</w:t>
      </w:r>
      <w:r w:rsidRPr="00D72FED">
        <w:t> en hombres-mes para </w:t>
      </w:r>
      <w:r w:rsidRPr="00D72FED">
        <w:rPr>
          <w:i/>
          <w:iCs/>
        </w:rPr>
        <w:t>E</w:t>
      </w:r>
      <w:r w:rsidRPr="00D72FED">
        <w:t> &gt;= 20 hombres-mes y </w:t>
      </w:r>
      <w:r w:rsidRPr="00D72FED">
        <w:rPr>
          <w:i/>
          <w:iCs/>
        </w:rPr>
        <w:t>t</w:t>
      </w:r>
      <w:r w:rsidRPr="00D72FED">
        <w:t> representado en años</w:t>
      </w:r>
    </w:p>
    <w:p w14:paraId="17F6E51A" w14:textId="77777777" w:rsidR="0046239B" w:rsidRPr="00D72FED" w:rsidRDefault="0046239B" w:rsidP="00D72FED">
      <w:pPr>
        <w:spacing w:line="276" w:lineRule="auto"/>
        <w:jc w:val="left"/>
      </w:pPr>
    </w:p>
    <w:p w14:paraId="3ECF59AE" w14:textId="3155C249" w:rsidR="00D72FED" w:rsidRPr="00D72FED" w:rsidRDefault="00D72FED" w:rsidP="00D72FED">
      <w:pPr>
        <w:spacing w:line="276" w:lineRule="auto"/>
        <w:jc w:val="left"/>
      </w:pPr>
      <w:r w:rsidRPr="00D72FED">
        <w:t>Aplicando las ecuaciones al ejemplo </w:t>
      </w:r>
      <w:r w:rsidRPr="009D72C1">
        <w:t>anterior</w:t>
      </w:r>
      <w:r w:rsidRPr="00D72FED">
        <w:t>, obtenemos:</w:t>
      </w:r>
    </w:p>
    <w:p w14:paraId="33B02C8C" w14:textId="75BFC486" w:rsidR="00D72FED" w:rsidRDefault="00D72FED" w:rsidP="00D72FED">
      <w:pPr>
        <w:spacing w:line="276" w:lineRule="auto"/>
        <w:jc w:val="left"/>
      </w:pPr>
      <w:proofErr w:type="spellStart"/>
      <w:r w:rsidRPr="00D72FED">
        <w:rPr>
          <w:i/>
          <w:iCs/>
        </w:rPr>
        <w:t>t</w:t>
      </w:r>
      <w:r w:rsidRPr="00D72FED">
        <w:rPr>
          <w:i/>
          <w:iCs/>
          <w:vertAlign w:val="subscript"/>
        </w:rPr>
        <w:t>min</w:t>
      </w:r>
      <w:proofErr w:type="spellEnd"/>
      <w:r w:rsidRPr="00D72FED">
        <w:t> = 8.14 * (7,400 / 12,000)</w:t>
      </w:r>
      <w:r w:rsidRPr="00D72FED">
        <w:rPr>
          <w:vertAlign w:val="superscript"/>
        </w:rPr>
        <w:t>0.43</w:t>
      </w:r>
      <w:r w:rsidRPr="00D72FED">
        <w:br/>
        <w:t>= 7 meses                     </w:t>
      </w:r>
      <w:r w:rsidRPr="00D72FED">
        <w:br/>
      </w:r>
      <w:r w:rsidRPr="00D72FED">
        <w:rPr>
          <w:i/>
          <w:iCs/>
        </w:rPr>
        <w:t>E</w:t>
      </w:r>
      <w:r w:rsidRPr="00D72FED">
        <w:t> = 180 * 0.28 * 0.75</w:t>
      </w:r>
      <w:r w:rsidRPr="00D72FED">
        <w:rPr>
          <w:vertAlign w:val="superscript"/>
        </w:rPr>
        <w:t>3</w:t>
      </w:r>
      <w:r w:rsidRPr="00D72FED">
        <w:t>                </w:t>
      </w:r>
      <w:r w:rsidRPr="00D72FED">
        <w:br/>
        <w:t>= 21 hombres-mes                </w:t>
      </w:r>
    </w:p>
    <w:p w14:paraId="58E33DB7" w14:textId="20C38B32" w:rsidR="0046239B" w:rsidRDefault="0046239B" w:rsidP="00D72FED">
      <w:pPr>
        <w:spacing w:line="276" w:lineRule="auto"/>
        <w:jc w:val="left"/>
      </w:pPr>
    </w:p>
    <w:p w14:paraId="08BFBE5B" w14:textId="3EF65D95" w:rsidR="0046239B" w:rsidRDefault="0046239B" w:rsidP="00D72FED">
      <w:pPr>
        <w:spacing w:line="276" w:lineRule="auto"/>
        <w:jc w:val="left"/>
      </w:pPr>
    </w:p>
    <w:p w14:paraId="0C7103A2" w14:textId="66A523E8" w:rsidR="0046239B" w:rsidRDefault="0046239B" w:rsidP="00D72FED">
      <w:pPr>
        <w:spacing w:line="276" w:lineRule="auto"/>
        <w:jc w:val="left"/>
      </w:pPr>
    </w:p>
    <w:p w14:paraId="685F751D" w14:textId="311CC0B6" w:rsidR="0046239B" w:rsidRDefault="0046239B" w:rsidP="00D72FED">
      <w:pPr>
        <w:spacing w:line="276" w:lineRule="auto"/>
        <w:jc w:val="left"/>
      </w:pPr>
    </w:p>
    <w:p w14:paraId="3719E487" w14:textId="7760E3C9" w:rsidR="0046239B" w:rsidRDefault="0046239B" w:rsidP="00D72FED">
      <w:pPr>
        <w:spacing w:line="276" w:lineRule="auto"/>
        <w:jc w:val="left"/>
      </w:pPr>
    </w:p>
    <w:p w14:paraId="5B0F8091" w14:textId="7CC41FE7" w:rsidR="0046239B" w:rsidRDefault="0046239B" w:rsidP="00D72FED">
      <w:pPr>
        <w:spacing w:line="276" w:lineRule="auto"/>
        <w:jc w:val="left"/>
      </w:pPr>
    </w:p>
    <w:p w14:paraId="0B08C9F9" w14:textId="77777777" w:rsidR="0046239B" w:rsidRPr="00D72FED" w:rsidRDefault="0046239B" w:rsidP="00D72FED">
      <w:pPr>
        <w:spacing w:line="276" w:lineRule="auto"/>
        <w:jc w:val="left"/>
      </w:pPr>
    </w:p>
    <w:p w14:paraId="08A9C384" w14:textId="77777777" w:rsidR="00D72FED" w:rsidRPr="00D72FED" w:rsidRDefault="00D72FED" w:rsidP="00D72FED">
      <w:pPr>
        <w:spacing w:line="276" w:lineRule="auto"/>
        <w:jc w:val="left"/>
        <w:rPr>
          <w:b/>
          <w:bCs/>
        </w:rPr>
      </w:pPr>
      <w:r w:rsidRPr="00D72FED">
        <w:rPr>
          <w:b/>
          <w:bCs/>
        </w:rPr>
        <w:lastRenderedPageBreak/>
        <w:t>La decisión de desarrollar o comprar</w:t>
      </w:r>
    </w:p>
    <w:p w14:paraId="18D9E1C6" w14:textId="77777777" w:rsidR="00CE2104" w:rsidRDefault="00CE2104" w:rsidP="00D72FED">
      <w:pPr>
        <w:spacing w:line="276" w:lineRule="auto"/>
        <w:jc w:val="left"/>
      </w:pPr>
    </w:p>
    <w:p w14:paraId="73BE4B75" w14:textId="02FF57D9" w:rsidR="00D72FED" w:rsidRPr="00D72FED" w:rsidRDefault="00D72FED" w:rsidP="00D72FED">
      <w:pPr>
        <w:spacing w:line="276" w:lineRule="auto"/>
        <w:jc w:val="left"/>
      </w:pPr>
      <w:r w:rsidRPr="00D72FED">
        <w:t>Hay varias opciones de compra de software:</w:t>
      </w:r>
    </w:p>
    <w:p w14:paraId="6661C3A8" w14:textId="77777777" w:rsidR="00D72FED" w:rsidRPr="00D72FED" w:rsidRDefault="00D72FED" w:rsidP="00D72FED">
      <w:pPr>
        <w:numPr>
          <w:ilvl w:val="0"/>
          <w:numId w:val="8"/>
        </w:numPr>
        <w:spacing w:line="276" w:lineRule="auto"/>
        <w:jc w:val="left"/>
      </w:pPr>
      <w:r w:rsidRPr="00D72FED">
        <w:t>Comprarlo (con licencia) ya desarrollado.</w:t>
      </w:r>
    </w:p>
    <w:p w14:paraId="4F9C037C" w14:textId="5F34ADE0" w:rsidR="00D72FED" w:rsidRPr="00D72FED" w:rsidRDefault="00D72FED" w:rsidP="00D72FED">
      <w:pPr>
        <w:numPr>
          <w:ilvl w:val="0"/>
          <w:numId w:val="8"/>
        </w:numPr>
        <w:spacing w:line="276" w:lineRule="auto"/>
        <w:jc w:val="left"/>
      </w:pPr>
      <w:r w:rsidRPr="00D72FED">
        <w:t>Comprar componentes de software </w:t>
      </w:r>
      <w:r w:rsidRPr="00CE2104">
        <w:t>total o parcialmente experimentado</w:t>
      </w:r>
      <w:r w:rsidRPr="00D72FED">
        <w:t> y modificarse para cumplir las necesidades específicas.</w:t>
      </w:r>
    </w:p>
    <w:p w14:paraId="2F3E84C3" w14:textId="77777777" w:rsidR="00D72FED" w:rsidRPr="00D72FED" w:rsidRDefault="00D72FED" w:rsidP="00D72FED">
      <w:pPr>
        <w:numPr>
          <w:ilvl w:val="0"/>
          <w:numId w:val="8"/>
        </w:numPr>
        <w:spacing w:line="276" w:lineRule="auto"/>
        <w:jc w:val="left"/>
      </w:pPr>
      <w:r w:rsidRPr="00D72FED">
        <w:t>Encargarlo para su desarrollo a la medida a una empresa externa.</w:t>
      </w:r>
    </w:p>
    <w:p w14:paraId="042A20BE" w14:textId="77777777" w:rsidR="0046239B" w:rsidRDefault="0046239B" w:rsidP="00D72FED">
      <w:pPr>
        <w:spacing w:line="276" w:lineRule="auto"/>
        <w:jc w:val="left"/>
      </w:pPr>
    </w:p>
    <w:p w14:paraId="0C780914" w14:textId="6B38FC0B" w:rsidR="00D72FED" w:rsidRPr="00D72FED" w:rsidRDefault="00D72FED" w:rsidP="00D72FED">
      <w:pPr>
        <w:spacing w:line="276" w:lineRule="auto"/>
        <w:jc w:val="left"/>
      </w:pPr>
      <w:r w:rsidRPr="00D72FED">
        <w:t>En algunos casos (</w:t>
      </w:r>
      <w:proofErr w:type="spellStart"/>
      <w:r w:rsidRPr="00D72FED">
        <w:t>p.e</w:t>
      </w:r>
      <w:proofErr w:type="spellEnd"/>
      <w:r w:rsidRPr="00D72FED">
        <w:t>. software para PC de bajo costo), es menos caro comprar y experimentar que llevar a cabo una larga evaluación de paquetes.</w:t>
      </w:r>
    </w:p>
    <w:p w14:paraId="74010EBE" w14:textId="77777777" w:rsidR="00D72FED" w:rsidRPr="00D72FED" w:rsidRDefault="00D72FED" w:rsidP="00D72FED">
      <w:pPr>
        <w:spacing w:line="276" w:lineRule="auto"/>
        <w:jc w:val="left"/>
      </w:pPr>
      <w:r w:rsidRPr="00D72FED">
        <w:t>Para productos de software más caros, se pueden aplicar las directrices siguientes:</w:t>
      </w:r>
    </w:p>
    <w:p w14:paraId="679F7DFD" w14:textId="77777777" w:rsidR="00D72FED" w:rsidRPr="00D72FED" w:rsidRDefault="00D72FED" w:rsidP="00D72FED">
      <w:pPr>
        <w:numPr>
          <w:ilvl w:val="0"/>
          <w:numId w:val="9"/>
        </w:numPr>
        <w:spacing w:line="276" w:lineRule="auto"/>
        <w:jc w:val="left"/>
      </w:pPr>
      <w:r w:rsidRPr="00D72FED">
        <w:t>Desarrollar especificaciones.</w:t>
      </w:r>
    </w:p>
    <w:p w14:paraId="6CB1538F" w14:textId="77777777" w:rsidR="00D72FED" w:rsidRPr="00D72FED" w:rsidRDefault="00D72FED" w:rsidP="00D72FED">
      <w:pPr>
        <w:numPr>
          <w:ilvl w:val="0"/>
          <w:numId w:val="9"/>
        </w:numPr>
        <w:spacing w:line="276" w:lineRule="auto"/>
        <w:jc w:val="left"/>
      </w:pPr>
      <w:r w:rsidRPr="00D72FED">
        <w:t>Estimación del costo de desarrollo interno y fecha de entrega.</w:t>
      </w:r>
    </w:p>
    <w:p w14:paraId="69DF906E" w14:textId="77777777" w:rsidR="00D72FED" w:rsidRPr="00D72FED" w:rsidRDefault="00D72FED" w:rsidP="00D72FED">
      <w:pPr>
        <w:numPr>
          <w:ilvl w:val="0"/>
          <w:numId w:val="9"/>
        </w:numPr>
        <w:spacing w:line="276" w:lineRule="auto"/>
        <w:jc w:val="left"/>
      </w:pPr>
      <w:r w:rsidRPr="00D72FED">
        <w:t>Seleccionar 3 o 4 aplicaciones candidatas o componentes reusables.</w:t>
      </w:r>
    </w:p>
    <w:p w14:paraId="40B4B2FD" w14:textId="1EDFBC4A" w:rsidR="00D72FED" w:rsidRPr="00D72FED" w:rsidRDefault="00D72FED" w:rsidP="00D72FED">
      <w:pPr>
        <w:numPr>
          <w:ilvl w:val="0"/>
          <w:numId w:val="9"/>
        </w:numPr>
        <w:spacing w:line="276" w:lineRule="auto"/>
        <w:jc w:val="left"/>
      </w:pPr>
      <w:r w:rsidRPr="00D72FED">
        <w:t xml:space="preserve">Hacer una matriz de </w:t>
      </w:r>
      <w:r w:rsidR="005001B1" w:rsidRPr="00D72FED">
        <w:t>comparación</w:t>
      </w:r>
      <w:r w:rsidRPr="00D72FED">
        <w:t xml:space="preserve"> checando una a una las funciones claves o hacer un </w:t>
      </w:r>
      <w:proofErr w:type="spellStart"/>
      <w:r w:rsidRPr="00D72FED">
        <w:t>benchmark</w:t>
      </w:r>
      <w:proofErr w:type="spellEnd"/>
      <w:r w:rsidRPr="00D72FED">
        <w:t>.</w:t>
      </w:r>
    </w:p>
    <w:p w14:paraId="6F436461" w14:textId="77777777" w:rsidR="00D72FED" w:rsidRPr="00D72FED" w:rsidRDefault="00D72FED" w:rsidP="00D72FED">
      <w:pPr>
        <w:numPr>
          <w:ilvl w:val="0"/>
          <w:numId w:val="9"/>
        </w:numPr>
        <w:spacing w:line="276" w:lineRule="auto"/>
        <w:jc w:val="left"/>
      </w:pPr>
      <w:r w:rsidRPr="00D72FED">
        <w:t>Evaluar cada paquete de software o componente según la calidad de productos anteriores, soporte del vendedor, reputación, etc.</w:t>
      </w:r>
    </w:p>
    <w:p w14:paraId="076EE097" w14:textId="77777777" w:rsidR="00D72FED" w:rsidRPr="00D72FED" w:rsidRDefault="00D72FED" w:rsidP="00D72FED">
      <w:pPr>
        <w:numPr>
          <w:ilvl w:val="0"/>
          <w:numId w:val="9"/>
        </w:numPr>
        <w:spacing w:line="276" w:lineRule="auto"/>
        <w:jc w:val="left"/>
      </w:pPr>
      <w:r w:rsidRPr="00D72FED">
        <w:t>Contacto con otros usuarios del paquete.</w:t>
      </w:r>
    </w:p>
    <w:p w14:paraId="5701FD22" w14:textId="77777777" w:rsidR="0046239B" w:rsidRDefault="0046239B" w:rsidP="00D72FED">
      <w:pPr>
        <w:spacing w:line="276" w:lineRule="auto"/>
        <w:jc w:val="left"/>
      </w:pPr>
    </w:p>
    <w:p w14:paraId="43AAC45E" w14:textId="5F36DE7B" w:rsidR="00D72FED" w:rsidRPr="00D72FED" w:rsidRDefault="00D72FED" w:rsidP="00D72FED">
      <w:pPr>
        <w:spacing w:line="276" w:lineRule="auto"/>
        <w:jc w:val="left"/>
      </w:pPr>
      <w:r w:rsidRPr="00D72FED">
        <w:t>En el análisis final, la decisión de desarrollar o comprar se basa en las condiciones siguientes:</w:t>
      </w:r>
    </w:p>
    <w:p w14:paraId="093C16E1" w14:textId="77777777" w:rsidR="00D72FED" w:rsidRPr="00D72FED" w:rsidRDefault="00D72FED" w:rsidP="00D72FED">
      <w:pPr>
        <w:numPr>
          <w:ilvl w:val="0"/>
          <w:numId w:val="10"/>
        </w:numPr>
        <w:spacing w:line="276" w:lineRule="auto"/>
        <w:jc w:val="left"/>
      </w:pPr>
      <w:r w:rsidRPr="00D72FED">
        <w:t>¿La fecha de entrega del software es anterior que la del software desarrollado internamente?</w:t>
      </w:r>
    </w:p>
    <w:p w14:paraId="61466936" w14:textId="77777777" w:rsidR="00D72FED" w:rsidRPr="00D72FED" w:rsidRDefault="00D72FED" w:rsidP="00D72FED">
      <w:pPr>
        <w:numPr>
          <w:ilvl w:val="0"/>
          <w:numId w:val="10"/>
        </w:numPr>
        <w:spacing w:line="276" w:lineRule="auto"/>
        <w:jc w:val="left"/>
      </w:pPr>
      <w:r w:rsidRPr="00D72FED">
        <w:t>¿El costo de adquisición junto con el de personalización es menor que el costo del desarrollo interno?</w:t>
      </w:r>
    </w:p>
    <w:p w14:paraId="31297C05" w14:textId="486FB8B1" w:rsidR="00F00297" w:rsidRDefault="00D72FED" w:rsidP="0044527B">
      <w:pPr>
        <w:numPr>
          <w:ilvl w:val="0"/>
          <w:numId w:val="10"/>
        </w:numPr>
        <w:spacing w:line="276" w:lineRule="auto"/>
        <w:jc w:val="left"/>
      </w:pPr>
      <w:r w:rsidRPr="00D72FED">
        <w:t>¿El costo del soporte externo (contrato de mantenimiento) es menor que el costo del soporte interno?</w:t>
      </w:r>
    </w:p>
    <w:p w14:paraId="30B75D8B" w14:textId="058C637C" w:rsidR="00F00297" w:rsidRDefault="00F00297" w:rsidP="00B07F45">
      <w:pPr>
        <w:spacing w:line="276" w:lineRule="auto"/>
        <w:jc w:val="left"/>
      </w:pPr>
    </w:p>
    <w:p w14:paraId="75D1322F" w14:textId="757F205E" w:rsidR="00F00297" w:rsidRDefault="00F00297" w:rsidP="00B07F45">
      <w:pPr>
        <w:spacing w:line="276" w:lineRule="auto"/>
        <w:jc w:val="left"/>
      </w:pPr>
    </w:p>
    <w:p w14:paraId="2909BA8C" w14:textId="75466532" w:rsidR="00F00297" w:rsidRDefault="00F00297" w:rsidP="00B07F45">
      <w:pPr>
        <w:spacing w:line="276" w:lineRule="auto"/>
        <w:jc w:val="left"/>
      </w:pPr>
    </w:p>
    <w:p w14:paraId="28A5354A" w14:textId="64FA10C0" w:rsidR="00F00297" w:rsidRDefault="00F00297" w:rsidP="00B07F45">
      <w:pPr>
        <w:spacing w:line="276" w:lineRule="auto"/>
        <w:jc w:val="left"/>
      </w:pPr>
    </w:p>
    <w:p w14:paraId="686190C8" w14:textId="01FC2C3D" w:rsidR="00F00297" w:rsidRDefault="00F00297" w:rsidP="00B07F45">
      <w:pPr>
        <w:spacing w:line="276" w:lineRule="auto"/>
        <w:jc w:val="left"/>
      </w:pPr>
    </w:p>
    <w:p w14:paraId="4239E2FF" w14:textId="41C62B61" w:rsidR="00F00297" w:rsidRDefault="00F00297" w:rsidP="00B07F45">
      <w:pPr>
        <w:spacing w:line="276" w:lineRule="auto"/>
        <w:jc w:val="left"/>
      </w:pPr>
    </w:p>
    <w:p w14:paraId="6A7AF171" w14:textId="098D67A7" w:rsidR="00F00297" w:rsidRDefault="00F00297" w:rsidP="00B07F45">
      <w:pPr>
        <w:spacing w:line="276" w:lineRule="auto"/>
        <w:jc w:val="left"/>
      </w:pPr>
    </w:p>
    <w:p w14:paraId="10CE1EDA" w14:textId="4E8258FA" w:rsidR="00F00297" w:rsidRDefault="00F00297" w:rsidP="00B07F45">
      <w:pPr>
        <w:spacing w:line="276" w:lineRule="auto"/>
        <w:jc w:val="left"/>
      </w:pPr>
    </w:p>
    <w:p w14:paraId="7E3C19A7" w14:textId="010D499A" w:rsidR="00B07F45" w:rsidRDefault="00B07F45"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2A364311" wp14:editId="6686A620">
                <wp:simplePos x="0" y="0"/>
                <wp:positionH relativeFrom="column">
                  <wp:posOffset>-426361</wp:posOffset>
                </wp:positionH>
                <wp:positionV relativeFrom="paragraph">
                  <wp:posOffset>177165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B6DF" w14:textId="77777777" w:rsidR="00AB2DF6" w:rsidRPr="00A32AB9" w:rsidRDefault="00AB2DF6" w:rsidP="00A32AB9">
                              <w:pPr>
                                <w:pStyle w:val="Ttulo1"/>
                              </w:pPr>
                              <w:bookmarkStart w:id="16" w:name="_Toc46999616"/>
                              <w:bookmarkStart w:id="17" w:name="_Toc51942773"/>
                              <w:bookmarkStart w:id="18" w:name="_Toc51955400"/>
                              <w:r w:rsidRPr="00A32AB9">
                                <w:t>Bibliografía y Webgrafía</w:t>
                              </w:r>
                              <w:bookmarkEnd w:id="16"/>
                              <w:bookmarkEnd w:id="17"/>
                              <w:bookmarkEnd w:id="1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364311" id="Grupo 20" o:spid="_x0000_s1037" style="position:absolute;margin-left:-33.55pt;margin-top:13.9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ESgFX7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409B6DF" w14:textId="77777777" w:rsidR="00AB2DF6" w:rsidRPr="00A32AB9" w:rsidRDefault="00AB2DF6" w:rsidP="00A32AB9">
                        <w:pPr>
                          <w:pStyle w:val="Ttulo1"/>
                        </w:pPr>
                        <w:bookmarkStart w:id="19" w:name="_Toc46999616"/>
                        <w:bookmarkStart w:id="20" w:name="_Toc51942773"/>
                        <w:bookmarkStart w:id="21" w:name="_Toc51955400"/>
                        <w:r w:rsidRPr="00A32AB9">
                          <w:t>Bibliografía y Webgrafía</w:t>
                        </w:r>
                        <w:bookmarkEnd w:id="19"/>
                        <w:bookmarkEnd w:id="20"/>
                        <w:bookmarkEnd w:id="2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3C50F0BF" w14:textId="0830A51C" w:rsidR="00B07F45" w:rsidRDefault="00B07F45" w:rsidP="00AB2DF6">
      <w:pPr>
        <w:spacing w:line="276" w:lineRule="auto"/>
        <w:jc w:val="left"/>
      </w:pPr>
    </w:p>
    <w:p w14:paraId="4D3ACEDB" w14:textId="77777777" w:rsidR="00B07F45" w:rsidRDefault="00B07F45" w:rsidP="00AB2DF6">
      <w:pPr>
        <w:spacing w:line="276" w:lineRule="auto"/>
        <w:jc w:val="left"/>
      </w:pPr>
    </w:p>
    <w:p w14:paraId="51C0AB85" w14:textId="7F00409C" w:rsidR="00AB2DF6" w:rsidRDefault="00AB2DF6" w:rsidP="00E45EC4">
      <w:pPr>
        <w:spacing w:line="276" w:lineRule="auto"/>
      </w:pPr>
    </w:p>
    <w:p w14:paraId="6780F7A3" w14:textId="60CC6CA7" w:rsidR="00AB2DF6" w:rsidRDefault="00C55913" w:rsidP="00C55913">
      <w:pPr>
        <w:spacing w:line="276" w:lineRule="auto"/>
      </w:pPr>
      <w:r w:rsidRPr="00C55913">
        <w:t>https://eclases.tripod.com/id15.html</w:t>
      </w:r>
    </w:p>
    <w:p w14:paraId="59A91EC0" w14:textId="77777777" w:rsidR="00AB2DF6" w:rsidRDefault="00AB2DF6" w:rsidP="00E45EC4">
      <w:pPr>
        <w:tabs>
          <w:tab w:val="left" w:pos="1305"/>
        </w:tabs>
      </w:pPr>
    </w:p>
    <w:p w14:paraId="480D933A"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56BA735" wp14:editId="6DFA864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12EAA" w14:textId="77777777" w:rsidR="00AB2DF6" w:rsidRPr="00A32AB9" w:rsidRDefault="00AB2DF6" w:rsidP="00A32AB9">
                              <w:pPr>
                                <w:pStyle w:val="Ttulo1"/>
                              </w:pPr>
                              <w:bookmarkStart w:id="22" w:name="_Toc46999617"/>
                              <w:bookmarkStart w:id="23" w:name="_Toc51942774"/>
                              <w:bookmarkStart w:id="24" w:name="_Toc51955401"/>
                              <w:r w:rsidRPr="00A32AB9">
                                <w:t>Glosario</w:t>
                              </w:r>
                              <w:bookmarkEnd w:id="22"/>
                              <w:bookmarkEnd w:id="23"/>
                              <w:bookmarkEnd w:id="2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6BA735"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8012EAA" w14:textId="77777777" w:rsidR="00AB2DF6" w:rsidRPr="00A32AB9" w:rsidRDefault="00AB2DF6" w:rsidP="00A32AB9">
                        <w:pPr>
                          <w:pStyle w:val="Ttulo1"/>
                        </w:pPr>
                        <w:bookmarkStart w:id="25" w:name="_Toc46999617"/>
                        <w:bookmarkStart w:id="26" w:name="_Toc51942774"/>
                        <w:bookmarkStart w:id="27" w:name="_Toc51955401"/>
                        <w:r w:rsidRPr="00A32AB9">
                          <w:t>Glosario</w:t>
                        </w:r>
                        <w:bookmarkEnd w:id="25"/>
                        <w:bookmarkEnd w:id="26"/>
                        <w:bookmarkEnd w:id="2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4BD5EBFD" w14:textId="77777777" w:rsidR="00AB2DF6" w:rsidRDefault="00AB2DF6" w:rsidP="00AB2DF6">
      <w:pPr>
        <w:tabs>
          <w:tab w:val="left" w:pos="1305"/>
        </w:tabs>
      </w:pPr>
    </w:p>
    <w:p w14:paraId="68CB3388" w14:textId="77777777" w:rsidR="00AB2DF6" w:rsidRDefault="00AB2DF6" w:rsidP="00AB2DF6">
      <w:pPr>
        <w:tabs>
          <w:tab w:val="left" w:pos="1305"/>
        </w:tabs>
        <w:jc w:val="left"/>
      </w:pPr>
    </w:p>
    <w:p w14:paraId="5684D474" w14:textId="77777777" w:rsidR="00AB2DF6" w:rsidRDefault="00AB2DF6" w:rsidP="00AB2DF6">
      <w:pPr>
        <w:spacing w:line="276" w:lineRule="auto"/>
        <w:jc w:val="left"/>
        <w:rPr>
          <w:b/>
        </w:rPr>
      </w:pPr>
    </w:p>
    <w:p w14:paraId="40D73D22" w14:textId="77777777" w:rsidR="00AB2DF6" w:rsidRDefault="00AB2DF6" w:rsidP="00AB2DF6">
      <w:pPr>
        <w:tabs>
          <w:tab w:val="left" w:pos="1305"/>
        </w:tabs>
      </w:pPr>
    </w:p>
    <w:sectPr w:rsidR="00AB2DF6" w:rsidSect="00A66A79">
      <w:headerReference w:type="default" r:id="rId12"/>
      <w:footerReference w:type="default" r:id="rId1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AC7EC" w14:textId="77777777" w:rsidR="001503E2" w:rsidRDefault="001503E2" w:rsidP="007F1B53">
      <w:pPr>
        <w:spacing w:before="0" w:after="0" w:line="240" w:lineRule="auto"/>
      </w:pPr>
      <w:r>
        <w:separator/>
      </w:r>
    </w:p>
  </w:endnote>
  <w:endnote w:type="continuationSeparator" w:id="0">
    <w:p w14:paraId="7D0D41AF" w14:textId="77777777" w:rsidR="001503E2" w:rsidRDefault="001503E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0CC3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76CA120" wp14:editId="7D6E3D6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937D259" wp14:editId="3D8D60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937D25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618ECC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5407A0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605FB" w14:textId="77777777" w:rsidR="001503E2" w:rsidRDefault="001503E2" w:rsidP="007F1B53">
      <w:pPr>
        <w:spacing w:before="0" w:after="0" w:line="240" w:lineRule="auto"/>
      </w:pPr>
      <w:r>
        <w:separator/>
      </w:r>
    </w:p>
  </w:footnote>
  <w:footnote w:type="continuationSeparator" w:id="0">
    <w:p w14:paraId="6C943D22" w14:textId="77777777" w:rsidR="001503E2" w:rsidRDefault="001503E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41F01" w14:textId="77777777" w:rsidR="00A66A79" w:rsidRDefault="00A66A79">
    <w:pPr>
      <w:pStyle w:val="Encabezado"/>
    </w:pPr>
    <w:r>
      <w:rPr>
        <w:noProof/>
      </w:rPr>
      <w:drawing>
        <wp:anchor distT="0" distB="0" distL="114300" distR="114300" simplePos="0" relativeHeight="251667456" behindDoc="0" locked="0" layoutInCell="1" allowOverlap="1" wp14:anchorId="218B0C30" wp14:editId="6E5F41C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E0425"/>
    <w:multiLevelType w:val="multilevel"/>
    <w:tmpl w:val="777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97CF7"/>
    <w:multiLevelType w:val="multilevel"/>
    <w:tmpl w:val="BFCE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20AF1"/>
    <w:multiLevelType w:val="multilevel"/>
    <w:tmpl w:val="E85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551DB"/>
    <w:multiLevelType w:val="hybridMultilevel"/>
    <w:tmpl w:val="2B50FA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C0B1F61"/>
    <w:multiLevelType w:val="multilevel"/>
    <w:tmpl w:val="12F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F01E4"/>
    <w:multiLevelType w:val="multilevel"/>
    <w:tmpl w:val="6A26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05A3B"/>
    <w:multiLevelType w:val="multilevel"/>
    <w:tmpl w:val="BE0A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B6D4A"/>
    <w:multiLevelType w:val="multilevel"/>
    <w:tmpl w:val="D9E8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836B06"/>
    <w:multiLevelType w:val="multilevel"/>
    <w:tmpl w:val="2A5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829AE"/>
    <w:multiLevelType w:val="hybridMultilevel"/>
    <w:tmpl w:val="56E286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4"/>
  </w:num>
  <w:num w:numId="5">
    <w:abstractNumId w:val="6"/>
  </w:num>
  <w:num w:numId="6">
    <w:abstractNumId w:val="1"/>
  </w:num>
  <w:num w:numId="7">
    <w:abstractNumId w:val="2"/>
  </w:num>
  <w:num w:numId="8">
    <w:abstractNumId w:val="5"/>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12"/>
    <w:rsid w:val="000446AD"/>
    <w:rsid w:val="00072CAB"/>
    <w:rsid w:val="001138D5"/>
    <w:rsid w:val="001503E2"/>
    <w:rsid w:val="001570AD"/>
    <w:rsid w:val="001726BE"/>
    <w:rsid w:val="00175EDB"/>
    <w:rsid w:val="001C5DD1"/>
    <w:rsid w:val="001C720B"/>
    <w:rsid w:val="0020003D"/>
    <w:rsid w:val="00212908"/>
    <w:rsid w:val="00215529"/>
    <w:rsid w:val="00232293"/>
    <w:rsid w:val="002A6BFE"/>
    <w:rsid w:val="002E3A77"/>
    <w:rsid w:val="002F0A67"/>
    <w:rsid w:val="00346434"/>
    <w:rsid w:val="00367209"/>
    <w:rsid w:val="003717C3"/>
    <w:rsid w:val="003D398A"/>
    <w:rsid w:val="003E0D37"/>
    <w:rsid w:val="003F3A88"/>
    <w:rsid w:val="0046239B"/>
    <w:rsid w:val="004A18B8"/>
    <w:rsid w:val="005001B1"/>
    <w:rsid w:val="00507CCA"/>
    <w:rsid w:val="00526FCA"/>
    <w:rsid w:val="0054053B"/>
    <w:rsid w:val="00547521"/>
    <w:rsid w:val="005B0B82"/>
    <w:rsid w:val="005B7617"/>
    <w:rsid w:val="005E27A5"/>
    <w:rsid w:val="006233F8"/>
    <w:rsid w:val="00635F19"/>
    <w:rsid w:val="00636C8A"/>
    <w:rsid w:val="00680D3C"/>
    <w:rsid w:val="00686701"/>
    <w:rsid w:val="006B6105"/>
    <w:rsid w:val="007F1B53"/>
    <w:rsid w:val="008269E4"/>
    <w:rsid w:val="00843820"/>
    <w:rsid w:val="00857A4F"/>
    <w:rsid w:val="00877180"/>
    <w:rsid w:val="00880817"/>
    <w:rsid w:val="00881EBE"/>
    <w:rsid w:val="00891D18"/>
    <w:rsid w:val="008B0A58"/>
    <w:rsid w:val="009462ED"/>
    <w:rsid w:val="009557E5"/>
    <w:rsid w:val="0096185C"/>
    <w:rsid w:val="00984E87"/>
    <w:rsid w:val="009D72C1"/>
    <w:rsid w:val="00A26EC0"/>
    <w:rsid w:val="00A32AB9"/>
    <w:rsid w:val="00A66A79"/>
    <w:rsid w:val="00A67DD5"/>
    <w:rsid w:val="00AB2DF6"/>
    <w:rsid w:val="00AD57A4"/>
    <w:rsid w:val="00AD7D5B"/>
    <w:rsid w:val="00AF551B"/>
    <w:rsid w:val="00B0609B"/>
    <w:rsid w:val="00B07F45"/>
    <w:rsid w:val="00B47A03"/>
    <w:rsid w:val="00BC01BC"/>
    <w:rsid w:val="00C05DF4"/>
    <w:rsid w:val="00C55913"/>
    <w:rsid w:val="00C739AF"/>
    <w:rsid w:val="00C90512"/>
    <w:rsid w:val="00CE2104"/>
    <w:rsid w:val="00CE7A62"/>
    <w:rsid w:val="00D221BB"/>
    <w:rsid w:val="00D55BEC"/>
    <w:rsid w:val="00D72FED"/>
    <w:rsid w:val="00DE5F24"/>
    <w:rsid w:val="00E42177"/>
    <w:rsid w:val="00E45EC4"/>
    <w:rsid w:val="00E53543"/>
    <w:rsid w:val="00E56A46"/>
    <w:rsid w:val="00EE1423"/>
    <w:rsid w:val="00F00297"/>
    <w:rsid w:val="00F02BF4"/>
    <w:rsid w:val="00F3756A"/>
    <w:rsid w:val="00F43320"/>
    <w:rsid w:val="00F47697"/>
    <w:rsid w:val="00F52DFA"/>
    <w:rsid w:val="00F6569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0B20C"/>
  <w15:chartTrackingRefBased/>
  <w15:docId w15:val="{720F5D1C-BF2E-47AF-945D-1928E31C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215529"/>
    <w:pPr>
      <w:ind w:left="720"/>
      <w:contextualSpacing/>
    </w:pPr>
  </w:style>
  <w:style w:type="character" w:styleId="Mencinsinresolver">
    <w:name w:val="Unresolved Mention"/>
    <w:basedOn w:val="Fuentedeprrafopredeter"/>
    <w:uiPriority w:val="99"/>
    <w:semiHidden/>
    <w:unhideWhenUsed/>
    <w:rsid w:val="00D72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769970">
      <w:bodyDiv w:val="1"/>
      <w:marLeft w:val="0"/>
      <w:marRight w:val="0"/>
      <w:marTop w:val="0"/>
      <w:marBottom w:val="0"/>
      <w:divBdr>
        <w:top w:val="none" w:sz="0" w:space="0" w:color="auto"/>
        <w:left w:val="none" w:sz="0" w:space="0" w:color="auto"/>
        <w:bottom w:val="none" w:sz="0" w:space="0" w:color="auto"/>
        <w:right w:val="none" w:sz="0" w:space="0" w:color="auto"/>
      </w:divBdr>
    </w:div>
    <w:div w:id="146873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122</TotalTime>
  <Pages>1</Pages>
  <Words>2002</Words>
  <Characters>11015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cp:revision>
  <dcterms:created xsi:type="dcterms:W3CDTF">2021-11-12T13:27:00Z</dcterms:created>
  <dcterms:modified xsi:type="dcterms:W3CDTF">2021-11-19T17:50:00Z</dcterms:modified>
</cp:coreProperties>
</file>
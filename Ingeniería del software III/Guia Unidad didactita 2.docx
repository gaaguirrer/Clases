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9C377D" w14:textId="77777777" w:rsidR="00F43320" w:rsidRDefault="00F43320">
      <w:r>
        <w:rPr>
          <w:noProof/>
        </w:rPr>
        <w:drawing>
          <wp:anchor distT="0" distB="0" distL="114300" distR="114300" simplePos="0" relativeHeight="251657216" behindDoc="1" locked="0" layoutInCell="1" allowOverlap="1" wp14:anchorId="5498C3F5" wp14:editId="65772770">
            <wp:simplePos x="0" y="0"/>
            <wp:positionH relativeFrom="column">
              <wp:posOffset>-1101651</wp:posOffset>
            </wp:positionH>
            <wp:positionV relativeFrom="paragraph">
              <wp:posOffset>-997249</wp:posOffset>
            </wp:positionV>
            <wp:extent cx="7820809" cy="10160000"/>
            <wp:effectExtent l="0" t="0" r="889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830420" cy="10172486"/>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7217" behindDoc="0" locked="0" layoutInCell="1" allowOverlap="1" wp14:anchorId="0A9BA271" wp14:editId="2730D8EB">
            <wp:simplePos x="0" y="0"/>
            <wp:positionH relativeFrom="column">
              <wp:posOffset>-334010</wp:posOffset>
            </wp:positionH>
            <wp:positionV relativeFrom="paragraph">
              <wp:posOffset>-139332</wp:posOffset>
            </wp:positionV>
            <wp:extent cx="2610518" cy="1677579"/>
            <wp:effectExtent l="0" t="0" r="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610518" cy="1677579"/>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D0995DF" w14:textId="77777777" w:rsidR="00F43320" w:rsidRDefault="00F43320"/>
    <w:p w14:paraId="63C74F38" w14:textId="77777777" w:rsidR="00F43320" w:rsidRDefault="00F43320"/>
    <w:p w14:paraId="703714EC" w14:textId="77777777" w:rsidR="00F43320" w:rsidRDefault="00F43320"/>
    <w:p w14:paraId="0C2A8C10" w14:textId="77777777" w:rsidR="00F43320" w:rsidRDefault="00F43320"/>
    <w:p w14:paraId="574BEBB2" w14:textId="77777777" w:rsidR="00F43320" w:rsidRDefault="00F43320"/>
    <w:p w14:paraId="169DFA1C" w14:textId="77777777" w:rsidR="00F43320" w:rsidRDefault="00F43320"/>
    <w:p w14:paraId="4590D3F8" w14:textId="77777777" w:rsidR="00F43320" w:rsidRDefault="00F43320"/>
    <w:p w14:paraId="6020BC17" w14:textId="77777777" w:rsidR="00F43320" w:rsidRDefault="003E0D37">
      <w:r>
        <w:rPr>
          <w:noProof/>
        </w:rPr>
        <mc:AlternateContent>
          <mc:Choice Requires="wps">
            <w:drawing>
              <wp:anchor distT="0" distB="0" distL="114300" distR="114300" simplePos="0" relativeHeight="251657219" behindDoc="1" locked="0" layoutInCell="1" allowOverlap="1" wp14:anchorId="7671D98B" wp14:editId="17FE720F">
                <wp:simplePos x="0" y="0"/>
                <wp:positionH relativeFrom="column">
                  <wp:posOffset>671195</wp:posOffset>
                </wp:positionH>
                <wp:positionV relativeFrom="paragraph">
                  <wp:posOffset>248920</wp:posOffset>
                </wp:positionV>
                <wp:extent cx="5032375" cy="571500"/>
                <wp:effectExtent l="0" t="0" r="0" b="0"/>
                <wp:wrapThrough wrapText="bothSides">
                  <wp:wrapPolygon edited="0">
                    <wp:start x="0" y="0"/>
                    <wp:lineTo x="0" y="21600"/>
                    <wp:lineTo x="21600" y="21600"/>
                    <wp:lineTo x="21600" y="0"/>
                  </wp:wrapPolygon>
                </wp:wrapThrough>
                <wp:docPr id="6" name="Cuadro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5032375" cy="57150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6B06AC51" w14:textId="34DAEED4" w:rsidR="000446AD" w:rsidRDefault="00F15C0B" w:rsidP="000446AD">
                            <w:pPr>
                              <w:jc w:val="center"/>
                              <w:rPr>
                                <w:szCs w:val="24"/>
                              </w:rPr>
                            </w:pPr>
                            <w:r>
                              <w:rPr>
                                <w:rFonts w:ascii="Impact" w:hAnsi="Impact"/>
                                <w:color w:val="C00000"/>
                                <w:sz w:val="72"/>
                                <w:szCs w:val="72"/>
                                <w14:shadow w14:blurRad="0" w14:dist="35941" w14:dir="2700000" w14:sx="100000" w14:sy="100000" w14:kx="0" w14:ky="0" w14:algn="ctr">
                                  <w14:srgbClr w14:val="C0C0C0">
                                    <w14:alpha w14:val="20000"/>
                                  </w14:srgbClr>
                                </w14:shadow>
                              </w:rPr>
                              <w:t>Guía</w:t>
                            </w:r>
                            <w:r w:rsidR="000446AD" w:rsidRPr="000446AD">
                              <w:rPr>
                                <w:rFonts w:ascii="Impact" w:hAnsi="Impact"/>
                                <w:color w:val="C00000"/>
                                <w:sz w:val="72"/>
                                <w:szCs w:val="72"/>
                                <w14:shadow w14:blurRad="0" w14:dist="35941" w14:dir="2700000" w14:sx="100000" w14:sy="100000" w14:kx="0" w14:ky="0" w14:algn="ctr">
                                  <w14:srgbClr w14:val="C0C0C0">
                                    <w14:alpha w14:val="20000"/>
                                  </w14:srgbClr>
                                </w14:shadow>
                              </w:rPr>
                              <w:t xml:space="preserve"> Didáctica</w:t>
                            </w:r>
                            <w:r>
                              <w:rPr>
                                <w:rFonts w:ascii="Impact" w:hAnsi="Impact"/>
                                <w:color w:val="C00000"/>
                                <w:sz w:val="72"/>
                                <w:szCs w:val="72"/>
                                <w14:shadow w14:blurRad="0" w14:dist="35941" w14:dir="2700000" w14:sx="100000" w14:sy="100000" w14:kx="0" w14:ky="0" w14:algn="ctr">
                                  <w14:srgbClr w14:val="C0C0C0">
                                    <w14:alpha w14:val="20000"/>
                                  </w14:srgbClr>
                                </w14:shadow>
                              </w:rPr>
                              <w:t xml:space="preserve"> de Unidad</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7671D98B" id="_x0000_t202" coordsize="21600,21600" o:spt="202" path="m,l,21600r21600,l21600,xe">
                <v:stroke joinstyle="miter"/>
                <v:path gradientshapeok="t" o:connecttype="rect"/>
              </v:shapetype>
              <v:shape id="Cuadro de texto 6" o:spid="_x0000_s1026" type="#_x0000_t202" style="position:absolute;left:0;text-align:left;margin-left:52.85pt;margin-top:19.6pt;width:396.25pt;height:45pt;z-index:-25165926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" filled="f" stroked="f">
                <v:stroke joinstyle="round"/>
                <o:lock v:ext="edit" shapetype="t"/>
                <v:textbox style="mso-fit-shape-to-text:t">
                  <w:txbxContent>
                    <w:p w14:paraId="6B06AC51" w14:textId="34DAEED4" w:rsidR="000446AD" w:rsidRDefault="00F15C0B" w:rsidP="000446AD">
                      <w:pPr>
                        <w:jc w:val="center"/>
                        <w:rPr>
                          <w:szCs w:val="24"/>
                        </w:rPr>
                      </w:pPr>
                      <w:r>
                        <w:rPr>
                          <w:rFonts w:ascii="Impact" w:hAnsi="Impact"/>
                          <w:color w:val="C00000"/>
                          <w:sz w:val="72"/>
                          <w:szCs w:val="72"/>
                          <w14:shadow w14:blurRad="0" w14:dist="35941" w14:dir="2700000" w14:sx="100000" w14:sy="100000" w14:kx="0" w14:ky="0" w14:algn="ctr">
                            <w14:srgbClr w14:val="C0C0C0">
                              <w14:alpha w14:val="20000"/>
                            </w14:srgbClr>
                          </w14:shadow>
                        </w:rPr>
                        <w:t>Guía</w:t>
                      </w:r>
                      <w:r w:rsidR="000446AD" w:rsidRPr="000446AD">
                        <w:rPr>
                          <w:rFonts w:ascii="Impact" w:hAnsi="Impact"/>
                          <w:color w:val="C00000"/>
                          <w:sz w:val="72"/>
                          <w:szCs w:val="72"/>
                          <w14:shadow w14:blurRad="0" w14:dist="35941" w14:dir="2700000" w14:sx="100000" w14:sy="100000" w14:kx="0" w14:ky="0" w14:algn="ctr">
                            <w14:srgbClr w14:val="C0C0C0">
                              <w14:alpha w14:val="20000"/>
                            </w14:srgbClr>
                          </w14:shadow>
                        </w:rPr>
                        <w:t xml:space="preserve"> Didáctica</w:t>
                      </w:r>
                      <w:r>
                        <w:rPr>
                          <w:rFonts w:ascii="Impact" w:hAnsi="Impact"/>
                          <w:color w:val="C00000"/>
                          <w:sz w:val="72"/>
                          <w:szCs w:val="72"/>
                          <w14:shadow w14:blurRad="0" w14:dist="35941" w14:dir="2700000" w14:sx="100000" w14:sy="100000" w14:kx="0" w14:ky="0" w14:algn="ctr">
                            <w14:srgbClr w14:val="C0C0C0">
                              <w14:alpha w14:val="20000"/>
                            </w14:srgbClr>
                          </w14:shadow>
                        </w:rPr>
                        <w:t xml:space="preserve"> de Unidad</w:t>
                      </w:r>
                    </w:p>
                  </w:txbxContent>
                </v:textbox>
                <w10:wrap type="through"/>
              </v:shape>
            </w:pict>
          </mc:Fallback>
        </mc:AlternateContent>
      </w:r>
    </w:p>
    <w:p w14:paraId="7A0D91D7" w14:textId="77777777" w:rsidR="00F43320" w:rsidRDefault="00F43320"/>
    <w:p w14:paraId="75A0CD07" w14:textId="77777777" w:rsidR="00F43320" w:rsidRDefault="00F43320"/>
    <w:p w14:paraId="34E68359" w14:textId="77777777" w:rsidR="00F43320" w:rsidRDefault="00F43320"/>
    <w:p w14:paraId="0A49C647" w14:textId="2C374AD4" w:rsidR="00F43320" w:rsidRDefault="003E0D37">
      <w:r>
        <w:rPr>
          <w:noProof/>
        </w:rPr>
        <mc:AlternateContent>
          <mc:Choice Requires="wpg">
            <w:drawing>
              <wp:anchor distT="0" distB="0" distL="114300" distR="114300" simplePos="0" relativeHeight="251657218" behindDoc="0" locked="0" layoutInCell="1" allowOverlap="1" wp14:anchorId="7014A340" wp14:editId="176A7641">
                <wp:simplePos x="0" y="0"/>
                <wp:positionH relativeFrom="column">
                  <wp:posOffset>717929</wp:posOffset>
                </wp:positionH>
                <wp:positionV relativeFrom="paragraph">
                  <wp:posOffset>181493</wp:posOffset>
                </wp:positionV>
                <wp:extent cx="4910071" cy="215153"/>
                <wp:effectExtent l="0" t="0" r="5080" b="0"/>
                <wp:wrapNone/>
                <wp:docPr id="3" name="Grupo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910071" cy="215153"/>
                          <a:chOff x="4186" y="3550"/>
                          <a:chExt cx="4124" cy="110"/>
                        </a:xfrm>
                      </wpg:grpSpPr>
                      <wps:wsp>
                        <wps:cNvPr id="4" name="Rectangle 5"/>
                        <wps:cNvSpPr>
                          <a:spLocks noChangeArrowheads="1"/>
                        </wps:cNvSpPr>
                        <wps:spPr bwMode="auto">
                          <a:xfrm>
                            <a:off x="4186" y="3550"/>
                            <a:ext cx="2746" cy="110"/>
                          </a:xfrm>
                          <a:prstGeom prst="rect">
                            <a:avLst/>
                          </a:prstGeom>
                          <a:solidFill>
                            <a:srgbClr val="C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 name="Rectangle 6"/>
                        <wps:cNvSpPr>
                          <a:spLocks noChangeArrowheads="1"/>
                        </wps:cNvSpPr>
                        <wps:spPr bwMode="auto">
                          <a:xfrm>
                            <a:off x="7032" y="3550"/>
                            <a:ext cx="1278" cy="110"/>
                          </a:xfrm>
                          <a:prstGeom prst="rect">
                            <a:avLst/>
                          </a:prstGeom>
                          <a:solidFill>
                            <a:srgbClr val="74707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0185901" id="Grupo 3" o:spid="_x0000_s1026" style="position:absolute;margin-left:56.55pt;margin-top:14.3pt;width:386.6pt;height:16.95pt;z-index:251657218" coordorigin="4186,3550" coordsize="4124,1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">
                <v:rect id="Rectangle 5" o:spid="_x0000_s1027" style="position:absolute;left:4186;top:3550;width:2746;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" fillcolor="#c00000" stroked="f"/>
                <v:rect id="Rectangle 6" o:spid="_x0000_s1028" style="position:absolute;left:7032;top:3550;width:1278;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" fillcolor="#747070" stroked="f"/>
              </v:group>
            </w:pict>
          </mc:Fallback>
        </mc:AlternateContent>
      </w:r>
    </w:p>
    <w:p w14:paraId="4B483635" w14:textId="603E6B93" w:rsidR="00F43320" w:rsidRDefault="00B14B47">
      <w:r>
        <w:rPr>
          <w:noProof/>
        </w:rPr>
        <mc:AlternateContent>
          <mc:Choice Requires="wps">
            <w:drawing>
              <wp:anchor distT="0" distB="0" distL="114300" distR="114300" simplePos="0" relativeHeight="251657220" behindDoc="0" locked="0" layoutInCell="1" allowOverlap="1" wp14:anchorId="258D325F" wp14:editId="6A47560E">
                <wp:simplePos x="0" y="0"/>
                <wp:positionH relativeFrom="column">
                  <wp:posOffset>719455</wp:posOffset>
                </wp:positionH>
                <wp:positionV relativeFrom="paragraph">
                  <wp:posOffset>53975</wp:posOffset>
                </wp:positionV>
                <wp:extent cx="4791075" cy="1040765"/>
                <wp:effectExtent l="0" t="0" r="0" b="6985"/>
                <wp:wrapNone/>
                <wp:docPr id="7" name="Cuadro de texto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91075" cy="10407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1A88532" w14:textId="4CAE56FF" w:rsidR="00F43320" w:rsidRDefault="00B14B47" w:rsidP="00B14B47">
                            <w:pPr>
                              <w:jc w:val="right"/>
                            </w:pPr>
                            <w:r w:rsidRPr="00B14B47">
                              <w:rPr>
                                <w:rFonts w:cs="Calibri"/>
                                <w:b/>
                                <w:color w:val="000000"/>
                                <w:sz w:val="48"/>
                                <w:szCs w:val="52"/>
                                <w:lang w:eastAsia="es-NI"/>
                              </w:rPr>
                              <w:t>Estimación para Proyectos de Software</w:t>
                            </w:r>
                            <w:r w:rsidR="00930439">
                              <w:rPr>
                                <w:rFonts w:cs="Calibri"/>
                                <w:b/>
                                <w:color w:val="000000"/>
                                <w:sz w:val="48"/>
                                <w:szCs w:val="52"/>
                                <w:lang w:eastAsia="es-NI"/>
                              </w:rPr>
                              <w:t>,</w:t>
                            </w:r>
                            <w:r w:rsidR="00AF7C44" w:rsidRPr="00AF7C44">
                              <w:rPr>
                                <w:rFonts w:cs="Calibri"/>
                                <w:b/>
                                <w:color w:val="000000"/>
                                <w:sz w:val="48"/>
                                <w:szCs w:val="52"/>
                                <w:lang w:eastAsia="es-NI"/>
                              </w:rPr>
                              <w:t xml:space="preserve"> Unidad </w:t>
                            </w:r>
                            <w:r w:rsidR="00802022">
                              <w:rPr>
                                <w:rFonts w:cs="Calibri"/>
                                <w:b/>
                                <w:color w:val="000000"/>
                                <w:sz w:val="48"/>
                                <w:szCs w:val="52"/>
                                <w:lang w:eastAsia="es-NI"/>
                              </w:rPr>
                              <w:t>I</w:t>
                            </w:r>
                            <w:r w:rsidR="0007116F">
                              <w:rPr>
                                <w:rFonts w:cs="Calibri"/>
                                <w:b/>
                                <w:color w:val="000000"/>
                                <w:sz w:val="48"/>
                                <w:szCs w:val="52"/>
                                <w:lang w:eastAsia="es-NI"/>
                              </w:rPr>
                              <w:t>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58D325F" id="Cuadro de texto 7" o:spid="_x0000_s1027" type="#_x0000_t202" style="position:absolute;left:0;text-align:left;margin-left:56.65pt;margin-top:4.25pt;width:377.25pt;height:81.95pt;z-index:2516572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" filled="f" stroked="f">
                <v:textbox>
                  <w:txbxContent>
                    <w:p w14:paraId="01A88532" w14:textId="4CAE56FF" w:rsidR="00F43320" w:rsidRDefault="00B14B47" w:rsidP="00B14B47">
                      <w:pPr>
                        <w:jc w:val="right"/>
                      </w:pPr>
                      <w:r w:rsidRPr="00B14B47">
                        <w:rPr>
                          <w:rFonts w:cs="Calibri"/>
                          <w:b/>
                          <w:color w:val="000000"/>
                          <w:sz w:val="48"/>
                          <w:szCs w:val="52"/>
                          <w:lang w:eastAsia="es-NI"/>
                        </w:rPr>
                        <w:t>Estimación para Proyectos de Software</w:t>
                      </w:r>
                      <w:r w:rsidR="00930439">
                        <w:rPr>
                          <w:rFonts w:cs="Calibri"/>
                          <w:b/>
                          <w:color w:val="000000"/>
                          <w:sz w:val="48"/>
                          <w:szCs w:val="52"/>
                          <w:lang w:eastAsia="es-NI"/>
                        </w:rPr>
                        <w:t>,</w:t>
                      </w:r>
                      <w:r w:rsidR="00AF7C44" w:rsidRPr="00AF7C44">
                        <w:rPr>
                          <w:rFonts w:cs="Calibri"/>
                          <w:b/>
                          <w:color w:val="000000"/>
                          <w:sz w:val="48"/>
                          <w:szCs w:val="52"/>
                          <w:lang w:eastAsia="es-NI"/>
                        </w:rPr>
                        <w:t xml:space="preserve"> Unidad </w:t>
                      </w:r>
                      <w:r w:rsidR="00802022">
                        <w:rPr>
                          <w:rFonts w:cs="Calibri"/>
                          <w:b/>
                          <w:color w:val="000000"/>
                          <w:sz w:val="48"/>
                          <w:szCs w:val="52"/>
                          <w:lang w:eastAsia="es-NI"/>
                        </w:rPr>
                        <w:t>I</w:t>
                      </w:r>
                      <w:r w:rsidR="0007116F">
                        <w:rPr>
                          <w:rFonts w:cs="Calibri"/>
                          <w:b/>
                          <w:color w:val="000000"/>
                          <w:sz w:val="48"/>
                          <w:szCs w:val="52"/>
                          <w:lang w:eastAsia="es-NI"/>
                        </w:rPr>
                        <w:t>I</w:t>
                      </w:r>
                    </w:p>
                  </w:txbxContent>
                </v:textbox>
              </v:shape>
            </w:pict>
          </mc:Fallback>
        </mc:AlternateContent>
      </w:r>
    </w:p>
    <w:p w14:paraId="390A85DD" w14:textId="77777777" w:rsidR="00F43320" w:rsidRDefault="00F43320"/>
    <w:p w14:paraId="63BE39B0" w14:textId="77777777" w:rsidR="005B0B82" w:rsidRDefault="005B0B82"/>
    <w:p w14:paraId="13B80868" w14:textId="77777777" w:rsidR="005B0B82" w:rsidRDefault="005B0B82"/>
    <w:p w14:paraId="16272DBD" w14:textId="77777777" w:rsidR="005B0B82" w:rsidRDefault="005B0B82"/>
    <w:p w14:paraId="781268B9" w14:textId="77777777" w:rsidR="005B0B82" w:rsidRDefault="005B0B82" w:rsidP="00930439">
      <w:pPr>
        <w:jc w:val="center"/>
      </w:pPr>
    </w:p>
    <w:p w14:paraId="754882D4" w14:textId="77777777" w:rsidR="005B0B82" w:rsidRDefault="005B0B82"/>
    <w:p w14:paraId="79D00881" w14:textId="77777777" w:rsidR="005B0B82" w:rsidRDefault="005B0B82"/>
    <w:p w14:paraId="3CE3490E" w14:textId="77777777" w:rsidR="005B0B82" w:rsidRDefault="005B0B82"/>
    <w:p w14:paraId="7676723A" w14:textId="77777777" w:rsidR="005B0B82" w:rsidRDefault="005B0B82"/>
    <w:p w14:paraId="39091A99" w14:textId="77777777" w:rsidR="005B0B82" w:rsidRDefault="005B0B82"/>
    <w:p w14:paraId="2D4E3F6B" w14:textId="77777777" w:rsidR="005B0B82" w:rsidRDefault="005B0B82"/>
    <w:p w14:paraId="2DE3AB90" w14:textId="77777777" w:rsidR="005B0B82" w:rsidRDefault="005B0B82"/>
    <w:p w14:paraId="2C0EF164" w14:textId="77777777" w:rsidR="00636C8A" w:rsidRDefault="00636C8A">
      <w:pPr>
        <w:sectPr w:rsidR="00636C8A" w:rsidSect="007F1B53">
          <w:footerReference w:type="default" r:id="rId10"/>
          <w:pgSz w:w="12240" w:h="15840"/>
          <w:pgMar w:top="1418" w:right="1701" w:bottom="1418" w:left="1701" w:header="709" w:footer="709" w:gutter="0"/>
          <w:cols w:space="708"/>
          <w:docGrid w:linePitch="360"/>
        </w:sectPr>
      </w:pPr>
    </w:p>
    <w:sdt>
      <w:sdtPr>
        <w:rPr>
          <w:rFonts w:ascii="Tahoma" w:eastAsiaTheme="minorHAnsi" w:hAnsi="Tahoma" w:cstheme="minorBidi"/>
          <w:color w:val="auto"/>
          <w:sz w:val="24"/>
          <w:szCs w:val="22"/>
          <w:lang w:val="es-ES" w:eastAsia="en-US"/>
        </w:rPr>
        <w:id w:val="1736891407"/>
        <w:docPartObj>
          <w:docPartGallery w:val="Table of Contents"/>
          <w:docPartUnique/>
        </w:docPartObj>
      </w:sdtPr>
      <w:sdtEndPr>
        <w:rPr>
          <w:b/>
          <w:bCs/>
        </w:rPr>
      </w:sdtEndPr>
      <w:sdtContent>
        <w:p w14:paraId="544F5681" w14:textId="77777777" w:rsidR="00843820" w:rsidRPr="00EB49C8" w:rsidRDefault="00843820" w:rsidP="00EB49C8">
          <w:pPr>
            <w:pStyle w:val="TtuloTDC"/>
            <w:jc w:val="center"/>
            <w:rPr>
              <w:rFonts w:ascii="Tahoma" w:hAnsi="Tahoma" w:cs="Tahoma"/>
              <w:b/>
              <w:bCs/>
              <w:color w:val="auto"/>
              <w:sz w:val="28"/>
              <w:szCs w:val="28"/>
              <w:lang w:val="es-ES"/>
            </w:rPr>
          </w:pPr>
          <w:r w:rsidRPr="00EB49C8">
            <w:rPr>
              <w:rFonts w:ascii="Tahoma" w:hAnsi="Tahoma" w:cs="Tahoma"/>
              <w:b/>
              <w:bCs/>
              <w:color w:val="auto"/>
              <w:sz w:val="28"/>
              <w:szCs w:val="28"/>
              <w:lang w:val="es-ES"/>
            </w:rPr>
            <w:t>Contenido</w:t>
          </w:r>
        </w:p>
        <w:p w14:paraId="02B67027" w14:textId="77777777" w:rsidR="00843820" w:rsidRPr="00EB49C8" w:rsidRDefault="00843820" w:rsidP="00843820">
          <w:pPr>
            <w:rPr>
              <w:szCs w:val="24"/>
              <w:lang w:val="es-ES" w:eastAsia="es-NI"/>
            </w:rPr>
          </w:pPr>
        </w:p>
        <w:p w14:paraId="3910F3DA" w14:textId="52406F7E" w:rsidR="007B5BB1" w:rsidRPr="00EB49C8" w:rsidRDefault="00843820">
          <w:pPr>
            <w:pStyle w:val="TDC1"/>
            <w:tabs>
              <w:tab w:val="right" w:leader="dot" w:pos="8828"/>
            </w:tabs>
            <w:rPr>
              <w:rFonts w:asciiTheme="minorHAnsi" w:eastAsiaTheme="minorEastAsia" w:hAnsiTheme="minorHAnsi"/>
              <w:noProof/>
              <w:szCs w:val="24"/>
              <w:lang w:eastAsia="es-NI"/>
            </w:rPr>
          </w:pPr>
          <w:r w:rsidRPr="00EB49C8">
            <w:rPr>
              <w:rFonts w:cs="Tahoma"/>
              <w:szCs w:val="24"/>
            </w:rPr>
            <w:fldChar w:fldCharType="begin"/>
          </w:r>
          <w:r w:rsidRPr="00EB49C8">
            <w:rPr>
              <w:rFonts w:cs="Tahoma"/>
              <w:szCs w:val="24"/>
            </w:rPr>
            <w:instrText xml:space="preserve"> TOC \o "1-3" \h \z \u </w:instrText>
          </w:r>
          <w:r w:rsidRPr="00EB49C8">
            <w:rPr>
              <w:rFonts w:cs="Tahoma"/>
              <w:szCs w:val="24"/>
            </w:rPr>
            <w:fldChar w:fldCharType="separate"/>
          </w:r>
          <w:hyperlink r:id="rId11" w:anchor="_Toc51954398" w:history="1">
            <w:r w:rsidR="007B5BB1" w:rsidRPr="00EB49C8">
              <w:rPr>
                <w:rStyle w:val="Hipervnculo"/>
                <w:noProof/>
                <w:szCs w:val="24"/>
              </w:rPr>
              <w:t>Introducción</w:t>
            </w:r>
            <w:r w:rsidR="007B5BB1" w:rsidRPr="00EB49C8">
              <w:rPr>
                <w:noProof/>
                <w:webHidden/>
                <w:szCs w:val="24"/>
              </w:rPr>
              <w:tab/>
            </w:r>
            <w:r w:rsidR="007B5BB1" w:rsidRPr="00EB49C8">
              <w:rPr>
                <w:noProof/>
                <w:webHidden/>
                <w:szCs w:val="24"/>
              </w:rPr>
              <w:fldChar w:fldCharType="begin"/>
            </w:r>
            <w:r w:rsidR="007B5BB1" w:rsidRPr="00EB49C8">
              <w:rPr>
                <w:noProof/>
                <w:webHidden/>
                <w:szCs w:val="24"/>
              </w:rPr>
              <w:instrText xml:space="preserve"> PAGEREF _Toc51954398 \h </w:instrText>
            </w:r>
            <w:r w:rsidR="007B5BB1" w:rsidRPr="00EB49C8">
              <w:rPr>
                <w:noProof/>
                <w:webHidden/>
                <w:szCs w:val="24"/>
              </w:rPr>
            </w:r>
            <w:r w:rsidR="007B5BB1" w:rsidRPr="00EB49C8">
              <w:rPr>
                <w:noProof/>
                <w:webHidden/>
                <w:szCs w:val="24"/>
              </w:rPr>
              <w:fldChar w:fldCharType="separate"/>
            </w:r>
            <w:r w:rsidR="00D567D2">
              <w:rPr>
                <w:noProof/>
                <w:webHidden/>
                <w:szCs w:val="24"/>
              </w:rPr>
              <w:t>3</w:t>
            </w:r>
            <w:r w:rsidR="007B5BB1" w:rsidRPr="00EB49C8">
              <w:rPr>
                <w:noProof/>
                <w:webHidden/>
                <w:szCs w:val="24"/>
              </w:rPr>
              <w:fldChar w:fldCharType="end"/>
            </w:r>
          </w:hyperlink>
        </w:p>
        <w:p w14:paraId="5A67C776" w14:textId="60562597" w:rsidR="007B5BB1" w:rsidRPr="00EB49C8" w:rsidRDefault="001F735D">
          <w:pPr>
            <w:pStyle w:val="TDC1"/>
            <w:tabs>
              <w:tab w:val="right" w:leader="dot" w:pos="8828"/>
            </w:tabs>
            <w:rPr>
              <w:rFonts w:asciiTheme="minorHAnsi" w:eastAsiaTheme="minorEastAsia" w:hAnsiTheme="minorHAnsi"/>
              <w:noProof/>
              <w:szCs w:val="24"/>
              <w:lang w:eastAsia="es-NI"/>
            </w:rPr>
          </w:pPr>
          <w:hyperlink r:id="rId12" w:anchor="_Toc51954399" w:history="1">
            <w:r w:rsidR="007B5BB1" w:rsidRPr="00EB49C8">
              <w:rPr>
                <w:rStyle w:val="Hipervnculo"/>
                <w:noProof/>
                <w:szCs w:val="24"/>
              </w:rPr>
              <w:t>Objetivos Específicos</w:t>
            </w:r>
            <w:r w:rsidR="007B5BB1" w:rsidRPr="00EB49C8">
              <w:rPr>
                <w:noProof/>
                <w:webHidden/>
                <w:szCs w:val="24"/>
              </w:rPr>
              <w:tab/>
            </w:r>
            <w:r w:rsidR="007B5BB1" w:rsidRPr="00EB49C8">
              <w:rPr>
                <w:noProof/>
                <w:webHidden/>
                <w:szCs w:val="24"/>
              </w:rPr>
              <w:fldChar w:fldCharType="begin"/>
            </w:r>
            <w:r w:rsidR="007B5BB1" w:rsidRPr="00EB49C8">
              <w:rPr>
                <w:noProof/>
                <w:webHidden/>
                <w:szCs w:val="24"/>
              </w:rPr>
              <w:instrText xml:space="preserve"> PAGEREF _Toc51954399 \h </w:instrText>
            </w:r>
            <w:r w:rsidR="007B5BB1" w:rsidRPr="00EB49C8">
              <w:rPr>
                <w:noProof/>
                <w:webHidden/>
                <w:szCs w:val="24"/>
              </w:rPr>
            </w:r>
            <w:r w:rsidR="007B5BB1" w:rsidRPr="00EB49C8">
              <w:rPr>
                <w:noProof/>
                <w:webHidden/>
                <w:szCs w:val="24"/>
              </w:rPr>
              <w:fldChar w:fldCharType="separate"/>
            </w:r>
            <w:r w:rsidR="00D567D2">
              <w:rPr>
                <w:noProof/>
                <w:webHidden/>
                <w:szCs w:val="24"/>
              </w:rPr>
              <w:t>3</w:t>
            </w:r>
            <w:r w:rsidR="007B5BB1" w:rsidRPr="00EB49C8">
              <w:rPr>
                <w:noProof/>
                <w:webHidden/>
                <w:szCs w:val="24"/>
              </w:rPr>
              <w:fldChar w:fldCharType="end"/>
            </w:r>
          </w:hyperlink>
        </w:p>
        <w:p w14:paraId="5A5BEED4" w14:textId="15B5BF56" w:rsidR="007B5BB1" w:rsidRPr="00EB49C8" w:rsidRDefault="001F735D">
          <w:pPr>
            <w:pStyle w:val="TDC1"/>
            <w:tabs>
              <w:tab w:val="right" w:leader="dot" w:pos="8828"/>
            </w:tabs>
            <w:rPr>
              <w:rFonts w:asciiTheme="minorHAnsi" w:eastAsiaTheme="minorEastAsia" w:hAnsiTheme="minorHAnsi"/>
              <w:noProof/>
              <w:szCs w:val="24"/>
              <w:lang w:eastAsia="es-NI"/>
            </w:rPr>
          </w:pPr>
          <w:hyperlink r:id="rId13" w:anchor="_Toc51954400" w:history="1">
            <w:r w:rsidR="007B5BB1" w:rsidRPr="00EB49C8">
              <w:rPr>
                <w:rStyle w:val="Hipervnculo"/>
                <w:noProof/>
                <w:szCs w:val="24"/>
              </w:rPr>
              <w:t>Orientaciones Específicas</w:t>
            </w:r>
            <w:r w:rsidR="007B5BB1" w:rsidRPr="00EB49C8">
              <w:rPr>
                <w:noProof/>
                <w:webHidden/>
                <w:szCs w:val="24"/>
              </w:rPr>
              <w:tab/>
            </w:r>
            <w:r w:rsidR="007B5BB1" w:rsidRPr="00EB49C8">
              <w:rPr>
                <w:noProof/>
                <w:webHidden/>
                <w:szCs w:val="24"/>
              </w:rPr>
              <w:fldChar w:fldCharType="begin"/>
            </w:r>
            <w:r w:rsidR="007B5BB1" w:rsidRPr="00EB49C8">
              <w:rPr>
                <w:noProof/>
                <w:webHidden/>
                <w:szCs w:val="24"/>
              </w:rPr>
              <w:instrText xml:space="preserve"> PAGEREF _Toc51954400 \h </w:instrText>
            </w:r>
            <w:r w:rsidR="007B5BB1" w:rsidRPr="00EB49C8">
              <w:rPr>
                <w:noProof/>
                <w:webHidden/>
                <w:szCs w:val="24"/>
              </w:rPr>
            </w:r>
            <w:r w:rsidR="007B5BB1" w:rsidRPr="00EB49C8">
              <w:rPr>
                <w:noProof/>
                <w:webHidden/>
                <w:szCs w:val="24"/>
              </w:rPr>
              <w:fldChar w:fldCharType="separate"/>
            </w:r>
            <w:r w:rsidR="00D567D2">
              <w:rPr>
                <w:noProof/>
                <w:webHidden/>
                <w:szCs w:val="24"/>
              </w:rPr>
              <w:t>4</w:t>
            </w:r>
            <w:r w:rsidR="007B5BB1" w:rsidRPr="00EB49C8">
              <w:rPr>
                <w:noProof/>
                <w:webHidden/>
                <w:szCs w:val="24"/>
              </w:rPr>
              <w:fldChar w:fldCharType="end"/>
            </w:r>
          </w:hyperlink>
        </w:p>
        <w:p w14:paraId="13E6299D" w14:textId="7ACF951E" w:rsidR="007B5BB1" w:rsidRPr="00EB49C8" w:rsidRDefault="001F735D">
          <w:pPr>
            <w:pStyle w:val="TDC1"/>
            <w:tabs>
              <w:tab w:val="right" w:leader="dot" w:pos="8828"/>
            </w:tabs>
            <w:rPr>
              <w:rFonts w:asciiTheme="minorHAnsi" w:eastAsiaTheme="minorEastAsia" w:hAnsiTheme="minorHAnsi"/>
              <w:noProof/>
              <w:szCs w:val="24"/>
              <w:lang w:eastAsia="es-NI"/>
            </w:rPr>
          </w:pPr>
          <w:hyperlink r:id="rId14" w:anchor="_Toc51954401" w:history="1">
            <w:r w:rsidR="007B5BB1" w:rsidRPr="00EB49C8">
              <w:rPr>
                <w:rStyle w:val="Hipervnculo"/>
                <w:noProof/>
                <w:szCs w:val="24"/>
              </w:rPr>
              <w:t>Esquema de Trabajo Independiente</w:t>
            </w:r>
            <w:r w:rsidR="007B5BB1" w:rsidRPr="00EB49C8">
              <w:rPr>
                <w:noProof/>
                <w:webHidden/>
                <w:szCs w:val="24"/>
              </w:rPr>
              <w:tab/>
            </w:r>
            <w:r w:rsidR="007B5BB1" w:rsidRPr="00EB49C8">
              <w:rPr>
                <w:noProof/>
                <w:webHidden/>
                <w:szCs w:val="24"/>
              </w:rPr>
              <w:fldChar w:fldCharType="begin"/>
            </w:r>
            <w:r w:rsidR="007B5BB1" w:rsidRPr="00EB49C8">
              <w:rPr>
                <w:noProof/>
                <w:webHidden/>
                <w:szCs w:val="24"/>
              </w:rPr>
              <w:instrText xml:space="preserve"> PAGEREF _Toc51954401 \h </w:instrText>
            </w:r>
            <w:r w:rsidR="007B5BB1" w:rsidRPr="00EB49C8">
              <w:rPr>
                <w:noProof/>
                <w:webHidden/>
                <w:szCs w:val="24"/>
              </w:rPr>
            </w:r>
            <w:r w:rsidR="007B5BB1" w:rsidRPr="00EB49C8">
              <w:rPr>
                <w:noProof/>
                <w:webHidden/>
                <w:szCs w:val="24"/>
              </w:rPr>
              <w:fldChar w:fldCharType="separate"/>
            </w:r>
            <w:r w:rsidR="00D567D2">
              <w:rPr>
                <w:noProof/>
                <w:webHidden/>
                <w:szCs w:val="24"/>
              </w:rPr>
              <w:t>4</w:t>
            </w:r>
            <w:r w:rsidR="007B5BB1" w:rsidRPr="00EB49C8">
              <w:rPr>
                <w:noProof/>
                <w:webHidden/>
                <w:szCs w:val="24"/>
              </w:rPr>
              <w:fldChar w:fldCharType="end"/>
            </w:r>
          </w:hyperlink>
        </w:p>
        <w:p w14:paraId="7FD72367" w14:textId="5E718329" w:rsidR="007B5BB1" w:rsidRPr="00EB49C8" w:rsidRDefault="001F735D">
          <w:pPr>
            <w:pStyle w:val="TDC1"/>
            <w:tabs>
              <w:tab w:val="right" w:leader="dot" w:pos="8828"/>
            </w:tabs>
            <w:rPr>
              <w:rFonts w:asciiTheme="minorHAnsi" w:eastAsiaTheme="minorEastAsia" w:hAnsiTheme="minorHAnsi"/>
              <w:noProof/>
              <w:szCs w:val="24"/>
              <w:lang w:eastAsia="es-NI"/>
            </w:rPr>
          </w:pPr>
          <w:hyperlink r:id="rId15" w:anchor="_Toc51954402" w:history="1">
            <w:r w:rsidR="007B5BB1" w:rsidRPr="00EB49C8">
              <w:rPr>
                <w:rStyle w:val="Hipervnculo"/>
                <w:noProof/>
                <w:szCs w:val="24"/>
              </w:rPr>
              <w:t>Actividades de Aprendizaje</w:t>
            </w:r>
            <w:r w:rsidR="007B5BB1" w:rsidRPr="00EB49C8">
              <w:rPr>
                <w:noProof/>
                <w:webHidden/>
                <w:szCs w:val="24"/>
              </w:rPr>
              <w:tab/>
            </w:r>
            <w:r w:rsidR="007B5BB1" w:rsidRPr="00EB49C8">
              <w:rPr>
                <w:noProof/>
                <w:webHidden/>
                <w:szCs w:val="24"/>
              </w:rPr>
              <w:fldChar w:fldCharType="begin"/>
            </w:r>
            <w:r w:rsidR="007B5BB1" w:rsidRPr="00EB49C8">
              <w:rPr>
                <w:noProof/>
                <w:webHidden/>
                <w:szCs w:val="24"/>
              </w:rPr>
              <w:instrText xml:space="preserve"> PAGEREF _Toc51954402 \h </w:instrText>
            </w:r>
            <w:r w:rsidR="007B5BB1" w:rsidRPr="00EB49C8">
              <w:rPr>
                <w:noProof/>
                <w:webHidden/>
                <w:szCs w:val="24"/>
              </w:rPr>
            </w:r>
            <w:r w:rsidR="007B5BB1" w:rsidRPr="00EB49C8">
              <w:rPr>
                <w:noProof/>
                <w:webHidden/>
                <w:szCs w:val="24"/>
              </w:rPr>
              <w:fldChar w:fldCharType="separate"/>
            </w:r>
            <w:r w:rsidR="00D567D2">
              <w:rPr>
                <w:noProof/>
                <w:webHidden/>
                <w:szCs w:val="24"/>
              </w:rPr>
              <w:t>5</w:t>
            </w:r>
            <w:r w:rsidR="007B5BB1" w:rsidRPr="00EB49C8">
              <w:rPr>
                <w:noProof/>
                <w:webHidden/>
                <w:szCs w:val="24"/>
              </w:rPr>
              <w:fldChar w:fldCharType="end"/>
            </w:r>
          </w:hyperlink>
        </w:p>
        <w:p w14:paraId="23B89B2E" w14:textId="7B762F89" w:rsidR="00843820" w:rsidRDefault="00843820">
          <w:r w:rsidRPr="00EB49C8">
            <w:rPr>
              <w:rFonts w:cs="Tahoma"/>
              <w:szCs w:val="24"/>
              <w:lang w:val="es-ES"/>
            </w:rPr>
            <w:fldChar w:fldCharType="end"/>
          </w:r>
        </w:p>
      </w:sdtContent>
    </w:sdt>
    <w:p w14:paraId="7C25FCEA" w14:textId="77777777" w:rsidR="00B0609B" w:rsidRDefault="00B0609B" w:rsidP="001C720B">
      <w:pPr>
        <w:spacing w:line="276" w:lineRule="auto"/>
        <w:rPr>
          <w:b/>
        </w:rPr>
      </w:pPr>
    </w:p>
    <w:p w14:paraId="5864889B" w14:textId="77777777" w:rsidR="00B0609B" w:rsidRDefault="00B0609B" w:rsidP="00AB2DF6">
      <w:pPr>
        <w:spacing w:line="276" w:lineRule="auto"/>
        <w:jc w:val="right"/>
        <w:rPr>
          <w:b/>
        </w:rPr>
      </w:pPr>
    </w:p>
    <w:p w14:paraId="23D975DB" w14:textId="77777777" w:rsidR="00B0609B" w:rsidRDefault="00B0609B" w:rsidP="00AB2DF6">
      <w:pPr>
        <w:spacing w:line="276" w:lineRule="auto"/>
        <w:jc w:val="right"/>
        <w:rPr>
          <w:b/>
        </w:rPr>
      </w:pPr>
    </w:p>
    <w:p w14:paraId="688B1A56" w14:textId="77777777" w:rsidR="00B0609B" w:rsidRDefault="00B0609B" w:rsidP="00AB2DF6">
      <w:pPr>
        <w:spacing w:line="276" w:lineRule="auto"/>
        <w:jc w:val="right"/>
        <w:rPr>
          <w:b/>
        </w:rPr>
      </w:pPr>
    </w:p>
    <w:p w14:paraId="3B7E55E5" w14:textId="77777777" w:rsidR="00B0609B" w:rsidRDefault="00B0609B" w:rsidP="00AB2DF6">
      <w:pPr>
        <w:spacing w:line="276" w:lineRule="auto"/>
        <w:jc w:val="right"/>
        <w:rPr>
          <w:b/>
        </w:rPr>
      </w:pPr>
    </w:p>
    <w:p w14:paraId="78B2074F" w14:textId="77777777" w:rsidR="00B0609B" w:rsidRDefault="00B0609B" w:rsidP="00AB2DF6">
      <w:pPr>
        <w:spacing w:line="276" w:lineRule="auto"/>
        <w:jc w:val="right"/>
        <w:rPr>
          <w:b/>
        </w:rPr>
      </w:pPr>
    </w:p>
    <w:p w14:paraId="60CF48B9" w14:textId="77777777" w:rsidR="00B0609B" w:rsidRDefault="00B0609B" w:rsidP="00AB2DF6">
      <w:pPr>
        <w:spacing w:line="276" w:lineRule="auto"/>
        <w:jc w:val="right"/>
        <w:rPr>
          <w:b/>
        </w:rPr>
      </w:pPr>
    </w:p>
    <w:p w14:paraId="0B25D81F" w14:textId="77777777" w:rsidR="00B0609B" w:rsidRDefault="00B0609B" w:rsidP="00AB2DF6">
      <w:pPr>
        <w:spacing w:line="276" w:lineRule="auto"/>
        <w:jc w:val="right"/>
        <w:rPr>
          <w:b/>
        </w:rPr>
      </w:pPr>
    </w:p>
    <w:p w14:paraId="45E0DADA" w14:textId="77777777" w:rsidR="00B0609B" w:rsidRDefault="00B0609B" w:rsidP="00AB2DF6">
      <w:pPr>
        <w:spacing w:line="276" w:lineRule="auto"/>
        <w:jc w:val="right"/>
        <w:rPr>
          <w:b/>
        </w:rPr>
      </w:pPr>
    </w:p>
    <w:p w14:paraId="5E38C2DF" w14:textId="77777777" w:rsidR="00B0609B" w:rsidRDefault="00B0609B" w:rsidP="00AB2DF6">
      <w:pPr>
        <w:spacing w:line="276" w:lineRule="auto"/>
        <w:jc w:val="right"/>
        <w:rPr>
          <w:b/>
        </w:rPr>
      </w:pPr>
    </w:p>
    <w:p w14:paraId="4298D182" w14:textId="77777777" w:rsidR="00B0609B" w:rsidRDefault="00B0609B" w:rsidP="00AB2DF6">
      <w:pPr>
        <w:spacing w:line="276" w:lineRule="auto"/>
        <w:jc w:val="right"/>
        <w:rPr>
          <w:b/>
        </w:rPr>
      </w:pPr>
    </w:p>
    <w:p w14:paraId="7BAA42A9" w14:textId="77777777" w:rsidR="00B0609B" w:rsidRDefault="00B0609B" w:rsidP="00AB2DF6">
      <w:pPr>
        <w:spacing w:line="276" w:lineRule="auto"/>
        <w:jc w:val="right"/>
        <w:rPr>
          <w:b/>
        </w:rPr>
      </w:pPr>
    </w:p>
    <w:p w14:paraId="4DCC56D0" w14:textId="77777777" w:rsidR="00B0609B" w:rsidRDefault="00B0609B" w:rsidP="00AB2DF6">
      <w:pPr>
        <w:spacing w:line="276" w:lineRule="auto"/>
        <w:jc w:val="right"/>
        <w:rPr>
          <w:b/>
        </w:rPr>
      </w:pPr>
    </w:p>
    <w:p w14:paraId="332B487F" w14:textId="77777777" w:rsidR="00B0609B" w:rsidRDefault="00B0609B" w:rsidP="00AB2DF6">
      <w:pPr>
        <w:spacing w:line="276" w:lineRule="auto"/>
        <w:jc w:val="right"/>
        <w:rPr>
          <w:b/>
        </w:rPr>
      </w:pPr>
    </w:p>
    <w:p w14:paraId="1E890F4C" w14:textId="77777777" w:rsidR="00B0609B" w:rsidRDefault="00B0609B" w:rsidP="00AB2DF6">
      <w:pPr>
        <w:spacing w:line="276" w:lineRule="auto"/>
        <w:jc w:val="right"/>
        <w:rPr>
          <w:b/>
        </w:rPr>
      </w:pPr>
    </w:p>
    <w:p w14:paraId="0B1CA450" w14:textId="77777777" w:rsidR="00B0609B" w:rsidRDefault="00B0609B" w:rsidP="00AB2DF6">
      <w:pPr>
        <w:spacing w:line="276" w:lineRule="auto"/>
        <w:jc w:val="right"/>
        <w:rPr>
          <w:b/>
        </w:rPr>
      </w:pPr>
    </w:p>
    <w:p w14:paraId="64D85266" w14:textId="77777777" w:rsidR="006402CC" w:rsidRDefault="006402CC" w:rsidP="00AB2DF6">
      <w:pPr>
        <w:spacing w:line="276" w:lineRule="auto"/>
        <w:jc w:val="right"/>
        <w:rPr>
          <w:b/>
        </w:rPr>
      </w:pPr>
    </w:p>
    <w:p w14:paraId="59DDFBE1" w14:textId="77777777" w:rsidR="006402CC" w:rsidRDefault="006402CC" w:rsidP="00AB2DF6">
      <w:pPr>
        <w:spacing w:line="276" w:lineRule="auto"/>
        <w:jc w:val="right"/>
        <w:rPr>
          <w:b/>
        </w:rPr>
      </w:pPr>
    </w:p>
    <w:p w14:paraId="3414C500" w14:textId="77777777" w:rsidR="00B0609B" w:rsidRDefault="00B0609B" w:rsidP="00AB2DF6">
      <w:pPr>
        <w:spacing w:line="276" w:lineRule="auto"/>
        <w:jc w:val="right"/>
        <w:rPr>
          <w:b/>
        </w:rPr>
      </w:pPr>
    </w:p>
    <w:p w14:paraId="1BD657CF" w14:textId="77777777" w:rsidR="00B0609B" w:rsidRDefault="00B0609B" w:rsidP="00AB2DF6">
      <w:pPr>
        <w:spacing w:line="276" w:lineRule="auto"/>
        <w:jc w:val="right"/>
        <w:rPr>
          <w:b/>
        </w:rPr>
      </w:pPr>
    </w:p>
    <w:p w14:paraId="08F36CA1" w14:textId="77777777" w:rsidR="00B0609B" w:rsidRDefault="00B0609B" w:rsidP="004F3CB0">
      <w:pPr>
        <w:spacing w:line="240" w:lineRule="auto"/>
        <w:jc w:val="right"/>
        <w:rPr>
          <w:b/>
        </w:rPr>
      </w:pPr>
    </w:p>
    <w:p w14:paraId="7D9B1A73" w14:textId="5B69ED64" w:rsidR="00B0609B" w:rsidRDefault="00B0609B" w:rsidP="004F3CB0">
      <w:pPr>
        <w:spacing w:line="240" w:lineRule="auto"/>
        <w:jc w:val="right"/>
        <w:rPr>
          <w:b/>
        </w:rPr>
      </w:pPr>
    </w:p>
    <w:p w14:paraId="09C50619" w14:textId="77777777" w:rsidR="00EB49C8" w:rsidRDefault="00EB49C8" w:rsidP="004F3CB0">
      <w:pPr>
        <w:spacing w:line="240" w:lineRule="auto"/>
        <w:jc w:val="right"/>
        <w:rPr>
          <w:b/>
        </w:rPr>
      </w:pPr>
    </w:p>
    <w:p w14:paraId="4252B64C" w14:textId="77777777" w:rsidR="00315184" w:rsidRDefault="00315184" w:rsidP="004F3CB0">
      <w:pPr>
        <w:spacing w:line="240" w:lineRule="auto"/>
        <w:rPr>
          <w:b/>
        </w:rPr>
      </w:pPr>
    </w:p>
    <w:p w14:paraId="7A2859A6" w14:textId="77777777" w:rsidR="006402CC" w:rsidRDefault="00715621" w:rsidP="004F3CB0">
      <w:pPr>
        <w:spacing w:line="240" w:lineRule="auto"/>
        <w:rPr>
          <w:b/>
        </w:rPr>
      </w:pPr>
      <w:r>
        <w:rPr>
          <w:noProof/>
          <w:lang w:eastAsia="es-NI"/>
        </w:rPr>
        <w:lastRenderedPageBreak/>
        <mc:AlternateContent>
          <mc:Choice Requires="wpg">
            <w:drawing>
              <wp:anchor distT="0" distB="0" distL="114300" distR="114300" simplePos="0" relativeHeight="251657221" behindDoc="0" locked="0" layoutInCell="1" allowOverlap="1" wp14:anchorId="7D275A77" wp14:editId="4DBD4B00">
                <wp:simplePos x="0" y="0"/>
                <wp:positionH relativeFrom="column">
                  <wp:posOffset>-318135</wp:posOffset>
                </wp:positionH>
                <wp:positionV relativeFrom="paragraph">
                  <wp:posOffset>-170815</wp:posOffset>
                </wp:positionV>
                <wp:extent cx="6417945" cy="558248"/>
                <wp:effectExtent l="0" t="0" r="1905" b="0"/>
                <wp:wrapNone/>
                <wp:docPr id="26" name="Grupo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17945" cy="558248"/>
                          <a:chOff x="1366" y="2335"/>
                          <a:chExt cx="10107" cy="823"/>
                        </a:xfrm>
                      </wpg:grpSpPr>
                      <wps:wsp>
                        <wps:cNvPr id="27" name="Cuadro de texto 2"/>
                        <wps:cNvSpPr txBox="1">
                          <a:spLocks noChangeArrowheads="1"/>
                        </wps:cNvSpPr>
                        <wps:spPr bwMode="auto">
                          <a:xfrm>
                            <a:off x="1366" y="2335"/>
                            <a:ext cx="2385" cy="82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51017CC" w14:textId="77777777" w:rsidR="00AB2DF6" w:rsidRPr="00D904A7" w:rsidRDefault="00AB2DF6" w:rsidP="00772E40">
                              <w:pPr>
                                <w:pStyle w:val="Ttulo1"/>
                              </w:pPr>
                              <w:bookmarkStart w:id="0" w:name="_Toc46999614"/>
                              <w:bookmarkStart w:id="1" w:name="_Toc51829389"/>
                              <w:bookmarkStart w:id="2" w:name="_Toc51834194"/>
                              <w:bookmarkStart w:id="3" w:name="_Toc51918525"/>
                              <w:bookmarkStart w:id="4" w:name="_Toc51954398"/>
                              <w:r w:rsidRPr="00D904A7">
                                <w:t>I</w:t>
                              </w:r>
                              <w:r>
                                <w:t>ntroducción</w:t>
                              </w:r>
                              <w:bookmarkEnd w:id="0"/>
                              <w:bookmarkEnd w:id="1"/>
                              <w:bookmarkEnd w:id="2"/>
                              <w:bookmarkEnd w:id="3"/>
                              <w:bookmarkEnd w:id="4"/>
                            </w:p>
                          </w:txbxContent>
                        </wps:txbx>
                        <wps:bodyPr rot="0" vert="horz" wrap="square" lIns="91440" tIns="45720" rIns="91440" bIns="45720" anchor="t" anchorCtr="0" upright="1">
                          <a:noAutofit/>
                        </wps:bodyPr>
                      </wps:wsp>
                      <pic:pic xmlns:pic="http://schemas.openxmlformats.org/drawingml/2006/picture">
                        <pic:nvPicPr>
                          <pic:cNvPr id="28" name="Imagen 6252" descr="C:\Users\DPE\Documents\Manual de marca UPOLI\UPOLI_identidad.png"/>
                          <pic:cNvPicPr preferRelativeResize="0">
                            <a:picLocks noChangeArrowheads="1"/>
                          </pic:cNvPicPr>
                        </pic:nvPicPr>
                        <pic:blipFill>
                          <a:blip r:embed="rId16">
                            <a:extLst>
                              <a:ext uri="{28A0092B-C50C-407E-A947-70E740481C1C}">
                                <a14:useLocalDpi xmlns:a14="http://schemas.microsoft.com/office/drawing/2010/main" val="0"/>
                              </a:ext>
                            </a:extLst>
                          </a:blip>
                          <a:srcRect r="47906" b="98297"/>
                          <a:stretch>
                            <a:fillRect/>
                          </a:stretch>
                        </pic:blipFill>
                        <pic:spPr bwMode="auto">
                          <a:xfrm>
                            <a:off x="3751" y="2647"/>
                            <a:ext cx="7722"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7D275A77" id="Grupo 26" o:spid="_x0000_s1028" style="position:absolute;left:0;text-align:left;margin-left:-25.05pt;margin-top:-13.45pt;width:505.35pt;height:43.95pt;z-index:251657221" coordorigin="1366,2335" coordsize="10107,82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">
                <v:shape id="_x0000_s1029" type="#_x0000_t202" style="position:absolute;left:1366;top:2335;width:2385;height:8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" filled="f" stroked="f">
                  <v:textbox>
                    <w:txbxContent>
                      <w:p w14:paraId="351017CC" w14:textId="77777777" w:rsidR="00AB2DF6" w:rsidRPr="00D904A7" w:rsidRDefault="00AB2DF6" w:rsidP="00772E40">
                        <w:pPr>
                          <w:pStyle w:val="Ttulo1"/>
                        </w:pPr>
                        <w:bookmarkStart w:id="5" w:name="_Toc46999614"/>
                        <w:bookmarkStart w:id="6" w:name="_Toc51829389"/>
                        <w:bookmarkStart w:id="7" w:name="_Toc51834194"/>
                        <w:bookmarkStart w:id="8" w:name="_Toc51918525"/>
                        <w:bookmarkStart w:id="9" w:name="_Toc51954398"/>
                        <w:r w:rsidRPr="00D904A7">
                          <w:t>I</w:t>
                        </w:r>
                        <w:r>
                          <w:t>ntroducción</w:t>
                        </w:r>
                        <w:bookmarkEnd w:id="5"/>
                        <w:bookmarkEnd w:id="6"/>
                        <w:bookmarkEnd w:id="7"/>
                        <w:bookmarkEnd w:id="8"/>
                        <w:bookmarkEnd w:id="9"/>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6252" o:spid="_x0000_s1030" type="#_x0000_t75" style="position:absolute;left:3751;top:2647;width:7722;height:44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">
                  <v:imagedata r:id="rId17" o:title="UPOLI_identidad" cropbottom="64420f" cropright="31396f"/>
                  <o:lock v:ext="edit" aspectratio="f"/>
                </v:shape>
              </v:group>
            </w:pict>
          </mc:Fallback>
        </mc:AlternateContent>
      </w:r>
    </w:p>
    <w:p w14:paraId="456DBF61" w14:textId="77777777" w:rsidR="00AB2DF6" w:rsidRDefault="00AB2DF6" w:rsidP="004F3CB0">
      <w:pPr>
        <w:spacing w:line="240" w:lineRule="auto"/>
        <w:contextualSpacing/>
      </w:pPr>
    </w:p>
    <w:p w14:paraId="1E53D703" w14:textId="65C7A80F" w:rsidR="00AB2DF6" w:rsidRDefault="00AB2DF6" w:rsidP="00AB2DF6">
      <w:pPr>
        <w:tabs>
          <w:tab w:val="left" w:pos="1276"/>
        </w:tabs>
      </w:pPr>
    </w:p>
    <w:p w14:paraId="7E5C7C19" w14:textId="378742A2" w:rsidR="009C2E93" w:rsidRDefault="006D4EEB" w:rsidP="00AB2DF6">
      <w:pPr>
        <w:tabs>
          <w:tab w:val="left" w:pos="3075"/>
        </w:tabs>
      </w:pPr>
      <w:r>
        <w:rPr>
          <w:noProof/>
        </w:rPr>
        <w:drawing>
          <wp:anchor distT="0" distB="0" distL="114300" distR="114300" simplePos="0" relativeHeight="251657224" behindDoc="1" locked="0" layoutInCell="1" allowOverlap="1" wp14:anchorId="7E15F836" wp14:editId="71F318C3">
            <wp:simplePos x="0" y="0"/>
            <wp:positionH relativeFrom="column">
              <wp:posOffset>5080</wp:posOffset>
            </wp:positionH>
            <wp:positionV relativeFrom="paragraph">
              <wp:posOffset>46355</wp:posOffset>
            </wp:positionV>
            <wp:extent cx="3162300" cy="2105025"/>
            <wp:effectExtent l="0" t="0" r="0" b="9525"/>
            <wp:wrapTight wrapText="bothSides">
              <wp:wrapPolygon edited="0">
                <wp:start x="0" y="0"/>
                <wp:lineTo x="0" y="21502"/>
                <wp:lineTo x="21470" y="21502"/>
                <wp:lineTo x="21470" y="0"/>
                <wp:lineTo x="0" y="0"/>
              </wp:wrapPolygon>
            </wp:wrapTight>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 14"/>
                    <pic:cNvPicPr>
                      <a:picLocks noChangeAspect="1" noChangeArrowheads="1"/>
                    </pic:cNvPicPr>
                  </pic:nvPicPr>
                  <pic:blipFill>
                    <a:blip r:embed="rId18">
                      <a:extLst>
                        <a:ext uri="{28A0092B-C50C-407E-A947-70E740481C1C}">
                          <a14:useLocalDpi xmlns:a14="http://schemas.microsoft.com/office/drawing/2010/main" val="0"/>
                        </a:ext>
                      </a:extLst>
                    </a:blip>
                    <a:stretch>
                      <a:fillRect/>
                    </a:stretch>
                  </pic:blipFill>
                  <pic:spPr bwMode="auto">
                    <a:xfrm>
                      <a:off x="0" y="0"/>
                      <a:ext cx="3162300" cy="2105025"/>
                    </a:xfrm>
                    <a:prstGeom prst="rect">
                      <a:avLst/>
                    </a:prstGeom>
                    <a:noFill/>
                    <a:ln>
                      <a:noFill/>
                    </a:ln>
                  </pic:spPr>
                </pic:pic>
              </a:graphicData>
            </a:graphic>
            <wp14:sizeRelH relativeFrom="page">
              <wp14:pctWidth>0</wp14:pctWidth>
            </wp14:sizeRelH>
            <wp14:sizeRelV relativeFrom="page">
              <wp14:pctHeight>0</wp14:pctHeight>
            </wp14:sizeRelV>
          </wp:anchor>
        </w:drawing>
      </w:r>
      <w:r w:rsidR="004E5A2A" w:rsidRPr="004E5A2A">
        <w:t>Una de las tareas más complejas, pero de vital importancia en la gestión de todo proyecto de desarrollo de software es la estimación de esfuerzo y costo, es causa frecuente de errores y puede significar la diferencia entre el éxito o el fracaso de los proyectos.</w:t>
      </w:r>
    </w:p>
    <w:p w14:paraId="36AC8F0A" w14:textId="2D18CA0B" w:rsidR="004E5A2A" w:rsidRDefault="004E5A2A" w:rsidP="00AB2DF6">
      <w:pPr>
        <w:tabs>
          <w:tab w:val="left" w:pos="3075"/>
        </w:tabs>
      </w:pPr>
    </w:p>
    <w:p w14:paraId="32C4AAA5" w14:textId="77777777" w:rsidR="00AD286E" w:rsidRDefault="00AD286E" w:rsidP="00AD286E">
      <w:pPr>
        <w:tabs>
          <w:tab w:val="left" w:pos="3075"/>
        </w:tabs>
      </w:pPr>
      <w:r>
        <w:t>Una estimación de proyectos de software puede tener diversos fines, analizar la viabilidad económica de un proyecto, elaborar una propuesta de servicios, determinar con exactitud el presupuesto de un proyecto luego que ha sido aprobado, determinar el precio de un software, entre otros. Dependiendo del grado de exactitud que necesitemos, aplicaremos un método u otro.</w:t>
      </w:r>
    </w:p>
    <w:p w14:paraId="3DD34C31" w14:textId="77777777" w:rsidR="00AD286E" w:rsidRDefault="00AD286E" w:rsidP="00AD286E">
      <w:pPr>
        <w:tabs>
          <w:tab w:val="left" w:pos="3075"/>
        </w:tabs>
      </w:pPr>
    </w:p>
    <w:p w14:paraId="2B0BC9A3" w14:textId="6E1EBBE1" w:rsidR="00AD286E" w:rsidRDefault="00AD286E" w:rsidP="00AD286E">
      <w:pPr>
        <w:tabs>
          <w:tab w:val="left" w:pos="3075"/>
        </w:tabs>
      </w:pPr>
      <w:r>
        <w:t>Existen diversas técnicas de estimación de software, las que utilizan el juicio de experto, analogías por medio de comparación con proyectos anteriores y también están los modelos de estimación de proyectos de software como COCOMO II, análisis de puntos de función y COSMIC. En este artículo te presentamos 10 técnicas de estimación de software.</w:t>
      </w:r>
    </w:p>
    <w:p w14:paraId="128107D1" w14:textId="116876CC" w:rsidR="004E5A2A" w:rsidRDefault="004E5A2A" w:rsidP="00AB2DF6">
      <w:pPr>
        <w:tabs>
          <w:tab w:val="left" w:pos="3075"/>
        </w:tabs>
      </w:pPr>
    </w:p>
    <w:p w14:paraId="6FA2375D" w14:textId="3D32E106" w:rsidR="006D4EEB" w:rsidRDefault="006D4EEB" w:rsidP="00AB2DF6">
      <w:pPr>
        <w:tabs>
          <w:tab w:val="left" w:pos="3075"/>
        </w:tabs>
      </w:pPr>
    </w:p>
    <w:p w14:paraId="63EF6EEE" w14:textId="737F92CC" w:rsidR="006D4EEB" w:rsidRDefault="006D4EEB" w:rsidP="00AB2DF6">
      <w:pPr>
        <w:tabs>
          <w:tab w:val="left" w:pos="3075"/>
        </w:tabs>
      </w:pPr>
    </w:p>
    <w:p w14:paraId="002FA35C" w14:textId="3E9AAEA7" w:rsidR="006D4EEB" w:rsidRDefault="006D4EEB" w:rsidP="00AB2DF6">
      <w:pPr>
        <w:tabs>
          <w:tab w:val="left" w:pos="3075"/>
        </w:tabs>
      </w:pPr>
    </w:p>
    <w:p w14:paraId="4F2B1948" w14:textId="4375B480" w:rsidR="006D4EEB" w:rsidRDefault="006D4EEB" w:rsidP="00AB2DF6">
      <w:pPr>
        <w:tabs>
          <w:tab w:val="left" w:pos="3075"/>
        </w:tabs>
      </w:pPr>
    </w:p>
    <w:p w14:paraId="159A6812" w14:textId="77777777" w:rsidR="006D4EEB" w:rsidRDefault="006D4EEB" w:rsidP="00AB2DF6">
      <w:pPr>
        <w:tabs>
          <w:tab w:val="left" w:pos="3075"/>
        </w:tabs>
      </w:pPr>
    </w:p>
    <w:p w14:paraId="3D11BEB2" w14:textId="77777777" w:rsidR="006402CC" w:rsidRDefault="006402CC" w:rsidP="004F3CB0">
      <w:pPr>
        <w:tabs>
          <w:tab w:val="left" w:pos="3075"/>
        </w:tabs>
        <w:spacing w:line="240" w:lineRule="auto"/>
        <w:contextualSpacing/>
      </w:pPr>
    </w:p>
    <w:p w14:paraId="6CCD96FE" w14:textId="77777777" w:rsidR="00772E40" w:rsidRDefault="000437FF" w:rsidP="000C7C47">
      <w:pPr>
        <w:tabs>
          <w:tab w:val="left" w:pos="3075"/>
        </w:tabs>
        <w:spacing w:line="240" w:lineRule="auto"/>
        <w:contextualSpacing/>
      </w:pPr>
      <w:r>
        <w:rPr>
          <w:noProof/>
        </w:rPr>
        <mc:AlternateContent>
          <mc:Choice Requires="wpg">
            <w:drawing>
              <wp:anchor distT="0" distB="0" distL="114300" distR="114300" simplePos="0" relativeHeight="251657222" behindDoc="0" locked="0" layoutInCell="1" allowOverlap="1" wp14:anchorId="2BE02D59" wp14:editId="1609E1E9">
                <wp:simplePos x="0" y="0"/>
                <wp:positionH relativeFrom="column">
                  <wp:posOffset>-127635</wp:posOffset>
                </wp:positionH>
                <wp:positionV relativeFrom="paragraph">
                  <wp:posOffset>-160655</wp:posOffset>
                </wp:positionV>
                <wp:extent cx="6048375" cy="523875"/>
                <wp:effectExtent l="0" t="0" r="9525" b="9525"/>
                <wp:wrapNone/>
                <wp:docPr id="8" name="Grupo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48375" cy="523875"/>
                          <a:chOff x="1678" y="5700"/>
                          <a:chExt cx="9525" cy="825"/>
                        </a:xfrm>
                      </wpg:grpSpPr>
                      <wps:wsp>
                        <wps:cNvPr id="11" name="Cuadro de texto 2"/>
                        <wps:cNvSpPr txBox="1">
                          <a:spLocks noChangeArrowheads="1"/>
                        </wps:cNvSpPr>
                        <wps:spPr bwMode="auto">
                          <a:xfrm>
                            <a:off x="1678" y="5700"/>
                            <a:ext cx="3975" cy="8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40A5E40" w14:textId="77777777" w:rsidR="00772E40" w:rsidRPr="00D904A7" w:rsidRDefault="00772E40" w:rsidP="00772E40">
                              <w:pPr>
                                <w:pStyle w:val="Ttulo1"/>
                              </w:pPr>
                              <w:bookmarkStart w:id="5" w:name="_Toc51829390"/>
                              <w:bookmarkStart w:id="6" w:name="_Toc51834195"/>
                              <w:bookmarkStart w:id="7" w:name="_Toc51918526"/>
                              <w:bookmarkStart w:id="8" w:name="_Toc51954399"/>
                              <w:r>
                                <w:t>Objetivos Específicos</w:t>
                              </w:r>
                              <w:bookmarkEnd w:id="5"/>
                              <w:bookmarkEnd w:id="6"/>
                              <w:bookmarkEnd w:id="7"/>
                              <w:bookmarkEnd w:id="8"/>
                              <w:r>
                                <w:t xml:space="preserve"> </w:t>
                              </w:r>
                            </w:p>
                          </w:txbxContent>
                        </wps:txbx>
                        <wps:bodyPr rot="0" vert="horz" wrap="square" lIns="91440" tIns="45720" rIns="91440" bIns="45720" anchor="t" anchorCtr="0" upright="1">
                          <a:noAutofit/>
                        </wps:bodyPr>
                      </wps:wsp>
                      <pic:pic xmlns:pic="http://schemas.openxmlformats.org/drawingml/2006/picture">
                        <pic:nvPicPr>
                          <pic:cNvPr id="12" name="Imagen 6252" descr="C:\Users\DPE\Documents\Manual de marca UPOLI\UPOLI_identidad.png"/>
                          <pic:cNvPicPr preferRelativeResize="0">
                            <a:picLocks noChangeArrowheads="1"/>
                          </pic:cNvPicPr>
                        </pic:nvPicPr>
                        <pic:blipFill>
                          <a:blip r:embed="rId16">
                            <a:extLst>
                              <a:ext uri="{28A0092B-C50C-407E-A947-70E740481C1C}">
                                <a14:useLocalDpi xmlns:a14="http://schemas.microsoft.com/office/drawing/2010/main" val="0"/>
                              </a:ext>
                            </a:extLst>
                          </a:blip>
                          <a:srcRect r="47906" b="98297"/>
                          <a:stretch>
                            <a:fillRect/>
                          </a:stretch>
                        </pic:blipFill>
                        <pic:spPr bwMode="auto">
                          <a:xfrm>
                            <a:off x="5383" y="5973"/>
                            <a:ext cx="5820"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2BE02D59" id="Grupo 8" o:spid="_x0000_s1031" style="position:absolute;left:0;text-align:left;margin-left:-10.05pt;margin-top:-12.65pt;width:476.25pt;height:41.25pt;z-index:251657222" coordorigin="1678,5700" coordsize="9525,82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">
                <v:shape id="_x0000_s1032" type="#_x0000_t202" style="position:absolute;left:1678;top:5700;width:3975;height:8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" filled="f" stroked="f">
                  <v:textbox>
                    <w:txbxContent>
                      <w:p w14:paraId="340A5E40" w14:textId="77777777" w:rsidR="00772E40" w:rsidRPr="00D904A7" w:rsidRDefault="00772E40" w:rsidP="00772E40">
                        <w:pPr>
                          <w:pStyle w:val="Ttulo1"/>
                        </w:pPr>
                        <w:bookmarkStart w:id="14" w:name="_Toc51829390"/>
                        <w:bookmarkStart w:id="15" w:name="_Toc51834195"/>
                        <w:bookmarkStart w:id="16" w:name="_Toc51918526"/>
                        <w:bookmarkStart w:id="17" w:name="_Toc51954399"/>
                        <w:r>
                          <w:t>Objetivos Específicos</w:t>
                        </w:r>
                        <w:bookmarkEnd w:id="14"/>
                        <w:bookmarkEnd w:id="15"/>
                        <w:bookmarkEnd w:id="16"/>
                        <w:bookmarkEnd w:id="17"/>
                        <w:r>
                          <w:t xml:space="preserve"> </w:t>
                        </w:r>
                      </w:p>
                    </w:txbxContent>
                  </v:textbox>
                </v:shape>
                <v:shape id="Imagen 6252" o:spid="_x0000_s1033" type="#_x0000_t75" style="position:absolute;left:5383;top:5973;width:5820;height:44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">
                  <v:imagedata r:id="rId17" o:title="UPOLI_identidad" cropbottom="64420f" cropright="31396f"/>
                  <o:lock v:ext="edit" aspectratio="f"/>
                </v:shape>
              </v:group>
            </w:pict>
          </mc:Fallback>
        </mc:AlternateContent>
      </w:r>
    </w:p>
    <w:p w14:paraId="0CCE8675" w14:textId="77777777" w:rsidR="00772E40" w:rsidRDefault="00772E40" w:rsidP="00AB2DF6">
      <w:pPr>
        <w:tabs>
          <w:tab w:val="left" w:pos="3075"/>
        </w:tabs>
      </w:pPr>
    </w:p>
    <w:p w14:paraId="72662F23" w14:textId="13022E36" w:rsidR="006D4EEB" w:rsidRDefault="006D4EEB" w:rsidP="006D4EEB">
      <w:pPr>
        <w:pStyle w:val="Prrafodelista"/>
        <w:numPr>
          <w:ilvl w:val="0"/>
          <w:numId w:val="5"/>
        </w:numPr>
        <w:tabs>
          <w:tab w:val="left" w:pos="3075"/>
        </w:tabs>
      </w:pPr>
      <w:r>
        <w:t xml:space="preserve">Entender los conceptos de estimación en proyectos de software. </w:t>
      </w:r>
    </w:p>
    <w:p w14:paraId="552B5583" w14:textId="659CA2A9" w:rsidR="006D4EEB" w:rsidRDefault="006D4EEB" w:rsidP="006D4EEB">
      <w:pPr>
        <w:pStyle w:val="Prrafodelista"/>
        <w:numPr>
          <w:ilvl w:val="0"/>
          <w:numId w:val="5"/>
        </w:numPr>
        <w:tabs>
          <w:tab w:val="left" w:pos="3075"/>
        </w:tabs>
      </w:pPr>
      <w:r>
        <w:t xml:space="preserve">Conocer las técnicas de descomposición. </w:t>
      </w:r>
    </w:p>
    <w:p w14:paraId="7A7C6FE8" w14:textId="6EFA7AA7" w:rsidR="006D4EEB" w:rsidRDefault="006D4EEB" w:rsidP="006D4EEB">
      <w:pPr>
        <w:pStyle w:val="Prrafodelista"/>
        <w:numPr>
          <w:ilvl w:val="0"/>
          <w:numId w:val="5"/>
        </w:numPr>
        <w:tabs>
          <w:tab w:val="left" w:pos="3075"/>
        </w:tabs>
      </w:pPr>
      <w:r>
        <w:t xml:space="preserve">Conocer los modelos empíricos de estimación de costo. </w:t>
      </w:r>
    </w:p>
    <w:p w14:paraId="31A38385" w14:textId="2F1A51BB" w:rsidR="0093568C" w:rsidRDefault="006D4EEB" w:rsidP="006D4EEB">
      <w:pPr>
        <w:pStyle w:val="Prrafodelista"/>
        <w:numPr>
          <w:ilvl w:val="0"/>
          <w:numId w:val="5"/>
        </w:numPr>
        <w:tabs>
          <w:tab w:val="left" w:pos="3075"/>
        </w:tabs>
      </w:pPr>
      <w:r>
        <w:t>Aplicar estimaciones a un proyecto de software. Determinar la continuidad de una función en número hacienda uso de las tres condiciones fundamentales para tal fin.</w:t>
      </w:r>
    </w:p>
    <w:p w14:paraId="40E9DD08" w14:textId="006425DE" w:rsidR="0093568C" w:rsidRDefault="0093568C" w:rsidP="00AB2DF6">
      <w:pPr>
        <w:tabs>
          <w:tab w:val="left" w:pos="3075"/>
        </w:tabs>
      </w:pPr>
    </w:p>
    <w:p w14:paraId="55146937" w14:textId="1C909FD3" w:rsidR="00772E40" w:rsidRDefault="0093568C" w:rsidP="00AB2DF6">
      <w:pPr>
        <w:tabs>
          <w:tab w:val="left" w:pos="3075"/>
        </w:tabs>
      </w:pPr>
      <w:r>
        <w:rPr>
          <w:noProof/>
        </w:rPr>
        <mc:AlternateContent>
          <mc:Choice Requires="wpg">
            <w:drawing>
              <wp:anchor distT="0" distB="0" distL="114300" distR="114300" simplePos="0" relativeHeight="251658752" behindDoc="0" locked="0" layoutInCell="1" allowOverlap="1" wp14:anchorId="5CC83C1B" wp14:editId="142C5EDF">
                <wp:simplePos x="0" y="0"/>
                <wp:positionH relativeFrom="column">
                  <wp:posOffset>-203835</wp:posOffset>
                </wp:positionH>
                <wp:positionV relativeFrom="paragraph">
                  <wp:posOffset>-344170</wp:posOffset>
                </wp:positionV>
                <wp:extent cx="6048375" cy="571500"/>
                <wp:effectExtent l="0" t="0" r="9525" b="0"/>
                <wp:wrapNone/>
                <wp:docPr id="45" name="Grupo 45"/>
                <wp:cNvGraphicFramePr/>
                <a:graphic xmlns:a="http://schemas.openxmlformats.org/drawingml/2006/main">
                  <a:graphicData uri="http://schemas.microsoft.com/office/word/2010/wordprocessingGroup">
                    <wpg:wgp>
                      <wpg:cNvGrpSpPr/>
                      <wpg:grpSpPr>
                        <a:xfrm>
                          <a:off x="0" y="0"/>
                          <a:ext cx="6048375" cy="571500"/>
                          <a:chOff x="0" y="0"/>
                          <a:chExt cx="6048375" cy="571500"/>
                        </a:xfrm>
                      </wpg:grpSpPr>
                      <pic:pic xmlns:pic="http://schemas.openxmlformats.org/drawingml/2006/picture">
                        <pic:nvPicPr>
                          <pic:cNvPr id="43" name="Imagen 6252" descr="C:\Users\DPE\Documents\Manual de marca UPOLI\UPOLI_identidad.png"/>
                          <pic:cNvPicPr>
                            <a:picLocks/>
                          </pic:cNvPicPr>
                        </pic:nvPicPr>
                        <pic:blipFill>
                          <a:blip r:embed="rId16">
                            <a:extLst>
                              <a:ext uri="{28A0092B-C50C-407E-A947-70E740481C1C}">
                                <a14:useLocalDpi xmlns:a14="http://schemas.microsoft.com/office/drawing/2010/main" val="0"/>
                              </a:ext>
                            </a:extLst>
                          </a:blip>
                          <a:srcRect r="47906" b="98297"/>
                          <a:stretch>
                            <a:fillRect/>
                          </a:stretch>
                        </pic:blipFill>
                        <pic:spPr bwMode="auto">
                          <a:xfrm>
                            <a:off x="2800350" y="228600"/>
                            <a:ext cx="3248025" cy="280035"/>
                          </a:xfrm>
                          <a:prstGeom prst="rect">
                            <a:avLst/>
                          </a:prstGeom>
                          <a:noFill/>
                          <a:ln>
                            <a:noFill/>
                          </a:ln>
                        </pic:spPr>
                      </pic:pic>
                      <wps:wsp>
                        <wps:cNvPr id="44" name="Cuadro de texto 2"/>
                        <wps:cNvSpPr txBox="1">
                          <a:spLocks noChangeArrowheads="1"/>
                        </wps:cNvSpPr>
                        <wps:spPr bwMode="auto">
                          <a:xfrm>
                            <a:off x="0" y="0"/>
                            <a:ext cx="2800350" cy="571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AD25B6" w14:textId="77777777" w:rsidR="007671D2" w:rsidRDefault="009C161D" w:rsidP="007671D2">
                              <w:pPr>
                                <w:pStyle w:val="Ttulo1"/>
                              </w:pPr>
                              <w:bookmarkStart w:id="9" w:name="_Toc51829391"/>
                              <w:bookmarkStart w:id="10" w:name="_Toc51834196"/>
                              <w:bookmarkStart w:id="11" w:name="_Toc51918527"/>
                              <w:bookmarkStart w:id="12" w:name="_Toc51954400"/>
                              <w:r>
                                <w:t>Orientaciones</w:t>
                              </w:r>
                              <w:r w:rsidR="007671D2">
                                <w:t xml:space="preserve"> Específic</w:t>
                              </w:r>
                              <w:r>
                                <w:t>a</w:t>
                              </w:r>
                              <w:r w:rsidR="007671D2">
                                <w:t>s</w:t>
                              </w:r>
                              <w:bookmarkEnd w:id="9"/>
                              <w:bookmarkEnd w:id="10"/>
                              <w:bookmarkEnd w:id="11"/>
                              <w:bookmarkEnd w:id="12"/>
                              <w:r w:rsidR="007671D2">
                                <w:t xml:space="preserve"> </w:t>
                              </w:r>
                            </w:p>
                            <w:p w14:paraId="2F8C73CF" w14:textId="77777777" w:rsidR="009C161D" w:rsidRDefault="009C161D" w:rsidP="009C161D"/>
                            <w:p w14:paraId="3A43AAFC" w14:textId="77777777" w:rsidR="009C161D" w:rsidRDefault="009C161D" w:rsidP="009C161D"/>
                            <w:p w14:paraId="510356C5" w14:textId="77777777" w:rsidR="009C161D" w:rsidRDefault="009C161D" w:rsidP="009C161D"/>
                            <w:p w14:paraId="08249983" w14:textId="77777777" w:rsidR="009C161D" w:rsidRDefault="009C161D" w:rsidP="009C161D"/>
                            <w:p w14:paraId="7F21F72D" w14:textId="77777777" w:rsidR="009C161D" w:rsidRPr="009C161D" w:rsidRDefault="009C161D" w:rsidP="009C161D"/>
                          </w:txbxContent>
                        </wps:txbx>
                        <wps:bodyPr rot="0" vert="horz" wrap="square" lIns="91440" tIns="45720" rIns="91440" bIns="45720" anchor="t" anchorCtr="0" upright="1">
                          <a:noAutofit/>
                        </wps:bodyPr>
                      </wps:wsp>
                    </wpg:wgp>
                  </a:graphicData>
                </a:graphic>
              </wp:anchor>
            </w:drawing>
          </mc:Choice>
          <mc:Fallback>
            <w:pict>
              <v:group w14:anchorId="5CC83C1B" id="Grupo 45" o:spid="_x0000_s1034" style="position:absolute;left:0;text-align:left;margin-left:-16.05pt;margin-top:-27.1pt;width:476.25pt;height:45pt;z-index:251658752" coordsize="60483,571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">
                <v:shape id="Imagen 6252" o:spid="_x0000_s1035" type="#_x0000_t75" style="position:absolute;left:28003;top:2286;width:32480;height:28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">
                  <v:imagedata r:id="rId17" o:title="UPOLI_identidad" cropbottom="64420f" cropright="31396f"/>
                  <o:lock v:ext="edit" aspectratio="f"/>
                </v:shape>
                <v:shape id="_x0000_s1036" type="#_x0000_t202" style="position:absolute;width:28003;height:5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" filled="f" stroked="f">
                  <v:textbox>
                    <w:txbxContent>
                      <w:p w14:paraId="0AAD25B6" w14:textId="77777777" w:rsidR="007671D2" w:rsidRDefault="009C161D" w:rsidP="007671D2">
                        <w:pPr>
                          <w:pStyle w:val="Ttulo1"/>
                        </w:pPr>
                        <w:bookmarkStart w:id="22" w:name="_Toc51829391"/>
                        <w:bookmarkStart w:id="23" w:name="_Toc51834196"/>
                        <w:bookmarkStart w:id="24" w:name="_Toc51918527"/>
                        <w:bookmarkStart w:id="25" w:name="_Toc51954400"/>
                        <w:r>
                          <w:t>Orientaciones</w:t>
                        </w:r>
                        <w:r w:rsidR="007671D2">
                          <w:t xml:space="preserve"> Específic</w:t>
                        </w:r>
                        <w:r>
                          <w:t>a</w:t>
                        </w:r>
                        <w:r w:rsidR="007671D2">
                          <w:t>s</w:t>
                        </w:r>
                        <w:bookmarkEnd w:id="22"/>
                        <w:bookmarkEnd w:id="23"/>
                        <w:bookmarkEnd w:id="24"/>
                        <w:bookmarkEnd w:id="25"/>
                        <w:r w:rsidR="007671D2">
                          <w:t xml:space="preserve"> </w:t>
                        </w:r>
                      </w:p>
                      <w:p w14:paraId="2F8C73CF" w14:textId="77777777" w:rsidR="009C161D" w:rsidRDefault="009C161D" w:rsidP="009C161D"/>
                      <w:p w14:paraId="3A43AAFC" w14:textId="77777777" w:rsidR="009C161D" w:rsidRDefault="009C161D" w:rsidP="009C161D"/>
                      <w:p w14:paraId="510356C5" w14:textId="77777777" w:rsidR="009C161D" w:rsidRDefault="009C161D" w:rsidP="009C161D"/>
                      <w:p w14:paraId="08249983" w14:textId="77777777" w:rsidR="009C161D" w:rsidRDefault="009C161D" w:rsidP="009C161D"/>
                      <w:p w14:paraId="7F21F72D" w14:textId="77777777" w:rsidR="009C161D" w:rsidRPr="009C161D" w:rsidRDefault="009C161D" w:rsidP="009C161D"/>
                    </w:txbxContent>
                  </v:textbox>
                </v:shape>
              </v:group>
            </w:pict>
          </mc:Fallback>
        </mc:AlternateContent>
      </w:r>
    </w:p>
    <w:p w14:paraId="690AE10A" w14:textId="1A4066D7" w:rsidR="00F146C1" w:rsidRDefault="004D4F3C" w:rsidP="00AB2DF6">
      <w:pPr>
        <w:tabs>
          <w:tab w:val="left" w:pos="3075"/>
        </w:tabs>
      </w:pPr>
      <w:r w:rsidRPr="004D4F3C">
        <w:t xml:space="preserve">La necesidad de obtener datos objetivos que permitan evaluar, predecir y mejorar la calidad del software, así como el tiempo y coste de desarrollo </w:t>
      </w:r>
      <w:proofErr w:type="gramStart"/>
      <w:r w:rsidRPr="004D4F3C">
        <w:t>del mismo</w:t>
      </w:r>
      <w:proofErr w:type="gramEnd"/>
      <w:r w:rsidRPr="004D4F3C">
        <w:t xml:space="preserve"> es imprescindible para garantizar resultados satisfactorios; evidenciándose la importancia de la medición del software. El valor de las mediciones aumenta cuando se realiza sobre modelos construidos en las primeras fases del proyecto ya que los resultados obtenidos permiten tenerlo bajo control en todo momento y corregir a tiempo posibles desviaciones. La continua proliferación de métricas y el gran volumen de datos que se maneja han puesto de manifiesto que las técnicas clásicas de análisis de datos son insuficientes para lograr los objetivos perseguidos. Específicamente los métodos de medición de tamaño tienen ciertas limitaciones, debido a que muchos de los resultados no son lo necesariamente satisfactorios y adecuados para algunos tipos de software. Algunos de los problemas más significativos están vinculados con la objetividad y la fiabilidad; la utilización del factor de ajuste; la precisión y la medición en distintas fases de desarrollo. En este documento se da una visión general del proceso de estimación del software. Se indican algunos fundamentos y se le ubica dentro de la gestión de proyectos de software. Se divide la estimación, en predicción del tamaño, del esfuerzo y del tiempo empleado para realizar el proyecto. Se hace especial énfasis, en los modelos propuestos por Barry Boehm y Watts Humphrey para estimar la duración de </w:t>
      </w:r>
      <w:r w:rsidRPr="004D4F3C">
        <w:lastRenderedPageBreak/>
        <w:t>proyectos de software tratando de buscar puntos en común para una posible integración entre ellos.</w:t>
      </w:r>
    </w:p>
    <w:p w14:paraId="33B5F636" w14:textId="77777777" w:rsidR="004D4F3C" w:rsidRDefault="004D4F3C" w:rsidP="00AB2DF6">
      <w:pPr>
        <w:tabs>
          <w:tab w:val="left" w:pos="3075"/>
        </w:tabs>
      </w:pPr>
    </w:p>
    <w:p w14:paraId="61682F92" w14:textId="77777777" w:rsidR="00F146C1" w:rsidRDefault="00F51842" w:rsidP="00AB2DF6">
      <w:pPr>
        <w:tabs>
          <w:tab w:val="left" w:pos="3075"/>
        </w:tabs>
      </w:pPr>
      <w:r>
        <w:t xml:space="preserve">En esta guía encontrará el objetivo que se busca conseguir durante la unidad, y en </w:t>
      </w:r>
      <w:r w:rsidR="007E054B">
        <w:t xml:space="preserve">el </w:t>
      </w:r>
      <w:r>
        <w:t xml:space="preserve">siguiente apartado tendrá una tabla especificando cada actividad con su fecha de inicio y finalización correspondiente, el propósito de dicha tabla es que pueda </w:t>
      </w:r>
      <w:r w:rsidR="00694CBC">
        <w:t>organizarse de modo que consiga cumplir con las metas establecidas, para ello se le recomienda hacer uso del calendario en</w:t>
      </w:r>
      <w:r w:rsidR="007E054B">
        <w:t xml:space="preserve"> el</w:t>
      </w:r>
      <w:r w:rsidR="00694CBC">
        <w:t xml:space="preserve"> aula virtual o usar un organizador de su elección, de modo que le saque el mayor provecho posible a cada ac</w:t>
      </w:r>
      <w:r w:rsidR="007E054B">
        <w:t>ti</w:t>
      </w:r>
      <w:r w:rsidR="00735C51">
        <w:t>vi</w:t>
      </w:r>
      <w:r w:rsidR="007E054B">
        <w:t>dad.</w:t>
      </w:r>
    </w:p>
    <w:p w14:paraId="74F5E64D" w14:textId="77777777" w:rsidR="00772E40" w:rsidRDefault="00772E40" w:rsidP="00AB2DF6">
      <w:pPr>
        <w:tabs>
          <w:tab w:val="left" w:pos="3075"/>
        </w:tabs>
      </w:pPr>
    </w:p>
    <w:p w14:paraId="18911841" w14:textId="338D488B" w:rsidR="00772E40" w:rsidRDefault="009D12F1" w:rsidP="00AB2DF6">
      <w:pPr>
        <w:tabs>
          <w:tab w:val="left" w:pos="3075"/>
        </w:tabs>
      </w:pPr>
      <w:r>
        <w:t xml:space="preserve">Se le recomienda cumplir con las fechas para evitar penalizaciones en sus actividades sumativas, además ello le permitirá </w:t>
      </w:r>
      <w:r w:rsidR="00D32B3D">
        <w:t xml:space="preserve">compartir con la comunidad de estudiantes y así retomar aportes de los compañeros que mejoren su desempeño, </w:t>
      </w:r>
      <w:r w:rsidR="000C7C47">
        <w:t>y en ese proceso de socialización se debe mantener el respeto y la tolerancia en casos en que se manifiesten opiniones distinta</w:t>
      </w:r>
      <w:r w:rsidR="00715621">
        <w:t>s.</w:t>
      </w:r>
    </w:p>
    <w:p w14:paraId="5C4F900B" w14:textId="4E24C34E" w:rsidR="003940A4" w:rsidRDefault="00A1689B" w:rsidP="00AB2DF6">
      <w:pPr>
        <w:tabs>
          <w:tab w:val="left" w:pos="3075"/>
        </w:tabs>
      </w:pPr>
      <w:r>
        <w:rPr>
          <w:noProof/>
        </w:rPr>
        <mc:AlternateContent>
          <mc:Choice Requires="wpg">
            <w:drawing>
              <wp:anchor distT="0" distB="0" distL="114300" distR="114300" simplePos="0" relativeHeight="251657225" behindDoc="0" locked="0" layoutInCell="1" allowOverlap="1" wp14:anchorId="64B5B45F" wp14:editId="05403F79">
                <wp:simplePos x="0" y="0"/>
                <wp:positionH relativeFrom="column">
                  <wp:posOffset>-346710</wp:posOffset>
                </wp:positionH>
                <wp:positionV relativeFrom="paragraph">
                  <wp:posOffset>116205</wp:posOffset>
                </wp:positionV>
                <wp:extent cx="6286500" cy="438150"/>
                <wp:effectExtent l="0" t="0" r="0" b="0"/>
                <wp:wrapNone/>
                <wp:docPr id="15" name="Grupo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86500" cy="438150"/>
                          <a:chOff x="1560" y="11520"/>
                          <a:chExt cx="9900" cy="690"/>
                        </a:xfrm>
                      </wpg:grpSpPr>
                      <wps:wsp>
                        <wps:cNvPr id="16" name="Cuadro de texto 2"/>
                        <wps:cNvSpPr txBox="1">
                          <a:spLocks noChangeArrowheads="1"/>
                        </wps:cNvSpPr>
                        <wps:spPr bwMode="auto">
                          <a:xfrm>
                            <a:off x="1560" y="11520"/>
                            <a:ext cx="6060" cy="6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A43FDCE" w14:textId="77777777" w:rsidR="009C67DE" w:rsidRPr="00D904A7" w:rsidRDefault="009C67DE" w:rsidP="009C67DE">
                              <w:pPr>
                                <w:jc w:val="left"/>
                                <w:rPr>
                                  <w:b/>
                                  <w:sz w:val="32"/>
                                  <w:szCs w:val="32"/>
                                </w:rPr>
                              </w:pPr>
                              <w:bookmarkStart w:id="13" w:name="_Toc51954401"/>
                              <w:r w:rsidRPr="009C67DE">
                                <w:rPr>
                                  <w:rStyle w:val="Ttulo1Car"/>
                                </w:rPr>
                                <w:t>Esquema de Trabajo Independiente</w:t>
                              </w:r>
                              <w:bookmarkEnd w:id="13"/>
                              <w:r>
                                <w:rPr>
                                  <w:b/>
                                  <w:sz w:val="32"/>
                                  <w:szCs w:val="32"/>
                                </w:rPr>
                                <w:t xml:space="preserve"> </w:t>
                              </w:r>
                              <w:proofErr w:type="gramStart"/>
                              <w:r>
                                <w:rPr>
                                  <w:b/>
                                  <w:sz w:val="32"/>
                                  <w:szCs w:val="32"/>
                                </w:rPr>
                                <w:t xml:space="preserve">Específicas  </w:t>
                              </w:r>
                              <w:r w:rsidRPr="00B52CCE">
                                <w:rPr>
                                  <w:b/>
                                  <w:sz w:val="56"/>
                                  <w:szCs w:val="56"/>
                                </w:rPr>
                                <w:t>A</w:t>
                              </w:r>
                              <w:r>
                                <w:rPr>
                                  <w:b/>
                                  <w:sz w:val="32"/>
                                  <w:szCs w:val="32"/>
                                </w:rPr>
                                <w:t>prendizajes</w:t>
                              </w:r>
                              <w:proofErr w:type="gramEnd"/>
                              <w:r>
                                <w:rPr>
                                  <w:b/>
                                  <w:sz w:val="32"/>
                                  <w:szCs w:val="32"/>
                                </w:rPr>
                                <w:t xml:space="preserve"> </w:t>
                              </w:r>
                            </w:p>
                          </w:txbxContent>
                        </wps:txbx>
                        <wps:bodyPr rot="0" vert="horz" wrap="square" lIns="91440" tIns="45720" rIns="91440" bIns="45720" anchor="t" anchorCtr="0" upright="1">
                          <a:noAutofit/>
                        </wps:bodyPr>
                      </wps:wsp>
                      <pic:pic xmlns:pic="http://schemas.openxmlformats.org/drawingml/2006/picture">
                        <pic:nvPicPr>
                          <pic:cNvPr id="17" name="Imagen 6252" descr="C:\Users\DPE\Documents\Manual de marca UPOLI\UPOLI_identidad.png"/>
                          <pic:cNvPicPr preferRelativeResize="0">
                            <a:picLocks noChangeArrowheads="1"/>
                          </pic:cNvPicPr>
                        </pic:nvPicPr>
                        <pic:blipFill>
                          <a:blip r:embed="rId16">
                            <a:extLst>
                              <a:ext uri="{28A0092B-C50C-407E-A947-70E740481C1C}">
                                <a14:useLocalDpi xmlns:a14="http://schemas.microsoft.com/office/drawing/2010/main" val="0"/>
                              </a:ext>
                            </a:extLst>
                          </a:blip>
                          <a:srcRect r="47906" b="98297"/>
                          <a:stretch>
                            <a:fillRect/>
                          </a:stretch>
                        </pic:blipFill>
                        <pic:spPr bwMode="auto">
                          <a:xfrm>
                            <a:off x="7560" y="11688"/>
                            <a:ext cx="3900"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64B5B45F" id="Grupo 15" o:spid="_x0000_s1037" style="position:absolute;left:0;text-align:left;margin-left:-27.3pt;margin-top:9.15pt;width:495pt;height:34.5pt;z-index:251657225" coordorigin="1560,11520" coordsize="9900,69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">
                <v:shape id="_x0000_s1038" type="#_x0000_t202" style="position:absolute;left:1560;top:11520;width:6060;height:6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" filled="f" stroked="f">
                  <v:textbox>
                    <w:txbxContent>
                      <w:p w14:paraId="6A43FDCE" w14:textId="77777777" w:rsidR="009C67DE" w:rsidRPr="00D904A7" w:rsidRDefault="009C67DE" w:rsidP="009C67DE">
                        <w:pPr>
                          <w:jc w:val="left"/>
                          <w:rPr>
                            <w:b/>
                            <w:sz w:val="32"/>
                            <w:szCs w:val="32"/>
                          </w:rPr>
                        </w:pPr>
                        <w:bookmarkStart w:id="27" w:name="_Toc51954401"/>
                        <w:r w:rsidRPr="009C67DE">
                          <w:rPr>
                            <w:rStyle w:val="Ttulo1Car"/>
                          </w:rPr>
                          <w:t>Esquema de Trabajo Independiente</w:t>
                        </w:r>
                        <w:bookmarkEnd w:id="27"/>
                        <w:r>
                          <w:rPr>
                            <w:b/>
                            <w:sz w:val="32"/>
                            <w:szCs w:val="32"/>
                          </w:rPr>
                          <w:t xml:space="preserve"> Específicas  </w:t>
                        </w:r>
                        <w:r w:rsidRPr="00B52CCE">
                          <w:rPr>
                            <w:b/>
                            <w:sz w:val="56"/>
                            <w:szCs w:val="56"/>
                          </w:rPr>
                          <w:t>A</w:t>
                        </w:r>
                        <w:r>
                          <w:rPr>
                            <w:b/>
                            <w:sz w:val="32"/>
                            <w:szCs w:val="32"/>
                          </w:rPr>
                          <w:t xml:space="preserve">prendizajes </w:t>
                        </w:r>
                      </w:p>
                    </w:txbxContent>
                  </v:textbox>
                </v:shape>
                <v:shape id="Imagen 6252" o:spid="_x0000_s1039" type="#_x0000_t75" style="position:absolute;left:7560;top:11688;width:3900;height:44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">
                  <v:imagedata r:id="rId17" o:title="UPOLI_identidad" cropbottom="64420f" cropright="31396f"/>
                  <o:lock v:ext="edit" aspectratio="f"/>
                </v:shape>
              </v:group>
            </w:pict>
          </mc:Fallback>
        </mc:AlternateContent>
      </w:r>
    </w:p>
    <w:tbl>
      <w:tblPr>
        <w:tblpPr w:leftFromText="141" w:rightFromText="141" w:vertAnchor="text" w:horzAnchor="margin" w:tblpY="829"/>
        <w:tblW w:w="8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20"/>
        <w:gridCol w:w="4961"/>
        <w:gridCol w:w="980"/>
        <w:gridCol w:w="1404"/>
      </w:tblGrid>
      <w:tr w:rsidR="003940A4" w:rsidRPr="00C43BCA" w14:paraId="33FD5BF6" w14:textId="77777777" w:rsidTr="00A1689B">
        <w:tc>
          <w:tcPr>
            <w:tcW w:w="1020" w:type="dxa"/>
            <w:shd w:val="clear" w:color="auto" w:fill="C00000"/>
          </w:tcPr>
          <w:p w14:paraId="11B1EF11" w14:textId="77777777" w:rsidR="003940A4" w:rsidRPr="00C43BCA" w:rsidRDefault="003940A4" w:rsidP="00A1689B">
            <w:pPr>
              <w:spacing w:line="240" w:lineRule="auto"/>
              <w:jc w:val="center"/>
              <w:rPr>
                <w:rFonts w:eastAsia="Calibri" w:cs="Tahoma"/>
                <w:b/>
                <w:color w:val="FFFFFF"/>
                <w:sz w:val="20"/>
                <w:szCs w:val="20"/>
                <w:lang w:eastAsia="es-NI"/>
              </w:rPr>
            </w:pPr>
            <w:r w:rsidRPr="00C43BCA">
              <w:rPr>
                <w:rFonts w:eastAsia="Calibri" w:cs="Tahoma"/>
                <w:b/>
                <w:color w:val="FFFFFF"/>
                <w:sz w:val="20"/>
                <w:szCs w:val="20"/>
                <w:lang w:eastAsia="es-NI"/>
              </w:rPr>
              <w:t>Semana</w:t>
            </w:r>
          </w:p>
        </w:tc>
        <w:tc>
          <w:tcPr>
            <w:tcW w:w="4961" w:type="dxa"/>
            <w:shd w:val="clear" w:color="auto" w:fill="C00000"/>
          </w:tcPr>
          <w:p w14:paraId="722D16D8" w14:textId="77777777" w:rsidR="003940A4" w:rsidRPr="00C43BCA" w:rsidRDefault="003940A4" w:rsidP="00A1689B">
            <w:pPr>
              <w:spacing w:line="240" w:lineRule="auto"/>
              <w:jc w:val="center"/>
              <w:rPr>
                <w:rFonts w:eastAsia="Calibri" w:cs="Tahoma"/>
                <w:b/>
                <w:color w:val="FFFFFF"/>
                <w:sz w:val="20"/>
                <w:szCs w:val="20"/>
                <w:lang w:eastAsia="es-NI"/>
              </w:rPr>
            </w:pPr>
            <w:r w:rsidRPr="00C43BCA">
              <w:rPr>
                <w:rFonts w:eastAsia="Calibri" w:cs="Tahoma"/>
                <w:b/>
                <w:color w:val="FFFFFF"/>
                <w:sz w:val="20"/>
                <w:szCs w:val="20"/>
                <w:lang w:eastAsia="es-NI"/>
              </w:rPr>
              <w:t>Actividades</w:t>
            </w:r>
          </w:p>
        </w:tc>
        <w:tc>
          <w:tcPr>
            <w:tcW w:w="980" w:type="dxa"/>
            <w:shd w:val="clear" w:color="auto" w:fill="C00000"/>
          </w:tcPr>
          <w:p w14:paraId="46D25B19" w14:textId="77777777" w:rsidR="003940A4" w:rsidRPr="00C43BCA" w:rsidRDefault="003940A4" w:rsidP="00A1689B">
            <w:pPr>
              <w:spacing w:line="240" w:lineRule="auto"/>
              <w:jc w:val="center"/>
              <w:rPr>
                <w:rFonts w:eastAsia="Calibri" w:cs="Tahoma"/>
                <w:b/>
                <w:color w:val="FFFFFF"/>
                <w:sz w:val="20"/>
                <w:szCs w:val="20"/>
                <w:lang w:eastAsia="es-NI"/>
              </w:rPr>
            </w:pPr>
            <w:r w:rsidRPr="00C43BCA">
              <w:rPr>
                <w:rFonts w:eastAsia="Calibri" w:cs="Tahoma"/>
                <w:b/>
                <w:color w:val="FFFFFF"/>
                <w:sz w:val="20"/>
                <w:szCs w:val="20"/>
                <w:lang w:eastAsia="es-NI"/>
              </w:rPr>
              <w:t>Inicio</w:t>
            </w:r>
          </w:p>
        </w:tc>
        <w:tc>
          <w:tcPr>
            <w:tcW w:w="1404" w:type="dxa"/>
            <w:shd w:val="clear" w:color="auto" w:fill="C00000"/>
          </w:tcPr>
          <w:p w14:paraId="0EFDA706" w14:textId="77777777" w:rsidR="003940A4" w:rsidRPr="00C43BCA" w:rsidRDefault="003940A4" w:rsidP="00A1689B">
            <w:pPr>
              <w:spacing w:line="240" w:lineRule="auto"/>
              <w:jc w:val="center"/>
              <w:rPr>
                <w:rFonts w:eastAsia="Calibri" w:cs="Tahoma"/>
                <w:b/>
                <w:color w:val="FFFFFF"/>
                <w:sz w:val="20"/>
                <w:szCs w:val="20"/>
                <w:lang w:eastAsia="es-NI"/>
              </w:rPr>
            </w:pPr>
            <w:r w:rsidRPr="00C43BCA">
              <w:rPr>
                <w:rFonts w:eastAsia="Calibri" w:cs="Tahoma"/>
                <w:b/>
                <w:color w:val="FFFFFF"/>
                <w:sz w:val="20"/>
                <w:szCs w:val="20"/>
                <w:lang w:eastAsia="es-NI"/>
              </w:rPr>
              <w:t>Finalización (Entrega)</w:t>
            </w:r>
          </w:p>
        </w:tc>
      </w:tr>
      <w:tr w:rsidR="003940A4" w:rsidRPr="00C43BCA" w14:paraId="35ED1C0C" w14:textId="77777777" w:rsidTr="00A1689B">
        <w:tc>
          <w:tcPr>
            <w:tcW w:w="1020" w:type="dxa"/>
            <w:shd w:val="clear" w:color="auto" w:fill="EDEDED"/>
          </w:tcPr>
          <w:p w14:paraId="32AEDE59" w14:textId="7CB6AC0F" w:rsidR="003940A4" w:rsidRPr="00C43BCA" w:rsidRDefault="003940A4" w:rsidP="00A1689B">
            <w:pPr>
              <w:spacing w:line="240" w:lineRule="auto"/>
              <w:jc w:val="center"/>
              <w:rPr>
                <w:rFonts w:eastAsia="Calibri" w:cs="Tahoma"/>
                <w:sz w:val="20"/>
                <w:szCs w:val="20"/>
                <w:lang w:eastAsia="es-NI"/>
              </w:rPr>
            </w:pPr>
            <w:r w:rsidRPr="00C43BCA">
              <w:rPr>
                <w:rFonts w:eastAsia="Calibri" w:cs="Tahoma"/>
                <w:sz w:val="20"/>
                <w:szCs w:val="20"/>
                <w:lang w:eastAsia="es-NI"/>
              </w:rPr>
              <w:t>#0</w:t>
            </w:r>
            <w:r w:rsidR="003C2572">
              <w:rPr>
                <w:rFonts w:eastAsia="Calibri" w:cs="Tahoma"/>
                <w:sz w:val="20"/>
                <w:szCs w:val="20"/>
                <w:lang w:eastAsia="es-NI"/>
              </w:rPr>
              <w:t>3</w:t>
            </w:r>
          </w:p>
        </w:tc>
        <w:tc>
          <w:tcPr>
            <w:tcW w:w="4961" w:type="dxa"/>
            <w:shd w:val="clear" w:color="auto" w:fill="EDEDED"/>
          </w:tcPr>
          <w:p w14:paraId="7994DCC3" w14:textId="38BB8FC4" w:rsidR="003940A4" w:rsidRPr="00C43BCA" w:rsidRDefault="001F735D" w:rsidP="00A1689B">
            <w:pPr>
              <w:spacing w:line="240" w:lineRule="auto"/>
              <w:jc w:val="left"/>
              <w:rPr>
                <w:rFonts w:eastAsia="Calibri" w:cs="Tahoma"/>
                <w:sz w:val="20"/>
                <w:szCs w:val="20"/>
                <w:lang w:eastAsia="es-NI"/>
              </w:rPr>
            </w:pPr>
            <w:hyperlink r:id="rId19" w:history="1">
              <w:r w:rsidR="000D5816" w:rsidRPr="005443AD">
                <w:rPr>
                  <w:rStyle w:val="Hipervnculo"/>
                  <w:rFonts w:eastAsia="Calibri" w:cs="Tahoma"/>
                  <w:sz w:val="20"/>
                  <w:szCs w:val="20"/>
                  <w:lang w:eastAsia="es-NI"/>
                </w:rPr>
                <w:t xml:space="preserve">Entregable #01: Errores en la </w:t>
              </w:r>
              <w:r w:rsidR="00C940BD" w:rsidRPr="005443AD">
                <w:rPr>
                  <w:rStyle w:val="Hipervnculo"/>
                  <w:rFonts w:eastAsia="Calibri" w:cs="Tahoma"/>
                  <w:sz w:val="20"/>
                  <w:szCs w:val="20"/>
                  <w:lang w:eastAsia="es-NI"/>
                </w:rPr>
                <w:t>estimación</w:t>
              </w:r>
              <w:r w:rsidR="000D5816" w:rsidRPr="005443AD">
                <w:rPr>
                  <w:rStyle w:val="Hipervnculo"/>
                  <w:rFonts w:eastAsia="Calibri" w:cs="Tahoma"/>
                  <w:sz w:val="20"/>
                  <w:szCs w:val="20"/>
                  <w:lang w:eastAsia="es-NI"/>
                </w:rPr>
                <w:t xml:space="preserve"> de un proyecto</w:t>
              </w:r>
            </w:hyperlink>
          </w:p>
        </w:tc>
        <w:tc>
          <w:tcPr>
            <w:tcW w:w="980" w:type="dxa"/>
            <w:shd w:val="clear" w:color="auto" w:fill="EDEDED"/>
          </w:tcPr>
          <w:p w14:paraId="5EE61C46" w14:textId="5E93BDEF" w:rsidR="003940A4" w:rsidRPr="00C43BCA" w:rsidRDefault="006B2BE7" w:rsidP="00EA1013">
            <w:pPr>
              <w:spacing w:line="240" w:lineRule="auto"/>
              <w:jc w:val="center"/>
              <w:rPr>
                <w:rFonts w:eastAsia="Calibri" w:cs="Tahoma"/>
                <w:bCs/>
                <w:sz w:val="20"/>
                <w:szCs w:val="20"/>
                <w:lang w:eastAsia="es-NI"/>
              </w:rPr>
            </w:pPr>
            <w:r>
              <w:rPr>
                <w:rFonts w:eastAsia="Calibri" w:cs="Tahoma"/>
                <w:bCs/>
                <w:sz w:val="20"/>
                <w:szCs w:val="20"/>
                <w:lang w:eastAsia="es-NI"/>
              </w:rPr>
              <w:t>12 nov</w:t>
            </w:r>
          </w:p>
        </w:tc>
        <w:tc>
          <w:tcPr>
            <w:tcW w:w="1404" w:type="dxa"/>
            <w:shd w:val="clear" w:color="auto" w:fill="EDEDED"/>
          </w:tcPr>
          <w:p w14:paraId="3CD797F3" w14:textId="3405B2E7" w:rsidR="003940A4" w:rsidRPr="00C43BCA" w:rsidRDefault="00EA1013" w:rsidP="00EA1013">
            <w:pPr>
              <w:spacing w:line="240" w:lineRule="auto"/>
              <w:jc w:val="center"/>
              <w:rPr>
                <w:rFonts w:eastAsia="Calibri" w:cs="Tahoma"/>
                <w:bCs/>
                <w:sz w:val="20"/>
                <w:szCs w:val="20"/>
                <w:lang w:eastAsia="es-NI"/>
              </w:rPr>
            </w:pPr>
            <w:r>
              <w:rPr>
                <w:rFonts w:eastAsia="Calibri" w:cs="Tahoma"/>
                <w:bCs/>
                <w:sz w:val="20"/>
                <w:szCs w:val="20"/>
                <w:lang w:eastAsia="es-NI"/>
              </w:rPr>
              <w:t>19 nov</w:t>
            </w:r>
          </w:p>
        </w:tc>
      </w:tr>
      <w:tr w:rsidR="008E493D" w:rsidRPr="00C43BCA" w14:paraId="52800E2A" w14:textId="77777777" w:rsidTr="00A1689B">
        <w:tc>
          <w:tcPr>
            <w:tcW w:w="1020" w:type="dxa"/>
            <w:shd w:val="clear" w:color="auto" w:fill="EDEDED"/>
          </w:tcPr>
          <w:p w14:paraId="7FD55D0E" w14:textId="5479731E" w:rsidR="008E493D" w:rsidRPr="006B2BE7" w:rsidRDefault="008E493D" w:rsidP="00A1689B">
            <w:pPr>
              <w:spacing w:line="240" w:lineRule="auto"/>
              <w:jc w:val="center"/>
              <w:rPr>
                <w:rFonts w:eastAsia="Calibri" w:cs="Tahoma"/>
                <w:sz w:val="20"/>
                <w:szCs w:val="20"/>
                <w:lang w:eastAsia="es-NI"/>
              </w:rPr>
            </w:pPr>
            <w:r w:rsidRPr="006B2BE7">
              <w:rPr>
                <w:rFonts w:eastAsia="Calibri" w:cs="Tahoma"/>
                <w:sz w:val="20"/>
                <w:szCs w:val="20"/>
                <w:lang w:eastAsia="es-NI"/>
              </w:rPr>
              <w:t>#04</w:t>
            </w:r>
          </w:p>
        </w:tc>
        <w:tc>
          <w:tcPr>
            <w:tcW w:w="4961" w:type="dxa"/>
            <w:shd w:val="clear" w:color="auto" w:fill="EDEDED"/>
          </w:tcPr>
          <w:p w14:paraId="375FD1BB" w14:textId="574EE883" w:rsidR="008E493D" w:rsidRPr="006B2BE7" w:rsidRDefault="001F735D" w:rsidP="00A1689B">
            <w:pPr>
              <w:spacing w:line="240" w:lineRule="auto"/>
              <w:jc w:val="left"/>
              <w:rPr>
                <w:sz w:val="20"/>
                <w:szCs w:val="20"/>
              </w:rPr>
            </w:pPr>
            <w:hyperlink r:id="rId20" w:history="1">
              <w:r w:rsidR="000D5816" w:rsidRPr="00392650">
                <w:rPr>
                  <w:rStyle w:val="Hipervnculo"/>
                  <w:sz w:val="20"/>
                  <w:szCs w:val="20"/>
                </w:rPr>
                <w:t>Entregable #02: Administración de recursos en un proyecto de software</w:t>
              </w:r>
            </w:hyperlink>
          </w:p>
        </w:tc>
        <w:tc>
          <w:tcPr>
            <w:tcW w:w="980" w:type="dxa"/>
            <w:shd w:val="clear" w:color="auto" w:fill="EDEDED"/>
          </w:tcPr>
          <w:p w14:paraId="71FDBF48" w14:textId="15619DE6" w:rsidR="008E493D" w:rsidRPr="006B2BE7" w:rsidRDefault="00EA1013" w:rsidP="00AF52FD">
            <w:pPr>
              <w:spacing w:line="240" w:lineRule="auto"/>
              <w:jc w:val="center"/>
              <w:rPr>
                <w:rFonts w:eastAsia="Calibri" w:cs="Tahoma"/>
                <w:bCs/>
                <w:sz w:val="20"/>
                <w:szCs w:val="20"/>
                <w:lang w:eastAsia="es-NI"/>
              </w:rPr>
            </w:pPr>
            <w:r>
              <w:rPr>
                <w:rFonts w:eastAsia="Calibri" w:cs="Tahoma"/>
                <w:bCs/>
                <w:sz w:val="20"/>
                <w:szCs w:val="20"/>
                <w:lang w:eastAsia="es-NI"/>
              </w:rPr>
              <w:t>19 nov</w:t>
            </w:r>
          </w:p>
        </w:tc>
        <w:tc>
          <w:tcPr>
            <w:tcW w:w="1404" w:type="dxa"/>
            <w:shd w:val="clear" w:color="auto" w:fill="EDEDED"/>
          </w:tcPr>
          <w:p w14:paraId="2EA030E2" w14:textId="0832037F" w:rsidR="008E493D" w:rsidRPr="006B2BE7" w:rsidRDefault="00EA1013" w:rsidP="00AF52FD">
            <w:pPr>
              <w:spacing w:line="240" w:lineRule="auto"/>
              <w:jc w:val="center"/>
              <w:rPr>
                <w:rFonts w:eastAsia="Calibri" w:cs="Tahoma"/>
                <w:bCs/>
                <w:sz w:val="20"/>
                <w:szCs w:val="20"/>
                <w:lang w:eastAsia="es-NI"/>
              </w:rPr>
            </w:pPr>
            <w:r>
              <w:rPr>
                <w:rFonts w:eastAsia="Calibri" w:cs="Tahoma"/>
                <w:bCs/>
                <w:sz w:val="20"/>
                <w:szCs w:val="20"/>
                <w:lang w:eastAsia="es-NI"/>
              </w:rPr>
              <w:t>26 nov</w:t>
            </w:r>
          </w:p>
        </w:tc>
      </w:tr>
      <w:tr w:rsidR="008E493D" w:rsidRPr="00C43BCA" w14:paraId="342929D0" w14:textId="77777777" w:rsidTr="00A1689B">
        <w:tc>
          <w:tcPr>
            <w:tcW w:w="1020" w:type="dxa"/>
            <w:shd w:val="clear" w:color="auto" w:fill="EDEDED"/>
          </w:tcPr>
          <w:p w14:paraId="68BA034D" w14:textId="4EEABA45" w:rsidR="008E493D" w:rsidRPr="006B2BE7" w:rsidRDefault="008E493D" w:rsidP="00A1689B">
            <w:pPr>
              <w:spacing w:line="240" w:lineRule="auto"/>
              <w:jc w:val="center"/>
              <w:rPr>
                <w:rFonts w:eastAsia="Calibri" w:cs="Tahoma"/>
                <w:sz w:val="20"/>
                <w:szCs w:val="20"/>
                <w:lang w:eastAsia="es-NI"/>
              </w:rPr>
            </w:pPr>
            <w:r w:rsidRPr="006B2BE7">
              <w:rPr>
                <w:rFonts w:eastAsia="Calibri" w:cs="Tahoma"/>
                <w:sz w:val="20"/>
                <w:szCs w:val="20"/>
                <w:lang w:eastAsia="es-NI"/>
              </w:rPr>
              <w:t>#05</w:t>
            </w:r>
          </w:p>
        </w:tc>
        <w:tc>
          <w:tcPr>
            <w:tcW w:w="4961" w:type="dxa"/>
            <w:shd w:val="clear" w:color="auto" w:fill="EDEDED"/>
          </w:tcPr>
          <w:p w14:paraId="431D89A6" w14:textId="2F582CDD" w:rsidR="008E493D" w:rsidRPr="006B2BE7" w:rsidRDefault="001F735D" w:rsidP="00A1689B">
            <w:pPr>
              <w:spacing w:line="240" w:lineRule="auto"/>
              <w:jc w:val="left"/>
              <w:rPr>
                <w:sz w:val="20"/>
                <w:szCs w:val="20"/>
              </w:rPr>
            </w:pPr>
            <w:hyperlink r:id="rId21" w:history="1">
              <w:r w:rsidR="006B2BE7" w:rsidRPr="008049AD">
                <w:rPr>
                  <w:rStyle w:val="Hipervnculo"/>
                  <w:sz w:val="20"/>
                  <w:szCs w:val="20"/>
                </w:rPr>
                <w:t>Entregable #03: Plan de actividades para la creación de un software</w:t>
              </w:r>
            </w:hyperlink>
          </w:p>
        </w:tc>
        <w:tc>
          <w:tcPr>
            <w:tcW w:w="980" w:type="dxa"/>
            <w:shd w:val="clear" w:color="auto" w:fill="EDEDED"/>
          </w:tcPr>
          <w:p w14:paraId="5F3675A0" w14:textId="36BDFB61" w:rsidR="008E493D" w:rsidRPr="006B2BE7" w:rsidRDefault="00AF52FD" w:rsidP="00AF52FD">
            <w:pPr>
              <w:spacing w:line="240" w:lineRule="auto"/>
              <w:jc w:val="center"/>
              <w:rPr>
                <w:rFonts w:eastAsia="Calibri" w:cs="Tahoma"/>
                <w:bCs/>
                <w:sz w:val="20"/>
                <w:szCs w:val="20"/>
                <w:lang w:eastAsia="es-NI"/>
              </w:rPr>
            </w:pPr>
            <w:r>
              <w:rPr>
                <w:rFonts w:eastAsia="Calibri" w:cs="Tahoma"/>
                <w:bCs/>
                <w:sz w:val="20"/>
                <w:szCs w:val="20"/>
                <w:lang w:eastAsia="es-NI"/>
              </w:rPr>
              <w:t>26 nov</w:t>
            </w:r>
          </w:p>
        </w:tc>
        <w:tc>
          <w:tcPr>
            <w:tcW w:w="1404" w:type="dxa"/>
            <w:shd w:val="clear" w:color="auto" w:fill="EDEDED"/>
          </w:tcPr>
          <w:p w14:paraId="474B708A" w14:textId="1FCC050D" w:rsidR="008E493D" w:rsidRPr="006B2BE7" w:rsidRDefault="00AF52FD" w:rsidP="00AF52FD">
            <w:pPr>
              <w:spacing w:line="240" w:lineRule="auto"/>
              <w:jc w:val="center"/>
              <w:rPr>
                <w:rFonts w:eastAsia="Calibri" w:cs="Tahoma"/>
                <w:bCs/>
                <w:sz w:val="20"/>
                <w:szCs w:val="20"/>
                <w:lang w:eastAsia="es-NI"/>
              </w:rPr>
            </w:pPr>
            <w:r>
              <w:rPr>
                <w:rFonts w:eastAsia="Calibri" w:cs="Tahoma"/>
                <w:bCs/>
                <w:sz w:val="20"/>
                <w:szCs w:val="20"/>
                <w:lang w:eastAsia="es-NI"/>
              </w:rPr>
              <w:t>03 dic</w:t>
            </w:r>
          </w:p>
        </w:tc>
      </w:tr>
    </w:tbl>
    <w:p w14:paraId="115C27E5" w14:textId="183F7CDA" w:rsidR="00772E40" w:rsidRDefault="00772E40" w:rsidP="00AB2DF6">
      <w:pPr>
        <w:tabs>
          <w:tab w:val="left" w:pos="3075"/>
        </w:tabs>
      </w:pPr>
    </w:p>
    <w:p w14:paraId="4FDE0F4A" w14:textId="07251593" w:rsidR="0036618A" w:rsidRDefault="0036618A" w:rsidP="00AB2DF6">
      <w:pPr>
        <w:tabs>
          <w:tab w:val="left" w:pos="3075"/>
        </w:tabs>
      </w:pPr>
    </w:p>
    <w:p w14:paraId="34B968C4" w14:textId="47F5022A" w:rsidR="007F650C" w:rsidRDefault="007F650C" w:rsidP="00AB2DF6">
      <w:pPr>
        <w:tabs>
          <w:tab w:val="left" w:pos="3075"/>
        </w:tabs>
      </w:pPr>
    </w:p>
    <w:p w14:paraId="1D60F2BB" w14:textId="2B4CB1DF" w:rsidR="007F650C" w:rsidRDefault="007F650C" w:rsidP="00AB2DF6">
      <w:pPr>
        <w:tabs>
          <w:tab w:val="left" w:pos="3075"/>
        </w:tabs>
      </w:pPr>
    </w:p>
    <w:p w14:paraId="38508BDB" w14:textId="05123438" w:rsidR="007F650C" w:rsidRDefault="007F650C" w:rsidP="00AB2DF6">
      <w:pPr>
        <w:tabs>
          <w:tab w:val="left" w:pos="3075"/>
        </w:tabs>
      </w:pPr>
    </w:p>
    <w:p w14:paraId="2669EBC9" w14:textId="488754A3" w:rsidR="007F650C" w:rsidRDefault="007F650C" w:rsidP="00AB2DF6">
      <w:pPr>
        <w:tabs>
          <w:tab w:val="left" w:pos="3075"/>
        </w:tabs>
      </w:pPr>
    </w:p>
    <w:p w14:paraId="0AC6CA29" w14:textId="07462B50" w:rsidR="007F650C" w:rsidRDefault="007F650C" w:rsidP="00AB2DF6">
      <w:pPr>
        <w:tabs>
          <w:tab w:val="left" w:pos="3075"/>
        </w:tabs>
      </w:pPr>
    </w:p>
    <w:p w14:paraId="29F85A2E" w14:textId="77777777" w:rsidR="007F650C" w:rsidRDefault="007F650C" w:rsidP="00AB2DF6">
      <w:pPr>
        <w:tabs>
          <w:tab w:val="left" w:pos="3075"/>
        </w:tabs>
        <w:rPr>
          <w:color w:val="2F5496" w:themeColor="accent1" w:themeShade="BF"/>
        </w:rPr>
      </w:pPr>
    </w:p>
    <w:p w14:paraId="577038CA" w14:textId="2C4C4922" w:rsidR="0036618A" w:rsidRDefault="00A1689B" w:rsidP="00AB2DF6">
      <w:pPr>
        <w:tabs>
          <w:tab w:val="left" w:pos="3075"/>
        </w:tabs>
        <w:rPr>
          <w:color w:val="2F5496" w:themeColor="accent1" w:themeShade="BF"/>
        </w:rPr>
      </w:pPr>
      <w:r>
        <w:rPr>
          <w:noProof/>
          <w:color w:val="2F5496" w:themeColor="accent1" w:themeShade="BF"/>
        </w:rPr>
        <w:lastRenderedPageBreak/>
        <mc:AlternateContent>
          <mc:Choice Requires="wpg">
            <w:drawing>
              <wp:anchor distT="0" distB="0" distL="114300" distR="114300" simplePos="0" relativeHeight="251657235" behindDoc="0" locked="0" layoutInCell="1" allowOverlap="1" wp14:anchorId="25138F2B" wp14:editId="0CCFA9C0">
                <wp:simplePos x="0" y="0"/>
                <wp:positionH relativeFrom="column">
                  <wp:posOffset>-77470</wp:posOffset>
                </wp:positionH>
                <wp:positionV relativeFrom="paragraph">
                  <wp:posOffset>-197485</wp:posOffset>
                </wp:positionV>
                <wp:extent cx="5923350" cy="419100"/>
                <wp:effectExtent l="0" t="0" r="1270" b="0"/>
                <wp:wrapNone/>
                <wp:docPr id="20" name="Grupo 20"/>
                <wp:cNvGraphicFramePr/>
                <a:graphic xmlns:a="http://schemas.openxmlformats.org/drawingml/2006/main">
                  <a:graphicData uri="http://schemas.microsoft.com/office/word/2010/wordprocessingGroup">
                    <wpg:wgp>
                      <wpg:cNvGrpSpPr/>
                      <wpg:grpSpPr>
                        <a:xfrm>
                          <a:off x="0" y="0"/>
                          <a:ext cx="5923350" cy="419100"/>
                          <a:chOff x="0" y="0"/>
                          <a:chExt cx="5923350" cy="419100"/>
                        </a:xfrm>
                      </wpg:grpSpPr>
                      <wps:wsp>
                        <wps:cNvPr id="19" name="Cuadro de texto 2"/>
                        <wps:cNvSpPr txBox="1">
                          <a:spLocks noChangeArrowheads="1"/>
                        </wps:cNvSpPr>
                        <wps:spPr bwMode="auto">
                          <a:xfrm>
                            <a:off x="0" y="0"/>
                            <a:ext cx="3105150" cy="419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8B5E84E" w14:textId="77777777" w:rsidR="0067269F" w:rsidRPr="00D904A7" w:rsidRDefault="0067269F" w:rsidP="0067269F">
                              <w:pPr>
                                <w:jc w:val="left"/>
                                <w:rPr>
                                  <w:b/>
                                  <w:sz w:val="32"/>
                                  <w:szCs w:val="32"/>
                                </w:rPr>
                              </w:pPr>
                              <w:bookmarkStart w:id="14" w:name="_Toc51954402"/>
                              <w:r w:rsidRPr="0036618A">
                                <w:rPr>
                                  <w:rStyle w:val="Ttulo1Car"/>
                                </w:rPr>
                                <w:t>Actividades de Aprendizaje</w:t>
                              </w:r>
                              <w:bookmarkEnd w:id="14"/>
                              <w:r>
                                <w:rPr>
                                  <w:b/>
                                  <w:sz w:val="32"/>
                                  <w:szCs w:val="32"/>
                                </w:rPr>
                                <w:t xml:space="preserve"> </w:t>
                              </w:r>
                              <w:r w:rsidRPr="00203FA4">
                                <w:rPr>
                                  <w:b/>
                                  <w:sz w:val="56"/>
                                  <w:szCs w:val="56"/>
                                </w:rPr>
                                <w:t>I</w:t>
                              </w:r>
                              <w:r>
                                <w:rPr>
                                  <w:b/>
                                  <w:sz w:val="32"/>
                                  <w:szCs w:val="32"/>
                                </w:rPr>
                                <w:t xml:space="preserve">ndependiente </w:t>
                              </w:r>
                              <w:proofErr w:type="gramStart"/>
                              <w:r>
                                <w:rPr>
                                  <w:b/>
                                  <w:sz w:val="32"/>
                                  <w:szCs w:val="32"/>
                                </w:rPr>
                                <w:t xml:space="preserve">Específicas  </w:t>
                              </w:r>
                              <w:r w:rsidRPr="00B52CCE">
                                <w:rPr>
                                  <w:b/>
                                  <w:sz w:val="56"/>
                                  <w:szCs w:val="56"/>
                                </w:rPr>
                                <w:t>A</w:t>
                              </w:r>
                              <w:r>
                                <w:rPr>
                                  <w:b/>
                                  <w:sz w:val="32"/>
                                  <w:szCs w:val="32"/>
                                </w:rPr>
                                <w:t>prendizajes</w:t>
                              </w:r>
                              <w:proofErr w:type="gramEnd"/>
                              <w:r>
                                <w:rPr>
                                  <w:b/>
                                  <w:sz w:val="32"/>
                                  <w:szCs w:val="32"/>
                                </w:rPr>
                                <w:t xml:space="preserve"> </w:t>
                              </w:r>
                            </w:p>
                          </w:txbxContent>
                        </wps:txbx>
                        <wps:bodyPr rot="0" vert="horz" wrap="square" lIns="91440" tIns="45720" rIns="91440" bIns="45720" anchor="t" anchorCtr="0" upright="1">
                          <a:noAutofit/>
                        </wps:bodyPr>
                      </wps:wsp>
                      <pic:pic xmlns:pic="http://schemas.openxmlformats.org/drawingml/2006/picture">
                        <pic:nvPicPr>
                          <pic:cNvPr id="51" name="Imagen 6252" descr="C:\Users\DPE\Documents\Manual de marca UPOLI\UPOLI_identidad.png"/>
                          <pic:cNvPicPr>
                            <a:picLocks/>
                          </pic:cNvPicPr>
                        </pic:nvPicPr>
                        <pic:blipFill>
                          <a:blip r:embed="rId16">
                            <a:extLst>
                              <a:ext uri="{28A0092B-C50C-407E-A947-70E740481C1C}">
                                <a14:useLocalDpi xmlns:a14="http://schemas.microsoft.com/office/drawing/2010/main" val="0"/>
                              </a:ext>
                            </a:extLst>
                          </a:blip>
                          <a:srcRect r="47906" b="98297"/>
                          <a:stretch>
                            <a:fillRect/>
                          </a:stretch>
                        </pic:blipFill>
                        <pic:spPr bwMode="auto">
                          <a:xfrm>
                            <a:off x="2903925" y="124145"/>
                            <a:ext cx="3019425" cy="229870"/>
                          </a:xfrm>
                          <a:prstGeom prst="rect">
                            <a:avLst/>
                          </a:prstGeom>
                          <a:noFill/>
                          <a:ln>
                            <a:noFill/>
                          </a:ln>
                        </pic:spPr>
                      </pic:pic>
                    </wpg:wgp>
                  </a:graphicData>
                </a:graphic>
              </wp:anchor>
            </w:drawing>
          </mc:Choice>
          <mc:Fallback>
            <w:pict>
              <v:group w14:anchorId="25138F2B" id="Grupo 20" o:spid="_x0000_s1040" style="position:absolute;left:0;text-align:left;margin-left:-6.1pt;margin-top:-15.55pt;width:466.4pt;height:33pt;z-index:251657235" coordsize="59233,419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">
                <v:shape id="_x0000_s1041" type="#_x0000_t202" style="position:absolute;width:31051;height:4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" filled="f" stroked="f">
                  <v:textbox>
                    <w:txbxContent>
                      <w:p w14:paraId="48B5E84E" w14:textId="77777777" w:rsidR="0067269F" w:rsidRPr="00D904A7" w:rsidRDefault="0067269F" w:rsidP="0067269F">
                        <w:pPr>
                          <w:jc w:val="left"/>
                          <w:rPr>
                            <w:b/>
                            <w:sz w:val="32"/>
                            <w:szCs w:val="32"/>
                          </w:rPr>
                        </w:pPr>
                        <w:bookmarkStart w:id="29" w:name="_Toc51954402"/>
                        <w:r w:rsidRPr="0036618A">
                          <w:rPr>
                            <w:rStyle w:val="Ttulo1Car"/>
                          </w:rPr>
                          <w:t>Actividades de Aprendizaje</w:t>
                        </w:r>
                        <w:bookmarkEnd w:id="29"/>
                        <w:r>
                          <w:rPr>
                            <w:b/>
                            <w:sz w:val="32"/>
                            <w:szCs w:val="32"/>
                          </w:rPr>
                          <w:t xml:space="preserve"> </w:t>
                        </w:r>
                        <w:r w:rsidRPr="00203FA4">
                          <w:rPr>
                            <w:b/>
                            <w:sz w:val="56"/>
                            <w:szCs w:val="56"/>
                          </w:rPr>
                          <w:t>I</w:t>
                        </w:r>
                        <w:r>
                          <w:rPr>
                            <w:b/>
                            <w:sz w:val="32"/>
                            <w:szCs w:val="32"/>
                          </w:rPr>
                          <w:t xml:space="preserve">ndependiente Específicas  </w:t>
                        </w:r>
                        <w:r w:rsidRPr="00B52CCE">
                          <w:rPr>
                            <w:b/>
                            <w:sz w:val="56"/>
                            <w:szCs w:val="56"/>
                          </w:rPr>
                          <w:t>A</w:t>
                        </w:r>
                        <w:r>
                          <w:rPr>
                            <w:b/>
                            <w:sz w:val="32"/>
                            <w:szCs w:val="32"/>
                          </w:rPr>
                          <w:t xml:space="preserve">prendizajes </w:t>
                        </w:r>
                      </w:p>
                    </w:txbxContent>
                  </v:textbox>
                </v:shape>
                <v:shape id="Imagen 6252" o:spid="_x0000_s1042" type="#_x0000_t75" style="position:absolute;left:29039;top:1241;width:30194;height:22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">
                  <v:imagedata r:id="rId17" o:title="UPOLI_identidad" cropbottom="64420f" cropright="31396f"/>
                  <o:lock v:ext="edit" aspectratio="f"/>
                </v:shape>
              </v:group>
            </w:pict>
          </mc:Fallback>
        </mc:AlternateContent>
      </w:r>
    </w:p>
    <w:p w14:paraId="3157F741" w14:textId="3FFD02F6" w:rsidR="007B4C64" w:rsidRDefault="00803598" w:rsidP="002E6462">
      <w:pPr>
        <w:tabs>
          <w:tab w:val="left" w:pos="3075"/>
        </w:tabs>
        <w:rPr>
          <w:color w:val="4472C4" w:themeColor="accent1"/>
        </w:rPr>
      </w:pPr>
      <w:r>
        <w:rPr>
          <w:noProof/>
          <w:color w:val="2F5496" w:themeColor="accent1" w:themeShade="BF"/>
        </w:rPr>
        <mc:AlternateContent>
          <mc:Choice Requires="wps">
            <w:drawing>
              <wp:anchor distT="0" distB="0" distL="114300" distR="114300" simplePos="0" relativeHeight="251657230" behindDoc="0" locked="0" layoutInCell="1" allowOverlap="1" wp14:anchorId="08065649" wp14:editId="15AFE559">
                <wp:simplePos x="0" y="0"/>
                <wp:positionH relativeFrom="column">
                  <wp:posOffset>-85725</wp:posOffset>
                </wp:positionH>
                <wp:positionV relativeFrom="paragraph">
                  <wp:posOffset>113030</wp:posOffset>
                </wp:positionV>
                <wp:extent cx="5838825" cy="371475"/>
                <wp:effectExtent l="0" t="0" r="9525" b="9525"/>
                <wp:wrapNone/>
                <wp:docPr id="25" name="Rectángulo 25"/>
                <wp:cNvGraphicFramePr/>
                <a:graphic xmlns:a="http://schemas.openxmlformats.org/drawingml/2006/main">
                  <a:graphicData uri="http://schemas.microsoft.com/office/word/2010/wordprocessingShape">
                    <wps:wsp>
                      <wps:cNvSpPr/>
                      <wps:spPr>
                        <a:xfrm>
                          <a:off x="0" y="0"/>
                          <a:ext cx="5838825" cy="371475"/>
                        </a:xfrm>
                        <a:prstGeom prst="rect">
                          <a:avLst/>
                        </a:prstGeom>
                        <a:solidFill>
                          <a:srgbClr val="FF000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864BEE2" w14:textId="2081726D" w:rsidR="007B4C64" w:rsidRPr="00774846" w:rsidRDefault="007F650C" w:rsidP="007B4C64">
                            <w:pPr>
                              <w:jc w:val="center"/>
                              <w:rPr>
                                <w:b/>
                                <w:bCs/>
                                <w:sz w:val="28"/>
                                <w:szCs w:val="24"/>
                              </w:rPr>
                            </w:pPr>
                            <w:bookmarkStart w:id="15" w:name="_Hlk87686339"/>
                            <w:bookmarkStart w:id="16" w:name="_Hlk87686340"/>
                            <w:r w:rsidRPr="007F650C">
                              <w:rPr>
                                <w:b/>
                                <w:bCs/>
                                <w:sz w:val="28"/>
                                <w:szCs w:val="24"/>
                              </w:rPr>
                              <w:t>Entregable #01: Errores en la estimación de un proyecto</w:t>
                            </w:r>
                            <w:bookmarkEnd w:id="15"/>
                            <w:bookmarkEnd w:id="16"/>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8065649" id="Rectángulo 25" o:spid="_x0000_s1043" style="position:absolute;left:0;text-align:left;margin-left:-6.75pt;margin-top:8.9pt;width:459.75pt;height:29.25pt;z-index:25165723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" fillcolor="red" stroked="f" strokeweight="1pt">
                <v:textbox>
                  <w:txbxContent>
                    <w:p w14:paraId="5864BEE2" w14:textId="2081726D" w:rsidR="007B4C64" w:rsidRPr="00774846" w:rsidRDefault="007F650C" w:rsidP="007B4C64">
                      <w:pPr>
                        <w:jc w:val="center"/>
                        <w:rPr>
                          <w:b/>
                          <w:bCs/>
                          <w:sz w:val="28"/>
                          <w:szCs w:val="24"/>
                        </w:rPr>
                      </w:pPr>
                      <w:bookmarkStart w:id="32" w:name="_Hlk87686339"/>
                      <w:bookmarkStart w:id="33" w:name="_Hlk87686340"/>
                      <w:r w:rsidRPr="007F650C">
                        <w:rPr>
                          <w:b/>
                          <w:bCs/>
                          <w:sz w:val="28"/>
                          <w:szCs w:val="24"/>
                        </w:rPr>
                        <w:t>Entregable #01: Errores en la estimación de un proyecto</w:t>
                      </w:r>
                      <w:bookmarkEnd w:id="32"/>
                      <w:bookmarkEnd w:id="33"/>
                    </w:p>
                  </w:txbxContent>
                </v:textbox>
              </v:rect>
            </w:pict>
          </mc:Fallback>
        </mc:AlternateContent>
      </w:r>
    </w:p>
    <w:p w14:paraId="42C4B95C" w14:textId="6DA206CF" w:rsidR="007B4C64" w:rsidRDefault="007B4C64" w:rsidP="002E6462">
      <w:pPr>
        <w:tabs>
          <w:tab w:val="left" w:pos="3075"/>
        </w:tabs>
        <w:rPr>
          <w:color w:val="4472C4" w:themeColor="accent1"/>
        </w:rPr>
      </w:pPr>
    </w:p>
    <w:p w14:paraId="173FBCAE" w14:textId="552D15FD" w:rsidR="007B4C64" w:rsidRDefault="007B4C64" w:rsidP="002E6462">
      <w:pPr>
        <w:tabs>
          <w:tab w:val="left" w:pos="3075"/>
        </w:tabs>
        <w:rPr>
          <w:color w:val="4472C4" w:themeColor="accent1"/>
        </w:rPr>
      </w:pPr>
    </w:p>
    <w:p w14:paraId="1BCE90C6" w14:textId="7DBE4C12" w:rsidR="009E58EC" w:rsidRDefault="00C97611" w:rsidP="008727FF">
      <w:pPr>
        <w:tabs>
          <w:tab w:val="left" w:pos="3075"/>
        </w:tabs>
      </w:pPr>
      <w:r>
        <w:t xml:space="preserve">Para realizar esta actividad es necesario haber leído y comprendido el material didáctico proporcionado en el aula virtual, </w:t>
      </w:r>
      <w:r w:rsidR="00604B70">
        <w:t xml:space="preserve">contiene diversos ejemplos </w:t>
      </w:r>
      <w:r w:rsidR="00F0207E">
        <w:t xml:space="preserve">sobre los </w:t>
      </w:r>
      <w:r w:rsidR="00C26E50">
        <w:t xml:space="preserve">sobre los distintos métodos de estimaciones de software y </w:t>
      </w:r>
      <w:r w:rsidR="00E43938">
        <w:t>los</w:t>
      </w:r>
      <w:r w:rsidR="00C26E50">
        <w:t xml:space="preserve"> criterios que usan dichos métodos para sus aplicaciones</w:t>
      </w:r>
      <w:r w:rsidR="009E58EC">
        <w:t>.</w:t>
      </w:r>
    </w:p>
    <w:p w14:paraId="60191655" w14:textId="77777777" w:rsidR="00803598" w:rsidRDefault="00803598" w:rsidP="008727FF">
      <w:pPr>
        <w:tabs>
          <w:tab w:val="left" w:pos="3075"/>
        </w:tabs>
      </w:pPr>
    </w:p>
    <w:p w14:paraId="0ACEE6CD" w14:textId="666F4E88" w:rsidR="009E58EC" w:rsidRPr="004149A7" w:rsidRDefault="009E58EC" w:rsidP="008727FF">
      <w:pPr>
        <w:tabs>
          <w:tab w:val="left" w:pos="3075"/>
        </w:tabs>
        <w:rPr>
          <w:b/>
          <w:bCs/>
          <w:u w:val="single"/>
        </w:rPr>
      </w:pPr>
      <w:r w:rsidRPr="004149A7">
        <w:rPr>
          <w:b/>
          <w:bCs/>
          <w:u w:val="single"/>
        </w:rPr>
        <w:t>Recursos</w:t>
      </w:r>
    </w:p>
    <w:p w14:paraId="5DD728C8" w14:textId="666F4E88" w:rsidR="00D77F9C" w:rsidRDefault="00D77F9C" w:rsidP="008727FF">
      <w:pPr>
        <w:tabs>
          <w:tab w:val="left" w:pos="3075"/>
        </w:tabs>
        <w:rPr>
          <w:b/>
          <w:bCs/>
        </w:rPr>
      </w:pPr>
    </w:p>
    <w:p w14:paraId="612D4F81" w14:textId="2DACA4C7" w:rsidR="00D77F9C" w:rsidRPr="00D77F9C" w:rsidRDefault="00D77F9C" w:rsidP="008727FF">
      <w:pPr>
        <w:tabs>
          <w:tab w:val="left" w:pos="3075"/>
        </w:tabs>
      </w:pPr>
      <w:r>
        <w:rPr>
          <w:b/>
          <w:bCs/>
        </w:rPr>
        <w:t xml:space="preserve">Primero: </w:t>
      </w:r>
      <w:r>
        <w:t>Realice una lectura comprensiva del material de la unidad que encontrará en el aula virtual</w:t>
      </w:r>
      <w:r w:rsidR="005244C2">
        <w:t xml:space="preserve">, </w:t>
      </w:r>
      <w:r w:rsidR="00193D16">
        <w:t xml:space="preserve">en caso de que tenga dudas antes de continuar </w:t>
      </w:r>
      <w:r w:rsidR="00390147">
        <w:t>manifieste dichas interrogantes en el</w:t>
      </w:r>
      <w:r w:rsidR="00E43938">
        <w:t xml:space="preserve"> a través del grupo de WhatsApp</w:t>
      </w:r>
    </w:p>
    <w:p w14:paraId="66AB4AEB" w14:textId="26A7F78B" w:rsidR="00592940" w:rsidRDefault="002C780F" w:rsidP="002E6462">
      <w:pPr>
        <w:tabs>
          <w:tab w:val="left" w:pos="3075"/>
        </w:tabs>
      </w:pPr>
      <w:r>
        <w:rPr>
          <w:noProof/>
        </w:rPr>
        <w:drawing>
          <wp:anchor distT="0" distB="0" distL="114300" distR="114300" simplePos="0" relativeHeight="251657231" behindDoc="1" locked="0" layoutInCell="1" allowOverlap="1" wp14:anchorId="3A0EF2B9" wp14:editId="17FE3C75">
            <wp:simplePos x="0" y="0"/>
            <wp:positionH relativeFrom="column">
              <wp:posOffset>-3175</wp:posOffset>
            </wp:positionH>
            <wp:positionV relativeFrom="paragraph">
              <wp:posOffset>92710</wp:posOffset>
            </wp:positionV>
            <wp:extent cx="1160145" cy="386080"/>
            <wp:effectExtent l="0" t="0" r="1905" b="0"/>
            <wp:wrapTight wrapText="bothSides">
              <wp:wrapPolygon edited="0">
                <wp:start x="1419" y="0"/>
                <wp:lineTo x="0" y="4263"/>
                <wp:lineTo x="0" y="18118"/>
                <wp:lineTo x="1064" y="20250"/>
                <wp:lineTo x="3192" y="20250"/>
                <wp:lineTo x="6384" y="20250"/>
                <wp:lineTo x="21281" y="17053"/>
                <wp:lineTo x="21281" y="8526"/>
                <wp:lineTo x="6739" y="0"/>
                <wp:lineTo x="1419" y="0"/>
              </wp:wrapPolygon>
            </wp:wrapTight>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14.pn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160145" cy="386080"/>
                    </a:xfrm>
                    <a:prstGeom prst="rect">
                      <a:avLst/>
                    </a:prstGeom>
                  </pic:spPr>
                </pic:pic>
              </a:graphicData>
            </a:graphic>
            <wp14:sizeRelH relativeFrom="page">
              <wp14:pctWidth>0</wp14:pctWidth>
            </wp14:sizeRelH>
            <wp14:sizeRelV relativeFrom="page">
              <wp14:pctHeight>0</wp14:pctHeight>
            </wp14:sizeRelV>
          </wp:anchor>
        </w:drawing>
      </w:r>
    </w:p>
    <w:p w14:paraId="537F7001" w14:textId="16138666" w:rsidR="009E01C8" w:rsidRDefault="00894E4B" w:rsidP="002E6462">
      <w:pPr>
        <w:tabs>
          <w:tab w:val="left" w:pos="3075"/>
        </w:tabs>
      </w:pPr>
      <w:r w:rsidRPr="005C2C6E">
        <w:rPr>
          <w:noProof/>
        </w:rPr>
        <w:drawing>
          <wp:anchor distT="0" distB="0" distL="114300" distR="114300" simplePos="0" relativeHeight="251657232" behindDoc="1" locked="0" layoutInCell="1" allowOverlap="1" wp14:anchorId="586B9176" wp14:editId="0F622607">
            <wp:simplePos x="0" y="0"/>
            <wp:positionH relativeFrom="column">
              <wp:posOffset>462915</wp:posOffset>
            </wp:positionH>
            <wp:positionV relativeFrom="paragraph">
              <wp:posOffset>273685</wp:posOffset>
            </wp:positionV>
            <wp:extent cx="293370" cy="304800"/>
            <wp:effectExtent l="0" t="0" r="0" b="0"/>
            <wp:wrapTight wrapText="bothSides">
              <wp:wrapPolygon edited="0">
                <wp:start x="0" y="0"/>
                <wp:lineTo x="0" y="20250"/>
                <wp:lineTo x="19636" y="20250"/>
                <wp:lineTo x="19636" y="0"/>
                <wp:lineTo x="0" y="0"/>
              </wp:wrapPolygon>
            </wp:wrapTight>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cstate="print">
                      <a:extLst>
                        <a:ext uri="{28A0092B-C50C-407E-A947-70E740481C1C}">
                          <a14:useLocalDpi xmlns:a14="http://schemas.microsoft.com/office/drawing/2010/main" val="0"/>
                        </a:ext>
                      </a:extLst>
                    </a:blip>
                    <a:srcRect l="29531" t="3127" r="30075"/>
                    <a:stretch/>
                  </pic:blipFill>
                  <pic:spPr bwMode="auto">
                    <a:xfrm>
                      <a:off x="0" y="0"/>
                      <a:ext cx="293370" cy="3048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1758D9A" w14:textId="16E466F3" w:rsidR="009E01C8" w:rsidRDefault="001F735D" w:rsidP="00894E4B">
      <w:pPr>
        <w:tabs>
          <w:tab w:val="left" w:pos="3075"/>
        </w:tabs>
        <w:ind w:left="1276"/>
      </w:pPr>
      <w:hyperlink r:id="rId24" w:history="1">
        <w:r w:rsidR="005E21C9" w:rsidRPr="00905A5A">
          <w:rPr>
            <w:rStyle w:val="Hipervnculo"/>
          </w:rPr>
          <w:t>Unidad Didáctica I</w:t>
        </w:r>
        <w:r w:rsidR="00905A5A" w:rsidRPr="00905A5A">
          <w:rPr>
            <w:rStyle w:val="Hipervnculo"/>
          </w:rPr>
          <w:t>I</w:t>
        </w:r>
        <w:r w:rsidR="005E21C9" w:rsidRPr="00905A5A">
          <w:rPr>
            <w:rStyle w:val="Hipervnculo"/>
          </w:rPr>
          <w:t xml:space="preserve">: </w:t>
        </w:r>
        <w:r w:rsidR="00905A5A" w:rsidRPr="00905A5A">
          <w:rPr>
            <w:rStyle w:val="Hipervnculo"/>
          </w:rPr>
          <w:t>Estimaciones de proyectos de software Parte I</w:t>
        </w:r>
      </w:hyperlink>
    </w:p>
    <w:p w14:paraId="6B232DF7" w14:textId="77777777" w:rsidR="009E01C8" w:rsidRDefault="009E01C8" w:rsidP="002E6462">
      <w:pPr>
        <w:tabs>
          <w:tab w:val="left" w:pos="3075"/>
        </w:tabs>
      </w:pPr>
    </w:p>
    <w:p w14:paraId="127FB055" w14:textId="419CE527" w:rsidR="009E01C8" w:rsidRPr="00AE3262" w:rsidRDefault="00A44093" w:rsidP="002E6462">
      <w:pPr>
        <w:tabs>
          <w:tab w:val="left" w:pos="3075"/>
        </w:tabs>
        <w:rPr>
          <w:b/>
          <w:bCs/>
        </w:rPr>
      </w:pPr>
      <w:r w:rsidRPr="00AE3262">
        <w:rPr>
          <w:b/>
          <w:bCs/>
        </w:rPr>
        <w:t>Indicacione</w:t>
      </w:r>
      <w:r w:rsidR="003E5A52" w:rsidRPr="00AE3262">
        <w:rPr>
          <w:b/>
          <w:bCs/>
        </w:rPr>
        <w:t>s</w:t>
      </w:r>
      <w:r w:rsidR="00AE3262" w:rsidRPr="00AE3262">
        <w:rPr>
          <w:b/>
          <w:bCs/>
        </w:rPr>
        <w:t xml:space="preserve"> – </w:t>
      </w:r>
      <w:r w:rsidR="00905A5A" w:rsidRPr="00905A5A">
        <w:rPr>
          <w:b/>
          <w:bCs/>
        </w:rPr>
        <w:t>Entregable #01: Errores en la estimación de un proyecto</w:t>
      </w:r>
    </w:p>
    <w:p w14:paraId="53B6856A" w14:textId="666F4E88" w:rsidR="009E01C8" w:rsidRDefault="009E01C8" w:rsidP="002E6462">
      <w:pPr>
        <w:tabs>
          <w:tab w:val="left" w:pos="3075"/>
        </w:tabs>
      </w:pPr>
    </w:p>
    <w:p w14:paraId="5C3DBB1E" w14:textId="231072AC" w:rsidR="00FC75C5" w:rsidRDefault="00011E3F" w:rsidP="00FC75C5">
      <w:pPr>
        <w:tabs>
          <w:tab w:val="left" w:pos="3075"/>
        </w:tabs>
      </w:pPr>
      <w:r>
        <w:t xml:space="preserve">Con esta actividad se busca integre los conocimientos adquiridos relacionados con los conceptos de estimaciones y de descomposición para ellos se le presenta un caso </w:t>
      </w:r>
      <w:r w:rsidR="009F6C56">
        <w:t>en el que debe encontrar errores en la estimación de un proyecto de software y plantear posibles soluciones y recomendaciones, actuando como experto asociado al proyecto.</w:t>
      </w:r>
    </w:p>
    <w:p w14:paraId="12D41EA0" w14:textId="77777777" w:rsidR="00772CDA" w:rsidRDefault="00772CDA" w:rsidP="00772CDA">
      <w:pPr>
        <w:tabs>
          <w:tab w:val="left" w:pos="3075"/>
        </w:tabs>
        <w:rPr>
          <w:b/>
          <w:bCs/>
        </w:rPr>
      </w:pPr>
    </w:p>
    <w:p w14:paraId="63CE2BC0" w14:textId="4030E831" w:rsidR="00207DC8" w:rsidRDefault="00772CDA" w:rsidP="00772CDA">
      <w:pPr>
        <w:tabs>
          <w:tab w:val="left" w:pos="3075"/>
        </w:tabs>
      </w:pPr>
      <w:r w:rsidRPr="00772CDA">
        <w:rPr>
          <w:b/>
          <w:bCs/>
        </w:rPr>
        <w:t>Caso de estudio</w:t>
      </w:r>
      <w:r w:rsidRPr="00772CDA">
        <w:t>:</w:t>
      </w:r>
      <w:r>
        <w:t xml:space="preserve"> Para fines de análisis de los métodos descritos en la sección anterior, se utilizó el Sistema de Monitorización Automática del Sistema de Gestión </w:t>
      </w:r>
      <w:r>
        <w:lastRenderedPageBreak/>
        <w:t>de la Calidad del Reactor TRIGA Mark III. El ININ (Instituto Nacional de Investigaciones Nucleares) del cual se desarrolló un software cuyo objetivo es regular las actividades técnico-administrativas en el Reactor TRIGA Mark III que permite la organización operativa del personal, con el fin de evitar actividades extemporáneas y así favorecer el cumplimiento de criterios del sistema de gestión de calidad.</w:t>
      </w:r>
    </w:p>
    <w:p w14:paraId="207FA421" w14:textId="5BC852F0" w:rsidR="00772CDA" w:rsidRDefault="00772CDA" w:rsidP="00772CDA">
      <w:pPr>
        <w:tabs>
          <w:tab w:val="left" w:pos="3075"/>
        </w:tabs>
      </w:pPr>
    </w:p>
    <w:p w14:paraId="7269D011" w14:textId="77777777" w:rsidR="00671028" w:rsidRPr="00671028" w:rsidRDefault="00671028" w:rsidP="00671028">
      <w:pPr>
        <w:tabs>
          <w:tab w:val="left" w:pos="3075"/>
        </w:tabs>
        <w:rPr>
          <w:b/>
          <w:bCs/>
        </w:rPr>
      </w:pPr>
      <w:r w:rsidRPr="00671028">
        <w:rPr>
          <w:b/>
          <w:bCs/>
        </w:rPr>
        <w:t>Descripción del sistema</w:t>
      </w:r>
    </w:p>
    <w:p w14:paraId="145DBD3C" w14:textId="167A5824" w:rsidR="00671028" w:rsidRDefault="00671028" w:rsidP="00671028">
      <w:pPr>
        <w:tabs>
          <w:tab w:val="left" w:pos="3075"/>
        </w:tabs>
      </w:pPr>
      <w:r>
        <w:t>Para el reactor TRIGA Mark III los procesos involucrados en el sistema de gestión de calidad, se realizan de forma manual, siendo ésta una actividad delicada obliga a postergar actividades que requieren realizarse en tiempo y forma para el funcionamiento adecuado del reactor y la seguridad del personal que se encuentra en contacto con él. Por esto, resultó de especial interés dotar al sistema de gestión de calidad, con un sistema informático que automatizara los procesos involucrados a fin de mantener la certificación con las mejoras continuas y, en consecuencia, garantizar la integridad del personal, ya que, de no ser así, podría producirse un sobrecalentamiento por la falta de supervisión en éste y si fallara el extinguidor que</w:t>
      </w:r>
    </w:p>
    <w:p w14:paraId="2F22AFEF" w14:textId="6B316955" w:rsidR="00772CDA" w:rsidRDefault="00671028" w:rsidP="00671028">
      <w:pPr>
        <w:tabs>
          <w:tab w:val="left" w:pos="3075"/>
        </w:tabs>
      </w:pPr>
      <w:r>
        <w:t>tiene integrado, podría ocasionar una explosión en las instalaciones (Hernández, 2013).</w:t>
      </w:r>
    </w:p>
    <w:p w14:paraId="30114F07" w14:textId="77777777" w:rsidR="00671028" w:rsidRDefault="00671028" w:rsidP="00671028">
      <w:pPr>
        <w:tabs>
          <w:tab w:val="left" w:pos="3075"/>
        </w:tabs>
      </w:pPr>
    </w:p>
    <w:p w14:paraId="606AD7DD" w14:textId="5B4B20D8" w:rsidR="00772CDA" w:rsidRDefault="00671028" w:rsidP="00671028">
      <w:pPr>
        <w:tabs>
          <w:tab w:val="left" w:pos="3075"/>
        </w:tabs>
      </w:pPr>
      <w:r>
        <w:t>El Sistema de Monitorización Automática del Sistema de Gestión de la Calidad del Reactor TRIGA Mark III, es un software desarrollado en lenguaje HTML (</w:t>
      </w:r>
      <w:proofErr w:type="spellStart"/>
      <w:r>
        <w:t>Hypertext</w:t>
      </w:r>
      <w:proofErr w:type="spellEnd"/>
      <w:r>
        <w:t xml:space="preserve"> </w:t>
      </w:r>
      <w:proofErr w:type="spellStart"/>
      <w:r>
        <w:t>Markup</w:t>
      </w:r>
      <w:proofErr w:type="spellEnd"/>
      <w:r>
        <w:t xml:space="preserve"> </w:t>
      </w:r>
      <w:proofErr w:type="spellStart"/>
      <w:r>
        <w:t>Language</w:t>
      </w:r>
      <w:proofErr w:type="spellEnd"/>
      <w:r>
        <w:t>) y PHP (</w:t>
      </w:r>
      <w:proofErr w:type="spellStart"/>
      <w:r>
        <w:t>Hipertext</w:t>
      </w:r>
      <w:proofErr w:type="spellEnd"/>
      <w:r>
        <w:t xml:space="preserve"> </w:t>
      </w:r>
      <w:proofErr w:type="spellStart"/>
      <w:r>
        <w:t>Preprocessor</w:t>
      </w:r>
      <w:proofErr w:type="spellEnd"/>
      <w:r>
        <w:t xml:space="preserve">) bajo la metodología </w:t>
      </w:r>
      <w:proofErr w:type="spellStart"/>
      <w:r>
        <w:t>Iweb</w:t>
      </w:r>
      <w:proofErr w:type="spellEnd"/>
      <w:r>
        <w:t xml:space="preserve">, la cual se enfoca en crear, implementar y mantener las aplicaciones de un sistema Web. Así mismo en </w:t>
      </w:r>
      <w:proofErr w:type="spellStart"/>
      <w:r>
        <w:t>Iweb</w:t>
      </w:r>
      <w:proofErr w:type="spellEnd"/>
      <w:r>
        <w:t xml:space="preserve"> se deben establecer y utilizar principios científicos, con un enfoque sistemático y disciplinado al desarrollar, manejar y dar mantenimiento a los sistemas y aplicaciones que se basan en Web (Rossi, 2007).</w:t>
      </w:r>
    </w:p>
    <w:p w14:paraId="6C37D53C" w14:textId="34FC45AD" w:rsidR="00671028" w:rsidRDefault="00671028" w:rsidP="00671028">
      <w:pPr>
        <w:tabs>
          <w:tab w:val="left" w:pos="3075"/>
        </w:tabs>
      </w:pPr>
    </w:p>
    <w:p w14:paraId="3E4020CD" w14:textId="77777777" w:rsidR="00577CAD" w:rsidRDefault="00577CAD" w:rsidP="00577CAD">
      <w:pPr>
        <w:tabs>
          <w:tab w:val="left" w:pos="3075"/>
        </w:tabs>
      </w:pPr>
      <w:r>
        <w:t>Estimación de Costos</w:t>
      </w:r>
    </w:p>
    <w:p w14:paraId="07D18CEA" w14:textId="22709E0B" w:rsidR="00577CAD" w:rsidRDefault="00577CAD" w:rsidP="00577CAD">
      <w:pPr>
        <w:tabs>
          <w:tab w:val="left" w:pos="3075"/>
        </w:tabs>
      </w:pPr>
      <w:r>
        <w:lastRenderedPageBreak/>
        <w:t>La dinámica de aplicación de los métodos de estimación de costos consistió en seguir los pasos descritos en cada uno de los modelos propuestos. Los parámetros utilizados se describen a continuación.</w:t>
      </w:r>
    </w:p>
    <w:p w14:paraId="556BC025" w14:textId="77777777" w:rsidR="00577CAD" w:rsidRDefault="00577CAD" w:rsidP="00577CAD">
      <w:pPr>
        <w:tabs>
          <w:tab w:val="left" w:pos="3075"/>
        </w:tabs>
      </w:pPr>
    </w:p>
    <w:p w14:paraId="4D09C075" w14:textId="769CE1CD" w:rsidR="00671028" w:rsidRDefault="00577CAD" w:rsidP="00577CAD">
      <w:pPr>
        <w:tabs>
          <w:tab w:val="left" w:pos="3075"/>
        </w:tabs>
      </w:pPr>
      <w:r>
        <w:t>- En el modelo COCOMO se contabilizó un total de 6,080 líneas de código por lo que las fórmulas aplicadas corresponden a un proyecto orgánico, asimismo se obtuvo un total de tiempo de desarrollo de 8 meses-hombre correspondientes a un esfuerzo de 1,360 horas</w:t>
      </w:r>
    </w:p>
    <w:p w14:paraId="01058D02" w14:textId="603859E2" w:rsidR="00577CAD" w:rsidRDefault="00577CAD" w:rsidP="00577CAD">
      <w:pPr>
        <w:tabs>
          <w:tab w:val="left" w:pos="3075"/>
        </w:tabs>
      </w:pPr>
      <w:r>
        <w:t>- En el método de puntos de función se determinó el tiempo de conteo para una aplicación desarrollada,</w:t>
      </w:r>
      <w:r w:rsidR="003605FA">
        <w:t xml:space="preserve"> </w:t>
      </w:r>
      <w:r>
        <w:t>se identificaron los alcances de la medición y los límites de la aplicación, además se realizó el conteo</w:t>
      </w:r>
      <w:r w:rsidR="003605FA">
        <w:t xml:space="preserve"> </w:t>
      </w:r>
      <w:r>
        <w:t>de las funciones de datos donde se analizaron los tipos existentes, en este caso la base de datos con un</w:t>
      </w:r>
      <w:r w:rsidR="003605FA">
        <w:t xml:space="preserve"> </w:t>
      </w:r>
      <w:r>
        <w:t>total de 24 ILF, el conteo de las funciones transaccionales dio como resultado 120 PFSA (puntos de</w:t>
      </w:r>
    </w:p>
    <w:p w14:paraId="2DC2E61D" w14:textId="00AE2EFB" w:rsidR="00577CAD" w:rsidRDefault="00577CAD" w:rsidP="00577CAD">
      <w:pPr>
        <w:tabs>
          <w:tab w:val="left" w:pos="3075"/>
        </w:tabs>
      </w:pPr>
      <w:r>
        <w:t xml:space="preserve">función sin ajustar) en este paso se contabilizaron </w:t>
      </w:r>
      <w:proofErr w:type="spellStart"/>
      <w:r>
        <w:t>DETs</w:t>
      </w:r>
      <w:proofErr w:type="spellEnd"/>
      <w:r>
        <w:t xml:space="preserve"> y </w:t>
      </w:r>
      <w:proofErr w:type="spellStart"/>
      <w:r>
        <w:t>RETs</w:t>
      </w:r>
      <w:proofErr w:type="spellEnd"/>
      <w:r>
        <w:t xml:space="preserve"> del tipo EI, EO, EQ, por </w:t>
      </w:r>
      <w:r w:rsidR="003605FA">
        <w:t xml:space="preserve">consiguiente, </w:t>
      </w:r>
      <w:r>
        <w:t xml:space="preserve">el grado total de influencia (GTI) fue de 7. </w:t>
      </w:r>
      <w:r w:rsidR="003605FA">
        <w:t>Finalmente,</w:t>
      </w:r>
      <w:r>
        <w:t xml:space="preserve"> el valor de puntos de función ajustados fue de</w:t>
      </w:r>
      <w:r w:rsidR="003605FA">
        <w:t xml:space="preserve"> </w:t>
      </w:r>
      <w:r>
        <w:t>197.1 con dos personas de desarrollo, para dar un resultado de 1,382.4 horas-hombre de desarrollo.</w:t>
      </w:r>
    </w:p>
    <w:p w14:paraId="4D9F685D" w14:textId="09D41938" w:rsidR="00772CDA" w:rsidRDefault="00577CAD" w:rsidP="00577CAD">
      <w:pPr>
        <w:tabs>
          <w:tab w:val="left" w:pos="3075"/>
        </w:tabs>
      </w:pPr>
      <w:r>
        <w:t>- En el modelo basado en puntos de casos de uso se contabilizaron 6 puntos de actores y 115 puntos de</w:t>
      </w:r>
      <w:r w:rsidR="003605FA">
        <w:t xml:space="preserve"> </w:t>
      </w:r>
      <w:r>
        <w:t xml:space="preserve">casos de uso </w:t>
      </w:r>
      <w:proofErr w:type="gramStart"/>
      <w:r>
        <w:t>de acuerdo a</w:t>
      </w:r>
      <w:proofErr w:type="gramEnd"/>
      <w:r>
        <w:t xml:space="preserve"> su complejidad, el </w:t>
      </w:r>
      <w:proofErr w:type="spellStart"/>
      <w:r>
        <w:t>TFactor</w:t>
      </w:r>
      <w:proofErr w:type="spellEnd"/>
      <w:r>
        <w:t xml:space="preserve"> de factores técnicos fue de 0.715 y el </w:t>
      </w:r>
      <w:proofErr w:type="spellStart"/>
      <w:r>
        <w:t>EFactor</w:t>
      </w:r>
      <w:proofErr w:type="spellEnd"/>
      <w:r>
        <w:t xml:space="preserve"> </w:t>
      </w:r>
      <w:proofErr w:type="spellStart"/>
      <w:r>
        <w:t>defactores</w:t>
      </w:r>
      <w:proofErr w:type="spellEnd"/>
      <w:r>
        <w:t xml:space="preserve"> ambientales fue de 0.785. Tomando en cuenta los valores obtenidos y aplicando las fórmulas</w:t>
      </w:r>
      <w:r w:rsidR="003605FA">
        <w:t xml:space="preserve"> </w:t>
      </w:r>
      <w:r>
        <w:t>correspondientes resultó un esfuerzo de 1,358 horas-hombre.</w:t>
      </w:r>
    </w:p>
    <w:p w14:paraId="170BC18A" w14:textId="390C7D56" w:rsidR="003605FA" w:rsidRDefault="003605FA" w:rsidP="00577CAD">
      <w:pPr>
        <w:tabs>
          <w:tab w:val="left" w:pos="3075"/>
        </w:tabs>
      </w:pPr>
    </w:p>
    <w:p w14:paraId="132E53C7" w14:textId="77777777" w:rsidR="003605FA" w:rsidRDefault="003605FA" w:rsidP="003605FA">
      <w:pPr>
        <w:tabs>
          <w:tab w:val="left" w:pos="3075"/>
        </w:tabs>
      </w:pPr>
      <w:r>
        <w:t>Resultados y discusión</w:t>
      </w:r>
    </w:p>
    <w:p w14:paraId="7350A3B3" w14:textId="77777777" w:rsidR="003605FA" w:rsidRDefault="003605FA" w:rsidP="003605FA">
      <w:pPr>
        <w:tabs>
          <w:tab w:val="left" w:pos="3075"/>
        </w:tabs>
      </w:pPr>
      <w:r>
        <w:t>Los resultados obtenidos después de la aplicación de los tres métodos de estimación de costos son:</w:t>
      </w:r>
    </w:p>
    <w:p w14:paraId="0D1D87EA" w14:textId="77777777" w:rsidR="004F5CB7" w:rsidRDefault="004F5CB7" w:rsidP="003605FA">
      <w:pPr>
        <w:tabs>
          <w:tab w:val="left" w:pos="3075"/>
        </w:tabs>
      </w:pPr>
    </w:p>
    <w:p w14:paraId="2F311A8B" w14:textId="7FC9BE92" w:rsidR="003605FA" w:rsidRDefault="003605FA" w:rsidP="003605FA">
      <w:pPr>
        <w:tabs>
          <w:tab w:val="left" w:pos="3075"/>
        </w:tabs>
      </w:pPr>
      <w:r>
        <w:t>En el modelo COCOMO como entrada de información para su aplicación se contabilizaron 6,080 líneas de código</w:t>
      </w:r>
      <w:r w:rsidR="004F5CB7">
        <w:t xml:space="preserve"> </w:t>
      </w:r>
      <w:r>
        <w:t xml:space="preserve">en lenguaje PHP y HTML dando como resultado </w:t>
      </w:r>
      <w:r>
        <w:lastRenderedPageBreak/>
        <w:t>un esfuerzo de 1,360 horas trabajadas. En la aplicación del</w:t>
      </w:r>
      <w:r w:rsidR="004F5CB7">
        <w:t xml:space="preserve"> </w:t>
      </w:r>
      <w:r>
        <w:t xml:space="preserve">método de puntos de función se tomó en cuenta el número de </w:t>
      </w:r>
      <w:proofErr w:type="spellStart"/>
      <w:r>
        <w:t>DET’s</w:t>
      </w:r>
      <w:proofErr w:type="spellEnd"/>
      <w:r>
        <w:t xml:space="preserve"> y </w:t>
      </w:r>
      <w:proofErr w:type="spellStart"/>
      <w:r>
        <w:t>RET’s</w:t>
      </w:r>
      <w:proofErr w:type="spellEnd"/>
      <w:r>
        <w:t xml:space="preserve"> como entrada de información, así</w:t>
      </w:r>
      <w:r w:rsidR="004F5CB7">
        <w:t xml:space="preserve"> </w:t>
      </w:r>
      <w:r>
        <w:t>como EI, EO, EQ, ILF, EIF. Otro dato importante es que trabajaron dos personas en el desarrollo del sistema de</w:t>
      </w:r>
      <w:r w:rsidR="004F5CB7">
        <w:t xml:space="preserve"> </w:t>
      </w:r>
      <w:r>
        <w:t>información dando como resultado un total de 1,382.4 horas-hombre trabajadas como esfuerzo en total por ambos</w:t>
      </w:r>
      <w:r w:rsidR="004F5CB7">
        <w:t xml:space="preserve"> </w:t>
      </w:r>
      <w:r>
        <w:t>desarrolladores. Lo que equivale a 172.8 días con una jornada de trabajo de 8 horas cada uno. En el modelo de</w:t>
      </w:r>
      <w:r w:rsidR="004F5CB7">
        <w:t xml:space="preserve"> </w:t>
      </w:r>
      <w:r>
        <w:t>puntos de casos de uso se utilizaron como datos de entrada los casos de uso pertenecientes a UML y los factores</w:t>
      </w:r>
      <w:r w:rsidR="004F5CB7">
        <w:t xml:space="preserve"> </w:t>
      </w:r>
      <w:r>
        <w:t>técnicos y ambientales, dando como resultado un esfuerzo de 1,358 horas trabajadas.</w:t>
      </w:r>
      <w:r>
        <w:cr/>
      </w:r>
    </w:p>
    <w:p w14:paraId="79A0D4F5" w14:textId="7CE060CF" w:rsidR="004F5CB7" w:rsidRDefault="004F5CB7" w:rsidP="004F5CB7">
      <w:pPr>
        <w:tabs>
          <w:tab w:val="left" w:pos="3075"/>
        </w:tabs>
      </w:pPr>
      <w:r>
        <w:t xml:space="preserve">Tras la investigación por conocer el sueldo de un programador en lenguaje PHP se encontró que la revista “SG Software </w:t>
      </w:r>
      <w:proofErr w:type="spellStart"/>
      <w:r>
        <w:t>Guru</w:t>
      </w:r>
      <w:proofErr w:type="spellEnd"/>
      <w:r>
        <w:t>” publicó un artículo llamado “Estudio de salarios 2014” donde da a conocer los lenguajes de programación mejor pagados en México con la siguiente información, Tabla 12.</w:t>
      </w:r>
    </w:p>
    <w:p w14:paraId="267006C4" w14:textId="7431C2B2" w:rsidR="00772CDA" w:rsidRDefault="00DD3164" w:rsidP="00772CDA">
      <w:pPr>
        <w:tabs>
          <w:tab w:val="left" w:pos="3075"/>
        </w:tabs>
      </w:pPr>
      <w:r>
        <w:rPr>
          <w:noProof/>
        </w:rPr>
        <mc:AlternateContent>
          <mc:Choice Requires="wpg">
            <w:drawing>
              <wp:anchor distT="0" distB="0" distL="114300" distR="114300" simplePos="0" relativeHeight="251664896" behindDoc="0" locked="0" layoutInCell="1" allowOverlap="1" wp14:anchorId="34071569" wp14:editId="480D8CE0">
                <wp:simplePos x="0" y="0"/>
                <wp:positionH relativeFrom="column">
                  <wp:posOffset>777240</wp:posOffset>
                </wp:positionH>
                <wp:positionV relativeFrom="paragraph">
                  <wp:posOffset>75565</wp:posOffset>
                </wp:positionV>
                <wp:extent cx="3943350" cy="2524125"/>
                <wp:effectExtent l="0" t="0" r="0" b="9525"/>
                <wp:wrapTight wrapText="bothSides">
                  <wp:wrapPolygon edited="0">
                    <wp:start x="0" y="0"/>
                    <wp:lineTo x="0" y="21518"/>
                    <wp:lineTo x="21391" y="21518"/>
                    <wp:lineTo x="21496" y="12389"/>
                    <wp:lineTo x="21496" y="0"/>
                    <wp:lineTo x="0" y="0"/>
                  </wp:wrapPolygon>
                </wp:wrapTight>
                <wp:docPr id="32" name="Grupo 32"/>
                <wp:cNvGraphicFramePr/>
                <a:graphic xmlns:a="http://schemas.openxmlformats.org/drawingml/2006/main">
                  <a:graphicData uri="http://schemas.microsoft.com/office/word/2010/wordprocessingGroup">
                    <wpg:wgp>
                      <wpg:cNvGrpSpPr/>
                      <wpg:grpSpPr>
                        <a:xfrm>
                          <a:off x="0" y="0"/>
                          <a:ext cx="3943350" cy="2524125"/>
                          <a:chOff x="0" y="0"/>
                          <a:chExt cx="3943350" cy="2524125"/>
                        </a:xfrm>
                      </wpg:grpSpPr>
                      <pic:pic xmlns:pic="http://schemas.openxmlformats.org/drawingml/2006/picture">
                        <pic:nvPicPr>
                          <pic:cNvPr id="24" name="Imagen 24" descr="Tabla&#10;&#10;Descripción generada automáticamente"/>
                          <pic:cNvPicPr>
                            <a:picLocks noChangeAspect="1"/>
                          </pic:cNvPicPr>
                        </pic:nvPicPr>
                        <pic:blipFill>
                          <a:blip r:embed="rId25">
                            <a:extLst>
                              <a:ext uri="{28A0092B-C50C-407E-A947-70E740481C1C}">
                                <a14:useLocalDpi xmlns:a14="http://schemas.microsoft.com/office/drawing/2010/main" val="0"/>
                              </a:ext>
                            </a:extLst>
                          </a:blip>
                          <a:stretch>
                            <a:fillRect/>
                          </a:stretch>
                        </pic:blipFill>
                        <pic:spPr>
                          <a:xfrm>
                            <a:off x="9525" y="1381125"/>
                            <a:ext cx="3867150" cy="1143000"/>
                          </a:xfrm>
                          <a:prstGeom prst="rect">
                            <a:avLst/>
                          </a:prstGeom>
                        </pic:spPr>
                      </pic:pic>
                      <pic:pic xmlns:pic="http://schemas.openxmlformats.org/drawingml/2006/picture">
                        <pic:nvPicPr>
                          <pic:cNvPr id="23" name="Imagen 23" descr="Tabla&#10;&#10;Descripción generada automáticamente"/>
                          <pic:cNvPicPr>
                            <a:picLocks noChangeAspect="1"/>
                          </pic:cNvPicPr>
                        </pic:nvPicPr>
                        <pic:blipFill>
                          <a:blip r:embed="rId26">
                            <a:extLst>
                              <a:ext uri="{28A0092B-C50C-407E-A947-70E740481C1C}">
                                <a14:useLocalDpi xmlns:a14="http://schemas.microsoft.com/office/drawing/2010/main" val="0"/>
                              </a:ext>
                            </a:extLst>
                          </a:blip>
                          <a:stretch>
                            <a:fillRect/>
                          </a:stretch>
                        </pic:blipFill>
                        <pic:spPr>
                          <a:xfrm>
                            <a:off x="0" y="0"/>
                            <a:ext cx="3943350" cy="1447800"/>
                          </a:xfrm>
                          <a:prstGeom prst="rect">
                            <a:avLst/>
                          </a:prstGeom>
                        </pic:spPr>
                      </pic:pic>
                    </wpg:wgp>
                  </a:graphicData>
                </a:graphic>
              </wp:anchor>
            </w:drawing>
          </mc:Choice>
          <mc:Fallback>
            <w:pict>
              <v:group w14:anchorId="673DC514" id="Grupo 32" o:spid="_x0000_s1026" style="position:absolute;margin-left:61.2pt;margin-top:5.95pt;width:310.5pt;height:198.75pt;z-index:251664896" coordsize="39433,252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">
                <v:shape id="Imagen 24" o:spid="_x0000_s1027" type="#_x0000_t75" alt="Tabla&#10;&#10;Descripción generada automáticamente" style="position:absolute;left:95;top:13811;width:38671;height:114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">
                  <v:imagedata r:id="rId27" o:title="Tabla&#10;&#10;Descripción generada automáticamente"/>
                </v:shape>
                <v:shape id="Imagen 23" o:spid="_x0000_s1028" type="#_x0000_t75" alt="Tabla&#10;&#10;Descripción generada automáticamente" style="position:absolute;width:39433;height:144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">
                  <v:imagedata r:id="rId28" o:title="Tabla&#10;&#10;Descripción generada automáticamente"/>
                </v:shape>
                <w10:wrap type="tight"/>
              </v:group>
            </w:pict>
          </mc:Fallback>
        </mc:AlternateContent>
      </w:r>
    </w:p>
    <w:p w14:paraId="55119BAE" w14:textId="19C9B258" w:rsidR="004F5CB7" w:rsidRDefault="004F5CB7" w:rsidP="00772CDA">
      <w:pPr>
        <w:tabs>
          <w:tab w:val="left" w:pos="3075"/>
        </w:tabs>
      </w:pPr>
    </w:p>
    <w:p w14:paraId="2FBF2398" w14:textId="6424DC38" w:rsidR="004F5CB7" w:rsidRDefault="004F5CB7" w:rsidP="00772CDA">
      <w:pPr>
        <w:tabs>
          <w:tab w:val="left" w:pos="3075"/>
        </w:tabs>
      </w:pPr>
    </w:p>
    <w:p w14:paraId="75214335" w14:textId="181C338E" w:rsidR="00744D8F" w:rsidRDefault="00744D8F" w:rsidP="00772CDA">
      <w:pPr>
        <w:tabs>
          <w:tab w:val="left" w:pos="3075"/>
        </w:tabs>
      </w:pPr>
    </w:p>
    <w:p w14:paraId="0CF28643" w14:textId="5D4162E1" w:rsidR="00744D8F" w:rsidRDefault="00744D8F" w:rsidP="00772CDA">
      <w:pPr>
        <w:tabs>
          <w:tab w:val="left" w:pos="3075"/>
        </w:tabs>
      </w:pPr>
    </w:p>
    <w:p w14:paraId="0399A551" w14:textId="60B4CC00" w:rsidR="00744D8F" w:rsidRDefault="00744D8F" w:rsidP="00772CDA">
      <w:pPr>
        <w:tabs>
          <w:tab w:val="left" w:pos="3075"/>
        </w:tabs>
      </w:pPr>
    </w:p>
    <w:p w14:paraId="01D40A6E" w14:textId="61EF8344" w:rsidR="00744D8F" w:rsidRDefault="00744D8F" w:rsidP="00772CDA">
      <w:pPr>
        <w:tabs>
          <w:tab w:val="left" w:pos="3075"/>
        </w:tabs>
      </w:pPr>
    </w:p>
    <w:p w14:paraId="3808C476" w14:textId="4365B36A" w:rsidR="00744D8F" w:rsidRDefault="00744D8F" w:rsidP="00772CDA">
      <w:pPr>
        <w:tabs>
          <w:tab w:val="left" w:pos="3075"/>
        </w:tabs>
      </w:pPr>
    </w:p>
    <w:p w14:paraId="2FA0CD77" w14:textId="46F70D8B" w:rsidR="00744D8F" w:rsidRDefault="00744D8F" w:rsidP="00772CDA">
      <w:pPr>
        <w:tabs>
          <w:tab w:val="left" w:pos="3075"/>
        </w:tabs>
      </w:pPr>
    </w:p>
    <w:p w14:paraId="0ECF79FF" w14:textId="4887DFB6" w:rsidR="00744D8F" w:rsidRDefault="00744D8F" w:rsidP="00772CDA">
      <w:pPr>
        <w:tabs>
          <w:tab w:val="left" w:pos="3075"/>
        </w:tabs>
      </w:pPr>
    </w:p>
    <w:p w14:paraId="7105B91B" w14:textId="1555A312" w:rsidR="00042B5A" w:rsidRDefault="00042B5A" w:rsidP="00042B5A">
      <w:pPr>
        <w:tabs>
          <w:tab w:val="left" w:pos="3075"/>
        </w:tabs>
      </w:pPr>
      <w:r>
        <w:t>Tomando en cuenta el valor de la mediana del pago por mes del programador en lenguaje PHP en México y aplicando esta cantidad al resultado obtenido por cada uno de los métodos. Se tiene que el pago por hora trabajada es de $102, entonces el costo total del proyecto según los métodos de estimación de costos aplicados sería.</w:t>
      </w:r>
    </w:p>
    <w:p w14:paraId="039B37F3" w14:textId="2A11C4BD" w:rsidR="00042B5A" w:rsidRDefault="00042B5A" w:rsidP="00042B5A">
      <w:pPr>
        <w:pStyle w:val="Prrafodelista"/>
        <w:numPr>
          <w:ilvl w:val="0"/>
          <w:numId w:val="6"/>
        </w:numPr>
        <w:tabs>
          <w:tab w:val="left" w:pos="3075"/>
        </w:tabs>
      </w:pPr>
      <w:r>
        <w:lastRenderedPageBreak/>
        <w:t>Modelo COCOMO: $138,720 pesos</w:t>
      </w:r>
    </w:p>
    <w:p w14:paraId="74BE118F" w14:textId="4B60AF1F" w:rsidR="00042B5A" w:rsidRDefault="00042B5A" w:rsidP="00042B5A">
      <w:pPr>
        <w:pStyle w:val="Prrafodelista"/>
        <w:numPr>
          <w:ilvl w:val="0"/>
          <w:numId w:val="6"/>
        </w:numPr>
        <w:tabs>
          <w:tab w:val="left" w:pos="3075"/>
        </w:tabs>
      </w:pPr>
      <w:r>
        <w:t>Método de puntos de función: $141,004.8 pesos</w:t>
      </w:r>
    </w:p>
    <w:p w14:paraId="3AB48233" w14:textId="4B97716F" w:rsidR="00042B5A" w:rsidRDefault="00042B5A" w:rsidP="00042B5A">
      <w:pPr>
        <w:pStyle w:val="Prrafodelista"/>
        <w:numPr>
          <w:ilvl w:val="0"/>
          <w:numId w:val="6"/>
        </w:numPr>
        <w:tabs>
          <w:tab w:val="left" w:pos="3075"/>
        </w:tabs>
      </w:pPr>
      <w:r>
        <w:t>Modelo de puntos de casos de uso: $138,516 pesos</w:t>
      </w:r>
    </w:p>
    <w:p w14:paraId="6198D160" w14:textId="77777777" w:rsidR="00042B5A" w:rsidRDefault="00042B5A" w:rsidP="00042B5A">
      <w:pPr>
        <w:tabs>
          <w:tab w:val="left" w:pos="3075"/>
        </w:tabs>
      </w:pPr>
    </w:p>
    <w:p w14:paraId="1F9E2C2D" w14:textId="716C44D0" w:rsidR="00744D8F" w:rsidRDefault="00042B5A" w:rsidP="00042B5A">
      <w:pPr>
        <w:tabs>
          <w:tab w:val="left" w:pos="3075"/>
        </w:tabs>
      </w:pPr>
      <w:r>
        <w:t>Obtenidos los resultados se deduce que la estimación es correcta ya que en los tres métodos son muy aproximados</w:t>
      </w:r>
    </w:p>
    <w:p w14:paraId="426CC0CA" w14:textId="77777777" w:rsidR="00744D8F" w:rsidRDefault="00744D8F" w:rsidP="00772CDA">
      <w:pPr>
        <w:tabs>
          <w:tab w:val="left" w:pos="3075"/>
        </w:tabs>
      </w:pPr>
    </w:p>
    <w:p w14:paraId="159FC4EC" w14:textId="77777777" w:rsidR="000C2F40" w:rsidRDefault="000C2F40" w:rsidP="00042B5A">
      <w:pPr>
        <w:tabs>
          <w:tab w:val="left" w:pos="2280"/>
        </w:tabs>
      </w:pPr>
      <w:r>
        <w:t>Preguntas del caso de estudio</w:t>
      </w:r>
    </w:p>
    <w:p w14:paraId="17E7FD92" w14:textId="6B202CDF" w:rsidR="00772CDA" w:rsidRDefault="000C2F40" w:rsidP="00042B5A">
      <w:pPr>
        <w:tabs>
          <w:tab w:val="left" w:pos="2280"/>
        </w:tabs>
      </w:pPr>
      <w:r>
        <w:t>¿</w:t>
      </w:r>
      <w:r w:rsidR="006E3F84">
        <w:t>Cuáles fueron los métodos de estimación aplicados al proyecto</w:t>
      </w:r>
      <w:r>
        <w:t>?</w:t>
      </w:r>
      <w:r w:rsidR="00042B5A">
        <w:tab/>
      </w:r>
    </w:p>
    <w:p w14:paraId="7DDB1366" w14:textId="629205BC" w:rsidR="00042B5A" w:rsidRDefault="000C2F40" w:rsidP="00042B5A">
      <w:pPr>
        <w:tabs>
          <w:tab w:val="left" w:pos="2280"/>
        </w:tabs>
      </w:pPr>
      <w:r>
        <w:t>¿</w:t>
      </w:r>
      <w:r w:rsidR="004A765E">
        <w:t>Según lo estudiado, cuál es el propósito de los métodos aplicados</w:t>
      </w:r>
      <w:r>
        <w:t>?</w:t>
      </w:r>
    </w:p>
    <w:p w14:paraId="66E4E279" w14:textId="764F7E4B" w:rsidR="000C2F40" w:rsidRDefault="00E301A4" w:rsidP="00042B5A">
      <w:pPr>
        <w:tabs>
          <w:tab w:val="left" w:pos="2280"/>
        </w:tabs>
      </w:pPr>
      <w:r>
        <w:t>¿Cómo experto asociado al proyecto considera que los métodos aplicados son los adecuados para dicho propósito</w:t>
      </w:r>
      <w:r w:rsidR="000C2F40">
        <w:t>?</w:t>
      </w:r>
    </w:p>
    <w:p w14:paraId="45B787AD" w14:textId="7A162A77" w:rsidR="00E301A4" w:rsidRDefault="00E301A4" w:rsidP="00042B5A">
      <w:pPr>
        <w:tabs>
          <w:tab w:val="left" w:pos="2280"/>
        </w:tabs>
      </w:pPr>
      <w:r>
        <w:t>¿Enumere los errores cometidos en el caso de estudio?</w:t>
      </w:r>
    </w:p>
    <w:p w14:paraId="3F68199B" w14:textId="40B77CEB" w:rsidR="00E301A4" w:rsidRDefault="00E301A4" w:rsidP="00042B5A">
      <w:pPr>
        <w:tabs>
          <w:tab w:val="left" w:pos="2280"/>
        </w:tabs>
      </w:pPr>
      <w:r>
        <w:t>¿Recomiende algunos métodos de estimación estudiados para aplicar al caso de estudio? Justifique</w:t>
      </w:r>
    </w:p>
    <w:p w14:paraId="4DD2B0B1" w14:textId="77777777" w:rsidR="00664894" w:rsidRDefault="00664894" w:rsidP="00207DC8">
      <w:pPr>
        <w:tabs>
          <w:tab w:val="left" w:pos="3075"/>
        </w:tabs>
      </w:pPr>
    </w:p>
    <w:p w14:paraId="4A3F71D3" w14:textId="1D4727E8" w:rsidR="00207DC8" w:rsidRDefault="00207DC8" w:rsidP="00207DC8">
      <w:pPr>
        <w:tabs>
          <w:tab w:val="left" w:pos="3075"/>
        </w:tabs>
      </w:pPr>
      <w:bookmarkStart w:id="17" w:name="_Hlk88202836"/>
      <w:r>
        <w:t>Criterios de evaluación:</w:t>
      </w:r>
    </w:p>
    <w:p w14:paraId="68E9785F" w14:textId="4A4680DB" w:rsidR="00207DC8" w:rsidRDefault="00207DC8" w:rsidP="00207DC8">
      <w:pPr>
        <w:pStyle w:val="Prrafodelista"/>
        <w:numPr>
          <w:ilvl w:val="0"/>
          <w:numId w:val="2"/>
        </w:numPr>
        <w:tabs>
          <w:tab w:val="left" w:pos="3075"/>
        </w:tabs>
      </w:pPr>
      <w:r>
        <w:t xml:space="preserve">Expone sus resultados de forma clara.  </w:t>
      </w:r>
      <w:r w:rsidR="00664894">
        <w:t>2</w:t>
      </w:r>
      <w:r w:rsidR="008B7F69">
        <w:t>0%</w:t>
      </w:r>
      <w:r>
        <w:t xml:space="preserve"> puntos</w:t>
      </w:r>
      <w:r w:rsidR="008B7F69">
        <w:t xml:space="preserve"> del total de la nota</w:t>
      </w:r>
    </w:p>
    <w:p w14:paraId="58C00111" w14:textId="59F4E5F7" w:rsidR="00AC5C1D" w:rsidRDefault="00664894" w:rsidP="00EC347B">
      <w:pPr>
        <w:pStyle w:val="Prrafodelista"/>
        <w:numPr>
          <w:ilvl w:val="0"/>
          <w:numId w:val="2"/>
        </w:numPr>
        <w:tabs>
          <w:tab w:val="left" w:pos="3075"/>
        </w:tabs>
      </w:pPr>
      <w:r>
        <w:t>Responde las preguntas haciendo uso de los conocimientos adquiridos en la clase</w:t>
      </w:r>
      <w:r w:rsidR="00350E55">
        <w:t xml:space="preserve"> 25% puntos del total de la nota</w:t>
      </w:r>
    </w:p>
    <w:p w14:paraId="1D5B0A1B" w14:textId="4795B121" w:rsidR="00664894" w:rsidRDefault="00664894" w:rsidP="00EC347B">
      <w:pPr>
        <w:pStyle w:val="Prrafodelista"/>
        <w:numPr>
          <w:ilvl w:val="0"/>
          <w:numId w:val="2"/>
        </w:numPr>
        <w:tabs>
          <w:tab w:val="left" w:pos="3075"/>
        </w:tabs>
      </w:pPr>
      <w:r>
        <w:t>Justifica adecuadamente sus respuestas</w:t>
      </w:r>
      <w:r w:rsidR="00350E55">
        <w:t xml:space="preserve"> 25% puntos del total de la nota</w:t>
      </w:r>
    </w:p>
    <w:p w14:paraId="6029844D" w14:textId="56257C49" w:rsidR="00664894" w:rsidRDefault="00664894" w:rsidP="00EC347B">
      <w:pPr>
        <w:pStyle w:val="Prrafodelista"/>
        <w:numPr>
          <w:ilvl w:val="0"/>
          <w:numId w:val="2"/>
        </w:numPr>
        <w:tabs>
          <w:tab w:val="left" w:pos="3075"/>
        </w:tabs>
      </w:pPr>
      <w:r>
        <w:t xml:space="preserve">Reconoce errores aplicados y recomienda modelos adecuados </w:t>
      </w:r>
      <w:r w:rsidR="00350E55">
        <w:t>30% puntos del total de la nota</w:t>
      </w:r>
    </w:p>
    <w:p w14:paraId="4FC308BA" w14:textId="23271B02" w:rsidR="00350E55" w:rsidRDefault="00350E55" w:rsidP="00350E55">
      <w:pPr>
        <w:tabs>
          <w:tab w:val="left" w:pos="3075"/>
        </w:tabs>
      </w:pPr>
    </w:p>
    <w:p w14:paraId="2E43F33F" w14:textId="7FD7715A" w:rsidR="00350E55" w:rsidRDefault="00350E55" w:rsidP="00350E55">
      <w:pPr>
        <w:tabs>
          <w:tab w:val="left" w:pos="3075"/>
        </w:tabs>
      </w:pPr>
    </w:p>
    <w:p w14:paraId="0724961D" w14:textId="219F994C" w:rsidR="00350E55" w:rsidRDefault="00350E55" w:rsidP="00350E55">
      <w:pPr>
        <w:tabs>
          <w:tab w:val="left" w:pos="3075"/>
        </w:tabs>
      </w:pPr>
    </w:p>
    <w:p w14:paraId="02C8CC62" w14:textId="6C5581EC" w:rsidR="00350E55" w:rsidRDefault="00350E55" w:rsidP="00350E55">
      <w:pPr>
        <w:tabs>
          <w:tab w:val="left" w:pos="3075"/>
        </w:tabs>
      </w:pPr>
    </w:p>
    <w:p w14:paraId="27662F07" w14:textId="77777777" w:rsidR="00350E55" w:rsidRDefault="00350E55" w:rsidP="00350E55">
      <w:pPr>
        <w:tabs>
          <w:tab w:val="left" w:pos="3075"/>
        </w:tabs>
      </w:pPr>
    </w:p>
    <w:p w14:paraId="5F8CA8A6" w14:textId="1B4BF9D7" w:rsidR="008B7F69" w:rsidRDefault="008B7F69" w:rsidP="00EC347B">
      <w:pPr>
        <w:tabs>
          <w:tab w:val="left" w:pos="3075"/>
        </w:tabs>
      </w:pPr>
      <w:r>
        <w:lastRenderedPageBreak/>
        <w:t>Aclaraciones adicionales:</w:t>
      </w:r>
    </w:p>
    <w:p w14:paraId="31431539" w14:textId="47B62DA4" w:rsidR="001622A6" w:rsidRDefault="001622A6" w:rsidP="003354F8">
      <w:pPr>
        <w:pStyle w:val="Prrafodelista"/>
        <w:numPr>
          <w:ilvl w:val="0"/>
          <w:numId w:val="3"/>
        </w:numPr>
        <w:tabs>
          <w:tab w:val="left" w:pos="3075"/>
        </w:tabs>
      </w:pPr>
      <w:r>
        <w:t xml:space="preserve">El </w:t>
      </w:r>
      <w:r w:rsidR="00E3378B">
        <w:t>problema debe solucionarse</w:t>
      </w:r>
      <w:r>
        <w:t xml:space="preserve"> de forma individual</w:t>
      </w:r>
    </w:p>
    <w:p w14:paraId="7C6A6EDC" w14:textId="77777777" w:rsidR="001622A6" w:rsidRDefault="001622A6" w:rsidP="003354F8">
      <w:pPr>
        <w:pStyle w:val="Prrafodelista"/>
        <w:numPr>
          <w:ilvl w:val="0"/>
          <w:numId w:val="3"/>
        </w:numPr>
        <w:tabs>
          <w:tab w:val="left" w:pos="3075"/>
        </w:tabs>
      </w:pPr>
      <w:r>
        <w:t>Cada criterio de evaluación tiene un puntaje, este se irá reduciendo en dependencia del porcentaje de incumplimiento del criterio, no se quitará todo de golpe por un error</w:t>
      </w:r>
    </w:p>
    <w:p w14:paraId="1A2BD673" w14:textId="77777777" w:rsidR="001622A6" w:rsidRDefault="001622A6" w:rsidP="003354F8">
      <w:pPr>
        <w:pStyle w:val="Prrafodelista"/>
        <w:numPr>
          <w:ilvl w:val="0"/>
          <w:numId w:val="3"/>
        </w:numPr>
        <w:tabs>
          <w:tab w:val="left" w:pos="3075"/>
        </w:tabs>
      </w:pPr>
      <w:r>
        <w:t>Posterior a la asignación del puntaje tendrá tres días para realizar reclamos</w:t>
      </w:r>
    </w:p>
    <w:p w14:paraId="4B756217" w14:textId="37A01409" w:rsidR="008B7F69" w:rsidRDefault="00C04E02" w:rsidP="003354F8">
      <w:pPr>
        <w:pStyle w:val="Prrafodelista"/>
        <w:numPr>
          <w:ilvl w:val="0"/>
          <w:numId w:val="3"/>
        </w:numPr>
        <w:tabs>
          <w:tab w:val="left" w:pos="3075"/>
        </w:tabs>
      </w:pPr>
      <w:r>
        <w:t>S</w:t>
      </w:r>
      <w:r w:rsidRPr="00C04E02">
        <w:t>e le otorga la flexibilidad al estudiante de entregarla a destiempo con una penalización del 10% si se entrega en la misma semana (aplica aunque sea con segundos de diferencia), en caso de no entregarse en la misma semana se aplicará una deducción del 20% de la nota por cada semana de retraso, siendo la fecha límite de entrega de todo el acumulado dos días antes de la fecha de la evaluación parcial correspondiente, si se entrega pasado dicho momento se aplicará nota de cero a todas las evaluaciones pendientes</w:t>
      </w:r>
    </w:p>
    <w:bookmarkEnd w:id="17"/>
    <w:p w14:paraId="617B6175" w14:textId="70251248" w:rsidR="008B7F69" w:rsidRDefault="00A605EA" w:rsidP="00EC347B">
      <w:pPr>
        <w:tabs>
          <w:tab w:val="left" w:pos="3075"/>
        </w:tabs>
      </w:pPr>
      <w:r>
        <w:rPr>
          <w:noProof/>
        </w:rPr>
        <w:drawing>
          <wp:anchor distT="0" distB="0" distL="114300" distR="114300" simplePos="0" relativeHeight="251657233" behindDoc="1" locked="0" layoutInCell="1" allowOverlap="1" wp14:anchorId="5A602A36" wp14:editId="6141FE1A">
            <wp:simplePos x="0" y="0"/>
            <wp:positionH relativeFrom="column">
              <wp:posOffset>-3175</wp:posOffset>
            </wp:positionH>
            <wp:positionV relativeFrom="paragraph">
              <wp:posOffset>94937</wp:posOffset>
            </wp:positionV>
            <wp:extent cx="1160145" cy="345440"/>
            <wp:effectExtent l="0" t="0" r="1905" b="0"/>
            <wp:wrapTight wrapText="bothSides">
              <wp:wrapPolygon edited="0">
                <wp:start x="1064" y="0"/>
                <wp:lineTo x="0" y="3574"/>
                <wp:lineTo x="0" y="14294"/>
                <wp:lineTo x="709" y="19059"/>
                <wp:lineTo x="1064" y="20250"/>
                <wp:lineTo x="2837" y="20250"/>
                <wp:lineTo x="21281" y="20250"/>
                <wp:lineTo x="21281" y="8338"/>
                <wp:lineTo x="8867" y="0"/>
                <wp:lineTo x="1064" y="0"/>
              </wp:wrapPolygon>
            </wp:wrapTight>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14.png"/>
                    <pic:cNvPicPr/>
                  </pic:nvPicPr>
                  <pic:blipFill>
                    <a:blip r:embed="rId29" cstate="print">
                      <a:extLst>
                        <a:ext uri="{28A0092B-C50C-407E-A947-70E740481C1C}">
                          <a14:useLocalDpi xmlns:a14="http://schemas.microsoft.com/office/drawing/2010/main" val="0"/>
                        </a:ext>
                      </a:extLst>
                    </a:blip>
                    <a:stretch>
                      <a:fillRect/>
                    </a:stretch>
                  </pic:blipFill>
                  <pic:spPr>
                    <a:xfrm>
                      <a:off x="0" y="0"/>
                      <a:ext cx="1160145" cy="345440"/>
                    </a:xfrm>
                    <a:prstGeom prst="rect">
                      <a:avLst/>
                    </a:prstGeom>
                  </pic:spPr>
                </pic:pic>
              </a:graphicData>
            </a:graphic>
            <wp14:sizeRelH relativeFrom="page">
              <wp14:pctWidth>0</wp14:pctWidth>
            </wp14:sizeRelH>
            <wp14:sizeRelV relativeFrom="page">
              <wp14:pctHeight>0</wp14:pctHeight>
            </wp14:sizeRelV>
          </wp:anchor>
        </w:drawing>
      </w:r>
    </w:p>
    <w:p w14:paraId="1611081E" w14:textId="47799CA4" w:rsidR="00793A9B" w:rsidRDefault="00172EC5" w:rsidP="00EC347B">
      <w:pPr>
        <w:tabs>
          <w:tab w:val="left" w:pos="3075"/>
        </w:tabs>
      </w:pPr>
      <w:r>
        <w:rPr>
          <w:noProof/>
        </w:rPr>
        <w:drawing>
          <wp:anchor distT="0" distB="0" distL="114300" distR="114300" simplePos="0" relativeHeight="251657234" behindDoc="1" locked="0" layoutInCell="1" allowOverlap="1" wp14:anchorId="022033DD" wp14:editId="3BBE1CD0">
            <wp:simplePos x="0" y="0"/>
            <wp:positionH relativeFrom="column">
              <wp:posOffset>370205</wp:posOffset>
            </wp:positionH>
            <wp:positionV relativeFrom="paragraph">
              <wp:posOffset>260350</wp:posOffset>
            </wp:positionV>
            <wp:extent cx="300355" cy="300355"/>
            <wp:effectExtent l="0" t="0" r="4445" b="4445"/>
            <wp:wrapTight wrapText="bothSides">
              <wp:wrapPolygon edited="0">
                <wp:start x="0" y="0"/>
                <wp:lineTo x="0" y="20550"/>
                <wp:lineTo x="20550" y="20550"/>
                <wp:lineTo x="20550" y="0"/>
                <wp:lineTo x="0" y="0"/>
              </wp:wrapPolygon>
            </wp:wrapTight>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00355" cy="30035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31DA492" w14:textId="73C61AEB" w:rsidR="009E0C97" w:rsidRDefault="001F735D" w:rsidP="00531FB0">
      <w:pPr>
        <w:tabs>
          <w:tab w:val="left" w:pos="3075"/>
        </w:tabs>
        <w:ind w:left="851"/>
      </w:pPr>
      <w:hyperlink r:id="rId31" w:history="1">
        <w:r w:rsidR="009E0C97" w:rsidRPr="000207DF">
          <w:rPr>
            <w:rStyle w:val="Hipervnculo"/>
          </w:rPr>
          <w:t>Entregable #01: Errores en la estimación de un proyecto</w:t>
        </w:r>
      </w:hyperlink>
    </w:p>
    <w:p w14:paraId="35EBDEBB" w14:textId="628E9602" w:rsidR="007F650C" w:rsidRDefault="00D853B4" w:rsidP="00531FB0">
      <w:pPr>
        <w:tabs>
          <w:tab w:val="left" w:pos="3075"/>
        </w:tabs>
        <w:ind w:left="851"/>
        <w:rPr>
          <w:rStyle w:val="Hipervnculo"/>
        </w:rPr>
      </w:pPr>
      <w:r>
        <w:rPr>
          <w:noProof/>
          <w:color w:val="2F5496" w:themeColor="accent1" w:themeShade="BF"/>
        </w:rPr>
        <mc:AlternateContent>
          <mc:Choice Requires="wps">
            <w:drawing>
              <wp:anchor distT="0" distB="0" distL="114300" distR="114300" simplePos="0" relativeHeight="251662848" behindDoc="0" locked="0" layoutInCell="1" allowOverlap="1" wp14:anchorId="161F5E38" wp14:editId="07642A96">
                <wp:simplePos x="0" y="0"/>
                <wp:positionH relativeFrom="column">
                  <wp:posOffset>-108585</wp:posOffset>
                </wp:positionH>
                <wp:positionV relativeFrom="paragraph">
                  <wp:posOffset>320675</wp:posOffset>
                </wp:positionV>
                <wp:extent cx="5838825" cy="638175"/>
                <wp:effectExtent l="0" t="0" r="9525" b="9525"/>
                <wp:wrapNone/>
                <wp:docPr id="22" name="Rectángulo 22"/>
                <wp:cNvGraphicFramePr/>
                <a:graphic xmlns:a="http://schemas.openxmlformats.org/drawingml/2006/main">
                  <a:graphicData uri="http://schemas.microsoft.com/office/word/2010/wordprocessingShape">
                    <wps:wsp>
                      <wps:cNvSpPr/>
                      <wps:spPr>
                        <a:xfrm>
                          <a:off x="0" y="0"/>
                          <a:ext cx="5838825" cy="638175"/>
                        </a:xfrm>
                        <a:prstGeom prst="rect">
                          <a:avLst/>
                        </a:prstGeom>
                        <a:solidFill>
                          <a:srgbClr val="FF000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6653C0A" w14:textId="6A01D2A9" w:rsidR="00D853B4" w:rsidRPr="00774846" w:rsidRDefault="00D853B4" w:rsidP="00D853B4">
                            <w:pPr>
                              <w:jc w:val="center"/>
                              <w:rPr>
                                <w:b/>
                                <w:bCs/>
                                <w:sz w:val="28"/>
                                <w:szCs w:val="24"/>
                              </w:rPr>
                            </w:pPr>
                            <w:r w:rsidRPr="00D853B4">
                              <w:rPr>
                                <w:b/>
                                <w:bCs/>
                                <w:sz w:val="28"/>
                                <w:szCs w:val="24"/>
                              </w:rPr>
                              <w:t>Entregable #02: Administración de recursos en un proyecto de software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61F5E38" id="Rectángulo 22" o:spid="_x0000_s1044" style="position:absolute;left:0;text-align:left;margin-left:-8.55pt;margin-top:25.25pt;width:459.75pt;height:50.25pt;z-index:2516628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" fillcolor="red" stroked="f" strokeweight="1pt">
                <v:textbox>
                  <w:txbxContent>
                    <w:p w14:paraId="46653C0A" w14:textId="6A01D2A9" w:rsidR="00D853B4" w:rsidRPr="00774846" w:rsidRDefault="00D853B4" w:rsidP="00D853B4">
                      <w:pPr>
                        <w:jc w:val="center"/>
                        <w:rPr>
                          <w:b/>
                          <w:bCs/>
                          <w:sz w:val="28"/>
                          <w:szCs w:val="24"/>
                        </w:rPr>
                      </w:pPr>
                      <w:r w:rsidRPr="00D853B4">
                        <w:rPr>
                          <w:b/>
                          <w:bCs/>
                          <w:sz w:val="28"/>
                          <w:szCs w:val="24"/>
                        </w:rPr>
                        <w:t>Entregable #02: Administración de recursos en un proyecto de software</w:t>
                      </w:r>
                    </w:p>
                  </w:txbxContent>
                </v:textbox>
              </v:rect>
            </w:pict>
          </mc:Fallback>
        </mc:AlternateContent>
      </w:r>
    </w:p>
    <w:p w14:paraId="5CF37B6D" w14:textId="5A65E523" w:rsidR="007F650C" w:rsidRDefault="007F650C" w:rsidP="007F650C">
      <w:pPr>
        <w:tabs>
          <w:tab w:val="left" w:pos="3075"/>
        </w:tabs>
      </w:pPr>
    </w:p>
    <w:p w14:paraId="74A6E3FD" w14:textId="31606D68" w:rsidR="00D853B4" w:rsidRDefault="00D853B4" w:rsidP="007F650C">
      <w:pPr>
        <w:tabs>
          <w:tab w:val="left" w:pos="3075"/>
        </w:tabs>
      </w:pPr>
    </w:p>
    <w:p w14:paraId="6D8BF34C" w14:textId="045226B7" w:rsidR="00D853B4" w:rsidRDefault="00D853B4" w:rsidP="007F650C">
      <w:pPr>
        <w:tabs>
          <w:tab w:val="left" w:pos="3075"/>
        </w:tabs>
      </w:pPr>
    </w:p>
    <w:p w14:paraId="30CCE981" w14:textId="77777777" w:rsidR="0061093D" w:rsidRDefault="0061093D" w:rsidP="0061093D">
      <w:pPr>
        <w:tabs>
          <w:tab w:val="left" w:pos="3075"/>
        </w:tabs>
      </w:pPr>
      <w:r>
        <w:t>Para realizar esta actividad es necesario haber leído y comprendido el material didáctico proporcionado en el aula virtual, contiene diversos ejemplos sobre los sobre los distintos métodos de estimaciones de software y los criterios que usan dichos métodos para sus aplicaciones.</w:t>
      </w:r>
    </w:p>
    <w:p w14:paraId="4026C551" w14:textId="717DD816" w:rsidR="0061093D" w:rsidRDefault="0061093D" w:rsidP="0061093D">
      <w:pPr>
        <w:tabs>
          <w:tab w:val="left" w:pos="3075"/>
        </w:tabs>
      </w:pPr>
    </w:p>
    <w:p w14:paraId="03D7BA3C" w14:textId="06103531" w:rsidR="00542FF1" w:rsidRDefault="00542FF1" w:rsidP="0061093D">
      <w:pPr>
        <w:tabs>
          <w:tab w:val="left" w:pos="3075"/>
        </w:tabs>
      </w:pPr>
    </w:p>
    <w:p w14:paraId="36D53E6A" w14:textId="2DC84964" w:rsidR="00542FF1" w:rsidRDefault="00542FF1" w:rsidP="0061093D">
      <w:pPr>
        <w:tabs>
          <w:tab w:val="left" w:pos="3075"/>
        </w:tabs>
      </w:pPr>
    </w:p>
    <w:p w14:paraId="77B455D8" w14:textId="77777777" w:rsidR="00542FF1" w:rsidRDefault="00542FF1" w:rsidP="0061093D">
      <w:pPr>
        <w:tabs>
          <w:tab w:val="left" w:pos="3075"/>
        </w:tabs>
      </w:pPr>
    </w:p>
    <w:p w14:paraId="2A6C8AE5" w14:textId="77777777" w:rsidR="0061093D" w:rsidRPr="004149A7" w:rsidRDefault="0061093D" w:rsidP="0061093D">
      <w:pPr>
        <w:tabs>
          <w:tab w:val="left" w:pos="3075"/>
        </w:tabs>
        <w:rPr>
          <w:b/>
          <w:bCs/>
          <w:u w:val="single"/>
        </w:rPr>
      </w:pPr>
      <w:r w:rsidRPr="004149A7">
        <w:rPr>
          <w:b/>
          <w:bCs/>
          <w:u w:val="single"/>
        </w:rPr>
        <w:lastRenderedPageBreak/>
        <w:t>Recursos</w:t>
      </w:r>
    </w:p>
    <w:p w14:paraId="21193E32" w14:textId="77777777" w:rsidR="0061093D" w:rsidRDefault="0061093D" w:rsidP="0061093D">
      <w:pPr>
        <w:tabs>
          <w:tab w:val="left" w:pos="3075"/>
        </w:tabs>
        <w:rPr>
          <w:b/>
          <w:bCs/>
        </w:rPr>
      </w:pPr>
    </w:p>
    <w:p w14:paraId="6073D72F" w14:textId="77777777" w:rsidR="0061093D" w:rsidRPr="00D77F9C" w:rsidRDefault="0061093D" w:rsidP="0061093D">
      <w:pPr>
        <w:tabs>
          <w:tab w:val="left" w:pos="3075"/>
        </w:tabs>
      </w:pPr>
      <w:r>
        <w:rPr>
          <w:b/>
          <w:bCs/>
        </w:rPr>
        <w:t xml:space="preserve">Primero: </w:t>
      </w:r>
      <w:r>
        <w:t>Realice una lectura comprensiva del material de la unidad que encontrará en el aula virtual, en caso de que tenga dudas antes de continuar manifieste dichas interrogantes en el a través del grupo de WhatsApp</w:t>
      </w:r>
    </w:p>
    <w:p w14:paraId="571309CD" w14:textId="77777777" w:rsidR="0061093D" w:rsidRDefault="0061093D" w:rsidP="0061093D">
      <w:pPr>
        <w:tabs>
          <w:tab w:val="left" w:pos="3075"/>
        </w:tabs>
      </w:pPr>
      <w:r>
        <w:rPr>
          <w:noProof/>
        </w:rPr>
        <w:drawing>
          <wp:anchor distT="0" distB="0" distL="114300" distR="114300" simplePos="0" relativeHeight="251666944" behindDoc="1" locked="0" layoutInCell="1" allowOverlap="1" wp14:anchorId="28FD6F72" wp14:editId="1DA9385D">
            <wp:simplePos x="0" y="0"/>
            <wp:positionH relativeFrom="column">
              <wp:posOffset>-3175</wp:posOffset>
            </wp:positionH>
            <wp:positionV relativeFrom="paragraph">
              <wp:posOffset>92710</wp:posOffset>
            </wp:positionV>
            <wp:extent cx="1160145" cy="386080"/>
            <wp:effectExtent l="0" t="0" r="1905" b="0"/>
            <wp:wrapTight wrapText="bothSides">
              <wp:wrapPolygon edited="0">
                <wp:start x="1419" y="0"/>
                <wp:lineTo x="0" y="4263"/>
                <wp:lineTo x="0" y="18118"/>
                <wp:lineTo x="1064" y="20250"/>
                <wp:lineTo x="3192" y="20250"/>
                <wp:lineTo x="6384" y="20250"/>
                <wp:lineTo x="21281" y="17053"/>
                <wp:lineTo x="21281" y="8526"/>
                <wp:lineTo x="6739" y="0"/>
                <wp:lineTo x="1419" y="0"/>
              </wp:wrapPolygon>
            </wp:wrapTight>
            <wp:docPr id="34" name="Imagen 34" descr="Dibujo en fondo negr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n 34" descr="Dibujo en fondo negro&#10;&#10;Descripción generada automáticamente con confianza media"/>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160145" cy="386080"/>
                    </a:xfrm>
                    <a:prstGeom prst="rect">
                      <a:avLst/>
                    </a:prstGeom>
                  </pic:spPr>
                </pic:pic>
              </a:graphicData>
            </a:graphic>
            <wp14:sizeRelH relativeFrom="page">
              <wp14:pctWidth>0</wp14:pctWidth>
            </wp14:sizeRelH>
            <wp14:sizeRelV relativeFrom="page">
              <wp14:pctHeight>0</wp14:pctHeight>
            </wp14:sizeRelV>
          </wp:anchor>
        </w:drawing>
      </w:r>
    </w:p>
    <w:p w14:paraId="106BF49D" w14:textId="77777777" w:rsidR="0061093D" w:rsidRDefault="0061093D" w:rsidP="0061093D">
      <w:pPr>
        <w:tabs>
          <w:tab w:val="left" w:pos="3075"/>
        </w:tabs>
      </w:pPr>
      <w:r w:rsidRPr="005C2C6E">
        <w:rPr>
          <w:noProof/>
        </w:rPr>
        <w:drawing>
          <wp:anchor distT="0" distB="0" distL="114300" distR="114300" simplePos="0" relativeHeight="251667968" behindDoc="1" locked="0" layoutInCell="1" allowOverlap="1" wp14:anchorId="7FE41A5A" wp14:editId="6CD3F557">
            <wp:simplePos x="0" y="0"/>
            <wp:positionH relativeFrom="column">
              <wp:posOffset>462915</wp:posOffset>
            </wp:positionH>
            <wp:positionV relativeFrom="paragraph">
              <wp:posOffset>273685</wp:posOffset>
            </wp:positionV>
            <wp:extent cx="293370" cy="304800"/>
            <wp:effectExtent l="0" t="0" r="0" b="0"/>
            <wp:wrapTight wrapText="bothSides">
              <wp:wrapPolygon edited="0">
                <wp:start x="0" y="0"/>
                <wp:lineTo x="0" y="20250"/>
                <wp:lineTo x="19636" y="20250"/>
                <wp:lineTo x="19636" y="0"/>
                <wp:lineTo x="0" y="0"/>
              </wp:wrapPolygon>
            </wp:wrapTight>
            <wp:docPr id="35" name="Imagen 35" descr="Text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n 35" descr="Texto&#10;&#10;Descripción generada automáticamente con confianza media"/>
                    <pic:cNvPicPr/>
                  </pic:nvPicPr>
                  <pic:blipFill rotWithShape="1">
                    <a:blip r:embed="rId23" cstate="print">
                      <a:extLst>
                        <a:ext uri="{28A0092B-C50C-407E-A947-70E740481C1C}">
                          <a14:useLocalDpi xmlns:a14="http://schemas.microsoft.com/office/drawing/2010/main" val="0"/>
                        </a:ext>
                      </a:extLst>
                    </a:blip>
                    <a:srcRect l="29531" t="3127" r="30075"/>
                    <a:stretch/>
                  </pic:blipFill>
                  <pic:spPr bwMode="auto">
                    <a:xfrm>
                      <a:off x="0" y="0"/>
                      <a:ext cx="293370" cy="3048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893D72C" w14:textId="7DEF0812" w:rsidR="0061093D" w:rsidRDefault="001F735D" w:rsidP="0061093D">
      <w:pPr>
        <w:tabs>
          <w:tab w:val="left" w:pos="3075"/>
        </w:tabs>
        <w:ind w:left="1276"/>
      </w:pPr>
      <w:hyperlink r:id="rId32" w:history="1">
        <w:r w:rsidR="0061093D" w:rsidRPr="00A25F8A">
          <w:rPr>
            <w:rStyle w:val="Hipervnculo"/>
          </w:rPr>
          <w:t>Unidad Didáctica II: Estimaciones de proyectos de software Parte I</w:t>
        </w:r>
        <w:r w:rsidR="00555864" w:rsidRPr="00A25F8A">
          <w:rPr>
            <w:rStyle w:val="Hipervnculo"/>
          </w:rPr>
          <w:t>I</w:t>
        </w:r>
      </w:hyperlink>
    </w:p>
    <w:p w14:paraId="7AB265EF" w14:textId="7DE77C23" w:rsidR="0061093D" w:rsidRDefault="0061093D" w:rsidP="0061093D">
      <w:pPr>
        <w:tabs>
          <w:tab w:val="left" w:pos="3075"/>
        </w:tabs>
      </w:pPr>
    </w:p>
    <w:p w14:paraId="54E09EE1" w14:textId="3EABB96D" w:rsidR="00C9631E" w:rsidRPr="00AE3262" w:rsidRDefault="00C9631E" w:rsidP="00C9631E">
      <w:pPr>
        <w:tabs>
          <w:tab w:val="left" w:pos="3075"/>
        </w:tabs>
        <w:rPr>
          <w:b/>
          <w:bCs/>
        </w:rPr>
      </w:pPr>
      <w:r w:rsidRPr="00AE3262">
        <w:rPr>
          <w:b/>
          <w:bCs/>
        </w:rPr>
        <w:t xml:space="preserve">Indicaciones – </w:t>
      </w:r>
      <w:r w:rsidR="00044942" w:rsidRPr="00044942">
        <w:rPr>
          <w:b/>
          <w:bCs/>
        </w:rPr>
        <w:t>Entregable #02: Administración de recursos en un proyecto de software</w:t>
      </w:r>
    </w:p>
    <w:p w14:paraId="245C0DB0" w14:textId="77777777" w:rsidR="00D60749" w:rsidRPr="00D60749" w:rsidRDefault="00D60749" w:rsidP="00D60749">
      <w:pPr>
        <w:tabs>
          <w:tab w:val="left" w:pos="3075"/>
        </w:tabs>
      </w:pPr>
      <w:r w:rsidRPr="00D60749">
        <w:t xml:space="preserve">Supongamos que nos piden hacen un sistema que implemente las principales operaciones con matrices, que tenga una </w:t>
      </w:r>
      <w:proofErr w:type="gramStart"/>
      <w:r w:rsidRPr="00D60749">
        <w:t>interface</w:t>
      </w:r>
      <w:proofErr w:type="gramEnd"/>
      <w:r w:rsidRPr="00D60749">
        <w:t xml:space="preserve"> gráfica y un </w:t>
      </w:r>
      <w:proofErr w:type="spellStart"/>
      <w:r w:rsidRPr="00D60749">
        <w:t>reporteador</w:t>
      </w:r>
      <w:proofErr w:type="spellEnd"/>
      <w:r w:rsidRPr="00D60749">
        <w:t xml:space="preserve">. El primer paso es analizar el problema y descomponerlo en tareas que sean más fáciles de estimar. Digamos que después de un estudio a fondo, nos damos cuenta </w:t>
      </w:r>
      <w:proofErr w:type="gramStart"/>
      <w:r w:rsidRPr="00D60749">
        <w:t>que</w:t>
      </w:r>
      <w:proofErr w:type="gramEnd"/>
      <w:r w:rsidRPr="00D60749">
        <w:t xml:space="preserve"> necesitamos tres módulos o tareas específicas:</w:t>
      </w:r>
    </w:p>
    <w:p w14:paraId="7A85EEE1" w14:textId="77777777" w:rsidR="00D60749" w:rsidRPr="00D60749" w:rsidRDefault="00D60749" w:rsidP="00D60749">
      <w:pPr>
        <w:numPr>
          <w:ilvl w:val="0"/>
          <w:numId w:val="7"/>
        </w:numPr>
        <w:tabs>
          <w:tab w:val="left" w:pos="3075"/>
        </w:tabs>
      </w:pPr>
      <w:proofErr w:type="gramStart"/>
      <w:r w:rsidRPr="00D60749">
        <w:t>Interface</w:t>
      </w:r>
      <w:proofErr w:type="gramEnd"/>
      <w:r w:rsidRPr="00D60749">
        <w:t xml:space="preserve"> gráfica.</w:t>
      </w:r>
    </w:p>
    <w:p w14:paraId="7F2A14B0" w14:textId="77777777" w:rsidR="00D60749" w:rsidRPr="00D60749" w:rsidRDefault="00D60749" w:rsidP="00D60749">
      <w:pPr>
        <w:numPr>
          <w:ilvl w:val="0"/>
          <w:numId w:val="7"/>
        </w:numPr>
        <w:tabs>
          <w:tab w:val="left" w:pos="3075"/>
        </w:tabs>
      </w:pPr>
      <w:r w:rsidRPr="00D60749">
        <w:t>Rutinas matemáticas para procesar matrices.</w:t>
      </w:r>
    </w:p>
    <w:p w14:paraId="0C6893F5" w14:textId="77777777" w:rsidR="00D60749" w:rsidRPr="00D60749" w:rsidRDefault="00D60749" w:rsidP="00D60749">
      <w:pPr>
        <w:numPr>
          <w:ilvl w:val="0"/>
          <w:numId w:val="7"/>
        </w:numPr>
        <w:tabs>
          <w:tab w:val="left" w:pos="3075"/>
        </w:tabs>
      </w:pPr>
      <w:r w:rsidRPr="00D60749">
        <w:t>Reportes</w:t>
      </w:r>
    </w:p>
    <w:p w14:paraId="2300E6C3" w14:textId="77777777" w:rsidR="00D60749" w:rsidRPr="00D60749" w:rsidRDefault="00D60749" w:rsidP="00D60749">
      <w:pPr>
        <w:tabs>
          <w:tab w:val="left" w:pos="3075"/>
        </w:tabs>
      </w:pPr>
    </w:p>
    <w:p w14:paraId="74A188A0" w14:textId="77777777" w:rsidR="00D60749" w:rsidRPr="00D60749" w:rsidRDefault="00D60749" w:rsidP="00D60749">
      <w:pPr>
        <w:tabs>
          <w:tab w:val="left" w:pos="3075"/>
        </w:tabs>
      </w:pPr>
      <w:r w:rsidRPr="00D60749">
        <w:t>Y digamos que, en base a datos históricos, de sistemas que hayamos realizado, obtenemos los siguientes estimados.</w:t>
      </w:r>
    </w:p>
    <w:p w14:paraId="74034E65" w14:textId="77777777" w:rsidR="00D60749" w:rsidRPr="00D60749" w:rsidRDefault="00D60749" w:rsidP="00D60749">
      <w:pPr>
        <w:tabs>
          <w:tab w:val="left" w:pos="3075"/>
        </w:tabs>
      </w:pPr>
    </w:p>
    <w:tbl>
      <w:tblPr>
        <w:tblW w:w="4000" w:type="pct"/>
        <w:tblCellSpacing w:w="15" w:type="dxa"/>
        <w:tblBorders>
          <w:top w:val="outset" w:sz="6" w:space="0" w:color="auto"/>
          <w:left w:val="outset" w:sz="6" w:space="0" w:color="auto"/>
          <w:bottom w:val="outset" w:sz="6" w:space="0" w:color="auto"/>
          <w:right w:val="outset" w:sz="6"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2371"/>
        <w:gridCol w:w="1303"/>
        <w:gridCol w:w="842"/>
        <w:gridCol w:w="1291"/>
        <w:gridCol w:w="1251"/>
      </w:tblGrid>
      <w:tr w:rsidR="00D60749" w:rsidRPr="00D60749" w14:paraId="3B49BB11" w14:textId="77777777" w:rsidTr="00ED2EC5">
        <w:trPr>
          <w:tblHeader/>
          <w:tblCellSpacing w:w="15" w:type="dxa"/>
        </w:trPr>
        <w:tc>
          <w:tcPr>
            <w:tcW w:w="0" w:type="auto"/>
            <w:vMerge w:val="restart"/>
            <w:tcBorders>
              <w:top w:val="outset" w:sz="6" w:space="0" w:color="auto"/>
              <w:left w:val="outset" w:sz="6" w:space="0" w:color="auto"/>
              <w:bottom w:val="outset" w:sz="6" w:space="0" w:color="auto"/>
              <w:right w:val="outset" w:sz="6" w:space="0" w:color="auto"/>
            </w:tcBorders>
            <w:shd w:val="clear" w:color="auto" w:fill="FFFFFF"/>
            <w:vAlign w:val="center"/>
            <w:hideMark/>
          </w:tcPr>
          <w:p w14:paraId="3DE364AA" w14:textId="77777777" w:rsidR="00D60749" w:rsidRPr="00D60749" w:rsidRDefault="00D60749" w:rsidP="00D60749">
            <w:pPr>
              <w:tabs>
                <w:tab w:val="left" w:pos="3075"/>
              </w:tabs>
              <w:rPr>
                <w:b/>
                <w:bCs/>
              </w:rPr>
            </w:pPr>
            <w:r w:rsidRPr="00D60749">
              <w:rPr>
                <w:b/>
                <w:bCs/>
              </w:rPr>
              <w:t>Módulo</w:t>
            </w:r>
          </w:p>
        </w:tc>
        <w:tc>
          <w:tcPr>
            <w:tcW w:w="0" w:type="auto"/>
            <w:gridSpan w:val="4"/>
            <w:tcBorders>
              <w:top w:val="outset" w:sz="6" w:space="0" w:color="auto"/>
              <w:left w:val="outset" w:sz="6" w:space="0" w:color="auto"/>
              <w:bottom w:val="outset" w:sz="6" w:space="0" w:color="auto"/>
              <w:right w:val="outset" w:sz="6" w:space="0" w:color="auto"/>
            </w:tcBorders>
            <w:shd w:val="clear" w:color="auto" w:fill="FFFFFF"/>
            <w:vAlign w:val="center"/>
            <w:hideMark/>
          </w:tcPr>
          <w:p w14:paraId="57999DDB" w14:textId="77777777" w:rsidR="00D60749" w:rsidRPr="00D60749" w:rsidRDefault="00D60749" w:rsidP="00D60749">
            <w:pPr>
              <w:tabs>
                <w:tab w:val="left" w:pos="3075"/>
              </w:tabs>
              <w:rPr>
                <w:b/>
                <w:bCs/>
              </w:rPr>
            </w:pPr>
            <w:r w:rsidRPr="00D60749">
              <w:rPr>
                <w:b/>
                <w:bCs/>
              </w:rPr>
              <w:t>LOC estimadas.</w:t>
            </w:r>
          </w:p>
        </w:tc>
      </w:tr>
      <w:tr w:rsidR="00D60749" w:rsidRPr="00D60749" w14:paraId="23CD53F5" w14:textId="77777777" w:rsidTr="00ED2EC5">
        <w:trPr>
          <w:tblHeader/>
          <w:tblCellSpacing w:w="15" w:type="dxa"/>
        </w:trPr>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169A5338" w14:textId="77777777" w:rsidR="00D60749" w:rsidRPr="00D60749" w:rsidRDefault="00D60749" w:rsidP="00D60749">
            <w:pPr>
              <w:tabs>
                <w:tab w:val="left" w:pos="3075"/>
              </w:tabs>
              <w:rPr>
                <w:b/>
                <w:bCs/>
              </w:rPr>
            </w:pP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9774F3B" w14:textId="77777777" w:rsidR="00D60749" w:rsidRPr="00D60749" w:rsidRDefault="00D60749" w:rsidP="00D60749">
            <w:pPr>
              <w:tabs>
                <w:tab w:val="left" w:pos="3075"/>
              </w:tabs>
              <w:rPr>
                <w:b/>
                <w:bCs/>
              </w:rPr>
            </w:pPr>
            <w:r w:rsidRPr="00D60749">
              <w:rPr>
                <w:b/>
                <w:bCs/>
              </w:rPr>
              <w:t>Optimista</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12753A4" w14:textId="77777777" w:rsidR="00D60749" w:rsidRPr="00D60749" w:rsidRDefault="00D60749" w:rsidP="00D60749">
            <w:pPr>
              <w:tabs>
                <w:tab w:val="left" w:pos="3075"/>
              </w:tabs>
              <w:rPr>
                <w:b/>
                <w:bCs/>
              </w:rPr>
            </w:pPr>
            <w:r w:rsidRPr="00D60749">
              <w:rPr>
                <w:b/>
                <w:bCs/>
              </w:rPr>
              <w:t>Medio</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CC07FD0" w14:textId="77777777" w:rsidR="00D60749" w:rsidRPr="00D60749" w:rsidRDefault="00D60749" w:rsidP="00D60749">
            <w:pPr>
              <w:tabs>
                <w:tab w:val="left" w:pos="3075"/>
              </w:tabs>
              <w:rPr>
                <w:b/>
                <w:bCs/>
              </w:rPr>
            </w:pPr>
            <w:r w:rsidRPr="00D60749">
              <w:rPr>
                <w:b/>
                <w:bCs/>
              </w:rPr>
              <w:t>Pesimista</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FF4221C" w14:textId="77777777" w:rsidR="00D60749" w:rsidRPr="00D60749" w:rsidRDefault="00D60749" w:rsidP="00D60749">
            <w:pPr>
              <w:tabs>
                <w:tab w:val="left" w:pos="3075"/>
              </w:tabs>
              <w:rPr>
                <w:b/>
                <w:bCs/>
              </w:rPr>
            </w:pPr>
            <w:r w:rsidRPr="00D60749">
              <w:rPr>
                <w:b/>
                <w:bCs/>
              </w:rPr>
              <w:t>Esperado</w:t>
            </w:r>
          </w:p>
        </w:tc>
      </w:tr>
      <w:tr w:rsidR="00D60749" w:rsidRPr="00D60749" w14:paraId="0110F336" w14:textId="77777777" w:rsidTr="00ED2EC5">
        <w:trPr>
          <w:tblCellSpacing w:w="15"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71A91EF" w14:textId="77777777" w:rsidR="00D60749" w:rsidRPr="00D60749" w:rsidRDefault="00D60749" w:rsidP="00D60749">
            <w:pPr>
              <w:tabs>
                <w:tab w:val="left" w:pos="3075"/>
              </w:tabs>
            </w:pPr>
            <w:proofErr w:type="gramStart"/>
            <w:r w:rsidRPr="00D60749">
              <w:t>Interface</w:t>
            </w:r>
            <w:proofErr w:type="gramEnd"/>
            <w:r w:rsidRPr="00D60749">
              <w:t xml:space="preserve"> gráfica</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15D2C94" w14:textId="0FCE803A" w:rsidR="00D60749" w:rsidRPr="00D60749" w:rsidRDefault="00D60749" w:rsidP="00D60749">
            <w:pPr>
              <w:tabs>
                <w:tab w:val="left" w:pos="3075"/>
              </w:tabs>
            </w:pPr>
            <w:r w:rsidRPr="00D60749">
              <w:t>1,</w:t>
            </w:r>
            <w:r w:rsidR="00C9631E">
              <w:t>5</w:t>
            </w:r>
            <w:r w:rsidRPr="00D60749">
              <w:t>00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E8410CB" w14:textId="121B0C06" w:rsidR="00D60749" w:rsidRPr="00D60749" w:rsidRDefault="00D60749" w:rsidP="00D60749">
            <w:pPr>
              <w:tabs>
                <w:tab w:val="left" w:pos="3075"/>
              </w:tabs>
            </w:pPr>
            <w:r w:rsidRPr="00D60749">
              <w:t>1,</w:t>
            </w:r>
            <w:r w:rsidR="000C0449">
              <w:t>9</w:t>
            </w:r>
            <w:r w:rsidRPr="00D60749">
              <w:t>00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B850C4B" w14:textId="17609A25" w:rsidR="00D60749" w:rsidRPr="00D60749" w:rsidRDefault="000C0449" w:rsidP="00D60749">
            <w:pPr>
              <w:tabs>
                <w:tab w:val="left" w:pos="3075"/>
              </w:tabs>
            </w:pPr>
            <w:r>
              <w:t>4</w:t>
            </w:r>
            <w:r w:rsidR="00D60749" w:rsidRPr="00D60749">
              <w:t>,000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A357D33" w14:textId="3AAEC09A" w:rsidR="00D60749" w:rsidRPr="00D60749" w:rsidRDefault="00D60749" w:rsidP="00D60749">
            <w:pPr>
              <w:tabs>
                <w:tab w:val="left" w:pos="3075"/>
              </w:tabs>
            </w:pPr>
            <w:r w:rsidRPr="00D60749">
              <w:t>1,</w:t>
            </w:r>
            <w:r w:rsidR="000C0449">
              <w:t>3</w:t>
            </w:r>
            <w:r w:rsidRPr="00D60749">
              <w:t>00</w:t>
            </w:r>
          </w:p>
        </w:tc>
      </w:tr>
      <w:tr w:rsidR="00D60749" w:rsidRPr="00D60749" w14:paraId="10EBB390" w14:textId="77777777" w:rsidTr="00ED2EC5">
        <w:trPr>
          <w:tblCellSpacing w:w="15"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24EFE64" w14:textId="77777777" w:rsidR="00D60749" w:rsidRPr="00D60749" w:rsidRDefault="00D60749" w:rsidP="00D60749">
            <w:pPr>
              <w:tabs>
                <w:tab w:val="left" w:pos="3075"/>
              </w:tabs>
            </w:pPr>
            <w:r w:rsidRPr="00D60749">
              <w:t>Rutinas matemáticas</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B81F668" w14:textId="218EDE63" w:rsidR="00D60749" w:rsidRPr="00D60749" w:rsidRDefault="000C0449" w:rsidP="00D60749">
            <w:pPr>
              <w:tabs>
                <w:tab w:val="left" w:pos="3075"/>
              </w:tabs>
            </w:pPr>
            <w:r>
              <w:t>2</w:t>
            </w:r>
            <w:r w:rsidR="00D60749" w:rsidRPr="00D60749">
              <w:t>,000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3D6BBF9" w14:textId="00898816" w:rsidR="00D60749" w:rsidRPr="00D60749" w:rsidRDefault="000C0449" w:rsidP="00D60749">
            <w:pPr>
              <w:tabs>
                <w:tab w:val="left" w:pos="3075"/>
              </w:tabs>
            </w:pPr>
            <w:r>
              <w:t>5</w:t>
            </w:r>
            <w:r w:rsidR="00D60749" w:rsidRPr="00D60749">
              <w:t>,200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FF615E3" w14:textId="3F03AE8E" w:rsidR="00D60749" w:rsidRPr="00D60749" w:rsidRDefault="000C0449" w:rsidP="00D60749">
            <w:pPr>
              <w:tabs>
                <w:tab w:val="left" w:pos="3075"/>
              </w:tabs>
            </w:pPr>
            <w:r>
              <w:t>7</w:t>
            </w:r>
            <w:r w:rsidR="00D60749" w:rsidRPr="00D60749">
              <w:t>,000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EB2802B" w14:textId="745E57D1" w:rsidR="00D60749" w:rsidRPr="00D60749" w:rsidRDefault="000C0449" w:rsidP="00D60749">
            <w:pPr>
              <w:tabs>
                <w:tab w:val="left" w:pos="3075"/>
              </w:tabs>
            </w:pPr>
            <w:r>
              <w:t>5q</w:t>
            </w:r>
            <w:r w:rsidR="00D60749" w:rsidRPr="00D60749">
              <w:t>,300</w:t>
            </w:r>
          </w:p>
        </w:tc>
      </w:tr>
      <w:tr w:rsidR="00D60749" w:rsidRPr="00D60749" w14:paraId="459C557F" w14:textId="77777777" w:rsidTr="00ED2EC5">
        <w:trPr>
          <w:tblCellSpacing w:w="15"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D5448CB" w14:textId="77777777" w:rsidR="00D60749" w:rsidRPr="00D60749" w:rsidRDefault="00D60749" w:rsidP="00D60749">
            <w:pPr>
              <w:tabs>
                <w:tab w:val="left" w:pos="3075"/>
              </w:tabs>
            </w:pPr>
            <w:r w:rsidRPr="00D60749">
              <w:lastRenderedPageBreak/>
              <w:t>Reportes</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5797766" w14:textId="7896FFE9" w:rsidR="00D60749" w:rsidRPr="00D60749" w:rsidRDefault="000C0449" w:rsidP="00D60749">
            <w:pPr>
              <w:tabs>
                <w:tab w:val="left" w:pos="3075"/>
              </w:tabs>
            </w:pPr>
            <w:r>
              <w:t>5</w:t>
            </w:r>
            <w:r w:rsidR="00D60749" w:rsidRPr="00D60749">
              <w:t>00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FE67438" w14:textId="7DD71393" w:rsidR="00D60749" w:rsidRPr="00D60749" w:rsidRDefault="00E8017A" w:rsidP="00D60749">
            <w:pPr>
              <w:tabs>
                <w:tab w:val="left" w:pos="3075"/>
              </w:tabs>
            </w:pPr>
            <w:r>
              <w:t>1</w:t>
            </w:r>
            <w:r w:rsidR="00D60749" w:rsidRPr="00D60749">
              <w:t>,</w:t>
            </w:r>
            <w:r>
              <w:t>0</w:t>
            </w:r>
            <w:r w:rsidR="00D60749" w:rsidRPr="00D60749">
              <w:t>00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7058553" w14:textId="6EA6F839" w:rsidR="00D60749" w:rsidRPr="00D60749" w:rsidRDefault="00D60749" w:rsidP="00D60749">
            <w:pPr>
              <w:tabs>
                <w:tab w:val="left" w:pos="3075"/>
              </w:tabs>
            </w:pPr>
            <w:r w:rsidRPr="00D60749">
              <w:t>1,</w:t>
            </w:r>
            <w:r w:rsidR="00E8017A">
              <w:t>5</w:t>
            </w:r>
            <w:r w:rsidRPr="00D60749">
              <w:t>00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9D89A18" w14:textId="52B83614" w:rsidR="00D60749" w:rsidRPr="00D60749" w:rsidRDefault="00D60749" w:rsidP="00D60749">
            <w:pPr>
              <w:tabs>
                <w:tab w:val="left" w:pos="3075"/>
              </w:tabs>
            </w:pPr>
            <w:r w:rsidRPr="00D60749">
              <w:t>1,</w:t>
            </w:r>
            <w:r w:rsidR="00E8017A">
              <w:t>0</w:t>
            </w:r>
            <w:r w:rsidRPr="00D60749">
              <w:t>00</w:t>
            </w:r>
          </w:p>
        </w:tc>
      </w:tr>
      <w:tr w:rsidR="00D60749" w:rsidRPr="00D60749" w14:paraId="5FBCF1A3" w14:textId="77777777" w:rsidTr="00ED2EC5">
        <w:trPr>
          <w:tblCellSpacing w:w="15" w:type="dxa"/>
        </w:trPr>
        <w:tc>
          <w:tcPr>
            <w:tcW w:w="0" w:type="auto"/>
            <w:gridSpan w:val="4"/>
            <w:tcBorders>
              <w:top w:val="outset" w:sz="6" w:space="0" w:color="auto"/>
              <w:left w:val="outset" w:sz="6" w:space="0" w:color="auto"/>
              <w:bottom w:val="outset" w:sz="6" w:space="0" w:color="auto"/>
              <w:right w:val="outset" w:sz="6" w:space="0" w:color="auto"/>
            </w:tcBorders>
            <w:shd w:val="clear" w:color="auto" w:fill="FFFFFF"/>
            <w:vAlign w:val="center"/>
            <w:hideMark/>
          </w:tcPr>
          <w:p w14:paraId="1988CD9E" w14:textId="77777777" w:rsidR="00D60749" w:rsidRPr="00D60749" w:rsidRDefault="00D60749" w:rsidP="00D60749">
            <w:pPr>
              <w:tabs>
                <w:tab w:val="left" w:pos="3075"/>
              </w:tabs>
              <w:rPr>
                <w:b/>
                <w:bCs/>
              </w:rPr>
            </w:pPr>
            <w:r w:rsidRPr="00D60749">
              <w:rPr>
                <w:b/>
                <w:bCs/>
              </w:rPr>
              <w:t>Total</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044F021" w14:textId="3363712B" w:rsidR="00D60749" w:rsidRPr="00D60749" w:rsidRDefault="00D60749" w:rsidP="00D60749">
            <w:pPr>
              <w:tabs>
                <w:tab w:val="left" w:pos="3075"/>
              </w:tabs>
            </w:pPr>
          </w:p>
        </w:tc>
      </w:tr>
    </w:tbl>
    <w:p w14:paraId="6E8ED746" w14:textId="77777777" w:rsidR="00D60749" w:rsidRPr="00D60749" w:rsidRDefault="00D60749" w:rsidP="00D60749">
      <w:pPr>
        <w:tabs>
          <w:tab w:val="left" w:pos="3075"/>
        </w:tabs>
      </w:pPr>
    </w:p>
    <w:p w14:paraId="78E58932" w14:textId="77777777" w:rsidR="00D60749" w:rsidRPr="00D60749" w:rsidRDefault="00D60749" w:rsidP="00D60749">
      <w:pPr>
        <w:tabs>
          <w:tab w:val="left" w:pos="3075"/>
        </w:tabs>
      </w:pPr>
      <w:r w:rsidRPr="00D60749">
        <w:t>Si en base a los datos históricos sabemos que tenemos una productividad media de 500 LOC/hombre-mes, podemos calcular que el esfuerzo de desarrollar el sistema será de (7,400 / 500) = 15 hombres-mes (siempre hay que redondear hacia arriba). Y si cada hombre-mes cuesta $10,000 (entre sueldos y gastos extras), entonces el costo del sistema será de $150,000.</w:t>
      </w:r>
    </w:p>
    <w:p w14:paraId="099E98E4" w14:textId="77777777" w:rsidR="00D60749" w:rsidRDefault="00D60749" w:rsidP="0061093D">
      <w:pPr>
        <w:tabs>
          <w:tab w:val="left" w:pos="3075"/>
        </w:tabs>
      </w:pPr>
    </w:p>
    <w:p w14:paraId="460040CF" w14:textId="77777777" w:rsidR="0086160E" w:rsidRDefault="0086160E" w:rsidP="0086160E">
      <w:pPr>
        <w:tabs>
          <w:tab w:val="left" w:pos="3075"/>
        </w:tabs>
      </w:pPr>
      <w:r>
        <w:t>Criterios de evaluación:</w:t>
      </w:r>
    </w:p>
    <w:p w14:paraId="12C31D65" w14:textId="1B872E0B" w:rsidR="0086160E" w:rsidRDefault="0086160E" w:rsidP="0086160E">
      <w:pPr>
        <w:pStyle w:val="Prrafodelista"/>
        <w:numPr>
          <w:ilvl w:val="0"/>
          <w:numId w:val="2"/>
        </w:numPr>
        <w:tabs>
          <w:tab w:val="left" w:pos="3075"/>
        </w:tabs>
      </w:pPr>
      <w:r>
        <w:t xml:space="preserve">Expone sus resultados de forma clara.  </w:t>
      </w:r>
      <w:r w:rsidR="00EB78B7">
        <w:t>3</w:t>
      </w:r>
      <w:r>
        <w:t>0% puntos del total de la nota</w:t>
      </w:r>
    </w:p>
    <w:p w14:paraId="624B5726" w14:textId="6AC84D08" w:rsidR="0086160E" w:rsidRDefault="00EB78B7" w:rsidP="0086160E">
      <w:pPr>
        <w:pStyle w:val="Prrafodelista"/>
        <w:numPr>
          <w:ilvl w:val="0"/>
          <w:numId w:val="2"/>
        </w:numPr>
        <w:tabs>
          <w:tab w:val="left" w:pos="3075"/>
        </w:tabs>
      </w:pPr>
      <w:r>
        <w:t>Resuelve el problema</w:t>
      </w:r>
      <w:r w:rsidR="0086160E">
        <w:t xml:space="preserve"> haciendo uso de los conocimientos adquiridos en la clase </w:t>
      </w:r>
      <w:r w:rsidR="000017E8">
        <w:t>70</w:t>
      </w:r>
      <w:r w:rsidR="0086160E">
        <w:t>% puntos del total de la nota</w:t>
      </w:r>
    </w:p>
    <w:p w14:paraId="06151C76" w14:textId="77777777" w:rsidR="0086160E" w:rsidRDefault="0086160E" w:rsidP="0086160E">
      <w:pPr>
        <w:tabs>
          <w:tab w:val="left" w:pos="3075"/>
        </w:tabs>
      </w:pPr>
    </w:p>
    <w:p w14:paraId="72F2A9AC" w14:textId="59FE266D" w:rsidR="0086160E" w:rsidRDefault="0086160E" w:rsidP="0086160E">
      <w:pPr>
        <w:tabs>
          <w:tab w:val="left" w:pos="3075"/>
        </w:tabs>
      </w:pPr>
      <w:r>
        <w:t>Aclaraciones adicionales:</w:t>
      </w:r>
    </w:p>
    <w:p w14:paraId="62641834" w14:textId="4C58BB5E" w:rsidR="0086160E" w:rsidRDefault="0086160E" w:rsidP="0086160E">
      <w:pPr>
        <w:pStyle w:val="Prrafodelista"/>
        <w:numPr>
          <w:ilvl w:val="0"/>
          <w:numId w:val="3"/>
        </w:numPr>
        <w:tabs>
          <w:tab w:val="left" w:pos="3075"/>
        </w:tabs>
      </w:pPr>
      <w:r>
        <w:t>El problema debe solucionarse</w:t>
      </w:r>
      <w:r w:rsidR="000017E8">
        <w:t xml:space="preserve"> en tríos</w:t>
      </w:r>
    </w:p>
    <w:p w14:paraId="3501724F" w14:textId="77777777" w:rsidR="0086160E" w:rsidRDefault="0086160E" w:rsidP="0086160E">
      <w:pPr>
        <w:pStyle w:val="Prrafodelista"/>
        <w:numPr>
          <w:ilvl w:val="0"/>
          <w:numId w:val="3"/>
        </w:numPr>
        <w:tabs>
          <w:tab w:val="left" w:pos="3075"/>
        </w:tabs>
      </w:pPr>
      <w:r>
        <w:t>Cada criterio de evaluación tiene un puntaje, este se irá reduciendo en dependencia del porcentaje de incumplimiento del criterio, no se quitará todo de golpe por un error</w:t>
      </w:r>
    </w:p>
    <w:p w14:paraId="138B1E5D" w14:textId="77777777" w:rsidR="0086160E" w:rsidRDefault="0086160E" w:rsidP="0086160E">
      <w:pPr>
        <w:pStyle w:val="Prrafodelista"/>
        <w:numPr>
          <w:ilvl w:val="0"/>
          <w:numId w:val="3"/>
        </w:numPr>
        <w:tabs>
          <w:tab w:val="left" w:pos="3075"/>
        </w:tabs>
      </w:pPr>
      <w:r>
        <w:t>Posterior a la asignación del puntaje tendrá tres días para realizar reclamos</w:t>
      </w:r>
    </w:p>
    <w:p w14:paraId="0D7037EC" w14:textId="77777777" w:rsidR="00BF0A08" w:rsidRDefault="0086160E" w:rsidP="0086160E">
      <w:pPr>
        <w:pStyle w:val="Prrafodelista"/>
        <w:numPr>
          <w:ilvl w:val="0"/>
          <w:numId w:val="3"/>
        </w:numPr>
        <w:tabs>
          <w:tab w:val="left" w:pos="3075"/>
        </w:tabs>
      </w:pPr>
      <w:r>
        <w:t>S</w:t>
      </w:r>
      <w:r w:rsidRPr="00C04E02">
        <w:t>e le otorga la flexibilidad al estudiante de entregarla a destiempo con una penalización del 10% si se entrega en la misma semana (</w:t>
      </w:r>
      <w:proofErr w:type="gramStart"/>
      <w:r w:rsidRPr="00C04E02">
        <w:t>aplica</w:t>
      </w:r>
      <w:proofErr w:type="gramEnd"/>
      <w:r w:rsidRPr="00C04E02">
        <w:t xml:space="preserve"> aunque sea con segundos de diferencia), en caso de no entregarse en la misma semana se aplicará una deducción del 20% de la nota por cada semana de retraso, </w:t>
      </w:r>
      <w:r w:rsidRPr="00C04E02">
        <w:lastRenderedPageBreak/>
        <w:t>siendo la fecha límite de entrega de todo el acumulado dos días antes de la fecha de la evaluación parcial</w:t>
      </w:r>
    </w:p>
    <w:p w14:paraId="5B188B35" w14:textId="563369D7" w:rsidR="0086160E" w:rsidRDefault="0086160E" w:rsidP="0086160E">
      <w:pPr>
        <w:pStyle w:val="Prrafodelista"/>
        <w:numPr>
          <w:ilvl w:val="0"/>
          <w:numId w:val="3"/>
        </w:numPr>
        <w:tabs>
          <w:tab w:val="left" w:pos="3075"/>
        </w:tabs>
      </w:pPr>
      <w:r w:rsidRPr="00C04E02">
        <w:t xml:space="preserve"> correspondiente, si se entrega pasado dicho momento se aplicará nota de cero a todas las evaluaciones pendientes</w:t>
      </w:r>
    </w:p>
    <w:p w14:paraId="381059B6" w14:textId="0831364C" w:rsidR="00BF0A08" w:rsidRDefault="00BF0A08" w:rsidP="00BF0A08">
      <w:pPr>
        <w:tabs>
          <w:tab w:val="left" w:pos="3075"/>
        </w:tabs>
      </w:pPr>
    </w:p>
    <w:p w14:paraId="16A17D4D" w14:textId="77777777" w:rsidR="00BF0A08" w:rsidRDefault="00BF0A08" w:rsidP="00BF0A08">
      <w:pPr>
        <w:tabs>
          <w:tab w:val="left" w:pos="3075"/>
        </w:tabs>
      </w:pPr>
      <w:r>
        <w:rPr>
          <w:noProof/>
        </w:rPr>
        <w:drawing>
          <wp:anchor distT="0" distB="0" distL="114300" distR="114300" simplePos="0" relativeHeight="251670016" behindDoc="1" locked="0" layoutInCell="1" allowOverlap="1" wp14:anchorId="09590CDD" wp14:editId="384F303C">
            <wp:simplePos x="0" y="0"/>
            <wp:positionH relativeFrom="column">
              <wp:posOffset>-3175</wp:posOffset>
            </wp:positionH>
            <wp:positionV relativeFrom="paragraph">
              <wp:posOffset>94937</wp:posOffset>
            </wp:positionV>
            <wp:extent cx="1160145" cy="345440"/>
            <wp:effectExtent l="0" t="0" r="1905" b="0"/>
            <wp:wrapTight wrapText="bothSides">
              <wp:wrapPolygon edited="0">
                <wp:start x="1064" y="0"/>
                <wp:lineTo x="0" y="3574"/>
                <wp:lineTo x="0" y="14294"/>
                <wp:lineTo x="709" y="19059"/>
                <wp:lineTo x="1064" y="20250"/>
                <wp:lineTo x="2837" y="20250"/>
                <wp:lineTo x="21281" y="20250"/>
                <wp:lineTo x="21281" y="8338"/>
                <wp:lineTo x="8867" y="0"/>
                <wp:lineTo x="1064" y="0"/>
              </wp:wrapPolygon>
            </wp:wrapTight>
            <wp:docPr id="18" name="Imagen 18" descr="Text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n 18" descr="Texto&#10;&#10;Descripción generada automáticamente con confianza media"/>
                    <pic:cNvPicPr/>
                  </pic:nvPicPr>
                  <pic:blipFill>
                    <a:blip r:embed="rId29" cstate="print">
                      <a:extLst>
                        <a:ext uri="{28A0092B-C50C-407E-A947-70E740481C1C}">
                          <a14:useLocalDpi xmlns:a14="http://schemas.microsoft.com/office/drawing/2010/main" val="0"/>
                        </a:ext>
                      </a:extLst>
                    </a:blip>
                    <a:stretch>
                      <a:fillRect/>
                    </a:stretch>
                  </pic:blipFill>
                  <pic:spPr>
                    <a:xfrm>
                      <a:off x="0" y="0"/>
                      <a:ext cx="1160145" cy="345440"/>
                    </a:xfrm>
                    <a:prstGeom prst="rect">
                      <a:avLst/>
                    </a:prstGeom>
                  </pic:spPr>
                </pic:pic>
              </a:graphicData>
            </a:graphic>
            <wp14:sizeRelH relativeFrom="page">
              <wp14:pctWidth>0</wp14:pctWidth>
            </wp14:sizeRelH>
            <wp14:sizeRelV relativeFrom="page">
              <wp14:pctHeight>0</wp14:pctHeight>
            </wp14:sizeRelV>
          </wp:anchor>
        </w:drawing>
      </w:r>
    </w:p>
    <w:p w14:paraId="4C50B0F0" w14:textId="045A0A2D" w:rsidR="00BF0A08" w:rsidRDefault="00BF0A08" w:rsidP="00BF0A08">
      <w:pPr>
        <w:tabs>
          <w:tab w:val="left" w:pos="3075"/>
        </w:tabs>
      </w:pPr>
    </w:p>
    <w:p w14:paraId="0DA1BB77" w14:textId="172BE04D" w:rsidR="00BF0A08" w:rsidRDefault="0065452C" w:rsidP="007F650C">
      <w:pPr>
        <w:tabs>
          <w:tab w:val="left" w:pos="3075"/>
        </w:tabs>
      </w:pPr>
      <w:r>
        <w:rPr>
          <w:noProof/>
        </w:rPr>
        <w:drawing>
          <wp:anchor distT="0" distB="0" distL="114300" distR="114300" simplePos="0" relativeHeight="251671040" behindDoc="1" locked="0" layoutInCell="1" allowOverlap="1" wp14:anchorId="50FA3F3E" wp14:editId="2B96DCDB">
            <wp:simplePos x="0" y="0"/>
            <wp:positionH relativeFrom="column">
              <wp:posOffset>413385</wp:posOffset>
            </wp:positionH>
            <wp:positionV relativeFrom="paragraph">
              <wp:posOffset>6350</wp:posOffset>
            </wp:positionV>
            <wp:extent cx="211455" cy="211455"/>
            <wp:effectExtent l="0" t="0" r="0" b="0"/>
            <wp:wrapTight wrapText="bothSides">
              <wp:wrapPolygon edited="0">
                <wp:start x="0" y="0"/>
                <wp:lineTo x="0" y="19459"/>
                <wp:lineTo x="19459" y="19459"/>
                <wp:lineTo x="19459" y="0"/>
                <wp:lineTo x="0" y="0"/>
              </wp:wrapPolygon>
            </wp:wrapTight>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n 36"/>
                    <pic:cNvPicPr>
                      <a:picLocks noChangeAspect="1" noChangeArrowheads="1"/>
                    </pic:cNvPicPr>
                  </pic:nvPicPr>
                  <pic:blipFill>
                    <a:blip r:embed="rId33">
                      <a:extLst>
                        <a:ext uri="{28A0092B-C50C-407E-A947-70E740481C1C}">
                          <a14:useLocalDpi xmlns:a14="http://schemas.microsoft.com/office/drawing/2010/main" val="0"/>
                        </a:ext>
                      </a:extLst>
                    </a:blip>
                    <a:stretch>
                      <a:fillRect/>
                    </a:stretch>
                  </pic:blipFill>
                  <pic:spPr bwMode="auto">
                    <a:xfrm>
                      <a:off x="0" y="0"/>
                      <a:ext cx="211455" cy="211455"/>
                    </a:xfrm>
                    <a:prstGeom prst="rect">
                      <a:avLst/>
                    </a:prstGeom>
                    <a:noFill/>
                    <a:ln>
                      <a:noFill/>
                    </a:ln>
                  </pic:spPr>
                </pic:pic>
              </a:graphicData>
            </a:graphic>
            <wp14:sizeRelH relativeFrom="page">
              <wp14:pctWidth>0</wp14:pctWidth>
            </wp14:sizeRelH>
            <wp14:sizeRelV relativeFrom="page">
              <wp14:pctHeight>0</wp14:pctHeight>
            </wp14:sizeRelV>
          </wp:anchor>
        </w:drawing>
      </w:r>
      <w:r w:rsidR="00BF0A08" w:rsidRPr="000B21DD">
        <w:t>Entregable #02: Administración de recursos en un proyecto de software</w:t>
      </w:r>
    </w:p>
    <w:p w14:paraId="29505D53" w14:textId="251E11E8" w:rsidR="00D853B4" w:rsidRDefault="00D853B4" w:rsidP="007F650C">
      <w:pPr>
        <w:tabs>
          <w:tab w:val="left" w:pos="3075"/>
        </w:tabs>
      </w:pPr>
      <w:r>
        <w:rPr>
          <w:noProof/>
          <w:color w:val="2F5496" w:themeColor="accent1" w:themeShade="BF"/>
        </w:rPr>
        <mc:AlternateContent>
          <mc:Choice Requires="wps">
            <w:drawing>
              <wp:anchor distT="0" distB="0" distL="114300" distR="114300" simplePos="0" relativeHeight="251660800" behindDoc="0" locked="0" layoutInCell="1" allowOverlap="1" wp14:anchorId="05AA8188" wp14:editId="7AA38DB6">
                <wp:simplePos x="0" y="0"/>
                <wp:positionH relativeFrom="column">
                  <wp:posOffset>-87914</wp:posOffset>
                </wp:positionH>
                <wp:positionV relativeFrom="paragraph">
                  <wp:posOffset>308515</wp:posOffset>
                </wp:positionV>
                <wp:extent cx="5838825" cy="710120"/>
                <wp:effectExtent l="0" t="0" r="9525" b="0"/>
                <wp:wrapNone/>
                <wp:docPr id="21" name="Rectángulo 21"/>
                <wp:cNvGraphicFramePr/>
                <a:graphic xmlns:a="http://schemas.openxmlformats.org/drawingml/2006/main">
                  <a:graphicData uri="http://schemas.microsoft.com/office/word/2010/wordprocessingShape">
                    <wps:wsp>
                      <wps:cNvSpPr/>
                      <wps:spPr>
                        <a:xfrm>
                          <a:off x="0" y="0"/>
                          <a:ext cx="5838825" cy="710120"/>
                        </a:xfrm>
                        <a:prstGeom prst="rect">
                          <a:avLst/>
                        </a:prstGeom>
                        <a:solidFill>
                          <a:srgbClr val="FF000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BD982AB" w14:textId="49765D52" w:rsidR="007F650C" w:rsidRPr="00774846" w:rsidRDefault="00D853B4" w:rsidP="007F650C">
                            <w:pPr>
                              <w:jc w:val="center"/>
                              <w:rPr>
                                <w:b/>
                                <w:bCs/>
                                <w:sz w:val="28"/>
                                <w:szCs w:val="24"/>
                              </w:rPr>
                            </w:pPr>
                            <w:r w:rsidRPr="00D853B4">
                              <w:rPr>
                                <w:b/>
                                <w:bCs/>
                                <w:sz w:val="28"/>
                                <w:szCs w:val="24"/>
                              </w:rPr>
                              <w:t>Entregable #03: Plan de actividades para la creación de un software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5AA8188" id="Rectángulo 21" o:spid="_x0000_s1045" style="position:absolute;left:0;text-align:left;margin-left:-6.9pt;margin-top:24.3pt;width:459.75pt;height:55.9pt;z-index:2516608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" fillcolor="red" stroked="f" strokeweight="1pt">
                <v:textbox>
                  <w:txbxContent>
                    <w:p w14:paraId="4BD982AB" w14:textId="49765D52" w:rsidR="007F650C" w:rsidRPr="00774846" w:rsidRDefault="00D853B4" w:rsidP="007F650C">
                      <w:pPr>
                        <w:jc w:val="center"/>
                        <w:rPr>
                          <w:b/>
                          <w:bCs/>
                          <w:sz w:val="28"/>
                          <w:szCs w:val="24"/>
                        </w:rPr>
                      </w:pPr>
                      <w:r w:rsidRPr="00D853B4">
                        <w:rPr>
                          <w:b/>
                          <w:bCs/>
                          <w:sz w:val="28"/>
                          <w:szCs w:val="24"/>
                        </w:rPr>
                        <w:t>Entregable #03: Plan de actividades para la creación de un software</w:t>
                      </w:r>
                    </w:p>
                  </w:txbxContent>
                </v:textbox>
              </v:rect>
            </w:pict>
          </mc:Fallback>
        </mc:AlternateContent>
      </w:r>
    </w:p>
    <w:p w14:paraId="598AA802" w14:textId="375C3A08" w:rsidR="00D853B4" w:rsidRDefault="00D853B4" w:rsidP="007F650C">
      <w:pPr>
        <w:tabs>
          <w:tab w:val="left" w:pos="3075"/>
        </w:tabs>
      </w:pPr>
    </w:p>
    <w:p w14:paraId="682B0E8F" w14:textId="56DA72FE" w:rsidR="00D853B4" w:rsidRDefault="00D853B4" w:rsidP="007F650C">
      <w:pPr>
        <w:tabs>
          <w:tab w:val="left" w:pos="3075"/>
        </w:tabs>
      </w:pPr>
    </w:p>
    <w:p w14:paraId="157A5B75" w14:textId="12136189" w:rsidR="00D853B4" w:rsidRDefault="00D853B4" w:rsidP="007F650C">
      <w:pPr>
        <w:tabs>
          <w:tab w:val="left" w:pos="3075"/>
        </w:tabs>
      </w:pPr>
    </w:p>
    <w:p w14:paraId="40D1B210" w14:textId="77777777" w:rsidR="00BB6855" w:rsidRDefault="00BB6855" w:rsidP="00BB6855">
      <w:pPr>
        <w:tabs>
          <w:tab w:val="left" w:pos="3075"/>
        </w:tabs>
      </w:pPr>
      <w:r>
        <w:t>Para realizar esta actividad es necesario haber leído y comprendido el material didáctico proporcionado en el aula virtual, contiene diversos ejemplos sobre los sobre los distintos métodos de estimaciones de software y los criterios que usan dichos métodos para sus aplicaciones.</w:t>
      </w:r>
    </w:p>
    <w:p w14:paraId="47A8EF1F" w14:textId="77777777" w:rsidR="00BB6855" w:rsidRDefault="00BB6855" w:rsidP="00BB6855">
      <w:pPr>
        <w:tabs>
          <w:tab w:val="left" w:pos="3075"/>
        </w:tabs>
      </w:pPr>
    </w:p>
    <w:p w14:paraId="2B7AAAFA" w14:textId="77777777" w:rsidR="00BB6855" w:rsidRPr="004149A7" w:rsidRDefault="00BB6855" w:rsidP="00BB6855">
      <w:pPr>
        <w:tabs>
          <w:tab w:val="left" w:pos="3075"/>
        </w:tabs>
        <w:rPr>
          <w:b/>
          <w:bCs/>
          <w:u w:val="single"/>
        </w:rPr>
      </w:pPr>
      <w:r w:rsidRPr="004149A7">
        <w:rPr>
          <w:b/>
          <w:bCs/>
          <w:u w:val="single"/>
        </w:rPr>
        <w:t>Recursos</w:t>
      </w:r>
    </w:p>
    <w:p w14:paraId="1BFDFCC8" w14:textId="77777777" w:rsidR="00BB6855" w:rsidRDefault="00BB6855" w:rsidP="00BB6855">
      <w:pPr>
        <w:tabs>
          <w:tab w:val="left" w:pos="3075"/>
        </w:tabs>
        <w:rPr>
          <w:b/>
          <w:bCs/>
        </w:rPr>
      </w:pPr>
    </w:p>
    <w:p w14:paraId="79D754D4" w14:textId="77777777" w:rsidR="00BB6855" w:rsidRPr="00D77F9C" w:rsidRDefault="00BB6855" w:rsidP="00BB6855">
      <w:pPr>
        <w:tabs>
          <w:tab w:val="left" w:pos="3075"/>
        </w:tabs>
      </w:pPr>
      <w:r>
        <w:rPr>
          <w:b/>
          <w:bCs/>
        </w:rPr>
        <w:t xml:space="preserve">Primero: </w:t>
      </w:r>
      <w:r>
        <w:t>Realice una lectura comprensiva del material de la unidad que encontrará en el aula virtual, en caso de que tenga dudas antes de continuar manifieste dichas interrogantes en el a través del grupo de WhatsApp</w:t>
      </w:r>
    </w:p>
    <w:p w14:paraId="54DE307E" w14:textId="77777777" w:rsidR="00BB6855" w:rsidRDefault="00BB6855" w:rsidP="00BB6855">
      <w:pPr>
        <w:tabs>
          <w:tab w:val="left" w:pos="3075"/>
        </w:tabs>
      </w:pPr>
      <w:r>
        <w:rPr>
          <w:noProof/>
        </w:rPr>
        <w:drawing>
          <wp:anchor distT="0" distB="0" distL="114300" distR="114300" simplePos="0" relativeHeight="251673088" behindDoc="1" locked="0" layoutInCell="1" allowOverlap="1" wp14:anchorId="4EC770AC" wp14:editId="0D9A4B03">
            <wp:simplePos x="0" y="0"/>
            <wp:positionH relativeFrom="column">
              <wp:posOffset>-635</wp:posOffset>
            </wp:positionH>
            <wp:positionV relativeFrom="paragraph">
              <wp:posOffset>123825</wp:posOffset>
            </wp:positionV>
            <wp:extent cx="1160145" cy="313055"/>
            <wp:effectExtent l="0" t="0" r="1905" b="0"/>
            <wp:wrapTight wrapText="bothSides">
              <wp:wrapPolygon edited="0">
                <wp:start x="709" y="0"/>
                <wp:lineTo x="0" y="2629"/>
                <wp:lineTo x="0" y="14458"/>
                <wp:lineTo x="709" y="19716"/>
                <wp:lineTo x="5320" y="19716"/>
                <wp:lineTo x="21281" y="17087"/>
                <wp:lineTo x="21281" y="9201"/>
                <wp:lineTo x="8158" y="0"/>
                <wp:lineTo x="709" y="0"/>
              </wp:wrapPolygon>
            </wp:wrapTight>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n 37"/>
                    <pic:cNvPicPr/>
                  </pic:nvPicPr>
                  <pic:blipFill>
                    <a:blip r:embed="rId34" cstate="print">
                      <a:extLst>
                        <a:ext uri="{28A0092B-C50C-407E-A947-70E740481C1C}">
                          <a14:useLocalDpi xmlns:a14="http://schemas.microsoft.com/office/drawing/2010/main" val="0"/>
                        </a:ext>
                      </a:extLst>
                    </a:blip>
                    <a:stretch>
                      <a:fillRect/>
                    </a:stretch>
                  </pic:blipFill>
                  <pic:spPr>
                    <a:xfrm>
                      <a:off x="0" y="0"/>
                      <a:ext cx="1160145" cy="313055"/>
                    </a:xfrm>
                    <a:prstGeom prst="rect">
                      <a:avLst/>
                    </a:prstGeom>
                  </pic:spPr>
                </pic:pic>
              </a:graphicData>
            </a:graphic>
            <wp14:sizeRelH relativeFrom="page">
              <wp14:pctWidth>0</wp14:pctWidth>
            </wp14:sizeRelH>
            <wp14:sizeRelV relativeFrom="page">
              <wp14:pctHeight>0</wp14:pctHeight>
            </wp14:sizeRelV>
          </wp:anchor>
        </w:drawing>
      </w:r>
    </w:p>
    <w:p w14:paraId="6AF725C4" w14:textId="77777777" w:rsidR="00BB6855" w:rsidRDefault="00BB6855" w:rsidP="00BB6855">
      <w:pPr>
        <w:tabs>
          <w:tab w:val="left" w:pos="3075"/>
        </w:tabs>
      </w:pPr>
      <w:r w:rsidRPr="005C2C6E">
        <w:rPr>
          <w:noProof/>
        </w:rPr>
        <w:drawing>
          <wp:anchor distT="0" distB="0" distL="114300" distR="114300" simplePos="0" relativeHeight="251674112" behindDoc="1" locked="0" layoutInCell="1" allowOverlap="1" wp14:anchorId="5BC97617" wp14:editId="29E9D8E6">
            <wp:simplePos x="0" y="0"/>
            <wp:positionH relativeFrom="column">
              <wp:posOffset>466090</wp:posOffset>
            </wp:positionH>
            <wp:positionV relativeFrom="paragraph">
              <wp:posOffset>273050</wp:posOffset>
            </wp:positionV>
            <wp:extent cx="293370" cy="304800"/>
            <wp:effectExtent l="0" t="0" r="0" b="0"/>
            <wp:wrapTight wrapText="bothSides">
              <wp:wrapPolygon edited="0">
                <wp:start x="0" y="0"/>
                <wp:lineTo x="0" y="20250"/>
                <wp:lineTo x="19636" y="20250"/>
                <wp:lineTo x="19636" y="0"/>
                <wp:lineTo x="0" y="0"/>
              </wp:wrapPolygon>
            </wp:wrapTight>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n 38"/>
                    <pic:cNvPicPr/>
                  </pic:nvPicPr>
                  <pic:blipFill>
                    <a:blip r:embed="rId35" cstate="print">
                      <a:extLst>
                        <a:ext uri="{28A0092B-C50C-407E-A947-70E740481C1C}">
                          <a14:useLocalDpi xmlns:a14="http://schemas.microsoft.com/office/drawing/2010/main" val="0"/>
                        </a:ext>
                      </a:extLst>
                    </a:blip>
                    <a:srcRect l="16087" r="16087"/>
                    <a:stretch>
                      <a:fillRect/>
                    </a:stretch>
                  </pic:blipFill>
                  <pic:spPr bwMode="auto">
                    <a:xfrm>
                      <a:off x="0" y="0"/>
                      <a:ext cx="293370" cy="3048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670C1CC" w14:textId="641C2454" w:rsidR="00BB6855" w:rsidRDefault="001F735D" w:rsidP="00BB6855">
      <w:pPr>
        <w:tabs>
          <w:tab w:val="left" w:pos="3075"/>
        </w:tabs>
        <w:ind w:left="1276"/>
      </w:pPr>
      <w:hyperlink r:id="rId36" w:history="1">
        <w:r w:rsidR="00103368" w:rsidRPr="00103368">
          <w:rPr>
            <w:rStyle w:val="Hipervnculo"/>
          </w:rPr>
          <w:t xml:space="preserve">Curso gratis </w:t>
        </w:r>
        <w:proofErr w:type="spellStart"/>
        <w:r w:rsidR="00103368" w:rsidRPr="00103368">
          <w:rPr>
            <w:rStyle w:val="Hipervnculo"/>
          </w:rPr>
          <w:t>trello</w:t>
        </w:r>
        <w:proofErr w:type="spellEnd"/>
        <w:r w:rsidR="00103368" w:rsidRPr="00103368">
          <w:rPr>
            <w:rStyle w:val="Hipervnculo"/>
          </w:rPr>
          <w:t xml:space="preserve"> 2021 | Organiza tus Proyectos y Tareas</w:t>
        </w:r>
      </w:hyperlink>
      <w:r w:rsidR="00103368" w:rsidRPr="00103368">
        <w:t xml:space="preserve"> </w:t>
      </w:r>
    </w:p>
    <w:p w14:paraId="0C9189EF" w14:textId="6FBF6573" w:rsidR="00D853B4" w:rsidRDefault="00D853B4" w:rsidP="007F650C">
      <w:pPr>
        <w:tabs>
          <w:tab w:val="left" w:pos="3075"/>
        </w:tabs>
      </w:pPr>
    </w:p>
    <w:p w14:paraId="25F59F79" w14:textId="77777777" w:rsidR="003959DE" w:rsidRDefault="00BB6855" w:rsidP="00265AE0">
      <w:pPr>
        <w:tabs>
          <w:tab w:val="left" w:pos="3075"/>
        </w:tabs>
        <w:rPr>
          <w:b/>
          <w:bCs/>
        </w:rPr>
      </w:pPr>
      <w:r w:rsidRPr="00AE3262">
        <w:rPr>
          <w:b/>
          <w:bCs/>
        </w:rPr>
        <w:t xml:space="preserve">Indicaciones – </w:t>
      </w:r>
      <w:r w:rsidR="00265AE0" w:rsidRPr="00265AE0">
        <w:rPr>
          <w:b/>
          <w:bCs/>
        </w:rPr>
        <w:t>Entregable #03: Plan de actividades para la creación de un software</w:t>
      </w:r>
    </w:p>
    <w:p w14:paraId="05C986B3" w14:textId="0755AE0D" w:rsidR="00694005" w:rsidRDefault="00694005" w:rsidP="00265AE0">
      <w:pPr>
        <w:tabs>
          <w:tab w:val="left" w:pos="3075"/>
        </w:tabs>
      </w:pPr>
      <w:r>
        <w:lastRenderedPageBreak/>
        <w:t xml:space="preserve">Elija uno de los proyectos propuestos por el docente, elabore un modelo y planifique su desarrollo usando </w:t>
      </w:r>
      <w:proofErr w:type="spellStart"/>
      <w:r>
        <w:t>trell</w:t>
      </w:r>
      <w:r w:rsidR="002B31AA">
        <w:t>o</w:t>
      </w:r>
      <w:proofErr w:type="spellEnd"/>
      <w:r w:rsidR="002B31AA">
        <w:t>.</w:t>
      </w:r>
    </w:p>
    <w:p w14:paraId="70BD0301" w14:textId="05AEB7E3" w:rsidR="002B31AA" w:rsidRDefault="002B31AA" w:rsidP="00265AE0">
      <w:pPr>
        <w:tabs>
          <w:tab w:val="left" w:pos="3075"/>
        </w:tabs>
      </w:pPr>
      <w:r>
        <w:t>Proyectos propuestos:</w:t>
      </w:r>
    </w:p>
    <w:p w14:paraId="1AD13651" w14:textId="2E3C318A" w:rsidR="002B31AA" w:rsidRDefault="002B31AA" w:rsidP="006667C5">
      <w:pPr>
        <w:pStyle w:val="Prrafodelista"/>
        <w:numPr>
          <w:ilvl w:val="0"/>
          <w:numId w:val="8"/>
        </w:numPr>
        <w:tabs>
          <w:tab w:val="left" w:pos="3075"/>
        </w:tabs>
      </w:pPr>
      <w:r>
        <w:t>Sistema de venta de boletos en un estudio</w:t>
      </w:r>
    </w:p>
    <w:p w14:paraId="56453414" w14:textId="459B5A94" w:rsidR="002B31AA" w:rsidRDefault="002B31AA" w:rsidP="006667C5">
      <w:pPr>
        <w:pStyle w:val="Prrafodelista"/>
        <w:numPr>
          <w:ilvl w:val="0"/>
          <w:numId w:val="8"/>
        </w:numPr>
        <w:tabs>
          <w:tab w:val="left" w:pos="3075"/>
        </w:tabs>
      </w:pPr>
      <w:r>
        <w:t>Sistema de reserva de mesas en un restaurante</w:t>
      </w:r>
    </w:p>
    <w:p w14:paraId="73EEB3AF" w14:textId="68A0C990" w:rsidR="002B31AA" w:rsidRDefault="006667C5" w:rsidP="006667C5">
      <w:pPr>
        <w:pStyle w:val="Prrafodelista"/>
        <w:numPr>
          <w:ilvl w:val="0"/>
          <w:numId w:val="8"/>
        </w:numPr>
        <w:tabs>
          <w:tab w:val="left" w:pos="3075"/>
        </w:tabs>
      </w:pPr>
      <w:r>
        <w:t>Sistema de control de medicinas en un paciente</w:t>
      </w:r>
    </w:p>
    <w:p w14:paraId="7B617B64" w14:textId="6B74E326" w:rsidR="006667C5" w:rsidRPr="00694005" w:rsidRDefault="006667C5" w:rsidP="006667C5">
      <w:pPr>
        <w:pStyle w:val="Prrafodelista"/>
        <w:numPr>
          <w:ilvl w:val="0"/>
          <w:numId w:val="8"/>
        </w:numPr>
        <w:tabs>
          <w:tab w:val="left" w:pos="3075"/>
        </w:tabs>
      </w:pPr>
      <w:r>
        <w:t>Registro de consumo de calorías diarias</w:t>
      </w:r>
    </w:p>
    <w:p w14:paraId="2EC26352" w14:textId="77777777" w:rsidR="003959DE" w:rsidRDefault="003959DE" w:rsidP="00265AE0">
      <w:pPr>
        <w:tabs>
          <w:tab w:val="left" w:pos="3075"/>
        </w:tabs>
        <w:rPr>
          <w:b/>
          <w:bCs/>
        </w:rPr>
      </w:pPr>
    </w:p>
    <w:p w14:paraId="7E90E6F1" w14:textId="7268F9E2" w:rsidR="00265AE0" w:rsidRDefault="00265AE0" w:rsidP="00265AE0">
      <w:pPr>
        <w:tabs>
          <w:tab w:val="left" w:pos="3075"/>
        </w:tabs>
      </w:pPr>
      <w:r>
        <w:t>Criterios de evaluación:</w:t>
      </w:r>
    </w:p>
    <w:p w14:paraId="17F8B19A" w14:textId="77777777" w:rsidR="00265AE0" w:rsidRDefault="00265AE0" w:rsidP="00265AE0">
      <w:pPr>
        <w:pStyle w:val="Prrafodelista"/>
        <w:numPr>
          <w:ilvl w:val="0"/>
          <w:numId w:val="2"/>
        </w:numPr>
        <w:tabs>
          <w:tab w:val="left" w:pos="3075"/>
        </w:tabs>
      </w:pPr>
      <w:r>
        <w:t>Expone sus resultados de forma clara.  30% puntos del total de la nota</w:t>
      </w:r>
    </w:p>
    <w:p w14:paraId="3AC212C6" w14:textId="77777777" w:rsidR="00265AE0" w:rsidRDefault="00265AE0" w:rsidP="00265AE0">
      <w:pPr>
        <w:pStyle w:val="Prrafodelista"/>
        <w:numPr>
          <w:ilvl w:val="0"/>
          <w:numId w:val="2"/>
        </w:numPr>
        <w:tabs>
          <w:tab w:val="left" w:pos="3075"/>
        </w:tabs>
      </w:pPr>
      <w:r>
        <w:t>Resuelve el problema haciendo uso de los conocimientos adquiridos en la clase 70% puntos del total de la nota</w:t>
      </w:r>
    </w:p>
    <w:p w14:paraId="425707C0" w14:textId="77777777" w:rsidR="00265AE0" w:rsidRDefault="00265AE0" w:rsidP="00265AE0">
      <w:pPr>
        <w:tabs>
          <w:tab w:val="left" w:pos="3075"/>
        </w:tabs>
      </w:pPr>
    </w:p>
    <w:p w14:paraId="1FD13814" w14:textId="77777777" w:rsidR="00265AE0" w:rsidRDefault="00265AE0" w:rsidP="00265AE0">
      <w:pPr>
        <w:tabs>
          <w:tab w:val="left" w:pos="3075"/>
        </w:tabs>
      </w:pPr>
      <w:r>
        <w:t>Aclaraciones adicionales:</w:t>
      </w:r>
    </w:p>
    <w:p w14:paraId="38611D40" w14:textId="77777777" w:rsidR="00265AE0" w:rsidRDefault="00265AE0" w:rsidP="00265AE0">
      <w:pPr>
        <w:pStyle w:val="Prrafodelista"/>
        <w:numPr>
          <w:ilvl w:val="0"/>
          <w:numId w:val="3"/>
        </w:numPr>
        <w:tabs>
          <w:tab w:val="left" w:pos="3075"/>
        </w:tabs>
      </w:pPr>
      <w:r>
        <w:t>El problema debe solucionarse en tríos</w:t>
      </w:r>
    </w:p>
    <w:p w14:paraId="00ABECC2" w14:textId="77777777" w:rsidR="00265AE0" w:rsidRDefault="00265AE0" w:rsidP="00265AE0">
      <w:pPr>
        <w:pStyle w:val="Prrafodelista"/>
        <w:numPr>
          <w:ilvl w:val="0"/>
          <w:numId w:val="3"/>
        </w:numPr>
        <w:tabs>
          <w:tab w:val="left" w:pos="3075"/>
        </w:tabs>
      </w:pPr>
      <w:r>
        <w:t>Cada criterio de evaluación tiene un puntaje, este se irá reduciendo en dependencia del porcentaje de incumplimiento del criterio, no se quitará todo de golpe por un error</w:t>
      </w:r>
    </w:p>
    <w:p w14:paraId="5EA66D0C" w14:textId="77777777" w:rsidR="00265AE0" w:rsidRDefault="00265AE0" w:rsidP="00265AE0">
      <w:pPr>
        <w:pStyle w:val="Prrafodelista"/>
        <w:numPr>
          <w:ilvl w:val="0"/>
          <w:numId w:val="3"/>
        </w:numPr>
        <w:tabs>
          <w:tab w:val="left" w:pos="3075"/>
        </w:tabs>
      </w:pPr>
      <w:r>
        <w:t>Posterior a la asignación del puntaje tendrá tres días para realizar reclamos</w:t>
      </w:r>
    </w:p>
    <w:p w14:paraId="31B24366" w14:textId="77777777" w:rsidR="00265AE0" w:rsidRDefault="00265AE0" w:rsidP="00265AE0">
      <w:pPr>
        <w:pStyle w:val="Prrafodelista"/>
        <w:numPr>
          <w:ilvl w:val="0"/>
          <w:numId w:val="3"/>
        </w:numPr>
        <w:tabs>
          <w:tab w:val="left" w:pos="3075"/>
        </w:tabs>
      </w:pPr>
      <w:r>
        <w:t>S</w:t>
      </w:r>
      <w:r w:rsidRPr="00C04E02">
        <w:t>e le otorga la flexibilidad al estudiante de entregarla a destiempo con una penalización del 10% si se entrega en la misma semana (</w:t>
      </w:r>
      <w:proofErr w:type="gramStart"/>
      <w:r w:rsidRPr="00C04E02">
        <w:t>aplica</w:t>
      </w:r>
      <w:proofErr w:type="gramEnd"/>
      <w:r w:rsidRPr="00C04E02">
        <w:t xml:space="preserve"> aunque sea con segundos de diferencia), en caso de no entregarse en la misma semana se aplicará una deducción del 20% de la nota por cada semana de retraso, siendo la fecha límite de entrega de todo el acumulado dos días antes de la fecha de la evaluación parcial</w:t>
      </w:r>
    </w:p>
    <w:p w14:paraId="1ED05D6C" w14:textId="77777777" w:rsidR="00265AE0" w:rsidRDefault="00265AE0" w:rsidP="00265AE0">
      <w:pPr>
        <w:pStyle w:val="Prrafodelista"/>
        <w:numPr>
          <w:ilvl w:val="0"/>
          <w:numId w:val="3"/>
        </w:numPr>
        <w:tabs>
          <w:tab w:val="left" w:pos="3075"/>
        </w:tabs>
      </w:pPr>
      <w:r w:rsidRPr="00C04E02">
        <w:t xml:space="preserve"> correspondiente, si se entrega pasado dicho momento se aplicará nota de cero a todas las evaluaciones pendientes</w:t>
      </w:r>
    </w:p>
    <w:p w14:paraId="3A9CC902" w14:textId="77777777" w:rsidR="00265AE0" w:rsidRDefault="00265AE0" w:rsidP="00265AE0">
      <w:pPr>
        <w:tabs>
          <w:tab w:val="left" w:pos="3075"/>
        </w:tabs>
      </w:pPr>
    </w:p>
    <w:p w14:paraId="2BD82439" w14:textId="77777777" w:rsidR="00265AE0" w:rsidRDefault="00265AE0" w:rsidP="00265AE0">
      <w:pPr>
        <w:tabs>
          <w:tab w:val="left" w:pos="3075"/>
        </w:tabs>
      </w:pPr>
      <w:r>
        <w:rPr>
          <w:noProof/>
        </w:rPr>
        <w:lastRenderedPageBreak/>
        <w:drawing>
          <wp:anchor distT="0" distB="0" distL="114300" distR="114300" simplePos="0" relativeHeight="251676160" behindDoc="1" locked="0" layoutInCell="1" allowOverlap="1" wp14:anchorId="04BBA991" wp14:editId="2E64C511">
            <wp:simplePos x="0" y="0"/>
            <wp:positionH relativeFrom="column">
              <wp:posOffset>-3175</wp:posOffset>
            </wp:positionH>
            <wp:positionV relativeFrom="paragraph">
              <wp:posOffset>94937</wp:posOffset>
            </wp:positionV>
            <wp:extent cx="1160145" cy="345440"/>
            <wp:effectExtent l="0" t="0" r="1905" b="0"/>
            <wp:wrapTight wrapText="bothSides">
              <wp:wrapPolygon edited="0">
                <wp:start x="1064" y="0"/>
                <wp:lineTo x="0" y="3574"/>
                <wp:lineTo x="0" y="14294"/>
                <wp:lineTo x="709" y="19059"/>
                <wp:lineTo x="1064" y="20250"/>
                <wp:lineTo x="2837" y="20250"/>
                <wp:lineTo x="21281" y="20250"/>
                <wp:lineTo x="21281" y="8338"/>
                <wp:lineTo x="8867" y="0"/>
                <wp:lineTo x="1064" y="0"/>
              </wp:wrapPolygon>
            </wp:wrapTight>
            <wp:docPr id="39" name="Imagen 39" descr="Text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n 18" descr="Texto&#10;&#10;Descripción generada automáticamente con confianza media"/>
                    <pic:cNvPicPr/>
                  </pic:nvPicPr>
                  <pic:blipFill>
                    <a:blip r:embed="rId29" cstate="print">
                      <a:extLst>
                        <a:ext uri="{28A0092B-C50C-407E-A947-70E740481C1C}">
                          <a14:useLocalDpi xmlns:a14="http://schemas.microsoft.com/office/drawing/2010/main" val="0"/>
                        </a:ext>
                      </a:extLst>
                    </a:blip>
                    <a:stretch>
                      <a:fillRect/>
                    </a:stretch>
                  </pic:blipFill>
                  <pic:spPr>
                    <a:xfrm>
                      <a:off x="0" y="0"/>
                      <a:ext cx="1160145" cy="345440"/>
                    </a:xfrm>
                    <a:prstGeom prst="rect">
                      <a:avLst/>
                    </a:prstGeom>
                  </pic:spPr>
                </pic:pic>
              </a:graphicData>
            </a:graphic>
            <wp14:sizeRelH relativeFrom="page">
              <wp14:pctWidth>0</wp14:pctWidth>
            </wp14:sizeRelH>
            <wp14:sizeRelV relativeFrom="page">
              <wp14:pctHeight>0</wp14:pctHeight>
            </wp14:sizeRelV>
          </wp:anchor>
        </w:drawing>
      </w:r>
    </w:p>
    <w:p w14:paraId="1DF27806" w14:textId="77777777" w:rsidR="00265AE0" w:rsidRDefault="00265AE0" w:rsidP="00265AE0">
      <w:pPr>
        <w:tabs>
          <w:tab w:val="left" w:pos="3075"/>
        </w:tabs>
      </w:pPr>
      <w:r>
        <w:rPr>
          <w:noProof/>
        </w:rPr>
        <w:drawing>
          <wp:anchor distT="0" distB="0" distL="114300" distR="114300" simplePos="0" relativeHeight="251677184" behindDoc="1" locked="0" layoutInCell="1" allowOverlap="1" wp14:anchorId="6AE8E927" wp14:editId="04455E0E">
            <wp:simplePos x="0" y="0"/>
            <wp:positionH relativeFrom="column">
              <wp:posOffset>370205</wp:posOffset>
            </wp:positionH>
            <wp:positionV relativeFrom="paragraph">
              <wp:posOffset>260350</wp:posOffset>
            </wp:positionV>
            <wp:extent cx="300355" cy="300355"/>
            <wp:effectExtent l="0" t="0" r="4445" b="4445"/>
            <wp:wrapTight wrapText="bothSides">
              <wp:wrapPolygon edited="0">
                <wp:start x="0" y="0"/>
                <wp:lineTo x="0" y="20550"/>
                <wp:lineTo x="20550" y="20550"/>
                <wp:lineTo x="20550" y="0"/>
                <wp:lineTo x="0" y="0"/>
              </wp:wrapPolygon>
            </wp:wrapTight>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00355" cy="30035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CA3EC9C" w14:textId="6A04F50B" w:rsidR="00BB6855" w:rsidRDefault="001F735D" w:rsidP="007F650C">
      <w:pPr>
        <w:tabs>
          <w:tab w:val="left" w:pos="3075"/>
        </w:tabs>
      </w:pPr>
      <w:hyperlink r:id="rId37" w:history="1">
        <w:r w:rsidR="003959DE" w:rsidRPr="003959DE">
          <w:rPr>
            <w:rStyle w:val="Hipervnculo"/>
          </w:rPr>
          <w:t>Entregable #03: Plan de actividades para la creación de un software</w:t>
        </w:r>
      </w:hyperlink>
    </w:p>
    <w:sectPr w:rsidR="00BB6855" w:rsidSect="00636C8A">
      <w:headerReference w:type="default" r:id="rId38"/>
      <w:footerReference w:type="default" r:id="rId39"/>
      <w:pgSz w:w="12240" w:h="15840"/>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D57C20" w14:textId="77777777" w:rsidR="001F735D" w:rsidRDefault="001F735D" w:rsidP="007F1B53">
      <w:pPr>
        <w:spacing w:before="0" w:after="0" w:line="240" w:lineRule="auto"/>
      </w:pPr>
      <w:r>
        <w:separator/>
      </w:r>
    </w:p>
  </w:endnote>
  <w:endnote w:type="continuationSeparator" w:id="0">
    <w:p w14:paraId="4EE02590" w14:textId="77777777" w:rsidR="001F735D" w:rsidRDefault="001F735D" w:rsidP="007F1B53">
      <w:pPr>
        <w:spacing w:before="0" w:after="0" w:line="240" w:lineRule="auto"/>
      </w:pPr>
      <w:r>
        <w:continuationSeparator/>
      </w:r>
    </w:p>
  </w:endnote>
  <w:endnote w:type="continuationNotice" w:id="1">
    <w:p w14:paraId="18955D11" w14:textId="77777777" w:rsidR="001F735D" w:rsidRDefault="001F735D">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6DCAEE" w14:textId="77777777" w:rsidR="00680D3C" w:rsidRDefault="00680D3C">
    <w:pPr>
      <w:pStyle w:val="Piedepgina"/>
    </w:pPr>
    <w:r>
      <w:rPr>
        <w:noProof/>
      </w:rPr>
      <w:drawing>
        <wp:anchor distT="0" distB="0" distL="114300" distR="114300" simplePos="0" relativeHeight="251658241" behindDoc="1" locked="0" layoutInCell="1" allowOverlap="1" wp14:anchorId="2E89C217" wp14:editId="75E7AE11">
          <wp:simplePos x="0" y="0"/>
          <wp:positionH relativeFrom="column">
            <wp:posOffset>-24130</wp:posOffset>
          </wp:positionH>
          <wp:positionV relativeFrom="paragraph">
            <wp:posOffset>9044305</wp:posOffset>
          </wp:positionV>
          <wp:extent cx="5612130" cy="607060"/>
          <wp:effectExtent l="0" t="0" r="7620" b="2540"/>
          <wp:wrapNone/>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612130" cy="607060"/>
                  </a:xfrm>
                  <a:prstGeom prst="rect">
                    <a:avLst/>
                  </a:prstGeom>
                  <a:noFill/>
                  <a:ln>
                    <a:noFill/>
                  </a:ln>
                </pic:spPr>
              </pic:pic>
            </a:graphicData>
          </a:graphic>
          <wp14:sizeRelH relativeFrom="page">
            <wp14:pctWidth>0</wp14:pctWidth>
          </wp14:sizeRelH>
          <wp14:sizeRelV relativeFrom="page">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649684" w14:textId="0815BDE1" w:rsidR="00680D3C" w:rsidRPr="00F3756A" w:rsidRDefault="00D430E2" w:rsidP="00F3756A">
    <w:pPr>
      <w:pStyle w:val="Piedepgina"/>
    </w:pPr>
    <w:r>
      <w:rPr>
        <w:noProof/>
      </w:rPr>
      <mc:AlternateContent>
        <mc:Choice Requires="wps">
          <w:drawing>
            <wp:anchor distT="45720" distB="45720" distL="114300" distR="114300" simplePos="0" relativeHeight="251658242" behindDoc="0" locked="0" layoutInCell="1" allowOverlap="1" wp14:anchorId="540DA77A" wp14:editId="1B2BEFA0">
              <wp:simplePos x="0" y="0"/>
              <wp:positionH relativeFrom="column">
                <wp:posOffset>3920490</wp:posOffset>
              </wp:positionH>
              <wp:positionV relativeFrom="paragraph">
                <wp:posOffset>-102235</wp:posOffset>
              </wp:positionV>
              <wp:extent cx="2473325" cy="327660"/>
              <wp:effectExtent l="0" t="0" r="0" b="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3325" cy="327660"/>
                      </a:xfrm>
                      <a:prstGeom prst="rect">
                        <a:avLst/>
                      </a:prstGeom>
                      <a:noFill/>
                      <a:ln w="9525">
                        <a:noFill/>
                        <a:miter lim="800000"/>
                        <a:headEnd/>
                        <a:tailEnd/>
                      </a:ln>
                    </wps:spPr>
                    <wps:txbx>
                      <w:txbxContent>
                        <w:p w14:paraId="59E68D59" w14:textId="20BF8C0C" w:rsidR="00F3756A" w:rsidRPr="005B7617" w:rsidRDefault="00F3756A"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sidR="005B7617">
                            <w:rPr>
                              <w:rFonts w:ascii="Eurostile" w:eastAsiaTheme="majorEastAsia" w:hAnsi="Eurostile" w:cstheme="majorBidi"/>
                              <w:color w:val="FF0000"/>
                              <w:szCs w:val="24"/>
                            </w:rPr>
                            <w:t xml:space="preserve"> </w:t>
                          </w:r>
                          <w:r w:rsidR="005B7617" w:rsidRPr="005B7617">
                            <w:rPr>
                              <w:rFonts w:ascii="Eurostile" w:eastAsiaTheme="majorEastAsia" w:hAnsi="Eurostile" w:cstheme="majorBidi"/>
                              <w:color w:val="FF0000"/>
                              <w:szCs w:val="24"/>
                            </w:rPr>
                            <w:t>|</w:t>
                          </w:r>
                          <w:r w:rsidR="005B7617">
                            <w:rPr>
                              <w:rFonts w:ascii="Eurostile" w:eastAsiaTheme="majorEastAsia" w:hAnsi="Eurostile" w:cstheme="majorBidi"/>
                              <w:color w:val="FF0000"/>
                              <w:szCs w:val="24"/>
                            </w:rPr>
                            <w:t xml:space="preserve"> </w:t>
                          </w:r>
                          <w:r w:rsidR="00D430E2">
                            <w:rPr>
                              <w:rFonts w:ascii="Verdana" w:eastAsiaTheme="majorEastAsia" w:hAnsi="Verdana" w:cstheme="majorBidi"/>
                              <w:szCs w:val="24"/>
                            </w:rPr>
                            <w:t>Guía U</w:t>
                          </w:r>
                          <w:r w:rsidR="005E27A5" w:rsidRPr="00AB2DF6">
                            <w:rPr>
                              <w:rFonts w:ascii="Verdana" w:eastAsiaTheme="majorEastAsia" w:hAnsi="Verdana" w:cstheme="majorBidi"/>
                              <w:szCs w:val="24"/>
                            </w:rPr>
                            <w:t>nidad Didáctica</w:t>
                          </w:r>
                        </w:p>
                        <w:p w14:paraId="7CC97348" w14:textId="77777777" w:rsidR="00F3756A" w:rsidRDefault="00F3756A"/>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40DA77A" id="_x0000_t202" coordsize="21600,21600" o:spt="202" path="m,l,21600r21600,l21600,xe">
              <v:stroke joinstyle="miter"/>
              <v:path gradientshapeok="t" o:connecttype="rect"/>
            </v:shapetype>
            <v:shape id="Cuadro de texto 2" o:spid="_x0000_s1046" type="#_x0000_t202" style="position:absolute;left:0;text-align:left;margin-left:308.7pt;margin-top:-8.05pt;width:194.75pt;height:25.8pt;z-index:25165824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" filled="f" stroked="f">
              <v:textbox>
                <w:txbxContent>
                  <w:p w14:paraId="59E68D59" w14:textId="20BF8C0C" w:rsidR="00F3756A" w:rsidRPr="005B7617" w:rsidRDefault="00F3756A"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sidR="005B7617">
                      <w:rPr>
                        <w:rFonts w:ascii="Eurostile" w:eastAsiaTheme="majorEastAsia" w:hAnsi="Eurostile" w:cstheme="majorBidi"/>
                        <w:color w:val="FF0000"/>
                        <w:szCs w:val="24"/>
                      </w:rPr>
                      <w:t xml:space="preserve"> </w:t>
                    </w:r>
                    <w:r w:rsidR="005B7617" w:rsidRPr="005B7617">
                      <w:rPr>
                        <w:rFonts w:ascii="Eurostile" w:eastAsiaTheme="majorEastAsia" w:hAnsi="Eurostile" w:cstheme="majorBidi"/>
                        <w:color w:val="FF0000"/>
                        <w:szCs w:val="24"/>
                      </w:rPr>
                      <w:t>|</w:t>
                    </w:r>
                    <w:r w:rsidR="005B7617">
                      <w:rPr>
                        <w:rFonts w:ascii="Eurostile" w:eastAsiaTheme="majorEastAsia" w:hAnsi="Eurostile" w:cstheme="majorBidi"/>
                        <w:color w:val="FF0000"/>
                        <w:szCs w:val="24"/>
                      </w:rPr>
                      <w:t xml:space="preserve"> </w:t>
                    </w:r>
                    <w:r w:rsidR="00D430E2">
                      <w:rPr>
                        <w:rFonts w:ascii="Verdana" w:eastAsiaTheme="majorEastAsia" w:hAnsi="Verdana" w:cstheme="majorBidi"/>
                        <w:szCs w:val="24"/>
                      </w:rPr>
                      <w:t>Guía U</w:t>
                    </w:r>
                    <w:r w:rsidR="005E27A5" w:rsidRPr="00AB2DF6">
                      <w:rPr>
                        <w:rFonts w:ascii="Verdana" w:eastAsiaTheme="majorEastAsia" w:hAnsi="Verdana" w:cstheme="majorBidi"/>
                        <w:szCs w:val="24"/>
                      </w:rPr>
                      <w:t>nidad Didáctica</w:t>
                    </w:r>
                  </w:p>
                  <w:p w14:paraId="7CC97348" w14:textId="77777777" w:rsidR="00F3756A" w:rsidRDefault="00F3756A"/>
                </w:txbxContent>
              </v:textbox>
              <w10:wrap type="square"/>
            </v:shape>
          </w:pict>
        </mc:Fallback>
      </mc:AlternateContent>
    </w:r>
    <w:r w:rsidR="00526FCA">
      <w:rPr>
        <w:noProof/>
      </w:rPr>
      <w:drawing>
        <wp:anchor distT="0" distB="0" distL="114300" distR="114300" simplePos="0" relativeHeight="251658243" behindDoc="1" locked="0" layoutInCell="1" allowOverlap="1" wp14:anchorId="3DF8F6D2" wp14:editId="3DB9E3AF">
          <wp:simplePos x="0" y="0"/>
          <wp:positionH relativeFrom="column">
            <wp:posOffset>-1058620</wp:posOffset>
          </wp:positionH>
          <wp:positionV relativeFrom="paragraph">
            <wp:posOffset>-112656</wp:posOffset>
          </wp:positionV>
          <wp:extent cx="7789545" cy="822325"/>
          <wp:effectExtent l="0" t="0" r="1905" b="0"/>
          <wp:wrapNone/>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89545" cy="822325"/>
                  </a:xfrm>
                  <a:prstGeom prst="rect">
                    <a:avLst/>
                  </a:prstGeom>
                  <a:noFill/>
                  <a:ln>
                    <a:noFill/>
                  </a:ln>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CF886E" w14:textId="77777777" w:rsidR="001F735D" w:rsidRDefault="001F735D" w:rsidP="007F1B53">
      <w:pPr>
        <w:spacing w:before="0" w:after="0" w:line="240" w:lineRule="auto"/>
      </w:pPr>
      <w:r>
        <w:separator/>
      </w:r>
    </w:p>
  </w:footnote>
  <w:footnote w:type="continuationSeparator" w:id="0">
    <w:p w14:paraId="517B64CE" w14:textId="77777777" w:rsidR="001F735D" w:rsidRDefault="001F735D" w:rsidP="007F1B53">
      <w:pPr>
        <w:spacing w:before="0" w:after="0" w:line="240" w:lineRule="auto"/>
      </w:pPr>
      <w:r>
        <w:continuationSeparator/>
      </w:r>
    </w:p>
  </w:footnote>
  <w:footnote w:type="continuationNotice" w:id="1">
    <w:p w14:paraId="27728A7C" w14:textId="77777777" w:rsidR="001F735D" w:rsidRDefault="001F735D">
      <w:pPr>
        <w:spacing w:before="0"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F3FD8F" w14:textId="77777777" w:rsidR="0020003D" w:rsidRDefault="0020003D">
    <w:pPr>
      <w:pStyle w:val="Encabezado"/>
    </w:pPr>
    <w:r>
      <w:rPr>
        <w:noProof/>
      </w:rPr>
      <w:drawing>
        <wp:anchor distT="0" distB="0" distL="114300" distR="114300" simplePos="0" relativeHeight="251658240" behindDoc="0" locked="0" layoutInCell="1" allowOverlap="1" wp14:anchorId="08002860" wp14:editId="0919A672">
          <wp:simplePos x="0" y="0"/>
          <wp:positionH relativeFrom="column">
            <wp:posOffset>-1133848</wp:posOffset>
          </wp:positionH>
          <wp:positionV relativeFrom="paragraph">
            <wp:posOffset>-439196</wp:posOffset>
          </wp:positionV>
          <wp:extent cx="7795895" cy="997585"/>
          <wp:effectExtent l="0" t="0" r="0" b="0"/>
          <wp:wrapNone/>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95895" cy="99758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B5773D"/>
    <w:multiLevelType w:val="hybridMultilevel"/>
    <w:tmpl w:val="4ADC5C06"/>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 w15:restartNumberingAfterBreak="0">
    <w:nsid w:val="0A767474"/>
    <w:multiLevelType w:val="hybridMultilevel"/>
    <w:tmpl w:val="8D047C54"/>
    <w:lvl w:ilvl="0" w:tplc="4C0A000F">
      <w:start w:val="1"/>
      <w:numFmt w:val="decimal"/>
      <w:lvlText w:val="%1."/>
      <w:lvlJc w:val="lef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2" w15:restartNumberingAfterBreak="0">
    <w:nsid w:val="12B862ED"/>
    <w:multiLevelType w:val="hybridMultilevel"/>
    <w:tmpl w:val="E56E46AA"/>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3" w15:restartNumberingAfterBreak="0">
    <w:nsid w:val="1FBD5E29"/>
    <w:multiLevelType w:val="hybridMultilevel"/>
    <w:tmpl w:val="391C3FD4"/>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4" w15:restartNumberingAfterBreak="0">
    <w:nsid w:val="65163CE8"/>
    <w:multiLevelType w:val="hybridMultilevel"/>
    <w:tmpl w:val="C024A99A"/>
    <w:lvl w:ilvl="0" w:tplc="4C0A000F">
      <w:start w:val="1"/>
      <w:numFmt w:val="decimal"/>
      <w:lvlText w:val="%1."/>
      <w:lvlJc w:val="lef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5" w15:restartNumberingAfterBreak="0">
    <w:nsid w:val="77A829AE"/>
    <w:multiLevelType w:val="hybridMultilevel"/>
    <w:tmpl w:val="56E28666"/>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6" w15:restartNumberingAfterBreak="0">
    <w:nsid w:val="7C4C496A"/>
    <w:multiLevelType w:val="hybridMultilevel"/>
    <w:tmpl w:val="4D0055F8"/>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7" w15:restartNumberingAfterBreak="0">
    <w:nsid w:val="7E3A3D2D"/>
    <w:multiLevelType w:val="hybridMultilevel"/>
    <w:tmpl w:val="612C3A3E"/>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6"/>
  </w:num>
  <w:num w:numId="4">
    <w:abstractNumId w:val="4"/>
  </w:num>
  <w:num w:numId="5">
    <w:abstractNumId w:val="3"/>
  </w:num>
  <w:num w:numId="6">
    <w:abstractNumId w:val="0"/>
  </w:num>
  <w:num w:numId="7">
    <w:abstractNumId w:val="5"/>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proofState w:spelling="clean" w:grammar="clean"/>
  <w:attachedTemplate r:id="rId1"/>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22FF"/>
    <w:rsid w:val="000017E8"/>
    <w:rsid w:val="00003AA1"/>
    <w:rsid w:val="00011E3F"/>
    <w:rsid w:val="000207DF"/>
    <w:rsid w:val="00025315"/>
    <w:rsid w:val="00030BE3"/>
    <w:rsid w:val="00041152"/>
    <w:rsid w:val="00042B5A"/>
    <w:rsid w:val="0004311D"/>
    <w:rsid w:val="000437FF"/>
    <w:rsid w:val="000446AD"/>
    <w:rsid w:val="00044942"/>
    <w:rsid w:val="0004565F"/>
    <w:rsid w:val="00046C30"/>
    <w:rsid w:val="0007116F"/>
    <w:rsid w:val="000810B5"/>
    <w:rsid w:val="00085CAC"/>
    <w:rsid w:val="000A05DD"/>
    <w:rsid w:val="000A79C8"/>
    <w:rsid w:val="000B0162"/>
    <w:rsid w:val="000B21DD"/>
    <w:rsid w:val="000B337D"/>
    <w:rsid w:val="000C0449"/>
    <w:rsid w:val="000C2F40"/>
    <w:rsid w:val="000C7C47"/>
    <w:rsid w:val="000D5816"/>
    <w:rsid w:val="001019AD"/>
    <w:rsid w:val="00103368"/>
    <w:rsid w:val="0013029E"/>
    <w:rsid w:val="00147C46"/>
    <w:rsid w:val="0015799A"/>
    <w:rsid w:val="001622A6"/>
    <w:rsid w:val="00166A94"/>
    <w:rsid w:val="001726BE"/>
    <w:rsid w:val="00172EC5"/>
    <w:rsid w:val="00181BD0"/>
    <w:rsid w:val="00186872"/>
    <w:rsid w:val="0019146D"/>
    <w:rsid w:val="00193D16"/>
    <w:rsid w:val="001A2F7D"/>
    <w:rsid w:val="001B31C6"/>
    <w:rsid w:val="001C720B"/>
    <w:rsid w:val="001D0B87"/>
    <w:rsid w:val="001E174E"/>
    <w:rsid w:val="001F735D"/>
    <w:rsid w:val="0020003D"/>
    <w:rsid w:val="00207DC8"/>
    <w:rsid w:val="002143FB"/>
    <w:rsid w:val="00232293"/>
    <w:rsid w:val="00265AE0"/>
    <w:rsid w:val="00266BC1"/>
    <w:rsid w:val="00272E05"/>
    <w:rsid w:val="00282920"/>
    <w:rsid w:val="002A2F1A"/>
    <w:rsid w:val="002B31AA"/>
    <w:rsid w:val="002B5D9F"/>
    <w:rsid w:val="002C780F"/>
    <w:rsid w:val="002E3A77"/>
    <w:rsid w:val="002E6462"/>
    <w:rsid w:val="002F0A67"/>
    <w:rsid w:val="002F235F"/>
    <w:rsid w:val="003069CC"/>
    <w:rsid w:val="00315184"/>
    <w:rsid w:val="003354F8"/>
    <w:rsid w:val="00346434"/>
    <w:rsid w:val="00350E55"/>
    <w:rsid w:val="00357488"/>
    <w:rsid w:val="003605FA"/>
    <w:rsid w:val="00364184"/>
    <w:rsid w:val="0036618A"/>
    <w:rsid w:val="003717C3"/>
    <w:rsid w:val="00372AE8"/>
    <w:rsid w:val="00384557"/>
    <w:rsid w:val="00390147"/>
    <w:rsid w:val="00392650"/>
    <w:rsid w:val="003940A4"/>
    <w:rsid w:val="003959DE"/>
    <w:rsid w:val="003B0284"/>
    <w:rsid w:val="003C2572"/>
    <w:rsid w:val="003C5C3C"/>
    <w:rsid w:val="003E0D37"/>
    <w:rsid w:val="003E5A52"/>
    <w:rsid w:val="003E5A83"/>
    <w:rsid w:val="003F3A88"/>
    <w:rsid w:val="003F7E71"/>
    <w:rsid w:val="00406675"/>
    <w:rsid w:val="004149A7"/>
    <w:rsid w:val="00415A63"/>
    <w:rsid w:val="00431158"/>
    <w:rsid w:val="00443C7A"/>
    <w:rsid w:val="0046616B"/>
    <w:rsid w:val="004661F3"/>
    <w:rsid w:val="004723A2"/>
    <w:rsid w:val="00490543"/>
    <w:rsid w:val="00492543"/>
    <w:rsid w:val="00497B5C"/>
    <w:rsid w:val="00497FF9"/>
    <w:rsid w:val="004A32E5"/>
    <w:rsid w:val="004A765E"/>
    <w:rsid w:val="004B266A"/>
    <w:rsid w:val="004B6718"/>
    <w:rsid w:val="004D4F3C"/>
    <w:rsid w:val="004D601F"/>
    <w:rsid w:val="004E5A2A"/>
    <w:rsid w:val="004F17B1"/>
    <w:rsid w:val="004F36FE"/>
    <w:rsid w:val="004F394C"/>
    <w:rsid w:val="004F3CB0"/>
    <w:rsid w:val="004F5CB7"/>
    <w:rsid w:val="004F7547"/>
    <w:rsid w:val="005001BA"/>
    <w:rsid w:val="00500227"/>
    <w:rsid w:val="00504EF9"/>
    <w:rsid w:val="00507CCA"/>
    <w:rsid w:val="005145AA"/>
    <w:rsid w:val="005244C2"/>
    <w:rsid w:val="00526FCA"/>
    <w:rsid w:val="00531FB0"/>
    <w:rsid w:val="0054053B"/>
    <w:rsid w:val="00542C89"/>
    <w:rsid w:val="00542FF1"/>
    <w:rsid w:val="005443AD"/>
    <w:rsid w:val="00547521"/>
    <w:rsid w:val="0055290D"/>
    <w:rsid w:val="00555864"/>
    <w:rsid w:val="00574E4C"/>
    <w:rsid w:val="00577CAD"/>
    <w:rsid w:val="00580277"/>
    <w:rsid w:val="00591332"/>
    <w:rsid w:val="00592940"/>
    <w:rsid w:val="00594AF9"/>
    <w:rsid w:val="005B0B82"/>
    <w:rsid w:val="005B7617"/>
    <w:rsid w:val="005C0408"/>
    <w:rsid w:val="005C2C6E"/>
    <w:rsid w:val="005D72D8"/>
    <w:rsid w:val="005E21C9"/>
    <w:rsid w:val="005E27A5"/>
    <w:rsid w:val="00604B70"/>
    <w:rsid w:val="0060762F"/>
    <w:rsid w:val="0061093D"/>
    <w:rsid w:val="00611199"/>
    <w:rsid w:val="00614C56"/>
    <w:rsid w:val="006233F8"/>
    <w:rsid w:val="0063495D"/>
    <w:rsid w:val="00636C8A"/>
    <w:rsid w:val="006402CC"/>
    <w:rsid w:val="00644FC9"/>
    <w:rsid w:val="0065452C"/>
    <w:rsid w:val="0066111E"/>
    <w:rsid w:val="00664894"/>
    <w:rsid w:val="006667C5"/>
    <w:rsid w:val="00670400"/>
    <w:rsid w:val="00671028"/>
    <w:rsid w:val="0067269F"/>
    <w:rsid w:val="00680D3C"/>
    <w:rsid w:val="00686701"/>
    <w:rsid w:val="006917A1"/>
    <w:rsid w:val="00694005"/>
    <w:rsid w:val="00694CBC"/>
    <w:rsid w:val="006B2BE7"/>
    <w:rsid w:val="006B6105"/>
    <w:rsid w:val="006C1A52"/>
    <w:rsid w:val="006C41C3"/>
    <w:rsid w:val="006D4EEB"/>
    <w:rsid w:val="006E3F84"/>
    <w:rsid w:val="00714C9F"/>
    <w:rsid w:val="00715621"/>
    <w:rsid w:val="00722A88"/>
    <w:rsid w:val="00735C51"/>
    <w:rsid w:val="00744D8F"/>
    <w:rsid w:val="00750B6E"/>
    <w:rsid w:val="00754230"/>
    <w:rsid w:val="00763716"/>
    <w:rsid w:val="007671D2"/>
    <w:rsid w:val="00771647"/>
    <w:rsid w:val="00772CDA"/>
    <w:rsid w:val="00772E40"/>
    <w:rsid w:val="00774846"/>
    <w:rsid w:val="00793A9B"/>
    <w:rsid w:val="007A22FF"/>
    <w:rsid w:val="007B33A2"/>
    <w:rsid w:val="007B46D7"/>
    <w:rsid w:val="007B4C64"/>
    <w:rsid w:val="007B5BB1"/>
    <w:rsid w:val="007D213D"/>
    <w:rsid w:val="007E054B"/>
    <w:rsid w:val="007F1B53"/>
    <w:rsid w:val="007F650C"/>
    <w:rsid w:val="00802022"/>
    <w:rsid w:val="00803598"/>
    <w:rsid w:val="008049AD"/>
    <w:rsid w:val="00843820"/>
    <w:rsid w:val="00856D1C"/>
    <w:rsid w:val="00857A4F"/>
    <w:rsid w:val="0086160E"/>
    <w:rsid w:val="008727FF"/>
    <w:rsid w:val="00891D18"/>
    <w:rsid w:val="00894E4B"/>
    <w:rsid w:val="008A1BED"/>
    <w:rsid w:val="008A4075"/>
    <w:rsid w:val="008B0A58"/>
    <w:rsid w:val="008B1BC3"/>
    <w:rsid w:val="008B7F69"/>
    <w:rsid w:val="008C10A3"/>
    <w:rsid w:val="008D0045"/>
    <w:rsid w:val="008E493D"/>
    <w:rsid w:val="008F7011"/>
    <w:rsid w:val="00901DF1"/>
    <w:rsid w:val="00905A5A"/>
    <w:rsid w:val="00912023"/>
    <w:rsid w:val="00926481"/>
    <w:rsid w:val="00930439"/>
    <w:rsid w:val="0093568C"/>
    <w:rsid w:val="0094356F"/>
    <w:rsid w:val="00950F1E"/>
    <w:rsid w:val="00960434"/>
    <w:rsid w:val="00961464"/>
    <w:rsid w:val="00970274"/>
    <w:rsid w:val="00981CA6"/>
    <w:rsid w:val="009B0B74"/>
    <w:rsid w:val="009C161D"/>
    <w:rsid w:val="009C2E93"/>
    <w:rsid w:val="009C67DE"/>
    <w:rsid w:val="009D12F1"/>
    <w:rsid w:val="009D23F9"/>
    <w:rsid w:val="009D26F4"/>
    <w:rsid w:val="009D5041"/>
    <w:rsid w:val="009D6102"/>
    <w:rsid w:val="009D7C64"/>
    <w:rsid w:val="009E01C8"/>
    <w:rsid w:val="009E02EB"/>
    <w:rsid w:val="009E0C97"/>
    <w:rsid w:val="009E58EC"/>
    <w:rsid w:val="009E59B8"/>
    <w:rsid w:val="009F6C56"/>
    <w:rsid w:val="00A1571E"/>
    <w:rsid w:val="00A1689B"/>
    <w:rsid w:val="00A25F8A"/>
    <w:rsid w:val="00A40635"/>
    <w:rsid w:val="00A44093"/>
    <w:rsid w:val="00A56D1C"/>
    <w:rsid w:val="00A57429"/>
    <w:rsid w:val="00A605EA"/>
    <w:rsid w:val="00A97874"/>
    <w:rsid w:val="00A97C72"/>
    <w:rsid w:val="00AA304D"/>
    <w:rsid w:val="00AB2DF6"/>
    <w:rsid w:val="00AC5C1D"/>
    <w:rsid w:val="00AD286E"/>
    <w:rsid w:val="00AD4F3E"/>
    <w:rsid w:val="00AE3262"/>
    <w:rsid w:val="00AE67FE"/>
    <w:rsid w:val="00AF1965"/>
    <w:rsid w:val="00AF52FD"/>
    <w:rsid w:val="00AF7C44"/>
    <w:rsid w:val="00B0609B"/>
    <w:rsid w:val="00B14B47"/>
    <w:rsid w:val="00B300B4"/>
    <w:rsid w:val="00B36A28"/>
    <w:rsid w:val="00B47A03"/>
    <w:rsid w:val="00B50AA3"/>
    <w:rsid w:val="00B71AFC"/>
    <w:rsid w:val="00BA4474"/>
    <w:rsid w:val="00BA5B86"/>
    <w:rsid w:val="00BB29C3"/>
    <w:rsid w:val="00BB6855"/>
    <w:rsid w:val="00BC01BC"/>
    <w:rsid w:val="00BD79A0"/>
    <w:rsid w:val="00BF0A08"/>
    <w:rsid w:val="00C04E02"/>
    <w:rsid w:val="00C13BC1"/>
    <w:rsid w:val="00C248CB"/>
    <w:rsid w:val="00C25477"/>
    <w:rsid w:val="00C26E50"/>
    <w:rsid w:val="00C30238"/>
    <w:rsid w:val="00C31284"/>
    <w:rsid w:val="00C4042F"/>
    <w:rsid w:val="00C43BCA"/>
    <w:rsid w:val="00C66308"/>
    <w:rsid w:val="00C902C9"/>
    <w:rsid w:val="00C940BD"/>
    <w:rsid w:val="00C9631E"/>
    <w:rsid w:val="00C97611"/>
    <w:rsid w:val="00CB028E"/>
    <w:rsid w:val="00D14C0B"/>
    <w:rsid w:val="00D162A7"/>
    <w:rsid w:val="00D24493"/>
    <w:rsid w:val="00D26A0C"/>
    <w:rsid w:val="00D32B3D"/>
    <w:rsid w:val="00D36CFF"/>
    <w:rsid w:val="00D430E2"/>
    <w:rsid w:val="00D567D2"/>
    <w:rsid w:val="00D60749"/>
    <w:rsid w:val="00D73117"/>
    <w:rsid w:val="00D77F9C"/>
    <w:rsid w:val="00D853B4"/>
    <w:rsid w:val="00D93BBC"/>
    <w:rsid w:val="00D952F8"/>
    <w:rsid w:val="00DA3CBB"/>
    <w:rsid w:val="00DD3164"/>
    <w:rsid w:val="00DD7B58"/>
    <w:rsid w:val="00DE5CCE"/>
    <w:rsid w:val="00DE5F24"/>
    <w:rsid w:val="00DF51FE"/>
    <w:rsid w:val="00E03835"/>
    <w:rsid w:val="00E10698"/>
    <w:rsid w:val="00E14E89"/>
    <w:rsid w:val="00E25ED0"/>
    <w:rsid w:val="00E272F1"/>
    <w:rsid w:val="00E301A4"/>
    <w:rsid w:val="00E31831"/>
    <w:rsid w:val="00E3378B"/>
    <w:rsid w:val="00E42177"/>
    <w:rsid w:val="00E43938"/>
    <w:rsid w:val="00E636DE"/>
    <w:rsid w:val="00E8017A"/>
    <w:rsid w:val="00E93586"/>
    <w:rsid w:val="00E972A0"/>
    <w:rsid w:val="00EA1013"/>
    <w:rsid w:val="00EB49C8"/>
    <w:rsid w:val="00EB78B7"/>
    <w:rsid w:val="00EC21D6"/>
    <w:rsid w:val="00EC347B"/>
    <w:rsid w:val="00ED4456"/>
    <w:rsid w:val="00EE1423"/>
    <w:rsid w:val="00EE1806"/>
    <w:rsid w:val="00EF3ABC"/>
    <w:rsid w:val="00F0207E"/>
    <w:rsid w:val="00F02702"/>
    <w:rsid w:val="00F02BF4"/>
    <w:rsid w:val="00F146C1"/>
    <w:rsid w:val="00F15C0B"/>
    <w:rsid w:val="00F3756A"/>
    <w:rsid w:val="00F43320"/>
    <w:rsid w:val="00F46B83"/>
    <w:rsid w:val="00F46CA9"/>
    <w:rsid w:val="00F51842"/>
    <w:rsid w:val="00F52DFA"/>
    <w:rsid w:val="00F64706"/>
    <w:rsid w:val="00F64D9D"/>
    <w:rsid w:val="00F7168C"/>
    <w:rsid w:val="00F73D50"/>
    <w:rsid w:val="00F87D0A"/>
    <w:rsid w:val="00FB27FC"/>
    <w:rsid w:val="00FB6208"/>
    <w:rsid w:val="00FC4F22"/>
    <w:rsid w:val="00FC75C5"/>
    <w:rsid w:val="00FD7ECD"/>
    <w:rsid w:val="05F2CF39"/>
    <w:rsid w:val="179AA331"/>
    <w:rsid w:val="2C1F442B"/>
    <w:rsid w:val="3B385CAF"/>
    <w:rsid w:val="517DCC15"/>
    <w:rsid w:val="6BB26A8F"/>
  </w:rsids>
  <m:mathPr>
    <m:mathFont m:val="Cambria Math"/>
    <m:brkBin m:val="before"/>
    <m:brkBinSub m:val="--"/>
    <m:smallFrac m:val="0"/>
    <m:dispDef/>
    <m:lMargin m:val="0"/>
    <m:rMargin m:val="0"/>
    <m:defJc m:val="centerGroup"/>
    <m:wrapIndent m:val="1440"/>
    <m:intLim m:val="subSup"/>
    <m:naryLim m:val="undOvr"/>
  </m:mathPr>
  <w:themeFontLang w:val="es-NI"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F63CF8"/>
  <w15:chartTrackingRefBased/>
  <w15:docId w15:val="{9AB7F08A-31A8-4E62-9B2F-B6409946C3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N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5AE0"/>
    <w:pPr>
      <w:spacing w:before="40" w:after="20" w:line="360" w:lineRule="auto"/>
      <w:jc w:val="both"/>
    </w:pPr>
    <w:rPr>
      <w:rFonts w:ascii="Tahoma" w:hAnsi="Tahoma"/>
      <w:sz w:val="24"/>
    </w:rPr>
  </w:style>
  <w:style w:type="paragraph" w:styleId="Ttulo1">
    <w:name w:val="heading 1"/>
    <w:basedOn w:val="Normal"/>
    <w:next w:val="Normal"/>
    <w:link w:val="Ttulo1Car"/>
    <w:autoRedefine/>
    <w:uiPriority w:val="9"/>
    <w:qFormat/>
    <w:rsid w:val="00772E40"/>
    <w:pPr>
      <w:keepNext/>
      <w:keepLines/>
      <w:spacing w:before="240" w:after="0" w:line="240" w:lineRule="auto"/>
      <w:jc w:val="left"/>
      <w:outlineLvl w:val="0"/>
    </w:pPr>
    <w:rPr>
      <w:rFonts w:eastAsiaTheme="majorEastAsia" w:cstheme="majorBidi"/>
      <w:b/>
      <w:sz w:val="32"/>
      <w:szCs w:val="56"/>
    </w:rPr>
  </w:style>
  <w:style w:type="paragraph" w:styleId="Ttulo2">
    <w:name w:val="heading 2"/>
    <w:basedOn w:val="Normal"/>
    <w:next w:val="Normal"/>
    <w:link w:val="Ttulo2Car"/>
    <w:autoRedefine/>
    <w:uiPriority w:val="9"/>
    <w:semiHidden/>
    <w:unhideWhenUsed/>
    <w:qFormat/>
    <w:rsid w:val="00843820"/>
    <w:pPr>
      <w:keepNext/>
      <w:keepLines/>
      <w:spacing w:after="0"/>
      <w:jc w:val="center"/>
      <w:outlineLvl w:val="1"/>
    </w:pPr>
    <w:rPr>
      <w:rFonts w:eastAsiaTheme="majorEastAsia" w:cstheme="majorBidi"/>
      <w:b/>
      <w:sz w:val="28"/>
      <w:szCs w:val="26"/>
    </w:rPr>
  </w:style>
  <w:style w:type="paragraph" w:styleId="Ttulo3">
    <w:name w:val="heading 3"/>
    <w:basedOn w:val="Normal"/>
    <w:next w:val="Normal"/>
    <w:link w:val="Ttulo3Car"/>
    <w:uiPriority w:val="9"/>
    <w:unhideWhenUsed/>
    <w:qFormat/>
    <w:rsid w:val="00F52DFA"/>
    <w:pPr>
      <w:keepNext/>
      <w:keepLines/>
      <w:spacing w:after="0"/>
      <w:outlineLvl w:val="2"/>
    </w:pPr>
    <w:rPr>
      <w:rFonts w:eastAsiaTheme="majorEastAsia" w:cstheme="majorBidi"/>
      <w:b/>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72E40"/>
    <w:rPr>
      <w:rFonts w:ascii="Tahoma" w:eastAsiaTheme="majorEastAsia" w:hAnsi="Tahoma" w:cstheme="majorBidi"/>
      <w:b/>
      <w:sz w:val="32"/>
      <w:szCs w:val="56"/>
    </w:rPr>
  </w:style>
  <w:style w:type="character" w:customStyle="1" w:styleId="Ttulo2Car">
    <w:name w:val="Título 2 Car"/>
    <w:basedOn w:val="Fuentedeprrafopredeter"/>
    <w:link w:val="Ttulo2"/>
    <w:uiPriority w:val="9"/>
    <w:semiHidden/>
    <w:rsid w:val="00843820"/>
    <w:rPr>
      <w:rFonts w:ascii="Tahoma" w:eastAsiaTheme="majorEastAsia" w:hAnsi="Tahoma" w:cstheme="majorBidi"/>
      <w:b/>
      <w:sz w:val="28"/>
      <w:szCs w:val="26"/>
    </w:rPr>
  </w:style>
  <w:style w:type="paragraph" w:styleId="Subttulo">
    <w:name w:val="Subtitle"/>
    <w:basedOn w:val="Normal"/>
    <w:next w:val="Normal"/>
    <w:link w:val="SubttuloCar"/>
    <w:autoRedefine/>
    <w:uiPriority w:val="11"/>
    <w:qFormat/>
    <w:rsid w:val="00843820"/>
    <w:pPr>
      <w:numPr>
        <w:ilvl w:val="1"/>
      </w:numPr>
      <w:jc w:val="left"/>
    </w:pPr>
    <w:rPr>
      <w:rFonts w:eastAsiaTheme="minorEastAsia"/>
      <w:spacing w:val="15"/>
    </w:rPr>
  </w:style>
  <w:style w:type="character" w:customStyle="1" w:styleId="SubttuloCar">
    <w:name w:val="Subtítulo Car"/>
    <w:basedOn w:val="Fuentedeprrafopredeter"/>
    <w:link w:val="Subttulo"/>
    <w:uiPriority w:val="11"/>
    <w:rsid w:val="00843820"/>
    <w:rPr>
      <w:rFonts w:ascii="Tahoma" w:eastAsiaTheme="minorEastAsia" w:hAnsi="Tahoma"/>
      <w:spacing w:val="15"/>
      <w:sz w:val="24"/>
    </w:rPr>
  </w:style>
  <w:style w:type="character" w:styleId="nfasissutil">
    <w:name w:val="Subtle Emphasis"/>
    <w:basedOn w:val="Fuentedeprrafopredeter"/>
    <w:uiPriority w:val="19"/>
    <w:qFormat/>
    <w:rsid w:val="00843820"/>
    <w:rPr>
      <w:rFonts w:ascii="Tahoma" w:hAnsi="Tahoma"/>
      <w:b w:val="0"/>
      <w:i w:val="0"/>
      <w:iCs/>
      <w:color w:val="auto"/>
      <w:sz w:val="24"/>
      <w:u w:val="single"/>
    </w:rPr>
  </w:style>
  <w:style w:type="paragraph" w:customStyle="1" w:styleId="Cdigo">
    <w:name w:val="Código"/>
    <w:basedOn w:val="Normal"/>
    <w:link w:val="CdigoCar"/>
    <w:autoRedefine/>
    <w:qFormat/>
    <w:rsid w:val="00232293"/>
    <w:pPr>
      <w:spacing w:before="0" w:after="160"/>
      <w:jc w:val="left"/>
    </w:pPr>
    <w:rPr>
      <w:rFonts w:asciiTheme="majorHAnsi" w:hAnsiTheme="majorHAnsi"/>
      <w:i/>
      <w:color w:val="4472C4" w:themeColor="accent1"/>
    </w:rPr>
  </w:style>
  <w:style w:type="character" w:customStyle="1" w:styleId="CdigoCar">
    <w:name w:val="Código Car"/>
    <w:basedOn w:val="Fuentedeprrafopredeter"/>
    <w:link w:val="Cdigo"/>
    <w:rsid w:val="00232293"/>
    <w:rPr>
      <w:rFonts w:asciiTheme="majorHAnsi" w:hAnsiTheme="majorHAnsi"/>
      <w:i/>
      <w:color w:val="4472C4" w:themeColor="accent1"/>
      <w:sz w:val="24"/>
    </w:rPr>
  </w:style>
  <w:style w:type="paragraph" w:styleId="Encabezado">
    <w:name w:val="header"/>
    <w:basedOn w:val="Normal"/>
    <w:link w:val="EncabezadoCar"/>
    <w:uiPriority w:val="99"/>
    <w:unhideWhenUsed/>
    <w:rsid w:val="007F1B53"/>
    <w:pPr>
      <w:tabs>
        <w:tab w:val="center" w:pos="4419"/>
        <w:tab w:val="right" w:pos="8838"/>
      </w:tabs>
      <w:spacing w:before="0" w:after="0"/>
    </w:pPr>
  </w:style>
  <w:style w:type="character" w:customStyle="1" w:styleId="EncabezadoCar">
    <w:name w:val="Encabezado Car"/>
    <w:basedOn w:val="Fuentedeprrafopredeter"/>
    <w:link w:val="Encabezado"/>
    <w:uiPriority w:val="99"/>
    <w:rsid w:val="007F1B53"/>
    <w:rPr>
      <w:rFonts w:ascii="Arial" w:hAnsi="Arial"/>
      <w:sz w:val="24"/>
    </w:rPr>
  </w:style>
  <w:style w:type="paragraph" w:styleId="Piedepgina">
    <w:name w:val="footer"/>
    <w:basedOn w:val="Normal"/>
    <w:link w:val="PiedepginaCar"/>
    <w:uiPriority w:val="99"/>
    <w:unhideWhenUsed/>
    <w:rsid w:val="007F1B53"/>
    <w:pPr>
      <w:tabs>
        <w:tab w:val="center" w:pos="4419"/>
        <w:tab w:val="right" w:pos="8838"/>
      </w:tabs>
      <w:spacing w:before="0" w:after="0"/>
    </w:pPr>
  </w:style>
  <w:style w:type="character" w:customStyle="1" w:styleId="PiedepginaCar">
    <w:name w:val="Pie de página Car"/>
    <w:basedOn w:val="Fuentedeprrafopredeter"/>
    <w:link w:val="Piedepgina"/>
    <w:uiPriority w:val="99"/>
    <w:rsid w:val="007F1B53"/>
    <w:rPr>
      <w:rFonts w:ascii="Arial" w:hAnsi="Arial"/>
      <w:sz w:val="24"/>
    </w:rPr>
  </w:style>
  <w:style w:type="paragraph" w:styleId="Ttulo">
    <w:name w:val="Title"/>
    <w:basedOn w:val="Normal"/>
    <w:next w:val="Normal"/>
    <w:link w:val="TtuloCar"/>
    <w:uiPriority w:val="10"/>
    <w:qFormat/>
    <w:rsid w:val="00843820"/>
    <w:pPr>
      <w:spacing w:before="0" w:after="0"/>
      <w:contextualSpacing/>
      <w:jc w:val="center"/>
    </w:pPr>
    <w:rPr>
      <w:rFonts w:eastAsiaTheme="majorEastAsia" w:cstheme="majorBidi"/>
      <w:spacing w:val="-10"/>
      <w:kern w:val="28"/>
      <w:szCs w:val="56"/>
    </w:rPr>
  </w:style>
  <w:style w:type="character" w:customStyle="1" w:styleId="TtuloCar">
    <w:name w:val="Título Car"/>
    <w:basedOn w:val="Fuentedeprrafopredeter"/>
    <w:link w:val="Ttulo"/>
    <w:uiPriority w:val="10"/>
    <w:rsid w:val="00843820"/>
    <w:rPr>
      <w:rFonts w:ascii="Tahoma" w:eastAsiaTheme="majorEastAsia" w:hAnsi="Tahoma" w:cstheme="majorBidi"/>
      <w:spacing w:val="-10"/>
      <w:kern w:val="28"/>
      <w:sz w:val="24"/>
      <w:szCs w:val="56"/>
    </w:rPr>
  </w:style>
  <w:style w:type="paragraph" w:styleId="TtuloTDC">
    <w:name w:val="TOC Heading"/>
    <w:basedOn w:val="Ttulo1"/>
    <w:next w:val="Normal"/>
    <w:uiPriority w:val="39"/>
    <w:unhideWhenUsed/>
    <w:qFormat/>
    <w:rsid w:val="00843820"/>
    <w:pPr>
      <w:spacing w:line="259" w:lineRule="auto"/>
      <w:outlineLvl w:val="9"/>
    </w:pPr>
    <w:rPr>
      <w:rFonts w:asciiTheme="majorHAnsi" w:hAnsiTheme="majorHAnsi"/>
      <w:b w:val="0"/>
      <w:color w:val="2F5496" w:themeColor="accent1" w:themeShade="BF"/>
      <w:lang w:eastAsia="es-NI"/>
    </w:rPr>
  </w:style>
  <w:style w:type="paragraph" w:styleId="TDC1">
    <w:name w:val="toc 1"/>
    <w:basedOn w:val="Normal"/>
    <w:next w:val="Normal"/>
    <w:autoRedefine/>
    <w:uiPriority w:val="39"/>
    <w:unhideWhenUsed/>
    <w:rsid w:val="00843820"/>
    <w:pPr>
      <w:spacing w:after="100"/>
    </w:pPr>
  </w:style>
  <w:style w:type="character" w:styleId="Hipervnculo">
    <w:name w:val="Hyperlink"/>
    <w:basedOn w:val="Fuentedeprrafopredeter"/>
    <w:uiPriority w:val="99"/>
    <w:unhideWhenUsed/>
    <w:rsid w:val="00843820"/>
    <w:rPr>
      <w:color w:val="0563C1" w:themeColor="hyperlink"/>
      <w:u w:val="single"/>
    </w:rPr>
  </w:style>
  <w:style w:type="character" w:customStyle="1" w:styleId="Ttulo3Car">
    <w:name w:val="Título 3 Car"/>
    <w:basedOn w:val="Fuentedeprrafopredeter"/>
    <w:link w:val="Ttulo3"/>
    <w:uiPriority w:val="9"/>
    <w:rsid w:val="00F52DFA"/>
    <w:rPr>
      <w:rFonts w:ascii="Tahoma" w:eastAsiaTheme="majorEastAsia" w:hAnsi="Tahoma" w:cstheme="majorBidi"/>
      <w:b/>
      <w:sz w:val="24"/>
      <w:szCs w:val="24"/>
    </w:rPr>
  </w:style>
  <w:style w:type="paragraph" w:styleId="Prrafodelista">
    <w:name w:val="List Paragraph"/>
    <w:basedOn w:val="Normal"/>
    <w:uiPriority w:val="34"/>
    <w:qFormat/>
    <w:rsid w:val="00BA4474"/>
    <w:pPr>
      <w:ind w:left="720"/>
      <w:contextualSpacing/>
    </w:pPr>
  </w:style>
  <w:style w:type="character" w:styleId="Mencinsinresolver">
    <w:name w:val="Unresolved Mention"/>
    <w:basedOn w:val="Fuentedeprrafopredeter"/>
    <w:uiPriority w:val="99"/>
    <w:semiHidden/>
    <w:unhideWhenUsed/>
    <w:rsid w:val="0094356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upoliedu-my.sharepoint.com/personal/gaguirre29_docente_upoli_edu_ni/Documents/Proyecto%20clase%20virtual/Material%20para%20subir/Guia%20Unidad%20didactita%201.docx" TargetMode="External"/><Relationship Id="rId18" Type="http://schemas.openxmlformats.org/officeDocument/2006/relationships/image" Target="media/image5.jpg"/><Relationship Id="rId26" Type="http://schemas.openxmlformats.org/officeDocument/2006/relationships/image" Target="media/image9.png"/><Relationship Id="rId39" Type="http://schemas.openxmlformats.org/officeDocument/2006/relationships/footer" Target="footer2.xml"/><Relationship Id="rId21" Type="http://schemas.openxmlformats.org/officeDocument/2006/relationships/hyperlink" Target="https://eva.upoli.edu.ni/mod/assign/view.php?id=344412&amp;forceview=1" TargetMode="External"/><Relationship Id="rId34" Type="http://schemas.openxmlformats.org/officeDocument/2006/relationships/image" Target="media/image15.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hyperlink" Target="https://eva.upoli.edu.ni/mod/assign/view.php?id=344411&amp;forceview=1" TargetMode="External"/><Relationship Id="rId29" Type="http://schemas.openxmlformats.org/officeDocument/2006/relationships/image" Target="media/image10.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upoliedu-my.sharepoint.com/personal/gaguirre29_docente_upoli_edu_ni/Documents/Proyecto%20clase%20virtual/Material%20para%20subir/Guia%20Unidad%20didactita%201.docx" TargetMode="External"/><Relationship Id="rId24" Type="http://schemas.openxmlformats.org/officeDocument/2006/relationships/hyperlink" Target="https://eva.upoli.edu.ni/mod/resource/view.php?id=344130" TargetMode="External"/><Relationship Id="rId32" Type="http://schemas.openxmlformats.org/officeDocument/2006/relationships/hyperlink" Target="https://eva.upoli.edu.ni/mod/resource/view.php?id=346517" TargetMode="External"/><Relationship Id="rId37" Type="http://schemas.openxmlformats.org/officeDocument/2006/relationships/hyperlink" Target="https://eva.upoli.edu.ni/mod/assign/view.php?id=344412" TargetMode="Externa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upoliedu-my.sharepoint.com/personal/gaguirre29_docente_upoli_edu_ni/Documents/Proyecto%20clase%20virtual/Material%20para%20subir/Guia%20Unidad%20didactita%201.docx" TargetMode="External"/><Relationship Id="rId23" Type="http://schemas.openxmlformats.org/officeDocument/2006/relationships/image" Target="media/image7.png"/><Relationship Id="rId28" Type="http://schemas.openxmlformats.org/officeDocument/2006/relationships/image" Target="media/image12.png"/><Relationship Id="rId36" Type="http://schemas.openxmlformats.org/officeDocument/2006/relationships/hyperlink" Target="https://www.youtube.com/watch?v=tPTR1YvM5lQ" TargetMode="External"/><Relationship Id="rId10" Type="http://schemas.openxmlformats.org/officeDocument/2006/relationships/footer" Target="footer1.xml"/><Relationship Id="rId19" Type="http://schemas.openxmlformats.org/officeDocument/2006/relationships/hyperlink" Target="https://eva.upoli.edu.ni/mod/assign/view.php?id=344410&amp;forceview=1" TargetMode="External"/><Relationship Id="rId31" Type="http://schemas.openxmlformats.org/officeDocument/2006/relationships/hyperlink" Target="https://eva.upoli.edu.ni/mod/assign/view.php?id=344410"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upoliedu-my.sharepoint.com/personal/gaguirre29_docente_upoli_edu_ni/Documents/Proyecto%20clase%20virtual/Material%20para%20subir/Guia%20Unidad%20didactita%201.docx" TargetMode="External"/><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image" Target="media/image13.png"/><Relationship Id="rId35" Type="http://schemas.openxmlformats.org/officeDocument/2006/relationships/image" Target="media/image16.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hyperlink" Target="https://upoliedu-my.sharepoint.com/personal/gaguirre29_docente_upoli_edu_ni/Documents/Proyecto%20clase%20virtual/Material%20para%20subir/Guia%20Unidad%20didactita%201.docx" TargetMode="External"/><Relationship Id="rId17" Type="http://schemas.openxmlformats.org/officeDocument/2006/relationships/image" Target="media/image5.png"/><Relationship Id="rId25" Type="http://schemas.openxmlformats.org/officeDocument/2006/relationships/image" Target="media/image8.png"/><Relationship Id="rId33" Type="http://schemas.openxmlformats.org/officeDocument/2006/relationships/image" Target="media/image14.png"/><Relationship Id="rId38"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7.png"/></Relationships>
</file>

<file path=word/_rels/settings.xml.rels><?xml version="1.0" encoding="UTF-8" standalone="yes"?>
<Relationships xmlns="http://schemas.openxmlformats.org/package/2006/relationships"><Relationship Id="rId1" Type="http://schemas.openxmlformats.org/officeDocument/2006/relationships/attachedTemplate" Target="file:///F:\Documentos\Plantillas%20personalizadas%20de%20Office\Unidad%20did&#225;ctica.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84B1F4-C69F-4198-85C5-CE5D040E65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Unidad didáctica.dotx</Template>
  <TotalTime>160</TotalTime>
  <Pages>16</Pages>
  <Words>2944</Words>
  <Characters>16192</Characters>
  <Application>Microsoft Office Word</Application>
  <DocSecurity>0</DocSecurity>
  <Lines>134</Lines>
  <Paragraphs>38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Guillermo Aguirre</dc:creator>
  <cp:keywords/>
  <dc:description/>
  <cp:lastModifiedBy>Guillermo Aguirre</cp:lastModifiedBy>
  <cp:revision>14</cp:revision>
  <cp:lastPrinted>2020-10-09T23:37:00Z</cp:lastPrinted>
  <dcterms:created xsi:type="dcterms:W3CDTF">2021-11-13T13:25:00Z</dcterms:created>
  <dcterms:modified xsi:type="dcterms:W3CDTF">2021-11-26T16:13:00Z</dcterms:modified>
</cp:coreProperties>
</file>
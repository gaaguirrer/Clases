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05D0" w14:textId="77777777" w:rsidR="00F43320" w:rsidRDefault="00B0400E">
      <w:r>
        <w:rPr>
          <w:noProof/>
        </w:rPr>
        <w:drawing>
          <wp:anchor distT="0" distB="0" distL="114300" distR="114300" simplePos="0" relativeHeight="251637760" behindDoc="0" locked="0" layoutInCell="1" allowOverlap="1" wp14:anchorId="40F4C83C" wp14:editId="09B26CC2">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FA34E" w14:textId="77777777" w:rsidR="00F43320" w:rsidRDefault="00F43320"/>
    <w:p w14:paraId="3AA8974A" w14:textId="77777777" w:rsidR="00F43320" w:rsidRDefault="00F43320"/>
    <w:p w14:paraId="70C0D54F" w14:textId="77777777" w:rsidR="00F43320" w:rsidRDefault="00F43320"/>
    <w:p w14:paraId="30C43954" w14:textId="77777777" w:rsidR="00F43320" w:rsidRDefault="00F43320"/>
    <w:p w14:paraId="72D80848" w14:textId="77777777" w:rsidR="00F43320" w:rsidRDefault="00F43320"/>
    <w:p w14:paraId="64C297E8" w14:textId="77777777" w:rsidR="00F43320" w:rsidRDefault="00F43320"/>
    <w:p w14:paraId="184A92E6" w14:textId="77777777" w:rsidR="00F43320" w:rsidRDefault="00F43320"/>
    <w:p w14:paraId="7FF23F71" w14:textId="77777777" w:rsidR="00F43320" w:rsidRDefault="00F43320"/>
    <w:p w14:paraId="0B78D39B" w14:textId="77777777" w:rsidR="00F43320" w:rsidRDefault="006D7C25">
      <w:r>
        <w:rPr>
          <w:noProof/>
        </w:rPr>
        <mc:AlternateContent>
          <mc:Choice Requires="wps">
            <w:drawing>
              <wp:anchor distT="0" distB="0" distL="114300" distR="114300" simplePos="0" relativeHeight="251639808" behindDoc="1" locked="0" layoutInCell="1" allowOverlap="1" wp14:anchorId="1D03027B" wp14:editId="1782DE6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03027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5A9708" w14:textId="77777777" w:rsidR="00F43320" w:rsidRDefault="00F43320"/>
    <w:p w14:paraId="6F60F0CF" w14:textId="77777777" w:rsidR="00F43320" w:rsidRDefault="00F43320"/>
    <w:p w14:paraId="75032C68"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129B1EB1" wp14:editId="63F516C9">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BF652E"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5CB91B0" w14:textId="77777777" w:rsidR="00F43320" w:rsidRDefault="003E0D37">
      <w:r>
        <w:rPr>
          <w:noProof/>
        </w:rPr>
        <mc:AlternateContent>
          <mc:Choice Requires="wps">
            <w:drawing>
              <wp:anchor distT="0" distB="0" distL="114300" distR="114300" simplePos="0" relativeHeight="251640832" behindDoc="0" locked="0" layoutInCell="1" allowOverlap="1" wp14:anchorId="4C77F67C" wp14:editId="3137C83E">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F6BBE" w14:textId="4BB302D5" w:rsidR="00F43320" w:rsidRPr="005E6C17" w:rsidRDefault="00A1260B" w:rsidP="00EF5DC0">
                            <w:pPr>
                              <w:jc w:val="right"/>
                              <w:rPr>
                                <w:rFonts w:ascii="EleganTech™" w:hAnsi="EleganTech™"/>
                                <w:b/>
                                <w:color w:val="404040"/>
                                <w:sz w:val="54"/>
                                <w:szCs w:val="56"/>
                              </w:rPr>
                            </w:pPr>
                            <w:r w:rsidRPr="00A1260B">
                              <w:rPr>
                                <w:rFonts w:cs="Calibri"/>
                                <w:b/>
                                <w:color w:val="000000"/>
                                <w:sz w:val="48"/>
                                <w:szCs w:val="52"/>
                                <w:lang w:eastAsia="es-NI"/>
                              </w:rPr>
                              <w:t>Métricas de Proceso y de Proyecto de Software</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1B051C1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7F67C"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2BEF6BBE" w14:textId="4BB302D5" w:rsidR="00F43320" w:rsidRPr="005E6C17" w:rsidRDefault="00A1260B" w:rsidP="00EF5DC0">
                      <w:pPr>
                        <w:jc w:val="right"/>
                        <w:rPr>
                          <w:rFonts w:ascii="EleganTech™" w:hAnsi="EleganTech™"/>
                          <w:b/>
                          <w:color w:val="404040"/>
                          <w:sz w:val="54"/>
                          <w:szCs w:val="56"/>
                        </w:rPr>
                      </w:pPr>
                      <w:r w:rsidRPr="00A1260B">
                        <w:rPr>
                          <w:rFonts w:cs="Calibri"/>
                          <w:b/>
                          <w:color w:val="000000"/>
                          <w:sz w:val="48"/>
                          <w:szCs w:val="52"/>
                          <w:lang w:eastAsia="es-NI"/>
                        </w:rPr>
                        <w:t>Métricas de Proceso y de Proyecto de Software</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1B051C10" w14:textId="77777777" w:rsidR="00F43320" w:rsidRDefault="00F43320" w:rsidP="00F43320">
                      <w:pPr>
                        <w:jc w:val="right"/>
                      </w:pPr>
                    </w:p>
                  </w:txbxContent>
                </v:textbox>
              </v:shape>
            </w:pict>
          </mc:Fallback>
        </mc:AlternateContent>
      </w:r>
    </w:p>
    <w:p w14:paraId="3DA0C2D0" w14:textId="77777777" w:rsidR="00F43320" w:rsidRDefault="00F43320"/>
    <w:p w14:paraId="5B5E700A" w14:textId="77777777" w:rsidR="005B0B82" w:rsidRDefault="005B0B82"/>
    <w:p w14:paraId="50FD1E9A" w14:textId="77777777" w:rsidR="005B0B82" w:rsidRDefault="005B0B82"/>
    <w:p w14:paraId="198BD429" w14:textId="77777777" w:rsidR="005B0B82" w:rsidRDefault="005B0B82"/>
    <w:p w14:paraId="2456F70C" w14:textId="77777777" w:rsidR="005B0B82" w:rsidRDefault="005B0B82"/>
    <w:p w14:paraId="37504C25" w14:textId="77777777" w:rsidR="005B0B82" w:rsidRDefault="005B0B82"/>
    <w:p w14:paraId="1E85F78B" w14:textId="77777777" w:rsidR="005B0B82" w:rsidRDefault="005B0B82"/>
    <w:p w14:paraId="147649A5" w14:textId="77777777" w:rsidR="005B0B82" w:rsidRDefault="005B0B82"/>
    <w:p w14:paraId="18F3F09F" w14:textId="77777777" w:rsidR="005B0B82" w:rsidRDefault="005B0B82"/>
    <w:p w14:paraId="6162C7A5" w14:textId="77777777" w:rsidR="005B0B82" w:rsidRDefault="005B0B82"/>
    <w:p w14:paraId="2591F483" w14:textId="77777777" w:rsidR="005B0B82" w:rsidRDefault="005B0B82"/>
    <w:p w14:paraId="6B5E0AD2" w14:textId="77777777" w:rsidR="005B0B82" w:rsidRDefault="005B0B82"/>
    <w:p w14:paraId="11D21433" w14:textId="77777777" w:rsidR="00636C8A" w:rsidRDefault="00636C8A"/>
    <w:p w14:paraId="435DB062" w14:textId="77777777" w:rsidR="00A66A79" w:rsidRDefault="00A66A79">
      <w:pPr>
        <w:sectPr w:rsidR="00A66A79" w:rsidSect="00636C8A">
          <w:pgSz w:w="12240" w:h="15840"/>
          <w:pgMar w:top="1418" w:right="1701" w:bottom="1418" w:left="1701" w:header="709" w:footer="709" w:gutter="0"/>
          <w:cols w:space="708"/>
          <w:docGrid w:linePitch="360"/>
        </w:sectPr>
      </w:pPr>
    </w:p>
    <w:p w14:paraId="7C4480DB"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409BA28" wp14:editId="44375CE2">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17E37" w14:textId="77777777" w:rsidR="0070212E" w:rsidRPr="00D904A7" w:rsidRDefault="0070212E" w:rsidP="0070212E">
                              <w:pPr>
                                <w:pStyle w:val="Ttulo1"/>
                              </w:pPr>
                              <w:bookmarkStart w:id="0" w:name="_Toc160547533"/>
                              <w:bookmarkStart w:id="1" w:name="_Toc198839869"/>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09BA28"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D917E37" w14:textId="77777777" w:rsidR="0070212E" w:rsidRPr="00D904A7" w:rsidRDefault="0070212E" w:rsidP="0070212E">
                        <w:pPr>
                          <w:pStyle w:val="Ttulo1"/>
                        </w:pPr>
                        <w:bookmarkStart w:id="2" w:name="_Toc160547533"/>
                        <w:bookmarkStart w:id="3" w:name="_Toc198839869"/>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B1048E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ACA46D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D0CC6D3" w14:textId="77777777" w:rsidR="00843820" w:rsidRPr="004A18B8" w:rsidRDefault="00843820" w:rsidP="00843820">
          <w:pPr>
            <w:rPr>
              <w:rFonts w:cs="Tahoma"/>
              <w:szCs w:val="24"/>
              <w:lang w:val="es-ES" w:eastAsia="es-NI"/>
            </w:rPr>
          </w:pPr>
        </w:p>
        <w:p w14:paraId="615CF104" w14:textId="0F5E66BA" w:rsidR="00A1260B"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8839869" w:history="1">
            <w:r w:rsidR="00A1260B" w:rsidRPr="008B1B3D">
              <w:rPr>
                <w:rStyle w:val="Hipervnculo"/>
                <w:noProof/>
              </w:rPr>
              <w:t>Índice de Contenido</w:t>
            </w:r>
            <w:r w:rsidR="00A1260B">
              <w:rPr>
                <w:noProof/>
                <w:webHidden/>
              </w:rPr>
              <w:tab/>
            </w:r>
            <w:r w:rsidR="00A1260B">
              <w:rPr>
                <w:noProof/>
                <w:webHidden/>
              </w:rPr>
              <w:fldChar w:fldCharType="begin"/>
            </w:r>
            <w:r w:rsidR="00A1260B">
              <w:rPr>
                <w:noProof/>
                <w:webHidden/>
              </w:rPr>
              <w:instrText xml:space="preserve"> PAGEREF _Toc198839869 \h </w:instrText>
            </w:r>
            <w:r w:rsidR="00A1260B">
              <w:rPr>
                <w:noProof/>
                <w:webHidden/>
              </w:rPr>
            </w:r>
            <w:r w:rsidR="00A1260B">
              <w:rPr>
                <w:noProof/>
                <w:webHidden/>
              </w:rPr>
              <w:fldChar w:fldCharType="separate"/>
            </w:r>
            <w:r w:rsidR="005E1C69">
              <w:rPr>
                <w:noProof/>
                <w:webHidden/>
              </w:rPr>
              <w:t>2</w:t>
            </w:r>
            <w:r w:rsidR="00A1260B">
              <w:rPr>
                <w:noProof/>
                <w:webHidden/>
              </w:rPr>
              <w:fldChar w:fldCharType="end"/>
            </w:r>
          </w:hyperlink>
        </w:p>
        <w:p w14:paraId="459703E4" w14:textId="1E060628" w:rsidR="00A1260B" w:rsidRDefault="00A1260B">
          <w:pPr>
            <w:pStyle w:val="TDC1"/>
            <w:tabs>
              <w:tab w:val="right" w:leader="dot" w:pos="8828"/>
            </w:tabs>
            <w:rPr>
              <w:rFonts w:asciiTheme="minorHAnsi" w:eastAsiaTheme="minorEastAsia" w:hAnsiTheme="minorHAnsi"/>
              <w:noProof/>
              <w:kern w:val="2"/>
              <w:szCs w:val="24"/>
              <w:lang w:val="en-US"/>
              <w14:ligatures w14:val="standardContextual"/>
            </w:rPr>
          </w:pPr>
          <w:hyperlink w:anchor="_Toc198839870" w:history="1">
            <w:r w:rsidRPr="008B1B3D">
              <w:rPr>
                <w:rStyle w:val="Hipervnculo"/>
                <w:noProof/>
              </w:rPr>
              <w:t>Introducción</w:t>
            </w:r>
            <w:r>
              <w:rPr>
                <w:noProof/>
                <w:webHidden/>
              </w:rPr>
              <w:tab/>
            </w:r>
            <w:r>
              <w:rPr>
                <w:noProof/>
                <w:webHidden/>
              </w:rPr>
              <w:fldChar w:fldCharType="begin"/>
            </w:r>
            <w:r>
              <w:rPr>
                <w:noProof/>
                <w:webHidden/>
              </w:rPr>
              <w:instrText xml:space="preserve"> PAGEREF _Toc198839870 \h </w:instrText>
            </w:r>
            <w:r>
              <w:rPr>
                <w:noProof/>
                <w:webHidden/>
              </w:rPr>
            </w:r>
            <w:r>
              <w:rPr>
                <w:noProof/>
                <w:webHidden/>
              </w:rPr>
              <w:fldChar w:fldCharType="separate"/>
            </w:r>
            <w:r w:rsidR="005E1C69">
              <w:rPr>
                <w:noProof/>
                <w:webHidden/>
              </w:rPr>
              <w:t>3</w:t>
            </w:r>
            <w:r>
              <w:rPr>
                <w:noProof/>
                <w:webHidden/>
              </w:rPr>
              <w:fldChar w:fldCharType="end"/>
            </w:r>
          </w:hyperlink>
        </w:p>
        <w:p w14:paraId="4D7D08B6" w14:textId="38D96277" w:rsidR="00A1260B" w:rsidRDefault="00A1260B">
          <w:pPr>
            <w:pStyle w:val="TDC1"/>
            <w:tabs>
              <w:tab w:val="right" w:leader="dot" w:pos="8828"/>
            </w:tabs>
            <w:rPr>
              <w:rFonts w:asciiTheme="minorHAnsi" w:eastAsiaTheme="minorEastAsia" w:hAnsiTheme="minorHAnsi"/>
              <w:noProof/>
              <w:kern w:val="2"/>
              <w:szCs w:val="24"/>
              <w:lang w:val="en-US"/>
              <w14:ligatures w14:val="standardContextual"/>
            </w:rPr>
          </w:pPr>
          <w:hyperlink w:anchor="_Toc198839871" w:history="1">
            <w:r w:rsidRPr="008B1B3D">
              <w:rPr>
                <w:rStyle w:val="Hipervnculo"/>
                <w:noProof/>
              </w:rPr>
              <w:t>Desarrollo de Contenidos</w:t>
            </w:r>
            <w:r>
              <w:rPr>
                <w:noProof/>
                <w:webHidden/>
              </w:rPr>
              <w:tab/>
            </w:r>
            <w:r>
              <w:rPr>
                <w:noProof/>
                <w:webHidden/>
              </w:rPr>
              <w:fldChar w:fldCharType="begin"/>
            </w:r>
            <w:r>
              <w:rPr>
                <w:noProof/>
                <w:webHidden/>
              </w:rPr>
              <w:instrText xml:space="preserve"> PAGEREF _Toc198839871 \h </w:instrText>
            </w:r>
            <w:r>
              <w:rPr>
                <w:noProof/>
                <w:webHidden/>
              </w:rPr>
            </w:r>
            <w:r>
              <w:rPr>
                <w:noProof/>
                <w:webHidden/>
              </w:rPr>
              <w:fldChar w:fldCharType="separate"/>
            </w:r>
            <w:r w:rsidR="005E1C69">
              <w:rPr>
                <w:noProof/>
                <w:webHidden/>
              </w:rPr>
              <w:t>4</w:t>
            </w:r>
            <w:r>
              <w:rPr>
                <w:noProof/>
                <w:webHidden/>
              </w:rPr>
              <w:fldChar w:fldCharType="end"/>
            </w:r>
          </w:hyperlink>
        </w:p>
        <w:p w14:paraId="50C40183" w14:textId="3FFAD770" w:rsidR="00A1260B" w:rsidRDefault="00A1260B">
          <w:pPr>
            <w:pStyle w:val="TDC2"/>
            <w:tabs>
              <w:tab w:val="right" w:leader="dot" w:pos="8828"/>
            </w:tabs>
            <w:rPr>
              <w:rFonts w:asciiTheme="minorHAnsi" w:eastAsiaTheme="minorEastAsia" w:hAnsiTheme="minorHAnsi"/>
              <w:noProof/>
              <w:kern w:val="2"/>
              <w:szCs w:val="24"/>
              <w:lang w:val="en-US"/>
              <w14:ligatures w14:val="standardContextual"/>
            </w:rPr>
          </w:pPr>
          <w:hyperlink w:anchor="_Toc198839872" w:history="1">
            <w:r w:rsidRPr="008B1B3D">
              <w:rPr>
                <w:rStyle w:val="Hipervnculo"/>
                <w:noProof/>
              </w:rPr>
              <w:t>Métricas en los dominios de proceso y proyecto</w:t>
            </w:r>
            <w:r>
              <w:rPr>
                <w:noProof/>
                <w:webHidden/>
              </w:rPr>
              <w:tab/>
            </w:r>
            <w:r>
              <w:rPr>
                <w:noProof/>
                <w:webHidden/>
              </w:rPr>
              <w:fldChar w:fldCharType="begin"/>
            </w:r>
            <w:r>
              <w:rPr>
                <w:noProof/>
                <w:webHidden/>
              </w:rPr>
              <w:instrText xml:space="preserve"> PAGEREF _Toc198839872 \h </w:instrText>
            </w:r>
            <w:r>
              <w:rPr>
                <w:noProof/>
                <w:webHidden/>
              </w:rPr>
            </w:r>
            <w:r>
              <w:rPr>
                <w:noProof/>
                <w:webHidden/>
              </w:rPr>
              <w:fldChar w:fldCharType="separate"/>
            </w:r>
            <w:r w:rsidR="005E1C69">
              <w:rPr>
                <w:noProof/>
                <w:webHidden/>
              </w:rPr>
              <w:t>4</w:t>
            </w:r>
            <w:r>
              <w:rPr>
                <w:noProof/>
                <w:webHidden/>
              </w:rPr>
              <w:fldChar w:fldCharType="end"/>
            </w:r>
          </w:hyperlink>
        </w:p>
        <w:p w14:paraId="0A7ADECD" w14:textId="2F7F42A6" w:rsidR="00A1260B" w:rsidRDefault="00A1260B">
          <w:pPr>
            <w:pStyle w:val="TDC2"/>
            <w:tabs>
              <w:tab w:val="right" w:leader="dot" w:pos="8828"/>
            </w:tabs>
            <w:rPr>
              <w:rFonts w:asciiTheme="minorHAnsi" w:eastAsiaTheme="minorEastAsia" w:hAnsiTheme="minorHAnsi"/>
              <w:noProof/>
              <w:kern w:val="2"/>
              <w:szCs w:val="24"/>
              <w:lang w:val="en-US"/>
              <w14:ligatures w14:val="standardContextual"/>
            </w:rPr>
          </w:pPr>
          <w:hyperlink w:anchor="_Toc198839873" w:history="1">
            <w:r w:rsidRPr="008B1B3D">
              <w:rPr>
                <w:rStyle w:val="Hipervnculo"/>
                <w:noProof/>
              </w:rPr>
              <w:t>Medición del software</w:t>
            </w:r>
            <w:r>
              <w:rPr>
                <w:noProof/>
                <w:webHidden/>
              </w:rPr>
              <w:tab/>
            </w:r>
            <w:r>
              <w:rPr>
                <w:noProof/>
                <w:webHidden/>
              </w:rPr>
              <w:fldChar w:fldCharType="begin"/>
            </w:r>
            <w:r>
              <w:rPr>
                <w:noProof/>
                <w:webHidden/>
              </w:rPr>
              <w:instrText xml:space="preserve"> PAGEREF _Toc198839873 \h </w:instrText>
            </w:r>
            <w:r>
              <w:rPr>
                <w:noProof/>
                <w:webHidden/>
              </w:rPr>
            </w:r>
            <w:r>
              <w:rPr>
                <w:noProof/>
                <w:webHidden/>
              </w:rPr>
              <w:fldChar w:fldCharType="separate"/>
            </w:r>
            <w:r w:rsidR="005E1C69">
              <w:rPr>
                <w:noProof/>
                <w:webHidden/>
              </w:rPr>
              <w:t>22</w:t>
            </w:r>
            <w:r>
              <w:rPr>
                <w:noProof/>
                <w:webHidden/>
              </w:rPr>
              <w:fldChar w:fldCharType="end"/>
            </w:r>
          </w:hyperlink>
        </w:p>
        <w:p w14:paraId="26C21AA4" w14:textId="0C7B12F7" w:rsidR="00A1260B" w:rsidRDefault="00A1260B">
          <w:pPr>
            <w:pStyle w:val="TDC2"/>
            <w:tabs>
              <w:tab w:val="right" w:leader="dot" w:pos="8828"/>
            </w:tabs>
            <w:rPr>
              <w:rFonts w:asciiTheme="minorHAnsi" w:eastAsiaTheme="minorEastAsia" w:hAnsiTheme="minorHAnsi"/>
              <w:noProof/>
              <w:kern w:val="2"/>
              <w:szCs w:val="24"/>
              <w:lang w:val="en-US"/>
              <w14:ligatures w14:val="standardContextual"/>
            </w:rPr>
          </w:pPr>
          <w:hyperlink w:anchor="_Toc198839874" w:history="1">
            <w:r w:rsidRPr="008B1B3D">
              <w:rPr>
                <w:rStyle w:val="Hipervnculo"/>
                <w:noProof/>
              </w:rPr>
              <w:t>Métricas para calidad de software</w:t>
            </w:r>
            <w:r>
              <w:rPr>
                <w:noProof/>
                <w:webHidden/>
              </w:rPr>
              <w:tab/>
            </w:r>
            <w:r>
              <w:rPr>
                <w:noProof/>
                <w:webHidden/>
              </w:rPr>
              <w:fldChar w:fldCharType="begin"/>
            </w:r>
            <w:r>
              <w:rPr>
                <w:noProof/>
                <w:webHidden/>
              </w:rPr>
              <w:instrText xml:space="preserve"> PAGEREF _Toc198839874 \h </w:instrText>
            </w:r>
            <w:r>
              <w:rPr>
                <w:noProof/>
                <w:webHidden/>
              </w:rPr>
            </w:r>
            <w:r>
              <w:rPr>
                <w:noProof/>
                <w:webHidden/>
              </w:rPr>
              <w:fldChar w:fldCharType="separate"/>
            </w:r>
            <w:r w:rsidR="005E1C69">
              <w:rPr>
                <w:noProof/>
                <w:webHidden/>
              </w:rPr>
              <w:t>42</w:t>
            </w:r>
            <w:r>
              <w:rPr>
                <w:noProof/>
                <w:webHidden/>
              </w:rPr>
              <w:fldChar w:fldCharType="end"/>
            </w:r>
          </w:hyperlink>
        </w:p>
        <w:p w14:paraId="7F84D9F2" w14:textId="73256C57" w:rsidR="00A1260B" w:rsidRDefault="00A1260B">
          <w:pPr>
            <w:pStyle w:val="TDC2"/>
            <w:tabs>
              <w:tab w:val="right" w:leader="dot" w:pos="8828"/>
            </w:tabs>
            <w:rPr>
              <w:rFonts w:asciiTheme="minorHAnsi" w:eastAsiaTheme="minorEastAsia" w:hAnsiTheme="minorHAnsi"/>
              <w:noProof/>
              <w:kern w:val="2"/>
              <w:szCs w:val="24"/>
              <w:lang w:val="en-US"/>
              <w14:ligatures w14:val="standardContextual"/>
            </w:rPr>
          </w:pPr>
          <w:hyperlink w:anchor="_Toc198839875" w:history="1">
            <w:r w:rsidRPr="008B1B3D">
              <w:rPr>
                <w:rStyle w:val="Hipervnculo"/>
                <w:noProof/>
              </w:rPr>
              <w:t>Métricas para organizaciones pequeñas</w:t>
            </w:r>
            <w:r>
              <w:rPr>
                <w:noProof/>
                <w:webHidden/>
              </w:rPr>
              <w:tab/>
            </w:r>
            <w:r>
              <w:rPr>
                <w:noProof/>
                <w:webHidden/>
              </w:rPr>
              <w:fldChar w:fldCharType="begin"/>
            </w:r>
            <w:r>
              <w:rPr>
                <w:noProof/>
                <w:webHidden/>
              </w:rPr>
              <w:instrText xml:space="preserve"> PAGEREF _Toc198839875 \h </w:instrText>
            </w:r>
            <w:r>
              <w:rPr>
                <w:noProof/>
                <w:webHidden/>
              </w:rPr>
            </w:r>
            <w:r>
              <w:rPr>
                <w:noProof/>
                <w:webHidden/>
              </w:rPr>
              <w:fldChar w:fldCharType="separate"/>
            </w:r>
            <w:r w:rsidR="005E1C69">
              <w:rPr>
                <w:noProof/>
                <w:webHidden/>
              </w:rPr>
              <w:t>76</w:t>
            </w:r>
            <w:r>
              <w:rPr>
                <w:noProof/>
                <w:webHidden/>
              </w:rPr>
              <w:fldChar w:fldCharType="end"/>
            </w:r>
          </w:hyperlink>
        </w:p>
        <w:p w14:paraId="26AA06FC" w14:textId="6A0FD63E" w:rsidR="00A1260B" w:rsidRDefault="00A1260B">
          <w:pPr>
            <w:pStyle w:val="TDC1"/>
            <w:tabs>
              <w:tab w:val="right" w:leader="dot" w:pos="8828"/>
            </w:tabs>
            <w:rPr>
              <w:rFonts w:asciiTheme="minorHAnsi" w:eastAsiaTheme="minorEastAsia" w:hAnsiTheme="minorHAnsi"/>
              <w:noProof/>
              <w:kern w:val="2"/>
              <w:szCs w:val="24"/>
              <w:lang w:val="en-US"/>
              <w14:ligatures w14:val="standardContextual"/>
            </w:rPr>
          </w:pPr>
          <w:hyperlink w:anchor="_Toc198839876" w:history="1">
            <w:r w:rsidRPr="008B1B3D">
              <w:rPr>
                <w:rStyle w:val="Hipervnculo"/>
                <w:noProof/>
              </w:rPr>
              <w:t>Bibliografía y Webgrafía</w:t>
            </w:r>
            <w:r>
              <w:rPr>
                <w:noProof/>
                <w:webHidden/>
              </w:rPr>
              <w:tab/>
            </w:r>
            <w:r>
              <w:rPr>
                <w:noProof/>
                <w:webHidden/>
              </w:rPr>
              <w:fldChar w:fldCharType="begin"/>
            </w:r>
            <w:r>
              <w:rPr>
                <w:noProof/>
                <w:webHidden/>
              </w:rPr>
              <w:instrText xml:space="preserve"> PAGEREF _Toc198839876 \h </w:instrText>
            </w:r>
            <w:r>
              <w:rPr>
                <w:noProof/>
                <w:webHidden/>
              </w:rPr>
            </w:r>
            <w:r>
              <w:rPr>
                <w:noProof/>
                <w:webHidden/>
              </w:rPr>
              <w:fldChar w:fldCharType="separate"/>
            </w:r>
            <w:r w:rsidR="005E1C69">
              <w:rPr>
                <w:noProof/>
                <w:webHidden/>
              </w:rPr>
              <w:t>86</w:t>
            </w:r>
            <w:r>
              <w:rPr>
                <w:noProof/>
                <w:webHidden/>
              </w:rPr>
              <w:fldChar w:fldCharType="end"/>
            </w:r>
          </w:hyperlink>
        </w:p>
        <w:p w14:paraId="63DAC4F1" w14:textId="608871D0" w:rsidR="00A1260B" w:rsidRDefault="00A1260B">
          <w:pPr>
            <w:pStyle w:val="TDC1"/>
            <w:tabs>
              <w:tab w:val="right" w:leader="dot" w:pos="8828"/>
            </w:tabs>
            <w:rPr>
              <w:rFonts w:asciiTheme="minorHAnsi" w:eastAsiaTheme="minorEastAsia" w:hAnsiTheme="minorHAnsi"/>
              <w:noProof/>
              <w:kern w:val="2"/>
              <w:szCs w:val="24"/>
              <w:lang w:val="en-US"/>
              <w14:ligatures w14:val="standardContextual"/>
            </w:rPr>
          </w:pPr>
          <w:hyperlink w:anchor="_Toc198839877" w:history="1">
            <w:r w:rsidRPr="008B1B3D">
              <w:rPr>
                <w:rStyle w:val="Hipervnculo"/>
                <w:noProof/>
              </w:rPr>
              <w:t>Glosario</w:t>
            </w:r>
            <w:r>
              <w:rPr>
                <w:noProof/>
                <w:webHidden/>
              </w:rPr>
              <w:tab/>
            </w:r>
            <w:r>
              <w:rPr>
                <w:noProof/>
                <w:webHidden/>
              </w:rPr>
              <w:fldChar w:fldCharType="begin"/>
            </w:r>
            <w:r>
              <w:rPr>
                <w:noProof/>
                <w:webHidden/>
              </w:rPr>
              <w:instrText xml:space="preserve"> PAGEREF _Toc198839877 \h </w:instrText>
            </w:r>
            <w:r>
              <w:rPr>
                <w:noProof/>
                <w:webHidden/>
              </w:rPr>
            </w:r>
            <w:r>
              <w:rPr>
                <w:noProof/>
                <w:webHidden/>
              </w:rPr>
              <w:fldChar w:fldCharType="separate"/>
            </w:r>
            <w:r w:rsidR="005E1C69">
              <w:rPr>
                <w:noProof/>
                <w:webHidden/>
              </w:rPr>
              <w:t>88</w:t>
            </w:r>
            <w:r>
              <w:rPr>
                <w:noProof/>
                <w:webHidden/>
              </w:rPr>
              <w:fldChar w:fldCharType="end"/>
            </w:r>
          </w:hyperlink>
        </w:p>
        <w:p w14:paraId="6C6F5345" w14:textId="5AC231C2" w:rsidR="00843820" w:rsidRDefault="00843820">
          <w:r w:rsidRPr="004A18B8">
            <w:rPr>
              <w:rFonts w:cs="Tahoma"/>
              <w:szCs w:val="24"/>
              <w:lang w:val="es-ES"/>
            </w:rPr>
            <w:fldChar w:fldCharType="end"/>
          </w:r>
        </w:p>
      </w:sdtContent>
    </w:sdt>
    <w:p w14:paraId="05DA5EA7" w14:textId="77777777" w:rsidR="00B0609B" w:rsidRPr="008D04CA" w:rsidRDefault="00B0609B" w:rsidP="008D04CA">
      <w:pPr>
        <w:spacing w:line="276" w:lineRule="auto"/>
        <w:rPr>
          <w:bCs/>
        </w:rPr>
      </w:pPr>
    </w:p>
    <w:p w14:paraId="256DE564" w14:textId="77777777" w:rsidR="00B0609B" w:rsidRPr="008D04CA" w:rsidRDefault="00B0609B" w:rsidP="008D04CA">
      <w:pPr>
        <w:spacing w:line="276" w:lineRule="auto"/>
        <w:rPr>
          <w:bCs/>
        </w:rPr>
      </w:pPr>
    </w:p>
    <w:p w14:paraId="0405F410" w14:textId="77777777" w:rsidR="00B0609B" w:rsidRPr="008D04CA" w:rsidRDefault="00B0609B" w:rsidP="008D04CA">
      <w:pPr>
        <w:spacing w:line="276" w:lineRule="auto"/>
        <w:rPr>
          <w:bCs/>
        </w:rPr>
      </w:pPr>
    </w:p>
    <w:p w14:paraId="7370CF45" w14:textId="77777777" w:rsidR="00B0609B" w:rsidRPr="008D04CA" w:rsidRDefault="00B0609B" w:rsidP="008D04CA">
      <w:pPr>
        <w:spacing w:line="276" w:lineRule="auto"/>
        <w:rPr>
          <w:bCs/>
        </w:rPr>
      </w:pPr>
    </w:p>
    <w:p w14:paraId="49CC7284" w14:textId="77777777" w:rsidR="00B0609B" w:rsidRPr="008D04CA" w:rsidRDefault="00B0609B" w:rsidP="008D04CA">
      <w:pPr>
        <w:spacing w:line="276" w:lineRule="auto"/>
        <w:rPr>
          <w:bCs/>
        </w:rPr>
      </w:pPr>
    </w:p>
    <w:p w14:paraId="435213E2" w14:textId="77777777" w:rsidR="00B0609B" w:rsidRPr="008D04CA" w:rsidRDefault="00B0609B" w:rsidP="008D04CA">
      <w:pPr>
        <w:spacing w:line="276" w:lineRule="auto"/>
        <w:rPr>
          <w:bCs/>
        </w:rPr>
      </w:pPr>
    </w:p>
    <w:p w14:paraId="3ED1AE73" w14:textId="77777777" w:rsidR="00B0609B" w:rsidRDefault="00B0609B" w:rsidP="008D04CA">
      <w:pPr>
        <w:spacing w:line="276" w:lineRule="auto"/>
        <w:rPr>
          <w:bCs/>
        </w:rPr>
      </w:pPr>
    </w:p>
    <w:p w14:paraId="0D1E5A75" w14:textId="77777777" w:rsidR="00C5601D" w:rsidRDefault="00C5601D" w:rsidP="008D04CA">
      <w:pPr>
        <w:spacing w:line="276" w:lineRule="auto"/>
        <w:rPr>
          <w:bCs/>
        </w:rPr>
      </w:pPr>
    </w:p>
    <w:p w14:paraId="6080E476" w14:textId="77777777" w:rsidR="00C5601D" w:rsidRDefault="00C5601D" w:rsidP="008D04CA">
      <w:pPr>
        <w:spacing w:line="276" w:lineRule="auto"/>
        <w:rPr>
          <w:bCs/>
        </w:rPr>
      </w:pPr>
    </w:p>
    <w:p w14:paraId="4BC97848" w14:textId="77777777" w:rsidR="00C5601D" w:rsidRDefault="00C5601D" w:rsidP="008D04CA">
      <w:pPr>
        <w:spacing w:line="276" w:lineRule="auto"/>
        <w:rPr>
          <w:bCs/>
        </w:rPr>
      </w:pPr>
    </w:p>
    <w:p w14:paraId="0B182DD6" w14:textId="77777777" w:rsidR="00C5601D" w:rsidRDefault="00C5601D" w:rsidP="008D04CA">
      <w:pPr>
        <w:spacing w:line="276" w:lineRule="auto"/>
        <w:rPr>
          <w:bCs/>
        </w:rPr>
      </w:pPr>
    </w:p>
    <w:p w14:paraId="39A32FC0" w14:textId="77777777" w:rsidR="00C5601D" w:rsidRDefault="00C5601D" w:rsidP="008D04CA">
      <w:pPr>
        <w:spacing w:line="276" w:lineRule="auto"/>
        <w:rPr>
          <w:bCs/>
        </w:rPr>
      </w:pPr>
    </w:p>
    <w:p w14:paraId="446BBDC1" w14:textId="77777777" w:rsidR="00C5601D" w:rsidRDefault="00C5601D" w:rsidP="008D04CA">
      <w:pPr>
        <w:spacing w:line="276" w:lineRule="auto"/>
        <w:rPr>
          <w:bCs/>
        </w:rPr>
      </w:pPr>
    </w:p>
    <w:p w14:paraId="71856971" w14:textId="77777777" w:rsidR="00B0609B" w:rsidRDefault="00B0609B" w:rsidP="004A59EF">
      <w:pPr>
        <w:spacing w:line="276" w:lineRule="auto"/>
        <w:rPr>
          <w:b/>
        </w:rPr>
      </w:pPr>
    </w:p>
    <w:p w14:paraId="262B00C6" w14:textId="77777777" w:rsidR="00B0609B" w:rsidRPr="00A76AA1" w:rsidRDefault="00B0609B" w:rsidP="00A76AA1">
      <w:pPr>
        <w:contextualSpacing/>
        <w:rPr>
          <w:bCs/>
        </w:rPr>
      </w:pPr>
    </w:p>
    <w:p w14:paraId="5AC974FC"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1AF32777" wp14:editId="7D3DC02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D1EC0" w14:textId="77777777" w:rsidR="008D04CA" w:rsidRPr="00D904A7" w:rsidRDefault="008D04CA" w:rsidP="008D04CA">
                              <w:pPr>
                                <w:pStyle w:val="Ttulo1"/>
                              </w:pPr>
                              <w:bookmarkStart w:id="4" w:name="_Toc160547534"/>
                              <w:bookmarkStart w:id="5" w:name="_Toc198839870"/>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AF32777"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FED1EC0" w14:textId="77777777" w:rsidR="008D04CA" w:rsidRPr="00D904A7" w:rsidRDefault="008D04CA" w:rsidP="008D04CA">
                        <w:pPr>
                          <w:pStyle w:val="Ttulo1"/>
                        </w:pPr>
                        <w:bookmarkStart w:id="6" w:name="_Toc160547534"/>
                        <w:bookmarkStart w:id="7" w:name="_Toc198839870"/>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7D99C534" w14:textId="77777777" w:rsidR="00987BEE" w:rsidRDefault="00987BEE" w:rsidP="00C5601D">
      <w:pPr>
        <w:contextualSpacing/>
        <w:rPr>
          <w:bCs/>
          <w:noProof/>
        </w:rPr>
      </w:pPr>
    </w:p>
    <w:p w14:paraId="2931D2D9" w14:textId="77777777" w:rsidR="004A59EF" w:rsidRPr="004A59EF" w:rsidRDefault="004A59EF" w:rsidP="004A59EF">
      <w:pPr>
        <w:contextualSpacing/>
        <w:rPr>
          <w:bCs/>
          <w:noProof/>
        </w:rPr>
      </w:pPr>
      <w:r w:rsidRPr="004A59EF">
        <w:rPr>
          <w:bCs/>
          <w:noProof/>
        </w:rPr>
        <w:t>En el mundo del desarrollo de software, no basta con escribir código funcional; es crucial medir, evaluar y mejorar continuamente tanto el proceso como el producto final. Las métricas de software emergen como herramientas indispensables para transformar la intuición en datos concretos, permitiéndonos tomar decisiones basadas en evidencia, optimizar recursos y garantizar la calidad del software.</w:t>
      </w:r>
    </w:p>
    <w:p w14:paraId="7772A12D" w14:textId="77777777" w:rsidR="004A59EF" w:rsidRPr="004A59EF" w:rsidRDefault="004A59EF" w:rsidP="004A59EF">
      <w:pPr>
        <w:contextualSpacing/>
        <w:rPr>
          <w:bCs/>
          <w:noProof/>
        </w:rPr>
      </w:pPr>
    </w:p>
    <w:p w14:paraId="66349B01" w14:textId="442C1584" w:rsidR="004A59EF" w:rsidRPr="004A59EF" w:rsidRDefault="004A59EF" w:rsidP="004A59EF">
      <w:pPr>
        <w:contextualSpacing/>
        <w:rPr>
          <w:bCs/>
          <w:noProof/>
        </w:rPr>
      </w:pPr>
      <w:r w:rsidRPr="004A59EF">
        <w:rPr>
          <w:bCs/>
          <w:noProof/>
        </w:rPr>
        <w:t>Esta unidad profundiza en cómo las métricas —aplicadas en contextos como aplicaciones web modernas (con enfoques ágiles y T</w:t>
      </w:r>
      <w:r w:rsidR="002B4C7A">
        <w:rPr>
          <w:bCs/>
          <w:noProof/>
        </w:rPr>
        <w:t xml:space="preserve">est </w:t>
      </w:r>
      <w:r w:rsidRPr="004A59EF">
        <w:rPr>
          <w:bCs/>
          <w:noProof/>
        </w:rPr>
        <w:t>D</w:t>
      </w:r>
      <w:r w:rsidR="002B4C7A">
        <w:rPr>
          <w:bCs/>
          <w:noProof/>
        </w:rPr>
        <w:t xml:space="preserve">riven </w:t>
      </w:r>
      <w:r w:rsidRPr="004A59EF">
        <w:rPr>
          <w:bCs/>
          <w:noProof/>
        </w:rPr>
        <w:t>D</w:t>
      </w:r>
      <w:r w:rsidR="002B4C7A">
        <w:rPr>
          <w:bCs/>
          <w:noProof/>
        </w:rPr>
        <w:t>evelopment</w:t>
      </w:r>
      <w:r w:rsidRPr="004A59EF">
        <w:rPr>
          <w:bCs/>
          <w:noProof/>
        </w:rPr>
        <w:t>) y sistemas de gestión empresarial</w:t>
      </w:r>
      <w:r w:rsidR="00C04DB3">
        <w:rPr>
          <w:bCs/>
          <w:noProof/>
        </w:rPr>
        <w:t xml:space="preserve">, </w:t>
      </w:r>
      <w:r w:rsidRPr="004A59EF">
        <w:rPr>
          <w:bCs/>
          <w:noProof/>
        </w:rPr>
        <w:t>pueden marcar la diferencia entre un proyecto exitoso y uno que fracasa por falta de control. Exploraremos:</w:t>
      </w:r>
    </w:p>
    <w:p w14:paraId="1805EA01" w14:textId="668CF143" w:rsidR="004A59EF" w:rsidRPr="0082753E" w:rsidRDefault="004A59EF" w:rsidP="00A618F2">
      <w:pPr>
        <w:pStyle w:val="Prrafodelista"/>
        <w:numPr>
          <w:ilvl w:val="0"/>
          <w:numId w:val="1"/>
        </w:numPr>
        <w:rPr>
          <w:bCs/>
          <w:noProof/>
        </w:rPr>
      </w:pPr>
      <w:r w:rsidRPr="0082753E">
        <w:rPr>
          <w:b/>
          <w:noProof/>
        </w:rPr>
        <w:t>Métricas de proceso</w:t>
      </w:r>
      <w:r w:rsidRPr="0082753E">
        <w:rPr>
          <w:bCs/>
          <w:noProof/>
        </w:rPr>
        <w:t>: Para evaluar la eficiencia de metodologías como TDD (Test-Driven Development), la frecuencia de integraciones en DevOps o la capacidad de respuesta ante cambios.</w:t>
      </w:r>
    </w:p>
    <w:p w14:paraId="2993E056" w14:textId="692DEDE7" w:rsidR="004A59EF" w:rsidRPr="0082753E" w:rsidRDefault="004A59EF" w:rsidP="00A618F2">
      <w:pPr>
        <w:pStyle w:val="Prrafodelista"/>
        <w:numPr>
          <w:ilvl w:val="0"/>
          <w:numId w:val="1"/>
        </w:numPr>
        <w:rPr>
          <w:bCs/>
          <w:noProof/>
        </w:rPr>
      </w:pPr>
      <w:r w:rsidRPr="0082753E">
        <w:rPr>
          <w:b/>
          <w:noProof/>
        </w:rPr>
        <w:t>Métricas de proyecto</w:t>
      </w:r>
      <w:r w:rsidRPr="0082753E">
        <w:rPr>
          <w:bCs/>
          <w:noProof/>
        </w:rPr>
        <w:t>: Como velocidad de desarrollo, tasa de errores o cumplimiento de plazos, vitales en proyectos con ciclos iterativos.</w:t>
      </w:r>
    </w:p>
    <w:p w14:paraId="3523B520" w14:textId="63A74FB1" w:rsidR="004A59EF" w:rsidRPr="0082753E" w:rsidRDefault="004A59EF" w:rsidP="00A618F2">
      <w:pPr>
        <w:pStyle w:val="Prrafodelista"/>
        <w:numPr>
          <w:ilvl w:val="0"/>
          <w:numId w:val="1"/>
        </w:numPr>
        <w:rPr>
          <w:bCs/>
          <w:noProof/>
        </w:rPr>
      </w:pPr>
      <w:r w:rsidRPr="0082753E">
        <w:rPr>
          <w:b/>
          <w:noProof/>
        </w:rPr>
        <w:t>Métricas de calidad</w:t>
      </w:r>
      <w:r w:rsidRPr="0082753E">
        <w:rPr>
          <w:bCs/>
          <w:noProof/>
        </w:rPr>
        <w:t>: Desde cobertura de pruebas (esencial en TDD) hasta mantenibilidad del código, clave en sistemas de gestión que evolucionan constantemente.</w:t>
      </w:r>
    </w:p>
    <w:p w14:paraId="35E84AF7" w14:textId="77777777" w:rsidR="004A59EF" w:rsidRPr="0082753E" w:rsidRDefault="004A59EF" w:rsidP="00A618F2">
      <w:pPr>
        <w:pStyle w:val="Prrafodelista"/>
        <w:numPr>
          <w:ilvl w:val="0"/>
          <w:numId w:val="1"/>
        </w:numPr>
        <w:rPr>
          <w:bCs/>
          <w:noProof/>
        </w:rPr>
      </w:pPr>
      <w:r w:rsidRPr="0082753E">
        <w:rPr>
          <w:b/>
          <w:noProof/>
        </w:rPr>
        <w:t>Métricas para equipos pequeños</w:t>
      </w:r>
      <w:r w:rsidRPr="0082753E">
        <w:rPr>
          <w:bCs/>
          <w:noProof/>
        </w:rPr>
        <w:t>: Cómo adaptar estas mediciones a startups o equipos ágiles, donde la escalabilidad y la eficiencia son prioritarias.</w:t>
      </w:r>
    </w:p>
    <w:p w14:paraId="2B90C45E" w14:textId="77777777" w:rsidR="004A59EF" w:rsidRPr="004A59EF" w:rsidRDefault="004A59EF" w:rsidP="004A59EF">
      <w:pPr>
        <w:contextualSpacing/>
        <w:rPr>
          <w:bCs/>
          <w:noProof/>
        </w:rPr>
      </w:pPr>
    </w:p>
    <w:p w14:paraId="0F2F5E0B" w14:textId="6BCA0D6F" w:rsidR="00C5601D" w:rsidRDefault="004A59EF" w:rsidP="004A59EF">
      <w:pPr>
        <w:contextualSpacing/>
        <w:rPr>
          <w:bCs/>
          <w:noProof/>
        </w:rPr>
      </w:pPr>
      <w:r w:rsidRPr="004A59EF">
        <w:rPr>
          <w:bCs/>
          <w:noProof/>
        </w:rPr>
        <w:t>Al dominar estas métricas, los desarrolladores no solo mejoran su productividad, sino que también anticipan riesgos, como cuellos de botella en pruebas unitarias (TDD) o fallos críticos en módulos de facturación. Esta unidad sentará las bases para que los estudiantes no solo entiendan los números, sino que los usen para construir software más robusto, predecible y alineado con las necesidades del usuario final.</w:t>
      </w:r>
    </w:p>
    <w:p w14:paraId="2737931B" w14:textId="77777777" w:rsidR="00C5601D" w:rsidRDefault="00C5601D" w:rsidP="00C5601D">
      <w:pPr>
        <w:contextualSpacing/>
        <w:rPr>
          <w:bCs/>
          <w:noProof/>
        </w:rPr>
      </w:pPr>
    </w:p>
    <w:p w14:paraId="11774750" w14:textId="77777777" w:rsidR="00AB2DF6" w:rsidRPr="002117E6" w:rsidRDefault="00AB2DF6" w:rsidP="00A76AA1">
      <w:pPr>
        <w:contextualSpacing/>
        <w:rPr>
          <w:bCs/>
        </w:rPr>
      </w:pPr>
    </w:p>
    <w:p w14:paraId="27F79398"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50122F5" wp14:editId="4F1E1389">
                <wp:simplePos x="0" y="0"/>
                <wp:positionH relativeFrom="column">
                  <wp:posOffset>-244475</wp:posOffset>
                </wp:positionH>
                <wp:positionV relativeFrom="paragraph">
                  <wp:posOffset>-92075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309E2" w14:textId="77777777" w:rsidR="008D04CA" w:rsidRPr="00D904A7" w:rsidRDefault="008D04CA" w:rsidP="008D04CA">
                              <w:pPr>
                                <w:pStyle w:val="Ttulo1"/>
                              </w:pPr>
                              <w:bookmarkStart w:id="8" w:name="_Toc160547535"/>
                              <w:bookmarkStart w:id="9" w:name="_Toc198839871"/>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50122F5" id="Grupo 50" o:spid="_x0000_s1038" style="position:absolute;left:0;text-align:left;margin-left:-19.25pt;margin-top:-7.2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31309E2" w14:textId="77777777" w:rsidR="008D04CA" w:rsidRPr="00D904A7" w:rsidRDefault="008D04CA" w:rsidP="008D04CA">
                        <w:pPr>
                          <w:pStyle w:val="Ttulo1"/>
                        </w:pPr>
                        <w:bookmarkStart w:id="10" w:name="_Toc160547535"/>
                        <w:bookmarkStart w:id="11" w:name="_Toc198839871"/>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5FE5E54A" w14:textId="77777777" w:rsidR="00AB2DF6" w:rsidRDefault="00AB2DF6" w:rsidP="00A76AA1">
      <w:pPr>
        <w:tabs>
          <w:tab w:val="left" w:pos="3075"/>
        </w:tabs>
        <w:contextualSpacing/>
      </w:pPr>
    </w:p>
    <w:p w14:paraId="1764A499" w14:textId="77777777" w:rsidR="00A1260B" w:rsidRDefault="00A1260B" w:rsidP="00A1260B">
      <w:pPr>
        <w:pStyle w:val="Ttulo2"/>
      </w:pPr>
      <w:bookmarkStart w:id="12" w:name="_Toc198839872"/>
      <w:r>
        <w:t>Métricas en los dominios de proceso y proyecto</w:t>
      </w:r>
      <w:bookmarkEnd w:id="12"/>
      <w:r>
        <w:t xml:space="preserve"> </w:t>
      </w:r>
    </w:p>
    <w:p w14:paraId="5E95766A" w14:textId="77777777" w:rsidR="00416DB2" w:rsidRDefault="00416DB2" w:rsidP="00A1260B"/>
    <w:p w14:paraId="304725E4" w14:textId="3802CD94" w:rsidR="00A1260B" w:rsidRDefault="00C91ED0" w:rsidP="00A1260B">
      <w:r w:rsidRPr="00C91ED0">
        <w:t>En el desarrollo de software, las métricas de proceso actúan como un termómetro que revela la salud de las actividades del equipo. Según Pressman, su objetivo principal es triple: identificar ineficiencias (como retrasos en integración continua), mejorar predictibilidad (usando datos históricos para estimar plazos) y reducir riesgos (detectando errores tempranos). Por ejemplo, un estudio de IBM muestra que corregir un error en producción cuesta 100 veces más que en etapas de diseño. Sin métricas, los equipos navegan a ciegas, expuestos a retrasos, sobrecostos y clientes insatisfechos.</w:t>
      </w:r>
    </w:p>
    <w:p w14:paraId="405C7D28" w14:textId="77777777" w:rsidR="009D3092" w:rsidRDefault="009D3092" w:rsidP="00A1260B"/>
    <w:p w14:paraId="23EA8AF5" w14:textId="77777777" w:rsidR="009D3092" w:rsidRPr="009D3092" w:rsidRDefault="009D3092" w:rsidP="009D3092">
      <w:r w:rsidRPr="009D3092">
        <w:t>Las métricas de proceso son la brújula que guía a los equipos de software hacia la mejora continua. No se trata de perseguir números, sino de usarlos para:</w:t>
      </w:r>
    </w:p>
    <w:p w14:paraId="77E1AAF9" w14:textId="77777777" w:rsidR="009D3092" w:rsidRPr="009D3092" w:rsidRDefault="009D3092" w:rsidP="00A618F2">
      <w:pPr>
        <w:numPr>
          <w:ilvl w:val="0"/>
          <w:numId w:val="6"/>
        </w:numPr>
      </w:pPr>
      <w:r w:rsidRPr="009D3092">
        <w:t>Tomar decisiones informadas (ej.: invertir en automatización vs. contratar más personal).</w:t>
      </w:r>
    </w:p>
    <w:p w14:paraId="276907B9" w14:textId="77777777" w:rsidR="009D3092" w:rsidRPr="009D3092" w:rsidRDefault="009D3092" w:rsidP="00A618F2">
      <w:pPr>
        <w:numPr>
          <w:ilvl w:val="0"/>
          <w:numId w:val="6"/>
        </w:numPr>
      </w:pPr>
      <w:r w:rsidRPr="009D3092">
        <w:t>Fomentar una cultura de transparencia y aprendizaje (ej.: retrospectivas basadas en datos).</w:t>
      </w:r>
    </w:p>
    <w:p w14:paraId="035A0207" w14:textId="77777777" w:rsidR="009D3092" w:rsidRPr="009D3092" w:rsidRDefault="009D3092" w:rsidP="00A618F2">
      <w:pPr>
        <w:numPr>
          <w:ilvl w:val="0"/>
          <w:numId w:val="6"/>
        </w:numPr>
      </w:pPr>
      <w:r w:rsidRPr="009D3092">
        <w:t>Alinear esfuerzos con objetivos estratégicos (ej.: reducir el time-to-market en un 30%).</w:t>
      </w:r>
    </w:p>
    <w:p w14:paraId="59B8CF5A" w14:textId="77777777" w:rsidR="009D3092" w:rsidRDefault="009D3092" w:rsidP="009D3092"/>
    <w:p w14:paraId="2F0C7467" w14:textId="286ACDF7" w:rsidR="009D3092" w:rsidRPr="009D3092" w:rsidRDefault="009D3092" w:rsidP="009D3092">
      <w:r w:rsidRPr="009D3092">
        <w:t>Como bien dijo Peter Drucker: </w:t>
      </w:r>
      <w:r w:rsidRPr="009D3092">
        <w:rPr>
          <w:i/>
          <w:iCs/>
        </w:rPr>
        <w:t>"</w:t>
      </w:r>
      <w:r w:rsidRPr="009D3092">
        <w:rPr>
          <w:b/>
          <w:bCs/>
          <w:i/>
          <w:iCs/>
        </w:rPr>
        <w:t>Lo que no se mide, no se puede mejorar</w:t>
      </w:r>
      <w:r w:rsidRPr="009D3092">
        <w:rPr>
          <w:i/>
          <w:iCs/>
        </w:rPr>
        <w:t>"</w:t>
      </w:r>
      <w:r w:rsidRPr="009D3092">
        <w:t xml:space="preserve">. </w:t>
      </w:r>
    </w:p>
    <w:p w14:paraId="507D871A" w14:textId="77777777" w:rsidR="009D3092" w:rsidRDefault="009D3092" w:rsidP="00A1260B"/>
    <w:p w14:paraId="1B7EE25D" w14:textId="77777777" w:rsidR="000557F5" w:rsidRDefault="000557F5" w:rsidP="00A1260B"/>
    <w:p w14:paraId="13DD2533" w14:textId="77777777" w:rsidR="00416DB2" w:rsidRDefault="00416DB2" w:rsidP="00A1260B"/>
    <w:p w14:paraId="58A1FB2E" w14:textId="77777777" w:rsidR="00416DB2" w:rsidRDefault="00416DB2" w:rsidP="00A1260B"/>
    <w:p w14:paraId="557D03AC" w14:textId="77777777" w:rsidR="00416DB2" w:rsidRDefault="00416DB2" w:rsidP="00A1260B"/>
    <w:p w14:paraId="19D9DA33" w14:textId="77777777" w:rsidR="007F054A" w:rsidRPr="007F054A" w:rsidRDefault="007F054A" w:rsidP="007F054A">
      <w:pPr>
        <w:rPr>
          <w:b/>
          <w:bCs/>
        </w:rPr>
      </w:pPr>
      <w:r w:rsidRPr="007F054A">
        <w:rPr>
          <w:b/>
          <w:bCs/>
        </w:rPr>
        <w:lastRenderedPageBreak/>
        <w:t>Lead Time: Del pedido a la entrega</w:t>
      </w:r>
    </w:p>
    <w:p w14:paraId="5594940B" w14:textId="77777777" w:rsidR="007F054A" w:rsidRDefault="007F054A" w:rsidP="007F054A">
      <w:r>
        <w:t>El Lead Time mide el tiempo total desde que un cliente solicita una funcionalidad hasta que la recibe. Imagina que es como el tiempo que tarda una pizza en llegar a tu casa desde que la pides: incluye la preparación, la cocción y la entrega. Su fórmula es sencilla:</w:t>
      </w:r>
    </w:p>
    <w:p w14:paraId="296A522F" w14:textId="0164ABB0" w:rsidR="007F054A" w:rsidRPr="00F615D1" w:rsidRDefault="007F054A" w:rsidP="007F054A">
      <w:pPr>
        <w:jc w:val="center"/>
        <w:rPr>
          <w:rFonts w:ascii="Consolas" w:hAnsi="Consolas"/>
          <w:i/>
          <w:iCs/>
        </w:rPr>
      </w:pPr>
      <w:r w:rsidRPr="00F615D1">
        <w:rPr>
          <w:rFonts w:ascii="Consolas" w:hAnsi="Consolas"/>
          <w:i/>
          <w:iCs/>
        </w:rPr>
        <w:t>Lead Time</w:t>
      </w:r>
      <w:r w:rsidR="00293CA9">
        <w:rPr>
          <w:rFonts w:ascii="Consolas" w:hAnsi="Consolas"/>
          <w:i/>
          <w:iCs/>
        </w:rPr>
        <w:t xml:space="preserve"> </w:t>
      </w:r>
      <w:r w:rsidRPr="00F615D1">
        <w:rPr>
          <w:rFonts w:ascii="Consolas" w:hAnsi="Consolas"/>
          <w:i/>
          <w:iCs/>
        </w:rPr>
        <w:t>=</w:t>
      </w:r>
      <w:r w:rsidR="00293CA9">
        <w:rPr>
          <w:rFonts w:ascii="Consolas" w:hAnsi="Consolas"/>
          <w:i/>
          <w:iCs/>
        </w:rPr>
        <w:t xml:space="preserve"> </w:t>
      </w:r>
      <w:r w:rsidRPr="00F615D1">
        <w:rPr>
          <w:rFonts w:ascii="Consolas" w:hAnsi="Consolas"/>
          <w:i/>
          <w:iCs/>
        </w:rPr>
        <w:t>Fecha de Entrega</w:t>
      </w:r>
      <w:r w:rsidR="00293CA9">
        <w:rPr>
          <w:rFonts w:ascii="Consolas" w:hAnsi="Consolas"/>
          <w:i/>
          <w:iCs/>
        </w:rPr>
        <w:t xml:space="preserve"> </w:t>
      </w:r>
      <w:r w:rsidRPr="00F615D1">
        <w:rPr>
          <w:rFonts w:ascii="Consolas" w:hAnsi="Consolas"/>
          <w:i/>
          <w:iCs/>
        </w:rPr>
        <w:t>−</w:t>
      </w:r>
      <w:r w:rsidR="00293CA9">
        <w:rPr>
          <w:rFonts w:ascii="Consolas" w:hAnsi="Consolas"/>
          <w:i/>
          <w:iCs/>
        </w:rPr>
        <w:t xml:space="preserve"> </w:t>
      </w:r>
      <w:r w:rsidRPr="00F615D1">
        <w:rPr>
          <w:rFonts w:ascii="Consolas" w:hAnsi="Consolas"/>
          <w:i/>
          <w:iCs/>
        </w:rPr>
        <w:t>Fecha de Solicitud</w:t>
      </w:r>
    </w:p>
    <w:p w14:paraId="718423AA" w14:textId="77777777" w:rsidR="007F054A" w:rsidRDefault="007F054A" w:rsidP="007F054A"/>
    <w:p w14:paraId="4A443B71" w14:textId="76C385CD" w:rsidR="000557F5" w:rsidRDefault="007F054A" w:rsidP="007F054A">
      <w:r>
        <w:t>Por ejemplo, si un cliente pide una función el 1 de enero y se entrega el 15 de febrero, el Lead Time es de 45 días. Un valor alto (ej.: 60 días) puede deberse a requisitos ambiguos o pruebas lentas, mientras que uno bajo (ej.: 20 días) refleja agilidad. Empresas como Netflix han reducido su Lead Time de meses a semanas usando DevOps y CI/CD</w:t>
      </w:r>
      <w:r w:rsidR="00D13106">
        <w:t xml:space="preserve"> (contin</w:t>
      </w:r>
      <w:r w:rsidR="005D1438">
        <w:t>ous integration / Continous distribution)</w:t>
      </w:r>
      <w:r>
        <w:t>. Herramientas como Jira o Jenkins ayudan a rastrear y optimizar esta métrica.</w:t>
      </w:r>
    </w:p>
    <w:p w14:paraId="1D14A3E5" w14:textId="77777777" w:rsidR="00711C7A" w:rsidRDefault="00711C7A" w:rsidP="007F054A"/>
    <w:p w14:paraId="21E19F05" w14:textId="77777777" w:rsidR="00711C7A" w:rsidRPr="00711C7A" w:rsidRDefault="00711C7A" w:rsidP="00711C7A">
      <w:pPr>
        <w:rPr>
          <w:b/>
          <w:bCs/>
        </w:rPr>
      </w:pPr>
      <w:r w:rsidRPr="00711C7A">
        <w:rPr>
          <w:b/>
          <w:bCs/>
        </w:rPr>
        <w:t>Cycle Time: El corazón del flujo de trabajo</w:t>
      </w:r>
    </w:p>
    <w:p w14:paraId="679E4666" w14:textId="77777777" w:rsidR="00711C7A" w:rsidRDefault="00711C7A" w:rsidP="00711C7A">
      <w:r>
        <w:t>El Cycle Time se enfoca en el tiempo activo que toma completar una tarea específica, como desarrollar un botón de "Pagar ahora". Es similar a medir cuánto tarda un chef en preparar un plato desde que empieza a cocinar. Su cálculo es:</w:t>
      </w:r>
    </w:p>
    <w:p w14:paraId="4E4CEF5F" w14:textId="67581359" w:rsidR="00711C7A" w:rsidRPr="00293CA9" w:rsidRDefault="00711C7A" w:rsidP="00711C7A">
      <w:pPr>
        <w:jc w:val="center"/>
        <w:rPr>
          <w:rFonts w:ascii="Consolas" w:hAnsi="Consolas"/>
          <w:i/>
          <w:iCs/>
        </w:rPr>
      </w:pPr>
      <w:r w:rsidRPr="00293CA9">
        <w:rPr>
          <w:rFonts w:ascii="Consolas" w:hAnsi="Consolas"/>
          <w:i/>
          <w:iCs/>
        </w:rPr>
        <w:t>Cycle Time</w:t>
      </w:r>
      <w:r w:rsidR="00293CA9">
        <w:rPr>
          <w:rFonts w:ascii="Consolas" w:hAnsi="Consolas"/>
          <w:i/>
          <w:iCs/>
        </w:rPr>
        <w:t xml:space="preserve"> </w:t>
      </w:r>
      <w:r w:rsidRPr="00293CA9">
        <w:rPr>
          <w:rFonts w:ascii="Consolas" w:hAnsi="Consolas"/>
          <w:i/>
          <w:iCs/>
        </w:rPr>
        <w:t>=</w:t>
      </w:r>
      <w:r w:rsidR="00293CA9">
        <w:rPr>
          <w:rFonts w:ascii="Consolas" w:hAnsi="Consolas"/>
          <w:i/>
          <w:iCs/>
        </w:rPr>
        <w:t xml:space="preserve"> </w:t>
      </w:r>
      <w:r w:rsidRPr="00293CA9">
        <w:rPr>
          <w:rFonts w:ascii="Consolas" w:hAnsi="Consolas"/>
          <w:i/>
          <w:iCs/>
        </w:rPr>
        <w:t>Fecha de Finalización</w:t>
      </w:r>
      <w:r w:rsidR="00293CA9">
        <w:rPr>
          <w:rFonts w:ascii="Consolas" w:hAnsi="Consolas"/>
          <w:i/>
          <w:iCs/>
        </w:rPr>
        <w:t xml:space="preserve"> </w:t>
      </w:r>
      <w:r w:rsidRPr="00293CA9">
        <w:rPr>
          <w:rFonts w:ascii="Consolas" w:hAnsi="Consolas"/>
          <w:i/>
          <w:iCs/>
        </w:rPr>
        <w:t>−</w:t>
      </w:r>
      <w:r w:rsidR="00293CA9">
        <w:rPr>
          <w:rFonts w:ascii="Consolas" w:hAnsi="Consolas"/>
          <w:i/>
          <w:iCs/>
        </w:rPr>
        <w:t xml:space="preserve"> </w:t>
      </w:r>
      <w:r w:rsidRPr="00293CA9">
        <w:rPr>
          <w:rFonts w:ascii="Consolas" w:hAnsi="Consolas"/>
          <w:i/>
          <w:iCs/>
        </w:rPr>
        <w:t>Fecha de Inicio</w:t>
      </w:r>
    </w:p>
    <w:p w14:paraId="4D6DF5C0" w14:textId="77777777" w:rsidR="00711C7A" w:rsidRDefault="00711C7A" w:rsidP="00711C7A"/>
    <w:p w14:paraId="1D5495A3" w14:textId="270A33B2" w:rsidR="00422B9E" w:rsidRDefault="00711C7A" w:rsidP="00711C7A">
      <w:r>
        <w:t>Si una tarea comienza el 5 de marzo y termina el 10, el Cycle Time es de 5 días. Un valor bajo (2-3 días) indica un flujo ágil, mientras que uno alto (10 días) sugiere bloqueos, como esperas por aprobaciones. Spotify, por ejemplo, usa tableros Kanban para priorizar tareas y reducir su Cycle Time en un 40%. Herramientas como Trello o GitHub Projects son clave para visualizar este flujo.</w:t>
      </w:r>
    </w:p>
    <w:p w14:paraId="6C4344D1" w14:textId="77777777" w:rsidR="00711C7A" w:rsidRDefault="00711C7A" w:rsidP="00711C7A"/>
    <w:p w14:paraId="1B68A99B" w14:textId="77777777" w:rsidR="00416DB2" w:rsidRDefault="00416DB2" w:rsidP="00711C7A"/>
    <w:p w14:paraId="2F2F257C" w14:textId="77777777" w:rsidR="00416DB2" w:rsidRDefault="00416DB2" w:rsidP="00711C7A"/>
    <w:p w14:paraId="433C0BC3" w14:textId="77777777" w:rsidR="00293CA9" w:rsidRDefault="00293CA9" w:rsidP="00711C7A"/>
    <w:p w14:paraId="1212822B" w14:textId="77777777" w:rsidR="005E2A47" w:rsidRPr="005D1438" w:rsidRDefault="005E2A47" w:rsidP="005E2A47">
      <w:pPr>
        <w:rPr>
          <w:b/>
          <w:bCs/>
        </w:rPr>
      </w:pPr>
      <w:r w:rsidRPr="005D1438">
        <w:rPr>
          <w:b/>
          <w:bCs/>
        </w:rPr>
        <w:lastRenderedPageBreak/>
        <w:t>Tasa de Entrega: Velocidad vs. calidad</w:t>
      </w:r>
    </w:p>
    <w:p w14:paraId="21C43B28" w14:textId="760E0265" w:rsidR="005E2A47" w:rsidRDefault="005E2A47" w:rsidP="005E2A47">
      <w:r>
        <w:t>La Tasa de Entrega mide cuántas tareas se completan en un período (ej.: 8 historias de usuario por sprint). Es como contar cuántos platos sirve un restaurante por hora. Se calcula dividiendo las tareas completadas entre la duración del período:</w:t>
      </w:r>
    </w:p>
    <w:p w14:paraId="3E109040" w14:textId="719C0114" w:rsidR="005E2A47" w:rsidRPr="00293CA9" w:rsidRDefault="005E2A47" w:rsidP="000102D2">
      <w:pPr>
        <w:jc w:val="center"/>
        <w:rPr>
          <w:rFonts w:ascii="Consolas" w:hAnsi="Consolas"/>
          <w:i/>
          <w:iCs/>
        </w:rPr>
      </w:pPr>
      <w:r w:rsidRPr="00293CA9">
        <w:rPr>
          <w:rFonts w:ascii="Consolas" w:hAnsi="Consolas"/>
          <w:i/>
          <w:iCs/>
        </w:rPr>
        <w:t>Tasa de Entrega</w:t>
      </w:r>
      <w:r w:rsidR="00293CA9">
        <w:rPr>
          <w:rFonts w:ascii="Consolas" w:hAnsi="Consolas"/>
          <w:i/>
          <w:iCs/>
        </w:rPr>
        <w:t xml:space="preserve"> </w:t>
      </w:r>
      <w:r w:rsidRPr="00293CA9">
        <w:rPr>
          <w:rFonts w:ascii="Consolas" w:hAnsi="Consolas"/>
          <w:i/>
          <w:iCs/>
        </w:rPr>
        <w:t xml:space="preserve">= </w:t>
      </w:r>
      <w:r w:rsidR="000102D2" w:rsidRPr="00293CA9">
        <w:rPr>
          <w:rFonts w:ascii="Consolas" w:hAnsi="Consolas"/>
          <w:i/>
          <w:iCs/>
        </w:rPr>
        <w:t>Tareas completadas / Duración de período</w:t>
      </w:r>
      <w:r w:rsidRPr="00293CA9">
        <w:rPr>
          <w:rFonts w:ascii="Consolas" w:hAnsi="Consolas"/>
          <w:i/>
          <w:iCs/>
        </w:rPr>
        <w:t>​</w:t>
      </w:r>
    </w:p>
    <w:p w14:paraId="1C7AABBD" w14:textId="77777777" w:rsidR="005E2A47" w:rsidRDefault="005E2A47" w:rsidP="005E2A47">
      <w:r>
        <w:t xml:space="preserve"> </w:t>
      </w:r>
    </w:p>
    <w:p w14:paraId="72118C1D" w14:textId="291B25E3" w:rsidR="00711C7A" w:rsidRDefault="005E2A47" w:rsidP="005E2A47">
      <w:r>
        <w:t>Un equipo que completa 12 historias en 2 semanas tiene una tasa de 6 historias/semana. Una tasa estable (±10%) sugiere predictibilidad, pero si hay muchos bugs, indica que se sacrificó calidad por velocidad. Amazon, por ejemplo, usa esta métrica para garantizar lanzamientos diarios en AWS. Herramientas como gráficos de velocidad en Scrum ayudan a monitorearla.</w:t>
      </w:r>
    </w:p>
    <w:p w14:paraId="2F96E21F" w14:textId="77777777" w:rsidR="000A0224" w:rsidRDefault="000A0224" w:rsidP="005E2A47"/>
    <w:p w14:paraId="7B9A234F" w14:textId="77777777" w:rsidR="000A0224" w:rsidRPr="000A0224" w:rsidRDefault="000A0224" w:rsidP="000A0224">
      <w:pPr>
        <w:rPr>
          <w:b/>
          <w:bCs/>
        </w:rPr>
      </w:pPr>
      <w:r w:rsidRPr="000A0224">
        <w:rPr>
          <w:b/>
          <w:bCs/>
        </w:rPr>
        <w:t>Defect Escape Rate: Los errores que se escapan</w:t>
      </w:r>
    </w:p>
    <w:p w14:paraId="1554A56F" w14:textId="2427E62B" w:rsidR="000A0224" w:rsidRDefault="000A0224" w:rsidP="000A0224">
      <w:r>
        <w:t>El Defect Escape Rate revela cuántos errores pasan desapercibidos en pruebas y llegan a producción. Imagínalo como los errores que un editor no detecta antes de publicar un libro. Su fórmula es:</w:t>
      </w:r>
    </w:p>
    <w:p w14:paraId="7729A2EE" w14:textId="581F8B6E" w:rsidR="00544FBB" w:rsidRPr="009E0F6B" w:rsidRDefault="000A0224" w:rsidP="005D1438">
      <w:pPr>
        <w:jc w:val="center"/>
        <w:rPr>
          <w:rFonts w:ascii="Consolas" w:hAnsi="Consolas"/>
          <w:i/>
          <w:iCs/>
          <w:sz w:val="20"/>
          <w:szCs w:val="18"/>
        </w:rPr>
      </w:pPr>
      <w:r w:rsidRPr="009E0F6B">
        <w:rPr>
          <w:rFonts w:ascii="Consolas" w:hAnsi="Consolas"/>
          <w:i/>
          <w:iCs/>
          <w:sz w:val="20"/>
          <w:szCs w:val="18"/>
        </w:rPr>
        <w:t>Defect Escape Rate</w:t>
      </w:r>
      <w:r w:rsidR="009E0F6B" w:rsidRPr="009E0F6B">
        <w:rPr>
          <w:rFonts w:ascii="Consolas" w:hAnsi="Consolas"/>
          <w:i/>
          <w:iCs/>
          <w:sz w:val="20"/>
          <w:szCs w:val="18"/>
        </w:rPr>
        <w:t xml:space="preserve"> </w:t>
      </w:r>
      <w:r w:rsidR="00544FBB" w:rsidRPr="009E0F6B">
        <w:rPr>
          <w:rFonts w:ascii="Consolas" w:hAnsi="Consolas"/>
          <w:i/>
          <w:iCs/>
          <w:sz w:val="20"/>
          <w:szCs w:val="18"/>
        </w:rPr>
        <w:t>=</w:t>
      </w:r>
      <w:r w:rsidR="009E0F6B" w:rsidRPr="009E0F6B">
        <w:rPr>
          <w:rFonts w:ascii="Consolas" w:hAnsi="Consolas"/>
          <w:i/>
          <w:iCs/>
          <w:sz w:val="20"/>
          <w:szCs w:val="18"/>
        </w:rPr>
        <w:t xml:space="preserve"> </w:t>
      </w:r>
      <w:r w:rsidR="00544FBB" w:rsidRPr="009E0F6B">
        <w:rPr>
          <w:rFonts w:ascii="Consolas" w:hAnsi="Consolas"/>
          <w:i/>
          <w:iCs/>
          <w:sz w:val="20"/>
          <w:szCs w:val="18"/>
        </w:rPr>
        <w:t>(</w:t>
      </w:r>
      <w:r w:rsidR="00891FC6" w:rsidRPr="009E0F6B">
        <w:rPr>
          <w:rFonts w:ascii="Consolas" w:hAnsi="Consolas"/>
          <w:i/>
          <w:iCs/>
          <w:sz w:val="20"/>
          <w:szCs w:val="18"/>
        </w:rPr>
        <w:t xml:space="preserve">Defectos en producción / </w:t>
      </w:r>
      <w:r w:rsidR="00544FBB" w:rsidRPr="009E0F6B">
        <w:rPr>
          <w:rFonts w:ascii="Consolas" w:hAnsi="Consolas"/>
          <w:i/>
          <w:iCs/>
          <w:sz w:val="20"/>
          <w:szCs w:val="18"/>
        </w:rPr>
        <w:t>Defectos Totales</w:t>
      </w:r>
      <w:r w:rsidR="00891FC6" w:rsidRPr="009E0F6B">
        <w:rPr>
          <w:rFonts w:ascii="Consolas" w:hAnsi="Consolas"/>
          <w:i/>
          <w:iCs/>
          <w:sz w:val="20"/>
          <w:szCs w:val="18"/>
        </w:rPr>
        <w:t>) * 100</w:t>
      </w:r>
    </w:p>
    <w:p w14:paraId="1CCCCC42" w14:textId="135C6FFC" w:rsidR="000A0224" w:rsidRDefault="000A0224" w:rsidP="000A0224"/>
    <w:p w14:paraId="2C4B0899" w14:textId="00519CE2" w:rsidR="000A0224" w:rsidRDefault="000A0224" w:rsidP="000A0224">
      <w:r>
        <w:t>Si hay 50 defectos en pruebas y 5 en producción, la tasa es del 9.09%. Un valor &gt;10% indica fallas graves en QA, como pruebas manuales sin automatizar. Microsoft redujo su tasa del 15% al 3% en Azure usando Selenium para pruebas E2E y SonarQube para análisis de código.</w:t>
      </w:r>
    </w:p>
    <w:p w14:paraId="2B6E6C2F" w14:textId="77777777" w:rsidR="001E651D" w:rsidRDefault="001E651D" w:rsidP="000A0224"/>
    <w:p w14:paraId="0DF0F4AD" w14:textId="77777777" w:rsidR="00416DB2" w:rsidRDefault="00416DB2" w:rsidP="000A0224"/>
    <w:p w14:paraId="1812205C" w14:textId="77777777" w:rsidR="00416DB2" w:rsidRDefault="00416DB2" w:rsidP="000A0224"/>
    <w:p w14:paraId="0AF76AE2" w14:textId="77777777" w:rsidR="00416DB2" w:rsidRDefault="00416DB2" w:rsidP="000A0224"/>
    <w:p w14:paraId="425C8C50" w14:textId="77777777" w:rsidR="00416DB2" w:rsidRDefault="00416DB2" w:rsidP="000A0224"/>
    <w:p w14:paraId="06A88674" w14:textId="77777777" w:rsidR="00416DB2" w:rsidRDefault="00416DB2" w:rsidP="000A0224"/>
    <w:p w14:paraId="4119EAEC" w14:textId="77777777" w:rsidR="00596A53" w:rsidRPr="00596A53" w:rsidRDefault="00596A53" w:rsidP="00596A53">
      <w:pPr>
        <w:rPr>
          <w:b/>
          <w:bCs/>
        </w:rPr>
      </w:pPr>
      <w:r w:rsidRPr="00596A53">
        <w:rPr>
          <w:b/>
          <w:bCs/>
        </w:rPr>
        <w:lastRenderedPageBreak/>
        <w:t>MTTR: Resiliencia ante emergencias</w:t>
      </w:r>
    </w:p>
    <w:p w14:paraId="1A563A53" w14:textId="77777777" w:rsidR="00596A53" w:rsidRPr="00596A53" w:rsidRDefault="00596A53" w:rsidP="00596A53">
      <w:r w:rsidRPr="00596A53">
        <w:t>El </w:t>
      </w:r>
      <w:r w:rsidRPr="00596A53">
        <w:rPr>
          <w:b/>
          <w:bCs/>
        </w:rPr>
        <w:t>MTTR</w:t>
      </w:r>
      <w:r w:rsidRPr="00596A53">
        <w:t> (Mean Time to Recover) mide cuánto tarda un equipo en resolver incidentes en producción. Es como el tiempo que tarda un médico en estabilizar a un paciente en urgencias. Se calcula sumando el tiempo de inactividad y dividiéndolo entre el número de incidentes:</w:t>
      </w:r>
    </w:p>
    <w:p w14:paraId="79084CC7" w14:textId="66A88E20" w:rsidR="00596A53" w:rsidRPr="001618CA" w:rsidRDefault="00596A53" w:rsidP="005D1438">
      <w:pPr>
        <w:jc w:val="center"/>
        <w:rPr>
          <w:rFonts w:ascii="Consolas" w:hAnsi="Consolas"/>
          <w:i/>
          <w:iCs/>
        </w:rPr>
      </w:pPr>
      <w:r w:rsidRPr="001618CA">
        <w:rPr>
          <w:rFonts w:ascii="Consolas" w:hAnsi="Consolas"/>
          <w:i/>
          <w:iCs/>
        </w:rPr>
        <w:t>MTTR</w:t>
      </w:r>
      <w:r w:rsidR="00B631C4" w:rsidRPr="001618CA">
        <w:rPr>
          <w:rFonts w:ascii="Consolas" w:hAnsi="Consolas"/>
          <w:i/>
          <w:iCs/>
        </w:rPr>
        <w:t xml:space="preserve"> </w:t>
      </w:r>
      <w:r w:rsidRPr="001618CA">
        <w:rPr>
          <w:rFonts w:ascii="Consolas" w:hAnsi="Consolas"/>
          <w:i/>
          <w:iCs/>
        </w:rPr>
        <w:t>=</w:t>
      </w:r>
      <w:r w:rsidR="00B631C4" w:rsidRPr="001618CA">
        <w:rPr>
          <w:rFonts w:ascii="Consolas" w:hAnsi="Consolas"/>
          <w:i/>
          <w:iCs/>
        </w:rPr>
        <w:t xml:space="preserve"> (</w:t>
      </w:r>
      <w:r w:rsidRPr="001618CA">
        <w:rPr>
          <w:rFonts w:ascii="Consolas" w:hAnsi="Consolas"/>
          <w:i/>
          <w:iCs/>
        </w:rPr>
        <w:t>∑Tiempo de Inactividad</w:t>
      </w:r>
      <w:r w:rsidR="00B631C4" w:rsidRPr="001618CA">
        <w:rPr>
          <w:rFonts w:ascii="Consolas" w:hAnsi="Consolas"/>
          <w:i/>
          <w:iCs/>
        </w:rPr>
        <w:t xml:space="preserve">) / </w:t>
      </w:r>
      <w:r w:rsidRPr="001618CA">
        <w:rPr>
          <w:rFonts w:ascii="Consolas" w:hAnsi="Consolas"/>
          <w:i/>
          <w:iCs/>
        </w:rPr>
        <w:t>N</w:t>
      </w:r>
      <w:r w:rsidR="00B631C4" w:rsidRPr="001618CA">
        <w:rPr>
          <w:rFonts w:ascii="Consolas" w:hAnsi="Consolas"/>
          <w:i/>
          <w:iCs/>
        </w:rPr>
        <w:t>ú</w:t>
      </w:r>
      <w:r w:rsidRPr="001618CA">
        <w:rPr>
          <w:rFonts w:ascii="Consolas" w:hAnsi="Consolas"/>
          <w:i/>
          <w:iCs/>
        </w:rPr>
        <w:t>mero de Incidente</w:t>
      </w:r>
    </w:p>
    <w:p w14:paraId="7F593FF2" w14:textId="77777777" w:rsidR="00C70924" w:rsidRDefault="00C70924" w:rsidP="00596A53"/>
    <w:p w14:paraId="4E766B33" w14:textId="5D862C2A" w:rsidR="00596A53" w:rsidRPr="00596A53" w:rsidRDefault="00596A53" w:rsidP="00596A53">
      <w:r w:rsidRPr="00596A53">
        <w:t>Si dos incidentes duran 2 y 1 horas, el MTTR es 1.5 horas. En sistemas críticos como banca, un MTTR &lt;1 hora es vital. Google logra esto en Gmail con monitoreo proactivo usando </w:t>
      </w:r>
      <w:r w:rsidRPr="00596A53">
        <w:rPr>
          <w:b/>
          <w:bCs/>
        </w:rPr>
        <w:t>Datadog</w:t>
      </w:r>
      <w:r w:rsidRPr="00596A53">
        <w:t> y protocolos de respuesta automatizados.</w:t>
      </w:r>
    </w:p>
    <w:p w14:paraId="69A9B294" w14:textId="77777777" w:rsidR="00BF6F22" w:rsidRDefault="00BF6F22" w:rsidP="000A0224"/>
    <w:p w14:paraId="02C6148E" w14:textId="77777777" w:rsidR="00BF6F22" w:rsidRPr="00BF6F22" w:rsidRDefault="00BF6F22" w:rsidP="00BF6F22">
      <w:pPr>
        <w:rPr>
          <w:b/>
          <w:bCs/>
        </w:rPr>
      </w:pPr>
      <w:r w:rsidRPr="00BF6F22">
        <w:rPr>
          <w:b/>
          <w:bCs/>
        </w:rPr>
        <w:t>Conexión estratégica: Cómo las métricas se alimentan entre sí</w:t>
      </w:r>
    </w:p>
    <w:p w14:paraId="040F3925" w14:textId="77777777" w:rsidR="00BF6F22" w:rsidRPr="00BF6F22" w:rsidRDefault="00BF6F22" w:rsidP="00BF6F22">
      <w:pPr>
        <w:rPr>
          <w:lang w:val="en-US"/>
        </w:rPr>
      </w:pPr>
      <w:r w:rsidRPr="00BF6F22">
        <w:t xml:space="preserve">Estas métricas no existen en silos. </w:t>
      </w:r>
      <w:r w:rsidRPr="00BF6F22">
        <w:rPr>
          <w:lang w:val="en-US"/>
        </w:rPr>
        <w:t>Por ejemplo:</w:t>
      </w:r>
    </w:p>
    <w:p w14:paraId="571004B4" w14:textId="77777777" w:rsidR="00BF6F22" w:rsidRPr="00BF6F22" w:rsidRDefault="00BF6F22" w:rsidP="00A618F2">
      <w:pPr>
        <w:numPr>
          <w:ilvl w:val="0"/>
          <w:numId w:val="2"/>
        </w:numPr>
      </w:pPr>
      <w:r w:rsidRPr="00BF6F22">
        <w:t>Un </w:t>
      </w:r>
      <w:r w:rsidRPr="00BF6F22">
        <w:rPr>
          <w:b/>
          <w:bCs/>
        </w:rPr>
        <w:t>Lead Time</w:t>
      </w:r>
      <w:r w:rsidRPr="00BF6F22">
        <w:t> bajo con un </w:t>
      </w:r>
      <w:r w:rsidRPr="00BF6F22">
        <w:rPr>
          <w:b/>
          <w:bCs/>
        </w:rPr>
        <w:t>Cycle Time</w:t>
      </w:r>
      <w:r w:rsidRPr="00BF6F22">
        <w:t> alto sugiere que el tiempo se pierde en fases iniciales (ej.: requisitos).</w:t>
      </w:r>
    </w:p>
    <w:p w14:paraId="1C914A12" w14:textId="77777777" w:rsidR="00BF6F22" w:rsidRPr="00BF6F22" w:rsidRDefault="00BF6F22" w:rsidP="00A618F2">
      <w:pPr>
        <w:numPr>
          <w:ilvl w:val="0"/>
          <w:numId w:val="2"/>
        </w:numPr>
      </w:pPr>
      <w:r w:rsidRPr="00BF6F22">
        <w:t>Una </w:t>
      </w:r>
      <w:r w:rsidRPr="00BF6F22">
        <w:rPr>
          <w:b/>
          <w:bCs/>
        </w:rPr>
        <w:t>Tasa de Entrega</w:t>
      </w:r>
      <w:r w:rsidRPr="00BF6F22">
        <w:t> alta con </w:t>
      </w:r>
      <w:r w:rsidRPr="00BF6F22">
        <w:rPr>
          <w:b/>
          <w:bCs/>
        </w:rPr>
        <w:t>Defect Escape Rate</w:t>
      </w:r>
      <w:r w:rsidRPr="00BF6F22">
        <w:t> elevado indica presión por velocidad que compromete calidad.</w:t>
      </w:r>
    </w:p>
    <w:p w14:paraId="0CD3532F" w14:textId="77777777" w:rsidR="00BF6F22" w:rsidRPr="00BF6F22" w:rsidRDefault="00BF6F22" w:rsidP="00A618F2">
      <w:pPr>
        <w:numPr>
          <w:ilvl w:val="0"/>
          <w:numId w:val="2"/>
        </w:numPr>
      </w:pPr>
      <w:r w:rsidRPr="00BF6F22">
        <w:t>Un </w:t>
      </w:r>
      <w:r w:rsidRPr="00BF6F22">
        <w:rPr>
          <w:b/>
          <w:bCs/>
        </w:rPr>
        <w:t>MTTR</w:t>
      </w:r>
      <w:r w:rsidRPr="00BF6F22">
        <w:t> bajo junto con un </w:t>
      </w:r>
      <w:r w:rsidRPr="00BF6F22">
        <w:rPr>
          <w:b/>
          <w:bCs/>
        </w:rPr>
        <w:t>Defect Escape Rate</w:t>
      </w:r>
      <w:r w:rsidRPr="00BF6F22">
        <w:t> bajo refleja un equipo robusto en prevención y respuesta.</w:t>
      </w:r>
    </w:p>
    <w:p w14:paraId="49AAC82C" w14:textId="77777777" w:rsidR="00BF6F22" w:rsidRDefault="00BF6F22" w:rsidP="00BF6F22"/>
    <w:p w14:paraId="222ADFDC" w14:textId="78CC1E13" w:rsidR="00BF6F22" w:rsidRPr="00BF6F22" w:rsidRDefault="00BF6F22" w:rsidP="00BF6F22">
      <w:r w:rsidRPr="00BF6F22">
        <w:t>Un caso integrado es el de un equipo de viajes que redujo su Lead Time de 90 a 45 días con CI/CD, bajó el Defect Escape Rate del 18% al 5% con pruebas automatizadas, y mejoró el MTTR de 6 a 2 horas con simulaciones de incidentes.</w:t>
      </w:r>
    </w:p>
    <w:p w14:paraId="2CA78707" w14:textId="77777777" w:rsidR="00C70924" w:rsidRDefault="00C70924" w:rsidP="000A0224"/>
    <w:p w14:paraId="7EAC968A" w14:textId="77777777" w:rsidR="00A1260B" w:rsidRDefault="00A1260B" w:rsidP="00A1260B"/>
    <w:p w14:paraId="5DE4790F" w14:textId="77777777" w:rsidR="00416DB2" w:rsidRDefault="00416DB2" w:rsidP="00A1260B"/>
    <w:p w14:paraId="5EA52924" w14:textId="77777777" w:rsidR="00416DB2" w:rsidRDefault="00416DB2" w:rsidP="00A1260B"/>
    <w:p w14:paraId="7F8BB6C9" w14:textId="77777777" w:rsidR="00416DB2" w:rsidRDefault="00416DB2" w:rsidP="00A1260B"/>
    <w:p w14:paraId="2C83CF43" w14:textId="77777777" w:rsidR="003D50F7" w:rsidRPr="003D50F7" w:rsidRDefault="003D50F7" w:rsidP="003D50F7">
      <w:pPr>
        <w:rPr>
          <w:b/>
          <w:bCs/>
        </w:rPr>
      </w:pPr>
      <w:r w:rsidRPr="003D50F7">
        <w:rPr>
          <w:b/>
          <w:bCs/>
        </w:rPr>
        <w:lastRenderedPageBreak/>
        <w:t>Herramientas y acciones prácticas para equipos</w:t>
      </w:r>
    </w:p>
    <w:p w14:paraId="57B30498" w14:textId="77777777" w:rsidR="003D50F7" w:rsidRPr="003D50F7" w:rsidRDefault="003D50F7" w:rsidP="003D50F7">
      <w:r w:rsidRPr="003D50F7">
        <w:t>Para implementar estas métricas, se recomienda:</w:t>
      </w:r>
    </w:p>
    <w:p w14:paraId="09C43176" w14:textId="77777777" w:rsidR="003D50F7" w:rsidRPr="003D50F7" w:rsidRDefault="003D50F7" w:rsidP="00A618F2">
      <w:pPr>
        <w:numPr>
          <w:ilvl w:val="0"/>
          <w:numId w:val="3"/>
        </w:numPr>
      </w:pPr>
      <w:r w:rsidRPr="003D50F7">
        <w:rPr>
          <w:b/>
          <w:bCs/>
        </w:rPr>
        <w:t>Lead Time</w:t>
      </w:r>
      <w:r w:rsidRPr="003D50F7">
        <w:t>: Usar </w:t>
      </w:r>
      <w:r w:rsidRPr="003D50F7">
        <w:rPr>
          <w:b/>
          <w:bCs/>
        </w:rPr>
        <w:t>Jira</w:t>
      </w:r>
      <w:r w:rsidRPr="003D50F7">
        <w:t> para gestionar solicitudes y </w:t>
      </w:r>
      <w:r w:rsidRPr="003D50F7">
        <w:rPr>
          <w:b/>
          <w:bCs/>
        </w:rPr>
        <w:t>Jenkins</w:t>
      </w:r>
      <w:r w:rsidRPr="003D50F7">
        <w:t> para automatizar despliegues.</w:t>
      </w:r>
    </w:p>
    <w:p w14:paraId="46AA211B" w14:textId="77777777" w:rsidR="003D50F7" w:rsidRPr="003D50F7" w:rsidRDefault="003D50F7" w:rsidP="00A618F2">
      <w:pPr>
        <w:numPr>
          <w:ilvl w:val="0"/>
          <w:numId w:val="3"/>
        </w:numPr>
        <w:rPr>
          <w:lang w:val="en-US"/>
        </w:rPr>
      </w:pPr>
      <w:r w:rsidRPr="003D50F7">
        <w:rPr>
          <w:b/>
          <w:bCs/>
          <w:lang w:val="en-US"/>
        </w:rPr>
        <w:t>Cycle Time</w:t>
      </w:r>
      <w:r w:rsidRPr="003D50F7">
        <w:rPr>
          <w:lang w:val="en-US"/>
        </w:rPr>
        <w:t>: Priorizar tareas con el método </w:t>
      </w:r>
      <w:r w:rsidRPr="003D50F7">
        <w:rPr>
          <w:b/>
          <w:bCs/>
          <w:lang w:val="en-US"/>
        </w:rPr>
        <w:t>MoSCoW</w:t>
      </w:r>
      <w:r w:rsidRPr="003D50F7">
        <w:rPr>
          <w:lang w:val="en-US"/>
        </w:rPr>
        <w:t> (Must, Should, Could, Won’t) en </w:t>
      </w:r>
      <w:r w:rsidRPr="003D50F7">
        <w:rPr>
          <w:b/>
          <w:bCs/>
          <w:lang w:val="en-US"/>
        </w:rPr>
        <w:t>Trello</w:t>
      </w:r>
      <w:r w:rsidRPr="003D50F7">
        <w:rPr>
          <w:lang w:val="en-US"/>
        </w:rPr>
        <w:t>.</w:t>
      </w:r>
    </w:p>
    <w:p w14:paraId="07C4ED37" w14:textId="77777777" w:rsidR="003D50F7" w:rsidRPr="003D50F7" w:rsidRDefault="003D50F7" w:rsidP="00A618F2">
      <w:pPr>
        <w:numPr>
          <w:ilvl w:val="0"/>
          <w:numId w:val="3"/>
        </w:numPr>
      </w:pPr>
      <w:r w:rsidRPr="003D50F7">
        <w:rPr>
          <w:b/>
          <w:bCs/>
        </w:rPr>
        <w:t>Defect Escape Rate</w:t>
      </w:r>
      <w:r w:rsidRPr="003D50F7">
        <w:t>: Automatizar pruebas con </w:t>
      </w:r>
      <w:r w:rsidRPr="003D50F7">
        <w:rPr>
          <w:b/>
          <w:bCs/>
        </w:rPr>
        <w:t>Selenium</w:t>
      </w:r>
      <w:r w:rsidRPr="003D50F7">
        <w:t> y realizar revisiones de código obligatorias.</w:t>
      </w:r>
    </w:p>
    <w:p w14:paraId="28CD19BE" w14:textId="77777777" w:rsidR="003D50F7" w:rsidRPr="003D50F7" w:rsidRDefault="003D50F7" w:rsidP="00A618F2">
      <w:pPr>
        <w:numPr>
          <w:ilvl w:val="0"/>
          <w:numId w:val="3"/>
        </w:numPr>
      </w:pPr>
      <w:r w:rsidRPr="003D50F7">
        <w:rPr>
          <w:b/>
          <w:bCs/>
        </w:rPr>
        <w:t>MTTR</w:t>
      </w:r>
      <w:r w:rsidRPr="003D50F7">
        <w:t>: Crear </w:t>
      </w:r>
      <w:r w:rsidRPr="003D50F7">
        <w:rPr>
          <w:i/>
          <w:iCs/>
        </w:rPr>
        <w:t>playbooks</w:t>
      </w:r>
      <w:r w:rsidRPr="003D50F7">
        <w:t> de incidentes y usar </w:t>
      </w:r>
      <w:r w:rsidRPr="003D50F7">
        <w:rPr>
          <w:b/>
          <w:bCs/>
        </w:rPr>
        <w:t>PagerDuty</w:t>
      </w:r>
      <w:r w:rsidRPr="003D50F7">
        <w:t> para alertas en tiempo real.</w:t>
      </w:r>
    </w:p>
    <w:p w14:paraId="72777BCB" w14:textId="77777777" w:rsidR="00FC7F3A" w:rsidRDefault="00FC7F3A" w:rsidP="00A1260B"/>
    <w:p w14:paraId="3CBDC73E" w14:textId="43F7845A" w:rsidR="00FC7F3A" w:rsidRPr="00FC7F3A" w:rsidRDefault="00FC7F3A" w:rsidP="00FC7F3A">
      <w:pPr>
        <w:rPr>
          <w:b/>
          <w:bCs/>
        </w:rPr>
      </w:pPr>
      <w:r w:rsidRPr="00FC7F3A">
        <w:rPr>
          <w:b/>
          <w:bCs/>
        </w:rPr>
        <w:t xml:space="preserve">Ejercicio: Aplicación en un caso </w:t>
      </w:r>
      <w:r w:rsidR="00416DB2">
        <w:rPr>
          <w:b/>
          <w:bCs/>
        </w:rPr>
        <w:t>hipotético</w:t>
      </w:r>
    </w:p>
    <w:p w14:paraId="579176A1" w14:textId="77777777" w:rsidR="00FC7F3A" w:rsidRPr="00FC7F3A" w:rsidRDefault="00FC7F3A" w:rsidP="00FC7F3A">
      <w:r w:rsidRPr="00FC7F3A">
        <w:rPr>
          <w:b/>
          <w:bCs/>
        </w:rPr>
        <w:t>Contexto</w:t>
      </w:r>
      <w:r w:rsidRPr="00FC7F3A">
        <w:t>: Un equipo de una app de fitness tiene:</w:t>
      </w:r>
    </w:p>
    <w:p w14:paraId="0280E7EB" w14:textId="77777777" w:rsidR="00FC7F3A" w:rsidRPr="00FC7F3A" w:rsidRDefault="00FC7F3A" w:rsidP="00A618F2">
      <w:pPr>
        <w:numPr>
          <w:ilvl w:val="0"/>
          <w:numId w:val="4"/>
        </w:numPr>
        <w:rPr>
          <w:lang w:val="en-US"/>
        </w:rPr>
      </w:pPr>
      <w:r w:rsidRPr="00FC7F3A">
        <w:rPr>
          <w:lang w:val="en-US"/>
        </w:rPr>
        <w:t>Lead Time: 70 días.</w:t>
      </w:r>
    </w:p>
    <w:p w14:paraId="264DC54A" w14:textId="77777777" w:rsidR="00FC7F3A" w:rsidRPr="00FC7F3A" w:rsidRDefault="00FC7F3A" w:rsidP="00A618F2">
      <w:pPr>
        <w:numPr>
          <w:ilvl w:val="0"/>
          <w:numId w:val="4"/>
        </w:numPr>
        <w:rPr>
          <w:lang w:val="en-US"/>
        </w:rPr>
      </w:pPr>
      <w:r w:rsidRPr="00FC7F3A">
        <w:rPr>
          <w:lang w:val="en-US"/>
        </w:rPr>
        <w:t>Cycle Time promedio: 8 días.</w:t>
      </w:r>
    </w:p>
    <w:p w14:paraId="10967417" w14:textId="77777777" w:rsidR="00FC7F3A" w:rsidRPr="00FC7F3A" w:rsidRDefault="00FC7F3A" w:rsidP="00A618F2">
      <w:pPr>
        <w:numPr>
          <w:ilvl w:val="0"/>
          <w:numId w:val="4"/>
        </w:numPr>
        <w:rPr>
          <w:lang w:val="en-US"/>
        </w:rPr>
      </w:pPr>
      <w:r w:rsidRPr="00FC7F3A">
        <w:rPr>
          <w:lang w:val="en-US"/>
        </w:rPr>
        <w:t>Defect Escape Rate: 12%.</w:t>
      </w:r>
    </w:p>
    <w:p w14:paraId="76F0566B" w14:textId="77777777" w:rsidR="00FC7F3A" w:rsidRPr="00FC7F3A" w:rsidRDefault="00FC7F3A" w:rsidP="00A618F2">
      <w:pPr>
        <w:numPr>
          <w:ilvl w:val="0"/>
          <w:numId w:val="4"/>
        </w:numPr>
        <w:rPr>
          <w:lang w:val="en-US"/>
        </w:rPr>
      </w:pPr>
      <w:r w:rsidRPr="00FC7F3A">
        <w:rPr>
          <w:lang w:val="en-US"/>
        </w:rPr>
        <w:t>MTTR: 4 horas.</w:t>
      </w:r>
    </w:p>
    <w:p w14:paraId="7D302C52" w14:textId="1ECB6F13" w:rsidR="00FC7F3A" w:rsidRPr="00F73E8F" w:rsidRDefault="00FC7F3A" w:rsidP="00FC7F3A">
      <w:r w:rsidRPr="00F73E8F">
        <w:rPr>
          <w:b/>
          <w:bCs/>
        </w:rPr>
        <w:t>Preguntas</w:t>
      </w:r>
      <w:r w:rsidR="00F73E8F" w:rsidRPr="00F73E8F">
        <w:rPr>
          <w:b/>
          <w:bCs/>
        </w:rPr>
        <w:t xml:space="preserve"> </w:t>
      </w:r>
      <w:r w:rsidR="00E0795F" w:rsidRPr="00F73E8F">
        <w:rPr>
          <w:rFonts w:asciiTheme="majorHAnsi" w:hAnsiTheme="majorHAnsi" w:cstheme="majorHAnsi"/>
          <w:color w:val="FFFFFF" w:themeColor="background1"/>
          <w:sz w:val="2"/>
          <w:szCs w:val="2"/>
        </w:rPr>
        <w:t>cita a</w:t>
      </w:r>
      <w:r w:rsidR="00F73E8F" w:rsidRPr="00F73E8F">
        <w:rPr>
          <w:rFonts w:asciiTheme="majorHAnsi" w:hAnsiTheme="majorHAnsi" w:cstheme="majorHAnsi"/>
          <w:color w:val="FFFFFF" w:themeColor="background1"/>
          <w:sz w:val="2"/>
          <w:szCs w:val="2"/>
        </w:rPr>
        <w:t xml:space="preserve"> </w:t>
      </w:r>
      <w:r w:rsidR="002D778C" w:rsidRPr="00F73E8F">
        <w:rPr>
          <w:rFonts w:asciiTheme="majorHAnsi" w:hAnsiTheme="majorHAnsi" w:cstheme="majorHAnsi"/>
          <w:color w:val="FFFFFF" w:themeColor="background1"/>
          <w:sz w:val="2"/>
          <w:szCs w:val="2"/>
        </w:rPr>
        <w:t>Bill</w:t>
      </w:r>
      <w:r w:rsidR="00F73E8F" w:rsidRPr="00F73E8F">
        <w:rPr>
          <w:rFonts w:asciiTheme="majorHAnsi" w:hAnsiTheme="majorHAnsi" w:cstheme="majorHAnsi"/>
          <w:color w:val="FFFFFF" w:themeColor="background1"/>
          <w:sz w:val="2"/>
          <w:szCs w:val="2"/>
        </w:rPr>
        <w:t xml:space="preserve"> </w:t>
      </w:r>
      <w:r w:rsidR="002D778C" w:rsidRPr="00F73E8F">
        <w:rPr>
          <w:rFonts w:asciiTheme="majorHAnsi" w:hAnsiTheme="majorHAnsi" w:cstheme="majorHAnsi"/>
          <w:color w:val="FFFFFF" w:themeColor="background1"/>
          <w:sz w:val="2"/>
          <w:szCs w:val="2"/>
        </w:rPr>
        <w:t>gates,</w:t>
      </w:r>
      <w:r w:rsidR="00F73E8F" w:rsidRPr="00F73E8F">
        <w:rPr>
          <w:rFonts w:asciiTheme="majorHAnsi" w:hAnsiTheme="majorHAnsi" w:cstheme="majorHAnsi"/>
          <w:color w:val="FFFFFF" w:themeColor="background1"/>
          <w:sz w:val="2"/>
          <w:szCs w:val="2"/>
        </w:rPr>
        <w:t xml:space="preserve"> pero </w:t>
      </w:r>
      <w:r w:rsidR="002D778C" w:rsidRPr="00F73E8F">
        <w:rPr>
          <w:rFonts w:asciiTheme="majorHAnsi" w:hAnsiTheme="majorHAnsi" w:cstheme="majorHAnsi"/>
          <w:color w:val="FFFFFF" w:themeColor="background1"/>
          <w:sz w:val="2"/>
          <w:szCs w:val="2"/>
        </w:rPr>
        <w:t>llámalo,</w:t>
      </w:r>
      <w:r w:rsidR="00F73E8F" w:rsidRPr="00F73E8F">
        <w:rPr>
          <w:rFonts w:asciiTheme="majorHAnsi" w:hAnsiTheme="majorHAnsi" w:cstheme="majorHAnsi"/>
          <w:color w:val="FFFFFF" w:themeColor="background1"/>
          <w:sz w:val="2"/>
          <w:szCs w:val="2"/>
        </w:rPr>
        <w:t xml:space="preserve"> </w:t>
      </w:r>
      <w:r w:rsidR="002D778C" w:rsidRPr="00F73E8F">
        <w:rPr>
          <w:rFonts w:asciiTheme="majorHAnsi" w:hAnsiTheme="majorHAnsi" w:cstheme="majorHAnsi"/>
          <w:color w:val="FFFFFF" w:themeColor="background1"/>
          <w:sz w:val="2"/>
          <w:szCs w:val="2"/>
        </w:rPr>
        <w:t>Will</w:t>
      </w:r>
      <w:r w:rsidR="00F73E8F" w:rsidRPr="00F73E8F">
        <w:rPr>
          <w:rFonts w:asciiTheme="majorHAnsi" w:hAnsiTheme="majorHAnsi" w:cstheme="majorHAnsi"/>
          <w:color w:val="FFFFFF" w:themeColor="background1"/>
          <w:sz w:val="2"/>
          <w:szCs w:val="2"/>
        </w:rPr>
        <w:t xml:space="preserve"> </w:t>
      </w:r>
      <w:r w:rsidR="002D778C" w:rsidRPr="00F73E8F">
        <w:rPr>
          <w:rFonts w:asciiTheme="majorHAnsi" w:hAnsiTheme="majorHAnsi" w:cstheme="majorHAnsi"/>
          <w:color w:val="FFFFFF" w:themeColor="background1"/>
          <w:sz w:val="2"/>
          <w:szCs w:val="2"/>
        </w:rPr>
        <w:t>gate</w:t>
      </w:r>
      <w:r w:rsidR="002D778C" w:rsidRPr="00F73E8F">
        <w:rPr>
          <w:b/>
          <w:bCs/>
        </w:rPr>
        <w:t>:</w:t>
      </w:r>
    </w:p>
    <w:p w14:paraId="3C2143E5" w14:textId="77777777" w:rsidR="00FC7F3A" w:rsidRPr="00FC7F3A" w:rsidRDefault="00FC7F3A" w:rsidP="00A618F2">
      <w:pPr>
        <w:numPr>
          <w:ilvl w:val="0"/>
          <w:numId w:val="5"/>
        </w:numPr>
        <w:rPr>
          <w:lang w:val="en-US"/>
        </w:rPr>
      </w:pPr>
      <w:r w:rsidRPr="00FC7F3A">
        <w:rPr>
          <w:lang w:val="en-US"/>
        </w:rPr>
        <w:t>¿Qué problemas identificas?</w:t>
      </w:r>
    </w:p>
    <w:p w14:paraId="633676A4" w14:textId="77777777" w:rsidR="00FC7F3A" w:rsidRPr="00FC7F3A" w:rsidRDefault="00FC7F3A" w:rsidP="00A618F2">
      <w:pPr>
        <w:numPr>
          <w:ilvl w:val="0"/>
          <w:numId w:val="5"/>
        </w:numPr>
      </w:pPr>
      <w:r w:rsidRPr="00FC7F3A">
        <w:t>Propón 3 acciones para mejorar (ej.: automatizar pruebas, capacitar en DevOps).</w:t>
      </w:r>
    </w:p>
    <w:p w14:paraId="3B72523C" w14:textId="77777777" w:rsidR="00FC7F3A" w:rsidRPr="00FC7F3A" w:rsidRDefault="00FC7F3A" w:rsidP="00A618F2">
      <w:pPr>
        <w:numPr>
          <w:ilvl w:val="0"/>
          <w:numId w:val="5"/>
        </w:numPr>
      </w:pPr>
      <w:r w:rsidRPr="00FC7F3A">
        <w:t>Explica cómo impactarían en la calidad.</w:t>
      </w:r>
    </w:p>
    <w:p w14:paraId="45E7F47E" w14:textId="77777777" w:rsidR="00FC7F3A" w:rsidRDefault="00FC7F3A" w:rsidP="00A1260B"/>
    <w:p w14:paraId="208D5198" w14:textId="77777777" w:rsidR="003D50F7" w:rsidRDefault="003D50F7" w:rsidP="00A1260B"/>
    <w:p w14:paraId="7332B093" w14:textId="77777777" w:rsidR="00416DB2" w:rsidRDefault="00416DB2" w:rsidP="00A1260B"/>
    <w:p w14:paraId="58700962" w14:textId="77777777" w:rsidR="00416DB2" w:rsidRDefault="00416DB2" w:rsidP="00A1260B"/>
    <w:p w14:paraId="66C15A98" w14:textId="77777777" w:rsidR="003D50F7" w:rsidRDefault="003D50F7" w:rsidP="00A1260B"/>
    <w:p w14:paraId="7C0C6FB5" w14:textId="77777777" w:rsidR="00E408FC" w:rsidRDefault="00E408FC" w:rsidP="00E408FC"/>
    <w:p w14:paraId="5C37F3CC" w14:textId="7EB4E043" w:rsidR="00E408FC" w:rsidRPr="00E408FC" w:rsidRDefault="00E408FC" w:rsidP="00E408FC">
      <w:pPr>
        <w:rPr>
          <w:b/>
          <w:bCs/>
        </w:rPr>
      </w:pPr>
      <w:r w:rsidRPr="00E408FC">
        <w:rPr>
          <w:b/>
          <w:bCs/>
        </w:rPr>
        <w:lastRenderedPageBreak/>
        <w:t>Métricas de Proyecto de Software</w:t>
      </w:r>
    </w:p>
    <w:p w14:paraId="6990C9B9" w14:textId="2DCD662E" w:rsidR="00E408FC" w:rsidRPr="00E408FC" w:rsidRDefault="00E408FC" w:rsidP="00E408FC">
      <w:pPr>
        <w:rPr>
          <w:b/>
          <w:bCs/>
        </w:rPr>
      </w:pPr>
      <w:r w:rsidRPr="00E408FC">
        <w:rPr>
          <w:b/>
          <w:bCs/>
        </w:rPr>
        <w:t>Métricas Ágiles vs. Tradicionales: Un Enfoque Comparativo</w:t>
      </w:r>
    </w:p>
    <w:p w14:paraId="7297BEA2" w14:textId="77777777" w:rsidR="00E408FC" w:rsidRDefault="00E408FC" w:rsidP="00E408FC">
      <w:r w:rsidRPr="00E408FC">
        <w:t>En el mundo del desarrollo de software, las métricas son como el tablero de instrumentos de un avión: sin ellas, es imposible saber si vamos en la dirección correcta. Sin embargo, no todas las métricas son iguales. Las metodologías </w:t>
      </w:r>
      <w:r w:rsidRPr="00E408FC">
        <w:rPr>
          <w:b/>
          <w:bCs/>
        </w:rPr>
        <w:t>ágiles</w:t>
      </w:r>
      <w:r w:rsidRPr="00E408FC">
        <w:t> y </w:t>
      </w:r>
      <w:r w:rsidRPr="00E408FC">
        <w:rPr>
          <w:b/>
          <w:bCs/>
        </w:rPr>
        <w:t>tradicionales</w:t>
      </w:r>
      <w:r w:rsidRPr="00E408FC">
        <w:t> miden el progreso desde perspectivas radicalmente distintas.</w:t>
      </w:r>
    </w:p>
    <w:p w14:paraId="0F6F0470" w14:textId="77777777" w:rsidR="00E408FC" w:rsidRPr="00E408FC" w:rsidRDefault="00E408FC" w:rsidP="00E408FC"/>
    <w:p w14:paraId="4279336E" w14:textId="77777777" w:rsidR="00E408FC" w:rsidRDefault="00E408FC" w:rsidP="00E408FC">
      <w:r w:rsidRPr="00E408FC">
        <w:t>En los enfoques </w:t>
      </w:r>
      <w:r w:rsidRPr="00E408FC">
        <w:rPr>
          <w:b/>
          <w:bCs/>
        </w:rPr>
        <w:t>ágiles</w:t>
      </w:r>
      <w:r w:rsidRPr="00E408FC">
        <w:t> (como Scrum o Kanban), la </w:t>
      </w:r>
      <w:r w:rsidRPr="00E408FC">
        <w:rPr>
          <w:b/>
          <w:bCs/>
        </w:rPr>
        <w:t>velocidad del equipo</w:t>
      </w:r>
      <w:r w:rsidRPr="00E408FC">
        <w:t> (puntos completados por sprint) es la estrella polar. Esta métrica refleja la capacidad real del equipo para entregar valor, no solo las horas invertidas. Por ejemplo, un equipo que completa 30 puntos por sprint puede planificar mejor sus próximos objetivos, ajustando el alcance según su capacidad real. Pero hay una trampa: la velocidad no considera la </w:t>
      </w:r>
      <w:r w:rsidRPr="00E408FC">
        <w:rPr>
          <w:b/>
          <w:bCs/>
        </w:rPr>
        <w:t>deuda técnica</w:t>
      </w:r>
      <w:r w:rsidRPr="00E408FC">
        <w:t> oculta. Imagina un equipo que entrega 40 puntos en un sprint, pero el 50% del código tiene </w:t>
      </w:r>
      <w:r w:rsidRPr="00E408FC">
        <w:rPr>
          <w:i/>
          <w:iCs/>
        </w:rPr>
        <w:t>code smells</w:t>
      </w:r>
      <w:r w:rsidRPr="00E408FC">
        <w:t> (malas prácticas): a corto plazo, parece eficiente; a largo plazo, el proyecto acumulará riesgos.</w:t>
      </w:r>
    </w:p>
    <w:p w14:paraId="67F5AE68" w14:textId="77777777" w:rsidR="00E408FC" w:rsidRPr="00E408FC" w:rsidRDefault="00E408FC" w:rsidP="00E408FC"/>
    <w:p w14:paraId="3EB6D010" w14:textId="77777777" w:rsidR="00E408FC" w:rsidRDefault="00E408FC" w:rsidP="00E408FC">
      <w:pPr>
        <w:rPr>
          <w:lang w:val="en-US"/>
        </w:rPr>
      </w:pPr>
      <w:r w:rsidRPr="00E408FC">
        <w:t>Por otro lado, las metodologías </w:t>
      </w:r>
      <w:r w:rsidRPr="00E408FC">
        <w:rPr>
          <w:b/>
          <w:bCs/>
        </w:rPr>
        <w:t>tradicionales</w:t>
      </w:r>
      <w:r w:rsidRPr="00E408FC">
        <w:t> (como el modelo en cascada) suelen usar métricas como las </w:t>
      </w:r>
      <w:r w:rsidRPr="00E408FC">
        <w:rPr>
          <w:b/>
          <w:bCs/>
        </w:rPr>
        <w:t>líneas de código (LOC)</w:t>
      </w:r>
      <w:r w:rsidRPr="00E408FC">
        <w:t xml:space="preserve">. Es fácil de medir: 10,000 LOC pueden traducirse en 3 meses de trabajo. Pero aquí está el problema: ¿qué pasa si esas líneas son redundantes o están mal escritas? Un equipo podría escribir 20,000 LOC llenas de repeticiones, mientras otro resuelve lo mismo con 5,000 LOC limpias. </w:t>
      </w:r>
      <w:r w:rsidRPr="00E408FC">
        <w:rPr>
          <w:lang w:val="en-US"/>
        </w:rPr>
        <w:t>LOC mide cantidad, no calidad.</w:t>
      </w:r>
    </w:p>
    <w:p w14:paraId="03F7AC47" w14:textId="77777777" w:rsidR="00E408FC" w:rsidRPr="00E408FC" w:rsidRDefault="00E408FC" w:rsidP="00E408FC">
      <w:pPr>
        <w:rPr>
          <w:lang w:val="en-US"/>
        </w:rPr>
      </w:pPr>
    </w:p>
    <w:p w14:paraId="0658CC22" w14:textId="77777777" w:rsidR="00E408FC" w:rsidRPr="00E408FC" w:rsidRDefault="00E408FC" w:rsidP="00E408FC">
      <w:pPr>
        <w:rPr>
          <w:lang w:val="en-US"/>
        </w:rPr>
      </w:pPr>
      <w:r w:rsidRPr="00E408FC">
        <w:rPr>
          <w:b/>
          <w:bCs/>
          <w:lang w:val="en-US"/>
        </w:rPr>
        <w:t>Ejemplo práctico</w:t>
      </w:r>
      <w:r w:rsidRPr="00E408FC">
        <w:rPr>
          <w:lang w:val="en-US"/>
        </w:rPr>
        <w:t>:</w:t>
      </w:r>
    </w:p>
    <w:p w14:paraId="179BF16C" w14:textId="77777777" w:rsidR="00E408FC" w:rsidRPr="00E408FC" w:rsidRDefault="00E408FC" w:rsidP="00A618F2">
      <w:pPr>
        <w:numPr>
          <w:ilvl w:val="0"/>
          <w:numId w:val="7"/>
        </w:numPr>
      </w:pPr>
      <w:r w:rsidRPr="00E408FC">
        <w:rPr>
          <w:i/>
          <w:iCs/>
        </w:rPr>
        <w:t>Equipo Ágil</w:t>
      </w:r>
      <w:r w:rsidRPr="00E408FC">
        <w:t>: Completa 30 puntos/sprint, pero el código requiere refactorización constante.</w:t>
      </w:r>
    </w:p>
    <w:p w14:paraId="37C60855" w14:textId="0864FFC0" w:rsidR="00E408FC" w:rsidRPr="000E56CB" w:rsidRDefault="00E408FC" w:rsidP="00A618F2">
      <w:pPr>
        <w:numPr>
          <w:ilvl w:val="0"/>
          <w:numId w:val="7"/>
        </w:numPr>
      </w:pPr>
      <w:r w:rsidRPr="00E408FC">
        <w:rPr>
          <w:i/>
          <w:iCs/>
        </w:rPr>
        <w:t>Equipo Tradicional</w:t>
      </w:r>
      <w:r w:rsidRPr="00E408FC">
        <w:t>: Entrega 15,000 LOC, pero el 30% son comentarios innecesarios.</w:t>
      </w:r>
    </w:p>
    <w:p w14:paraId="433A7CB2" w14:textId="3DE0C0CD" w:rsidR="00E408FC" w:rsidRDefault="00E408FC" w:rsidP="00E408FC">
      <w:pPr>
        <w:rPr>
          <w:b/>
          <w:bCs/>
        </w:rPr>
      </w:pPr>
      <w:r w:rsidRPr="00E408FC">
        <w:rPr>
          <w:b/>
          <w:bCs/>
        </w:rPr>
        <w:lastRenderedPageBreak/>
        <w:t>Métricas Específicas y su Impacto</w:t>
      </w:r>
    </w:p>
    <w:p w14:paraId="2397EC62" w14:textId="27BA1FDD" w:rsidR="00BE0C97" w:rsidRDefault="00061FA0" w:rsidP="00E408FC">
      <w:pPr>
        <w:rPr>
          <w:b/>
          <w:bCs/>
        </w:rPr>
      </w:pPr>
      <w:r>
        <w:rPr>
          <w:b/>
          <w:bCs/>
        </w:rPr>
        <w:t xml:space="preserve">a) </w:t>
      </w:r>
      <w:r w:rsidRPr="00061FA0">
        <w:rPr>
          <w:b/>
          <w:bCs/>
        </w:rPr>
        <w:t>Puntos de Valor</w:t>
      </w:r>
    </w:p>
    <w:p w14:paraId="07525B0B" w14:textId="48C0A410" w:rsidR="00061FA0" w:rsidRDefault="003301D4" w:rsidP="00E408FC">
      <w:r w:rsidRPr="003301D4">
        <w:t>Un punto de valor (también llamado </w:t>
      </w:r>
      <w:r w:rsidRPr="003301D4">
        <w:rPr>
          <w:i/>
          <w:iCs/>
        </w:rPr>
        <w:t>valor de negocio</w:t>
      </w:r>
      <w:r w:rsidRPr="003301D4">
        <w:t> o </w:t>
      </w:r>
      <w:r w:rsidRPr="003301D4">
        <w:rPr>
          <w:i/>
          <w:iCs/>
        </w:rPr>
        <w:t>business value</w:t>
      </w:r>
      <w:r w:rsidRPr="003301D4">
        <w:t>) es una métrica utilizada en gestión de proyectos, especialmente en metodologías ágiles, para cuantificar el beneficio que una funcionalidad o tarea aporta al negocio o al usuario final. A diferencia de los </w:t>
      </w:r>
      <w:r w:rsidRPr="003301D4">
        <w:rPr>
          <w:i/>
          <w:iCs/>
        </w:rPr>
        <w:t>puntos de historia</w:t>
      </w:r>
      <w:r w:rsidRPr="003301D4">
        <w:t> (que miden esfuerzo o complejidad), los puntos de valor miden impacto estratégico, como aumentar ingresos, mejorar la satisfacción del cliente o reducir costos.</w:t>
      </w:r>
    </w:p>
    <w:p w14:paraId="75F63753" w14:textId="77777777" w:rsidR="00404BE2" w:rsidRDefault="00404BE2" w:rsidP="00E408FC"/>
    <w:p w14:paraId="2D1FCB65" w14:textId="77777777" w:rsidR="00404BE2" w:rsidRPr="00404BE2" w:rsidRDefault="00404BE2" w:rsidP="00404BE2">
      <w:pPr>
        <w:rPr>
          <w:b/>
          <w:bCs/>
          <w:lang w:val="en-US"/>
        </w:rPr>
      </w:pPr>
      <w:r w:rsidRPr="00404BE2">
        <w:rPr>
          <w:b/>
          <w:bCs/>
          <w:lang w:val="en-US"/>
        </w:rPr>
        <w:t>¿Para qué sirven?</w:t>
      </w:r>
    </w:p>
    <w:p w14:paraId="37CABA55" w14:textId="1E94ED1D" w:rsidR="00404BE2" w:rsidRPr="00404BE2" w:rsidRDefault="00404BE2" w:rsidP="00A618F2">
      <w:pPr>
        <w:numPr>
          <w:ilvl w:val="0"/>
          <w:numId w:val="22"/>
        </w:numPr>
        <w:jc w:val="left"/>
      </w:pPr>
      <w:r w:rsidRPr="00404BE2">
        <w:rPr>
          <w:b/>
          <w:bCs/>
        </w:rPr>
        <w:t>Priorizar tareas</w:t>
      </w:r>
      <w:r w:rsidRPr="00404BE2">
        <w:t>: Ayudan a decidir qué funcionalidades desarrollar</w:t>
      </w:r>
      <w:r w:rsidR="008A6449">
        <w:t xml:space="preserve"> </w:t>
      </w:r>
      <w:r w:rsidRPr="00404BE2">
        <w:t>primero, basándose en el valor que generan.</w:t>
      </w:r>
      <w:r w:rsidRPr="00404BE2">
        <w:br/>
      </w:r>
      <w:r w:rsidRPr="00404BE2">
        <w:rPr>
          <w:i/>
          <w:iCs/>
        </w:rPr>
        <w:t>Ejemplo</w:t>
      </w:r>
      <w:r w:rsidRPr="00404BE2">
        <w:t>:</w:t>
      </w:r>
    </w:p>
    <w:p w14:paraId="775B2425" w14:textId="77777777" w:rsidR="00404BE2" w:rsidRPr="00404BE2" w:rsidRDefault="00404BE2" w:rsidP="00A618F2">
      <w:pPr>
        <w:numPr>
          <w:ilvl w:val="1"/>
          <w:numId w:val="22"/>
        </w:numPr>
      </w:pPr>
      <w:r w:rsidRPr="00404BE2">
        <w:rPr>
          <w:i/>
          <w:iCs/>
        </w:rPr>
        <w:t>Opción A</w:t>
      </w:r>
      <w:r w:rsidRPr="00404BE2">
        <w:t>: Una función que atraerá 1,000 nuevos usuarios (alto valor).</w:t>
      </w:r>
    </w:p>
    <w:p w14:paraId="7E869467" w14:textId="77777777" w:rsidR="00404BE2" w:rsidRPr="00404BE2" w:rsidRDefault="00404BE2" w:rsidP="00A618F2">
      <w:pPr>
        <w:numPr>
          <w:ilvl w:val="1"/>
          <w:numId w:val="22"/>
        </w:numPr>
      </w:pPr>
      <w:r w:rsidRPr="00404BE2">
        <w:rPr>
          <w:i/>
          <w:iCs/>
        </w:rPr>
        <w:t>Opción B</w:t>
      </w:r>
      <w:r w:rsidRPr="00404BE2">
        <w:t>: Una mejora técnica que solo ahorrará 1 hora/semana al equipo (valor bajo).</w:t>
      </w:r>
    </w:p>
    <w:p w14:paraId="0BF82217" w14:textId="77777777" w:rsidR="00404BE2" w:rsidRPr="00404BE2" w:rsidRDefault="00404BE2" w:rsidP="00A618F2">
      <w:pPr>
        <w:numPr>
          <w:ilvl w:val="0"/>
          <w:numId w:val="22"/>
        </w:numPr>
      </w:pPr>
      <w:r w:rsidRPr="00404BE2">
        <w:rPr>
          <w:b/>
          <w:bCs/>
        </w:rPr>
        <w:t>Maximizar el ROI</w:t>
      </w:r>
      <w:r w:rsidRPr="00404BE2">
        <w:t>: Enfocar recursos en lo que más beneficia al negocio.</w:t>
      </w:r>
    </w:p>
    <w:p w14:paraId="2446BD73" w14:textId="77777777" w:rsidR="00404BE2" w:rsidRDefault="00404BE2" w:rsidP="00E408FC"/>
    <w:p w14:paraId="1B8EB7D4" w14:textId="77777777" w:rsidR="007C7B4F" w:rsidRPr="007C7B4F" w:rsidRDefault="007C7B4F" w:rsidP="007C7B4F">
      <w:pPr>
        <w:rPr>
          <w:b/>
          <w:bCs/>
        </w:rPr>
      </w:pPr>
      <w:r w:rsidRPr="007C7B4F">
        <w:rPr>
          <w:b/>
          <w:bCs/>
        </w:rPr>
        <w:t>¿Cómo se asignan?</w:t>
      </w:r>
    </w:p>
    <w:p w14:paraId="4D2F0566" w14:textId="77777777" w:rsidR="007C7B4F" w:rsidRPr="007C7B4F" w:rsidRDefault="007C7B4F" w:rsidP="007C7B4F">
      <w:r w:rsidRPr="007C7B4F">
        <w:t>No existe una fórmula universal, pero suelen usarse escalas relativas:</w:t>
      </w:r>
    </w:p>
    <w:tbl>
      <w:tblPr>
        <w:tblStyle w:val="Tablanormal5"/>
        <w:tblW w:w="0" w:type="auto"/>
        <w:tblLook w:val="04A0" w:firstRow="1" w:lastRow="0" w:firstColumn="1" w:lastColumn="0" w:noHBand="0" w:noVBand="1"/>
      </w:tblPr>
      <w:tblGrid>
        <w:gridCol w:w="1221"/>
        <w:gridCol w:w="5880"/>
      </w:tblGrid>
      <w:tr w:rsidR="007C7B4F" w:rsidRPr="007C7B4F" w14:paraId="336B4D86" w14:textId="77777777" w:rsidTr="007C7B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EEFB8A" w14:textId="77777777" w:rsidR="007C7B4F" w:rsidRPr="007C7B4F" w:rsidRDefault="007C7B4F" w:rsidP="007C7B4F">
            <w:pPr>
              <w:rPr>
                <w:b/>
                <w:bCs/>
                <w:sz w:val="20"/>
                <w:szCs w:val="18"/>
                <w:lang w:val="en-US"/>
              </w:rPr>
            </w:pPr>
            <w:r w:rsidRPr="007C7B4F">
              <w:rPr>
                <w:b/>
                <w:bCs/>
                <w:sz w:val="20"/>
                <w:szCs w:val="18"/>
                <w:lang w:val="en-US"/>
              </w:rPr>
              <w:t>Escala</w:t>
            </w:r>
          </w:p>
        </w:tc>
        <w:tc>
          <w:tcPr>
            <w:tcW w:w="0" w:type="auto"/>
            <w:hideMark/>
          </w:tcPr>
          <w:p w14:paraId="2E349CAC" w14:textId="77777777" w:rsidR="007C7B4F" w:rsidRPr="007C7B4F" w:rsidRDefault="007C7B4F" w:rsidP="007C7B4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C7B4F">
              <w:rPr>
                <w:b/>
                <w:bCs/>
                <w:sz w:val="20"/>
                <w:szCs w:val="18"/>
                <w:lang w:val="en-US"/>
              </w:rPr>
              <w:t>Ejemplo de Valor</w:t>
            </w:r>
          </w:p>
        </w:tc>
      </w:tr>
      <w:tr w:rsidR="007C7B4F" w:rsidRPr="007C7B4F" w14:paraId="2C149478" w14:textId="77777777" w:rsidTr="007C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9DBC2" w14:textId="77777777" w:rsidR="007C7B4F" w:rsidRPr="007C7B4F" w:rsidRDefault="007C7B4F" w:rsidP="007C7B4F">
            <w:pPr>
              <w:rPr>
                <w:sz w:val="20"/>
                <w:szCs w:val="18"/>
                <w:lang w:val="en-US"/>
              </w:rPr>
            </w:pPr>
            <w:r w:rsidRPr="007C7B4F">
              <w:rPr>
                <w:b/>
                <w:bCs/>
                <w:sz w:val="20"/>
                <w:szCs w:val="18"/>
                <w:lang w:val="en-US"/>
              </w:rPr>
              <w:t>10 puntos</w:t>
            </w:r>
          </w:p>
        </w:tc>
        <w:tc>
          <w:tcPr>
            <w:tcW w:w="0" w:type="auto"/>
            <w:hideMark/>
          </w:tcPr>
          <w:p w14:paraId="61C05F4A" w14:textId="77777777" w:rsidR="007C7B4F" w:rsidRPr="007C7B4F" w:rsidRDefault="007C7B4F" w:rsidP="007C7B4F">
            <w:pPr>
              <w:cnfStyle w:val="000000100000" w:firstRow="0" w:lastRow="0" w:firstColumn="0" w:lastColumn="0" w:oddVBand="0" w:evenVBand="0" w:oddHBand="1" w:evenHBand="0" w:firstRowFirstColumn="0" w:firstRowLastColumn="0" w:lastRowFirstColumn="0" w:lastRowLastColumn="0"/>
              <w:rPr>
                <w:sz w:val="20"/>
                <w:szCs w:val="18"/>
              </w:rPr>
            </w:pPr>
            <w:r w:rsidRPr="007C7B4F">
              <w:rPr>
                <w:sz w:val="20"/>
                <w:szCs w:val="18"/>
              </w:rPr>
              <w:t>Impacto revolucionario (ej.: lanzar un producto nuevo).</w:t>
            </w:r>
          </w:p>
        </w:tc>
      </w:tr>
      <w:tr w:rsidR="007C7B4F" w:rsidRPr="007C7B4F" w14:paraId="5BBBEED2" w14:textId="77777777" w:rsidTr="007C7B4F">
        <w:tc>
          <w:tcPr>
            <w:cnfStyle w:val="001000000000" w:firstRow="0" w:lastRow="0" w:firstColumn="1" w:lastColumn="0" w:oddVBand="0" w:evenVBand="0" w:oddHBand="0" w:evenHBand="0" w:firstRowFirstColumn="0" w:firstRowLastColumn="0" w:lastRowFirstColumn="0" w:lastRowLastColumn="0"/>
            <w:tcW w:w="0" w:type="auto"/>
            <w:hideMark/>
          </w:tcPr>
          <w:p w14:paraId="2C90795D" w14:textId="77777777" w:rsidR="007C7B4F" w:rsidRPr="007C7B4F" w:rsidRDefault="007C7B4F" w:rsidP="007C7B4F">
            <w:pPr>
              <w:rPr>
                <w:sz w:val="20"/>
                <w:szCs w:val="18"/>
                <w:lang w:val="en-US"/>
              </w:rPr>
            </w:pPr>
            <w:r w:rsidRPr="007C7B4F">
              <w:rPr>
                <w:b/>
                <w:bCs/>
                <w:sz w:val="20"/>
                <w:szCs w:val="18"/>
                <w:lang w:val="en-US"/>
              </w:rPr>
              <w:t>5 puntos</w:t>
            </w:r>
          </w:p>
        </w:tc>
        <w:tc>
          <w:tcPr>
            <w:tcW w:w="0" w:type="auto"/>
            <w:hideMark/>
          </w:tcPr>
          <w:p w14:paraId="3D8CC059" w14:textId="77777777" w:rsidR="007C7B4F" w:rsidRPr="007C7B4F" w:rsidRDefault="007C7B4F" w:rsidP="007C7B4F">
            <w:pPr>
              <w:cnfStyle w:val="000000000000" w:firstRow="0" w:lastRow="0" w:firstColumn="0" w:lastColumn="0" w:oddVBand="0" w:evenVBand="0" w:oddHBand="0" w:evenHBand="0" w:firstRowFirstColumn="0" w:firstRowLastColumn="0" w:lastRowFirstColumn="0" w:lastRowLastColumn="0"/>
              <w:rPr>
                <w:sz w:val="20"/>
                <w:szCs w:val="18"/>
              </w:rPr>
            </w:pPr>
            <w:r w:rsidRPr="007C7B4F">
              <w:rPr>
                <w:sz w:val="20"/>
                <w:szCs w:val="18"/>
              </w:rPr>
              <w:t>Beneficio significativo (ej.: reducir tiempo de carga en un 50%).</w:t>
            </w:r>
          </w:p>
        </w:tc>
      </w:tr>
      <w:tr w:rsidR="007C7B4F" w:rsidRPr="007C7B4F" w14:paraId="3D61A8CF" w14:textId="77777777" w:rsidTr="007C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5DBFC" w14:textId="77777777" w:rsidR="007C7B4F" w:rsidRPr="007C7B4F" w:rsidRDefault="007C7B4F" w:rsidP="007C7B4F">
            <w:pPr>
              <w:rPr>
                <w:sz w:val="20"/>
                <w:szCs w:val="18"/>
                <w:lang w:val="en-US"/>
              </w:rPr>
            </w:pPr>
            <w:r w:rsidRPr="007C7B4F">
              <w:rPr>
                <w:b/>
                <w:bCs/>
                <w:sz w:val="20"/>
                <w:szCs w:val="18"/>
                <w:lang w:val="en-US"/>
              </w:rPr>
              <w:t>1 punto</w:t>
            </w:r>
          </w:p>
        </w:tc>
        <w:tc>
          <w:tcPr>
            <w:tcW w:w="0" w:type="auto"/>
            <w:hideMark/>
          </w:tcPr>
          <w:p w14:paraId="68952963" w14:textId="77777777" w:rsidR="007C7B4F" w:rsidRPr="007C7B4F" w:rsidRDefault="007C7B4F" w:rsidP="007C7B4F">
            <w:pPr>
              <w:cnfStyle w:val="000000100000" w:firstRow="0" w:lastRow="0" w:firstColumn="0" w:lastColumn="0" w:oddVBand="0" w:evenVBand="0" w:oddHBand="1" w:evenHBand="0" w:firstRowFirstColumn="0" w:firstRowLastColumn="0" w:lastRowFirstColumn="0" w:lastRowLastColumn="0"/>
              <w:rPr>
                <w:sz w:val="20"/>
                <w:szCs w:val="18"/>
              </w:rPr>
            </w:pPr>
            <w:r w:rsidRPr="007C7B4F">
              <w:rPr>
                <w:sz w:val="20"/>
                <w:szCs w:val="18"/>
              </w:rPr>
              <w:t>Mejora menor (ej.: corregir un error visual).</w:t>
            </w:r>
          </w:p>
        </w:tc>
      </w:tr>
    </w:tbl>
    <w:p w14:paraId="145C6D7C" w14:textId="77777777" w:rsidR="007C7B4F" w:rsidRDefault="007C7B4F" w:rsidP="007C7B4F">
      <w:pPr>
        <w:rPr>
          <w:b/>
          <w:bCs/>
        </w:rPr>
      </w:pPr>
    </w:p>
    <w:p w14:paraId="290D02C3" w14:textId="77777777" w:rsidR="007C7B4F" w:rsidRDefault="007C7B4F" w:rsidP="007C7B4F">
      <w:pPr>
        <w:rPr>
          <w:b/>
          <w:bCs/>
        </w:rPr>
      </w:pPr>
    </w:p>
    <w:p w14:paraId="0B534651" w14:textId="77777777" w:rsidR="007C7B4F" w:rsidRDefault="007C7B4F" w:rsidP="007C7B4F">
      <w:pPr>
        <w:rPr>
          <w:b/>
          <w:bCs/>
        </w:rPr>
      </w:pPr>
    </w:p>
    <w:p w14:paraId="71734AE8" w14:textId="77777777" w:rsidR="007C7B4F" w:rsidRDefault="007C7B4F" w:rsidP="007C7B4F">
      <w:pPr>
        <w:rPr>
          <w:b/>
          <w:bCs/>
        </w:rPr>
      </w:pPr>
    </w:p>
    <w:p w14:paraId="0C111542" w14:textId="06694006" w:rsidR="007C7B4F" w:rsidRDefault="007C7B4F" w:rsidP="007C7B4F">
      <w:pPr>
        <w:jc w:val="left"/>
      </w:pPr>
      <w:r w:rsidRPr="007C7B4F">
        <w:rPr>
          <w:b/>
          <w:bCs/>
        </w:rPr>
        <w:lastRenderedPageBreak/>
        <w:t>Ejemplo práctico</w:t>
      </w:r>
      <w:r w:rsidRPr="007C7B4F">
        <w:t>:</w:t>
      </w:r>
      <w:r>
        <w:t xml:space="preserve"> </w:t>
      </w:r>
    </w:p>
    <w:p w14:paraId="6695F1FA" w14:textId="3EE9027C" w:rsidR="007C7B4F" w:rsidRPr="007C7B4F" w:rsidRDefault="007C7B4F" w:rsidP="007C7B4F">
      <w:r w:rsidRPr="007C7B4F">
        <w:t>Un equipo de e-commerce asigna:</w:t>
      </w:r>
    </w:p>
    <w:p w14:paraId="2170E96D" w14:textId="77777777" w:rsidR="007C7B4F" w:rsidRPr="007C7B4F" w:rsidRDefault="007C7B4F" w:rsidP="00A618F2">
      <w:pPr>
        <w:numPr>
          <w:ilvl w:val="0"/>
          <w:numId w:val="23"/>
        </w:numPr>
      </w:pPr>
      <w:r w:rsidRPr="007C7B4F">
        <w:rPr>
          <w:b/>
          <w:bCs/>
        </w:rPr>
        <w:t>8 puntos</w:t>
      </w:r>
      <w:r w:rsidRPr="007C7B4F">
        <w:t> a una función de "pago en un clic" (aumenta conversiones).</w:t>
      </w:r>
    </w:p>
    <w:p w14:paraId="03B7B9C4" w14:textId="77777777" w:rsidR="007C7B4F" w:rsidRPr="007C7B4F" w:rsidRDefault="007C7B4F" w:rsidP="00A618F2">
      <w:pPr>
        <w:numPr>
          <w:ilvl w:val="0"/>
          <w:numId w:val="23"/>
        </w:numPr>
      </w:pPr>
      <w:r w:rsidRPr="007C7B4F">
        <w:rPr>
          <w:b/>
          <w:bCs/>
        </w:rPr>
        <w:t>3 puntos</w:t>
      </w:r>
      <w:r w:rsidRPr="007C7B4F">
        <w:t> a cambiar el color de un botón (impacto estético).</w:t>
      </w:r>
    </w:p>
    <w:p w14:paraId="050A1055" w14:textId="77777777" w:rsidR="00404BE2" w:rsidRDefault="00404BE2" w:rsidP="00E408FC"/>
    <w:p w14:paraId="1CCFA51A" w14:textId="77777777" w:rsidR="00A521D4" w:rsidRPr="00A521D4" w:rsidRDefault="00A521D4" w:rsidP="00A521D4">
      <w:pPr>
        <w:rPr>
          <w:b/>
          <w:bCs/>
        </w:rPr>
      </w:pPr>
      <w:r w:rsidRPr="00A521D4">
        <w:rPr>
          <w:b/>
          <w:bCs/>
        </w:rPr>
        <w:t>Diferencias clave vs. Puntos de Historia</w:t>
      </w:r>
    </w:p>
    <w:tbl>
      <w:tblPr>
        <w:tblStyle w:val="Tablanormal5"/>
        <w:tblW w:w="0" w:type="auto"/>
        <w:tblLook w:val="04A0" w:firstRow="1" w:lastRow="0" w:firstColumn="1" w:lastColumn="0" w:noHBand="0" w:noVBand="1"/>
      </w:tblPr>
      <w:tblGrid>
        <w:gridCol w:w="1790"/>
        <w:gridCol w:w="3843"/>
        <w:gridCol w:w="3205"/>
      </w:tblGrid>
      <w:tr w:rsidR="00A521D4" w:rsidRPr="00A521D4" w14:paraId="41D56E7B" w14:textId="77777777" w:rsidTr="00A521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4FD9C20" w14:textId="77777777" w:rsidR="00A521D4" w:rsidRPr="00A521D4" w:rsidRDefault="00A521D4" w:rsidP="00A521D4">
            <w:pPr>
              <w:rPr>
                <w:b/>
                <w:bCs/>
                <w:sz w:val="20"/>
                <w:szCs w:val="18"/>
                <w:lang w:val="en-US"/>
              </w:rPr>
            </w:pPr>
            <w:r w:rsidRPr="00A521D4">
              <w:rPr>
                <w:b/>
                <w:bCs/>
                <w:sz w:val="20"/>
                <w:szCs w:val="18"/>
                <w:lang w:val="en-US"/>
              </w:rPr>
              <w:t>Aspecto</w:t>
            </w:r>
          </w:p>
        </w:tc>
        <w:tc>
          <w:tcPr>
            <w:tcW w:w="0" w:type="auto"/>
            <w:hideMark/>
          </w:tcPr>
          <w:p w14:paraId="705B74FA" w14:textId="77777777" w:rsidR="00A521D4" w:rsidRPr="00A521D4" w:rsidRDefault="00A521D4" w:rsidP="00A521D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521D4">
              <w:rPr>
                <w:b/>
                <w:bCs/>
                <w:sz w:val="20"/>
                <w:szCs w:val="18"/>
                <w:lang w:val="en-US"/>
              </w:rPr>
              <w:t>Puntos de Valor</w:t>
            </w:r>
          </w:p>
        </w:tc>
        <w:tc>
          <w:tcPr>
            <w:tcW w:w="0" w:type="auto"/>
            <w:hideMark/>
          </w:tcPr>
          <w:p w14:paraId="7FA39699" w14:textId="77777777" w:rsidR="00A521D4" w:rsidRPr="00A521D4" w:rsidRDefault="00A521D4" w:rsidP="00A521D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521D4">
              <w:rPr>
                <w:b/>
                <w:bCs/>
                <w:sz w:val="20"/>
                <w:szCs w:val="18"/>
                <w:lang w:val="en-US"/>
              </w:rPr>
              <w:t>Puntos de Historia</w:t>
            </w:r>
          </w:p>
        </w:tc>
      </w:tr>
      <w:tr w:rsidR="00A521D4" w:rsidRPr="00A521D4" w14:paraId="6579C65B" w14:textId="77777777" w:rsidTr="00A5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C4B1D" w14:textId="77777777" w:rsidR="00A521D4" w:rsidRPr="00A521D4" w:rsidRDefault="00A521D4" w:rsidP="00A521D4">
            <w:pPr>
              <w:rPr>
                <w:sz w:val="20"/>
                <w:szCs w:val="18"/>
                <w:lang w:val="en-US"/>
              </w:rPr>
            </w:pPr>
            <w:r w:rsidRPr="00A521D4">
              <w:rPr>
                <w:b/>
                <w:bCs/>
                <w:sz w:val="20"/>
                <w:szCs w:val="18"/>
                <w:lang w:val="en-US"/>
              </w:rPr>
              <w:t>Qué miden</w:t>
            </w:r>
          </w:p>
        </w:tc>
        <w:tc>
          <w:tcPr>
            <w:tcW w:w="0" w:type="auto"/>
            <w:hideMark/>
          </w:tcPr>
          <w:p w14:paraId="70DA569F" w14:textId="77777777" w:rsidR="00A521D4" w:rsidRPr="00A521D4" w:rsidRDefault="00A521D4" w:rsidP="00A521D4">
            <w:pPr>
              <w:cnfStyle w:val="000000100000" w:firstRow="0" w:lastRow="0" w:firstColumn="0" w:lastColumn="0" w:oddVBand="0" w:evenVBand="0" w:oddHBand="1" w:evenHBand="0" w:firstRowFirstColumn="0" w:firstRowLastColumn="0" w:lastRowFirstColumn="0" w:lastRowLastColumn="0"/>
              <w:rPr>
                <w:sz w:val="20"/>
                <w:szCs w:val="18"/>
              </w:rPr>
            </w:pPr>
            <w:r w:rsidRPr="00A521D4">
              <w:rPr>
                <w:sz w:val="20"/>
                <w:szCs w:val="18"/>
              </w:rPr>
              <w:t>Impacto en el negocio/usuario.</w:t>
            </w:r>
          </w:p>
        </w:tc>
        <w:tc>
          <w:tcPr>
            <w:tcW w:w="0" w:type="auto"/>
            <w:hideMark/>
          </w:tcPr>
          <w:p w14:paraId="033A0FB8" w14:textId="77777777" w:rsidR="00A521D4" w:rsidRPr="00A521D4" w:rsidRDefault="00A521D4" w:rsidP="00A521D4">
            <w:pPr>
              <w:cnfStyle w:val="000000100000" w:firstRow="0" w:lastRow="0" w:firstColumn="0" w:lastColumn="0" w:oddVBand="0" w:evenVBand="0" w:oddHBand="1" w:evenHBand="0" w:firstRowFirstColumn="0" w:firstRowLastColumn="0" w:lastRowFirstColumn="0" w:lastRowLastColumn="0"/>
              <w:rPr>
                <w:sz w:val="20"/>
                <w:szCs w:val="18"/>
                <w:lang w:val="en-US"/>
              </w:rPr>
            </w:pPr>
            <w:r w:rsidRPr="00A521D4">
              <w:rPr>
                <w:sz w:val="20"/>
                <w:szCs w:val="18"/>
                <w:lang w:val="en-US"/>
              </w:rPr>
              <w:t>Complejidad/Esfuerzo técnico.</w:t>
            </w:r>
          </w:p>
        </w:tc>
      </w:tr>
      <w:tr w:rsidR="00A521D4" w:rsidRPr="00A521D4" w14:paraId="3547F748" w14:textId="77777777" w:rsidTr="00A521D4">
        <w:tc>
          <w:tcPr>
            <w:cnfStyle w:val="001000000000" w:firstRow="0" w:lastRow="0" w:firstColumn="1" w:lastColumn="0" w:oddVBand="0" w:evenVBand="0" w:oddHBand="0" w:evenHBand="0" w:firstRowFirstColumn="0" w:firstRowLastColumn="0" w:lastRowFirstColumn="0" w:lastRowLastColumn="0"/>
            <w:tcW w:w="0" w:type="auto"/>
            <w:hideMark/>
          </w:tcPr>
          <w:p w14:paraId="0BBB79F7" w14:textId="77777777" w:rsidR="00A521D4" w:rsidRPr="00A521D4" w:rsidRDefault="00A521D4" w:rsidP="00A521D4">
            <w:pPr>
              <w:rPr>
                <w:sz w:val="20"/>
                <w:szCs w:val="18"/>
                <w:lang w:val="en-US"/>
              </w:rPr>
            </w:pPr>
            <w:r w:rsidRPr="00A521D4">
              <w:rPr>
                <w:b/>
                <w:bCs/>
                <w:sz w:val="20"/>
                <w:szCs w:val="18"/>
                <w:lang w:val="en-US"/>
              </w:rPr>
              <w:t>Quién los asigna</w:t>
            </w:r>
          </w:p>
        </w:tc>
        <w:tc>
          <w:tcPr>
            <w:tcW w:w="0" w:type="auto"/>
            <w:hideMark/>
          </w:tcPr>
          <w:p w14:paraId="3242A83C" w14:textId="77777777" w:rsidR="00A521D4" w:rsidRPr="00A521D4" w:rsidRDefault="00A521D4" w:rsidP="00A521D4">
            <w:pPr>
              <w:cnfStyle w:val="000000000000" w:firstRow="0" w:lastRow="0" w:firstColumn="0" w:lastColumn="0" w:oddVBand="0" w:evenVBand="0" w:oddHBand="0" w:evenHBand="0" w:firstRowFirstColumn="0" w:firstRowLastColumn="0" w:lastRowFirstColumn="0" w:lastRowLastColumn="0"/>
              <w:rPr>
                <w:sz w:val="20"/>
                <w:szCs w:val="18"/>
                <w:lang w:val="en-US"/>
              </w:rPr>
            </w:pPr>
            <w:r w:rsidRPr="00A521D4">
              <w:rPr>
                <w:sz w:val="20"/>
                <w:szCs w:val="18"/>
                <w:lang w:val="en-US"/>
              </w:rPr>
              <w:t>Stakeholders (ej.: Product Owner, clientes).</w:t>
            </w:r>
          </w:p>
        </w:tc>
        <w:tc>
          <w:tcPr>
            <w:tcW w:w="0" w:type="auto"/>
            <w:hideMark/>
          </w:tcPr>
          <w:p w14:paraId="423CE5C8" w14:textId="77777777" w:rsidR="00A521D4" w:rsidRPr="00A521D4" w:rsidRDefault="00A521D4" w:rsidP="00A521D4">
            <w:pPr>
              <w:cnfStyle w:val="000000000000" w:firstRow="0" w:lastRow="0" w:firstColumn="0" w:lastColumn="0" w:oddVBand="0" w:evenVBand="0" w:oddHBand="0" w:evenHBand="0" w:firstRowFirstColumn="0" w:firstRowLastColumn="0" w:lastRowFirstColumn="0" w:lastRowLastColumn="0"/>
              <w:rPr>
                <w:sz w:val="20"/>
                <w:szCs w:val="18"/>
                <w:lang w:val="en-US"/>
              </w:rPr>
            </w:pPr>
            <w:r w:rsidRPr="00A521D4">
              <w:rPr>
                <w:sz w:val="20"/>
                <w:szCs w:val="18"/>
                <w:lang w:val="en-US"/>
              </w:rPr>
              <w:t>Equipo de desarrollo.</w:t>
            </w:r>
          </w:p>
        </w:tc>
      </w:tr>
      <w:tr w:rsidR="00A521D4" w:rsidRPr="00A521D4" w14:paraId="787E213B" w14:textId="77777777" w:rsidTr="00A5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665E4" w14:textId="77777777" w:rsidR="00A521D4" w:rsidRPr="00A521D4" w:rsidRDefault="00A521D4" w:rsidP="00A521D4">
            <w:pPr>
              <w:rPr>
                <w:sz w:val="20"/>
                <w:szCs w:val="18"/>
                <w:lang w:val="en-US"/>
              </w:rPr>
            </w:pPr>
            <w:r w:rsidRPr="00A521D4">
              <w:rPr>
                <w:b/>
                <w:bCs/>
                <w:sz w:val="20"/>
                <w:szCs w:val="18"/>
                <w:lang w:val="en-US"/>
              </w:rPr>
              <w:t>Uso principal</w:t>
            </w:r>
          </w:p>
        </w:tc>
        <w:tc>
          <w:tcPr>
            <w:tcW w:w="0" w:type="auto"/>
            <w:hideMark/>
          </w:tcPr>
          <w:p w14:paraId="35DFA269" w14:textId="77777777" w:rsidR="00A521D4" w:rsidRPr="00A521D4" w:rsidRDefault="00A521D4" w:rsidP="00A521D4">
            <w:pPr>
              <w:cnfStyle w:val="000000100000" w:firstRow="0" w:lastRow="0" w:firstColumn="0" w:lastColumn="0" w:oddVBand="0" w:evenVBand="0" w:oddHBand="1" w:evenHBand="0" w:firstRowFirstColumn="0" w:firstRowLastColumn="0" w:lastRowFirstColumn="0" w:lastRowLastColumn="0"/>
              <w:rPr>
                <w:sz w:val="20"/>
                <w:szCs w:val="18"/>
                <w:lang w:val="en-US"/>
              </w:rPr>
            </w:pPr>
            <w:r w:rsidRPr="00A521D4">
              <w:rPr>
                <w:sz w:val="20"/>
                <w:szCs w:val="18"/>
                <w:lang w:val="en-US"/>
              </w:rPr>
              <w:t>Priorización del backlog.</w:t>
            </w:r>
          </w:p>
        </w:tc>
        <w:tc>
          <w:tcPr>
            <w:tcW w:w="0" w:type="auto"/>
            <w:hideMark/>
          </w:tcPr>
          <w:p w14:paraId="5F667407" w14:textId="77777777" w:rsidR="00A521D4" w:rsidRPr="00A521D4" w:rsidRDefault="00A521D4" w:rsidP="00A521D4">
            <w:pPr>
              <w:cnfStyle w:val="000000100000" w:firstRow="0" w:lastRow="0" w:firstColumn="0" w:lastColumn="0" w:oddVBand="0" w:evenVBand="0" w:oddHBand="1" w:evenHBand="0" w:firstRowFirstColumn="0" w:firstRowLastColumn="0" w:lastRowFirstColumn="0" w:lastRowLastColumn="0"/>
              <w:rPr>
                <w:sz w:val="20"/>
                <w:szCs w:val="18"/>
              </w:rPr>
            </w:pPr>
            <w:r w:rsidRPr="00A521D4">
              <w:rPr>
                <w:sz w:val="20"/>
                <w:szCs w:val="18"/>
              </w:rPr>
              <w:t>Estimación de capacidad del sprint.</w:t>
            </w:r>
          </w:p>
        </w:tc>
      </w:tr>
    </w:tbl>
    <w:p w14:paraId="19CDDBD5" w14:textId="1A42E76B" w:rsidR="00A521D4" w:rsidRPr="008E10BD" w:rsidRDefault="00A521D4" w:rsidP="00A521D4"/>
    <w:p w14:paraId="0977368D" w14:textId="27430562" w:rsidR="00A521D4" w:rsidRPr="00A521D4" w:rsidRDefault="00A521D4" w:rsidP="00A521D4">
      <w:pPr>
        <w:rPr>
          <w:b/>
          <w:bCs/>
        </w:rPr>
      </w:pPr>
      <w:r w:rsidRPr="00A521D4">
        <w:rPr>
          <w:b/>
          <w:bCs/>
        </w:rPr>
        <w:t>Caso Real: Spotify y la Priorización Basada en Valor</w:t>
      </w:r>
    </w:p>
    <w:p w14:paraId="3D746D3B" w14:textId="77777777" w:rsidR="00A521D4" w:rsidRPr="00A521D4" w:rsidRDefault="00A521D4" w:rsidP="00A618F2">
      <w:pPr>
        <w:numPr>
          <w:ilvl w:val="0"/>
          <w:numId w:val="24"/>
        </w:numPr>
      </w:pPr>
      <w:r w:rsidRPr="00A521D4">
        <w:rPr>
          <w:b/>
          <w:bCs/>
        </w:rPr>
        <w:t>Contexto</w:t>
      </w:r>
      <w:r w:rsidRPr="00A521D4">
        <w:t>: Spotify necesitaba decidir entre:</w:t>
      </w:r>
    </w:p>
    <w:p w14:paraId="368F3824" w14:textId="77777777" w:rsidR="00A521D4" w:rsidRPr="00A521D4" w:rsidRDefault="00A521D4" w:rsidP="00A618F2">
      <w:pPr>
        <w:numPr>
          <w:ilvl w:val="1"/>
          <w:numId w:val="24"/>
        </w:numPr>
      </w:pPr>
      <w:r w:rsidRPr="00A521D4">
        <w:rPr>
          <w:i/>
          <w:iCs/>
        </w:rPr>
        <w:t>Feature X</w:t>
      </w:r>
      <w:r w:rsidRPr="00A521D4">
        <w:t>: Recomendaciones personalizadas (valor alto: atraer usuarios premium).</w:t>
      </w:r>
    </w:p>
    <w:p w14:paraId="2F699066" w14:textId="77777777" w:rsidR="00A521D4" w:rsidRPr="00A521D4" w:rsidRDefault="00A521D4" w:rsidP="00A618F2">
      <w:pPr>
        <w:numPr>
          <w:ilvl w:val="1"/>
          <w:numId w:val="24"/>
        </w:numPr>
      </w:pPr>
      <w:r w:rsidRPr="00A521D4">
        <w:rPr>
          <w:i/>
          <w:iCs/>
        </w:rPr>
        <w:t>Feature Y</w:t>
      </w:r>
      <w:r w:rsidRPr="00A521D4">
        <w:t>: Mejorar la calidad de streaming (valor medio: retener usuarios existentes).</w:t>
      </w:r>
    </w:p>
    <w:p w14:paraId="7FD5724A" w14:textId="77777777" w:rsidR="00A521D4" w:rsidRPr="00A521D4" w:rsidRDefault="00A521D4" w:rsidP="00A618F2">
      <w:pPr>
        <w:numPr>
          <w:ilvl w:val="0"/>
          <w:numId w:val="24"/>
        </w:numPr>
        <w:rPr>
          <w:lang w:val="en-US"/>
        </w:rPr>
      </w:pPr>
      <w:r w:rsidRPr="00A521D4">
        <w:rPr>
          <w:b/>
          <w:bCs/>
          <w:lang w:val="en-US"/>
        </w:rPr>
        <w:t>Asignación</w:t>
      </w:r>
      <w:r w:rsidRPr="00A521D4">
        <w:rPr>
          <w:lang w:val="en-US"/>
        </w:rPr>
        <w:t>:</w:t>
      </w:r>
    </w:p>
    <w:p w14:paraId="3A8E8DE6" w14:textId="77777777" w:rsidR="00A521D4" w:rsidRPr="00A521D4" w:rsidRDefault="00A521D4" w:rsidP="00A618F2">
      <w:pPr>
        <w:numPr>
          <w:ilvl w:val="1"/>
          <w:numId w:val="24"/>
        </w:numPr>
      </w:pPr>
      <w:r w:rsidRPr="00A521D4">
        <w:t>Feature X: </w:t>
      </w:r>
      <w:r w:rsidRPr="00A521D4">
        <w:rPr>
          <w:b/>
          <w:bCs/>
        </w:rPr>
        <w:t>7 puntos de valor</w:t>
      </w:r>
      <w:r w:rsidRPr="00A521D4">
        <w:t>.</w:t>
      </w:r>
    </w:p>
    <w:p w14:paraId="09E684B4" w14:textId="77777777" w:rsidR="00A521D4" w:rsidRPr="00A521D4" w:rsidRDefault="00A521D4" w:rsidP="00A618F2">
      <w:pPr>
        <w:numPr>
          <w:ilvl w:val="1"/>
          <w:numId w:val="24"/>
        </w:numPr>
      </w:pPr>
      <w:r w:rsidRPr="00A521D4">
        <w:t>Feature Y: </w:t>
      </w:r>
      <w:r w:rsidRPr="00A521D4">
        <w:rPr>
          <w:b/>
          <w:bCs/>
        </w:rPr>
        <w:t>4 puntos de valor</w:t>
      </w:r>
      <w:r w:rsidRPr="00A521D4">
        <w:t>.</w:t>
      </w:r>
    </w:p>
    <w:p w14:paraId="6B7DA031" w14:textId="77777777" w:rsidR="00A521D4" w:rsidRPr="00A521D4" w:rsidRDefault="00A521D4" w:rsidP="00A618F2">
      <w:pPr>
        <w:numPr>
          <w:ilvl w:val="0"/>
          <w:numId w:val="24"/>
        </w:numPr>
      </w:pPr>
      <w:r w:rsidRPr="00A521D4">
        <w:rPr>
          <w:b/>
          <w:bCs/>
        </w:rPr>
        <w:t>Resultado</w:t>
      </w:r>
      <w:r w:rsidRPr="00A521D4">
        <w:t>: Desarrollaron primero </w:t>
      </w:r>
      <w:r w:rsidRPr="00A521D4">
        <w:rPr>
          <w:i/>
          <w:iCs/>
        </w:rPr>
        <w:t>Feature X</w:t>
      </w:r>
      <w:r w:rsidRPr="00A521D4">
        <w:t>, logrando un aumento del 20% en suscripciones premium.</w:t>
      </w:r>
    </w:p>
    <w:p w14:paraId="4D77577C" w14:textId="22B87A92" w:rsidR="00A521D4" w:rsidRPr="008E10BD" w:rsidRDefault="00A521D4" w:rsidP="00A521D4"/>
    <w:p w14:paraId="1453F535" w14:textId="77777777" w:rsidR="00A521D4" w:rsidRPr="008E10BD" w:rsidRDefault="00A521D4" w:rsidP="00A521D4"/>
    <w:p w14:paraId="3DBBB4E4" w14:textId="77777777" w:rsidR="00A521D4" w:rsidRPr="008E10BD" w:rsidRDefault="00A521D4" w:rsidP="00A521D4"/>
    <w:p w14:paraId="4F36ACDC" w14:textId="77777777" w:rsidR="00A521D4" w:rsidRPr="008E10BD" w:rsidRDefault="00A521D4" w:rsidP="00A521D4"/>
    <w:p w14:paraId="7664083C" w14:textId="4F3D0A97" w:rsidR="00A521D4" w:rsidRPr="00A521D4" w:rsidRDefault="00A521D4" w:rsidP="00A521D4">
      <w:pPr>
        <w:rPr>
          <w:b/>
          <w:bCs/>
        </w:rPr>
      </w:pPr>
      <w:r w:rsidRPr="00A521D4">
        <w:rPr>
          <w:b/>
          <w:bCs/>
        </w:rPr>
        <w:lastRenderedPageBreak/>
        <w:t>Técnicas para Trabajar con Puntos de Valor</w:t>
      </w:r>
    </w:p>
    <w:p w14:paraId="769CDDFB" w14:textId="77777777" w:rsidR="00A521D4" w:rsidRPr="00A521D4" w:rsidRDefault="00A521D4" w:rsidP="00A521D4">
      <w:pPr>
        <w:rPr>
          <w:b/>
          <w:bCs/>
          <w:lang w:val="en-US"/>
        </w:rPr>
      </w:pPr>
      <w:r w:rsidRPr="00A521D4">
        <w:rPr>
          <w:b/>
          <w:bCs/>
          <w:lang w:val="en-US"/>
        </w:rPr>
        <w:t>a) MoSCoW Method</w:t>
      </w:r>
    </w:p>
    <w:p w14:paraId="7AFCCD82" w14:textId="77777777" w:rsidR="00A521D4" w:rsidRPr="00A521D4" w:rsidRDefault="00A521D4" w:rsidP="00A521D4">
      <w:pPr>
        <w:rPr>
          <w:lang w:val="en-US"/>
        </w:rPr>
      </w:pPr>
      <w:r w:rsidRPr="00A521D4">
        <w:rPr>
          <w:lang w:val="en-US"/>
        </w:rPr>
        <w:t>Clasifica tareas en:</w:t>
      </w:r>
    </w:p>
    <w:p w14:paraId="4F64E0A6" w14:textId="77777777" w:rsidR="00A521D4" w:rsidRPr="00A521D4" w:rsidRDefault="00A521D4" w:rsidP="00A618F2">
      <w:pPr>
        <w:numPr>
          <w:ilvl w:val="0"/>
          <w:numId w:val="25"/>
        </w:numPr>
      </w:pPr>
      <w:r w:rsidRPr="00A521D4">
        <w:rPr>
          <w:b/>
          <w:bCs/>
        </w:rPr>
        <w:t>Must have</w:t>
      </w:r>
      <w:r w:rsidRPr="00A521D4">
        <w:t> (10 puntos): Imprescindibles para el éxito.</w:t>
      </w:r>
    </w:p>
    <w:p w14:paraId="6C0B13D9" w14:textId="77777777" w:rsidR="00A521D4" w:rsidRPr="00A521D4" w:rsidRDefault="00A521D4" w:rsidP="00A618F2">
      <w:pPr>
        <w:numPr>
          <w:ilvl w:val="0"/>
          <w:numId w:val="25"/>
        </w:numPr>
      </w:pPr>
      <w:r w:rsidRPr="00A521D4">
        <w:rPr>
          <w:b/>
          <w:bCs/>
        </w:rPr>
        <w:t>Should have</w:t>
      </w:r>
      <w:r w:rsidRPr="00A521D4">
        <w:t> (5 puntos): Importantes, pero no críticas.</w:t>
      </w:r>
    </w:p>
    <w:p w14:paraId="000559FB" w14:textId="77777777" w:rsidR="00A521D4" w:rsidRPr="00A521D4" w:rsidRDefault="00A521D4" w:rsidP="00A618F2">
      <w:pPr>
        <w:numPr>
          <w:ilvl w:val="0"/>
          <w:numId w:val="25"/>
        </w:numPr>
      </w:pPr>
      <w:r w:rsidRPr="00A521D4">
        <w:rPr>
          <w:b/>
          <w:bCs/>
        </w:rPr>
        <w:t>Could have</w:t>
      </w:r>
      <w:r w:rsidRPr="00A521D4">
        <w:t> (3 puntos): Deseables, pero prescindibles.</w:t>
      </w:r>
    </w:p>
    <w:p w14:paraId="6859A642" w14:textId="77777777" w:rsidR="00A521D4" w:rsidRDefault="00A521D4" w:rsidP="00A618F2">
      <w:pPr>
        <w:numPr>
          <w:ilvl w:val="0"/>
          <w:numId w:val="25"/>
        </w:numPr>
        <w:rPr>
          <w:lang w:val="en-US"/>
        </w:rPr>
      </w:pPr>
      <w:r w:rsidRPr="00A521D4">
        <w:rPr>
          <w:b/>
          <w:bCs/>
          <w:lang w:val="en-US"/>
        </w:rPr>
        <w:t>Won’t have</w:t>
      </w:r>
      <w:r w:rsidRPr="00A521D4">
        <w:rPr>
          <w:lang w:val="en-US"/>
        </w:rPr>
        <w:t> (0 puntos): Postergables.</w:t>
      </w:r>
    </w:p>
    <w:p w14:paraId="17CAE32C" w14:textId="77777777" w:rsidR="006E4C51" w:rsidRPr="00A521D4" w:rsidRDefault="006E4C51" w:rsidP="006E4C51">
      <w:pPr>
        <w:rPr>
          <w:lang w:val="en-US"/>
        </w:rPr>
      </w:pPr>
    </w:p>
    <w:p w14:paraId="524C1508" w14:textId="77777777" w:rsidR="00A521D4" w:rsidRPr="00A521D4" w:rsidRDefault="00A521D4" w:rsidP="00A521D4">
      <w:pPr>
        <w:rPr>
          <w:b/>
          <w:bCs/>
          <w:lang w:val="en-US"/>
        </w:rPr>
      </w:pPr>
      <w:r w:rsidRPr="00A521D4">
        <w:rPr>
          <w:b/>
          <w:bCs/>
          <w:lang w:val="en-US"/>
        </w:rPr>
        <w:t>b) Matriz Valor vs. Esfuerzo</w:t>
      </w:r>
    </w:p>
    <w:p w14:paraId="4BCFC08D" w14:textId="77777777" w:rsidR="00A521D4" w:rsidRPr="00A521D4" w:rsidRDefault="00A521D4" w:rsidP="00A521D4">
      <w:r w:rsidRPr="00A521D4">
        <w:t>Grafica tareas en un cuadrante para decidir qué desarrollar:</w:t>
      </w:r>
    </w:p>
    <w:p w14:paraId="7C1AC998" w14:textId="77777777" w:rsidR="00A521D4" w:rsidRPr="00A521D4" w:rsidRDefault="00A521D4" w:rsidP="00A618F2">
      <w:pPr>
        <w:numPr>
          <w:ilvl w:val="0"/>
          <w:numId w:val="26"/>
        </w:numPr>
      </w:pPr>
      <w:r w:rsidRPr="00A521D4">
        <w:rPr>
          <w:b/>
          <w:bCs/>
        </w:rPr>
        <w:t>Alto valor + Bajo esfuerzo</w:t>
      </w:r>
      <w:r w:rsidRPr="00A521D4">
        <w:t> (Prioridad 1): "Frutos al alcance".</w:t>
      </w:r>
    </w:p>
    <w:p w14:paraId="2AB4CD66" w14:textId="77777777" w:rsidR="00A521D4" w:rsidRPr="00A521D4" w:rsidRDefault="00A521D4" w:rsidP="00A618F2">
      <w:pPr>
        <w:numPr>
          <w:ilvl w:val="0"/>
          <w:numId w:val="26"/>
        </w:numPr>
      </w:pPr>
      <w:r w:rsidRPr="00A521D4">
        <w:rPr>
          <w:b/>
          <w:bCs/>
        </w:rPr>
        <w:t>Alto valor + Alto esfuerzo</w:t>
      </w:r>
      <w:r w:rsidRPr="00A521D4">
        <w:t> (Prioridad 2): Proyectos estratégicos a largo plazo.</w:t>
      </w:r>
    </w:p>
    <w:p w14:paraId="75387B39" w14:textId="77777777" w:rsidR="00A521D4" w:rsidRPr="00A521D4" w:rsidRDefault="00A521D4" w:rsidP="00A618F2">
      <w:pPr>
        <w:numPr>
          <w:ilvl w:val="0"/>
          <w:numId w:val="26"/>
        </w:numPr>
      </w:pPr>
      <w:r w:rsidRPr="00A521D4">
        <w:rPr>
          <w:b/>
          <w:bCs/>
        </w:rPr>
        <w:t>Bajo valor + Bajo esfuerzo</w:t>
      </w:r>
      <w:r w:rsidRPr="00A521D4">
        <w:t> (Prioridad 3): Quick wins.</w:t>
      </w:r>
    </w:p>
    <w:p w14:paraId="12DC2A41" w14:textId="77777777" w:rsidR="00A521D4" w:rsidRPr="00A521D4" w:rsidRDefault="00A521D4" w:rsidP="00A618F2">
      <w:pPr>
        <w:numPr>
          <w:ilvl w:val="0"/>
          <w:numId w:val="26"/>
        </w:numPr>
      </w:pPr>
      <w:r w:rsidRPr="00A521D4">
        <w:rPr>
          <w:b/>
          <w:bCs/>
        </w:rPr>
        <w:t>Bajo valor + Alto esfuerzo</w:t>
      </w:r>
      <w:r w:rsidRPr="00A521D4">
        <w:t> (Evitar): Pérdida de recursos.</w:t>
      </w:r>
    </w:p>
    <w:p w14:paraId="77E709BE" w14:textId="77777777" w:rsidR="007C7B4F" w:rsidRDefault="007C7B4F" w:rsidP="00E408FC"/>
    <w:p w14:paraId="710EE372" w14:textId="77777777" w:rsidR="006E4C51" w:rsidRPr="006E4C51" w:rsidRDefault="006E4C51" w:rsidP="006E4C51">
      <w:pPr>
        <w:rPr>
          <w:b/>
          <w:bCs/>
          <w:lang w:val="en-US"/>
        </w:rPr>
      </w:pPr>
      <w:r w:rsidRPr="006E4C51">
        <w:rPr>
          <w:b/>
          <w:bCs/>
          <w:lang w:val="en-US"/>
        </w:rPr>
        <w:t>Errores Comunes</w:t>
      </w:r>
    </w:p>
    <w:p w14:paraId="633885DF" w14:textId="77777777" w:rsidR="006E4C51" w:rsidRPr="006E4C51" w:rsidRDefault="006E4C51" w:rsidP="00A618F2">
      <w:pPr>
        <w:numPr>
          <w:ilvl w:val="0"/>
          <w:numId w:val="27"/>
        </w:numPr>
      </w:pPr>
      <w:r w:rsidRPr="006E4C51">
        <w:rPr>
          <w:b/>
          <w:bCs/>
        </w:rPr>
        <w:t>Confundir valor con urgencia</w:t>
      </w:r>
      <w:r w:rsidRPr="006E4C51">
        <w:t>: Una tarea urgente (ej.: corregir un bug crítico) puede tener bajo valor estratégico.</w:t>
      </w:r>
    </w:p>
    <w:p w14:paraId="0A74A6CA" w14:textId="77777777" w:rsidR="006E4C51" w:rsidRPr="006E4C51" w:rsidRDefault="006E4C51" w:rsidP="00A618F2">
      <w:pPr>
        <w:numPr>
          <w:ilvl w:val="0"/>
          <w:numId w:val="27"/>
        </w:numPr>
      </w:pPr>
      <w:r w:rsidRPr="006E4C51">
        <w:rPr>
          <w:b/>
          <w:bCs/>
        </w:rPr>
        <w:t>Sesgo del "último dato"</w:t>
      </w:r>
      <w:r w:rsidRPr="006E4C51">
        <w:t>: Sobrevalorar una funcionalidad solo porque un cliente la mencionó recientemente.</w:t>
      </w:r>
    </w:p>
    <w:p w14:paraId="382F40A4" w14:textId="77777777" w:rsidR="006E4C51" w:rsidRPr="006E4C51" w:rsidRDefault="006E4C51" w:rsidP="00A618F2">
      <w:pPr>
        <w:numPr>
          <w:ilvl w:val="0"/>
          <w:numId w:val="27"/>
        </w:numPr>
      </w:pPr>
      <w:r w:rsidRPr="006E4C51">
        <w:rPr>
          <w:b/>
          <w:bCs/>
        </w:rPr>
        <w:t>Ignorar el costo de oportunidad</w:t>
      </w:r>
      <w:r w:rsidRPr="006E4C51">
        <w:t>: Elegir una tarea de 5 puntos de valor, perdiendo la oportunidad de una de 10.</w:t>
      </w:r>
    </w:p>
    <w:p w14:paraId="25875F20" w14:textId="77777777" w:rsidR="006E4C51" w:rsidRDefault="006E4C51" w:rsidP="00E408FC"/>
    <w:p w14:paraId="68BBD481" w14:textId="77777777" w:rsidR="003F2DFB" w:rsidRDefault="003F2DFB" w:rsidP="00E408FC"/>
    <w:p w14:paraId="54A63BA4" w14:textId="77777777" w:rsidR="003F2DFB" w:rsidRDefault="003F2DFB" w:rsidP="00E408FC"/>
    <w:p w14:paraId="3CA5F325" w14:textId="77777777" w:rsidR="003F2DFB" w:rsidRDefault="003F2DFB" w:rsidP="00E408FC"/>
    <w:p w14:paraId="1ABF201C" w14:textId="77777777" w:rsidR="003F2DFB" w:rsidRDefault="003F2DFB" w:rsidP="00E408FC"/>
    <w:p w14:paraId="6E01B6E6" w14:textId="77777777" w:rsidR="003F2DFB" w:rsidRPr="003F2DFB" w:rsidRDefault="003F2DFB" w:rsidP="003F2DFB">
      <w:pPr>
        <w:rPr>
          <w:b/>
          <w:bCs/>
        </w:rPr>
      </w:pPr>
      <w:r w:rsidRPr="003F2DFB">
        <w:rPr>
          <w:b/>
          <w:bCs/>
        </w:rPr>
        <w:lastRenderedPageBreak/>
        <w:t>Ejercicio para Alumnos</w:t>
      </w:r>
    </w:p>
    <w:p w14:paraId="52D2862C" w14:textId="77777777" w:rsidR="003F2DFB" w:rsidRPr="003F2DFB" w:rsidRDefault="003F2DFB" w:rsidP="003F2DFB">
      <w:pPr>
        <w:rPr>
          <w:lang w:val="en-US"/>
        </w:rPr>
      </w:pPr>
      <w:r w:rsidRPr="003F2DFB">
        <w:rPr>
          <w:b/>
          <w:bCs/>
        </w:rPr>
        <w:t>Escenario</w:t>
      </w:r>
      <w:r w:rsidRPr="003F2DFB">
        <w:t>:</w:t>
      </w:r>
      <w:r w:rsidRPr="003F2DFB">
        <w:br/>
        <w:t xml:space="preserve">Un equipo desarrolla una app de fitness. </w:t>
      </w:r>
      <w:r w:rsidRPr="003F2DFB">
        <w:rPr>
          <w:lang w:val="en-US"/>
        </w:rPr>
        <w:t>El backlog incluye:</w:t>
      </w:r>
    </w:p>
    <w:p w14:paraId="7172201F" w14:textId="77777777" w:rsidR="003F2DFB" w:rsidRPr="003F2DFB" w:rsidRDefault="003F2DFB" w:rsidP="00A618F2">
      <w:pPr>
        <w:numPr>
          <w:ilvl w:val="0"/>
          <w:numId w:val="28"/>
        </w:numPr>
      </w:pPr>
      <w:r w:rsidRPr="003F2DFB">
        <w:t>Integración con Apple Health (esfuerzo alto).</w:t>
      </w:r>
    </w:p>
    <w:p w14:paraId="424732CF" w14:textId="77777777" w:rsidR="003F2DFB" w:rsidRPr="003F2DFB" w:rsidRDefault="003F2DFB" w:rsidP="00A618F2">
      <w:pPr>
        <w:numPr>
          <w:ilvl w:val="0"/>
          <w:numId w:val="28"/>
        </w:numPr>
      </w:pPr>
      <w:r w:rsidRPr="003F2DFB">
        <w:t>Recordatorios de hidratación (esfuerzo bajo).</w:t>
      </w:r>
    </w:p>
    <w:p w14:paraId="4074F841" w14:textId="77777777" w:rsidR="003F2DFB" w:rsidRPr="003F2DFB" w:rsidRDefault="003F2DFB" w:rsidP="00A618F2">
      <w:pPr>
        <w:numPr>
          <w:ilvl w:val="0"/>
          <w:numId w:val="28"/>
        </w:numPr>
      </w:pPr>
      <w:r w:rsidRPr="003F2DFB">
        <w:t>Planes de entrenamiento premium (esfuerzo medio).</w:t>
      </w:r>
    </w:p>
    <w:p w14:paraId="6264B346" w14:textId="77777777" w:rsidR="003F2DFB" w:rsidRPr="003F2DFB" w:rsidRDefault="003F2DFB" w:rsidP="003F2DFB">
      <w:pPr>
        <w:rPr>
          <w:lang w:val="en-US"/>
        </w:rPr>
      </w:pPr>
      <w:r w:rsidRPr="003F2DFB">
        <w:rPr>
          <w:b/>
          <w:bCs/>
          <w:lang w:val="en-US"/>
        </w:rPr>
        <w:t>Instrucciones</w:t>
      </w:r>
      <w:r w:rsidRPr="003F2DFB">
        <w:rPr>
          <w:lang w:val="en-US"/>
        </w:rPr>
        <w:t>:</w:t>
      </w:r>
    </w:p>
    <w:p w14:paraId="4C3E6037" w14:textId="77777777" w:rsidR="003F2DFB" w:rsidRPr="003F2DFB" w:rsidRDefault="003F2DFB" w:rsidP="00A618F2">
      <w:pPr>
        <w:numPr>
          <w:ilvl w:val="0"/>
          <w:numId w:val="29"/>
        </w:numPr>
      </w:pPr>
      <w:r w:rsidRPr="003F2DFB">
        <w:t>Asignar puntos de valor (1-10) según impacto en usuarios y negocio.</w:t>
      </w:r>
    </w:p>
    <w:p w14:paraId="0FFE0B61" w14:textId="77777777" w:rsidR="003F2DFB" w:rsidRPr="003F2DFB" w:rsidRDefault="003F2DFB" w:rsidP="00A618F2">
      <w:pPr>
        <w:numPr>
          <w:ilvl w:val="0"/>
          <w:numId w:val="29"/>
        </w:numPr>
      </w:pPr>
      <w:r w:rsidRPr="003F2DFB">
        <w:t>Usar la matriz Valor vs. Esfuerzo para priorizar.</w:t>
      </w:r>
    </w:p>
    <w:p w14:paraId="20074336" w14:textId="77777777" w:rsidR="003F2DFB" w:rsidRPr="003F2DFB" w:rsidRDefault="003F2DFB" w:rsidP="00A618F2">
      <w:pPr>
        <w:numPr>
          <w:ilvl w:val="0"/>
          <w:numId w:val="29"/>
        </w:numPr>
      </w:pPr>
      <w:r w:rsidRPr="003F2DFB">
        <w:t>Debate: ¿Qué sacrificarías si el tiempo es limitado?</w:t>
      </w:r>
    </w:p>
    <w:p w14:paraId="3998E09B" w14:textId="77777777" w:rsidR="00061FA0" w:rsidRPr="00E408FC" w:rsidRDefault="00061FA0" w:rsidP="00E408FC">
      <w:pPr>
        <w:rPr>
          <w:b/>
          <w:bCs/>
        </w:rPr>
      </w:pPr>
    </w:p>
    <w:p w14:paraId="35CE8E02" w14:textId="08068D8F" w:rsidR="00E408FC" w:rsidRPr="00E408FC" w:rsidRDefault="00061FA0" w:rsidP="00E408FC">
      <w:pPr>
        <w:rPr>
          <w:b/>
          <w:bCs/>
        </w:rPr>
      </w:pPr>
      <w:r>
        <w:rPr>
          <w:b/>
          <w:bCs/>
        </w:rPr>
        <w:t>b</w:t>
      </w:r>
      <w:r w:rsidR="00E408FC" w:rsidRPr="00E408FC">
        <w:rPr>
          <w:b/>
          <w:bCs/>
        </w:rPr>
        <w:t>) Velocidad del Equipo: Más allá de los números</w:t>
      </w:r>
    </w:p>
    <w:p w14:paraId="502AB84B" w14:textId="77777777" w:rsidR="00E408FC" w:rsidRPr="00E408FC" w:rsidRDefault="00E408FC" w:rsidP="00E408FC">
      <w:r w:rsidRPr="00E408FC">
        <w:t>La velocidad no es solo un número: es un </w:t>
      </w:r>
      <w:r w:rsidRPr="00E408FC">
        <w:rPr>
          <w:b/>
          <w:bCs/>
        </w:rPr>
        <w:t>termómetro de la predictibilidad</w:t>
      </w:r>
      <w:r w:rsidRPr="00E408FC">
        <w:t>. Si un equipo completa consistentemente 25 puntos por sprint, los stakeholders pueden confiar en que, en 4 sprints, entregará 100 puntos de valor. Pero la velocidad tiene matices. Por ejemplo, si un equipo tiene una velocidad de 30 puntos en un sprint y 15 en el siguiente, algo está mal. Quizás hubo una incorporación nueva, requisitos cambiantes o fatiga.</w:t>
      </w:r>
    </w:p>
    <w:p w14:paraId="4D5E7795" w14:textId="77777777" w:rsidR="00B34653" w:rsidRDefault="00E408FC" w:rsidP="00E408FC">
      <w:r w:rsidRPr="00E408FC">
        <w:rPr>
          <w:b/>
          <w:bCs/>
        </w:rPr>
        <w:t>Cálculo</w:t>
      </w:r>
      <w:r w:rsidRPr="00E408FC">
        <w:t>:</w:t>
      </w:r>
      <w:r w:rsidR="007948D7">
        <w:t xml:space="preserve"> </w:t>
      </w:r>
    </w:p>
    <w:p w14:paraId="43BF9A13" w14:textId="1B66444F" w:rsidR="007763E3" w:rsidRPr="001618CA" w:rsidRDefault="007763E3" w:rsidP="001618CA">
      <w:pPr>
        <w:jc w:val="center"/>
        <w:rPr>
          <w:rFonts w:ascii="Consolas" w:hAnsi="Consolas"/>
          <w:i/>
          <w:iCs/>
          <w:sz w:val="20"/>
          <w:szCs w:val="18"/>
          <w:lang w:val="en-US"/>
        </w:rPr>
      </w:pPr>
      <w:r w:rsidRPr="001618CA">
        <w:rPr>
          <w:rFonts w:ascii="Consolas" w:hAnsi="Consolas"/>
          <w:i/>
          <w:iCs/>
          <w:sz w:val="20"/>
          <w:szCs w:val="18"/>
          <w:lang w:val="en-US"/>
        </w:rPr>
        <w:t xml:space="preserve">Velocidad Promedio = </w:t>
      </w:r>
      <w:r w:rsidR="002A56EB" w:rsidRPr="001618CA">
        <w:rPr>
          <w:rFonts w:ascii="Consolas" w:hAnsi="Consolas"/>
          <w:i/>
          <w:iCs/>
          <w:sz w:val="20"/>
          <w:szCs w:val="18"/>
          <w:lang w:val="en-US"/>
        </w:rPr>
        <w:t>(</w:t>
      </w:r>
      <w:r w:rsidRPr="001618CA">
        <w:rPr>
          <w:rFonts w:ascii="Consolas" w:hAnsi="Consolas"/>
          <w:i/>
          <w:iCs/>
          <w:sz w:val="20"/>
          <w:szCs w:val="18"/>
          <w:lang w:val="en-US"/>
        </w:rPr>
        <w:t>20 (Sprint 1) + 25 (Sprint 2</w:t>
      </w:r>
      <w:r w:rsidR="00830632" w:rsidRPr="001618CA">
        <w:rPr>
          <w:rFonts w:ascii="Consolas" w:hAnsi="Consolas"/>
          <w:i/>
          <w:iCs/>
          <w:sz w:val="20"/>
          <w:szCs w:val="18"/>
          <w:lang w:val="en-US"/>
        </w:rPr>
        <w:t>))</w:t>
      </w:r>
      <w:r w:rsidR="002A56EB" w:rsidRPr="001618CA">
        <w:rPr>
          <w:rFonts w:ascii="Consolas" w:hAnsi="Consolas"/>
          <w:i/>
          <w:iCs/>
          <w:sz w:val="20"/>
          <w:szCs w:val="18"/>
          <w:lang w:val="en-US"/>
        </w:rPr>
        <w:t xml:space="preserve"> / 2 = 22.5 pnts / Sprint</w:t>
      </w:r>
    </w:p>
    <w:p w14:paraId="2CB67449" w14:textId="77777777" w:rsidR="002A56EB" w:rsidRDefault="002A56EB" w:rsidP="00E408FC">
      <w:pPr>
        <w:rPr>
          <w:lang w:val="en-US"/>
        </w:rPr>
      </w:pPr>
    </w:p>
    <w:p w14:paraId="45D956E0" w14:textId="542A61E8" w:rsidR="00E408FC" w:rsidRDefault="00E408FC" w:rsidP="00E408FC">
      <w:r w:rsidRPr="00E408FC">
        <w:rPr>
          <w:b/>
          <w:bCs/>
        </w:rPr>
        <w:t>Caso real</w:t>
      </w:r>
      <w:r w:rsidRPr="00E408FC">
        <w:t>:</w:t>
      </w:r>
      <w:r w:rsidR="002A56EB">
        <w:t xml:space="preserve"> </w:t>
      </w:r>
      <w:r w:rsidRPr="00E408FC">
        <w:t>Un equipo de e-commerce planeaba lanzar una función de "carrito inteligente" en 3 sprints (75 puntos). Tras dos sprints con velocidades de 20 y 18 puntos, ajustaron el alcance: priorizaron características esenciales y pospusieron las "nice-to-have". Así evitaron retrasos críticos.</w:t>
      </w:r>
    </w:p>
    <w:p w14:paraId="65119017" w14:textId="77777777" w:rsidR="00F302FF" w:rsidRDefault="00F302FF" w:rsidP="00E408FC"/>
    <w:p w14:paraId="6C2DCC07" w14:textId="77777777" w:rsidR="003F2DFB" w:rsidRDefault="003F2DFB" w:rsidP="00E408FC"/>
    <w:p w14:paraId="3A74B646" w14:textId="77777777" w:rsidR="003F2DFB" w:rsidRPr="00E408FC" w:rsidRDefault="003F2DFB" w:rsidP="00E408FC"/>
    <w:p w14:paraId="3DE6A40B" w14:textId="5DDD76D0" w:rsidR="00E408FC" w:rsidRPr="00E408FC" w:rsidRDefault="00061FA0" w:rsidP="00E408FC">
      <w:pPr>
        <w:rPr>
          <w:b/>
          <w:bCs/>
        </w:rPr>
      </w:pPr>
      <w:r>
        <w:rPr>
          <w:b/>
          <w:bCs/>
        </w:rPr>
        <w:lastRenderedPageBreak/>
        <w:t>c</w:t>
      </w:r>
      <w:r w:rsidR="00E408FC" w:rsidRPr="00E408FC">
        <w:rPr>
          <w:b/>
          <w:bCs/>
        </w:rPr>
        <w:t>) Costo por Defecto: El precio de los errores</w:t>
      </w:r>
    </w:p>
    <w:p w14:paraId="171DBE3A" w14:textId="77777777" w:rsidR="00CA4D5D" w:rsidRDefault="00CA4D5D" w:rsidP="00E408FC">
      <w:r w:rsidRPr="00CA4D5D">
        <w:t>El costo por defecto es como una factura que crece exponencialmente con el tiempo. Corregir un error en la fase de diseño puede costar $100, pero si llega a producción, la reparación (más el daño a la reputación) puede superar $1,000. Esta métrica no solo mide dinero: refleja la madurez del proceso de calidad.</w:t>
      </w:r>
    </w:p>
    <w:p w14:paraId="54EB799A" w14:textId="6B1782E5" w:rsidR="00E408FC" w:rsidRPr="00E408FC" w:rsidRDefault="00E408FC" w:rsidP="00E408FC">
      <w:r w:rsidRPr="00E408FC">
        <w:rPr>
          <w:b/>
          <w:bCs/>
        </w:rPr>
        <w:t>Fórmula</w:t>
      </w:r>
      <w:r w:rsidRPr="00E408FC">
        <w:t>:</w:t>
      </w:r>
    </w:p>
    <w:p w14:paraId="68A4E3AE" w14:textId="481A3D65" w:rsidR="00E408FC" w:rsidRPr="00AD309E" w:rsidRDefault="00E408FC" w:rsidP="003F2DFB">
      <w:pPr>
        <w:jc w:val="left"/>
        <w:rPr>
          <w:rFonts w:ascii="Consolas" w:hAnsi="Consolas"/>
          <w:i/>
          <w:iCs/>
        </w:rPr>
      </w:pPr>
      <w:r w:rsidRPr="00AD309E">
        <w:rPr>
          <w:rFonts w:ascii="Consolas" w:hAnsi="Consolas"/>
          <w:i/>
          <w:iCs/>
        </w:rPr>
        <w:t>Costo por Defecto</w:t>
      </w:r>
      <w:r w:rsidR="00346825" w:rsidRPr="00AD309E">
        <w:rPr>
          <w:rFonts w:ascii="Consolas" w:hAnsi="Consolas"/>
          <w:i/>
          <w:iCs/>
        </w:rPr>
        <w:t xml:space="preserve"> = </w:t>
      </w:r>
      <w:r w:rsidR="00C265EC" w:rsidRPr="00AD309E">
        <w:rPr>
          <w:rFonts w:ascii="Consolas" w:hAnsi="Consolas"/>
          <w:i/>
          <w:iCs/>
        </w:rPr>
        <w:t xml:space="preserve">$5000 (reparación total) / </w:t>
      </w:r>
      <w:r w:rsidR="00121B59" w:rsidRPr="00AD309E">
        <w:rPr>
          <w:rFonts w:ascii="Consolas" w:hAnsi="Consolas"/>
          <w:i/>
          <w:iCs/>
        </w:rPr>
        <w:t xml:space="preserve">50 defectos = </w:t>
      </w:r>
      <w:r w:rsidR="0007358C" w:rsidRPr="00AD309E">
        <w:rPr>
          <w:rFonts w:ascii="Consolas" w:hAnsi="Consolas"/>
          <w:i/>
          <w:iCs/>
        </w:rPr>
        <w:t>$100</w:t>
      </w:r>
      <w:r w:rsidR="00AD309E" w:rsidRPr="00AD309E">
        <w:rPr>
          <w:rFonts w:ascii="Consolas" w:hAnsi="Consolas"/>
          <w:i/>
          <w:iCs/>
        </w:rPr>
        <w:t xml:space="preserve"> </w:t>
      </w:r>
      <w:r w:rsidR="0007358C" w:rsidRPr="00AD309E">
        <w:rPr>
          <w:rFonts w:ascii="Consolas" w:hAnsi="Consolas"/>
          <w:i/>
          <w:iCs/>
        </w:rPr>
        <w:t>/</w:t>
      </w:r>
      <w:r w:rsidR="00AD309E" w:rsidRPr="00AD309E">
        <w:rPr>
          <w:rFonts w:ascii="Consolas" w:hAnsi="Consolas"/>
          <w:i/>
          <w:iCs/>
        </w:rPr>
        <w:t xml:space="preserve"> </w:t>
      </w:r>
      <w:r w:rsidR="0007358C" w:rsidRPr="00AD309E">
        <w:rPr>
          <w:rFonts w:ascii="Consolas" w:hAnsi="Consolas"/>
          <w:i/>
          <w:iCs/>
        </w:rPr>
        <w:t>defecto (en pruebas)</w:t>
      </w:r>
    </w:p>
    <w:p w14:paraId="18BF8924" w14:textId="0D98400B" w:rsidR="00E408FC" w:rsidRDefault="00E408FC" w:rsidP="00E408FC">
      <w:r w:rsidRPr="00E408FC">
        <w:rPr>
          <w:b/>
          <w:bCs/>
        </w:rPr>
        <w:t>Ejemplo impactante</w:t>
      </w:r>
      <w:r w:rsidRPr="00E408FC">
        <w:t>:</w:t>
      </w:r>
      <w:r w:rsidR="0007358C">
        <w:t xml:space="preserve"> </w:t>
      </w:r>
      <w:r w:rsidRPr="00E408FC">
        <w:t>En 2017, una falla en el sistema de reservas de una aerolínea causó sobreventas masivas. El error, no detectado en pruebas, costó millones en compensaciones y demandas. Si hubieran medido el costo por defecto, habrían invertido en mejores pruebas de carga.</w:t>
      </w:r>
    </w:p>
    <w:p w14:paraId="0A5762D6" w14:textId="77777777" w:rsidR="00F302FF" w:rsidRPr="00E408FC" w:rsidRDefault="00F302FF" w:rsidP="00E408FC"/>
    <w:p w14:paraId="06FCF862" w14:textId="3F8CFB74" w:rsidR="00E408FC" w:rsidRPr="00E408FC" w:rsidRDefault="00061FA0" w:rsidP="00E408FC">
      <w:pPr>
        <w:rPr>
          <w:b/>
          <w:bCs/>
        </w:rPr>
      </w:pPr>
      <w:r>
        <w:rPr>
          <w:b/>
          <w:bCs/>
        </w:rPr>
        <w:t>d</w:t>
      </w:r>
      <w:r w:rsidR="00E408FC" w:rsidRPr="00E408FC">
        <w:rPr>
          <w:b/>
          <w:bCs/>
        </w:rPr>
        <w:t>) Burn-down Chart: La radiografía del progreso</w:t>
      </w:r>
    </w:p>
    <w:p w14:paraId="31D173F6" w14:textId="77777777" w:rsidR="00E408FC" w:rsidRPr="00E408FC" w:rsidRDefault="00E408FC" w:rsidP="00E408FC">
      <w:r w:rsidRPr="00E408FC">
        <w:t>Un Burn-down Chart es el ECG de un proyecto: muestra si el equipo está "vivo" o en peligro. Si la línea real (trabajo pendiente) está por encima de la ideal, hay retrasos. Pero los patrones cuentan historias más profundas.</w:t>
      </w:r>
    </w:p>
    <w:p w14:paraId="4B5A6C39" w14:textId="658BFAA9" w:rsidR="00E408FC" w:rsidRPr="00E408FC" w:rsidRDefault="00E408FC" w:rsidP="00E408FC">
      <w:r w:rsidRPr="00E408FC">
        <w:rPr>
          <w:b/>
          <w:bCs/>
        </w:rPr>
        <w:t>Ejemplo avanzado</w:t>
      </w:r>
      <w:r w:rsidRPr="00E408FC">
        <w:t>:</w:t>
      </w:r>
      <w:r w:rsidR="0007358C">
        <w:t xml:space="preserve"> </w:t>
      </w:r>
      <w:r w:rsidRPr="00E408FC">
        <w:t>En un proyecto de desarrollo de una app educativa, el Burn-down mostró que el 70% del trabajo se completaba en los últimos dos días del sprint. Tras investigar, descubrieron que las reuniones diarias eran demasiado largas (1.5 horas), robando tiempo de desarrollo. Al reducir las reuniones a 15 minutos, el trabajo se distribuyó equitativamente.</w:t>
      </w:r>
    </w:p>
    <w:p w14:paraId="66F6A7F6" w14:textId="05E55CBC" w:rsidR="00E408FC" w:rsidRDefault="00E408FC" w:rsidP="00E408FC"/>
    <w:p w14:paraId="4448C08E" w14:textId="77777777" w:rsidR="003F2DFB" w:rsidRDefault="003F2DFB" w:rsidP="00E408FC"/>
    <w:p w14:paraId="1C5BAC59" w14:textId="77777777" w:rsidR="003F2DFB" w:rsidRDefault="003F2DFB" w:rsidP="00E408FC"/>
    <w:p w14:paraId="1796C03E" w14:textId="77777777" w:rsidR="003F2DFB" w:rsidRDefault="003F2DFB" w:rsidP="00E408FC"/>
    <w:p w14:paraId="4A980C9B" w14:textId="77777777" w:rsidR="003F2DFB" w:rsidRDefault="003F2DFB" w:rsidP="00E408FC"/>
    <w:p w14:paraId="19A24520" w14:textId="77777777" w:rsidR="003F2DFB" w:rsidRPr="00F615D1" w:rsidRDefault="003F2DFB" w:rsidP="00E408FC"/>
    <w:p w14:paraId="1F967FBB" w14:textId="22AAD786" w:rsidR="00E408FC" w:rsidRPr="00E408FC" w:rsidRDefault="00E408FC" w:rsidP="00E408FC">
      <w:pPr>
        <w:rPr>
          <w:b/>
          <w:bCs/>
        </w:rPr>
      </w:pPr>
      <w:r w:rsidRPr="00E408FC">
        <w:rPr>
          <w:b/>
          <w:bCs/>
        </w:rPr>
        <w:lastRenderedPageBreak/>
        <w:t>Integración con Herramientas de Gestión</w:t>
      </w:r>
    </w:p>
    <w:p w14:paraId="6BAEE9F8" w14:textId="77777777" w:rsidR="00E408FC" w:rsidRPr="00E408FC" w:rsidRDefault="00E408FC" w:rsidP="00E408FC">
      <w:pPr>
        <w:rPr>
          <w:b/>
          <w:bCs/>
        </w:rPr>
      </w:pPr>
      <w:r w:rsidRPr="00E408FC">
        <w:rPr>
          <w:b/>
          <w:bCs/>
        </w:rPr>
        <w:t>JIRA: El cerebro de la operación ágil</w:t>
      </w:r>
    </w:p>
    <w:p w14:paraId="3052C269" w14:textId="77777777" w:rsidR="00E408FC" w:rsidRPr="00E408FC" w:rsidRDefault="00E408FC" w:rsidP="00E408FC">
      <w:r w:rsidRPr="00E408FC">
        <w:t>JIRA no es solo una herramienta: es el sistema nervioso central para equipos ágiles. Sus métricas automáticas, como el </w:t>
      </w:r>
      <w:r w:rsidRPr="00E408FC">
        <w:rPr>
          <w:b/>
          <w:bCs/>
        </w:rPr>
        <w:t>Sprint Burndown</w:t>
      </w:r>
      <w:r w:rsidRPr="00E408FC">
        <w:t>, permiten ver en tiempo real si el equipo está en camino. Por ejemplo, si un equipo planeó 80 horas de trabajo y el Burndown muestra que solo el 20% se completó en los primeros tres días, es señal de bloqueos.</w:t>
      </w:r>
    </w:p>
    <w:p w14:paraId="71F8FE99" w14:textId="4A2A9B02" w:rsidR="00E408FC" w:rsidRDefault="00E408FC" w:rsidP="00E408FC">
      <w:r w:rsidRPr="00E408FC">
        <w:rPr>
          <w:b/>
          <w:bCs/>
        </w:rPr>
        <w:t>Caso de uso</w:t>
      </w:r>
      <w:r w:rsidRPr="00E408FC">
        <w:t>:</w:t>
      </w:r>
      <w:r w:rsidR="00F302FF">
        <w:t xml:space="preserve"> </w:t>
      </w:r>
      <w:r w:rsidRPr="00E408FC">
        <w:t>Un equipo de desarrollo de videojuegos usó el </w:t>
      </w:r>
      <w:r w:rsidRPr="00E408FC">
        <w:rPr>
          <w:b/>
          <w:bCs/>
        </w:rPr>
        <w:t>Velocity Report</w:t>
      </w:r>
      <w:r w:rsidRPr="00E408FC">
        <w:t> de JIRA para descubrir que su velocidad caía un 40% en diciembre (por vacaciones). Ajustaron su planificación, reduciendo la carga en ese mes, y evitaron el burnout.</w:t>
      </w:r>
    </w:p>
    <w:p w14:paraId="35A1422C" w14:textId="77777777" w:rsidR="00F302FF" w:rsidRPr="00E408FC" w:rsidRDefault="00F302FF" w:rsidP="00E408FC"/>
    <w:p w14:paraId="784C2638" w14:textId="77777777" w:rsidR="00E408FC" w:rsidRPr="00E408FC" w:rsidRDefault="00E408FC" w:rsidP="00E408FC">
      <w:pPr>
        <w:rPr>
          <w:b/>
          <w:bCs/>
        </w:rPr>
      </w:pPr>
      <w:r w:rsidRPr="00E408FC">
        <w:rPr>
          <w:b/>
          <w:bCs/>
        </w:rPr>
        <w:t>Trello: Simplicidad visual para equipos pequeños</w:t>
      </w:r>
    </w:p>
    <w:p w14:paraId="1C632F40" w14:textId="77777777" w:rsidR="00E408FC" w:rsidRPr="00E408FC" w:rsidRDefault="00E408FC" w:rsidP="00E408FC">
      <w:r w:rsidRPr="00E408FC">
        <w:t>Trello es como un tablero de notas virtual: intuitivo, pero poderoso. Con columnas como "En espera de revisión", los equipos pueden medir el </w:t>
      </w:r>
      <w:r w:rsidRPr="00E408FC">
        <w:rPr>
          <w:b/>
          <w:bCs/>
        </w:rPr>
        <w:t>tiempo de espera promedio</w:t>
      </w:r>
      <w:r w:rsidRPr="00E408FC">
        <w:t> de las tareas. Por ejemplo, si las tarjetas pasan 3 días en "En espera", es señal de cuellos de botella en la revisión.</w:t>
      </w:r>
    </w:p>
    <w:p w14:paraId="24187C4C" w14:textId="373A5ECA" w:rsidR="00E408FC" w:rsidRPr="00E408FC" w:rsidRDefault="00E408FC" w:rsidP="00E408FC">
      <w:r w:rsidRPr="00E408FC">
        <w:rPr>
          <w:b/>
          <w:bCs/>
        </w:rPr>
        <w:t>Ejemplo creativo</w:t>
      </w:r>
      <w:r w:rsidRPr="00E408FC">
        <w:t>:</w:t>
      </w:r>
      <w:r w:rsidR="00F302FF">
        <w:t xml:space="preserve"> </w:t>
      </w:r>
      <w:r w:rsidRPr="00E408FC">
        <w:t>Un equipo de marketing digital usó Trello con una columna "Bloqueado: Esperando aprobación legal". Al medir que el 30% de sus tareas estaban ahí, negociaron plazos más cortos con el departamento legal, acelerando sus campañas.</w:t>
      </w:r>
    </w:p>
    <w:p w14:paraId="5A65457A" w14:textId="59FE252F" w:rsidR="00E408FC" w:rsidRDefault="00E408FC" w:rsidP="00E408FC"/>
    <w:p w14:paraId="71FDE2D9" w14:textId="77777777" w:rsidR="003F2DFB" w:rsidRDefault="003F2DFB" w:rsidP="00E408FC"/>
    <w:p w14:paraId="4752BE57" w14:textId="77777777" w:rsidR="003F2DFB" w:rsidRDefault="003F2DFB" w:rsidP="00E408FC"/>
    <w:p w14:paraId="2104C827" w14:textId="77777777" w:rsidR="003F2DFB" w:rsidRDefault="003F2DFB" w:rsidP="00E408FC"/>
    <w:p w14:paraId="5FA4DED3" w14:textId="77777777" w:rsidR="003F2DFB" w:rsidRDefault="003F2DFB" w:rsidP="00E408FC"/>
    <w:p w14:paraId="099D14DA" w14:textId="77777777" w:rsidR="003F2DFB" w:rsidRDefault="003F2DFB" w:rsidP="00E408FC"/>
    <w:p w14:paraId="244FED72" w14:textId="77777777" w:rsidR="003F2DFB" w:rsidRDefault="003F2DFB" w:rsidP="00E408FC"/>
    <w:p w14:paraId="3C2DAE2D" w14:textId="77777777" w:rsidR="003F2DFB" w:rsidRPr="00F615D1" w:rsidRDefault="003F2DFB" w:rsidP="00E408FC"/>
    <w:p w14:paraId="7A27394D" w14:textId="3EE79BBD" w:rsidR="00E408FC" w:rsidRPr="00E408FC" w:rsidRDefault="00E408FC" w:rsidP="00E408FC">
      <w:pPr>
        <w:rPr>
          <w:b/>
          <w:bCs/>
        </w:rPr>
      </w:pPr>
      <w:r w:rsidRPr="00E408FC">
        <w:rPr>
          <w:b/>
          <w:bCs/>
        </w:rPr>
        <w:lastRenderedPageBreak/>
        <w:t>Casos de Estudio</w:t>
      </w:r>
    </w:p>
    <w:p w14:paraId="4DCE32F6" w14:textId="7A1137AA" w:rsidR="00E408FC" w:rsidRPr="00E408FC" w:rsidRDefault="00E408FC" w:rsidP="00E408FC">
      <w:pPr>
        <w:rPr>
          <w:b/>
          <w:bCs/>
        </w:rPr>
      </w:pPr>
      <w:r w:rsidRPr="00E408FC">
        <w:rPr>
          <w:b/>
          <w:bCs/>
        </w:rPr>
        <w:t>Airbnb: La revolución DevOps</w:t>
      </w:r>
    </w:p>
    <w:p w14:paraId="7A85E819" w14:textId="5C11AC5F" w:rsidR="00E408FC" w:rsidRPr="00E408FC" w:rsidRDefault="00E408FC" w:rsidP="00E408FC">
      <w:r w:rsidRPr="00E408FC">
        <w:rPr>
          <w:b/>
          <w:bCs/>
        </w:rPr>
        <w:t>Antes del cambio</w:t>
      </w:r>
      <w:r w:rsidRPr="00E408FC">
        <w:t>:</w:t>
      </w:r>
      <w:r w:rsidR="00DB20EE">
        <w:t xml:space="preserve"> </w:t>
      </w:r>
      <w:r w:rsidRPr="00E408FC">
        <w:t>En 2015, Airbnb enfrentaba un problema crítico: cada despliegue de código tomaba </w:t>
      </w:r>
      <w:r w:rsidRPr="00E408FC">
        <w:rPr>
          <w:b/>
          <w:bCs/>
        </w:rPr>
        <w:t>2 semanas</w:t>
      </w:r>
      <w:r w:rsidRPr="00E408FC">
        <w:t>. Los desarrolladores enviaban cambios, pero las pruebas manuales y la coordinación entre equipos retrasaban todo. Los errores en producción eran frecuentes, y los rollbacks costaban tiempo y credibilidad.</w:t>
      </w:r>
    </w:p>
    <w:p w14:paraId="5ED0BE0C" w14:textId="05C23450" w:rsidR="00DB20EE" w:rsidRPr="00E408FC" w:rsidRDefault="00E408FC" w:rsidP="00E408FC">
      <w:r w:rsidRPr="00E408FC">
        <w:rPr>
          <w:b/>
          <w:bCs/>
        </w:rPr>
        <w:t>La solución</w:t>
      </w:r>
      <w:r w:rsidRPr="00E408FC">
        <w:t>:</w:t>
      </w:r>
      <w:r w:rsidR="00DB20EE">
        <w:t xml:space="preserve"> </w:t>
      </w:r>
      <w:r w:rsidRPr="00E408FC">
        <w:t>Implementaron una tubería de </w:t>
      </w:r>
      <w:r w:rsidRPr="00E408FC">
        <w:rPr>
          <w:b/>
          <w:bCs/>
        </w:rPr>
        <w:t>CI/CD (Integración Continua/Entrega Continua)</w:t>
      </w:r>
      <w:r w:rsidRPr="00E408FC">
        <w:t> con AWS. Automatizaron pruebas, despliegues y monitoreo. La métrica clave fue el </w:t>
      </w:r>
      <w:r w:rsidRPr="00E408FC">
        <w:rPr>
          <w:b/>
          <w:bCs/>
        </w:rPr>
        <w:t>Lead Time for Changes</w:t>
      </w:r>
      <w:r w:rsidRPr="00E408FC">
        <w:t>:</w:t>
      </w:r>
    </w:p>
    <w:p w14:paraId="110F8E95" w14:textId="7D97D005" w:rsidR="00E408FC" w:rsidRPr="00AD309E" w:rsidRDefault="00E408FC" w:rsidP="000E56CB">
      <w:pPr>
        <w:jc w:val="center"/>
        <w:rPr>
          <w:rFonts w:ascii="Consolas" w:hAnsi="Consolas"/>
          <w:i/>
          <w:iCs/>
        </w:rPr>
      </w:pPr>
      <w:r w:rsidRPr="00AD309E">
        <w:rPr>
          <w:rFonts w:ascii="Consolas" w:hAnsi="Consolas"/>
          <w:i/>
          <w:iCs/>
        </w:rPr>
        <w:t>Lead Time for Changes</w:t>
      </w:r>
      <w:r w:rsidR="00270E13" w:rsidRPr="00AD309E">
        <w:rPr>
          <w:rFonts w:ascii="Consolas" w:hAnsi="Consolas"/>
          <w:i/>
          <w:iCs/>
        </w:rPr>
        <w:t xml:space="preserve"> </w:t>
      </w:r>
      <w:r w:rsidRPr="00AD309E">
        <w:rPr>
          <w:rFonts w:ascii="Consolas" w:hAnsi="Consolas"/>
          <w:i/>
          <w:iCs/>
        </w:rPr>
        <w:t>=</w:t>
      </w:r>
      <w:r w:rsidR="00270E13" w:rsidRPr="00AD309E">
        <w:rPr>
          <w:rFonts w:ascii="Consolas" w:hAnsi="Consolas"/>
          <w:i/>
          <w:iCs/>
        </w:rPr>
        <w:t xml:space="preserve"> </w:t>
      </w:r>
      <w:r w:rsidRPr="00AD309E">
        <w:rPr>
          <w:rFonts w:ascii="Consolas" w:hAnsi="Consolas"/>
          <w:i/>
          <w:iCs/>
        </w:rPr>
        <w:t>Tiempo de despliegue</w:t>
      </w:r>
      <w:r w:rsidR="00270E13" w:rsidRPr="00AD309E">
        <w:rPr>
          <w:rFonts w:ascii="Consolas" w:hAnsi="Consolas"/>
          <w:i/>
          <w:iCs/>
        </w:rPr>
        <w:t xml:space="preserve"> </w:t>
      </w:r>
      <w:r w:rsidRPr="00AD309E">
        <w:rPr>
          <w:rFonts w:ascii="Consolas" w:hAnsi="Consolas"/>
          <w:i/>
          <w:iCs/>
        </w:rPr>
        <w:t>−</w:t>
      </w:r>
      <w:r w:rsidR="00270E13" w:rsidRPr="00AD309E">
        <w:rPr>
          <w:rFonts w:ascii="Consolas" w:hAnsi="Consolas"/>
          <w:i/>
          <w:iCs/>
        </w:rPr>
        <w:t xml:space="preserve"> </w:t>
      </w:r>
      <w:r w:rsidRPr="00AD309E">
        <w:rPr>
          <w:rFonts w:ascii="Consolas" w:hAnsi="Consolas"/>
          <w:i/>
          <w:iCs/>
        </w:rPr>
        <w:t>Tiempo de commit</w:t>
      </w:r>
    </w:p>
    <w:p w14:paraId="7A9C0268" w14:textId="77777777" w:rsidR="001E7527" w:rsidRPr="00E408FC" w:rsidRDefault="001E7527" w:rsidP="00E408FC"/>
    <w:p w14:paraId="1CDD9C1C" w14:textId="77777777" w:rsidR="00E408FC" w:rsidRPr="00E408FC" w:rsidRDefault="00E408FC" w:rsidP="00E408FC">
      <w:r w:rsidRPr="00E408FC">
        <w:rPr>
          <w:b/>
          <w:bCs/>
        </w:rPr>
        <w:t>Resultado</w:t>
      </w:r>
      <w:r w:rsidRPr="00E408FC">
        <w:t>:</w:t>
      </w:r>
    </w:p>
    <w:p w14:paraId="7CBA9790" w14:textId="77777777" w:rsidR="00E408FC" w:rsidRPr="00E408FC" w:rsidRDefault="00E408FC" w:rsidP="00A618F2">
      <w:pPr>
        <w:numPr>
          <w:ilvl w:val="0"/>
          <w:numId w:val="8"/>
        </w:numPr>
      </w:pPr>
      <w:r w:rsidRPr="00E408FC">
        <w:t>Lead Time reducido de 2 semanas a </w:t>
      </w:r>
      <w:r w:rsidRPr="00E408FC">
        <w:rPr>
          <w:b/>
          <w:bCs/>
        </w:rPr>
        <w:t>15 minutos</w:t>
      </w:r>
      <w:r w:rsidRPr="00E408FC">
        <w:t>.</w:t>
      </w:r>
    </w:p>
    <w:p w14:paraId="1D5574C3" w14:textId="77777777" w:rsidR="00E408FC" w:rsidRPr="00E408FC" w:rsidRDefault="00E408FC" w:rsidP="00A618F2">
      <w:pPr>
        <w:numPr>
          <w:ilvl w:val="0"/>
          <w:numId w:val="8"/>
        </w:numPr>
      </w:pPr>
      <w:r w:rsidRPr="00E408FC">
        <w:rPr>
          <w:b/>
          <w:bCs/>
        </w:rPr>
        <w:t>90% menos rollbacks</w:t>
      </w:r>
      <w:r w:rsidRPr="00E408FC">
        <w:t> (según AWS re:Invent 2022).</w:t>
      </w:r>
    </w:p>
    <w:p w14:paraId="726D23A5" w14:textId="77777777" w:rsidR="00E408FC" w:rsidRPr="00E408FC" w:rsidRDefault="00E408FC" w:rsidP="00A618F2">
      <w:pPr>
        <w:numPr>
          <w:ilvl w:val="0"/>
          <w:numId w:val="8"/>
        </w:numPr>
      </w:pPr>
      <w:r w:rsidRPr="00E408FC">
        <w:t>Los equipos pudieron lanzar nuevas funcionalidades diariamente, respondiendo a tendencias del mercado.</w:t>
      </w:r>
    </w:p>
    <w:p w14:paraId="5FFD63BB" w14:textId="6FAE2A3C" w:rsidR="00E408FC" w:rsidRPr="00E408FC" w:rsidRDefault="00E408FC" w:rsidP="00E408FC">
      <w:r w:rsidRPr="00E408FC">
        <w:rPr>
          <w:b/>
          <w:bCs/>
        </w:rPr>
        <w:t>Lección clave</w:t>
      </w:r>
      <w:r w:rsidRPr="00E408FC">
        <w:t>:</w:t>
      </w:r>
      <w:r w:rsidR="00DB20EE">
        <w:t xml:space="preserve"> </w:t>
      </w:r>
      <w:r w:rsidRPr="00E408FC">
        <w:t>La automatización no es un lujo: es una necesidad para competir en mercados dinámicos.</w:t>
      </w:r>
    </w:p>
    <w:p w14:paraId="16E7E144" w14:textId="44144DEC" w:rsidR="00E408FC" w:rsidRDefault="00E408FC" w:rsidP="00E408FC"/>
    <w:p w14:paraId="2518B8FB" w14:textId="77777777" w:rsidR="003F2DFB" w:rsidRDefault="003F2DFB" w:rsidP="00E408FC"/>
    <w:p w14:paraId="219E12BE" w14:textId="77777777" w:rsidR="003F2DFB" w:rsidRDefault="003F2DFB" w:rsidP="00E408FC"/>
    <w:p w14:paraId="1F1F5A5A" w14:textId="77777777" w:rsidR="003F2DFB" w:rsidRDefault="003F2DFB" w:rsidP="00E408FC"/>
    <w:p w14:paraId="131C9445" w14:textId="77777777" w:rsidR="003F2DFB" w:rsidRDefault="003F2DFB" w:rsidP="00E408FC"/>
    <w:p w14:paraId="65DE4E96" w14:textId="77777777" w:rsidR="003F2DFB" w:rsidRDefault="003F2DFB" w:rsidP="00E408FC"/>
    <w:p w14:paraId="069BC19C" w14:textId="77777777" w:rsidR="003F2DFB" w:rsidRDefault="003F2DFB" w:rsidP="00E408FC"/>
    <w:p w14:paraId="7EE4B0DC" w14:textId="77777777" w:rsidR="003F2DFB" w:rsidRDefault="003F2DFB" w:rsidP="00E408FC"/>
    <w:p w14:paraId="16DBF0E3" w14:textId="77777777" w:rsidR="003F2DFB" w:rsidRDefault="003F2DFB" w:rsidP="00E408FC"/>
    <w:p w14:paraId="4EC2683F" w14:textId="77777777" w:rsidR="003F2DFB" w:rsidRPr="00F615D1" w:rsidRDefault="003F2DFB" w:rsidP="00E408FC"/>
    <w:p w14:paraId="58B9A97F" w14:textId="5E70B155" w:rsidR="00E408FC" w:rsidRPr="00E408FC" w:rsidRDefault="00E408FC" w:rsidP="00E408FC">
      <w:pPr>
        <w:rPr>
          <w:b/>
          <w:bCs/>
        </w:rPr>
      </w:pPr>
      <w:r w:rsidRPr="00E408FC">
        <w:rPr>
          <w:b/>
          <w:bCs/>
        </w:rPr>
        <w:lastRenderedPageBreak/>
        <w:t>SAP: Salvando la noche con métricas</w:t>
      </w:r>
    </w:p>
    <w:p w14:paraId="65A84507" w14:textId="07973823" w:rsidR="00E408FC" w:rsidRPr="00E408FC" w:rsidRDefault="00E408FC" w:rsidP="00E408FC">
      <w:r w:rsidRPr="00E408FC">
        <w:rPr>
          <w:b/>
          <w:bCs/>
        </w:rPr>
        <w:t>El desafío</w:t>
      </w:r>
      <w:r w:rsidRPr="00E408FC">
        <w:t>:Los procesos batch nocturnos de SAP (como generación de facturas) fallaban sin alertas tempranas. Al amanecer, los clientes encontraban errores, y los equipos corrían para repararlos, afectando la productividad.</w:t>
      </w:r>
    </w:p>
    <w:p w14:paraId="036CF9DC" w14:textId="7AFA1E18" w:rsidR="00E408FC" w:rsidRPr="00E408FC" w:rsidRDefault="00E408FC" w:rsidP="00E408FC">
      <w:r w:rsidRPr="00E408FC">
        <w:rPr>
          <w:b/>
          <w:bCs/>
        </w:rPr>
        <w:t>La estrategia</w:t>
      </w:r>
      <w:r w:rsidRPr="00E408FC">
        <w:t>:</w:t>
      </w:r>
      <w:r w:rsidR="00DB20EE">
        <w:t xml:space="preserve"> </w:t>
      </w:r>
      <w:r w:rsidRPr="00E408FC">
        <w:t>Implementaron dos métricas clave:</w:t>
      </w:r>
    </w:p>
    <w:p w14:paraId="06BA1802" w14:textId="77777777" w:rsidR="00E408FC" w:rsidRPr="00E408FC" w:rsidRDefault="00E408FC" w:rsidP="00A618F2">
      <w:pPr>
        <w:numPr>
          <w:ilvl w:val="0"/>
          <w:numId w:val="9"/>
        </w:numPr>
      </w:pPr>
      <w:r w:rsidRPr="00E408FC">
        <w:rPr>
          <w:b/>
          <w:bCs/>
        </w:rPr>
        <w:t>Tiempo de Ejecución</w:t>
      </w:r>
      <w:r w:rsidRPr="00E408FC">
        <w:t>: Alertas si un job superaba 1 hora.</w:t>
      </w:r>
    </w:p>
    <w:p w14:paraId="2C37C936" w14:textId="77777777" w:rsidR="00E408FC" w:rsidRPr="00E408FC" w:rsidRDefault="00E408FC" w:rsidP="00A618F2">
      <w:pPr>
        <w:numPr>
          <w:ilvl w:val="0"/>
          <w:numId w:val="9"/>
        </w:numPr>
        <w:rPr>
          <w:lang w:val="en-US"/>
        </w:rPr>
      </w:pPr>
      <w:r w:rsidRPr="00E408FC">
        <w:rPr>
          <w:b/>
          <w:bCs/>
          <w:lang w:val="en-US"/>
        </w:rPr>
        <w:t>Tasa de Éxito</w:t>
      </w:r>
      <w:r w:rsidRPr="00E408FC">
        <w:rPr>
          <w:lang w:val="en-US"/>
        </w:rPr>
        <w:t>:</w:t>
      </w:r>
    </w:p>
    <w:p w14:paraId="5E450CB3" w14:textId="5C6BB904" w:rsidR="00FB3B56" w:rsidRPr="00C14F6F" w:rsidRDefault="00F86A69" w:rsidP="00E408FC">
      <w:pPr>
        <w:rPr>
          <w:rFonts w:ascii="Consolas" w:hAnsi="Consolas"/>
          <w:i/>
          <w:iCs/>
        </w:rPr>
      </w:pPr>
      <w:r w:rsidRPr="00C14F6F">
        <w:rPr>
          <w:rFonts w:ascii="Consolas" w:hAnsi="Consolas"/>
          <w:i/>
          <w:iCs/>
        </w:rPr>
        <w:t xml:space="preserve">Tasa de éxito = </w:t>
      </w:r>
      <w:r w:rsidR="00F15886" w:rsidRPr="00C14F6F">
        <w:rPr>
          <w:rFonts w:ascii="Consolas" w:hAnsi="Consolas"/>
          <w:i/>
          <w:iCs/>
        </w:rPr>
        <w:t>(</w:t>
      </w:r>
      <w:r w:rsidRPr="00C14F6F">
        <w:rPr>
          <w:rFonts w:ascii="Consolas" w:hAnsi="Consolas"/>
          <w:i/>
          <w:iCs/>
        </w:rPr>
        <w:t>Jobs exitosos</w:t>
      </w:r>
      <w:r w:rsidR="00F15886" w:rsidRPr="00C14F6F">
        <w:rPr>
          <w:rFonts w:ascii="Consolas" w:hAnsi="Consolas"/>
          <w:i/>
          <w:iCs/>
        </w:rPr>
        <w:t xml:space="preserve"> / 100 jobs) 100 = </w:t>
      </w:r>
      <w:r w:rsidR="00436B42" w:rsidRPr="00C14F6F">
        <w:rPr>
          <w:rFonts w:ascii="Consolas" w:hAnsi="Consolas"/>
          <w:i/>
          <w:iCs/>
        </w:rPr>
        <w:t>99%</w:t>
      </w:r>
    </w:p>
    <w:p w14:paraId="6BCE76E1" w14:textId="544B0D2B" w:rsidR="00E408FC" w:rsidRPr="00E408FC" w:rsidRDefault="00E408FC" w:rsidP="00E408FC">
      <w:pPr>
        <w:rPr>
          <w:lang w:val="en-US"/>
        </w:rPr>
      </w:pPr>
      <w:r w:rsidRPr="00E408FC">
        <w:rPr>
          <w:b/>
          <w:bCs/>
          <w:lang w:val="en-US"/>
        </w:rPr>
        <w:t>Resultado</w:t>
      </w:r>
      <w:r w:rsidRPr="00E408FC">
        <w:rPr>
          <w:lang w:val="en-US"/>
        </w:rPr>
        <w:t>:</w:t>
      </w:r>
    </w:p>
    <w:p w14:paraId="6AB392A4" w14:textId="77777777" w:rsidR="00E408FC" w:rsidRPr="00E408FC" w:rsidRDefault="00E408FC" w:rsidP="00A618F2">
      <w:pPr>
        <w:numPr>
          <w:ilvl w:val="0"/>
          <w:numId w:val="10"/>
        </w:numPr>
        <w:rPr>
          <w:lang w:val="en-US"/>
        </w:rPr>
      </w:pPr>
      <w:r w:rsidRPr="00E408FC">
        <w:rPr>
          <w:b/>
          <w:bCs/>
          <w:lang w:val="en-US"/>
        </w:rPr>
        <w:t>70% menos incidencias</w:t>
      </w:r>
      <w:r w:rsidRPr="00E408FC">
        <w:rPr>
          <w:lang w:val="en-US"/>
        </w:rPr>
        <w:t> (SAP Community, 2021).</w:t>
      </w:r>
    </w:p>
    <w:p w14:paraId="060D95FE" w14:textId="77777777" w:rsidR="00E408FC" w:rsidRPr="00E408FC" w:rsidRDefault="00E408FC" w:rsidP="00A618F2">
      <w:pPr>
        <w:numPr>
          <w:ilvl w:val="0"/>
          <w:numId w:val="10"/>
        </w:numPr>
      </w:pPr>
      <w:r w:rsidRPr="00E408FC">
        <w:t>Equipos de operaciones pudieron enfocarse en mejoras, no en apagar incendios.</w:t>
      </w:r>
    </w:p>
    <w:p w14:paraId="523FE0C7" w14:textId="7C2FD96E" w:rsidR="00E408FC" w:rsidRPr="00E408FC" w:rsidRDefault="00E408FC" w:rsidP="00E408FC">
      <w:r w:rsidRPr="00E408FC">
        <w:rPr>
          <w:b/>
          <w:bCs/>
        </w:rPr>
        <w:t>Lección clave</w:t>
      </w:r>
      <w:r w:rsidRPr="00E408FC">
        <w:t>:</w:t>
      </w:r>
      <w:r w:rsidR="00DB20EE">
        <w:t xml:space="preserve"> </w:t>
      </w:r>
      <w:r w:rsidRPr="00E408FC">
        <w:t>En sistemas legacy, las métricas proactivas son el escudo contra el caos.</w:t>
      </w:r>
    </w:p>
    <w:p w14:paraId="779F1246" w14:textId="25B421E2" w:rsidR="00E408FC" w:rsidRPr="00F615D1" w:rsidRDefault="00E408FC" w:rsidP="00E408FC"/>
    <w:p w14:paraId="2C8CFB6C" w14:textId="7557FFC8" w:rsidR="00E408FC" w:rsidRPr="00E408FC" w:rsidRDefault="00E408FC" w:rsidP="00E408FC">
      <w:pPr>
        <w:rPr>
          <w:b/>
          <w:bCs/>
        </w:rPr>
      </w:pPr>
      <w:r w:rsidRPr="00E408FC">
        <w:rPr>
          <w:b/>
          <w:bCs/>
        </w:rPr>
        <w:t>Lecciones Aprendidas: Más allá de las métricas bonitas</w:t>
      </w:r>
    </w:p>
    <w:p w14:paraId="3796189B" w14:textId="77777777" w:rsidR="00E408FC" w:rsidRPr="00E408FC" w:rsidRDefault="00E408FC" w:rsidP="00E408FC">
      <w:r w:rsidRPr="00E408FC">
        <w:t>Las métricas pueden ser un arma de doble filo. Por ejemplo, el </w:t>
      </w:r>
      <w:r w:rsidRPr="00E408FC">
        <w:rPr>
          <w:b/>
          <w:bCs/>
        </w:rPr>
        <w:t>número de commits</w:t>
      </w:r>
      <w:r w:rsidRPr="00E408FC">
        <w:t> (cambios de código) es una "métrica vanidosa": un equipo podría hacer 100 commits triviales, mientras otro resuelve un problema crítico en 5.</w:t>
      </w:r>
    </w:p>
    <w:p w14:paraId="143AB8E5" w14:textId="77777777" w:rsidR="00E408FC" w:rsidRPr="00E408FC" w:rsidRDefault="00E408FC" w:rsidP="00E408FC">
      <w:pPr>
        <w:rPr>
          <w:lang w:val="en-US"/>
        </w:rPr>
      </w:pPr>
      <w:r w:rsidRPr="00E408FC">
        <w:rPr>
          <w:b/>
          <w:bCs/>
          <w:lang w:val="en-US"/>
        </w:rPr>
        <w:t>Ejemplo de contexto</w:t>
      </w:r>
      <w:r w:rsidRPr="00E408FC">
        <w:rPr>
          <w:lang w:val="en-US"/>
        </w:rPr>
        <w:t>:</w:t>
      </w:r>
    </w:p>
    <w:p w14:paraId="2BD3E0B7" w14:textId="77777777" w:rsidR="00E408FC" w:rsidRPr="00E408FC" w:rsidRDefault="00E408FC" w:rsidP="00A618F2">
      <w:pPr>
        <w:numPr>
          <w:ilvl w:val="0"/>
          <w:numId w:val="11"/>
        </w:numPr>
      </w:pPr>
      <w:r w:rsidRPr="00E408FC">
        <w:t>En </w:t>
      </w:r>
      <w:r w:rsidRPr="00E408FC">
        <w:rPr>
          <w:b/>
          <w:bCs/>
        </w:rPr>
        <w:t>Airbnb</w:t>
      </w:r>
      <w:r w:rsidRPr="00E408FC">
        <w:t>, la frecuencia de despliegues es vital para innovar rápido.</w:t>
      </w:r>
    </w:p>
    <w:p w14:paraId="7A6096CE" w14:textId="77777777" w:rsidR="00E408FC" w:rsidRPr="00E408FC" w:rsidRDefault="00E408FC" w:rsidP="00A618F2">
      <w:pPr>
        <w:numPr>
          <w:ilvl w:val="0"/>
          <w:numId w:val="11"/>
        </w:numPr>
      </w:pPr>
      <w:r w:rsidRPr="00E408FC">
        <w:t>En </w:t>
      </w:r>
      <w:r w:rsidRPr="00E408FC">
        <w:rPr>
          <w:b/>
          <w:bCs/>
        </w:rPr>
        <w:t>bancos</w:t>
      </w:r>
      <w:r w:rsidRPr="00E408FC">
        <w:t>, el tiempo de inactividad (MTTR) es crítico: incluso 5 minutos de caída pueden costar millones.</w:t>
      </w:r>
    </w:p>
    <w:p w14:paraId="6686643B" w14:textId="33E5E4D4" w:rsidR="00E408FC" w:rsidRPr="00E408FC" w:rsidRDefault="00E408FC" w:rsidP="00E408FC">
      <w:r w:rsidRPr="00E408FC">
        <w:rPr>
          <w:b/>
          <w:bCs/>
        </w:rPr>
        <w:t>Consejo para equipos</w:t>
      </w:r>
      <w:r w:rsidRPr="00E408FC">
        <w:t>:</w:t>
      </w:r>
      <w:r w:rsidR="00DD2F14">
        <w:t xml:space="preserve"> </w:t>
      </w:r>
      <w:r w:rsidRPr="00E408FC">
        <w:t>No elijan métricas porque "suenan bien". Pregúntense: </w:t>
      </w:r>
      <w:r w:rsidRPr="00E408FC">
        <w:rPr>
          <w:i/>
          <w:iCs/>
        </w:rPr>
        <w:t>¿Esta métrica nos ayudará a tomar decisiones mejores?</w:t>
      </w:r>
      <w:r w:rsidRPr="00E408FC">
        <w:t>.</w:t>
      </w:r>
    </w:p>
    <w:p w14:paraId="4CC00DF7" w14:textId="0A84B4FB" w:rsidR="00E408FC" w:rsidRDefault="00E408FC" w:rsidP="00E408FC"/>
    <w:p w14:paraId="70CEB2C7" w14:textId="77777777" w:rsidR="009B402A" w:rsidRDefault="009B402A" w:rsidP="00E408FC"/>
    <w:p w14:paraId="293D9069" w14:textId="77777777" w:rsidR="009B402A" w:rsidRPr="00F615D1" w:rsidRDefault="009B402A" w:rsidP="00E408FC"/>
    <w:p w14:paraId="7EE49119" w14:textId="67935904" w:rsidR="00E408FC" w:rsidRPr="00E408FC" w:rsidRDefault="009B402A" w:rsidP="00E408FC">
      <w:pPr>
        <w:rPr>
          <w:b/>
          <w:bCs/>
        </w:rPr>
      </w:pPr>
      <w:r>
        <w:rPr>
          <w:b/>
          <w:bCs/>
        </w:rPr>
        <w:lastRenderedPageBreak/>
        <w:t>Ejemplo</w:t>
      </w:r>
      <w:r w:rsidR="00E408FC" w:rsidRPr="00E408FC">
        <w:rPr>
          <w:b/>
          <w:bCs/>
        </w:rPr>
        <w:t xml:space="preserve"> Práctic</w:t>
      </w:r>
      <w:r>
        <w:rPr>
          <w:b/>
          <w:bCs/>
        </w:rPr>
        <w:t>o</w:t>
      </w:r>
    </w:p>
    <w:p w14:paraId="219F5A27" w14:textId="62B60F32" w:rsidR="00E408FC" w:rsidRDefault="00E408FC" w:rsidP="00E408FC">
      <w:pPr>
        <w:rPr>
          <w:b/>
          <w:bCs/>
        </w:rPr>
      </w:pPr>
      <w:r w:rsidRPr="00E408FC">
        <w:rPr>
          <w:b/>
          <w:bCs/>
        </w:rPr>
        <w:t>Ejercicio: Gamificación con Planning Poker</w:t>
      </w:r>
      <w:r w:rsidR="007022E2">
        <w:rPr>
          <w:b/>
          <w:bCs/>
        </w:rPr>
        <w:t>(consultar planning poker</w:t>
      </w:r>
      <w:r w:rsidR="00F50B61">
        <w:rPr>
          <w:b/>
          <w:bCs/>
        </w:rPr>
        <w:t>.</w:t>
      </w:r>
      <w:r w:rsidR="007022E2">
        <w:rPr>
          <w:b/>
          <w:bCs/>
        </w:rPr>
        <w:t>md)</w:t>
      </w:r>
    </w:p>
    <w:p w14:paraId="11CAB8AC" w14:textId="77777777" w:rsidR="00F25307" w:rsidRDefault="00F25307" w:rsidP="00F25307">
      <w:r>
        <w:t>Un equipo desarrolla un módulo de facturación para pequeñas empresas en Nicaragua. Debido a que la DGI (Dirección General de Ingresos) no ofrece una API pública, el equipo debe enfocarse en funcionalidades locales relevantes. El backlog incluye:</w:t>
      </w:r>
    </w:p>
    <w:p w14:paraId="291B5496" w14:textId="77777777" w:rsidR="00F25307" w:rsidRDefault="00F25307" w:rsidP="00F25307"/>
    <w:p w14:paraId="4FF4FF32" w14:textId="25F9A3AB" w:rsidR="00F25307" w:rsidRDefault="00F25307" w:rsidP="00A618F2">
      <w:pPr>
        <w:pStyle w:val="Prrafodelista"/>
        <w:numPr>
          <w:ilvl w:val="0"/>
          <w:numId w:val="14"/>
        </w:numPr>
      </w:pPr>
      <w:r w:rsidRPr="00FB3C6C">
        <w:rPr>
          <w:b/>
          <w:bCs/>
        </w:rPr>
        <w:t>PDF personalizado</w:t>
      </w:r>
      <w:r>
        <w:t xml:space="preserve"> con datos requeridos por la DGI (ej.: RTN, número de factura consecutivo).</w:t>
      </w:r>
    </w:p>
    <w:p w14:paraId="5F59A472" w14:textId="5DCF8E2C" w:rsidR="00F25307" w:rsidRDefault="00F25307" w:rsidP="00A618F2">
      <w:pPr>
        <w:pStyle w:val="Prrafodelista"/>
        <w:numPr>
          <w:ilvl w:val="0"/>
          <w:numId w:val="14"/>
        </w:numPr>
      </w:pPr>
      <w:r w:rsidRPr="00FB3C6C">
        <w:rPr>
          <w:b/>
          <w:bCs/>
        </w:rPr>
        <w:t>Generación de archivo TXT</w:t>
      </w:r>
      <w:r>
        <w:t xml:space="preserve"> en formato específico para declaraciones mensuales (requerido por la DGI).</w:t>
      </w:r>
    </w:p>
    <w:p w14:paraId="52BA2EAD" w14:textId="657C6A21" w:rsidR="00F25307" w:rsidRDefault="00F25307" w:rsidP="00A618F2">
      <w:pPr>
        <w:pStyle w:val="Prrafodelista"/>
        <w:numPr>
          <w:ilvl w:val="0"/>
          <w:numId w:val="14"/>
        </w:numPr>
      </w:pPr>
      <w:r w:rsidRPr="00FB3C6C">
        <w:rPr>
          <w:b/>
          <w:bCs/>
        </w:rPr>
        <w:t>Historial de pagos</w:t>
      </w:r>
      <w:r>
        <w:t xml:space="preserve"> filtrado por proveedor y moneda (córdobas/dólares).</w:t>
      </w:r>
    </w:p>
    <w:p w14:paraId="729A4B0E" w14:textId="0AF0F8C9" w:rsidR="00F25307" w:rsidRDefault="00F25307" w:rsidP="00A618F2">
      <w:pPr>
        <w:pStyle w:val="Prrafodelista"/>
        <w:numPr>
          <w:ilvl w:val="0"/>
          <w:numId w:val="14"/>
        </w:numPr>
      </w:pPr>
      <w:r w:rsidRPr="00FB3C6C">
        <w:rPr>
          <w:b/>
          <w:bCs/>
        </w:rPr>
        <w:t>Notificaciones por SMS</w:t>
      </w:r>
      <w:r>
        <w:t xml:space="preserve"> a clientes (envío automático al emitir factura).</w:t>
      </w:r>
    </w:p>
    <w:p w14:paraId="243E5E6F" w14:textId="77777777" w:rsidR="00F25307" w:rsidRDefault="00F25307" w:rsidP="00A618F2">
      <w:pPr>
        <w:pStyle w:val="Prrafodelista"/>
        <w:numPr>
          <w:ilvl w:val="0"/>
          <w:numId w:val="14"/>
        </w:numPr>
      </w:pPr>
      <w:r w:rsidRPr="00FB3C6C">
        <w:rPr>
          <w:b/>
          <w:bCs/>
        </w:rPr>
        <w:t>Exportar a Excel</w:t>
      </w:r>
      <w:r>
        <w:t xml:space="preserve"> con columnas adaptadas a normativas locales (ej.: IVA desglosado).</w:t>
      </w:r>
    </w:p>
    <w:p w14:paraId="1A9249B2" w14:textId="77777777" w:rsidR="00F25307" w:rsidRDefault="00F25307" w:rsidP="00E408FC"/>
    <w:p w14:paraId="3A3DB589" w14:textId="77777777" w:rsidR="00CE0A26" w:rsidRDefault="00CE0A26" w:rsidP="00E408FC"/>
    <w:p w14:paraId="3D1ADF3A" w14:textId="77777777" w:rsidR="00CE0A26" w:rsidRDefault="00CE0A26" w:rsidP="00E408FC"/>
    <w:p w14:paraId="54580B0B" w14:textId="77777777" w:rsidR="00CE0A26" w:rsidRDefault="00CE0A26" w:rsidP="00E408FC"/>
    <w:p w14:paraId="04BE6717" w14:textId="77777777" w:rsidR="00CE0A26" w:rsidRDefault="00CE0A26" w:rsidP="00E408FC"/>
    <w:p w14:paraId="7A62896D" w14:textId="77777777" w:rsidR="00CE0A26" w:rsidRDefault="00CE0A26" w:rsidP="00E408FC"/>
    <w:p w14:paraId="5CD73D83" w14:textId="77777777" w:rsidR="00CE0A26" w:rsidRDefault="00CE0A26" w:rsidP="00E408FC"/>
    <w:p w14:paraId="199B3178" w14:textId="77777777" w:rsidR="00CE0A26" w:rsidRDefault="00CE0A26" w:rsidP="00E408FC"/>
    <w:p w14:paraId="436E8B18" w14:textId="77777777" w:rsidR="00CE0A26" w:rsidRDefault="00CE0A26" w:rsidP="00E408FC"/>
    <w:p w14:paraId="255D8205" w14:textId="77777777" w:rsidR="00CE0A26" w:rsidRDefault="00CE0A26" w:rsidP="00E408FC"/>
    <w:p w14:paraId="4C7A7306" w14:textId="77777777" w:rsidR="00CE0A26" w:rsidRDefault="00CE0A26" w:rsidP="00E408FC"/>
    <w:p w14:paraId="38D70527" w14:textId="77777777" w:rsidR="00CE0A26" w:rsidRDefault="00CE0A26" w:rsidP="00E408FC"/>
    <w:p w14:paraId="0C221DE8" w14:textId="77777777" w:rsidR="00CE0A26" w:rsidRPr="00F25307" w:rsidRDefault="00CE0A26" w:rsidP="00E408FC"/>
    <w:p w14:paraId="1BEDD82C" w14:textId="77777777" w:rsidR="008A7FE8" w:rsidRDefault="008A7FE8" w:rsidP="008A7FE8">
      <w:pPr>
        <w:rPr>
          <w:b/>
          <w:bCs/>
        </w:rPr>
      </w:pPr>
      <w:r w:rsidRPr="008A7FE8">
        <w:rPr>
          <w:b/>
          <w:bCs/>
        </w:rPr>
        <w:lastRenderedPageBreak/>
        <w:t>Desarrollo de la Actividad</w:t>
      </w:r>
    </w:p>
    <w:p w14:paraId="46CCF950" w14:textId="77777777" w:rsidR="00D7637E" w:rsidRPr="008A7FE8" w:rsidRDefault="00D7637E" w:rsidP="008A7FE8">
      <w:pPr>
        <w:rPr>
          <w:b/>
          <w:bCs/>
        </w:rPr>
      </w:pPr>
    </w:p>
    <w:p w14:paraId="0E8AC20A" w14:textId="77777777" w:rsidR="008A7FE8" w:rsidRPr="008A7FE8" w:rsidRDefault="008A7FE8" w:rsidP="008A7FE8">
      <w:pPr>
        <w:rPr>
          <w:b/>
          <w:bCs/>
        </w:rPr>
      </w:pPr>
      <w:r w:rsidRPr="008A7FE8">
        <w:rPr>
          <w:b/>
          <w:bCs/>
        </w:rPr>
        <w:t>Paso 1: Estimación Ágil con Planning Poker</w:t>
      </w:r>
    </w:p>
    <w:p w14:paraId="7C42B9FE" w14:textId="77777777" w:rsidR="008A7FE8" w:rsidRPr="008A7FE8" w:rsidRDefault="008A7FE8" w:rsidP="008A7FE8">
      <w:pPr>
        <w:rPr>
          <w:lang w:val="en-US"/>
        </w:rPr>
      </w:pPr>
      <w:r w:rsidRPr="008A7FE8">
        <w:rPr>
          <w:lang w:val="en-US"/>
        </w:rPr>
        <w:t>Instrucciones:</w:t>
      </w:r>
    </w:p>
    <w:p w14:paraId="26E6469A" w14:textId="77777777" w:rsidR="008A7FE8" w:rsidRPr="008A7FE8" w:rsidRDefault="008A7FE8" w:rsidP="00A618F2">
      <w:pPr>
        <w:numPr>
          <w:ilvl w:val="0"/>
          <w:numId w:val="15"/>
        </w:numPr>
      </w:pPr>
      <w:r w:rsidRPr="008A7FE8">
        <w:t>Usando la escala de Fibonacci (1, 2, 3, 5, 8), el equipo debatirá la complejidad de cada ítem.</w:t>
      </w:r>
    </w:p>
    <w:p w14:paraId="6B2F4933" w14:textId="77777777" w:rsidR="008A7FE8" w:rsidRPr="008A7FE8" w:rsidRDefault="008A7FE8" w:rsidP="00A618F2">
      <w:pPr>
        <w:numPr>
          <w:ilvl w:val="0"/>
          <w:numId w:val="15"/>
        </w:numPr>
        <w:rPr>
          <w:lang w:val="en-US"/>
        </w:rPr>
      </w:pPr>
      <w:r w:rsidRPr="008A7FE8">
        <w:rPr>
          <w:lang w:val="en-US"/>
        </w:rPr>
        <w:t>Ejemplo de diálogo guiado:</w:t>
      </w:r>
    </w:p>
    <w:p w14:paraId="0E7EBB9C" w14:textId="5356589A" w:rsidR="00E408FC" w:rsidRDefault="00E408FC" w:rsidP="00E408FC">
      <w:pPr>
        <w:rPr>
          <w:b/>
          <w:bCs/>
        </w:rPr>
      </w:pPr>
    </w:p>
    <w:tbl>
      <w:tblPr>
        <w:tblStyle w:val="Tablanormal5"/>
        <w:tblpPr w:leftFromText="180" w:rightFromText="180" w:vertAnchor="page" w:horzAnchor="margin" w:tblpY="5089"/>
        <w:tblW w:w="0" w:type="auto"/>
        <w:tblLook w:val="04A0" w:firstRow="1" w:lastRow="0" w:firstColumn="1" w:lastColumn="0" w:noHBand="0" w:noVBand="1"/>
      </w:tblPr>
      <w:tblGrid>
        <w:gridCol w:w="2029"/>
        <w:gridCol w:w="5019"/>
        <w:gridCol w:w="1790"/>
      </w:tblGrid>
      <w:tr w:rsidR="00CE0A26" w:rsidRPr="00CE0A26" w14:paraId="5380A7C9" w14:textId="77777777" w:rsidTr="00CE0A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0A61A5" w14:textId="77777777" w:rsidR="00CE0A26" w:rsidRPr="00CE0A26" w:rsidRDefault="00CE0A26" w:rsidP="00CE0A26">
            <w:pPr>
              <w:rPr>
                <w:b/>
                <w:bCs/>
                <w:sz w:val="20"/>
                <w:szCs w:val="18"/>
                <w:lang w:val="en-US"/>
              </w:rPr>
            </w:pPr>
            <w:r w:rsidRPr="00CE0A26">
              <w:rPr>
                <w:b/>
                <w:bCs/>
                <w:sz w:val="20"/>
                <w:szCs w:val="18"/>
                <w:lang w:val="en-US"/>
              </w:rPr>
              <w:t>Feature</w:t>
            </w:r>
          </w:p>
        </w:tc>
        <w:tc>
          <w:tcPr>
            <w:tcW w:w="0" w:type="auto"/>
            <w:hideMark/>
          </w:tcPr>
          <w:p w14:paraId="4750BDAC" w14:textId="77777777" w:rsidR="00CE0A26" w:rsidRPr="00CE0A26" w:rsidRDefault="00CE0A26" w:rsidP="00CE0A2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CE0A26">
              <w:rPr>
                <w:b/>
                <w:bCs/>
                <w:sz w:val="20"/>
                <w:szCs w:val="18"/>
                <w:lang w:val="en-US"/>
              </w:rPr>
              <w:t>Complejidad Técnica</w:t>
            </w:r>
          </w:p>
        </w:tc>
        <w:tc>
          <w:tcPr>
            <w:tcW w:w="0" w:type="auto"/>
            <w:hideMark/>
          </w:tcPr>
          <w:p w14:paraId="7F895B4D" w14:textId="77777777" w:rsidR="00CE0A26" w:rsidRPr="00CE0A26" w:rsidRDefault="00CE0A26" w:rsidP="00CE0A2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CE0A26">
              <w:rPr>
                <w:b/>
                <w:bCs/>
                <w:sz w:val="20"/>
                <w:szCs w:val="18"/>
                <w:lang w:val="en-US"/>
              </w:rPr>
              <w:t>Estimación Propuesta</w:t>
            </w:r>
          </w:p>
        </w:tc>
      </w:tr>
      <w:tr w:rsidR="00CE0A26" w:rsidRPr="00CE0A26" w14:paraId="112F24CD" w14:textId="77777777" w:rsidTr="00CE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1ABF4" w14:textId="77777777" w:rsidR="00CE0A26" w:rsidRPr="00CE0A26" w:rsidRDefault="00CE0A26" w:rsidP="00CE0A26">
            <w:pPr>
              <w:rPr>
                <w:b/>
                <w:bCs/>
                <w:sz w:val="20"/>
                <w:szCs w:val="18"/>
                <w:lang w:val="en-US"/>
              </w:rPr>
            </w:pPr>
            <w:r w:rsidRPr="00CE0A26">
              <w:rPr>
                <w:b/>
                <w:bCs/>
                <w:sz w:val="20"/>
                <w:szCs w:val="18"/>
                <w:lang w:val="en-US"/>
              </w:rPr>
              <w:t>Generación de TXT</w:t>
            </w:r>
          </w:p>
        </w:tc>
        <w:tc>
          <w:tcPr>
            <w:tcW w:w="0" w:type="auto"/>
            <w:hideMark/>
          </w:tcPr>
          <w:p w14:paraId="001E72A1" w14:textId="77777777" w:rsidR="00CE0A26" w:rsidRPr="00CE0A26" w:rsidRDefault="00CE0A26" w:rsidP="00CE0A26">
            <w:pPr>
              <w:cnfStyle w:val="000000100000" w:firstRow="0" w:lastRow="0" w:firstColumn="0" w:lastColumn="0" w:oddVBand="0" w:evenVBand="0" w:oddHBand="1" w:evenHBand="0" w:firstRowFirstColumn="0" w:firstRowLastColumn="0" w:lastRowFirstColumn="0" w:lastRowLastColumn="0"/>
              <w:rPr>
                <w:sz w:val="20"/>
                <w:szCs w:val="18"/>
              </w:rPr>
            </w:pPr>
            <w:r w:rsidRPr="00CE0A26">
              <w:rPr>
                <w:sz w:val="20"/>
                <w:szCs w:val="18"/>
              </w:rPr>
              <w:t>"Debe cumplir formato exacto de la DGI, que cambia cada año. Sin API, hay que validar manualmente."</w:t>
            </w:r>
          </w:p>
        </w:tc>
        <w:tc>
          <w:tcPr>
            <w:tcW w:w="0" w:type="auto"/>
            <w:hideMark/>
          </w:tcPr>
          <w:p w14:paraId="2B204CCD" w14:textId="77777777" w:rsidR="00CE0A26" w:rsidRPr="00CE0A26" w:rsidRDefault="00CE0A26" w:rsidP="00CE0A26">
            <w:pPr>
              <w:cnfStyle w:val="000000100000" w:firstRow="0" w:lastRow="0" w:firstColumn="0" w:lastColumn="0" w:oddVBand="0" w:evenVBand="0" w:oddHBand="1" w:evenHBand="0" w:firstRowFirstColumn="0" w:firstRowLastColumn="0" w:lastRowFirstColumn="0" w:lastRowLastColumn="0"/>
              <w:rPr>
                <w:sz w:val="20"/>
                <w:szCs w:val="18"/>
                <w:lang w:val="en-US"/>
              </w:rPr>
            </w:pPr>
            <w:r w:rsidRPr="00CE0A26">
              <w:rPr>
                <w:sz w:val="20"/>
                <w:szCs w:val="18"/>
                <w:lang w:val="en-US"/>
              </w:rPr>
              <w:t>8 puntos (alto riesgo).</w:t>
            </w:r>
          </w:p>
        </w:tc>
      </w:tr>
      <w:tr w:rsidR="00CE0A26" w:rsidRPr="00CE0A26" w14:paraId="44EC9D14" w14:textId="77777777" w:rsidTr="00CE0A26">
        <w:tc>
          <w:tcPr>
            <w:cnfStyle w:val="001000000000" w:firstRow="0" w:lastRow="0" w:firstColumn="1" w:lastColumn="0" w:oddVBand="0" w:evenVBand="0" w:oddHBand="0" w:evenHBand="0" w:firstRowFirstColumn="0" w:firstRowLastColumn="0" w:lastRowFirstColumn="0" w:lastRowLastColumn="0"/>
            <w:tcW w:w="0" w:type="auto"/>
            <w:hideMark/>
          </w:tcPr>
          <w:p w14:paraId="58A3838B" w14:textId="77777777" w:rsidR="00CE0A26" w:rsidRPr="00CE0A26" w:rsidRDefault="00CE0A26" w:rsidP="00CE0A26">
            <w:pPr>
              <w:rPr>
                <w:b/>
                <w:bCs/>
                <w:sz w:val="20"/>
                <w:szCs w:val="18"/>
                <w:lang w:val="en-US"/>
              </w:rPr>
            </w:pPr>
            <w:r w:rsidRPr="00CE0A26">
              <w:rPr>
                <w:b/>
                <w:bCs/>
                <w:sz w:val="20"/>
                <w:szCs w:val="18"/>
                <w:lang w:val="en-US"/>
              </w:rPr>
              <w:t>PDF personalizado</w:t>
            </w:r>
          </w:p>
        </w:tc>
        <w:tc>
          <w:tcPr>
            <w:tcW w:w="0" w:type="auto"/>
            <w:hideMark/>
          </w:tcPr>
          <w:p w14:paraId="13FA58BF" w14:textId="77777777" w:rsidR="00CE0A26" w:rsidRPr="00CE0A26" w:rsidRDefault="00CE0A26" w:rsidP="00CE0A26">
            <w:pPr>
              <w:cnfStyle w:val="000000000000" w:firstRow="0" w:lastRow="0" w:firstColumn="0" w:lastColumn="0" w:oddVBand="0" w:evenVBand="0" w:oddHBand="0" w:evenHBand="0" w:firstRowFirstColumn="0" w:firstRowLastColumn="0" w:lastRowFirstColumn="0" w:lastRowLastColumn="0"/>
              <w:rPr>
                <w:sz w:val="20"/>
                <w:szCs w:val="18"/>
              </w:rPr>
            </w:pPr>
            <w:r w:rsidRPr="00CE0A26">
              <w:rPr>
                <w:sz w:val="20"/>
                <w:szCs w:val="18"/>
              </w:rPr>
              <w:t>"Usar librerías estándar, pero incluir datos obligatorios como el RTN."</w:t>
            </w:r>
          </w:p>
        </w:tc>
        <w:tc>
          <w:tcPr>
            <w:tcW w:w="0" w:type="auto"/>
            <w:hideMark/>
          </w:tcPr>
          <w:p w14:paraId="062B446C" w14:textId="77777777" w:rsidR="00CE0A26" w:rsidRPr="00CE0A26" w:rsidRDefault="00CE0A26" w:rsidP="00CE0A26">
            <w:pPr>
              <w:cnfStyle w:val="000000000000" w:firstRow="0" w:lastRow="0" w:firstColumn="0" w:lastColumn="0" w:oddVBand="0" w:evenVBand="0" w:oddHBand="0" w:evenHBand="0" w:firstRowFirstColumn="0" w:firstRowLastColumn="0" w:lastRowFirstColumn="0" w:lastRowLastColumn="0"/>
              <w:rPr>
                <w:sz w:val="20"/>
                <w:szCs w:val="18"/>
                <w:lang w:val="en-US"/>
              </w:rPr>
            </w:pPr>
            <w:r w:rsidRPr="00CE0A26">
              <w:rPr>
                <w:sz w:val="20"/>
                <w:szCs w:val="18"/>
                <w:lang w:val="en-US"/>
              </w:rPr>
              <w:t>3 puntos.</w:t>
            </w:r>
          </w:p>
        </w:tc>
      </w:tr>
      <w:tr w:rsidR="00CE0A26" w:rsidRPr="00CE0A26" w14:paraId="0B4615A7" w14:textId="77777777" w:rsidTr="00CE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2EACC" w14:textId="77777777" w:rsidR="00CE0A26" w:rsidRPr="00CE0A26" w:rsidRDefault="00CE0A26" w:rsidP="00CE0A26">
            <w:pPr>
              <w:rPr>
                <w:b/>
                <w:bCs/>
                <w:sz w:val="20"/>
                <w:szCs w:val="18"/>
                <w:lang w:val="en-US"/>
              </w:rPr>
            </w:pPr>
            <w:r w:rsidRPr="00CE0A26">
              <w:rPr>
                <w:b/>
                <w:bCs/>
                <w:sz w:val="20"/>
                <w:szCs w:val="18"/>
                <w:lang w:val="en-US"/>
              </w:rPr>
              <w:t>Notificaciones por SMS</w:t>
            </w:r>
          </w:p>
        </w:tc>
        <w:tc>
          <w:tcPr>
            <w:tcW w:w="0" w:type="auto"/>
            <w:hideMark/>
          </w:tcPr>
          <w:p w14:paraId="3C06687B" w14:textId="77777777" w:rsidR="00CE0A26" w:rsidRPr="00CE0A26" w:rsidRDefault="00CE0A26" w:rsidP="00CE0A26">
            <w:pPr>
              <w:cnfStyle w:val="000000100000" w:firstRow="0" w:lastRow="0" w:firstColumn="0" w:lastColumn="0" w:oddVBand="0" w:evenVBand="0" w:oddHBand="1" w:evenHBand="0" w:firstRowFirstColumn="0" w:firstRowLastColumn="0" w:lastRowFirstColumn="0" w:lastRowLastColumn="0"/>
              <w:rPr>
                <w:sz w:val="20"/>
                <w:szCs w:val="18"/>
              </w:rPr>
            </w:pPr>
            <w:r w:rsidRPr="00CE0A26">
              <w:rPr>
                <w:sz w:val="20"/>
                <w:szCs w:val="18"/>
              </w:rPr>
              <w:t>"Integración con proveedores locales (Claro, Tigo), que tienen documentación limitada."</w:t>
            </w:r>
          </w:p>
        </w:tc>
        <w:tc>
          <w:tcPr>
            <w:tcW w:w="0" w:type="auto"/>
            <w:hideMark/>
          </w:tcPr>
          <w:p w14:paraId="5CE2FE63" w14:textId="77777777" w:rsidR="00CE0A26" w:rsidRPr="00CE0A26" w:rsidRDefault="00CE0A26" w:rsidP="00CE0A26">
            <w:pPr>
              <w:cnfStyle w:val="000000100000" w:firstRow="0" w:lastRow="0" w:firstColumn="0" w:lastColumn="0" w:oddVBand="0" w:evenVBand="0" w:oddHBand="1" w:evenHBand="0" w:firstRowFirstColumn="0" w:firstRowLastColumn="0" w:lastRowFirstColumn="0" w:lastRowLastColumn="0"/>
              <w:rPr>
                <w:sz w:val="20"/>
                <w:szCs w:val="18"/>
                <w:lang w:val="en-US"/>
              </w:rPr>
            </w:pPr>
            <w:r w:rsidRPr="00CE0A26">
              <w:rPr>
                <w:sz w:val="20"/>
                <w:szCs w:val="18"/>
                <w:lang w:val="en-US"/>
              </w:rPr>
              <w:t>5 puntos.</w:t>
            </w:r>
          </w:p>
        </w:tc>
      </w:tr>
    </w:tbl>
    <w:p w14:paraId="59FE573F" w14:textId="77777777" w:rsidR="009B402A" w:rsidRDefault="009B402A" w:rsidP="00E408FC">
      <w:pPr>
        <w:rPr>
          <w:b/>
          <w:bCs/>
        </w:rPr>
      </w:pPr>
    </w:p>
    <w:p w14:paraId="1AF6CD8D" w14:textId="77777777" w:rsidR="009B402A" w:rsidRDefault="009B402A" w:rsidP="00E408FC"/>
    <w:p w14:paraId="3FE28F92" w14:textId="77777777" w:rsidR="00DE420B" w:rsidRPr="00DE420B" w:rsidRDefault="00DE420B" w:rsidP="00DE420B">
      <w:pPr>
        <w:rPr>
          <w:lang w:val="en-US"/>
        </w:rPr>
      </w:pPr>
      <w:r w:rsidRPr="00DE420B">
        <w:rPr>
          <w:b/>
          <w:bCs/>
          <w:lang w:val="en-US"/>
        </w:rPr>
        <w:t>Preguntas para reflexión</w:t>
      </w:r>
      <w:r w:rsidRPr="00DE420B">
        <w:rPr>
          <w:lang w:val="en-US"/>
        </w:rPr>
        <w:t>:</w:t>
      </w:r>
    </w:p>
    <w:p w14:paraId="71AAB54B" w14:textId="77777777" w:rsidR="00DE420B" w:rsidRPr="00DE420B" w:rsidRDefault="00DE420B" w:rsidP="00A618F2">
      <w:pPr>
        <w:numPr>
          <w:ilvl w:val="0"/>
          <w:numId w:val="16"/>
        </w:numPr>
      </w:pPr>
      <w:r w:rsidRPr="00DE420B">
        <w:t>¿Por qué la generación del TXT es más compleja que el PDF, si ambas son funcionalidades de exportación?</w:t>
      </w:r>
    </w:p>
    <w:p w14:paraId="3CF9F59B" w14:textId="77777777" w:rsidR="00DE420B" w:rsidRPr="00DE420B" w:rsidRDefault="00DE420B" w:rsidP="00A618F2">
      <w:pPr>
        <w:numPr>
          <w:ilvl w:val="0"/>
          <w:numId w:val="16"/>
        </w:numPr>
      </w:pPr>
      <w:r w:rsidRPr="00DE420B">
        <w:t>¿Cómo afecta la falta de API de la DGI a la estimación?</w:t>
      </w:r>
    </w:p>
    <w:p w14:paraId="6DAAB643" w14:textId="77777777" w:rsidR="00CE0A26" w:rsidRDefault="00CE0A26" w:rsidP="00E408FC"/>
    <w:p w14:paraId="7693F5BA" w14:textId="77777777" w:rsidR="00D7637E" w:rsidRDefault="00D7637E" w:rsidP="00E408FC"/>
    <w:p w14:paraId="281EE0A7" w14:textId="77777777" w:rsidR="00D7637E" w:rsidRDefault="00D7637E" w:rsidP="00E408FC"/>
    <w:p w14:paraId="7D936884" w14:textId="77777777" w:rsidR="00D7637E" w:rsidRDefault="00D7637E" w:rsidP="00E408FC"/>
    <w:p w14:paraId="555EA0AA" w14:textId="77777777" w:rsidR="00D7637E" w:rsidRDefault="00D7637E" w:rsidP="00E408FC"/>
    <w:p w14:paraId="6B85A97C" w14:textId="77777777" w:rsidR="00D7637E" w:rsidRDefault="00D7637E" w:rsidP="00E408FC"/>
    <w:p w14:paraId="54843085" w14:textId="77777777" w:rsidR="00D7637E" w:rsidRDefault="00D7637E" w:rsidP="00E408FC"/>
    <w:p w14:paraId="167AE3FE" w14:textId="77777777" w:rsidR="00D7637E" w:rsidRDefault="00D7637E" w:rsidP="00E408FC"/>
    <w:p w14:paraId="6145B3F8" w14:textId="77777777" w:rsidR="00D7637E" w:rsidRDefault="00D7637E" w:rsidP="00D7637E">
      <w:pPr>
        <w:rPr>
          <w:b/>
          <w:bCs/>
        </w:rPr>
      </w:pPr>
      <w:r w:rsidRPr="00D7637E">
        <w:rPr>
          <w:b/>
          <w:bCs/>
        </w:rPr>
        <w:t>Paso 2: Simulación de Sprint</w:t>
      </w:r>
    </w:p>
    <w:p w14:paraId="54E5ECC7" w14:textId="77777777" w:rsidR="00D7637E" w:rsidRPr="00D7637E" w:rsidRDefault="00D7637E" w:rsidP="00D7637E">
      <w:pPr>
        <w:rPr>
          <w:b/>
          <w:bCs/>
        </w:rPr>
      </w:pPr>
    </w:p>
    <w:p w14:paraId="4A1629BA" w14:textId="77777777" w:rsidR="00D7637E" w:rsidRPr="00D7637E" w:rsidRDefault="00D7637E" w:rsidP="00D7637E">
      <w:r w:rsidRPr="00D7637E">
        <w:rPr>
          <w:b/>
          <w:bCs/>
        </w:rPr>
        <w:t>Capacidad del equipo</w:t>
      </w:r>
      <w:r w:rsidRPr="00D7637E">
        <w:t>: 20 puntos/sprint.</w:t>
      </w:r>
    </w:p>
    <w:p w14:paraId="4F4BAF58" w14:textId="77777777" w:rsidR="00D7637E" w:rsidRPr="00D7637E" w:rsidRDefault="00D7637E" w:rsidP="00D7637E">
      <w:pPr>
        <w:rPr>
          <w:lang w:val="en-US"/>
        </w:rPr>
      </w:pPr>
      <w:r w:rsidRPr="00D7637E">
        <w:rPr>
          <w:b/>
          <w:bCs/>
          <w:lang w:val="en-US"/>
        </w:rPr>
        <w:t>Backlog priorizado</w:t>
      </w:r>
      <w:r w:rsidRPr="00D7637E">
        <w:rPr>
          <w:lang w:val="en-US"/>
        </w:rPr>
        <w:t>:</w:t>
      </w:r>
    </w:p>
    <w:p w14:paraId="25929697" w14:textId="77777777" w:rsidR="00D7637E" w:rsidRPr="00D7637E" w:rsidRDefault="00D7637E" w:rsidP="00A618F2">
      <w:pPr>
        <w:numPr>
          <w:ilvl w:val="0"/>
          <w:numId w:val="17"/>
        </w:numPr>
      </w:pPr>
      <w:r w:rsidRPr="00D7637E">
        <w:t>Generación de TXT (</w:t>
      </w:r>
      <w:r w:rsidRPr="00D7637E">
        <w:rPr>
          <w:b/>
          <w:bCs/>
        </w:rPr>
        <w:t>8 puntos</w:t>
      </w:r>
      <w:r w:rsidRPr="00D7637E">
        <w:t>) → </w:t>
      </w:r>
      <w:r w:rsidRPr="00D7637E">
        <w:rPr>
          <w:i/>
          <w:iCs/>
        </w:rPr>
        <w:t>Crítico para cumplir normativas</w:t>
      </w:r>
      <w:r w:rsidRPr="00D7637E">
        <w:t>.</w:t>
      </w:r>
    </w:p>
    <w:p w14:paraId="03A7ED9C" w14:textId="77777777" w:rsidR="00D7637E" w:rsidRPr="00D7637E" w:rsidRDefault="00D7637E" w:rsidP="00A618F2">
      <w:pPr>
        <w:numPr>
          <w:ilvl w:val="0"/>
          <w:numId w:val="17"/>
        </w:numPr>
      </w:pPr>
      <w:r w:rsidRPr="00D7637E">
        <w:t>PDF personalizado (</w:t>
      </w:r>
      <w:r w:rsidRPr="00D7637E">
        <w:rPr>
          <w:b/>
          <w:bCs/>
        </w:rPr>
        <w:t>3 puntos</w:t>
      </w:r>
      <w:r w:rsidRPr="00D7637E">
        <w:t>) → </w:t>
      </w:r>
      <w:r w:rsidRPr="00D7637E">
        <w:rPr>
          <w:i/>
          <w:iCs/>
        </w:rPr>
        <w:t>Requerimiento legal básico</w:t>
      </w:r>
      <w:r w:rsidRPr="00D7637E">
        <w:t>.</w:t>
      </w:r>
    </w:p>
    <w:p w14:paraId="5C53297A" w14:textId="77777777" w:rsidR="00D7637E" w:rsidRPr="00D7637E" w:rsidRDefault="00D7637E" w:rsidP="00A618F2">
      <w:pPr>
        <w:numPr>
          <w:ilvl w:val="0"/>
          <w:numId w:val="17"/>
        </w:numPr>
      </w:pPr>
      <w:r w:rsidRPr="00D7637E">
        <w:t>Notificaciones por SMS (</w:t>
      </w:r>
      <w:r w:rsidRPr="00D7637E">
        <w:rPr>
          <w:b/>
          <w:bCs/>
        </w:rPr>
        <w:t>5 puntos</w:t>
      </w:r>
      <w:r w:rsidRPr="00D7637E">
        <w:t>) → </w:t>
      </w:r>
      <w:r w:rsidRPr="00D7637E">
        <w:rPr>
          <w:i/>
          <w:iCs/>
        </w:rPr>
        <w:t>Valor agregado para clientes</w:t>
      </w:r>
      <w:r w:rsidRPr="00D7637E">
        <w:t>.</w:t>
      </w:r>
    </w:p>
    <w:p w14:paraId="7D6B02CF" w14:textId="77777777" w:rsidR="00D7637E" w:rsidRPr="00D7637E" w:rsidRDefault="00D7637E" w:rsidP="00A618F2">
      <w:pPr>
        <w:numPr>
          <w:ilvl w:val="0"/>
          <w:numId w:val="17"/>
        </w:numPr>
      </w:pPr>
      <w:r w:rsidRPr="00D7637E">
        <w:t>Exportar a Excel (</w:t>
      </w:r>
      <w:r w:rsidRPr="00D7637E">
        <w:rPr>
          <w:b/>
          <w:bCs/>
        </w:rPr>
        <w:t>2 puntos</w:t>
      </w:r>
      <w:r w:rsidRPr="00D7637E">
        <w:t>) → </w:t>
      </w:r>
      <w:r w:rsidRPr="00D7637E">
        <w:rPr>
          <w:i/>
          <w:iCs/>
        </w:rPr>
        <w:t>Útil, pero prescindible a corto plazo</w:t>
      </w:r>
      <w:r w:rsidRPr="00D7637E">
        <w:t>.</w:t>
      </w:r>
    </w:p>
    <w:p w14:paraId="0D57C912" w14:textId="77777777" w:rsidR="00D7637E" w:rsidRPr="00D7637E" w:rsidRDefault="00D7637E" w:rsidP="00A618F2">
      <w:pPr>
        <w:numPr>
          <w:ilvl w:val="0"/>
          <w:numId w:val="17"/>
        </w:numPr>
      </w:pPr>
      <w:r w:rsidRPr="00D7637E">
        <w:t>Historial de pagos (</w:t>
      </w:r>
      <w:r w:rsidRPr="00D7637E">
        <w:rPr>
          <w:b/>
          <w:bCs/>
        </w:rPr>
        <w:t>2 puntos</w:t>
      </w:r>
      <w:r w:rsidRPr="00D7637E">
        <w:t>) → </w:t>
      </w:r>
      <w:r w:rsidRPr="00D7637E">
        <w:rPr>
          <w:i/>
          <w:iCs/>
        </w:rPr>
        <w:t>Puede postergarse</w:t>
      </w:r>
      <w:r w:rsidRPr="00D7637E">
        <w:t>.</w:t>
      </w:r>
    </w:p>
    <w:p w14:paraId="7BC97367" w14:textId="77777777" w:rsidR="00D7637E" w:rsidRPr="00D7637E" w:rsidRDefault="00D7637E" w:rsidP="00D7637E">
      <w:r w:rsidRPr="00D7637E">
        <w:rPr>
          <w:b/>
          <w:bCs/>
        </w:rPr>
        <w:t>Total</w:t>
      </w:r>
      <w:r w:rsidRPr="00D7637E">
        <w:t>: 8 + 3 + 5 = 16 puntos → Quedan 4 puntos libres.</w:t>
      </w:r>
    </w:p>
    <w:p w14:paraId="6D5F076B" w14:textId="77777777" w:rsidR="00697533" w:rsidRPr="008E10BD" w:rsidRDefault="00697533" w:rsidP="00D7637E">
      <w:pPr>
        <w:rPr>
          <w:b/>
          <w:bCs/>
        </w:rPr>
      </w:pPr>
    </w:p>
    <w:p w14:paraId="7A5D3BA3" w14:textId="6EA5E56A" w:rsidR="00D7637E" w:rsidRPr="00D7637E" w:rsidRDefault="00D7637E" w:rsidP="00D7637E">
      <w:pPr>
        <w:rPr>
          <w:lang w:val="en-US"/>
        </w:rPr>
      </w:pPr>
      <w:r w:rsidRPr="00D7637E">
        <w:rPr>
          <w:b/>
          <w:bCs/>
          <w:lang w:val="en-US"/>
        </w:rPr>
        <w:t>Decisión estratégica</w:t>
      </w:r>
      <w:r w:rsidRPr="00D7637E">
        <w:rPr>
          <w:lang w:val="en-US"/>
        </w:rPr>
        <w:t>:</w:t>
      </w:r>
    </w:p>
    <w:p w14:paraId="65C5DAEB" w14:textId="77777777" w:rsidR="00D7637E" w:rsidRPr="00D7637E" w:rsidRDefault="00D7637E" w:rsidP="00A618F2">
      <w:pPr>
        <w:numPr>
          <w:ilvl w:val="0"/>
          <w:numId w:val="18"/>
        </w:numPr>
      </w:pPr>
      <w:r w:rsidRPr="00D7637E">
        <w:t>¿Incluir "Exportar a Excel" (2 puntos) y "Historial de pagos" (2 puntos) para completar los 20 puntos?</w:t>
      </w:r>
    </w:p>
    <w:p w14:paraId="726C4934" w14:textId="77777777" w:rsidR="00D7637E" w:rsidRPr="00D7637E" w:rsidRDefault="00D7637E" w:rsidP="00A618F2">
      <w:pPr>
        <w:numPr>
          <w:ilvl w:val="0"/>
          <w:numId w:val="18"/>
        </w:numPr>
      </w:pPr>
      <w:r w:rsidRPr="00D7637E">
        <w:t>¿O reservar capacidad para imprevistos (ej.: cambios de último momento en el formato TXT)?</w:t>
      </w:r>
    </w:p>
    <w:p w14:paraId="3F4135F1" w14:textId="77777777" w:rsidR="00D7637E" w:rsidRPr="00D7637E" w:rsidRDefault="00D7637E" w:rsidP="00D7637E">
      <w:pPr>
        <w:rPr>
          <w:lang w:val="en-US"/>
        </w:rPr>
      </w:pPr>
      <w:r w:rsidRPr="00D7637E">
        <w:rPr>
          <w:b/>
          <w:bCs/>
          <w:lang w:val="en-US"/>
        </w:rPr>
        <w:t>Debate</w:t>
      </w:r>
      <w:r w:rsidRPr="00D7637E">
        <w:rPr>
          <w:lang w:val="en-US"/>
        </w:rPr>
        <w:t>:</w:t>
      </w:r>
    </w:p>
    <w:p w14:paraId="43BF47AD" w14:textId="77777777" w:rsidR="00D7637E" w:rsidRPr="00D7637E" w:rsidRDefault="00D7637E" w:rsidP="00A618F2">
      <w:pPr>
        <w:numPr>
          <w:ilvl w:val="0"/>
          <w:numId w:val="19"/>
        </w:numPr>
      </w:pPr>
      <w:r w:rsidRPr="00D7637E">
        <w:t>"Si la DGI actualiza el formato TXT a mitad de sprint, ¿cómo afectaría nuestra capacidad?".</w:t>
      </w:r>
    </w:p>
    <w:p w14:paraId="61381CF7" w14:textId="77777777" w:rsidR="00D7637E" w:rsidRDefault="00D7637E" w:rsidP="00E408FC"/>
    <w:p w14:paraId="31B66A03" w14:textId="77777777" w:rsidR="00697533" w:rsidRPr="00697533" w:rsidRDefault="00697533" w:rsidP="00697533">
      <w:pPr>
        <w:rPr>
          <w:b/>
          <w:bCs/>
        </w:rPr>
      </w:pPr>
      <w:r w:rsidRPr="00697533">
        <w:rPr>
          <w:b/>
          <w:bCs/>
        </w:rPr>
        <w:t>Paso 3: Análisis de Riesgos</w:t>
      </w:r>
    </w:p>
    <w:p w14:paraId="3E0DB348" w14:textId="77777777" w:rsidR="00697533" w:rsidRPr="00697533" w:rsidRDefault="00697533" w:rsidP="00697533">
      <w:r w:rsidRPr="00697533">
        <w:rPr>
          <w:b/>
          <w:bCs/>
        </w:rPr>
        <w:t>Escenario hipotético</w:t>
      </w:r>
      <w:r w:rsidRPr="00697533">
        <w:t>:</w:t>
      </w:r>
    </w:p>
    <w:p w14:paraId="2EA3A1DB" w14:textId="77777777" w:rsidR="00697533" w:rsidRPr="00697533" w:rsidRDefault="00697533" w:rsidP="00A618F2">
      <w:pPr>
        <w:numPr>
          <w:ilvl w:val="0"/>
          <w:numId w:val="20"/>
        </w:numPr>
      </w:pPr>
      <w:r w:rsidRPr="00697533">
        <w:t>La DGI publica un nuevo formato TXT una semana antes del cierre del sprint.</w:t>
      </w:r>
    </w:p>
    <w:p w14:paraId="56851A16" w14:textId="77777777" w:rsidR="00697533" w:rsidRPr="00697533" w:rsidRDefault="00697533" w:rsidP="00697533">
      <w:pPr>
        <w:rPr>
          <w:lang w:val="en-US"/>
        </w:rPr>
      </w:pPr>
      <w:r w:rsidRPr="00697533">
        <w:rPr>
          <w:b/>
          <w:bCs/>
          <w:lang w:val="en-US"/>
        </w:rPr>
        <w:t>Preguntas</w:t>
      </w:r>
      <w:r w:rsidRPr="00697533">
        <w:rPr>
          <w:lang w:val="en-US"/>
        </w:rPr>
        <w:t>:</w:t>
      </w:r>
    </w:p>
    <w:p w14:paraId="4B469B6D" w14:textId="77777777" w:rsidR="00697533" w:rsidRPr="00697533" w:rsidRDefault="00697533" w:rsidP="00A618F2">
      <w:pPr>
        <w:numPr>
          <w:ilvl w:val="0"/>
          <w:numId w:val="21"/>
        </w:numPr>
        <w:rPr>
          <w:lang w:val="en-US"/>
        </w:rPr>
      </w:pPr>
      <w:r w:rsidRPr="00697533">
        <w:rPr>
          <w:lang w:val="en-US"/>
        </w:rPr>
        <w:t>¿Cómo recalcularías la estimación?</w:t>
      </w:r>
    </w:p>
    <w:p w14:paraId="6EC591D7" w14:textId="77777777" w:rsidR="00697533" w:rsidRPr="00697533" w:rsidRDefault="00697533" w:rsidP="00A618F2">
      <w:pPr>
        <w:numPr>
          <w:ilvl w:val="0"/>
          <w:numId w:val="21"/>
        </w:numPr>
      </w:pPr>
      <w:r w:rsidRPr="00697533">
        <w:t>¿Qué features recortarías para abordar este cambio?</w:t>
      </w:r>
    </w:p>
    <w:p w14:paraId="3976CE9E" w14:textId="77777777" w:rsidR="00CE0A26" w:rsidRPr="00F615D1" w:rsidRDefault="00CE0A26" w:rsidP="00E408FC"/>
    <w:p w14:paraId="2EF000AD" w14:textId="77777777" w:rsidR="00E408FC" w:rsidRPr="00E0795F" w:rsidRDefault="00E408FC" w:rsidP="00E408FC">
      <w:pPr>
        <w:rPr>
          <w:b/>
          <w:bCs/>
        </w:rPr>
      </w:pPr>
      <w:r w:rsidRPr="00E0795F">
        <w:rPr>
          <w:b/>
          <w:bCs/>
        </w:rPr>
        <w:lastRenderedPageBreak/>
        <w:t>Evaluación</w:t>
      </w:r>
    </w:p>
    <w:p w14:paraId="38B437D8" w14:textId="77777777" w:rsidR="000E47D9" w:rsidRDefault="000E47D9" w:rsidP="00E408FC">
      <w:pPr>
        <w:rPr>
          <w:b/>
          <w:bCs/>
        </w:rPr>
      </w:pPr>
    </w:p>
    <w:p w14:paraId="4856BEBE" w14:textId="1E36D5C9" w:rsidR="00E408FC" w:rsidRPr="00E408FC" w:rsidRDefault="00E408FC" w:rsidP="00E408FC">
      <w:pPr>
        <w:rPr>
          <w:b/>
          <w:bCs/>
        </w:rPr>
      </w:pPr>
      <w:r w:rsidRPr="00E408FC">
        <w:rPr>
          <w:b/>
          <w:bCs/>
        </w:rPr>
        <w:t>Teórica: Ensayo Crítico</w:t>
      </w:r>
    </w:p>
    <w:p w14:paraId="42E06D51" w14:textId="77777777" w:rsidR="00E408FC" w:rsidRPr="00E408FC" w:rsidRDefault="00E408FC" w:rsidP="00E408FC">
      <w:pPr>
        <w:rPr>
          <w:lang w:val="en-US"/>
        </w:rPr>
      </w:pPr>
      <w:r w:rsidRPr="00E408FC">
        <w:rPr>
          <w:b/>
          <w:bCs/>
        </w:rPr>
        <w:t>Tema</w:t>
      </w:r>
      <w:r w:rsidRPr="00E408FC">
        <w:t>: </w:t>
      </w:r>
      <w:r w:rsidRPr="00E408FC">
        <w:rPr>
          <w:i/>
          <w:iCs/>
        </w:rPr>
        <w:t>"¿Las métricas tradicionales están obsoletas en la era ágil?"</w:t>
      </w:r>
      <w:r w:rsidRPr="00E408FC">
        <w:br/>
      </w:r>
      <w:r w:rsidRPr="00E408FC">
        <w:rPr>
          <w:b/>
          <w:bCs/>
          <w:lang w:val="en-US"/>
        </w:rPr>
        <w:t>Guía para alumnos</w:t>
      </w:r>
      <w:r w:rsidRPr="00E408FC">
        <w:rPr>
          <w:lang w:val="en-US"/>
        </w:rPr>
        <w:t>:</w:t>
      </w:r>
    </w:p>
    <w:p w14:paraId="36CEA4A7" w14:textId="77777777" w:rsidR="00E408FC" w:rsidRPr="00E408FC" w:rsidRDefault="00E408FC" w:rsidP="00A618F2">
      <w:pPr>
        <w:numPr>
          <w:ilvl w:val="0"/>
          <w:numId w:val="12"/>
        </w:numPr>
      </w:pPr>
      <w:r w:rsidRPr="00E408FC">
        <w:rPr>
          <w:b/>
          <w:bCs/>
        </w:rPr>
        <w:t>Argumentos a favor</w:t>
      </w:r>
      <w:r w:rsidRPr="00E408FC">
        <w:t>: Las métricas ágiles (velocidad, Lead Time) miden valor, no esfuerzo.</w:t>
      </w:r>
    </w:p>
    <w:p w14:paraId="308F678C" w14:textId="77777777" w:rsidR="00E408FC" w:rsidRPr="00E408FC" w:rsidRDefault="00E408FC" w:rsidP="00A618F2">
      <w:pPr>
        <w:numPr>
          <w:ilvl w:val="0"/>
          <w:numId w:val="12"/>
        </w:numPr>
      </w:pPr>
      <w:r w:rsidRPr="00E408FC">
        <w:rPr>
          <w:b/>
          <w:bCs/>
        </w:rPr>
        <w:t>Argumentos en contra</w:t>
      </w:r>
      <w:r w:rsidRPr="00E408FC">
        <w:t>: En proyectos regulados (ej.: médicos), métricas como LOC son necesarias para auditorías.</w:t>
      </w:r>
    </w:p>
    <w:p w14:paraId="08842747" w14:textId="77777777" w:rsidR="00E408FC" w:rsidRPr="00E408FC" w:rsidRDefault="00E408FC" w:rsidP="00A618F2">
      <w:pPr>
        <w:numPr>
          <w:ilvl w:val="0"/>
          <w:numId w:val="12"/>
        </w:numPr>
      </w:pPr>
      <w:r w:rsidRPr="00E408FC">
        <w:rPr>
          <w:b/>
          <w:bCs/>
        </w:rPr>
        <w:t>Ejemplo histórico</w:t>
      </w:r>
      <w:r w:rsidRPr="00E408FC">
        <w:t>: El fracaso del proyecto HealthCare.gov (EE.UU.) mostró que centrarse en plazos, sin métricas de calidad, es desastroso.</w:t>
      </w:r>
    </w:p>
    <w:p w14:paraId="480ABC3F" w14:textId="77777777" w:rsidR="000E47D9" w:rsidRDefault="000E47D9" w:rsidP="00E408FC">
      <w:pPr>
        <w:rPr>
          <w:b/>
          <w:bCs/>
        </w:rPr>
      </w:pPr>
    </w:p>
    <w:p w14:paraId="50E371DC" w14:textId="74CF194E" w:rsidR="00E408FC" w:rsidRPr="00E408FC" w:rsidRDefault="00E408FC" w:rsidP="00E408FC">
      <w:pPr>
        <w:rPr>
          <w:b/>
          <w:bCs/>
        </w:rPr>
      </w:pPr>
      <w:r w:rsidRPr="00E408FC">
        <w:rPr>
          <w:b/>
          <w:bCs/>
        </w:rPr>
        <w:t>Práctica: Presentación de un Caso Real</w:t>
      </w:r>
    </w:p>
    <w:p w14:paraId="4093DF10" w14:textId="77777777" w:rsidR="00E408FC" w:rsidRPr="00E408FC" w:rsidRDefault="00E408FC" w:rsidP="00E408FC">
      <w:pPr>
        <w:rPr>
          <w:lang w:val="en-US"/>
        </w:rPr>
      </w:pPr>
      <w:r w:rsidRPr="00E408FC">
        <w:rPr>
          <w:b/>
          <w:bCs/>
          <w:lang w:val="en-US"/>
        </w:rPr>
        <w:t>Requerimientos</w:t>
      </w:r>
      <w:r w:rsidRPr="00E408FC">
        <w:rPr>
          <w:lang w:val="en-US"/>
        </w:rPr>
        <w:t>:</w:t>
      </w:r>
    </w:p>
    <w:p w14:paraId="03E13000" w14:textId="77777777" w:rsidR="00E408FC" w:rsidRPr="00E408FC" w:rsidRDefault="00E408FC" w:rsidP="00A618F2">
      <w:pPr>
        <w:numPr>
          <w:ilvl w:val="0"/>
          <w:numId w:val="13"/>
        </w:numPr>
      </w:pPr>
      <w:r w:rsidRPr="00E408FC">
        <w:rPr>
          <w:b/>
          <w:bCs/>
        </w:rPr>
        <w:t>Recolección de métricas</w:t>
      </w:r>
      <w:r w:rsidRPr="00E408FC">
        <w:t>: Usar datos de JIRA o Trello para mostrar tendencias (ej.: velocidad en los últimos 4 sprints).</w:t>
      </w:r>
    </w:p>
    <w:p w14:paraId="70FB128A" w14:textId="77777777" w:rsidR="00E408FC" w:rsidRPr="00E408FC" w:rsidRDefault="00E408FC" w:rsidP="00A618F2">
      <w:pPr>
        <w:numPr>
          <w:ilvl w:val="0"/>
          <w:numId w:val="13"/>
        </w:numPr>
        <w:rPr>
          <w:lang w:val="en-US"/>
        </w:rPr>
      </w:pPr>
      <w:r w:rsidRPr="00E408FC">
        <w:rPr>
          <w:b/>
          <w:bCs/>
          <w:lang w:val="en-US"/>
        </w:rPr>
        <w:t>Propuestas basadas en Pressman</w:t>
      </w:r>
      <w:r w:rsidRPr="00E408FC">
        <w:rPr>
          <w:lang w:val="en-US"/>
        </w:rPr>
        <w:t>:</w:t>
      </w:r>
    </w:p>
    <w:p w14:paraId="6B032E38" w14:textId="77777777" w:rsidR="00E408FC" w:rsidRPr="00E408FC" w:rsidRDefault="00E408FC" w:rsidP="00A618F2">
      <w:pPr>
        <w:numPr>
          <w:ilvl w:val="1"/>
          <w:numId w:val="13"/>
        </w:numPr>
      </w:pPr>
      <w:r w:rsidRPr="00E408FC">
        <w:t>Si el Costo por Defecto es alto, sugerir pruebas unitarias automatizadas con Jest o PyTest.</w:t>
      </w:r>
    </w:p>
    <w:p w14:paraId="7410FE5F" w14:textId="77777777" w:rsidR="00E408FC" w:rsidRPr="00E408FC" w:rsidRDefault="00E408FC" w:rsidP="00A618F2">
      <w:pPr>
        <w:numPr>
          <w:ilvl w:val="0"/>
          <w:numId w:val="13"/>
        </w:numPr>
        <w:rPr>
          <w:lang w:val="en-US"/>
        </w:rPr>
      </w:pPr>
      <w:r w:rsidRPr="00E408FC">
        <w:rPr>
          <w:b/>
          <w:bCs/>
          <w:lang w:val="en-US"/>
        </w:rPr>
        <w:t>Demo interactiva</w:t>
      </w:r>
      <w:r w:rsidRPr="00E408FC">
        <w:rPr>
          <w:lang w:val="en-US"/>
        </w:rPr>
        <w:t>:</w:t>
      </w:r>
    </w:p>
    <w:p w14:paraId="4AFB6F3B" w14:textId="21859D87" w:rsidR="00E408FC" w:rsidRPr="00E408FC" w:rsidRDefault="00E408FC" w:rsidP="00A618F2">
      <w:pPr>
        <w:numPr>
          <w:ilvl w:val="1"/>
          <w:numId w:val="13"/>
        </w:numPr>
      </w:pPr>
      <w:r w:rsidRPr="00E408FC">
        <w:t xml:space="preserve">Mostrar un </w:t>
      </w:r>
      <w:hyperlink r:id="rId9" w:history="1">
        <w:r w:rsidRPr="00AB37D0">
          <w:rPr>
            <w:rStyle w:val="Hipervnculo"/>
          </w:rPr>
          <w:t>dashboard en Grafana</w:t>
        </w:r>
      </w:hyperlink>
      <w:r w:rsidRPr="00E408FC">
        <w:t xml:space="preserve"> con métricas en tiempo real (ej.: MTTR, Tasa de Entrega).</w:t>
      </w:r>
    </w:p>
    <w:p w14:paraId="2AE719DB" w14:textId="3291DB38" w:rsidR="00E408FC" w:rsidRPr="00F615D1" w:rsidRDefault="00E408FC" w:rsidP="00E408FC"/>
    <w:p w14:paraId="19573472" w14:textId="77777777" w:rsidR="006256F2" w:rsidRDefault="006256F2" w:rsidP="00A1260B">
      <w:pPr>
        <w:rPr>
          <w:b/>
          <w:bCs/>
        </w:rPr>
      </w:pPr>
    </w:p>
    <w:p w14:paraId="4397EE3C" w14:textId="77777777" w:rsidR="001F38E8" w:rsidRDefault="001F38E8" w:rsidP="00A1260B">
      <w:pPr>
        <w:rPr>
          <w:b/>
          <w:bCs/>
        </w:rPr>
      </w:pPr>
    </w:p>
    <w:p w14:paraId="7C3557F5" w14:textId="77777777" w:rsidR="001F38E8" w:rsidRDefault="001F38E8" w:rsidP="00A1260B">
      <w:pPr>
        <w:rPr>
          <w:b/>
          <w:bCs/>
        </w:rPr>
      </w:pPr>
    </w:p>
    <w:p w14:paraId="7D942B5D" w14:textId="77777777" w:rsidR="001F38E8" w:rsidRPr="00A1260B" w:rsidRDefault="001F38E8" w:rsidP="00A1260B"/>
    <w:p w14:paraId="666E89A9" w14:textId="0B0B4000" w:rsidR="00A1260B" w:rsidRDefault="00A1260B" w:rsidP="00A1260B">
      <w:pPr>
        <w:pStyle w:val="Ttulo2"/>
      </w:pPr>
      <w:bookmarkStart w:id="13" w:name="_Toc198839873"/>
      <w:r>
        <w:lastRenderedPageBreak/>
        <w:t>Medición del software</w:t>
      </w:r>
      <w:bookmarkEnd w:id="13"/>
    </w:p>
    <w:p w14:paraId="0FEC02AB" w14:textId="3A0F8A66" w:rsidR="00A1260B" w:rsidRDefault="00420DAF" w:rsidP="00A1260B">
      <w:r w:rsidRPr="00420DAF">
        <w:t xml:space="preserve">Las </w:t>
      </w:r>
      <w:r w:rsidRPr="00420DAF">
        <w:rPr>
          <w:b/>
          <w:bCs/>
        </w:rPr>
        <w:t>métricas de producto de software</w:t>
      </w:r>
      <w:r w:rsidRPr="00420DAF">
        <w:t xml:space="preserve"> </w:t>
      </w:r>
      <w:r w:rsidRPr="00420DAF">
        <w:rPr>
          <w:u w:val="single"/>
        </w:rPr>
        <w:t>son medidas cuantitativas y cualitativas que evalúan atributos específicos del software como artefacto final, como su calidad, complejidad, mantenibilidad y eficiencia</w:t>
      </w:r>
      <w:r w:rsidRPr="00420DAF">
        <w:t>. Estas métricas permiten a los equipos de desarrollo tomar decisiones basadas en datos para optimizar el código, reducir riesgos y garantizar que el producto cumpla con los requisitos del usuario. A continuación, se profundiza en su definición, tipos, herramientas y casos de uso.</w:t>
      </w:r>
    </w:p>
    <w:p w14:paraId="0A0EDF8E" w14:textId="77777777" w:rsidR="00420DAF" w:rsidRDefault="00420DAF" w:rsidP="00A1260B"/>
    <w:p w14:paraId="7BD8B1BF" w14:textId="77777777" w:rsidR="00F62C1F" w:rsidRPr="00F62C1F" w:rsidRDefault="00F62C1F" w:rsidP="00F62C1F">
      <w:r w:rsidRPr="00F62C1F">
        <w:t>Según </w:t>
      </w:r>
      <w:r w:rsidRPr="00F62C1F">
        <w:rPr>
          <w:b/>
          <w:bCs/>
        </w:rPr>
        <w:t>Pressman (Ingeniería del Software: Un Enfoque Práctico, Cap. 30)</w:t>
      </w:r>
      <w:r w:rsidRPr="00F62C1F">
        <w:t>, las métricas de producto se enfocan en:</w:t>
      </w:r>
    </w:p>
    <w:p w14:paraId="4327E851" w14:textId="77777777" w:rsidR="00F62C1F" w:rsidRPr="00F62C1F" w:rsidRDefault="00F62C1F" w:rsidP="00A618F2">
      <w:pPr>
        <w:numPr>
          <w:ilvl w:val="0"/>
          <w:numId w:val="30"/>
        </w:numPr>
      </w:pPr>
      <w:r w:rsidRPr="00F62C1F">
        <w:rPr>
          <w:b/>
          <w:bCs/>
        </w:rPr>
        <w:t>Evaluar la calidad interna</w:t>
      </w:r>
      <w:r w:rsidRPr="00F62C1F">
        <w:t>: Estructura del código, cohesión, acoplamiento.</w:t>
      </w:r>
    </w:p>
    <w:p w14:paraId="6D08560C" w14:textId="77777777" w:rsidR="00F62C1F" w:rsidRPr="00F62C1F" w:rsidRDefault="00F62C1F" w:rsidP="00A618F2">
      <w:pPr>
        <w:numPr>
          <w:ilvl w:val="0"/>
          <w:numId w:val="30"/>
        </w:numPr>
      </w:pPr>
      <w:r w:rsidRPr="00F62C1F">
        <w:rPr>
          <w:b/>
          <w:bCs/>
        </w:rPr>
        <w:t>Predecir la calidad externa</w:t>
      </w:r>
      <w:r w:rsidRPr="00F62C1F">
        <w:t>: Facilidad de uso, rendimiento, confiabilidad.</w:t>
      </w:r>
    </w:p>
    <w:p w14:paraId="73D9F667" w14:textId="77777777" w:rsidR="00F62C1F" w:rsidRPr="00F62C1F" w:rsidRDefault="00F62C1F" w:rsidP="00A618F2">
      <w:pPr>
        <w:numPr>
          <w:ilvl w:val="0"/>
          <w:numId w:val="30"/>
        </w:numPr>
      </w:pPr>
      <w:r w:rsidRPr="00F62C1F">
        <w:rPr>
          <w:b/>
          <w:bCs/>
        </w:rPr>
        <w:t>Identificar áreas de mejora</w:t>
      </w:r>
      <w:r w:rsidRPr="00F62C1F">
        <w:t>: Código redundante, funciones complejas, bajo rendimiento.</w:t>
      </w:r>
    </w:p>
    <w:p w14:paraId="0BCECAED" w14:textId="43725E0D" w:rsidR="00F62C1F" w:rsidRDefault="00F62C1F" w:rsidP="00F62C1F">
      <w:r w:rsidRPr="00F62C1F">
        <w:rPr>
          <w:b/>
          <w:bCs/>
        </w:rPr>
        <w:t>Ejemplo</w:t>
      </w:r>
      <w:r w:rsidRPr="00F62C1F">
        <w:t>:</w:t>
      </w:r>
      <w:r>
        <w:t xml:space="preserve"> </w:t>
      </w:r>
      <w:r w:rsidRPr="00F62C1F">
        <w:t>Si un módulo de facturación tiene una complejidad ciclomática alta (&gt;10), es probable que contenga más errores y sea difícil de mantener.</w:t>
      </w:r>
    </w:p>
    <w:p w14:paraId="29B13C54" w14:textId="77777777" w:rsidR="00F62C1F" w:rsidRDefault="00F62C1F" w:rsidP="00F62C1F"/>
    <w:p w14:paraId="5CE82F7F" w14:textId="77777777" w:rsidR="002677E7" w:rsidRPr="002677E7" w:rsidRDefault="002677E7" w:rsidP="002677E7">
      <w:pPr>
        <w:rPr>
          <w:b/>
          <w:bCs/>
          <w:u w:val="single"/>
        </w:rPr>
      </w:pPr>
      <w:r w:rsidRPr="002677E7">
        <w:rPr>
          <w:b/>
          <w:bCs/>
          <w:u w:val="single"/>
        </w:rPr>
        <w:t>Tipos de Métricas de Producto</w:t>
      </w:r>
    </w:p>
    <w:p w14:paraId="1178173C" w14:textId="77B656CF" w:rsidR="00F62C1F" w:rsidRDefault="00B50225" w:rsidP="00F62C1F">
      <w:r w:rsidRPr="00B50225">
        <w:t>Las métricas de producto de software se clasifican en categorías según el atributo que miden. A continuación, se profundiza en cada tipo, incluyendo fórmulas, ejemplos detallados, herramientas de medición y su relación con prácticas como el TDD.</w:t>
      </w:r>
    </w:p>
    <w:p w14:paraId="48B075E4" w14:textId="77777777" w:rsidR="00B50225" w:rsidRDefault="00B50225" w:rsidP="00F62C1F"/>
    <w:p w14:paraId="1AAE5810" w14:textId="764BA863" w:rsidR="00B50225" w:rsidRPr="00AE2534" w:rsidRDefault="00AE2534" w:rsidP="00F62C1F">
      <w:pPr>
        <w:rPr>
          <w:u w:val="single"/>
        </w:rPr>
      </w:pPr>
      <w:r w:rsidRPr="00AE2534">
        <w:rPr>
          <w:u w:val="single"/>
        </w:rPr>
        <w:t>Métricas de Tamaño</w:t>
      </w:r>
    </w:p>
    <w:p w14:paraId="12EF74AA" w14:textId="66F6B4D3" w:rsidR="007B36B1" w:rsidRDefault="00790285" w:rsidP="00F62C1F">
      <w:r w:rsidRPr="00790285">
        <w:t>Miden la magnitud física o funcional del software. Son útiles para estimar esfuerzo, costos y planificación, pero tienen limitaciones si se usan de forma aislada.</w:t>
      </w:r>
    </w:p>
    <w:p w14:paraId="5FFB7968" w14:textId="77777777" w:rsidR="00790285" w:rsidRDefault="00790285" w:rsidP="00F62C1F"/>
    <w:p w14:paraId="52B94969" w14:textId="5173B77A" w:rsidR="00B95753" w:rsidRDefault="00790285" w:rsidP="00A618F2">
      <w:pPr>
        <w:pStyle w:val="Prrafodelista"/>
        <w:numPr>
          <w:ilvl w:val="1"/>
          <w:numId w:val="20"/>
        </w:numPr>
        <w:ind w:left="284"/>
      </w:pPr>
      <w:r w:rsidRPr="00790285">
        <w:lastRenderedPageBreak/>
        <w:t>Líneas de Código (LOC)</w:t>
      </w:r>
      <w:r>
        <w:t xml:space="preserve">: </w:t>
      </w:r>
      <w:r w:rsidR="00B95753" w:rsidRPr="00B95753">
        <w:t>Número total de líneas en el código fuente, excluyendo comentarios y espacios en blanco.</w:t>
      </w:r>
      <w:r w:rsidR="00B95753">
        <w:t xml:space="preserve"> </w:t>
      </w:r>
      <w:r w:rsidR="00B95753" w:rsidRPr="00B95753">
        <w:t>Fórmula</w:t>
      </w:r>
      <w:r w:rsidR="00B95753">
        <w:t xml:space="preserve">: </w:t>
      </w:r>
      <w:r w:rsidR="00ED4134" w:rsidRPr="00E90227">
        <w:rPr>
          <w:rFonts w:ascii="Consolas" w:hAnsi="Consolas"/>
          <w:i/>
          <w:iCs/>
        </w:rPr>
        <w:t>LOC = L</w:t>
      </w:r>
      <w:r w:rsidR="000F5BE0" w:rsidRPr="00E90227">
        <w:rPr>
          <w:rFonts w:ascii="Consolas" w:hAnsi="Consolas"/>
          <w:i/>
          <w:iCs/>
        </w:rPr>
        <w:t>íneas totales – Comentarios – Líneas vacías</w:t>
      </w:r>
    </w:p>
    <w:p w14:paraId="5D585939" w14:textId="77777777" w:rsidR="0036189A" w:rsidRDefault="0036189A" w:rsidP="0036189A"/>
    <w:p w14:paraId="712DA821" w14:textId="1081B59F" w:rsidR="0036189A" w:rsidRDefault="0036189A" w:rsidP="0036189A">
      <w:r w:rsidRPr="00735B9F">
        <w:rPr>
          <w:i/>
          <w:iCs/>
        </w:rPr>
        <w:t>Ejemplo</w:t>
      </w:r>
      <w:r>
        <w:t>:</w:t>
      </w:r>
    </w:p>
    <w:p w14:paraId="7FC2D108" w14:textId="42657FBC" w:rsidR="0036189A" w:rsidRDefault="0036189A" w:rsidP="0036189A">
      <w:r>
        <w:t>Un script Python de 200 líneas:</w:t>
      </w:r>
    </w:p>
    <w:p w14:paraId="1C70B68B" w14:textId="1FB93511" w:rsidR="0036189A" w:rsidRDefault="0036189A" w:rsidP="00A618F2">
      <w:pPr>
        <w:pStyle w:val="Prrafodelista"/>
        <w:numPr>
          <w:ilvl w:val="0"/>
          <w:numId w:val="31"/>
        </w:numPr>
      </w:pPr>
      <w:r>
        <w:t>150 líneas de código.</w:t>
      </w:r>
    </w:p>
    <w:p w14:paraId="48F5E8B6" w14:textId="3574AD8D" w:rsidR="0036189A" w:rsidRDefault="0036189A" w:rsidP="00A618F2">
      <w:pPr>
        <w:pStyle w:val="Prrafodelista"/>
        <w:numPr>
          <w:ilvl w:val="0"/>
          <w:numId w:val="31"/>
        </w:numPr>
      </w:pPr>
      <w:r>
        <w:t>30 líneas de comentarios.</w:t>
      </w:r>
    </w:p>
    <w:p w14:paraId="594FC3F8" w14:textId="61244D20" w:rsidR="0036189A" w:rsidRDefault="0036189A" w:rsidP="00A618F2">
      <w:pPr>
        <w:pStyle w:val="Prrafodelista"/>
        <w:numPr>
          <w:ilvl w:val="0"/>
          <w:numId w:val="31"/>
        </w:numPr>
      </w:pPr>
      <w:r>
        <w:t>20 líneas vacías.</w:t>
      </w:r>
    </w:p>
    <w:p w14:paraId="54DDE141" w14:textId="641DEF03" w:rsidR="007B36B1" w:rsidRDefault="0036189A" w:rsidP="00A618F2">
      <w:pPr>
        <w:pStyle w:val="Prrafodelista"/>
        <w:numPr>
          <w:ilvl w:val="0"/>
          <w:numId w:val="31"/>
        </w:numPr>
      </w:pPr>
      <w:r>
        <w:t>LOC útil: 150.</w:t>
      </w:r>
    </w:p>
    <w:p w14:paraId="7BFE7F49" w14:textId="567CC37F" w:rsidR="00291810" w:rsidRDefault="00291810" w:rsidP="00291810">
      <w:r w:rsidRPr="00735B9F">
        <w:rPr>
          <w:i/>
          <w:iCs/>
        </w:rPr>
        <w:t>Herramientas</w:t>
      </w:r>
      <w:r>
        <w:t>:</w:t>
      </w:r>
    </w:p>
    <w:p w14:paraId="01F53C07" w14:textId="5B8E4632" w:rsidR="00291810" w:rsidRDefault="00291810" w:rsidP="00A618F2">
      <w:pPr>
        <w:pStyle w:val="Prrafodelista"/>
        <w:numPr>
          <w:ilvl w:val="0"/>
          <w:numId w:val="32"/>
        </w:numPr>
      </w:pPr>
      <w:r>
        <w:t>CLOC: Analiza múltiples lenguajes (ej.: cloc . en la terminal).</w:t>
      </w:r>
    </w:p>
    <w:p w14:paraId="1CD91A46" w14:textId="380C85BA" w:rsidR="007B36B1" w:rsidRDefault="00291810" w:rsidP="00A618F2">
      <w:pPr>
        <w:pStyle w:val="Prrafodelista"/>
        <w:numPr>
          <w:ilvl w:val="0"/>
          <w:numId w:val="32"/>
        </w:numPr>
      </w:pPr>
      <w:r>
        <w:t>GitHub: Estadísticas del repositorio.</w:t>
      </w:r>
    </w:p>
    <w:p w14:paraId="388E8E04" w14:textId="77777777" w:rsidR="007B36B1" w:rsidRDefault="007B36B1" w:rsidP="00F62C1F"/>
    <w:p w14:paraId="59F03C25" w14:textId="1EF79CEC" w:rsidR="00FD0CAA" w:rsidRDefault="00FD0CAA" w:rsidP="00A618F2">
      <w:pPr>
        <w:pStyle w:val="Prrafodelista"/>
        <w:numPr>
          <w:ilvl w:val="1"/>
          <w:numId w:val="20"/>
        </w:numPr>
        <w:ind w:left="284"/>
      </w:pPr>
      <w:r w:rsidRPr="00FD0CAA">
        <w:t>Puntos Función (PF) – Método de Albrecht</w:t>
      </w:r>
      <w:r>
        <w:t xml:space="preserve">: </w:t>
      </w:r>
      <w:r w:rsidRPr="00FD0CAA">
        <w:t>Mide la funcionalidad entregada al usuario, independiente de la tecnología.</w:t>
      </w:r>
      <w:r w:rsidR="000D3C65">
        <w:t xml:space="preserve"> </w:t>
      </w:r>
      <w:r w:rsidR="000D3C65" w:rsidRPr="000D3C65">
        <w:t>Componentes:</w:t>
      </w:r>
    </w:p>
    <w:tbl>
      <w:tblPr>
        <w:tblStyle w:val="Tablanormal5"/>
        <w:tblW w:w="0" w:type="auto"/>
        <w:tblLook w:val="04A0" w:firstRow="1" w:lastRow="0" w:firstColumn="1" w:lastColumn="0" w:noHBand="0" w:noVBand="1"/>
      </w:tblPr>
      <w:tblGrid>
        <w:gridCol w:w="1199"/>
        <w:gridCol w:w="2895"/>
        <w:gridCol w:w="2365"/>
        <w:gridCol w:w="2379"/>
      </w:tblGrid>
      <w:tr w:rsidR="000C4CCC" w:rsidRPr="000C4CCC" w14:paraId="49456A5D" w14:textId="77777777" w:rsidTr="000C4C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15582C" w14:textId="77777777" w:rsidR="000C4CCC" w:rsidRPr="000C4CCC" w:rsidRDefault="000C4CCC" w:rsidP="000C4CCC">
            <w:pPr>
              <w:rPr>
                <w:b/>
                <w:bCs/>
                <w:sz w:val="20"/>
                <w:szCs w:val="18"/>
                <w:lang w:val="en-US"/>
              </w:rPr>
            </w:pPr>
            <w:r w:rsidRPr="000C4CCC">
              <w:rPr>
                <w:b/>
                <w:bCs/>
                <w:sz w:val="20"/>
                <w:szCs w:val="18"/>
                <w:lang w:val="en-US"/>
              </w:rPr>
              <w:t>Tipo</w:t>
            </w:r>
          </w:p>
        </w:tc>
        <w:tc>
          <w:tcPr>
            <w:tcW w:w="0" w:type="auto"/>
            <w:hideMark/>
          </w:tcPr>
          <w:p w14:paraId="06E44869" w14:textId="77777777" w:rsidR="000C4CCC" w:rsidRPr="000C4CCC" w:rsidRDefault="000C4CCC" w:rsidP="000C4CCC">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C4CCC">
              <w:rPr>
                <w:b/>
                <w:bCs/>
                <w:sz w:val="20"/>
                <w:szCs w:val="18"/>
                <w:lang w:val="en-US"/>
              </w:rPr>
              <w:t>Descripción</w:t>
            </w:r>
          </w:p>
        </w:tc>
        <w:tc>
          <w:tcPr>
            <w:tcW w:w="0" w:type="auto"/>
            <w:hideMark/>
          </w:tcPr>
          <w:p w14:paraId="7EBA8F00" w14:textId="77777777" w:rsidR="000C4CCC" w:rsidRPr="000C4CCC" w:rsidRDefault="000C4CCC" w:rsidP="000C4CCC">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C4CCC">
              <w:rPr>
                <w:b/>
                <w:bCs/>
                <w:sz w:val="20"/>
                <w:szCs w:val="18"/>
                <w:lang w:val="en-US"/>
              </w:rPr>
              <w:t>Ejemplo</w:t>
            </w:r>
          </w:p>
        </w:tc>
        <w:tc>
          <w:tcPr>
            <w:tcW w:w="0" w:type="auto"/>
            <w:hideMark/>
          </w:tcPr>
          <w:p w14:paraId="560CEF4E" w14:textId="77777777" w:rsidR="000C4CCC" w:rsidRPr="000C4CCC" w:rsidRDefault="000C4CCC" w:rsidP="000C4CCC">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C4CCC">
              <w:rPr>
                <w:b/>
                <w:bCs/>
                <w:sz w:val="20"/>
                <w:szCs w:val="18"/>
                <w:lang w:val="en-US"/>
              </w:rPr>
              <w:t>Peso (Baja/Media/Alta)</w:t>
            </w:r>
          </w:p>
        </w:tc>
      </w:tr>
      <w:tr w:rsidR="000C4CCC" w:rsidRPr="000C4CCC" w14:paraId="2AE44333" w14:textId="77777777" w:rsidTr="000C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E4243" w14:textId="77777777" w:rsidR="000C4CCC" w:rsidRPr="000C4CCC" w:rsidRDefault="000C4CCC" w:rsidP="000C4CCC">
            <w:pPr>
              <w:rPr>
                <w:sz w:val="20"/>
                <w:szCs w:val="18"/>
                <w:lang w:val="en-US"/>
              </w:rPr>
            </w:pPr>
            <w:r w:rsidRPr="000C4CCC">
              <w:rPr>
                <w:b/>
                <w:bCs/>
                <w:sz w:val="20"/>
                <w:szCs w:val="18"/>
                <w:lang w:val="en-US"/>
              </w:rPr>
              <w:t>Entradas</w:t>
            </w:r>
          </w:p>
        </w:tc>
        <w:tc>
          <w:tcPr>
            <w:tcW w:w="0" w:type="auto"/>
            <w:hideMark/>
          </w:tcPr>
          <w:p w14:paraId="4910BAF6" w14:textId="77777777" w:rsidR="000C4CCC" w:rsidRPr="000C4CCC" w:rsidRDefault="000C4CCC" w:rsidP="000C4CCC">
            <w:pPr>
              <w:cnfStyle w:val="000000100000" w:firstRow="0" w:lastRow="0" w:firstColumn="0" w:lastColumn="0" w:oddVBand="0" w:evenVBand="0" w:oddHBand="1" w:evenHBand="0" w:firstRowFirstColumn="0" w:firstRowLastColumn="0" w:lastRowFirstColumn="0" w:lastRowLastColumn="0"/>
              <w:rPr>
                <w:sz w:val="20"/>
                <w:szCs w:val="18"/>
              </w:rPr>
            </w:pPr>
            <w:r w:rsidRPr="000C4CCC">
              <w:rPr>
                <w:sz w:val="20"/>
                <w:szCs w:val="18"/>
              </w:rPr>
              <w:t>Datos proporcionados por el usuario.</w:t>
            </w:r>
          </w:p>
        </w:tc>
        <w:tc>
          <w:tcPr>
            <w:tcW w:w="0" w:type="auto"/>
            <w:hideMark/>
          </w:tcPr>
          <w:p w14:paraId="21E1592B" w14:textId="77777777" w:rsidR="000C4CCC" w:rsidRPr="000C4CCC" w:rsidRDefault="000C4CCC" w:rsidP="000C4CCC">
            <w:pPr>
              <w:cnfStyle w:val="000000100000" w:firstRow="0" w:lastRow="0" w:firstColumn="0" w:lastColumn="0" w:oddVBand="0" w:evenVBand="0" w:oddHBand="1" w:evenHBand="0" w:firstRowFirstColumn="0" w:firstRowLastColumn="0" w:lastRowFirstColumn="0" w:lastRowLastColumn="0"/>
              <w:rPr>
                <w:sz w:val="20"/>
                <w:szCs w:val="18"/>
                <w:lang w:val="en-US"/>
              </w:rPr>
            </w:pPr>
            <w:r w:rsidRPr="000C4CCC">
              <w:rPr>
                <w:sz w:val="20"/>
                <w:szCs w:val="18"/>
                <w:lang w:val="en-US"/>
              </w:rPr>
              <w:t>Formulario de registro (5 campos).</w:t>
            </w:r>
          </w:p>
        </w:tc>
        <w:tc>
          <w:tcPr>
            <w:tcW w:w="0" w:type="auto"/>
            <w:hideMark/>
          </w:tcPr>
          <w:p w14:paraId="5D268C61" w14:textId="77777777" w:rsidR="000C4CCC" w:rsidRPr="000C4CCC" w:rsidRDefault="000C4CCC" w:rsidP="000C4CCC">
            <w:pPr>
              <w:cnfStyle w:val="000000100000" w:firstRow="0" w:lastRow="0" w:firstColumn="0" w:lastColumn="0" w:oddVBand="0" w:evenVBand="0" w:oddHBand="1" w:evenHBand="0" w:firstRowFirstColumn="0" w:firstRowLastColumn="0" w:lastRowFirstColumn="0" w:lastRowLastColumn="0"/>
              <w:rPr>
                <w:sz w:val="20"/>
                <w:szCs w:val="18"/>
                <w:lang w:val="en-US"/>
              </w:rPr>
            </w:pPr>
            <w:r w:rsidRPr="000C4CCC">
              <w:rPr>
                <w:sz w:val="20"/>
                <w:szCs w:val="18"/>
                <w:lang w:val="en-US"/>
              </w:rPr>
              <w:t>3/4/6</w:t>
            </w:r>
          </w:p>
        </w:tc>
      </w:tr>
      <w:tr w:rsidR="000C4CCC" w:rsidRPr="000C4CCC" w14:paraId="328D6A60" w14:textId="77777777" w:rsidTr="000C4CCC">
        <w:tc>
          <w:tcPr>
            <w:cnfStyle w:val="001000000000" w:firstRow="0" w:lastRow="0" w:firstColumn="1" w:lastColumn="0" w:oddVBand="0" w:evenVBand="0" w:oddHBand="0" w:evenHBand="0" w:firstRowFirstColumn="0" w:firstRowLastColumn="0" w:lastRowFirstColumn="0" w:lastRowLastColumn="0"/>
            <w:tcW w:w="0" w:type="auto"/>
            <w:hideMark/>
          </w:tcPr>
          <w:p w14:paraId="11F2CCD4" w14:textId="77777777" w:rsidR="000C4CCC" w:rsidRPr="000C4CCC" w:rsidRDefault="000C4CCC" w:rsidP="000C4CCC">
            <w:pPr>
              <w:rPr>
                <w:sz w:val="20"/>
                <w:szCs w:val="18"/>
                <w:lang w:val="en-US"/>
              </w:rPr>
            </w:pPr>
            <w:r w:rsidRPr="000C4CCC">
              <w:rPr>
                <w:b/>
                <w:bCs/>
                <w:sz w:val="20"/>
                <w:szCs w:val="18"/>
                <w:lang w:val="en-US"/>
              </w:rPr>
              <w:t>Salidas</w:t>
            </w:r>
          </w:p>
        </w:tc>
        <w:tc>
          <w:tcPr>
            <w:tcW w:w="0" w:type="auto"/>
            <w:hideMark/>
          </w:tcPr>
          <w:p w14:paraId="2AA89791" w14:textId="77777777" w:rsidR="000C4CCC" w:rsidRPr="000C4CCC" w:rsidRDefault="000C4CCC" w:rsidP="000C4CCC">
            <w:pPr>
              <w:cnfStyle w:val="000000000000" w:firstRow="0" w:lastRow="0" w:firstColumn="0" w:lastColumn="0" w:oddVBand="0" w:evenVBand="0" w:oddHBand="0" w:evenHBand="0" w:firstRowFirstColumn="0" w:firstRowLastColumn="0" w:lastRowFirstColumn="0" w:lastRowLastColumn="0"/>
              <w:rPr>
                <w:sz w:val="20"/>
                <w:szCs w:val="18"/>
              </w:rPr>
            </w:pPr>
            <w:r w:rsidRPr="000C4CCC">
              <w:rPr>
                <w:sz w:val="20"/>
                <w:szCs w:val="18"/>
              </w:rPr>
              <w:t>Información generada por el sistema.</w:t>
            </w:r>
          </w:p>
        </w:tc>
        <w:tc>
          <w:tcPr>
            <w:tcW w:w="0" w:type="auto"/>
            <w:hideMark/>
          </w:tcPr>
          <w:p w14:paraId="20CB5225" w14:textId="77777777" w:rsidR="000C4CCC" w:rsidRPr="000C4CCC" w:rsidRDefault="000C4CCC" w:rsidP="000C4CCC">
            <w:pPr>
              <w:cnfStyle w:val="000000000000" w:firstRow="0" w:lastRow="0" w:firstColumn="0" w:lastColumn="0" w:oddVBand="0" w:evenVBand="0" w:oddHBand="0" w:evenHBand="0" w:firstRowFirstColumn="0" w:firstRowLastColumn="0" w:lastRowFirstColumn="0" w:lastRowLastColumn="0"/>
              <w:rPr>
                <w:sz w:val="20"/>
                <w:szCs w:val="18"/>
              </w:rPr>
            </w:pPr>
            <w:r w:rsidRPr="000C4CCC">
              <w:rPr>
                <w:sz w:val="20"/>
                <w:szCs w:val="18"/>
              </w:rPr>
              <w:t>Reporte PDF de ventas mensuales.</w:t>
            </w:r>
          </w:p>
        </w:tc>
        <w:tc>
          <w:tcPr>
            <w:tcW w:w="0" w:type="auto"/>
            <w:hideMark/>
          </w:tcPr>
          <w:p w14:paraId="331B1F52" w14:textId="77777777" w:rsidR="000C4CCC" w:rsidRPr="000C4CCC" w:rsidRDefault="000C4CCC" w:rsidP="000C4CCC">
            <w:pPr>
              <w:cnfStyle w:val="000000000000" w:firstRow="0" w:lastRow="0" w:firstColumn="0" w:lastColumn="0" w:oddVBand="0" w:evenVBand="0" w:oddHBand="0" w:evenHBand="0" w:firstRowFirstColumn="0" w:firstRowLastColumn="0" w:lastRowFirstColumn="0" w:lastRowLastColumn="0"/>
              <w:rPr>
                <w:sz w:val="20"/>
                <w:szCs w:val="18"/>
                <w:lang w:val="en-US"/>
              </w:rPr>
            </w:pPr>
            <w:r w:rsidRPr="000C4CCC">
              <w:rPr>
                <w:sz w:val="20"/>
                <w:szCs w:val="18"/>
                <w:lang w:val="en-US"/>
              </w:rPr>
              <w:t>4/5/7</w:t>
            </w:r>
          </w:p>
        </w:tc>
      </w:tr>
      <w:tr w:rsidR="000C4CCC" w:rsidRPr="000C4CCC" w14:paraId="364FAF45" w14:textId="77777777" w:rsidTr="000C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6B9B1" w14:textId="77777777" w:rsidR="000C4CCC" w:rsidRPr="000C4CCC" w:rsidRDefault="000C4CCC" w:rsidP="000C4CCC">
            <w:pPr>
              <w:rPr>
                <w:sz w:val="20"/>
                <w:szCs w:val="18"/>
                <w:lang w:val="en-US"/>
              </w:rPr>
            </w:pPr>
            <w:r w:rsidRPr="000C4CCC">
              <w:rPr>
                <w:b/>
                <w:bCs/>
                <w:sz w:val="20"/>
                <w:szCs w:val="18"/>
                <w:lang w:val="en-US"/>
              </w:rPr>
              <w:t>Consultas</w:t>
            </w:r>
          </w:p>
        </w:tc>
        <w:tc>
          <w:tcPr>
            <w:tcW w:w="0" w:type="auto"/>
            <w:hideMark/>
          </w:tcPr>
          <w:p w14:paraId="2C7EACD2" w14:textId="77777777" w:rsidR="000C4CCC" w:rsidRPr="000C4CCC" w:rsidRDefault="000C4CCC" w:rsidP="000C4CCC">
            <w:pPr>
              <w:cnfStyle w:val="000000100000" w:firstRow="0" w:lastRow="0" w:firstColumn="0" w:lastColumn="0" w:oddVBand="0" w:evenVBand="0" w:oddHBand="1" w:evenHBand="0" w:firstRowFirstColumn="0" w:firstRowLastColumn="0" w:lastRowFirstColumn="0" w:lastRowLastColumn="0"/>
              <w:rPr>
                <w:sz w:val="20"/>
                <w:szCs w:val="18"/>
              </w:rPr>
            </w:pPr>
            <w:r w:rsidRPr="000C4CCC">
              <w:rPr>
                <w:sz w:val="20"/>
                <w:szCs w:val="18"/>
              </w:rPr>
              <w:t>Búsquedas interactivas en bases de datos.</w:t>
            </w:r>
          </w:p>
        </w:tc>
        <w:tc>
          <w:tcPr>
            <w:tcW w:w="0" w:type="auto"/>
            <w:hideMark/>
          </w:tcPr>
          <w:p w14:paraId="12B8AEF6" w14:textId="77777777" w:rsidR="000C4CCC" w:rsidRPr="000C4CCC" w:rsidRDefault="000C4CCC" w:rsidP="000C4CCC">
            <w:pPr>
              <w:cnfStyle w:val="000000100000" w:firstRow="0" w:lastRow="0" w:firstColumn="0" w:lastColumn="0" w:oddVBand="0" w:evenVBand="0" w:oddHBand="1" w:evenHBand="0" w:firstRowFirstColumn="0" w:firstRowLastColumn="0" w:lastRowFirstColumn="0" w:lastRowLastColumn="0"/>
              <w:rPr>
                <w:sz w:val="20"/>
                <w:szCs w:val="18"/>
                <w:lang w:val="en-US"/>
              </w:rPr>
            </w:pPr>
            <w:r w:rsidRPr="000C4CCC">
              <w:rPr>
                <w:sz w:val="20"/>
                <w:szCs w:val="18"/>
                <w:lang w:val="en-US"/>
              </w:rPr>
              <w:t>Filtrar productos por categoría.</w:t>
            </w:r>
          </w:p>
        </w:tc>
        <w:tc>
          <w:tcPr>
            <w:tcW w:w="0" w:type="auto"/>
            <w:hideMark/>
          </w:tcPr>
          <w:p w14:paraId="521CCF75" w14:textId="77777777" w:rsidR="000C4CCC" w:rsidRPr="000C4CCC" w:rsidRDefault="000C4CCC" w:rsidP="000C4CCC">
            <w:pPr>
              <w:cnfStyle w:val="000000100000" w:firstRow="0" w:lastRow="0" w:firstColumn="0" w:lastColumn="0" w:oddVBand="0" w:evenVBand="0" w:oddHBand="1" w:evenHBand="0" w:firstRowFirstColumn="0" w:firstRowLastColumn="0" w:lastRowFirstColumn="0" w:lastRowLastColumn="0"/>
              <w:rPr>
                <w:sz w:val="20"/>
                <w:szCs w:val="18"/>
                <w:lang w:val="en-US"/>
              </w:rPr>
            </w:pPr>
            <w:r w:rsidRPr="000C4CCC">
              <w:rPr>
                <w:sz w:val="20"/>
                <w:szCs w:val="18"/>
                <w:lang w:val="en-US"/>
              </w:rPr>
              <w:t>3/4/6</w:t>
            </w:r>
          </w:p>
        </w:tc>
      </w:tr>
    </w:tbl>
    <w:p w14:paraId="77C36B48" w14:textId="77777777" w:rsidR="000D3C65" w:rsidRDefault="000D3C65" w:rsidP="000D3C65"/>
    <w:p w14:paraId="10F3CE98" w14:textId="77777777" w:rsidR="00905CBF" w:rsidRPr="00905CBF" w:rsidRDefault="00905CBF" w:rsidP="00A618F2">
      <w:pPr>
        <w:numPr>
          <w:ilvl w:val="0"/>
          <w:numId w:val="33"/>
        </w:numPr>
        <w:rPr>
          <w:lang w:val="en-US"/>
        </w:rPr>
      </w:pPr>
      <w:r w:rsidRPr="00905CBF">
        <w:rPr>
          <w:i/>
          <w:iCs/>
          <w:lang w:val="en-US"/>
        </w:rPr>
        <w:t>Cálculo</w:t>
      </w:r>
      <w:r w:rsidRPr="00905CBF">
        <w:rPr>
          <w:lang w:val="en-US"/>
        </w:rPr>
        <w:t>:</w:t>
      </w:r>
    </w:p>
    <w:p w14:paraId="7449484D" w14:textId="77777777" w:rsidR="00905CBF" w:rsidRPr="00905CBF" w:rsidRDefault="00905CBF" w:rsidP="00A618F2">
      <w:pPr>
        <w:numPr>
          <w:ilvl w:val="1"/>
          <w:numId w:val="33"/>
        </w:numPr>
      </w:pPr>
      <w:r w:rsidRPr="00905CBF">
        <w:t>Sumar los pesos de cada componente según su complejidad.</w:t>
      </w:r>
    </w:p>
    <w:p w14:paraId="3A679CD2" w14:textId="77777777" w:rsidR="00905CBF" w:rsidRPr="00905CBF" w:rsidRDefault="00905CBF" w:rsidP="00A618F2">
      <w:pPr>
        <w:numPr>
          <w:ilvl w:val="1"/>
          <w:numId w:val="33"/>
        </w:numPr>
        <w:rPr>
          <w:lang w:val="en-US"/>
        </w:rPr>
      </w:pPr>
      <w:r w:rsidRPr="00905CBF">
        <w:rPr>
          <w:i/>
          <w:iCs/>
          <w:lang w:val="en-US"/>
        </w:rPr>
        <w:t>Ejemplo</w:t>
      </w:r>
      <w:r w:rsidRPr="00905CBF">
        <w:rPr>
          <w:lang w:val="en-US"/>
        </w:rPr>
        <w:t>:</w:t>
      </w:r>
    </w:p>
    <w:p w14:paraId="33F7FF07" w14:textId="77777777" w:rsidR="00905CBF" w:rsidRPr="00905CBF" w:rsidRDefault="00905CBF" w:rsidP="00A618F2">
      <w:pPr>
        <w:numPr>
          <w:ilvl w:val="2"/>
          <w:numId w:val="33"/>
        </w:numPr>
      </w:pPr>
      <w:r w:rsidRPr="00905CBF">
        <w:t>Sistema de reservas de hotel:</w:t>
      </w:r>
    </w:p>
    <w:p w14:paraId="4BFF881C" w14:textId="77777777" w:rsidR="00905CBF" w:rsidRPr="00905CBF" w:rsidRDefault="00905CBF" w:rsidP="00A618F2">
      <w:pPr>
        <w:numPr>
          <w:ilvl w:val="3"/>
          <w:numId w:val="33"/>
        </w:numPr>
      </w:pPr>
      <w:r w:rsidRPr="00905CBF">
        <w:lastRenderedPageBreak/>
        <w:t>3 entradas (fechas, habitación, cliente) → Complejidad media (4 × 3 = 12).</w:t>
      </w:r>
    </w:p>
    <w:p w14:paraId="25156879" w14:textId="77777777" w:rsidR="00905CBF" w:rsidRPr="00905CBF" w:rsidRDefault="00905CBF" w:rsidP="00A618F2">
      <w:pPr>
        <w:numPr>
          <w:ilvl w:val="3"/>
          <w:numId w:val="33"/>
        </w:numPr>
      </w:pPr>
      <w:r w:rsidRPr="00905CBF">
        <w:t>2 salidas (confirmación PDF, email) → Complejidad baja (4 × 2 = 8).</w:t>
      </w:r>
    </w:p>
    <w:p w14:paraId="4155BCAE" w14:textId="77777777" w:rsidR="00905CBF" w:rsidRPr="00905CBF" w:rsidRDefault="00905CBF" w:rsidP="00A618F2">
      <w:pPr>
        <w:numPr>
          <w:ilvl w:val="3"/>
          <w:numId w:val="33"/>
        </w:numPr>
        <w:rPr>
          <w:lang w:val="en-US"/>
        </w:rPr>
      </w:pPr>
      <w:r w:rsidRPr="00905CBF">
        <w:rPr>
          <w:b/>
          <w:bCs/>
          <w:lang w:val="en-US"/>
        </w:rPr>
        <w:t>PF total</w:t>
      </w:r>
      <w:r w:rsidRPr="00905CBF">
        <w:rPr>
          <w:lang w:val="en-US"/>
        </w:rPr>
        <w:t>: 20.</w:t>
      </w:r>
    </w:p>
    <w:p w14:paraId="11342712" w14:textId="77777777" w:rsidR="00905CBF" w:rsidRPr="00905CBF" w:rsidRDefault="00905CBF" w:rsidP="00A618F2">
      <w:pPr>
        <w:numPr>
          <w:ilvl w:val="0"/>
          <w:numId w:val="33"/>
        </w:numPr>
        <w:rPr>
          <w:lang w:val="en-US"/>
        </w:rPr>
      </w:pPr>
      <w:r w:rsidRPr="00905CBF">
        <w:rPr>
          <w:i/>
          <w:iCs/>
          <w:lang w:val="en-US"/>
        </w:rPr>
        <w:t>Herramientas</w:t>
      </w:r>
      <w:r w:rsidRPr="00905CBF">
        <w:rPr>
          <w:lang w:val="en-US"/>
        </w:rPr>
        <w:t>:</w:t>
      </w:r>
    </w:p>
    <w:p w14:paraId="18CB986F" w14:textId="77777777" w:rsidR="00905CBF" w:rsidRPr="00905CBF" w:rsidRDefault="00905CBF" w:rsidP="00A618F2">
      <w:pPr>
        <w:numPr>
          <w:ilvl w:val="1"/>
          <w:numId w:val="33"/>
        </w:numPr>
        <w:rPr>
          <w:lang w:val="en-US"/>
        </w:rPr>
      </w:pPr>
      <w:r w:rsidRPr="00905CBF">
        <w:rPr>
          <w:lang w:val="en-US"/>
        </w:rPr>
        <w:t>Function Point Workshop: Software para cálculo automatizado.</w:t>
      </w:r>
    </w:p>
    <w:p w14:paraId="55A3AB52" w14:textId="77777777" w:rsidR="00905CBF" w:rsidRPr="00905CBF" w:rsidRDefault="00905CBF" w:rsidP="00A618F2">
      <w:pPr>
        <w:numPr>
          <w:ilvl w:val="0"/>
          <w:numId w:val="33"/>
        </w:numPr>
        <w:rPr>
          <w:lang w:val="en-US"/>
        </w:rPr>
      </w:pPr>
      <w:r w:rsidRPr="00905CBF">
        <w:rPr>
          <w:i/>
          <w:iCs/>
          <w:lang w:val="en-US"/>
        </w:rPr>
        <w:t>Ventaja sobre LOC</w:t>
      </w:r>
      <w:r w:rsidRPr="00905CBF">
        <w:rPr>
          <w:lang w:val="en-US"/>
        </w:rPr>
        <w:t>:</w:t>
      </w:r>
    </w:p>
    <w:p w14:paraId="02F05032" w14:textId="77777777" w:rsidR="00905CBF" w:rsidRPr="00905CBF" w:rsidRDefault="00905CBF" w:rsidP="00A618F2">
      <w:pPr>
        <w:numPr>
          <w:ilvl w:val="1"/>
          <w:numId w:val="33"/>
        </w:numPr>
      </w:pPr>
      <w:r w:rsidRPr="00905CBF">
        <w:t>Evalúa valor para el usuario, no volumen de código.</w:t>
      </w:r>
    </w:p>
    <w:p w14:paraId="5E1CEF6E" w14:textId="77777777" w:rsidR="00C32534" w:rsidRDefault="00C32534" w:rsidP="000D3C65"/>
    <w:p w14:paraId="033B5D2D" w14:textId="4AF0197D" w:rsidR="007B36B1" w:rsidRPr="00735B9F" w:rsidRDefault="00A62669" w:rsidP="00F62C1F">
      <w:pPr>
        <w:rPr>
          <w:u w:val="single"/>
        </w:rPr>
      </w:pPr>
      <w:r w:rsidRPr="00735B9F">
        <w:rPr>
          <w:u w:val="single"/>
        </w:rPr>
        <w:t>Métricas de Complejidad</w:t>
      </w:r>
    </w:p>
    <w:p w14:paraId="40CA3DEC" w14:textId="2798FB4A" w:rsidR="00905CBF" w:rsidRDefault="00A62669" w:rsidP="00F62C1F">
      <w:r w:rsidRPr="00A62669">
        <w:t>Miden la dificultad para entender, modificar y mantener el código. Son críticas para prevenir errores y optimizar pruebas.</w:t>
      </w:r>
    </w:p>
    <w:p w14:paraId="4DA790B9" w14:textId="77777777" w:rsidR="00A62669" w:rsidRDefault="00A62669" w:rsidP="00F62C1F"/>
    <w:p w14:paraId="510B833C" w14:textId="365F9770" w:rsidR="00D91CFC" w:rsidRDefault="00D91CFC" w:rsidP="00F62C1F">
      <w:r w:rsidRPr="00D91CFC">
        <w:t>a) Complejidad Ciclomática (V(G))</w:t>
      </w:r>
      <w:r>
        <w:t xml:space="preserve">: </w:t>
      </w:r>
      <w:r w:rsidRPr="00D91CFC">
        <w:t>Número de caminos linealmente independientes en el flujo de control de una función.</w:t>
      </w:r>
      <w:r>
        <w:t xml:space="preserve"> </w:t>
      </w:r>
      <w:r w:rsidR="00396D3E" w:rsidRPr="00396D3E">
        <w:t>Fórmula</w:t>
      </w:r>
      <w:r w:rsidR="00396D3E">
        <w:t xml:space="preserve">: </w:t>
      </w:r>
      <w:r w:rsidR="00E90227" w:rsidRPr="00E90227">
        <w:rPr>
          <w:rFonts w:ascii="Consolas" w:hAnsi="Consolas"/>
          <w:i/>
          <w:iCs/>
        </w:rPr>
        <w:t>V(G)=E−N+2P</w:t>
      </w:r>
    </w:p>
    <w:p w14:paraId="53C38329" w14:textId="77777777" w:rsidR="00905CBF" w:rsidRDefault="00905CBF" w:rsidP="00F62C1F"/>
    <w:p w14:paraId="24D08122" w14:textId="77777777" w:rsidR="0006470F" w:rsidRPr="0006470F" w:rsidRDefault="0006470F" w:rsidP="00A618F2">
      <w:pPr>
        <w:numPr>
          <w:ilvl w:val="0"/>
          <w:numId w:val="34"/>
        </w:numPr>
      </w:pPr>
      <w:r w:rsidRPr="0006470F">
        <w:rPr>
          <w:i/>
          <w:iCs/>
        </w:rPr>
        <w:t>E</w:t>
      </w:r>
      <w:r w:rsidRPr="0006470F">
        <w:t>: Aristas (transiciones entre nodos).</w:t>
      </w:r>
    </w:p>
    <w:p w14:paraId="6DF6BACF" w14:textId="06571729" w:rsidR="0006470F" w:rsidRPr="0006470F" w:rsidRDefault="0006470F" w:rsidP="00A618F2">
      <w:pPr>
        <w:numPr>
          <w:ilvl w:val="0"/>
          <w:numId w:val="34"/>
        </w:numPr>
      </w:pPr>
      <w:r w:rsidRPr="0006470F">
        <w:rPr>
          <w:i/>
          <w:iCs/>
        </w:rPr>
        <w:t>N</w:t>
      </w:r>
      <w:r w:rsidRPr="0006470F">
        <w:t>: Nodos (bloques de código, como if, for).</w:t>
      </w:r>
    </w:p>
    <w:p w14:paraId="2D697FA7" w14:textId="56204414" w:rsidR="0006470F" w:rsidRPr="0006470F" w:rsidRDefault="0006470F" w:rsidP="00A618F2">
      <w:pPr>
        <w:numPr>
          <w:ilvl w:val="0"/>
          <w:numId w:val="34"/>
        </w:numPr>
        <w:rPr>
          <w:lang w:val="en-US"/>
        </w:rPr>
      </w:pPr>
      <w:r w:rsidRPr="0006470F">
        <w:rPr>
          <w:i/>
          <w:iCs/>
          <w:lang w:val="en-US"/>
        </w:rPr>
        <w:t>P</w:t>
      </w:r>
      <w:r w:rsidRPr="0006470F">
        <w:rPr>
          <w:lang w:val="en-US"/>
        </w:rPr>
        <w:t>: Componentes conexos (normalmente 1).</w:t>
      </w:r>
    </w:p>
    <w:p w14:paraId="1E1886A8" w14:textId="77777777" w:rsidR="00905CBF" w:rsidRDefault="00905CBF" w:rsidP="00F62C1F"/>
    <w:p w14:paraId="51E0EE64" w14:textId="33373CE1" w:rsidR="00905CBF" w:rsidRDefault="00E33DBF" w:rsidP="00F62C1F">
      <w:r>
        <w:t xml:space="preserve">Ejemplo: </w:t>
      </w:r>
    </w:p>
    <w:p w14:paraId="4512BF80" w14:textId="77777777" w:rsidR="00E33DBF" w:rsidRDefault="00E33DBF" w:rsidP="002B6814">
      <w:pPr>
        <w:pStyle w:val="Cdigo"/>
      </w:pPr>
      <w:r>
        <w:t xml:space="preserve">public int calcularDescuento(boolean esVIP, int comprasAnteriores) {  </w:t>
      </w:r>
    </w:p>
    <w:p w14:paraId="7B496A10" w14:textId="77777777" w:rsidR="00E33DBF" w:rsidRDefault="00E33DBF" w:rsidP="002B6814">
      <w:pPr>
        <w:pStyle w:val="Cdigo"/>
      </w:pPr>
      <w:r>
        <w:t xml:space="preserve">    if (esVIP) {                    // Nodo 1  </w:t>
      </w:r>
    </w:p>
    <w:p w14:paraId="4A76DC7A" w14:textId="77777777" w:rsidR="00E33DBF" w:rsidRDefault="00E33DBF" w:rsidP="002B6814">
      <w:pPr>
        <w:pStyle w:val="Cdigo"/>
      </w:pPr>
      <w:r>
        <w:t xml:space="preserve">        return 20;                   // Arista 1  </w:t>
      </w:r>
    </w:p>
    <w:p w14:paraId="4CF5071E" w14:textId="77777777" w:rsidR="00E33DBF" w:rsidRDefault="00E33DBF" w:rsidP="002B6814">
      <w:pPr>
        <w:pStyle w:val="Cdigo"/>
      </w:pPr>
      <w:r>
        <w:t xml:space="preserve">    } else if (comprasAnteriores &gt; 10) { // Nodo 2  </w:t>
      </w:r>
    </w:p>
    <w:p w14:paraId="6F1ED8B8" w14:textId="77777777" w:rsidR="00E33DBF" w:rsidRDefault="00E33DBF" w:rsidP="002B6814">
      <w:pPr>
        <w:pStyle w:val="Cdigo"/>
      </w:pPr>
      <w:r>
        <w:t xml:space="preserve">        return 15;                   // Arista 2  </w:t>
      </w:r>
    </w:p>
    <w:p w14:paraId="0D6D0E59" w14:textId="77777777" w:rsidR="00E33DBF" w:rsidRDefault="00E33DBF" w:rsidP="002B6814">
      <w:pPr>
        <w:pStyle w:val="Cdigo"/>
      </w:pPr>
      <w:r>
        <w:t xml:space="preserve">    } else {                         // Nodo 3  </w:t>
      </w:r>
    </w:p>
    <w:p w14:paraId="2BCC176B" w14:textId="77777777" w:rsidR="00E33DBF" w:rsidRPr="00921CE0" w:rsidRDefault="00E33DBF" w:rsidP="002B6814">
      <w:pPr>
        <w:pStyle w:val="Cdigo"/>
        <w:rPr>
          <w:lang w:val="en-US"/>
        </w:rPr>
      </w:pPr>
      <w:r>
        <w:t xml:space="preserve">        </w:t>
      </w:r>
      <w:r w:rsidRPr="00921CE0">
        <w:rPr>
          <w:lang w:val="en-US"/>
        </w:rPr>
        <w:t xml:space="preserve">return 5;                    // Arista 3  </w:t>
      </w:r>
    </w:p>
    <w:p w14:paraId="4FAB285B" w14:textId="77777777" w:rsidR="00E33DBF" w:rsidRPr="00921CE0" w:rsidRDefault="00E33DBF" w:rsidP="002B6814">
      <w:pPr>
        <w:pStyle w:val="Cdigo"/>
        <w:rPr>
          <w:lang w:val="en-US"/>
        </w:rPr>
      </w:pPr>
      <w:r w:rsidRPr="00921CE0">
        <w:rPr>
          <w:lang w:val="en-US"/>
        </w:rPr>
        <w:t xml:space="preserve">    }  </w:t>
      </w:r>
    </w:p>
    <w:p w14:paraId="2699C44D" w14:textId="743805A5" w:rsidR="00E33DBF" w:rsidRPr="00921CE0" w:rsidRDefault="00E33DBF" w:rsidP="002B6814">
      <w:pPr>
        <w:pStyle w:val="Cdigo"/>
        <w:rPr>
          <w:lang w:val="en-US"/>
        </w:rPr>
      </w:pPr>
      <w:r w:rsidRPr="00921CE0">
        <w:rPr>
          <w:lang w:val="en-US"/>
        </w:rPr>
        <w:t xml:space="preserve">}  </w:t>
      </w:r>
    </w:p>
    <w:p w14:paraId="036CC677" w14:textId="3D98B13D" w:rsidR="00905CBF" w:rsidRPr="00921CE0" w:rsidRDefault="007B3E07" w:rsidP="00F62C1F">
      <w:pPr>
        <w:rPr>
          <w:lang w:val="en-US"/>
        </w:rPr>
      </w:pPr>
      <w:r w:rsidRPr="00B46CFB">
        <w:rPr>
          <w:i/>
          <w:iCs/>
          <w:lang w:val="en-US"/>
        </w:rPr>
        <w:t>E</w:t>
      </w:r>
      <w:r w:rsidRPr="00B46CFB">
        <w:rPr>
          <w:lang w:val="en-US"/>
        </w:rPr>
        <w:t xml:space="preserve">=3, </w:t>
      </w:r>
      <w:r w:rsidRPr="00B46CFB">
        <w:rPr>
          <w:i/>
          <w:iCs/>
          <w:lang w:val="en-US"/>
        </w:rPr>
        <w:t>N</w:t>
      </w:r>
      <w:r w:rsidRPr="00B46CFB">
        <w:rPr>
          <w:lang w:val="en-US"/>
        </w:rPr>
        <w:t>=3, </w:t>
      </w:r>
      <w:r w:rsidRPr="00B46CFB">
        <w:rPr>
          <w:i/>
          <w:iCs/>
          <w:lang w:val="en-US"/>
        </w:rPr>
        <w:t>P</w:t>
      </w:r>
      <w:r w:rsidRPr="00B46CFB">
        <w:rPr>
          <w:lang w:val="en-US"/>
        </w:rPr>
        <w:t>=1 → V(G)=3−3+2=2.</w:t>
      </w:r>
    </w:p>
    <w:p w14:paraId="60544FA4" w14:textId="77777777" w:rsidR="002C2CD0" w:rsidRPr="002C2CD0" w:rsidRDefault="002C2CD0" w:rsidP="00A618F2">
      <w:pPr>
        <w:numPr>
          <w:ilvl w:val="0"/>
          <w:numId w:val="35"/>
        </w:numPr>
        <w:rPr>
          <w:lang w:val="en-US"/>
        </w:rPr>
      </w:pPr>
      <w:r w:rsidRPr="002C2CD0">
        <w:rPr>
          <w:i/>
          <w:iCs/>
          <w:lang w:val="en-US"/>
        </w:rPr>
        <w:lastRenderedPageBreak/>
        <w:t>Interpretación</w:t>
      </w:r>
      <w:r w:rsidRPr="002C2CD0">
        <w:rPr>
          <w:lang w:val="en-US"/>
        </w:rPr>
        <w:t>:</w:t>
      </w:r>
    </w:p>
    <w:p w14:paraId="1D80237E" w14:textId="77777777" w:rsidR="002C2CD0" w:rsidRPr="002C2CD0" w:rsidRDefault="002C2CD0" w:rsidP="00A618F2">
      <w:pPr>
        <w:numPr>
          <w:ilvl w:val="1"/>
          <w:numId w:val="35"/>
        </w:numPr>
      </w:pPr>
      <w:r w:rsidRPr="002C2CD0">
        <w:t>V(G)≤10</w:t>
      </w:r>
      <w:r w:rsidRPr="002C2CD0">
        <w:rPr>
          <w:i/>
          <w:iCs/>
        </w:rPr>
        <w:t>V</w:t>
      </w:r>
      <w:r w:rsidRPr="002C2CD0">
        <w:t>(</w:t>
      </w:r>
      <w:r w:rsidRPr="002C2CD0">
        <w:rPr>
          <w:i/>
          <w:iCs/>
        </w:rPr>
        <w:t>G</w:t>
      </w:r>
      <w:r w:rsidRPr="002C2CD0">
        <w:t>)≤10: Código mantenible.</w:t>
      </w:r>
    </w:p>
    <w:p w14:paraId="57DE553D" w14:textId="77777777" w:rsidR="002C2CD0" w:rsidRPr="002C2CD0" w:rsidRDefault="002C2CD0" w:rsidP="00A618F2">
      <w:pPr>
        <w:numPr>
          <w:ilvl w:val="1"/>
          <w:numId w:val="35"/>
        </w:numPr>
      </w:pPr>
      <w:r w:rsidRPr="002C2CD0">
        <w:t>V(G)&gt;10</w:t>
      </w:r>
      <w:r w:rsidRPr="002C2CD0">
        <w:rPr>
          <w:i/>
          <w:iCs/>
        </w:rPr>
        <w:t>V</w:t>
      </w:r>
      <w:r w:rsidRPr="002C2CD0">
        <w:t>(</w:t>
      </w:r>
      <w:r w:rsidRPr="002C2CD0">
        <w:rPr>
          <w:i/>
          <w:iCs/>
        </w:rPr>
        <w:t>G</w:t>
      </w:r>
      <w:r w:rsidRPr="002C2CD0">
        <w:t>)&gt;10: Refactorizar urgentemente.</w:t>
      </w:r>
    </w:p>
    <w:p w14:paraId="0778F568" w14:textId="77777777" w:rsidR="002C2CD0" w:rsidRPr="002C2CD0" w:rsidRDefault="002C2CD0" w:rsidP="00A618F2">
      <w:pPr>
        <w:numPr>
          <w:ilvl w:val="0"/>
          <w:numId w:val="35"/>
        </w:numPr>
        <w:rPr>
          <w:lang w:val="en-US"/>
        </w:rPr>
      </w:pPr>
      <w:r w:rsidRPr="002C2CD0">
        <w:rPr>
          <w:i/>
          <w:iCs/>
          <w:lang w:val="en-US"/>
        </w:rPr>
        <w:t>Herramientas</w:t>
      </w:r>
      <w:r w:rsidRPr="002C2CD0">
        <w:rPr>
          <w:lang w:val="en-US"/>
        </w:rPr>
        <w:t>:</w:t>
      </w:r>
    </w:p>
    <w:p w14:paraId="466B4E01" w14:textId="77777777" w:rsidR="002C2CD0" w:rsidRPr="002C2CD0" w:rsidRDefault="002C2CD0" w:rsidP="00A618F2">
      <w:pPr>
        <w:numPr>
          <w:ilvl w:val="1"/>
          <w:numId w:val="35"/>
        </w:numPr>
      </w:pPr>
      <w:r w:rsidRPr="002C2CD0">
        <w:rPr>
          <w:b/>
          <w:bCs/>
        </w:rPr>
        <w:t>SonarQube</w:t>
      </w:r>
      <w:r w:rsidRPr="002C2CD0">
        <w:t>: Muestra complejidad por función.</w:t>
      </w:r>
    </w:p>
    <w:p w14:paraId="1D9C512F" w14:textId="77777777" w:rsidR="002C2CD0" w:rsidRPr="002C2CD0" w:rsidRDefault="002C2CD0" w:rsidP="00A618F2">
      <w:pPr>
        <w:numPr>
          <w:ilvl w:val="1"/>
          <w:numId w:val="35"/>
        </w:numPr>
      </w:pPr>
      <w:r w:rsidRPr="002C2CD0">
        <w:rPr>
          <w:b/>
          <w:bCs/>
        </w:rPr>
        <w:t>ESLint</w:t>
      </w:r>
      <w:r w:rsidRPr="002C2CD0">
        <w:t>: Regla complexity para JavaScript.</w:t>
      </w:r>
    </w:p>
    <w:p w14:paraId="381B775F" w14:textId="77777777" w:rsidR="00905CBF" w:rsidRPr="002C2CD0" w:rsidRDefault="00905CBF" w:rsidP="00F62C1F"/>
    <w:p w14:paraId="118FDF46" w14:textId="77777777" w:rsidR="002B2435" w:rsidRPr="002B2435" w:rsidRDefault="002B2435" w:rsidP="002B2435">
      <w:pPr>
        <w:rPr>
          <w:b/>
          <w:bCs/>
          <w:lang w:val="en-US"/>
        </w:rPr>
      </w:pPr>
      <w:r w:rsidRPr="002B2435">
        <w:rPr>
          <w:b/>
          <w:bCs/>
          <w:lang w:val="en-US"/>
        </w:rPr>
        <w:t xml:space="preserve">b) </w:t>
      </w:r>
      <w:r w:rsidRPr="002B2435">
        <w:rPr>
          <w:lang w:val="en-US"/>
        </w:rPr>
        <w:t>Acoplamiento y Cohesión</w:t>
      </w:r>
    </w:p>
    <w:tbl>
      <w:tblPr>
        <w:tblStyle w:val="Tablanormal5"/>
        <w:tblW w:w="0" w:type="auto"/>
        <w:tblLook w:val="04A0" w:firstRow="1" w:lastRow="0" w:firstColumn="1" w:lastColumn="0" w:noHBand="0" w:noVBand="1"/>
      </w:tblPr>
      <w:tblGrid>
        <w:gridCol w:w="1593"/>
        <w:gridCol w:w="2005"/>
        <w:gridCol w:w="1988"/>
        <w:gridCol w:w="3252"/>
      </w:tblGrid>
      <w:tr w:rsidR="002B2435" w:rsidRPr="002B2435" w14:paraId="3700B5BB" w14:textId="77777777" w:rsidTr="002B243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3FB7A7" w14:textId="77777777" w:rsidR="002B2435" w:rsidRPr="002B2435" w:rsidRDefault="002B2435" w:rsidP="002B2435">
            <w:pPr>
              <w:rPr>
                <w:b/>
                <w:bCs/>
                <w:sz w:val="20"/>
                <w:szCs w:val="18"/>
                <w:lang w:val="en-US"/>
              </w:rPr>
            </w:pPr>
            <w:r w:rsidRPr="002B2435">
              <w:rPr>
                <w:b/>
                <w:bCs/>
                <w:sz w:val="20"/>
                <w:szCs w:val="18"/>
                <w:lang w:val="en-US"/>
              </w:rPr>
              <w:t>Concepto</w:t>
            </w:r>
          </w:p>
        </w:tc>
        <w:tc>
          <w:tcPr>
            <w:tcW w:w="0" w:type="auto"/>
            <w:hideMark/>
          </w:tcPr>
          <w:p w14:paraId="35757F2C" w14:textId="77777777" w:rsidR="002B2435" w:rsidRPr="002B2435" w:rsidRDefault="002B2435" w:rsidP="002B243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B2435">
              <w:rPr>
                <w:b/>
                <w:bCs/>
                <w:sz w:val="20"/>
                <w:szCs w:val="18"/>
                <w:lang w:val="en-US"/>
              </w:rPr>
              <w:t>Definición</w:t>
            </w:r>
          </w:p>
        </w:tc>
        <w:tc>
          <w:tcPr>
            <w:tcW w:w="0" w:type="auto"/>
            <w:hideMark/>
          </w:tcPr>
          <w:p w14:paraId="779C9E56" w14:textId="77777777" w:rsidR="002B2435" w:rsidRPr="002B2435" w:rsidRDefault="002B2435" w:rsidP="002B243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B2435">
              <w:rPr>
                <w:b/>
                <w:bCs/>
                <w:sz w:val="20"/>
                <w:szCs w:val="18"/>
                <w:lang w:val="en-US"/>
              </w:rPr>
              <w:t>Escala (Bueno → Malo)</w:t>
            </w:r>
          </w:p>
        </w:tc>
        <w:tc>
          <w:tcPr>
            <w:tcW w:w="0" w:type="auto"/>
            <w:hideMark/>
          </w:tcPr>
          <w:p w14:paraId="4E7343E6" w14:textId="77777777" w:rsidR="002B2435" w:rsidRPr="002B2435" w:rsidRDefault="002B2435" w:rsidP="002B243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B2435">
              <w:rPr>
                <w:b/>
                <w:bCs/>
                <w:sz w:val="20"/>
                <w:szCs w:val="18"/>
                <w:lang w:val="en-US"/>
              </w:rPr>
              <w:t>Ejemplo</w:t>
            </w:r>
          </w:p>
        </w:tc>
      </w:tr>
      <w:tr w:rsidR="002B2435" w:rsidRPr="002B2435" w14:paraId="35628BDB" w14:textId="77777777" w:rsidTr="002B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8A558" w14:textId="77777777" w:rsidR="002B2435" w:rsidRPr="002B2435" w:rsidRDefault="002B2435" w:rsidP="002B2435">
            <w:pPr>
              <w:rPr>
                <w:sz w:val="20"/>
                <w:szCs w:val="18"/>
                <w:lang w:val="en-US"/>
              </w:rPr>
            </w:pPr>
            <w:r w:rsidRPr="002B2435">
              <w:rPr>
                <w:b/>
                <w:bCs/>
                <w:sz w:val="20"/>
                <w:szCs w:val="18"/>
                <w:lang w:val="en-US"/>
              </w:rPr>
              <w:t>Acoplamiento</w:t>
            </w:r>
          </w:p>
        </w:tc>
        <w:tc>
          <w:tcPr>
            <w:tcW w:w="0" w:type="auto"/>
            <w:hideMark/>
          </w:tcPr>
          <w:p w14:paraId="4AFBF5B6" w14:textId="77777777" w:rsidR="002B2435" w:rsidRPr="002B2435" w:rsidRDefault="002B2435" w:rsidP="002B2435">
            <w:pPr>
              <w:cnfStyle w:val="000000100000" w:firstRow="0" w:lastRow="0" w:firstColumn="0" w:lastColumn="0" w:oddVBand="0" w:evenVBand="0" w:oddHBand="1" w:evenHBand="0" w:firstRowFirstColumn="0" w:firstRowLastColumn="0" w:lastRowFirstColumn="0" w:lastRowLastColumn="0"/>
              <w:rPr>
                <w:sz w:val="20"/>
                <w:szCs w:val="18"/>
              </w:rPr>
            </w:pPr>
            <w:r w:rsidRPr="002B2435">
              <w:rPr>
                <w:sz w:val="20"/>
                <w:szCs w:val="18"/>
              </w:rPr>
              <w:t>Grado de interdependencia entre módulos.</w:t>
            </w:r>
          </w:p>
        </w:tc>
        <w:tc>
          <w:tcPr>
            <w:tcW w:w="0" w:type="auto"/>
            <w:hideMark/>
          </w:tcPr>
          <w:p w14:paraId="3F0E31AA" w14:textId="77777777" w:rsidR="002B2435" w:rsidRPr="002B2435" w:rsidRDefault="002B2435" w:rsidP="002B2435">
            <w:pPr>
              <w:cnfStyle w:val="000000100000" w:firstRow="0" w:lastRow="0" w:firstColumn="0" w:lastColumn="0" w:oddVBand="0" w:evenVBand="0" w:oddHBand="1" w:evenHBand="0" w:firstRowFirstColumn="0" w:firstRowLastColumn="0" w:lastRowFirstColumn="0" w:lastRowLastColumn="0"/>
              <w:rPr>
                <w:sz w:val="20"/>
                <w:szCs w:val="18"/>
              </w:rPr>
            </w:pPr>
            <w:r w:rsidRPr="002B2435">
              <w:rPr>
                <w:sz w:val="20"/>
                <w:szCs w:val="18"/>
              </w:rPr>
              <w:t>Bajo (APIs REST) → Alto (variables globales).</w:t>
            </w:r>
          </w:p>
        </w:tc>
        <w:tc>
          <w:tcPr>
            <w:tcW w:w="0" w:type="auto"/>
            <w:hideMark/>
          </w:tcPr>
          <w:p w14:paraId="1E942BD7" w14:textId="77777777" w:rsidR="002B2435" w:rsidRPr="002B2435" w:rsidRDefault="002B2435" w:rsidP="002B2435">
            <w:pPr>
              <w:cnfStyle w:val="000000100000" w:firstRow="0" w:lastRow="0" w:firstColumn="0" w:lastColumn="0" w:oddVBand="0" w:evenVBand="0" w:oddHBand="1" w:evenHBand="0" w:firstRowFirstColumn="0" w:firstRowLastColumn="0" w:lastRowFirstColumn="0" w:lastRowLastColumn="0"/>
              <w:rPr>
                <w:sz w:val="20"/>
                <w:szCs w:val="18"/>
              </w:rPr>
            </w:pPr>
            <w:r w:rsidRPr="002B2435">
              <w:rPr>
                <w:sz w:val="20"/>
                <w:szCs w:val="18"/>
              </w:rPr>
              <w:t>Microservicio de pagos que usa una API externa vs. módulo que lee directamente la base de datos de otro servicio.</w:t>
            </w:r>
          </w:p>
        </w:tc>
      </w:tr>
      <w:tr w:rsidR="002B2435" w:rsidRPr="002B2435" w14:paraId="7C6C1E5A" w14:textId="77777777" w:rsidTr="002B2435">
        <w:tc>
          <w:tcPr>
            <w:cnfStyle w:val="001000000000" w:firstRow="0" w:lastRow="0" w:firstColumn="1" w:lastColumn="0" w:oddVBand="0" w:evenVBand="0" w:oddHBand="0" w:evenHBand="0" w:firstRowFirstColumn="0" w:firstRowLastColumn="0" w:lastRowFirstColumn="0" w:lastRowLastColumn="0"/>
            <w:tcW w:w="0" w:type="auto"/>
            <w:hideMark/>
          </w:tcPr>
          <w:p w14:paraId="209C259B" w14:textId="77777777" w:rsidR="002B2435" w:rsidRPr="002B2435" w:rsidRDefault="002B2435" w:rsidP="002B2435">
            <w:pPr>
              <w:rPr>
                <w:sz w:val="20"/>
                <w:szCs w:val="18"/>
                <w:lang w:val="en-US"/>
              </w:rPr>
            </w:pPr>
            <w:r w:rsidRPr="002B2435">
              <w:rPr>
                <w:b/>
                <w:bCs/>
                <w:sz w:val="20"/>
                <w:szCs w:val="18"/>
                <w:lang w:val="en-US"/>
              </w:rPr>
              <w:t>Cohesión</w:t>
            </w:r>
          </w:p>
        </w:tc>
        <w:tc>
          <w:tcPr>
            <w:tcW w:w="0" w:type="auto"/>
            <w:hideMark/>
          </w:tcPr>
          <w:p w14:paraId="215B6501" w14:textId="77777777" w:rsidR="002B2435" w:rsidRPr="002B2435" w:rsidRDefault="002B2435" w:rsidP="002B2435">
            <w:pPr>
              <w:cnfStyle w:val="000000000000" w:firstRow="0" w:lastRow="0" w:firstColumn="0" w:lastColumn="0" w:oddVBand="0" w:evenVBand="0" w:oddHBand="0" w:evenHBand="0" w:firstRowFirstColumn="0" w:firstRowLastColumn="0" w:lastRowFirstColumn="0" w:lastRowLastColumn="0"/>
              <w:rPr>
                <w:sz w:val="20"/>
                <w:szCs w:val="18"/>
              </w:rPr>
            </w:pPr>
            <w:r w:rsidRPr="002B2435">
              <w:rPr>
                <w:sz w:val="20"/>
                <w:szCs w:val="18"/>
              </w:rPr>
              <w:t>Grado en que un módulo realiza una sola tarea.</w:t>
            </w:r>
          </w:p>
        </w:tc>
        <w:tc>
          <w:tcPr>
            <w:tcW w:w="0" w:type="auto"/>
            <w:hideMark/>
          </w:tcPr>
          <w:p w14:paraId="4A3EABF5" w14:textId="77777777" w:rsidR="002B2435" w:rsidRPr="002B2435" w:rsidRDefault="002B2435" w:rsidP="002B2435">
            <w:pPr>
              <w:cnfStyle w:val="000000000000" w:firstRow="0" w:lastRow="0" w:firstColumn="0" w:lastColumn="0" w:oddVBand="0" w:evenVBand="0" w:oddHBand="0" w:evenHBand="0" w:firstRowFirstColumn="0" w:firstRowLastColumn="0" w:lastRowFirstColumn="0" w:lastRowLastColumn="0"/>
              <w:rPr>
                <w:sz w:val="20"/>
                <w:szCs w:val="18"/>
              </w:rPr>
            </w:pPr>
            <w:r w:rsidRPr="002B2435">
              <w:rPr>
                <w:sz w:val="20"/>
                <w:szCs w:val="18"/>
              </w:rPr>
              <w:t>Alta (una responsabilidad) → Baja (múltiples tareas).</w:t>
            </w:r>
          </w:p>
        </w:tc>
        <w:tc>
          <w:tcPr>
            <w:tcW w:w="0" w:type="auto"/>
            <w:hideMark/>
          </w:tcPr>
          <w:p w14:paraId="6157B29D" w14:textId="77777777" w:rsidR="002B2435" w:rsidRPr="002B2435" w:rsidRDefault="002B2435" w:rsidP="002B2435">
            <w:pPr>
              <w:cnfStyle w:val="000000000000" w:firstRow="0" w:lastRow="0" w:firstColumn="0" w:lastColumn="0" w:oddVBand="0" w:evenVBand="0" w:oddHBand="0" w:evenHBand="0" w:firstRowFirstColumn="0" w:firstRowLastColumn="0" w:lastRowFirstColumn="0" w:lastRowLastColumn="0"/>
              <w:rPr>
                <w:sz w:val="20"/>
                <w:szCs w:val="18"/>
              </w:rPr>
            </w:pPr>
            <w:r w:rsidRPr="002B2435">
              <w:rPr>
                <w:sz w:val="20"/>
                <w:szCs w:val="18"/>
              </w:rPr>
              <w:t>Clase EmailSender (envía correos) vs. clase Utils (maneja logs, fechas y cifrado).</w:t>
            </w:r>
          </w:p>
        </w:tc>
      </w:tr>
    </w:tbl>
    <w:p w14:paraId="5E143C3D" w14:textId="77777777" w:rsidR="002C2CD0" w:rsidRPr="002C2CD0" w:rsidRDefault="002C2CD0" w:rsidP="00F62C1F"/>
    <w:p w14:paraId="4B5BCB2D" w14:textId="77777777" w:rsidR="002E4229" w:rsidRPr="002E4229" w:rsidRDefault="002E4229" w:rsidP="00A618F2">
      <w:pPr>
        <w:numPr>
          <w:ilvl w:val="0"/>
          <w:numId w:val="36"/>
        </w:numPr>
        <w:rPr>
          <w:i/>
          <w:iCs/>
          <w:lang w:val="en-US"/>
        </w:rPr>
      </w:pPr>
      <w:r w:rsidRPr="002E4229">
        <w:rPr>
          <w:i/>
          <w:iCs/>
          <w:lang w:val="en-US"/>
        </w:rPr>
        <w:t>Herramientas:</w:t>
      </w:r>
    </w:p>
    <w:p w14:paraId="1B8E4A4D" w14:textId="77777777" w:rsidR="002E4229" w:rsidRPr="002E4229" w:rsidRDefault="002E4229" w:rsidP="00A618F2">
      <w:pPr>
        <w:numPr>
          <w:ilvl w:val="1"/>
          <w:numId w:val="36"/>
        </w:numPr>
      </w:pPr>
      <w:r w:rsidRPr="002E4229">
        <w:rPr>
          <w:i/>
          <w:iCs/>
        </w:rPr>
        <w:t>NDepend</w:t>
      </w:r>
      <w:r w:rsidRPr="002E4229">
        <w:t>: Analiza acoplamiento en .NET.</w:t>
      </w:r>
    </w:p>
    <w:p w14:paraId="3CC5345B" w14:textId="77777777" w:rsidR="002E4229" w:rsidRPr="002E4229" w:rsidRDefault="002E4229" w:rsidP="00A618F2">
      <w:pPr>
        <w:numPr>
          <w:ilvl w:val="1"/>
          <w:numId w:val="36"/>
        </w:numPr>
      </w:pPr>
      <w:r w:rsidRPr="002E4229">
        <w:rPr>
          <w:i/>
          <w:iCs/>
        </w:rPr>
        <w:t>Structure101</w:t>
      </w:r>
      <w:r w:rsidRPr="002E4229">
        <w:t>: Visualiza dependencias en Java.</w:t>
      </w:r>
    </w:p>
    <w:p w14:paraId="480432A3" w14:textId="77777777" w:rsidR="002C2CD0" w:rsidRDefault="002C2CD0" w:rsidP="00F62C1F"/>
    <w:p w14:paraId="5DF815EF" w14:textId="77777777" w:rsidR="0048631B" w:rsidRDefault="0048631B" w:rsidP="00F62C1F"/>
    <w:p w14:paraId="516792C3" w14:textId="77777777" w:rsidR="0048631B" w:rsidRDefault="0048631B" w:rsidP="00F62C1F"/>
    <w:p w14:paraId="091CDB08" w14:textId="77777777" w:rsidR="0048631B" w:rsidRDefault="0048631B" w:rsidP="00F62C1F"/>
    <w:p w14:paraId="58AEAD44" w14:textId="77777777" w:rsidR="0048631B" w:rsidRDefault="0048631B" w:rsidP="00F62C1F"/>
    <w:p w14:paraId="088A7548" w14:textId="77777777" w:rsidR="0048631B" w:rsidRDefault="0048631B" w:rsidP="00F62C1F"/>
    <w:p w14:paraId="29D361AF" w14:textId="77777777" w:rsidR="0048631B" w:rsidRPr="002C2CD0" w:rsidRDefault="0048631B" w:rsidP="00F62C1F"/>
    <w:p w14:paraId="5C4C5B42" w14:textId="77777777" w:rsidR="00735C1C" w:rsidRPr="00735C1C" w:rsidRDefault="00735C1C" w:rsidP="00735C1C">
      <w:pPr>
        <w:rPr>
          <w:u w:val="single"/>
        </w:rPr>
      </w:pPr>
      <w:r w:rsidRPr="00735C1C">
        <w:rPr>
          <w:u w:val="single"/>
        </w:rPr>
        <w:lastRenderedPageBreak/>
        <w:t>Métricas de Mantenibilidad</w:t>
      </w:r>
    </w:p>
    <w:p w14:paraId="7316AF38" w14:textId="4F3D30A7" w:rsidR="002C2CD0" w:rsidRDefault="00692420" w:rsidP="00F62C1F">
      <w:r w:rsidRPr="00692420">
        <w:t>Evalúan la facilidad para corregir, mejorar y adaptar el software.</w:t>
      </w:r>
    </w:p>
    <w:p w14:paraId="4E41BAA8" w14:textId="73077E91" w:rsidR="002E4229" w:rsidRDefault="00692420" w:rsidP="00F62C1F">
      <w:r w:rsidRPr="00692420">
        <w:t>a) Índice de Mantenibilidad (MI)</w:t>
      </w:r>
      <w:r w:rsidR="004B4C68">
        <w:t xml:space="preserve">: </w:t>
      </w:r>
      <w:r w:rsidR="004B4C68" w:rsidRPr="004B4C68">
        <w:t>Puntuación que combina complejidad ciclomática, LOC y otras métricas.</w:t>
      </w:r>
      <w:r w:rsidR="004B4C68">
        <w:t xml:space="preserve"> </w:t>
      </w:r>
      <w:r w:rsidR="004B4C68" w:rsidRPr="004B4C68">
        <w:t>Fórmula (Microsoft VS Code Metrics):</w:t>
      </w:r>
      <w:r w:rsidR="004B4C68">
        <w:t xml:space="preserve"> </w:t>
      </w:r>
      <w:r w:rsidR="00F86010" w:rsidRPr="00F86010">
        <w:rPr>
          <w:rFonts w:ascii="Consolas" w:hAnsi="Consolas"/>
          <w:i/>
          <w:iCs/>
        </w:rPr>
        <w:t>MI = 171 − 5.2 ln (LOC) − 0.23 × V(G) − 16.2 ln (Líneas comentadas)</w:t>
      </w:r>
    </w:p>
    <w:p w14:paraId="5D47D83B" w14:textId="77777777" w:rsidR="002E4229" w:rsidRDefault="002E4229" w:rsidP="00F62C1F"/>
    <w:p w14:paraId="6D6BAB34" w14:textId="77777777" w:rsidR="008244BB" w:rsidRPr="008244BB" w:rsidRDefault="008244BB" w:rsidP="00A618F2">
      <w:pPr>
        <w:numPr>
          <w:ilvl w:val="0"/>
          <w:numId w:val="37"/>
        </w:numPr>
        <w:rPr>
          <w:lang w:val="en-US"/>
        </w:rPr>
      </w:pPr>
      <w:r w:rsidRPr="008244BB">
        <w:rPr>
          <w:i/>
          <w:iCs/>
          <w:lang w:val="en-US"/>
        </w:rPr>
        <w:t>Escala</w:t>
      </w:r>
      <w:r w:rsidRPr="008244BB">
        <w:rPr>
          <w:lang w:val="en-US"/>
        </w:rPr>
        <w:t>:</w:t>
      </w:r>
    </w:p>
    <w:p w14:paraId="5693D064" w14:textId="77777777" w:rsidR="008244BB" w:rsidRPr="008244BB" w:rsidRDefault="008244BB" w:rsidP="00A618F2">
      <w:pPr>
        <w:numPr>
          <w:ilvl w:val="1"/>
          <w:numId w:val="37"/>
        </w:numPr>
        <w:rPr>
          <w:lang w:val="en-US"/>
        </w:rPr>
      </w:pPr>
      <w:r w:rsidRPr="008244BB">
        <w:rPr>
          <w:b/>
          <w:bCs/>
          <w:lang w:val="en-US"/>
        </w:rPr>
        <w:t>85-100</w:t>
      </w:r>
      <w:r w:rsidRPr="008244BB">
        <w:rPr>
          <w:lang w:val="en-US"/>
        </w:rPr>
        <w:t>: Verde (fácil de mantener).</w:t>
      </w:r>
    </w:p>
    <w:p w14:paraId="7FAE78BF" w14:textId="77777777" w:rsidR="008244BB" w:rsidRPr="008244BB" w:rsidRDefault="008244BB" w:rsidP="00A618F2">
      <w:pPr>
        <w:numPr>
          <w:ilvl w:val="1"/>
          <w:numId w:val="37"/>
        </w:numPr>
        <w:rPr>
          <w:lang w:val="en-US"/>
        </w:rPr>
      </w:pPr>
      <w:r w:rsidRPr="008244BB">
        <w:rPr>
          <w:b/>
          <w:bCs/>
          <w:lang w:val="en-US"/>
        </w:rPr>
        <w:t>65-85</w:t>
      </w:r>
      <w:r w:rsidRPr="008244BB">
        <w:rPr>
          <w:lang w:val="en-US"/>
        </w:rPr>
        <w:t>: Amarillo (requiere atención).</w:t>
      </w:r>
    </w:p>
    <w:p w14:paraId="635B3138" w14:textId="77777777" w:rsidR="008244BB" w:rsidRPr="008244BB" w:rsidRDefault="008244BB" w:rsidP="00A618F2">
      <w:pPr>
        <w:numPr>
          <w:ilvl w:val="1"/>
          <w:numId w:val="37"/>
        </w:numPr>
        <w:rPr>
          <w:lang w:val="en-US"/>
        </w:rPr>
      </w:pPr>
      <w:r w:rsidRPr="008244BB">
        <w:rPr>
          <w:b/>
          <w:bCs/>
          <w:lang w:val="en-US"/>
        </w:rPr>
        <w:t>&lt;65</w:t>
      </w:r>
      <w:r w:rsidRPr="008244BB">
        <w:rPr>
          <w:lang w:val="en-US"/>
        </w:rPr>
        <w:t>: Rojo (alto riesgo).</w:t>
      </w:r>
    </w:p>
    <w:p w14:paraId="1C2A5C91" w14:textId="77777777" w:rsidR="002E4229" w:rsidRDefault="002E4229" w:rsidP="00F62C1F"/>
    <w:p w14:paraId="7D14663B" w14:textId="77777777" w:rsidR="00481EA6" w:rsidRPr="00481EA6" w:rsidRDefault="00481EA6" w:rsidP="00A618F2">
      <w:pPr>
        <w:numPr>
          <w:ilvl w:val="0"/>
          <w:numId w:val="38"/>
        </w:numPr>
        <w:rPr>
          <w:lang w:val="en-US"/>
        </w:rPr>
      </w:pPr>
      <w:r w:rsidRPr="00481EA6">
        <w:rPr>
          <w:i/>
          <w:iCs/>
          <w:lang w:val="en-US"/>
        </w:rPr>
        <w:t>Ejemplo</w:t>
      </w:r>
      <w:r w:rsidRPr="00481EA6">
        <w:rPr>
          <w:lang w:val="en-US"/>
        </w:rPr>
        <w:t>:</w:t>
      </w:r>
    </w:p>
    <w:p w14:paraId="12A2E8C9" w14:textId="3CDDC7FF" w:rsidR="00481EA6" w:rsidRPr="00481EA6" w:rsidRDefault="00481EA6" w:rsidP="00A618F2">
      <w:pPr>
        <w:numPr>
          <w:ilvl w:val="1"/>
          <w:numId w:val="38"/>
        </w:numPr>
      </w:pPr>
      <w:r w:rsidRPr="00481EA6">
        <w:t>Función con 50 LOC, V(G)=5</w:t>
      </w:r>
      <w:r w:rsidRPr="00481EA6">
        <w:rPr>
          <w:i/>
          <w:iCs/>
        </w:rPr>
        <w:t>V</w:t>
      </w:r>
      <w:r w:rsidRPr="00481EA6">
        <w:t>(</w:t>
      </w:r>
      <w:r w:rsidRPr="00481EA6">
        <w:rPr>
          <w:i/>
          <w:iCs/>
        </w:rPr>
        <w:t>G</w:t>
      </w:r>
      <w:r w:rsidRPr="00481EA6">
        <w:t>)=5, 10 líneas comentadas → MI=85.</w:t>
      </w:r>
    </w:p>
    <w:p w14:paraId="0EC92A89" w14:textId="77777777" w:rsidR="00481EA6" w:rsidRPr="00481EA6" w:rsidRDefault="00481EA6" w:rsidP="00A618F2">
      <w:pPr>
        <w:numPr>
          <w:ilvl w:val="0"/>
          <w:numId w:val="38"/>
        </w:numPr>
        <w:rPr>
          <w:lang w:val="en-US"/>
        </w:rPr>
      </w:pPr>
      <w:r w:rsidRPr="00481EA6">
        <w:rPr>
          <w:i/>
          <w:iCs/>
          <w:lang w:val="en-US"/>
        </w:rPr>
        <w:t>Herramientas</w:t>
      </w:r>
      <w:r w:rsidRPr="00481EA6">
        <w:rPr>
          <w:lang w:val="en-US"/>
        </w:rPr>
        <w:t>:</w:t>
      </w:r>
    </w:p>
    <w:p w14:paraId="56717022" w14:textId="77777777" w:rsidR="00481EA6" w:rsidRPr="00481EA6" w:rsidRDefault="00481EA6" w:rsidP="00A618F2">
      <w:pPr>
        <w:numPr>
          <w:ilvl w:val="1"/>
          <w:numId w:val="38"/>
        </w:numPr>
      </w:pPr>
      <w:r w:rsidRPr="00481EA6">
        <w:t>Visual Studio Code Metrics: Calcula MI automáticamente.</w:t>
      </w:r>
    </w:p>
    <w:p w14:paraId="58E7A230" w14:textId="77777777" w:rsidR="00481EA6" w:rsidRPr="00481EA6" w:rsidRDefault="00481EA6" w:rsidP="00A618F2">
      <w:pPr>
        <w:numPr>
          <w:ilvl w:val="1"/>
          <w:numId w:val="38"/>
        </w:numPr>
        <w:rPr>
          <w:lang w:val="en-US"/>
        </w:rPr>
      </w:pPr>
      <w:r w:rsidRPr="00481EA6">
        <w:rPr>
          <w:lang w:val="en-US"/>
        </w:rPr>
        <w:t>SonarQube: Muestra tendencias históricas.</w:t>
      </w:r>
    </w:p>
    <w:p w14:paraId="1C9ABEE0" w14:textId="77777777" w:rsidR="002E4229" w:rsidRDefault="002E4229" w:rsidP="00F62C1F"/>
    <w:p w14:paraId="54F1957D" w14:textId="71BE927D" w:rsidR="00671A18" w:rsidRPr="008E10BD" w:rsidRDefault="00671A18" w:rsidP="000655FC">
      <w:pPr>
        <w:jc w:val="left"/>
        <w:rPr>
          <w:b/>
          <w:bCs/>
        </w:rPr>
      </w:pPr>
      <w:r w:rsidRPr="008E10BD">
        <w:rPr>
          <w:u w:val="single"/>
        </w:rPr>
        <w:t>Deuda Técnica</w:t>
      </w:r>
      <w:r w:rsidRPr="00671A18">
        <w:br/>
        <w:t>Costo futuro de corregir atajos tomados durante el desarrollo (ej.: código duplicado, falta de pruebas).</w:t>
      </w:r>
    </w:p>
    <w:p w14:paraId="5DFA9FCF" w14:textId="7E34FE26" w:rsidR="00671A18" w:rsidRPr="00671A18" w:rsidRDefault="00671A18" w:rsidP="00A618F2">
      <w:pPr>
        <w:numPr>
          <w:ilvl w:val="0"/>
          <w:numId w:val="39"/>
        </w:numPr>
      </w:pPr>
      <w:r w:rsidRPr="00671A18">
        <w:rPr>
          <w:i/>
          <w:iCs/>
        </w:rPr>
        <w:t>Ejemplo</w:t>
      </w:r>
      <w:r w:rsidRPr="00671A18">
        <w:t>:</w:t>
      </w:r>
      <w:r w:rsidR="000655FC" w:rsidRPr="000655FC">
        <w:t xml:space="preserve"> </w:t>
      </w:r>
      <w:r w:rsidRPr="00671A18">
        <w:t>100 horas de deuda técnica por código duplicado en un módulo de reportes.</w:t>
      </w:r>
    </w:p>
    <w:p w14:paraId="72D1A51C" w14:textId="77777777" w:rsidR="00671A18" w:rsidRPr="00671A18" w:rsidRDefault="00671A18" w:rsidP="00A618F2">
      <w:pPr>
        <w:numPr>
          <w:ilvl w:val="0"/>
          <w:numId w:val="39"/>
        </w:numPr>
        <w:rPr>
          <w:lang w:val="en-US"/>
        </w:rPr>
      </w:pPr>
      <w:r w:rsidRPr="00671A18">
        <w:rPr>
          <w:i/>
          <w:iCs/>
          <w:lang w:val="en-US"/>
        </w:rPr>
        <w:t>Herramientas</w:t>
      </w:r>
      <w:r w:rsidRPr="00671A18">
        <w:rPr>
          <w:lang w:val="en-US"/>
        </w:rPr>
        <w:t>:</w:t>
      </w:r>
    </w:p>
    <w:p w14:paraId="6FB80600" w14:textId="77777777" w:rsidR="00671A18" w:rsidRPr="00671A18" w:rsidRDefault="00671A18" w:rsidP="00A618F2">
      <w:pPr>
        <w:numPr>
          <w:ilvl w:val="1"/>
          <w:numId w:val="39"/>
        </w:numPr>
      </w:pPr>
      <w:r w:rsidRPr="00671A18">
        <w:t>SonarQube: Estima horas para resolver deuda técnica.</w:t>
      </w:r>
    </w:p>
    <w:p w14:paraId="4E6C23C8" w14:textId="77777777" w:rsidR="002E4229" w:rsidRDefault="002E4229" w:rsidP="00F62C1F"/>
    <w:p w14:paraId="5B001A27" w14:textId="77777777" w:rsidR="002E4229" w:rsidRPr="002C2CD0" w:rsidRDefault="002E4229" w:rsidP="00F62C1F"/>
    <w:p w14:paraId="4B2C0E55" w14:textId="77777777" w:rsidR="002C2CD0" w:rsidRDefault="002C2CD0" w:rsidP="00F62C1F"/>
    <w:p w14:paraId="75C965A6" w14:textId="77777777" w:rsidR="00610872" w:rsidRDefault="00610872" w:rsidP="00F62C1F"/>
    <w:p w14:paraId="1265954F" w14:textId="208A0A93" w:rsidR="000F73C7" w:rsidRPr="008E10BD" w:rsidRDefault="00457E12" w:rsidP="000F73C7">
      <w:pPr>
        <w:rPr>
          <w:u w:val="single"/>
        </w:rPr>
      </w:pPr>
      <w:r w:rsidRPr="008E10BD">
        <w:rPr>
          <w:u w:val="single"/>
        </w:rPr>
        <w:lastRenderedPageBreak/>
        <w:t>Métricas Orientadas a Objetos</w:t>
      </w:r>
    </w:p>
    <w:p w14:paraId="648FBA97" w14:textId="0C6B7B4B" w:rsidR="000F73C7" w:rsidRDefault="000F73C7" w:rsidP="000F73C7">
      <w:r w:rsidRPr="000F73C7">
        <w:t>Relevantes para lenguajes como Java, C# o Python (POO).</w:t>
      </w:r>
    </w:p>
    <w:p w14:paraId="0D81AF01" w14:textId="77777777" w:rsidR="00457E12" w:rsidRPr="000F73C7" w:rsidRDefault="00457E12" w:rsidP="000F73C7"/>
    <w:p w14:paraId="17A73CE9" w14:textId="614871DA" w:rsidR="000F73C7" w:rsidRPr="000F73C7" w:rsidRDefault="000F73C7" w:rsidP="00457E12">
      <w:pPr>
        <w:tabs>
          <w:tab w:val="num" w:pos="720"/>
        </w:tabs>
      </w:pPr>
      <w:r w:rsidRPr="000F73C7">
        <w:rPr>
          <w:b/>
          <w:bCs/>
        </w:rPr>
        <w:t xml:space="preserve">a) </w:t>
      </w:r>
      <w:r w:rsidRPr="000F73C7">
        <w:t>Profundidad de Herencia (DIT)</w:t>
      </w:r>
      <w:r w:rsidR="00457E12">
        <w:t xml:space="preserve">: </w:t>
      </w:r>
      <w:r w:rsidRPr="000F73C7">
        <w:t>Número máximo de clases ancestros de una clase.</w:t>
      </w:r>
    </w:p>
    <w:p w14:paraId="05D868C7" w14:textId="71F160D1" w:rsidR="000F73C7" w:rsidRPr="000F73C7" w:rsidRDefault="000F73C7" w:rsidP="00A618F2">
      <w:pPr>
        <w:numPr>
          <w:ilvl w:val="0"/>
          <w:numId w:val="40"/>
        </w:numPr>
        <w:rPr>
          <w:lang w:val="en-US"/>
        </w:rPr>
      </w:pPr>
      <w:r w:rsidRPr="000F73C7">
        <w:rPr>
          <w:i/>
          <w:iCs/>
          <w:lang w:val="en-US"/>
        </w:rPr>
        <w:t>Ejemplo</w:t>
      </w:r>
      <w:r w:rsidRPr="000F73C7">
        <w:rPr>
          <w:lang w:val="en-US"/>
        </w:rPr>
        <w:t>:</w:t>
      </w:r>
      <w:r w:rsidR="00CF0E54">
        <w:rPr>
          <w:lang w:val="en-US"/>
        </w:rPr>
        <w:t xml:space="preserve"> </w:t>
      </w:r>
    </w:p>
    <w:p w14:paraId="5A383B43" w14:textId="6E644F54" w:rsidR="000F73C7" w:rsidRPr="000F73C7" w:rsidRDefault="000F73C7" w:rsidP="00A618F2">
      <w:pPr>
        <w:numPr>
          <w:ilvl w:val="1"/>
          <w:numId w:val="40"/>
        </w:numPr>
      </w:pPr>
      <w:r w:rsidRPr="000F73C7">
        <w:t>Clase C hereda de B, que hereda de A → DIT=2.</w:t>
      </w:r>
    </w:p>
    <w:p w14:paraId="3A46502F" w14:textId="77777777" w:rsidR="000F73C7" w:rsidRPr="000F73C7" w:rsidRDefault="000F73C7" w:rsidP="00A618F2">
      <w:pPr>
        <w:numPr>
          <w:ilvl w:val="0"/>
          <w:numId w:val="40"/>
        </w:numPr>
        <w:rPr>
          <w:lang w:val="en-US"/>
        </w:rPr>
      </w:pPr>
      <w:r w:rsidRPr="000F73C7">
        <w:rPr>
          <w:i/>
          <w:iCs/>
          <w:lang w:val="en-US"/>
        </w:rPr>
        <w:t>Buenas prácticas</w:t>
      </w:r>
      <w:r w:rsidRPr="000F73C7">
        <w:rPr>
          <w:lang w:val="en-US"/>
        </w:rPr>
        <w:t>:</w:t>
      </w:r>
    </w:p>
    <w:p w14:paraId="367EE28F" w14:textId="243720AC" w:rsidR="000F73C7" w:rsidRPr="000F73C7" w:rsidRDefault="000F73C7" w:rsidP="00A618F2">
      <w:pPr>
        <w:numPr>
          <w:ilvl w:val="1"/>
          <w:numId w:val="40"/>
        </w:numPr>
      </w:pPr>
      <w:r w:rsidRPr="000F73C7">
        <w:t>DIT≤3 (evitar jerarquías complejas).</w:t>
      </w:r>
    </w:p>
    <w:p w14:paraId="1D864364" w14:textId="5C649B1D" w:rsidR="000F73C7" w:rsidRPr="000F73C7" w:rsidRDefault="000F73C7" w:rsidP="00CF0E54">
      <w:pPr>
        <w:tabs>
          <w:tab w:val="num" w:pos="720"/>
        </w:tabs>
      </w:pPr>
      <w:r w:rsidRPr="000F73C7">
        <w:rPr>
          <w:b/>
          <w:bCs/>
        </w:rPr>
        <w:t xml:space="preserve">b) </w:t>
      </w:r>
      <w:r w:rsidRPr="000F73C7">
        <w:t>Número de Hijos (NOC)</w:t>
      </w:r>
      <w:r w:rsidR="00CF0E54">
        <w:t xml:space="preserve">: </w:t>
      </w:r>
      <w:r w:rsidRPr="000F73C7">
        <w:t>Cantidad de subclases directas de una clase.</w:t>
      </w:r>
    </w:p>
    <w:p w14:paraId="42D4127E" w14:textId="77777777" w:rsidR="000F73C7" w:rsidRPr="000F73C7" w:rsidRDefault="000F73C7" w:rsidP="00A618F2">
      <w:pPr>
        <w:numPr>
          <w:ilvl w:val="0"/>
          <w:numId w:val="41"/>
        </w:numPr>
        <w:rPr>
          <w:lang w:val="en-US"/>
        </w:rPr>
      </w:pPr>
      <w:r w:rsidRPr="000F73C7">
        <w:rPr>
          <w:i/>
          <w:iCs/>
          <w:lang w:val="en-US"/>
        </w:rPr>
        <w:t>Ejemplo</w:t>
      </w:r>
      <w:r w:rsidRPr="000F73C7">
        <w:rPr>
          <w:lang w:val="en-US"/>
        </w:rPr>
        <w:t>:</w:t>
      </w:r>
    </w:p>
    <w:p w14:paraId="5CD64A55" w14:textId="58D23DE9" w:rsidR="000F73C7" w:rsidRPr="000F73C7" w:rsidRDefault="000F73C7" w:rsidP="00A618F2">
      <w:pPr>
        <w:numPr>
          <w:ilvl w:val="1"/>
          <w:numId w:val="41"/>
        </w:numPr>
        <w:jc w:val="left"/>
      </w:pPr>
      <w:r w:rsidRPr="000F73C7">
        <w:t xml:space="preserve">Clase Figura tiene 3 </w:t>
      </w:r>
      <w:r w:rsidR="00CC3214">
        <w:t>s</w:t>
      </w:r>
      <w:r w:rsidRPr="000F73C7">
        <w:t>ubclases: Círculo, Cuadrado, Triángulo → NOC=3.</w:t>
      </w:r>
    </w:p>
    <w:p w14:paraId="0FED2D42" w14:textId="423656C9" w:rsidR="000F73C7" w:rsidRPr="000F73C7" w:rsidRDefault="000F73C7" w:rsidP="00E46B44">
      <w:pPr>
        <w:tabs>
          <w:tab w:val="num" w:pos="720"/>
        </w:tabs>
      </w:pPr>
      <w:r w:rsidRPr="000F73C7">
        <w:rPr>
          <w:b/>
          <w:bCs/>
        </w:rPr>
        <w:t xml:space="preserve">c) </w:t>
      </w:r>
      <w:r w:rsidRPr="000F73C7">
        <w:t>Respuesta para una Clase (RFC)</w:t>
      </w:r>
      <w:r w:rsidR="00E46B44">
        <w:t xml:space="preserve">: </w:t>
      </w:r>
      <w:r w:rsidRPr="000F73C7">
        <w:t>Número de métodos que pueden ejecutarse al llamar a un método de la clase.</w:t>
      </w:r>
    </w:p>
    <w:p w14:paraId="18EDFC72" w14:textId="77777777" w:rsidR="000F73C7" w:rsidRPr="000F73C7" w:rsidRDefault="000F73C7" w:rsidP="00A618F2">
      <w:pPr>
        <w:numPr>
          <w:ilvl w:val="0"/>
          <w:numId w:val="42"/>
        </w:numPr>
        <w:rPr>
          <w:lang w:val="en-US"/>
        </w:rPr>
      </w:pPr>
      <w:r w:rsidRPr="000F73C7">
        <w:rPr>
          <w:i/>
          <w:iCs/>
          <w:lang w:val="en-US"/>
        </w:rPr>
        <w:t>Ejemplo</w:t>
      </w:r>
      <w:r w:rsidRPr="000F73C7">
        <w:rPr>
          <w:lang w:val="en-US"/>
        </w:rPr>
        <w:t>:</w:t>
      </w:r>
    </w:p>
    <w:p w14:paraId="7CFA4F1E" w14:textId="636D8271" w:rsidR="000F73C7" w:rsidRPr="000F73C7" w:rsidRDefault="000F73C7" w:rsidP="00A618F2">
      <w:pPr>
        <w:numPr>
          <w:ilvl w:val="1"/>
          <w:numId w:val="42"/>
        </w:numPr>
        <w:jc w:val="left"/>
      </w:pPr>
      <w:r w:rsidRPr="000F73C7">
        <w:rPr>
          <w:rFonts w:ascii="Consolas" w:hAnsi="Consolas"/>
          <w:i/>
          <w:iCs/>
        </w:rPr>
        <w:t>Clase Carrito</w:t>
      </w:r>
      <w:r w:rsidRPr="000F73C7">
        <w:t> tiene un método </w:t>
      </w:r>
      <w:r w:rsidRPr="000F73C7">
        <w:rPr>
          <w:rFonts w:ascii="Consolas" w:hAnsi="Consolas"/>
          <w:i/>
          <w:iCs/>
        </w:rPr>
        <w:t>calcularTotal()</w:t>
      </w:r>
      <w:r w:rsidRPr="000F73C7">
        <w:t> que llama a </w:t>
      </w:r>
      <w:r w:rsidRPr="000F73C7">
        <w:rPr>
          <w:rFonts w:ascii="Consolas" w:hAnsi="Consolas"/>
          <w:i/>
          <w:iCs/>
        </w:rPr>
        <w:t>validarDescuento()</w:t>
      </w:r>
      <w:r w:rsidRPr="000F73C7">
        <w:t> y </w:t>
      </w:r>
      <w:r w:rsidRPr="000F73C7">
        <w:rPr>
          <w:rFonts w:ascii="Consolas" w:hAnsi="Consolas"/>
          <w:i/>
          <w:iCs/>
        </w:rPr>
        <w:t>aplicarImpuestos()</w:t>
      </w:r>
      <w:r w:rsidRPr="000F73C7">
        <w:t> → RFC=2.</w:t>
      </w:r>
    </w:p>
    <w:p w14:paraId="1C07E315" w14:textId="77777777" w:rsidR="00610872" w:rsidRDefault="00610872" w:rsidP="00F62C1F"/>
    <w:p w14:paraId="3D581F1A" w14:textId="77777777" w:rsidR="00A92A0B" w:rsidRDefault="00A92A0B" w:rsidP="00F62C1F"/>
    <w:p w14:paraId="47EDACEE" w14:textId="77777777" w:rsidR="00A92A0B" w:rsidRDefault="00A92A0B" w:rsidP="00F62C1F"/>
    <w:p w14:paraId="76B446F3" w14:textId="77777777" w:rsidR="00A92A0B" w:rsidRDefault="00A92A0B" w:rsidP="00F62C1F"/>
    <w:p w14:paraId="55E2859F" w14:textId="77777777" w:rsidR="00A92A0B" w:rsidRDefault="00A92A0B" w:rsidP="00F62C1F"/>
    <w:p w14:paraId="4FEDE315" w14:textId="77777777" w:rsidR="00A92A0B" w:rsidRDefault="00A92A0B" w:rsidP="00F62C1F"/>
    <w:p w14:paraId="0E9131FE" w14:textId="77777777" w:rsidR="00A92A0B" w:rsidRDefault="00A92A0B" w:rsidP="00F62C1F"/>
    <w:p w14:paraId="390BC124" w14:textId="77777777" w:rsidR="00A92A0B" w:rsidRDefault="00A92A0B" w:rsidP="00F62C1F"/>
    <w:p w14:paraId="1DDB8B1D" w14:textId="77777777" w:rsidR="00A92A0B" w:rsidRDefault="00A92A0B" w:rsidP="00F62C1F"/>
    <w:p w14:paraId="356FF378" w14:textId="77777777" w:rsidR="00A92A0B" w:rsidRDefault="00A92A0B" w:rsidP="00F62C1F"/>
    <w:p w14:paraId="7F5A64BD" w14:textId="3A6F0B8B" w:rsidR="00610872" w:rsidRPr="00E46B44" w:rsidRDefault="004C18DE" w:rsidP="00F62C1F">
      <w:pPr>
        <w:rPr>
          <w:u w:val="single"/>
        </w:rPr>
      </w:pPr>
      <w:r w:rsidRPr="00E46B44">
        <w:rPr>
          <w:u w:val="single"/>
        </w:rPr>
        <w:lastRenderedPageBreak/>
        <w:t>Métricas de Calidad Externa</w:t>
      </w:r>
    </w:p>
    <w:p w14:paraId="1E15E735" w14:textId="77777777" w:rsidR="00981E5C" w:rsidRPr="00981E5C" w:rsidRDefault="00981E5C" w:rsidP="00981E5C">
      <w:r w:rsidRPr="00981E5C">
        <w:t>Miden atributos percibidos por el usuario final.</w:t>
      </w:r>
    </w:p>
    <w:p w14:paraId="276FD714" w14:textId="0EDC42EE" w:rsidR="00981E5C" w:rsidRPr="00981E5C" w:rsidRDefault="00981E5C" w:rsidP="00981E5C">
      <w:pPr>
        <w:tabs>
          <w:tab w:val="num" w:pos="720"/>
        </w:tabs>
      </w:pPr>
      <w:r w:rsidRPr="00981E5C">
        <w:rPr>
          <w:b/>
          <w:bCs/>
        </w:rPr>
        <w:t xml:space="preserve">a) </w:t>
      </w:r>
      <w:r w:rsidRPr="00981E5C">
        <w:t>Tiempo de Respuesta:</w:t>
      </w:r>
      <w:r>
        <w:t xml:space="preserve"> </w:t>
      </w:r>
      <w:r w:rsidRPr="00981E5C">
        <w:t>Tiempo que tarda el sistema en responder a una solicitud.</w:t>
      </w:r>
    </w:p>
    <w:p w14:paraId="089AEB31" w14:textId="77777777" w:rsidR="00981E5C" w:rsidRPr="00981E5C" w:rsidRDefault="00981E5C" w:rsidP="00A618F2">
      <w:pPr>
        <w:numPr>
          <w:ilvl w:val="0"/>
          <w:numId w:val="43"/>
        </w:numPr>
        <w:rPr>
          <w:lang w:val="en-US"/>
        </w:rPr>
      </w:pPr>
      <w:r w:rsidRPr="00981E5C">
        <w:rPr>
          <w:i/>
          <w:iCs/>
          <w:lang w:val="en-US"/>
        </w:rPr>
        <w:t>Ejemplo</w:t>
      </w:r>
      <w:r w:rsidRPr="00981E5C">
        <w:rPr>
          <w:lang w:val="en-US"/>
        </w:rPr>
        <w:t>:</w:t>
      </w:r>
    </w:p>
    <w:p w14:paraId="3A3D70DF" w14:textId="77777777" w:rsidR="00981E5C" w:rsidRPr="00981E5C" w:rsidRDefault="00981E5C" w:rsidP="00A618F2">
      <w:pPr>
        <w:numPr>
          <w:ilvl w:val="1"/>
          <w:numId w:val="43"/>
        </w:numPr>
      </w:pPr>
      <w:r w:rsidRPr="00981E5C">
        <w:t>API REST que responde en 200 ms (aceptable) vs. 2000 ms (inaceptable).</w:t>
      </w:r>
    </w:p>
    <w:p w14:paraId="621FEC15" w14:textId="77777777" w:rsidR="00981E5C" w:rsidRPr="00981E5C" w:rsidRDefault="00981E5C" w:rsidP="00A618F2">
      <w:pPr>
        <w:numPr>
          <w:ilvl w:val="0"/>
          <w:numId w:val="43"/>
        </w:numPr>
        <w:rPr>
          <w:lang w:val="en-US"/>
        </w:rPr>
      </w:pPr>
      <w:r w:rsidRPr="00981E5C">
        <w:rPr>
          <w:i/>
          <w:iCs/>
          <w:lang w:val="en-US"/>
        </w:rPr>
        <w:t>Herramientas</w:t>
      </w:r>
      <w:r w:rsidRPr="00981E5C">
        <w:rPr>
          <w:lang w:val="en-US"/>
        </w:rPr>
        <w:t>:</w:t>
      </w:r>
    </w:p>
    <w:p w14:paraId="7DB0CFFF" w14:textId="77777777" w:rsidR="00981E5C" w:rsidRPr="00981E5C" w:rsidRDefault="00981E5C" w:rsidP="00A618F2">
      <w:pPr>
        <w:numPr>
          <w:ilvl w:val="1"/>
          <w:numId w:val="43"/>
        </w:numPr>
      </w:pPr>
      <w:r w:rsidRPr="00981E5C">
        <w:t>Apache JMeter: Pruebas de carga.</w:t>
      </w:r>
    </w:p>
    <w:p w14:paraId="3DE4AC22" w14:textId="13FC2BA8" w:rsidR="00981E5C" w:rsidRPr="00981E5C" w:rsidRDefault="00981E5C" w:rsidP="00981E5C">
      <w:pPr>
        <w:tabs>
          <w:tab w:val="num" w:pos="720"/>
        </w:tabs>
      </w:pPr>
      <w:r w:rsidRPr="00981E5C">
        <w:t>b) Tasa de Errores:</w:t>
      </w:r>
      <w:r>
        <w:t xml:space="preserve"> </w:t>
      </w:r>
      <w:r w:rsidRPr="00981E5C">
        <w:t>Porcentaje de solicitudes fallidas frente al total.</w:t>
      </w:r>
    </w:p>
    <w:p w14:paraId="08AC7C82" w14:textId="77777777" w:rsidR="00981E5C" w:rsidRPr="00981E5C" w:rsidRDefault="00981E5C" w:rsidP="00A618F2">
      <w:pPr>
        <w:numPr>
          <w:ilvl w:val="0"/>
          <w:numId w:val="44"/>
        </w:numPr>
        <w:rPr>
          <w:lang w:val="en-US"/>
        </w:rPr>
      </w:pPr>
      <w:r w:rsidRPr="00981E5C">
        <w:rPr>
          <w:i/>
          <w:iCs/>
          <w:lang w:val="en-US"/>
        </w:rPr>
        <w:t>Fórmula</w:t>
      </w:r>
      <w:r w:rsidRPr="00981E5C">
        <w:rPr>
          <w:lang w:val="en-US"/>
        </w:rPr>
        <w:t>:</w:t>
      </w:r>
    </w:p>
    <w:p w14:paraId="5C313DC6" w14:textId="4A848C71" w:rsidR="00981E5C" w:rsidRPr="00981E5C" w:rsidRDefault="00981E5C" w:rsidP="00B92921">
      <w:pPr>
        <w:jc w:val="center"/>
        <w:rPr>
          <w:rFonts w:ascii="Consolas" w:hAnsi="Consolas"/>
          <w:i/>
          <w:iCs/>
        </w:rPr>
      </w:pPr>
      <w:r w:rsidRPr="00981E5C">
        <w:rPr>
          <w:rFonts w:ascii="Consolas" w:hAnsi="Consolas"/>
          <w:i/>
          <w:iCs/>
        </w:rPr>
        <w:t>Tasa</w:t>
      </w:r>
      <w:r w:rsidR="00B92921" w:rsidRPr="00B92921">
        <w:rPr>
          <w:rFonts w:ascii="Consolas" w:hAnsi="Consolas"/>
          <w:i/>
          <w:iCs/>
        </w:rPr>
        <w:t xml:space="preserve"> </w:t>
      </w:r>
      <w:r w:rsidRPr="00981E5C">
        <w:rPr>
          <w:rFonts w:ascii="Consolas" w:hAnsi="Consolas"/>
          <w:i/>
          <w:iCs/>
        </w:rPr>
        <w:t>=</w:t>
      </w:r>
      <w:r w:rsidR="00B92921" w:rsidRPr="00B92921">
        <w:rPr>
          <w:rFonts w:ascii="Consolas" w:hAnsi="Consolas"/>
          <w:i/>
          <w:iCs/>
        </w:rPr>
        <w:t xml:space="preserve"> (</w:t>
      </w:r>
      <w:r w:rsidRPr="00981E5C">
        <w:rPr>
          <w:rFonts w:ascii="Consolas" w:hAnsi="Consolas"/>
          <w:i/>
          <w:iCs/>
        </w:rPr>
        <w:t>Errores</w:t>
      </w:r>
      <w:r w:rsidR="00B92921" w:rsidRPr="00B92921">
        <w:rPr>
          <w:rFonts w:ascii="Consolas" w:hAnsi="Consolas"/>
          <w:i/>
          <w:iCs/>
        </w:rPr>
        <w:t xml:space="preserve"> / </w:t>
      </w:r>
      <w:r w:rsidRPr="00981E5C">
        <w:rPr>
          <w:rFonts w:ascii="Consolas" w:hAnsi="Consolas"/>
          <w:i/>
          <w:iCs/>
        </w:rPr>
        <w:t>Solicitudes totales</w:t>
      </w:r>
      <w:r w:rsidR="00B92921" w:rsidRPr="00B92921">
        <w:rPr>
          <w:rFonts w:ascii="Consolas" w:hAnsi="Consolas"/>
          <w:i/>
          <w:iCs/>
        </w:rPr>
        <w:t xml:space="preserve">) </w:t>
      </w:r>
      <w:r w:rsidRPr="00981E5C">
        <w:rPr>
          <w:rFonts w:ascii="Consolas" w:hAnsi="Consolas"/>
          <w:i/>
          <w:iCs/>
        </w:rPr>
        <w:t>×</w:t>
      </w:r>
      <w:r w:rsidR="00B92921" w:rsidRPr="00B92921">
        <w:rPr>
          <w:rFonts w:ascii="Consolas" w:hAnsi="Consolas"/>
          <w:i/>
          <w:iCs/>
        </w:rPr>
        <w:t xml:space="preserve"> </w:t>
      </w:r>
      <w:r w:rsidRPr="00981E5C">
        <w:rPr>
          <w:rFonts w:ascii="Consolas" w:hAnsi="Consolas"/>
          <w:i/>
          <w:iCs/>
        </w:rPr>
        <w:t>100</w:t>
      </w:r>
    </w:p>
    <w:p w14:paraId="681BB7C2" w14:textId="77777777" w:rsidR="00981E5C" w:rsidRPr="00981E5C" w:rsidRDefault="00981E5C" w:rsidP="00A618F2">
      <w:pPr>
        <w:numPr>
          <w:ilvl w:val="0"/>
          <w:numId w:val="44"/>
        </w:numPr>
        <w:rPr>
          <w:lang w:val="en-US"/>
        </w:rPr>
      </w:pPr>
      <w:r w:rsidRPr="00981E5C">
        <w:rPr>
          <w:i/>
          <w:iCs/>
          <w:lang w:val="en-US"/>
        </w:rPr>
        <w:t>Ejemplo</w:t>
      </w:r>
      <w:r w:rsidRPr="00981E5C">
        <w:rPr>
          <w:lang w:val="en-US"/>
        </w:rPr>
        <w:t>:</w:t>
      </w:r>
    </w:p>
    <w:p w14:paraId="0A657DB9" w14:textId="77777777" w:rsidR="00981E5C" w:rsidRPr="00981E5C" w:rsidRDefault="00981E5C" w:rsidP="00A618F2">
      <w:pPr>
        <w:numPr>
          <w:ilvl w:val="1"/>
          <w:numId w:val="44"/>
        </w:numPr>
      </w:pPr>
      <w:r w:rsidRPr="00981E5C">
        <w:t>5 errores en 1000 solicitudes → Tasa del 0.5%.</w:t>
      </w:r>
    </w:p>
    <w:p w14:paraId="15C01163" w14:textId="77777777" w:rsidR="007B36B1" w:rsidRDefault="007B36B1" w:rsidP="00F62C1F"/>
    <w:p w14:paraId="04E6BEAB" w14:textId="77777777" w:rsidR="00A618F2" w:rsidRDefault="00A618F2" w:rsidP="00F62C1F"/>
    <w:p w14:paraId="1DCD5484" w14:textId="77777777" w:rsidR="00A618F2" w:rsidRDefault="00A618F2" w:rsidP="00F62C1F"/>
    <w:p w14:paraId="7291E32E" w14:textId="77777777" w:rsidR="00A618F2" w:rsidRDefault="00A618F2" w:rsidP="00F62C1F"/>
    <w:p w14:paraId="6A55BDE9" w14:textId="77777777" w:rsidR="00A618F2" w:rsidRDefault="00A618F2" w:rsidP="00F62C1F"/>
    <w:p w14:paraId="60F5CE00" w14:textId="77777777" w:rsidR="00A618F2" w:rsidRDefault="00A618F2" w:rsidP="00F62C1F"/>
    <w:p w14:paraId="24B50AAC" w14:textId="77777777" w:rsidR="00A618F2" w:rsidRDefault="00A618F2" w:rsidP="00F62C1F"/>
    <w:p w14:paraId="241D7F30" w14:textId="77777777" w:rsidR="00A618F2" w:rsidRDefault="00A618F2" w:rsidP="00F62C1F"/>
    <w:p w14:paraId="4CAB39F3" w14:textId="77777777" w:rsidR="00A618F2" w:rsidRDefault="00A618F2" w:rsidP="00F62C1F"/>
    <w:p w14:paraId="6EB08446" w14:textId="77777777" w:rsidR="00A618F2" w:rsidRDefault="00A618F2" w:rsidP="00F62C1F"/>
    <w:p w14:paraId="24C8AB4A" w14:textId="77777777" w:rsidR="00A618F2" w:rsidRDefault="00A618F2" w:rsidP="00F62C1F"/>
    <w:p w14:paraId="1CAFA4BC" w14:textId="77777777" w:rsidR="00A618F2" w:rsidRDefault="00A618F2" w:rsidP="00F62C1F"/>
    <w:p w14:paraId="1C047778" w14:textId="77777777" w:rsidR="00A618F2" w:rsidRDefault="00A618F2" w:rsidP="00F62C1F"/>
    <w:p w14:paraId="62D9D503" w14:textId="77777777" w:rsidR="00A618F2" w:rsidRPr="002C2CD0" w:rsidRDefault="00A618F2" w:rsidP="00F62C1F"/>
    <w:p w14:paraId="6457705A" w14:textId="77777777" w:rsidR="007B36B1" w:rsidRPr="007B36B1" w:rsidRDefault="007B36B1" w:rsidP="007B36B1">
      <w:pPr>
        <w:rPr>
          <w:b/>
          <w:bCs/>
          <w:u w:val="single"/>
        </w:rPr>
      </w:pPr>
      <w:r w:rsidRPr="007B36B1">
        <w:rPr>
          <w:b/>
          <w:bCs/>
          <w:u w:val="single"/>
        </w:rPr>
        <w:lastRenderedPageBreak/>
        <w:t>Herramientas para Medir Métricas de Producto</w:t>
      </w:r>
    </w:p>
    <w:p w14:paraId="1CC5BC95" w14:textId="476BA08A" w:rsidR="007B36B1" w:rsidRDefault="00DA41D8" w:rsidP="00F62C1F">
      <w:r w:rsidRPr="00DA41D8">
        <w:t>Las herramientas de medición son esenciales para aplicar métricas de producto de manera eficiente y automatizada. A continuación, se detallan las herramientas más relevantes, clasificadas por su enfoque, con ejemplos prácticos, integración con TDD y casos de uso reales.</w:t>
      </w:r>
    </w:p>
    <w:p w14:paraId="69123418" w14:textId="77777777" w:rsidR="00DA41D8" w:rsidRDefault="00DA41D8" w:rsidP="00F62C1F"/>
    <w:p w14:paraId="1ED00571" w14:textId="5963AECC" w:rsidR="00DA41D8" w:rsidRPr="008A5260" w:rsidRDefault="008A5260" w:rsidP="00F62C1F">
      <w:pPr>
        <w:rPr>
          <w:u w:val="single"/>
        </w:rPr>
      </w:pPr>
      <w:r w:rsidRPr="008A5260">
        <w:rPr>
          <w:u w:val="single"/>
        </w:rPr>
        <w:t>Herramientas de Calidad de Código</w:t>
      </w:r>
    </w:p>
    <w:p w14:paraId="71FE30C9" w14:textId="305D14AF" w:rsidR="007B36B1" w:rsidRDefault="00DD2218" w:rsidP="00F62C1F">
      <w:r w:rsidRPr="00DD2218">
        <w:t>Miden la estructura interna del código, como complejidad, acoplamiento y deuda técnica.</w:t>
      </w:r>
    </w:p>
    <w:p w14:paraId="39B79004" w14:textId="77777777" w:rsidR="00A55976" w:rsidRPr="00A55976" w:rsidRDefault="00A55976" w:rsidP="00A55976">
      <w:pPr>
        <w:rPr>
          <w:lang w:val="en-US"/>
        </w:rPr>
      </w:pPr>
      <w:r w:rsidRPr="00A55976">
        <w:rPr>
          <w:lang w:val="en-US"/>
        </w:rPr>
        <w:t>a) SonarQube</w:t>
      </w:r>
    </w:p>
    <w:p w14:paraId="521CB355" w14:textId="77777777" w:rsidR="00A55976" w:rsidRPr="00A55976" w:rsidRDefault="00A55976" w:rsidP="00A55976">
      <w:pPr>
        <w:numPr>
          <w:ilvl w:val="0"/>
          <w:numId w:val="45"/>
        </w:numPr>
        <w:rPr>
          <w:lang w:val="en-US"/>
        </w:rPr>
      </w:pPr>
      <w:r w:rsidRPr="00A55976">
        <w:rPr>
          <w:i/>
          <w:iCs/>
          <w:lang w:val="en-US"/>
        </w:rPr>
        <w:t>Qué analiza</w:t>
      </w:r>
      <w:r w:rsidRPr="00A55976">
        <w:rPr>
          <w:lang w:val="en-US"/>
        </w:rPr>
        <w:t>:</w:t>
      </w:r>
    </w:p>
    <w:p w14:paraId="3218A177" w14:textId="77777777" w:rsidR="00A55976" w:rsidRPr="00A55976" w:rsidRDefault="00A55976" w:rsidP="00A55976">
      <w:pPr>
        <w:numPr>
          <w:ilvl w:val="1"/>
          <w:numId w:val="45"/>
        </w:numPr>
        <w:rPr>
          <w:lang w:val="en-US"/>
        </w:rPr>
      </w:pPr>
      <w:r w:rsidRPr="00A55976">
        <w:rPr>
          <w:lang w:val="en-US"/>
        </w:rPr>
        <w:t>Complejidad ciclomática.</w:t>
      </w:r>
    </w:p>
    <w:p w14:paraId="75F7270C" w14:textId="77777777" w:rsidR="00A55976" w:rsidRPr="00A55976" w:rsidRDefault="00A55976" w:rsidP="00A55976">
      <w:pPr>
        <w:numPr>
          <w:ilvl w:val="1"/>
          <w:numId w:val="45"/>
        </w:numPr>
      </w:pPr>
      <w:r w:rsidRPr="00A55976">
        <w:t>Code smells (ej.: código duplicado, funciones largas).</w:t>
      </w:r>
    </w:p>
    <w:p w14:paraId="25A1E8E1" w14:textId="77777777" w:rsidR="00A55976" w:rsidRPr="00A55976" w:rsidRDefault="00A55976" w:rsidP="00A55976">
      <w:pPr>
        <w:numPr>
          <w:ilvl w:val="1"/>
          <w:numId w:val="45"/>
        </w:numPr>
        <w:rPr>
          <w:lang w:val="en-US"/>
        </w:rPr>
      </w:pPr>
      <w:r w:rsidRPr="00A55976">
        <w:rPr>
          <w:lang w:val="en-US"/>
        </w:rPr>
        <w:t>Cobertura de pruebas.</w:t>
      </w:r>
    </w:p>
    <w:p w14:paraId="4F6FBA68" w14:textId="77777777" w:rsidR="00A55976" w:rsidRPr="00A55976" w:rsidRDefault="00A55976" w:rsidP="00A55976">
      <w:pPr>
        <w:numPr>
          <w:ilvl w:val="1"/>
          <w:numId w:val="45"/>
        </w:numPr>
      </w:pPr>
      <w:r w:rsidRPr="00A55976">
        <w:t>Deuda técnica (horas estimadas para resolver problemas).</w:t>
      </w:r>
    </w:p>
    <w:p w14:paraId="0C4F0A3E" w14:textId="77777777" w:rsidR="00A55976" w:rsidRPr="00A55976" w:rsidRDefault="00A55976" w:rsidP="00A55976">
      <w:pPr>
        <w:numPr>
          <w:ilvl w:val="0"/>
          <w:numId w:val="45"/>
        </w:numPr>
        <w:rPr>
          <w:lang w:val="en-US"/>
        </w:rPr>
      </w:pPr>
      <w:r w:rsidRPr="00A55976">
        <w:rPr>
          <w:i/>
          <w:iCs/>
          <w:lang w:val="en-US"/>
        </w:rPr>
        <w:t>Ejemplo de uso</w:t>
      </w:r>
      <w:r w:rsidRPr="00A55976">
        <w:rPr>
          <w:lang w:val="en-US"/>
        </w:rPr>
        <w:t>:</w:t>
      </w:r>
    </w:p>
    <w:p w14:paraId="4F48938F" w14:textId="27DC8512" w:rsidR="00A55976" w:rsidRPr="00A55976" w:rsidRDefault="00A55976" w:rsidP="00A55976">
      <w:pPr>
        <w:numPr>
          <w:ilvl w:val="1"/>
          <w:numId w:val="45"/>
        </w:numPr>
      </w:pPr>
      <w:r w:rsidRPr="00A55976">
        <w:t>Configurar un proyecto Java en SonarQube:</w:t>
      </w:r>
      <w:r w:rsidR="00232C09">
        <w:t xml:space="preserve"> </w:t>
      </w:r>
      <w:r w:rsidR="008E10BD" w:rsidRPr="00B410C3">
        <w:rPr>
          <w:rFonts w:ascii="Consolas" w:hAnsi="Consolas"/>
          <w:i/>
          <w:iCs/>
        </w:rPr>
        <w:t xml:space="preserve">sonar-scanner -Dsonar.projectKey=mi_proyecto -Dsonar.sources=.  </w:t>
      </w:r>
    </w:p>
    <w:p w14:paraId="0E906CC9" w14:textId="77777777" w:rsidR="003A2946" w:rsidRPr="00572BCB" w:rsidRDefault="003A2946" w:rsidP="003A2946"/>
    <w:p w14:paraId="55AA0C2C" w14:textId="77777777" w:rsidR="003A2946" w:rsidRPr="003A2946" w:rsidRDefault="003A2946" w:rsidP="003A2946">
      <w:pPr>
        <w:numPr>
          <w:ilvl w:val="1"/>
          <w:numId w:val="46"/>
        </w:numPr>
        <w:rPr>
          <w:i/>
          <w:iCs/>
          <w:lang w:val="en-US"/>
        </w:rPr>
      </w:pPr>
      <w:r w:rsidRPr="003A2946">
        <w:rPr>
          <w:i/>
          <w:iCs/>
          <w:lang w:val="en-US"/>
        </w:rPr>
        <w:t>Resultado:</w:t>
      </w:r>
    </w:p>
    <w:p w14:paraId="77A1D3D1" w14:textId="77777777" w:rsidR="003A2946" w:rsidRPr="003A2946" w:rsidRDefault="003A2946" w:rsidP="003A2946">
      <w:pPr>
        <w:numPr>
          <w:ilvl w:val="2"/>
          <w:numId w:val="46"/>
        </w:numPr>
      </w:pPr>
      <w:r w:rsidRPr="003A2946">
        <w:t>Reporte que muestra funciones con complejidad &gt;10 y código duplicado del 5%.</w:t>
      </w:r>
    </w:p>
    <w:p w14:paraId="1647DEFB" w14:textId="77777777" w:rsidR="003A2946" w:rsidRPr="003A2946" w:rsidRDefault="003A2946" w:rsidP="003A2946">
      <w:pPr>
        <w:numPr>
          <w:ilvl w:val="0"/>
          <w:numId w:val="46"/>
        </w:numPr>
        <w:rPr>
          <w:lang w:val="en-US"/>
        </w:rPr>
      </w:pPr>
      <w:r w:rsidRPr="003A2946">
        <w:rPr>
          <w:i/>
          <w:iCs/>
          <w:lang w:val="en-US"/>
        </w:rPr>
        <w:t>Integración con TDD</w:t>
      </w:r>
      <w:r w:rsidRPr="003A2946">
        <w:rPr>
          <w:lang w:val="en-US"/>
        </w:rPr>
        <w:t>:</w:t>
      </w:r>
    </w:p>
    <w:p w14:paraId="5E4205F1" w14:textId="77777777" w:rsidR="003A2946" w:rsidRPr="003A2946" w:rsidRDefault="003A2946" w:rsidP="003A2946">
      <w:pPr>
        <w:numPr>
          <w:ilvl w:val="1"/>
          <w:numId w:val="46"/>
        </w:numPr>
      </w:pPr>
      <w:r w:rsidRPr="003A2946">
        <w:t>Bloquear merges en GitHub si la cobertura de pruebas es &lt;80%.</w:t>
      </w:r>
    </w:p>
    <w:p w14:paraId="25EAE8B0" w14:textId="77777777" w:rsidR="003A2946" w:rsidRPr="003A2946" w:rsidRDefault="003A2946" w:rsidP="003A2946">
      <w:pPr>
        <w:numPr>
          <w:ilvl w:val="0"/>
          <w:numId w:val="46"/>
        </w:numPr>
        <w:rPr>
          <w:lang w:val="en-US"/>
        </w:rPr>
      </w:pPr>
      <w:r w:rsidRPr="003A2946">
        <w:rPr>
          <w:i/>
          <w:iCs/>
          <w:lang w:val="en-US"/>
        </w:rPr>
        <w:t>Caso de estudio</w:t>
      </w:r>
      <w:r w:rsidRPr="003A2946">
        <w:rPr>
          <w:lang w:val="en-US"/>
        </w:rPr>
        <w:t>:</w:t>
      </w:r>
    </w:p>
    <w:p w14:paraId="3FED5E43" w14:textId="77777777" w:rsidR="003A2946" w:rsidRPr="003A2946" w:rsidRDefault="003A2946" w:rsidP="003A2946">
      <w:pPr>
        <w:numPr>
          <w:ilvl w:val="1"/>
          <w:numId w:val="46"/>
        </w:numPr>
      </w:pPr>
      <w:r w:rsidRPr="003A2946">
        <w:t>En </w:t>
      </w:r>
      <w:r w:rsidRPr="003A2946">
        <w:rPr>
          <w:b/>
          <w:bCs/>
        </w:rPr>
        <w:t>Spotify</w:t>
      </w:r>
      <w:r w:rsidRPr="003A2946">
        <w:t>, SonarQube redujo la deuda técnica en un 40% al identificar componentes con alta complejidad en su backend.</w:t>
      </w:r>
    </w:p>
    <w:p w14:paraId="3204780A" w14:textId="77777777" w:rsidR="00232C09" w:rsidRDefault="00232C09" w:rsidP="00F62C1F"/>
    <w:p w14:paraId="59FB93DA" w14:textId="77777777" w:rsidR="007B36B1" w:rsidRDefault="007B36B1" w:rsidP="00F62C1F"/>
    <w:p w14:paraId="57A93D2E" w14:textId="77777777" w:rsidR="00CB5C03" w:rsidRPr="00CB5C03" w:rsidRDefault="00CB5C03" w:rsidP="00CB5C03">
      <w:pPr>
        <w:rPr>
          <w:lang w:val="en-US"/>
        </w:rPr>
      </w:pPr>
      <w:r w:rsidRPr="00CB5C03">
        <w:rPr>
          <w:lang w:val="en-US"/>
        </w:rPr>
        <w:t>b) ESLint (JavaScript/TypeScript)</w:t>
      </w:r>
    </w:p>
    <w:p w14:paraId="129D0560" w14:textId="77777777" w:rsidR="00CB5C03" w:rsidRPr="00CB5C03" w:rsidRDefault="00CB5C03" w:rsidP="00CB5C03">
      <w:pPr>
        <w:numPr>
          <w:ilvl w:val="0"/>
          <w:numId w:val="47"/>
        </w:numPr>
        <w:rPr>
          <w:lang w:val="en-US"/>
        </w:rPr>
      </w:pPr>
      <w:r w:rsidRPr="00CB5C03">
        <w:rPr>
          <w:i/>
          <w:iCs/>
          <w:lang w:val="en-US"/>
        </w:rPr>
        <w:t>Qué analiza</w:t>
      </w:r>
      <w:r w:rsidRPr="00CB5C03">
        <w:rPr>
          <w:lang w:val="en-US"/>
        </w:rPr>
        <w:t>:</w:t>
      </w:r>
    </w:p>
    <w:p w14:paraId="2CE3EA6D" w14:textId="77777777" w:rsidR="00CB5C03" w:rsidRPr="00CB5C03" w:rsidRDefault="00CB5C03" w:rsidP="00CB5C03">
      <w:pPr>
        <w:numPr>
          <w:ilvl w:val="1"/>
          <w:numId w:val="47"/>
        </w:numPr>
      </w:pPr>
      <w:r w:rsidRPr="00CB5C03">
        <w:t>Calidad de código (convenciones, errores comunes).</w:t>
      </w:r>
    </w:p>
    <w:p w14:paraId="3EA51411" w14:textId="77777777" w:rsidR="00CB5C03" w:rsidRPr="00CB5C03" w:rsidRDefault="00CB5C03" w:rsidP="00CB5C03">
      <w:pPr>
        <w:numPr>
          <w:ilvl w:val="1"/>
          <w:numId w:val="47"/>
        </w:numPr>
        <w:rPr>
          <w:lang w:val="en-US"/>
        </w:rPr>
      </w:pPr>
      <w:r w:rsidRPr="00CB5C03">
        <w:rPr>
          <w:lang w:val="en-US"/>
        </w:rPr>
        <w:t>Complejidad ciclomática (regla complexity).</w:t>
      </w:r>
    </w:p>
    <w:p w14:paraId="5DFF9A0E" w14:textId="77777777" w:rsidR="00CB5C03" w:rsidRPr="00CB5C03" w:rsidRDefault="00CB5C03" w:rsidP="00CB5C03">
      <w:pPr>
        <w:numPr>
          <w:ilvl w:val="1"/>
          <w:numId w:val="47"/>
        </w:numPr>
      </w:pPr>
      <w:r w:rsidRPr="00CB5C03">
        <w:t>Número máximo de parámetros por función.</w:t>
      </w:r>
    </w:p>
    <w:p w14:paraId="31C5E8AC" w14:textId="77777777" w:rsidR="00CB5C03" w:rsidRPr="00CB5C03" w:rsidRDefault="00CB5C03" w:rsidP="00CB5C03">
      <w:pPr>
        <w:numPr>
          <w:ilvl w:val="0"/>
          <w:numId w:val="47"/>
        </w:numPr>
        <w:rPr>
          <w:lang w:val="en-US"/>
        </w:rPr>
      </w:pPr>
      <w:r w:rsidRPr="00CB5C03">
        <w:rPr>
          <w:i/>
          <w:iCs/>
          <w:lang w:val="en-US"/>
        </w:rPr>
        <w:t>Ejemplo de configuración</w:t>
      </w:r>
      <w:r w:rsidRPr="00CB5C03">
        <w:rPr>
          <w:lang w:val="en-US"/>
        </w:rPr>
        <w:t>:</w:t>
      </w:r>
    </w:p>
    <w:p w14:paraId="79C71B0D" w14:textId="77777777" w:rsidR="00DF39FB" w:rsidRPr="00686167" w:rsidRDefault="00DF39FB" w:rsidP="002B6814">
      <w:pPr>
        <w:pStyle w:val="Cdigo"/>
        <w:rPr>
          <w:lang w:val="en-US"/>
        </w:rPr>
      </w:pPr>
      <w:r w:rsidRPr="00686167">
        <w:rPr>
          <w:lang w:val="en-US"/>
        </w:rPr>
        <w:t xml:space="preserve">// .eslintrc.json  </w:t>
      </w:r>
    </w:p>
    <w:p w14:paraId="6665B4CF" w14:textId="77777777" w:rsidR="00DF39FB" w:rsidRPr="00686167" w:rsidRDefault="00DF39FB" w:rsidP="002B6814">
      <w:pPr>
        <w:pStyle w:val="Cdigo"/>
        <w:rPr>
          <w:lang w:val="en-US"/>
        </w:rPr>
      </w:pPr>
      <w:r w:rsidRPr="00686167">
        <w:rPr>
          <w:lang w:val="en-US"/>
        </w:rPr>
        <w:t xml:space="preserve">{  </w:t>
      </w:r>
    </w:p>
    <w:p w14:paraId="66D66966" w14:textId="77777777" w:rsidR="00DF39FB" w:rsidRPr="00686167" w:rsidRDefault="00DF39FB" w:rsidP="002B6814">
      <w:pPr>
        <w:pStyle w:val="Cdigo"/>
        <w:rPr>
          <w:lang w:val="en-US"/>
        </w:rPr>
      </w:pPr>
      <w:r w:rsidRPr="00686167">
        <w:rPr>
          <w:lang w:val="en-US"/>
        </w:rPr>
        <w:t xml:space="preserve">  "rules": {  </w:t>
      </w:r>
    </w:p>
    <w:p w14:paraId="4A966617" w14:textId="77777777" w:rsidR="00DF39FB" w:rsidRPr="00DF39FB" w:rsidRDefault="00DF39FB" w:rsidP="002B6814">
      <w:pPr>
        <w:pStyle w:val="Cdigo"/>
        <w:rPr>
          <w:lang w:val="en-US"/>
        </w:rPr>
      </w:pPr>
      <w:r w:rsidRPr="00DF39FB">
        <w:rPr>
          <w:lang w:val="en-US"/>
        </w:rPr>
        <w:t xml:space="preserve">    "max-lines-per-function": ["error", 50],  </w:t>
      </w:r>
    </w:p>
    <w:p w14:paraId="06D759C0" w14:textId="77777777" w:rsidR="00DF39FB" w:rsidRDefault="00DF39FB" w:rsidP="002B6814">
      <w:pPr>
        <w:pStyle w:val="Cdigo"/>
      </w:pPr>
      <w:r w:rsidRPr="00DF39FB">
        <w:rPr>
          <w:lang w:val="en-US"/>
        </w:rPr>
        <w:t xml:space="preserve">    </w:t>
      </w:r>
      <w:r>
        <w:t xml:space="preserve">"complexity": ["error", 5]  </w:t>
      </w:r>
    </w:p>
    <w:p w14:paraId="0E9AC29D" w14:textId="77777777" w:rsidR="00DF39FB" w:rsidRDefault="00DF39FB" w:rsidP="002B6814">
      <w:pPr>
        <w:pStyle w:val="Cdigo"/>
      </w:pPr>
      <w:r>
        <w:t xml:space="preserve">  }  </w:t>
      </w:r>
    </w:p>
    <w:p w14:paraId="62D25D53" w14:textId="6C89983C" w:rsidR="007B36B1" w:rsidRDefault="00DF39FB" w:rsidP="002B6814">
      <w:pPr>
        <w:pStyle w:val="Cdigo"/>
      </w:pPr>
      <w:r>
        <w:t xml:space="preserve">}  </w:t>
      </w:r>
    </w:p>
    <w:p w14:paraId="5325F052" w14:textId="77777777" w:rsidR="005E02D8" w:rsidRPr="005E02D8" w:rsidRDefault="005E02D8" w:rsidP="005E02D8">
      <w:pPr>
        <w:numPr>
          <w:ilvl w:val="0"/>
          <w:numId w:val="48"/>
        </w:numPr>
        <w:rPr>
          <w:lang w:val="en-US"/>
        </w:rPr>
      </w:pPr>
      <w:r w:rsidRPr="005E02D8">
        <w:rPr>
          <w:i/>
          <w:iCs/>
          <w:lang w:val="en-US"/>
        </w:rPr>
        <w:t>Uso en TDD</w:t>
      </w:r>
      <w:r w:rsidRPr="005E02D8">
        <w:rPr>
          <w:lang w:val="en-US"/>
        </w:rPr>
        <w:t>:</w:t>
      </w:r>
    </w:p>
    <w:p w14:paraId="71816409" w14:textId="77777777" w:rsidR="005E02D8" w:rsidRPr="005E02D8" w:rsidRDefault="005E02D8" w:rsidP="005E02D8">
      <w:pPr>
        <w:numPr>
          <w:ilvl w:val="1"/>
          <w:numId w:val="48"/>
        </w:numPr>
      </w:pPr>
      <w:r w:rsidRPr="005E02D8">
        <w:t>Asegurar que las funciones de prueba no excedan 30 líneas.</w:t>
      </w:r>
    </w:p>
    <w:p w14:paraId="0BE79CD7" w14:textId="77777777" w:rsidR="005E02D8" w:rsidRPr="005E02D8" w:rsidRDefault="005E02D8" w:rsidP="005E02D8">
      <w:pPr>
        <w:numPr>
          <w:ilvl w:val="0"/>
          <w:numId w:val="48"/>
        </w:numPr>
        <w:rPr>
          <w:lang w:val="en-US"/>
        </w:rPr>
      </w:pPr>
      <w:r w:rsidRPr="005E02D8">
        <w:rPr>
          <w:i/>
          <w:iCs/>
          <w:lang w:val="en-US"/>
        </w:rPr>
        <w:t>Ventaja</w:t>
      </w:r>
      <w:r w:rsidRPr="005E02D8">
        <w:rPr>
          <w:lang w:val="en-US"/>
        </w:rPr>
        <w:t>:</w:t>
      </w:r>
    </w:p>
    <w:p w14:paraId="4F78A96A" w14:textId="77777777" w:rsidR="005E02D8" w:rsidRPr="005E02D8" w:rsidRDefault="005E02D8" w:rsidP="005E02D8">
      <w:pPr>
        <w:numPr>
          <w:ilvl w:val="1"/>
          <w:numId w:val="48"/>
        </w:numPr>
      </w:pPr>
      <w:r w:rsidRPr="005E02D8">
        <w:t>Integración en tiempo real con editores como VS Code.</w:t>
      </w:r>
    </w:p>
    <w:p w14:paraId="7CFB2CB8" w14:textId="77777777" w:rsidR="007B36B1" w:rsidRDefault="007B36B1" w:rsidP="00F62C1F"/>
    <w:p w14:paraId="24778E8A" w14:textId="77777777" w:rsidR="005E02D8" w:rsidRPr="005E02D8" w:rsidRDefault="005E02D8" w:rsidP="005E02D8">
      <w:pPr>
        <w:rPr>
          <w:lang w:val="en-US"/>
        </w:rPr>
      </w:pPr>
      <w:r w:rsidRPr="005E02D8">
        <w:rPr>
          <w:lang w:val="en-US"/>
        </w:rPr>
        <w:t>c) NDepend (.NET)</w:t>
      </w:r>
    </w:p>
    <w:p w14:paraId="19A404CC" w14:textId="77777777" w:rsidR="005E02D8" w:rsidRPr="005E02D8" w:rsidRDefault="005E02D8" w:rsidP="005E02D8">
      <w:pPr>
        <w:numPr>
          <w:ilvl w:val="0"/>
          <w:numId w:val="49"/>
        </w:numPr>
        <w:rPr>
          <w:lang w:val="en-US"/>
        </w:rPr>
      </w:pPr>
      <w:r w:rsidRPr="005E02D8">
        <w:rPr>
          <w:i/>
          <w:iCs/>
          <w:lang w:val="en-US"/>
        </w:rPr>
        <w:t>Qué analiza</w:t>
      </w:r>
      <w:r w:rsidRPr="005E02D8">
        <w:rPr>
          <w:lang w:val="en-US"/>
        </w:rPr>
        <w:t>:</w:t>
      </w:r>
    </w:p>
    <w:p w14:paraId="4458D695" w14:textId="77777777" w:rsidR="005E02D8" w:rsidRPr="005E02D8" w:rsidRDefault="005E02D8" w:rsidP="005E02D8">
      <w:pPr>
        <w:numPr>
          <w:ilvl w:val="1"/>
          <w:numId w:val="49"/>
        </w:numPr>
      </w:pPr>
      <w:r w:rsidRPr="005E02D8">
        <w:t>Acoplamiento entre clases (metricas como </w:t>
      </w:r>
      <w:r w:rsidRPr="005E02D8">
        <w:rPr>
          <w:b/>
          <w:bCs/>
        </w:rPr>
        <w:t>Afferent Coupling</w:t>
      </w:r>
      <w:r w:rsidRPr="005E02D8">
        <w:t>).</w:t>
      </w:r>
    </w:p>
    <w:p w14:paraId="1F2CEF1E" w14:textId="77777777" w:rsidR="005E02D8" w:rsidRPr="005E02D8" w:rsidRDefault="005E02D8" w:rsidP="005E02D8">
      <w:pPr>
        <w:numPr>
          <w:ilvl w:val="1"/>
          <w:numId w:val="49"/>
        </w:numPr>
        <w:rPr>
          <w:lang w:val="en-US"/>
        </w:rPr>
      </w:pPr>
      <w:r w:rsidRPr="005E02D8">
        <w:rPr>
          <w:lang w:val="en-US"/>
        </w:rPr>
        <w:t>Índice de mantenibilidad (MI).</w:t>
      </w:r>
    </w:p>
    <w:p w14:paraId="19DE1556" w14:textId="77777777" w:rsidR="005E02D8" w:rsidRPr="005E02D8" w:rsidRDefault="005E02D8" w:rsidP="005E02D8">
      <w:pPr>
        <w:numPr>
          <w:ilvl w:val="1"/>
          <w:numId w:val="49"/>
        </w:numPr>
      </w:pPr>
      <w:r w:rsidRPr="005E02D8">
        <w:t>Métricas orientadas a objetos (DIT, NOC).</w:t>
      </w:r>
    </w:p>
    <w:p w14:paraId="77E549FF" w14:textId="77777777" w:rsidR="005E02D8" w:rsidRPr="005E02D8" w:rsidRDefault="005E02D8" w:rsidP="005E02D8">
      <w:pPr>
        <w:numPr>
          <w:ilvl w:val="0"/>
          <w:numId w:val="49"/>
        </w:numPr>
        <w:rPr>
          <w:lang w:val="en-US"/>
        </w:rPr>
      </w:pPr>
      <w:r w:rsidRPr="005E02D8">
        <w:rPr>
          <w:i/>
          <w:iCs/>
          <w:lang w:val="en-US"/>
        </w:rPr>
        <w:t>Ejemplo de dashboard</w:t>
      </w:r>
      <w:r w:rsidRPr="005E02D8">
        <w:rPr>
          <w:lang w:val="en-US"/>
        </w:rPr>
        <w:t>:</w:t>
      </w:r>
    </w:p>
    <w:p w14:paraId="3254BFF6" w14:textId="77777777" w:rsidR="005E02D8" w:rsidRPr="005E02D8" w:rsidRDefault="005E02D8" w:rsidP="005E02D8">
      <w:pPr>
        <w:numPr>
          <w:ilvl w:val="1"/>
          <w:numId w:val="49"/>
        </w:numPr>
      </w:pPr>
      <w:r w:rsidRPr="005E02D8">
        <w:t>Gráfico de dependencias que muestra clases altamente acopladas en un módulo de facturación.</w:t>
      </w:r>
    </w:p>
    <w:p w14:paraId="785511D0" w14:textId="77777777" w:rsidR="005E02D8" w:rsidRPr="005E02D8" w:rsidRDefault="005E02D8" w:rsidP="005E02D8">
      <w:pPr>
        <w:numPr>
          <w:ilvl w:val="0"/>
          <w:numId w:val="49"/>
        </w:numPr>
        <w:rPr>
          <w:lang w:val="en-US"/>
        </w:rPr>
      </w:pPr>
      <w:r w:rsidRPr="005E02D8">
        <w:rPr>
          <w:i/>
          <w:iCs/>
          <w:lang w:val="en-US"/>
        </w:rPr>
        <w:t>Caso de estudio</w:t>
      </w:r>
      <w:r w:rsidRPr="005E02D8">
        <w:rPr>
          <w:lang w:val="en-US"/>
        </w:rPr>
        <w:t>:</w:t>
      </w:r>
    </w:p>
    <w:p w14:paraId="72994368" w14:textId="77777777" w:rsidR="005E02D8" w:rsidRPr="005E02D8" w:rsidRDefault="005E02D8" w:rsidP="005E02D8">
      <w:pPr>
        <w:numPr>
          <w:ilvl w:val="1"/>
          <w:numId w:val="49"/>
        </w:numPr>
      </w:pPr>
      <w:r w:rsidRPr="005E02D8">
        <w:t>En un ERP bancario, NDepend identificó un módulo con </w:t>
      </w:r>
      <w:r w:rsidRPr="005E02D8">
        <w:rPr>
          <w:b/>
          <w:bCs/>
        </w:rPr>
        <w:t>Afferent Coupling = 45</w:t>
      </w:r>
      <w:r w:rsidRPr="005E02D8">
        <w:t> (demasiadas dependencias entrantes), lo que motivó su reestructuración en microservicios.</w:t>
      </w:r>
    </w:p>
    <w:p w14:paraId="7DBA5334" w14:textId="77777777" w:rsidR="00564E51" w:rsidRPr="00564E51" w:rsidRDefault="00564E51" w:rsidP="00564E51">
      <w:pPr>
        <w:rPr>
          <w:u w:val="single"/>
        </w:rPr>
      </w:pPr>
      <w:r w:rsidRPr="00564E51">
        <w:rPr>
          <w:u w:val="single"/>
        </w:rPr>
        <w:lastRenderedPageBreak/>
        <w:t>Herramientas de Rendimiento</w:t>
      </w:r>
    </w:p>
    <w:p w14:paraId="7016E4AE" w14:textId="77777777" w:rsidR="00564E51" w:rsidRPr="00564E51" w:rsidRDefault="00564E51" w:rsidP="00564E51">
      <w:r w:rsidRPr="00564E51">
        <w:t>Miden atributos externos como tiempo de respuesta, escalabilidad y uso de recursos.</w:t>
      </w:r>
    </w:p>
    <w:p w14:paraId="394FCB8A" w14:textId="77777777" w:rsidR="00564E51" w:rsidRPr="00564E51" w:rsidRDefault="00564E51" w:rsidP="00564E51">
      <w:pPr>
        <w:rPr>
          <w:lang w:val="en-US"/>
        </w:rPr>
      </w:pPr>
      <w:r w:rsidRPr="00564E51">
        <w:rPr>
          <w:lang w:val="en-US"/>
        </w:rPr>
        <w:t>a) Google Lighthouse</w:t>
      </w:r>
    </w:p>
    <w:p w14:paraId="45404F5D" w14:textId="77777777" w:rsidR="00564E51" w:rsidRPr="00564E51" w:rsidRDefault="00564E51" w:rsidP="00564E51">
      <w:pPr>
        <w:numPr>
          <w:ilvl w:val="0"/>
          <w:numId w:val="50"/>
        </w:numPr>
        <w:rPr>
          <w:lang w:val="en-US"/>
        </w:rPr>
      </w:pPr>
      <w:r w:rsidRPr="00564E51">
        <w:rPr>
          <w:i/>
          <w:iCs/>
          <w:lang w:val="en-US"/>
        </w:rPr>
        <w:t>Qué analiza</w:t>
      </w:r>
      <w:r w:rsidRPr="00564E51">
        <w:rPr>
          <w:lang w:val="en-US"/>
        </w:rPr>
        <w:t>:</w:t>
      </w:r>
    </w:p>
    <w:p w14:paraId="4F3181A5" w14:textId="77777777" w:rsidR="00564E51" w:rsidRPr="00564E51" w:rsidRDefault="00564E51" w:rsidP="00564E51">
      <w:pPr>
        <w:numPr>
          <w:ilvl w:val="1"/>
          <w:numId w:val="50"/>
        </w:numPr>
        <w:rPr>
          <w:lang w:val="en-US"/>
        </w:rPr>
      </w:pPr>
      <w:r w:rsidRPr="00564E51">
        <w:rPr>
          <w:lang w:val="en-US"/>
        </w:rPr>
        <w:t>Rendimiento web (First Contentful Paint, Time to Interactive).</w:t>
      </w:r>
    </w:p>
    <w:p w14:paraId="39476F22" w14:textId="77777777" w:rsidR="00564E51" w:rsidRPr="00564E51" w:rsidRDefault="00564E51" w:rsidP="00564E51">
      <w:pPr>
        <w:numPr>
          <w:ilvl w:val="1"/>
          <w:numId w:val="50"/>
        </w:numPr>
        <w:rPr>
          <w:lang w:val="en-US"/>
        </w:rPr>
      </w:pPr>
      <w:r w:rsidRPr="00564E51">
        <w:rPr>
          <w:lang w:val="en-US"/>
        </w:rPr>
        <w:t>Accesibilidad y SEO.</w:t>
      </w:r>
    </w:p>
    <w:p w14:paraId="047F3D2D" w14:textId="77777777" w:rsidR="00564E51" w:rsidRPr="00564E51" w:rsidRDefault="00564E51" w:rsidP="00564E51">
      <w:pPr>
        <w:numPr>
          <w:ilvl w:val="1"/>
          <w:numId w:val="50"/>
        </w:numPr>
      </w:pPr>
      <w:r w:rsidRPr="00564E51">
        <w:t>Mejores prácticas (ej.: uso de HTTPS, optimización de imágenes).</w:t>
      </w:r>
    </w:p>
    <w:p w14:paraId="205AA850" w14:textId="77777777" w:rsidR="00564E51" w:rsidRPr="00564E51" w:rsidRDefault="00564E51" w:rsidP="00564E51">
      <w:pPr>
        <w:numPr>
          <w:ilvl w:val="0"/>
          <w:numId w:val="50"/>
        </w:numPr>
        <w:rPr>
          <w:lang w:val="en-US"/>
        </w:rPr>
      </w:pPr>
      <w:r w:rsidRPr="00564E51">
        <w:rPr>
          <w:i/>
          <w:iCs/>
          <w:lang w:val="en-US"/>
        </w:rPr>
        <w:t>Ejemplo de uso</w:t>
      </w:r>
      <w:r w:rsidRPr="00564E51">
        <w:rPr>
          <w:lang w:val="en-US"/>
        </w:rPr>
        <w:t>:</w:t>
      </w:r>
    </w:p>
    <w:p w14:paraId="27483A85" w14:textId="6E0783C1" w:rsidR="005E02D8" w:rsidRDefault="00564E51" w:rsidP="00F62C1F">
      <w:pPr>
        <w:numPr>
          <w:ilvl w:val="1"/>
          <w:numId w:val="50"/>
        </w:numPr>
      </w:pPr>
      <w:r w:rsidRPr="00564E51">
        <w:t>Auditoría para una SPA de e-commerce:</w:t>
      </w:r>
      <w:r>
        <w:t xml:space="preserve"> </w:t>
      </w:r>
      <w:r w:rsidR="001C52E9" w:rsidRPr="001C52E9">
        <w:rPr>
          <w:rFonts w:ascii="Consolas" w:hAnsi="Consolas"/>
          <w:i/>
          <w:iCs/>
        </w:rPr>
        <w:t>lighthouse https://mi-tienda.com --view</w:t>
      </w:r>
      <w:r w:rsidR="001C52E9" w:rsidRPr="001C52E9">
        <w:t xml:space="preserve">  </w:t>
      </w:r>
    </w:p>
    <w:p w14:paraId="7ADC1512" w14:textId="680DA70F" w:rsidR="009E59CD" w:rsidRDefault="009E59CD" w:rsidP="00C41F7E">
      <w:pPr>
        <w:pStyle w:val="Prrafodelista"/>
        <w:numPr>
          <w:ilvl w:val="0"/>
          <w:numId w:val="51"/>
        </w:numPr>
      </w:pPr>
      <w:r>
        <w:t>Resultado: Puntuación de rendimiento: 75/100 → Sugiere aplicar lazy loading en imágenes.</w:t>
      </w:r>
    </w:p>
    <w:p w14:paraId="093B5746" w14:textId="407AD99E" w:rsidR="00DF39FB" w:rsidRDefault="009E59CD" w:rsidP="00795F4A">
      <w:pPr>
        <w:pStyle w:val="Prrafodelista"/>
        <w:numPr>
          <w:ilvl w:val="0"/>
          <w:numId w:val="51"/>
        </w:numPr>
      </w:pPr>
      <w:r>
        <w:t>Integración con TDD:</w:t>
      </w:r>
      <w:r w:rsidR="00116736">
        <w:t xml:space="preserve"> </w:t>
      </w:r>
      <w:r>
        <w:t>Incluir pruebas de rendimiento en pipelines de CI/CD (ej.: fallar si el Time to Interactive &gt; 3s).</w:t>
      </w:r>
    </w:p>
    <w:p w14:paraId="5B325917" w14:textId="77777777" w:rsidR="00DF39FB" w:rsidRDefault="00DF39FB" w:rsidP="00F62C1F"/>
    <w:p w14:paraId="0AF770A5" w14:textId="79F19BBE" w:rsidR="00DF39FB" w:rsidRDefault="00116736" w:rsidP="00F62C1F">
      <w:r>
        <w:t xml:space="preserve">b) </w:t>
      </w:r>
      <w:r w:rsidRPr="00116736">
        <w:t>Apache JMeter</w:t>
      </w:r>
    </w:p>
    <w:p w14:paraId="4A97D6E8" w14:textId="77777777" w:rsidR="0036617D" w:rsidRPr="0036617D" w:rsidRDefault="0036617D" w:rsidP="0036617D">
      <w:pPr>
        <w:numPr>
          <w:ilvl w:val="0"/>
          <w:numId w:val="52"/>
        </w:numPr>
        <w:rPr>
          <w:lang w:val="en-US"/>
        </w:rPr>
      </w:pPr>
      <w:r w:rsidRPr="0036617D">
        <w:rPr>
          <w:b/>
          <w:bCs/>
          <w:lang w:val="en-US"/>
        </w:rPr>
        <w:t>Qué analiza</w:t>
      </w:r>
      <w:r w:rsidRPr="0036617D">
        <w:rPr>
          <w:lang w:val="en-US"/>
        </w:rPr>
        <w:t>:</w:t>
      </w:r>
    </w:p>
    <w:p w14:paraId="3E1C61AA" w14:textId="77777777" w:rsidR="0036617D" w:rsidRPr="0036617D" w:rsidRDefault="0036617D" w:rsidP="0036617D">
      <w:pPr>
        <w:numPr>
          <w:ilvl w:val="1"/>
          <w:numId w:val="52"/>
        </w:numPr>
      </w:pPr>
      <w:r w:rsidRPr="0036617D">
        <w:t>Tiempo de respuesta bajo carga (ej.: 1000 usuarios concurrentes).</w:t>
      </w:r>
    </w:p>
    <w:p w14:paraId="61DB995D" w14:textId="77777777" w:rsidR="0036617D" w:rsidRPr="0036617D" w:rsidRDefault="0036617D" w:rsidP="0036617D">
      <w:pPr>
        <w:numPr>
          <w:ilvl w:val="1"/>
          <w:numId w:val="52"/>
        </w:numPr>
      </w:pPr>
      <w:r w:rsidRPr="0036617D">
        <w:t>Tasa de errores en APIs.</w:t>
      </w:r>
    </w:p>
    <w:p w14:paraId="4097601F" w14:textId="77777777" w:rsidR="0036617D" w:rsidRPr="0036617D" w:rsidRDefault="0036617D" w:rsidP="0036617D">
      <w:pPr>
        <w:numPr>
          <w:ilvl w:val="0"/>
          <w:numId w:val="52"/>
        </w:numPr>
        <w:rPr>
          <w:lang w:val="en-US"/>
        </w:rPr>
      </w:pPr>
      <w:r w:rsidRPr="0036617D">
        <w:rPr>
          <w:b/>
          <w:bCs/>
          <w:lang w:val="en-US"/>
        </w:rPr>
        <w:t>Ejemplo de prueba</w:t>
      </w:r>
      <w:r w:rsidRPr="0036617D">
        <w:rPr>
          <w:lang w:val="en-US"/>
        </w:rPr>
        <w:t>:</w:t>
      </w:r>
    </w:p>
    <w:p w14:paraId="0A4F6F37" w14:textId="77777777" w:rsidR="0036617D" w:rsidRPr="0036617D" w:rsidRDefault="0036617D" w:rsidP="0036617D">
      <w:pPr>
        <w:numPr>
          <w:ilvl w:val="1"/>
          <w:numId w:val="52"/>
        </w:numPr>
      </w:pPr>
      <w:r w:rsidRPr="0036617D">
        <w:t>Simular 500 usuarios accediendo a un endpoint REST de login:</w:t>
      </w:r>
    </w:p>
    <w:p w14:paraId="60DB6417" w14:textId="77777777" w:rsidR="0036617D" w:rsidRPr="0036617D" w:rsidRDefault="0036617D" w:rsidP="002B6814">
      <w:pPr>
        <w:pStyle w:val="Cdigo"/>
      </w:pPr>
      <w:r w:rsidRPr="0036617D">
        <w:t xml:space="preserve">Tiempo promedio de respuesta: 220 ms  </w:t>
      </w:r>
    </w:p>
    <w:p w14:paraId="0430ACDE" w14:textId="5B9BBBB1" w:rsidR="00116736" w:rsidRPr="0036617D" w:rsidRDefault="0036617D" w:rsidP="002B6814">
      <w:pPr>
        <w:pStyle w:val="Cdigo"/>
      </w:pPr>
      <w:r w:rsidRPr="0036617D">
        <w:t xml:space="preserve">Errores bajo carga: 2% (timeouts en el 2% de las solicitudes).  </w:t>
      </w:r>
    </w:p>
    <w:p w14:paraId="547A850E" w14:textId="77777777" w:rsidR="0096029B" w:rsidRPr="0096029B" w:rsidRDefault="0096029B" w:rsidP="0096029B">
      <w:pPr>
        <w:numPr>
          <w:ilvl w:val="0"/>
          <w:numId w:val="53"/>
        </w:numPr>
        <w:rPr>
          <w:lang w:val="en-US"/>
        </w:rPr>
      </w:pPr>
      <w:r w:rsidRPr="0096029B">
        <w:rPr>
          <w:b/>
          <w:bCs/>
          <w:lang w:val="en-US"/>
        </w:rPr>
        <w:t>Caso de estudio</w:t>
      </w:r>
      <w:r w:rsidRPr="0096029B">
        <w:rPr>
          <w:lang w:val="en-US"/>
        </w:rPr>
        <w:t>:</w:t>
      </w:r>
    </w:p>
    <w:p w14:paraId="7B4F5EE5" w14:textId="77777777" w:rsidR="0096029B" w:rsidRPr="0096029B" w:rsidRDefault="0096029B" w:rsidP="0096029B">
      <w:pPr>
        <w:numPr>
          <w:ilvl w:val="1"/>
          <w:numId w:val="53"/>
        </w:numPr>
      </w:pPr>
      <w:r w:rsidRPr="0096029B">
        <w:rPr>
          <w:b/>
          <w:bCs/>
        </w:rPr>
        <w:t>LinkedIn</w:t>
      </w:r>
      <w:r w:rsidRPr="0096029B">
        <w:t> usó JMeter para optimizar su API de búsqueda, reduciendo el tiempo de respuesta de 500 ms a 150 ms.</w:t>
      </w:r>
    </w:p>
    <w:p w14:paraId="6321BDC7" w14:textId="77777777" w:rsidR="00DF39FB" w:rsidRDefault="00DF39FB" w:rsidP="00F62C1F"/>
    <w:p w14:paraId="6133296B" w14:textId="77777777" w:rsidR="007B36B1" w:rsidRDefault="007B36B1" w:rsidP="00F62C1F"/>
    <w:p w14:paraId="737BA33B" w14:textId="5AA407B5" w:rsidR="0096029B" w:rsidRPr="0096029B" w:rsidRDefault="0096029B" w:rsidP="0096029B">
      <w:pPr>
        <w:rPr>
          <w:u w:val="single"/>
        </w:rPr>
      </w:pPr>
      <w:r w:rsidRPr="0096029B">
        <w:rPr>
          <w:u w:val="single"/>
        </w:rPr>
        <w:lastRenderedPageBreak/>
        <w:t>Herramientas de Productividad</w:t>
      </w:r>
    </w:p>
    <w:p w14:paraId="69321321" w14:textId="77777777" w:rsidR="0096029B" w:rsidRPr="0096029B" w:rsidRDefault="0096029B" w:rsidP="0096029B">
      <w:r w:rsidRPr="0096029B">
        <w:t>Miden la eficiencia del equipo y la entrega de valor.</w:t>
      </w:r>
    </w:p>
    <w:p w14:paraId="4114CD34" w14:textId="77777777" w:rsidR="0096029B" w:rsidRPr="0096029B" w:rsidRDefault="0096029B" w:rsidP="0096029B">
      <w:pPr>
        <w:rPr>
          <w:lang w:val="en-US"/>
        </w:rPr>
      </w:pPr>
      <w:r w:rsidRPr="0096029B">
        <w:rPr>
          <w:lang w:val="en-US"/>
        </w:rPr>
        <w:t>a) JIRA + Velocity Reports</w:t>
      </w:r>
    </w:p>
    <w:p w14:paraId="5611132A" w14:textId="77777777" w:rsidR="0096029B" w:rsidRPr="0096029B" w:rsidRDefault="0096029B" w:rsidP="0096029B">
      <w:pPr>
        <w:numPr>
          <w:ilvl w:val="0"/>
          <w:numId w:val="54"/>
        </w:numPr>
        <w:rPr>
          <w:lang w:val="en-US"/>
        </w:rPr>
      </w:pPr>
      <w:r w:rsidRPr="0096029B">
        <w:rPr>
          <w:i/>
          <w:iCs/>
          <w:lang w:val="en-US"/>
        </w:rPr>
        <w:t>Qué analiza</w:t>
      </w:r>
      <w:r w:rsidRPr="0096029B">
        <w:rPr>
          <w:lang w:val="en-US"/>
        </w:rPr>
        <w:t>:</w:t>
      </w:r>
    </w:p>
    <w:p w14:paraId="681912D7" w14:textId="77777777" w:rsidR="0096029B" w:rsidRPr="0096029B" w:rsidRDefault="0096029B" w:rsidP="0096029B">
      <w:pPr>
        <w:numPr>
          <w:ilvl w:val="1"/>
          <w:numId w:val="54"/>
        </w:numPr>
      </w:pPr>
      <w:r w:rsidRPr="0096029B">
        <w:t>Velocidad del equipo (puntos de historia por sprint).</w:t>
      </w:r>
    </w:p>
    <w:p w14:paraId="24F4A11E" w14:textId="77777777" w:rsidR="0096029B" w:rsidRPr="0096029B" w:rsidRDefault="0096029B" w:rsidP="0096029B">
      <w:pPr>
        <w:numPr>
          <w:ilvl w:val="1"/>
          <w:numId w:val="54"/>
        </w:numPr>
        <w:rPr>
          <w:lang w:val="en-US"/>
        </w:rPr>
      </w:pPr>
      <w:r w:rsidRPr="0096029B">
        <w:rPr>
          <w:lang w:val="en-US"/>
        </w:rPr>
        <w:t>Tiempo promedio por tarea.</w:t>
      </w:r>
    </w:p>
    <w:p w14:paraId="57D5BBA9" w14:textId="77777777" w:rsidR="0096029B" w:rsidRPr="0096029B" w:rsidRDefault="0096029B" w:rsidP="0096029B">
      <w:pPr>
        <w:numPr>
          <w:ilvl w:val="1"/>
          <w:numId w:val="54"/>
        </w:numPr>
        <w:rPr>
          <w:lang w:val="en-US"/>
        </w:rPr>
      </w:pPr>
      <w:r w:rsidRPr="0096029B">
        <w:rPr>
          <w:lang w:val="en-US"/>
        </w:rPr>
        <w:t>Burndown charts.</w:t>
      </w:r>
    </w:p>
    <w:p w14:paraId="3D8D3256" w14:textId="77777777" w:rsidR="0096029B" w:rsidRPr="0096029B" w:rsidRDefault="0096029B" w:rsidP="0096029B">
      <w:pPr>
        <w:numPr>
          <w:ilvl w:val="0"/>
          <w:numId w:val="54"/>
        </w:numPr>
        <w:rPr>
          <w:lang w:val="en-US"/>
        </w:rPr>
      </w:pPr>
      <w:r w:rsidRPr="0096029B">
        <w:rPr>
          <w:i/>
          <w:iCs/>
          <w:lang w:val="en-US"/>
        </w:rPr>
        <w:t>Ejemplo de dashboard</w:t>
      </w:r>
      <w:r w:rsidRPr="0096029B">
        <w:rPr>
          <w:lang w:val="en-US"/>
        </w:rPr>
        <w:t>:</w:t>
      </w:r>
    </w:p>
    <w:p w14:paraId="6CD0F551" w14:textId="77777777" w:rsidR="0096029B" w:rsidRPr="0096029B" w:rsidRDefault="0096029B" w:rsidP="0096029B">
      <w:pPr>
        <w:numPr>
          <w:ilvl w:val="1"/>
          <w:numId w:val="54"/>
        </w:numPr>
      </w:pPr>
      <w:r w:rsidRPr="0096029B">
        <w:t>Gráfico de velocidad mostrando que el equipo completa 35 puntos/sprint en promedio.</w:t>
      </w:r>
    </w:p>
    <w:p w14:paraId="276009BB" w14:textId="77777777" w:rsidR="0096029B" w:rsidRPr="0096029B" w:rsidRDefault="0096029B" w:rsidP="0096029B">
      <w:pPr>
        <w:numPr>
          <w:ilvl w:val="0"/>
          <w:numId w:val="54"/>
        </w:numPr>
        <w:rPr>
          <w:lang w:val="en-US"/>
        </w:rPr>
      </w:pPr>
      <w:r w:rsidRPr="0096029B">
        <w:rPr>
          <w:i/>
          <w:iCs/>
          <w:lang w:val="en-US"/>
        </w:rPr>
        <w:t>Integración con TDD</w:t>
      </w:r>
      <w:r w:rsidRPr="0096029B">
        <w:rPr>
          <w:lang w:val="en-US"/>
        </w:rPr>
        <w:t>:</w:t>
      </w:r>
    </w:p>
    <w:p w14:paraId="2A621497" w14:textId="77777777" w:rsidR="0096029B" w:rsidRPr="0096029B" w:rsidRDefault="0096029B" w:rsidP="0096029B">
      <w:pPr>
        <w:numPr>
          <w:ilvl w:val="1"/>
          <w:numId w:val="54"/>
        </w:numPr>
      </w:pPr>
      <w:r w:rsidRPr="0096029B">
        <w:t>Comparar velocidad antes/después de adoptar TDD (ej.: de 25 a 30 puntos/sprint por menor tiempo en corrección de bugs).</w:t>
      </w:r>
    </w:p>
    <w:p w14:paraId="18513BC0" w14:textId="77777777" w:rsidR="002F4B7D" w:rsidRPr="002F4B7D" w:rsidRDefault="002F4B7D" w:rsidP="002F4B7D">
      <w:r w:rsidRPr="002F4B7D">
        <w:t>b) Git (Estadísticas de Repositorio)</w:t>
      </w:r>
    </w:p>
    <w:p w14:paraId="7F6DEBBE" w14:textId="77777777" w:rsidR="002F4B7D" w:rsidRPr="002F4B7D" w:rsidRDefault="002F4B7D" w:rsidP="002F4B7D">
      <w:pPr>
        <w:numPr>
          <w:ilvl w:val="0"/>
          <w:numId w:val="55"/>
        </w:numPr>
        <w:rPr>
          <w:lang w:val="en-US"/>
        </w:rPr>
      </w:pPr>
      <w:r w:rsidRPr="002F4B7D">
        <w:rPr>
          <w:i/>
          <w:iCs/>
          <w:lang w:val="en-US"/>
        </w:rPr>
        <w:t>Qué analiza</w:t>
      </w:r>
      <w:r w:rsidRPr="002F4B7D">
        <w:rPr>
          <w:lang w:val="en-US"/>
        </w:rPr>
        <w:t>:</w:t>
      </w:r>
    </w:p>
    <w:p w14:paraId="36F9E4AA" w14:textId="77777777" w:rsidR="002F4B7D" w:rsidRPr="002F4B7D" w:rsidRDefault="002F4B7D" w:rsidP="002F4B7D">
      <w:pPr>
        <w:numPr>
          <w:ilvl w:val="1"/>
          <w:numId w:val="55"/>
        </w:numPr>
        <w:rPr>
          <w:lang w:val="en-US"/>
        </w:rPr>
      </w:pPr>
      <w:r w:rsidRPr="002F4B7D">
        <w:rPr>
          <w:lang w:val="en-US"/>
        </w:rPr>
        <w:t>Frecuencia de commits (git log --since="2023-01-01").</w:t>
      </w:r>
    </w:p>
    <w:p w14:paraId="2BC6255A" w14:textId="77777777" w:rsidR="002F4B7D" w:rsidRPr="002F4B7D" w:rsidRDefault="002F4B7D" w:rsidP="002F4B7D">
      <w:pPr>
        <w:numPr>
          <w:ilvl w:val="1"/>
          <w:numId w:val="55"/>
        </w:numPr>
      </w:pPr>
      <w:r w:rsidRPr="002F4B7D">
        <w:t>Líneas modificadas por desarrollador (git blame).</w:t>
      </w:r>
    </w:p>
    <w:p w14:paraId="6B93AE22" w14:textId="77777777" w:rsidR="002F4B7D" w:rsidRPr="002F4B7D" w:rsidRDefault="002F4B7D" w:rsidP="002F4B7D">
      <w:pPr>
        <w:numPr>
          <w:ilvl w:val="1"/>
          <w:numId w:val="55"/>
        </w:numPr>
      </w:pPr>
      <w:r w:rsidRPr="002F4B7D">
        <w:t>Hotspots (archivos con más cambios históricos).</w:t>
      </w:r>
    </w:p>
    <w:p w14:paraId="1B8C3049" w14:textId="77777777" w:rsidR="002F4B7D" w:rsidRPr="002F4B7D" w:rsidRDefault="002F4B7D" w:rsidP="002F4B7D">
      <w:pPr>
        <w:numPr>
          <w:ilvl w:val="0"/>
          <w:numId w:val="55"/>
        </w:numPr>
        <w:rPr>
          <w:lang w:val="en-US"/>
        </w:rPr>
      </w:pPr>
      <w:r w:rsidRPr="002F4B7D">
        <w:rPr>
          <w:i/>
          <w:iCs/>
          <w:lang w:val="en-US"/>
        </w:rPr>
        <w:t>Ejemplo</w:t>
      </w:r>
      <w:r w:rsidRPr="002F4B7D">
        <w:rPr>
          <w:lang w:val="en-US"/>
        </w:rPr>
        <w:t>:</w:t>
      </w:r>
    </w:p>
    <w:p w14:paraId="6C252394" w14:textId="77777777" w:rsidR="002F4B7D" w:rsidRPr="002F4B7D" w:rsidRDefault="002F4B7D" w:rsidP="002F4B7D">
      <w:pPr>
        <w:numPr>
          <w:ilvl w:val="1"/>
          <w:numId w:val="55"/>
        </w:numPr>
      </w:pPr>
      <w:r w:rsidRPr="002F4B7D">
        <w:t>Identificar que servicio_pagos.js tiene 200 commits en 6 meses (posible código frágil).</w:t>
      </w:r>
    </w:p>
    <w:p w14:paraId="67D2D468" w14:textId="77777777" w:rsidR="002F4B7D" w:rsidRPr="002F4B7D" w:rsidRDefault="002F4B7D" w:rsidP="002F4B7D">
      <w:pPr>
        <w:numPr>
          <w:ilvl w:val="0"/>
          <w:numId w:val="55"/>
        </w:numPr>
        <w:rPr>
          <w:i/>
          <w:iCs/>
          <w:lang w:val="en-US"/>
        </w:rPr>
      </w:pPr>
      <w:r w:rsidRPr="002F4B7D">
        <w:rPr>
          <w:i/>
          <w:iCs/>
          <w:lang w:val="en-US"/>
        </w:rPr>
        <w:t>Herramientas complementarias:</w:t>
      </w:r>
    </w:p>
    <w:p w14:paraId="1E2B8C80" w14:textId="77777777" w:rsidR="002F4B7D" w:rsidRPr="002F4B7D" w:rsidRDefault="002F4B7D" w:rsidP="002F4B7D">
      <w:pPr>
        <w:numPr>
          <w:ilvl w:val="1"/>
          <w:numId w:val="55"/>
        </w:numPr>
      </w:pPr>
      <w:r w:rsidRPr="002F4B7D">
        <w:rPr>
          <w:b/>
          <w:bCs/>
        </w:rPr>
        <w:t>GitKraken</w:t>
      </w:r>
      <w:r w:rsidRPr="002F4B7D">
        <w:t>: Visualiza ramas y hotspots.</w:t>
      </w:r>
    </w:p>
    <w:p w14:paraId="07B9C180" w14:textId="77777777" w:rsidR="002F4B7D" w:rsidRPr="002F4B7D" w:rsidRDefault="002F4B7D" w:rsidP="002F4B7D">
      <w:pPr>
        <w:numPr>
          <w:ilvl w:val="1"/>
          <w:numId w:val="55"/>
        </w:numPr>
      </w:pPr>
      <w:r w:rsidRPr="002F4B7D">
        <w:rPr>
          <w:b/>
          <w:bCs/>
        </w:rPr>
        <w:t>CodeClimate</w:t>
      </w:r>
      <w:r w:rsidRPr="002F4B7D">
        <w:t>: Analiza impacto de cambios recientes.</w:t>
      </w:r>
    </w:p>
    <w:p w14:paraId="6DBBEA9A" w14:textId="77777777" w:rsidR="007B36B1" w:rsidRDefault="007B36B1" w:rsidP="00F62C1F"/>
    <w:p w14:paraId="1FF09EEF" w14:textId="77777777" w:rsidR="00442925" w:rsidRDefault="00442925" w:rsidP="00F62C1F"/>
    <w:p w14:paraId="4D1598C9" w14:textId="77777777" w:rsidR="00442925" w:rsidRDefault="00442925" w:rsidP="00F62C1F"/>
    <w:p w14:paraId="3BEE20C4" w14:textId="77777777" w:rsidR="00442925" w:rsidRDefault="00442925" w:rsidP="00F62C1F"/>
    <w:p w14:paraId="487E7B51" w14:textId="77777777" w:rsidR="00442925" w:rsidRPr="00442925" w:rsidRDefault="00442925" w:rsidP="00442925">
      <w:pPr>
        <w:rPr>
          <w:u w:val="single"/>
        </w:rPr>
      </w:pPr>
      <w:r w:rsidRPr="00442925">
        <w:rPr>
          <w:u w:val="single"/>
        </w:rPr>
        <w:lastRenderedPageBreak/>
        <w:t> Herramientas Específicas para Métricas de Tamaño</w:t>
      </w:r>
    </w:p>
    <w:p w14:paraId="374DA29A" w14:textId="77777777" w:rsidR="00442925" w:rsidRPr="00442925" w:rsidRDefault="00442925" w:rsidP="00442925">
      <w:pPr>
        <w:rPr>
          <w:lang w:val="en-US"/>
        </w:rPr>
      </w:pPr>
      <w:r w:rsidRPr="00442925">
        <w:rPr>
          <w:lang w:val="en-US"/>
        </w:rPr>
        <w:t>a) CLOC (Count Lines of Code)</w:t>
      </w:r>
    </w:p>
    <w:p w14:paraId="3863AF0F" w14:textId="77777777" w:rsidR="00442925" w:rsidRPr="00442925" w:rsidRDefault="00442925" w:rsidP="00442925">
      <w:pPr>
        <w:numPr>
          <w:ilvl w:val="0"/>
          <w:numId w:val="56"/>
        </w:numPr>
        <w:rPr>
          <w:lang w:val="en-US"/>
        </w:rPr>
      </w:pPr>
      <w:r w:rsidRPr="00442925">
        <w:rPr>
          <w:b/>
          <w:bCs/>
          <w:lang w:val="en-US"/>
        </w:rPr>
        <w:t>Qué analiza</w:t>
      </w:r>
      <w:r w:rsidRPr="00442925">
        <w:rPr>
          <w:lang w:val="en-US"/>
        </w:rPr>
        <w:t>:</w:t>
      </w:r>
    </w:p>
    <w:p w14:paraId="633FA65E" w14:textId="77777777" w:rsidR="00442925" w:rsidRPr="00442925" w:rsidRDefault="00442925" w:rsidP="00442925">
      <w:pPr>
        <w:numPr>
          <w:ilvl w:val="1"/>
          <w:numId w:val="56"/>
        </w:numPr>
      </w:pPr>
      <w:r w:rsidRPr="00442925">
        <w:t>Líneas de código por lenguaje, excluyendo comentarios.</w:t>
      </w:r>
    </w:p>
    <w:p w14:paraId="1BDE4EC6" w14:textId="77777777" w:rsidR="00442925" w:rsidRPr="00442925" w:rsidRDefault="00442925" w:rsidP="00442925">
      <w:pPr>
        <w:numPr>
          <w:ilvl w:val="1"/>
          <w:numId w:val="56"/>
        </w:numPr>
      </w:pPr>
      <w:r w:rsidRPr="00442925">
        <w:t>Comparación entre versiones (ej.: v1.0 vs v2.0).</w:t>
      </w:r>
    </w:p>
    <w:p w14:paraId="3A80C79D" w14:textId="3F686BE8" w:rsidR="00442925" w:rsidRDefault="00442925" w:rsidP="00442925">
      <w:pPr>
        <w:numPr>
          <w:ilvl w:val="0"/>
          <w:numId w:val="56"/>
        </w:numPr>
        <w:rPr>
          <w:lang w:val="en-US"/>
        </w:rPr>
      </w:pPr>
      <w:r w:rsidRPr="00442925">
        <w:rPr>
          <w:b/>
          <w:bCs/>
          <w:lang w:val="en-US"/>
        </w:rPr>
        <w:t>Ejemplo</w:t>
      </w:r>
      <w:r w:rsidRPr="00442925">
        <w:rPr>
          <w:lang w:val="en-US"/>
        </w:rPr>
        <w:t>:</w:t>
      </w:r>
      <w:r w:rsidR="00F95C88" w:rsidRPr="00F95C88">
        <w:t xml:space="preserve"> </w:t>
      </w:r>
      <w:r w:rsidR="00F95C88" w:rsidRPr="00F95C88">
        <w:rPr>
          <w:lang w:val="en-US"/>
        </w:rPr>
        <w:t xml:space="preserve">cloc mi_proyecto/  </w:t>
      </w:r>
    </w:p>
    <w:p w14:paraId="44C6BCE4" w14:textId="2582CAE7" w:rsidR="00F95C88" w:rsidRDefault="00F95C88" w:rsidP="00442925">
      <w:pPr>
        <w:numPr>
          <w:ilvl w:val="0"/>
          <w:numId w:val="56"/>
        </w:numPr>
        <w:rPr>
          <w:lang w:val="en-US"/>
        </w:rPr>
      </w:pPr>
      <w:r>
        <w:rPr>
          <w:b/>
          <w:bCs/>
          <w:lang w:val="en-US"/>
        </w:rPr>
        <w:t>Salida</w:t>
      </w:r>
      <w:r w:rsidRPr="00F95C88">
        <w:rPr>
          <w:lang w:val="en-US"/>
        </w:rPr>
        <w:t>:</w:t>
      </w:r>
      <w:r>
        <w:rPr>
          <w:lang w:val="en-US"/>
        </w:rPr>
        <w:t xml:space="preserve"> </w:t>
      </w:r>
    </w:p>
    <w:p w14:paraId="1CEF510C" w14:textId="77777777" w:rsidR="00DF317F" w:rsidRPr="00DF317F" w:rsidRDefault="00DF317F" w:rsidP="00DF317F">
      <w:pPr>
        <w:rPr>
          <w:rFonts w:ascii="Consolas" w:hAnsi="Consolas"/>
        </w:rPr>
      </w:pPr>
      <w:r w:rsidRPr="00DF317F">
        <w:rPr>
          <w:rFonts w:ascii="Consolas" w:hAnsi="Consolas"/>
        </w:rPr>
        <w:t xml:space="preserve">JavaScript: 1500 líneas  </w:t>
      </w:r>
    </w:p>
    <w:p w14:paraId="2404E891" w14:textId="77777777" w:rsidR="00DF317F" w:rsidRPr="00DF317F" w:rsidRDefault="00DF317F" w:rsidP="00DF317F">
      <w:pPr>
        <w:rPr>
          <w:rFonts w:ascii="Consolas" w:hAnsi="Consolas"/>
        </w:rPr>
      </w:pPr>
      <w:r w:rsidRPr="00DF317F">
        <w:rPr>
          <w:rFonts w:ascii="Consolas" w:hAnsi="Consolas"/>
        </w:rPr>
        <w:t xml:space="preserve">CSS: 300 líneas  </w:t>
      </w:r>
    </w:p>
    <w:p w14:paraId="06619D16" w14:textId="6B5AC6C9" w:rsidR="00DF317F" w:rsidRPr="00DF317F" w:rsidRDefault="00DF317F" w:rsidP="00DF317F">
      <w:pPr>
        <w:rPr>
          <w:rFonts w:ascii="Consolas" w:hAnsi="Consolas"/>
        </w:rPr>
      </w:pPr>
      <w:r w:rsidRPr="00DF317F">
        <w:rPr>
          <w:rFonts w:ascii="Consolas" w:hAnsi="Consolas"/>
        </w:rPr>
        <w:t xml:space="preserve">HTML: 200 líneas  </w:t>
      </w:r>
    </w:p>
    <w:p w14:paraId="6A3D22F0" w14:textId="77777777" w:rsidR="00DF317F" w:rsidRPr="00DF317F" w:rsidRDefault="00DF317F" w:rsidP="00DF317F">
      <w:pPr>
        <w:numPr>
          <w:ilvl w:val="0"/>
          <w:numId w:val="57"/>
        </w:numPr>
        <w:rPr>
          <w:lang w:val="en-US"/>
        </w:rPr>
      </w:pPr>
      <w:r w:rsidRPr="00DF317F">
        <w:rPr>
          <w:b/>
          <w:bCs/>
          <w:lang w:val="en-US"/>
        </w:rPr>
        <w:t>Uso en TDD</w:t>
      </w:r>
      <w:r w:rsidRPr="00DF317F">
        <w:rPr>
          <w:lang w:val="en-US"/>
        </w:rPr>
        <w:t>:</w:t>
      </w:r>
    </w:p>
    <w:p w14:paraId="467239A3" w14:textId="77777777" w:rsidR="00DF317F" w:rsidRPr="00DF317F" w:rsidRDefault="00DF317F" w:rsidP="00DF317F">
      <w:pPr>
        <w:numPr>
          <w:ilvl w:val="1"/>
          <w:numId w:val="57"/>
        </w:numPr>
      </w:pPr>
      <w:r w:rsidRPr="00DF317F">
        <w:t>Monitorear el crecimiento de líneas de pruebas (ej.: 30% del total de LOC).</w:t>
      </w:r>
    </w:p>
    <w:p w14:paraId="0C78F898" w14:textId="77777777" w:rsidR="000E41ED" w:rsidRPr="000E41ED" w:rsidRDefault="000E41ED" w:rsidP="000E41ED">
      <w:pPr>
        <w:rPr>
          <w:lang w:val="en-US"/>
        </w:rPr>
      </w:pPr>
      <w:r w:rsidRPr="000E41ED">
        <w:rPr>
          <w:lang w:val="en-US"/>
        </w:rPr>
        <w:t>b) Function Point Workshop</w:t>
      </w:r>
    </w:p>
    <w:p w14:paraId="17E59099" w14:textId="77777777" w:rsidR="000E41ED" w:rsidRPr="000E41ED" w:rsidRDefault="000E41ED" w:rsidP="000E41ED">
      <w:pPr>
        <w:numPr>
          <w:ilvl w:val="0"/>
          <w:numId w:val="58"/>
        </w:numPr>
        <w:rPr>
          <w:lang w:val="en-US"/>
        </w:rPr>
      </w:pPr>
      <w:r w:rsidRPr="000E41ED">
        <w:rPr>
          <w:i/>
          <w:iCs/>
          <w:lang w:val="en-US"/>
        </w:rPr>
        <w:t>Qué analiza</w:t>
      </w:r>
      <w:r w:rsidRPr="000E41ED">
        <w:rPr>
          <w:lang w:val="en-US"/>
        </w:rPr>
        <w:t>:</w:t>
      </w:r>
    </w:p>
    <w:p w14:paraId="5CE90BF5" w14:textId="77777777" w:rsidR="000E41ED" w:rsidRPr="000E41ED" w:rsidRDefault="000E41ED" w:rsidP="000E41ED">
      <w:pPr>
        <w:numPr>
          <w:ilvl w:val="1"/>
          <w:numId w:val="58"/>
        </w:numPr>
      </w:pPr>
      <w:r w:rsidRPr="000E41ED">
        <w:t>Puntos Función (PF) según el método de Albrecht.</w:t>
      </w:r>
    </w:p>
    <w:p w14:paraId="737C8FB1" w14:textId="77777777" w:rsidR="000E41ED" w:rsidRPr="000E41ED" w:rsidRDefault="000E41ED" w:rsidP="000E41ED">
      <w:pPr>
        <w:numPr>
          <w:ilvl w:val="1"/>
          <w:numId w:val="58"/>
        </w:numPr>
        <w:rPr>
          <w:lang w:val="en-US"/>
        </w:rPr>
      </w:pPr>
      <w:r w:rsidRPr="000E41ED">
        <w:rPr>
          <w:lang w:val="en-US"/>
        </w:rPr>
        <w:t>Complejidad funcional de módulos.</w:t>
      </w:r>
    </w:p>
    <w:p w14:paraId="0CA16367" w14:textId="77777777" w:rsidR="000E41ED" w:rsidRPr="000E41ED" w:rsidRDefault="000E41ED" w:rsidP="000E41ED">
      <w:pPr>
        <w:numPr>
          <w:ilvl w:val="0"/>
          <w:numId w:val="58"/>
        </w:numPr>
        <w:rPr>
          <w:lang w:val="en-US"/>
        </w:rPr>
      </w:pPr>
      <w:r w:rsidRPr="000E41ED">
        <w:rPr>
          <w:i/>
          <w:iCs/>
          <w:lang w:val="en-US"/>
        </w:rPr>
        <w:t>Ejemplo</w:t>
      </w:r>
      <w:r w:rsidRPr="000E41ED">
        <w:rPr>
          <w:lang w:val="en-US"/>
        </w:rPr>
        <w:t>:</w:t>
      </w:r>
    </w:p>
    <w:p w14:paraId="266F21B0" w14:textId="77777777" w:rsidR="000E41ED" w:rsidRPr="000E41ED" w:rsidRDefault="000E41ED" w:rsidP="000E41ED">
      <w:pPr>
        <w:numPr>
          <w:ilvl w:val="1"/>
          <w:numId w:val="58"/>
        </w:numPr>
      </w:pPr>
      <w:r w:rsidRPr="000E41ED">
        <w:t>Cálculo automatizado de PF para un módulo de reportes:</w:t>
      </w:r>
    </w:p>
    <w:p w14:paraId="106C2A6B" w14:textId="77777777" w:rsidR="000E41ED" w:rsidRPr="000E41ED" w:rsidRDefault="000E41ED" w:rsidP="000E41ED">
      <w:pPr>
        <w:numPr>
          <w:ilvl w:val="2"/>
          <w:numId w:val="58"/>
        </w:numPr>
      </w:pPr>
      <w:r w:rsidRPr="000E41ED">
        <w:t>3 entradas (filtros) + 2 salidas (PDF, Excel) → 5 PF.</w:t>
      </w:r>
    </w:p>
    <w:p w14:paraId="691CD8A4" w14:textId="77777777" w:rsidR="0096029B" w:rsidRDefault="0096029B" w:rsidP="00F62C1F"/>
    <w:p w14:paraId="1955E3E0" w14:textId="77777777" w:rsidR="000E41ED" w:rsidRPr="000E41ED" w:rsidRDefault="000E41ED" w:rsidP="000E41ED">
      <w:pPr>
        <w:rPr>
          <w:u w:val="single"/>
        </w:rPr>
      </w:pPr>
      <w:r w:rsidRPr="000E41ED">
        <w:rPr>
          <w:u w:val="single"/>
        </w:rPr>
        <w:t>Herramientas de Monitoreo en Tiempo Real</w:t>
      </w:r>
    </w:p>
    <w:p w14:paraId="0F13D3D5" w14:textId="77777777" w:rsidR="000E41ED" w:rsidRPr="000E41ED" w:rsidRDefault="000E41ED" w:rsidP="000E41ED">
      <w:pPr>
        <w:rPr>
          <w:lang w:val="en-US"/>
        </w:rPr>
      </w:pPr>
      <w:r w:rsidRPr="000E41ED">
        <w:rPr>
          <w:lang w:val="en-US"/>
        </w:rPr>
        <w:t>a) Grafana + Prometheus</w:t>
      </w:r>
    </w:p>
    <w:p w14:paraId="06B2427D" w14:textId="77777777" w:rsidR="000E41ED" w:rsidRPr="000E41ED" w:rsidRDefault="000E41ED" w:rsidP="000E41ED">
      <w:pPr>
        <w:numPr>
          <w:ilvl w:val="0"/>
          <w:numId w:val="59"/>
        </w:numPr>
        <w:rPr>
          <w:lang w:val="en-US"/>
        </w:rPr>
      </w:pPr>
      <w:r w:rsidRPr="000E41ED">
        <w:rPr>
          <w:i/>
          <w:iCs/>
          <w:lang w:val="en-US"/>
        </w:rPr>
        <w:t>Qué analiza</w:t>
      </w:r>
      <w:r w:rsidRPr="000E41ED">
        <w:rPr>
          <w:lang w:val="en-US"/>
        </w:rPr>
        <w:t>:</w:t>
      </w:r>
    </w:p>
    <w:p w14:paraId="7FAD5A0C" w14:textId="77777777" w:rsidR="000E41ED" w:rsidRPr="000E41ED" w:rsidRDefault="000E41ED" w:rsidP="000E41ED">
      <w:pPr>
        <w:numPr>
          <w:ilvl w:val="1"/>
          <w:numId w:val="59"/>
        </w:numPr>
      </w:pPr>
      <w:r w:rsidRPr="000E41ED">
        <w:t>Tiempo de respuesta de APIs.</w:t>
      </w:r>
    </w:p>
    <w:p w14:paraId="386477BE" w14:textId="77777777" w:rsidR="000E41ED" w:rsidRPr="000E41ED" w:rsidRDefault="000E41ED" w:rsidP="000E41ED">
      <w:pPr>
        <w:numPr>
          <w:ilvl w:val="1"/>
          <w:numId w:val="59"/>
        </w:numPr>
      </w:pPr>
      <w:r w:rsidRPr="000E41ED">
        <w:t>Uso de CPU/memoria en servidores.</w:t>
      </w:r>
    </w:p>
    <w:p w14:paraId="015297C2" w14:textId="77777777" w:rsidR="000E41ED" w:rsidRPr="000E41ED" w:rsidRDefault="000E41ED" w:rsidP="000E41ED">
      <w:pPr>
        <w:numPr>
          <w:ilvl w:val="1"/>
          <w:numId w:val="59"/>
        </w:numPr>
      </w:pPr>
      <w:r w:rsidRPr="000E41ED">
        <w:t>Errores en producción por hora.</w:t>
      </w:r>
    </w:p>
    <w:p w14:paraId="589497E3" w14:textId="77777777" w:rsidR="000E41ED" w:rsidRPr="000E41ED" w:rsidRDefault="000E41ED" w:rsidP="000E41ED">
      <w:pPr>
        <w:numPr>
          <w:ilvl w:val="0"/>
          <w:numId w:val="59"/>
        </w:numPr>
        <w:rPr>
          <w:lang w:val="en-US"/>
        </w:rPr>
      </w:pPr>
      <w:r w:rsidRPr="000E41ED">
        <w:rPr>
          <w:i/>
          <w:iCs/>
          <w:lang w:val="en-US"/>
        </w:rPr>
        <w:lastRenderedPageBreak/>
        <w:t>Ejemplo de dashboard</w:t>
      </w:r>
      <w:r w:rsidRPr="000E41ED">
        <w:rPr>
          <w:lang w:val="en-US"/>
        </w:rPr>
        <w:t>:</w:t>
      </w:r>
    </w:p>
    <w:p w14:paraId="5793B1F6" w14:textId="77777777" w:rsidR="000E41ED" w:rsidRPr="000E41ED" w:rsidRDefault="000E41ED" w:rsidP="000E41ED">
      <w:pPr>
        <w:numPr>
          <w:ilvl w:val="1"/>
          <w:numId w:val="59"/>
        </w:numPr>
      </w:pPr>
      <w:r w:rsidRPr="000E41ED">
        <w:t>Gráfico en tiempo real mostrando que el 0.1% de las solicitudes a /api/pagos fallan por timeout.</w:t>
      </w:r>
    </w:p>
    <w:p w14:paraId="581F0F25" w14:textId="77777777" w:rsidR="000E41ED" w:rsidRPr="000E41ED" w:rsidRDefault="000E41ED" w:rsidP="000E41ED">
      <w:pPr>
        <w:numPr>
          <w:ilvl w:val="0"/>
          <w:numId w:val="59"/>
        </w:numPr>
        <w:rPr>
          <w:lang w:val="en-US"/>
        </w:rPr>
      </w:pPr>
      <w:r w:rsidRPr="000E41ED">
        <w:rPr>
          <w:i/>
          <w:iCs/>
          <w:lang w:val="en-US"/>
        </w:rPr>
        <w:t>Integración con TDD</w:t>
      </w:r>
      <w:r w:rsidRPr="000E41ED">
        <w:rPr>
          <w:lang w:val="en-US"/>
        </w:rPr>
        <w:t>:</w:t>
      </w:r>
    </w:p>
    <w:p w14:paraId="3A94E40B" w14:textId="77777777" w:rsidR="000E41ED" w:rsidRPr="000E41ED" w:rsidRDefault="000E41ED" w:rsidP="000E41ED">
      <w:pPr>
        <w:numPr>
          <w:ilvl w:val="1"/>
          <w:numId w:val="59"/>
        </w:numPr>
      </w:pPr>
      <w:r w:rsidRPr="000E41ED">
        <w:t>Alertar si el tiempo de respuesta de un endpoint probado excede 500 ms.</w:t>
      </w:r>
    </w:p>
    <w:p w14:paraId="7CFD5F85" w14:textId="77777777" w:rsidR="000E41ED" w:rsidRPr="000E41ED" w:rsidRDefault="00000000" w:rsidP="000E41ED">
      <w:pPr>
        <w:rPr>
          <w:lang w:val="en-US"/>
        </w:rPr>
      </w:pPr>
      <w:r>
        <w:rPr>
          <w:lang w:val="en-US"/>
        </w:rPr>
        <w:pict w14:anchorId="798C6043">
          <v:rect id="_x0000_i1025" style="width:0;height:.75pt" o:hralign="center" o:hrstd="t" o:hrnoshade="t" o:hr="t" fillcolor="#f8faff" stroked="f"/>
        </w:pict>
      </w:r>
    </w:p>
    <w:p w14:paraId="1F46763E" w14:textId="77777777" w:rsidR="000E41ED" w:rsidRPr="000E41ED" w:rsidRDefault="000E41ED" w:rsidP="000E41ED">
      <w:pPr>
        <w:rPr>
          <w:lang w:val="en-US"/>
        </w:rPr>
      </w:pPr>
      <w:r w:rsidRPr="000E41ED">
        <w:rPr>
          <w:lang w:val="en-US"/>
        </w:rPr>
        <w:t>b) New Relic</w:t>
      </w:r>
    </w:p>
    <w:p w14:paraId="6D32E4FD" w14:textId="77777777" w:rsidR="000E41ED" w:rsidRPr="000E41ED" w:rsidRDefault="000E41ED" w:rsidP="000E41ED">
      <w:pPr>
        <w:numPr>
          <w:ilvl w:val="0"/>
          <w:numId w:val="60"/>
        </w:numPr>
        <w:rPr>
          <w:lang w:val="en-US"/>
        </w:rPr>
      </w:pPr>
      <w:r w:rsidRPr="000E41ED">
        <w:rPr>
          <w:i/>
          <w:iCs/>
          <w:lang w:val="en-US"/>
        </w:rPr>
        <w:t>Qué analiza</w:t>
      </w:r>
      <w:r w:rsidRPr="000E41ED">
        <w:rPr>
          <w:lang w:val="en-US"/>
        </w:rPr>
        <w:t>:</w:t>
      </w:r>
    </w:p>
    <w:p w14:paraId="5487AE27" w14:textId="77777777" w:rsidR="000E41ED" w:rsidRPr="000E41ED" w:rsidRDefault="000E41ED" w:rsidP="000E41ED">
      <w:pPr>
        <w:numPr>
          <w:ilvl w:val="1"/>
          <w:numId w:val="60"/>
        </w:numPr>
      </w:pPr>
      <w:r w:rsidRPr="000E41ED">
        <w:t>Rendimiento de aplicaciones en producción.</w:t>
      </w:r>
    </w:p>
    <w:p w14:paraId="7430EBE7" w14:textId="77777777" w:rsidR="000E41ED" w:rsidRPr="000E41ED" w:rsidRDefault="000E41ED" w:rsidP="000E41ED">
      <w:pPr>
        <w:numPr>
          <w:ilvl w:val="1"/>
          <w:numId w:val="60"/>
        </w:numPr>
      </w:pPr>
      <w:r w:rsidRPr="000E41ED">
        <w:t>Trazas de errores (stack traces).</w:t>
      </w:r>
    </w:p>
    <w:p w14:paraId="13D6DFAD" w14:textId="77777777" w:rsidR="000E41ED" w:rsidRPr="000E41ED" w:rsidRDefault="000E41ED" w:rsidP="000E41ED">
      <w:pPr>
        <w:numPr>
          <w:ilvl w:val="1"/>
          <w:numId w:val="60"/>
        </w:numPr>
        <w:rPr>
          <w:lang w:val="en-US"/>
        </w:rPr>
      </w:pPr>
      <w:r w:rsidRPr="000E41ED">
        <w:rPr>
          <w:lang w:val="en-US"/>
        </w:rPr>
        <w:t>Análisis de transacciones lentas.</w:t>
      </w:r>
    </w:p>
    <w:p w14:paraId="354FB2E9" w14:textId="77777777" w:rsidR="000E41ED" w:rsidRPr="000E41ED" w:rsidRDefault="000E41ED" w:rsidP="000E41ED">
      <w:pPr>
        <w:numPr>
          <w:ilvl w:val="0"/>
          <w:numId w:val="60"/>
        </w:numPr>
        <w:rPr>
          <w:lang w:val="en-US"/>
        </w:rPr>
      </w:pPr>
      <w:r w:rsidRPr="000E41ED">
        <w:rPr>
          <w:i/>
          <w:iCs/>
          <w:lang w:val="en-US"/>
        </w:rPr>
        <w:t>Caso de estudio</w:t>
      </w:r>
      <w:r w:rsidRPr="000E41ED">
        <w:rPr>
          <w:lang w:val="en-US"/>
        </w:rPr>
        <w:t>:</w:t>
      </w:r>
    </w:p>
    <w:p w14:paraId="4D8F5DED" w14:textId="77777777" w:rsidR="000E41ED" w:rsidRPr="000E41ED" w:rsidRDefault="000E41ED" w:rsidP="000E41ED">
      <w:pPr>
        <w:numPr>
          <w:ilvl w:val="1"/>
          <w:numId w:val="60"/>
        </w:numPr>
      </w:pPr>
      <w:r w:rsidRPr="000E41ED">
        <w:t>eBay usó New Relic para reducir el tiempo de carga de su página de producto en un 50%.</w:t>
      </w:r>
    </w:p>
    <w:p w14:paraId="0465247E" w14:textId="77777777" w:rsidR="0096029B" w:rsidRDefault="0096029B" w:rsidP="00F62C1F"/>
    <w:p w14:paraId="4F79F2F5" w14:textId="77777777" w:rsidR="008F431E" w:rsidRPr="008F431E" w:rsidRDefault="008F431E" w:rsidP="008F431E">
      <w:pPr>
        <w:rPr>
          <w:u w:val="single"/>
        </w:rPr>
      </w:pPr>
      <w:r w:rsidRPr="008F431E">
        <w:rPr>
          <w:u w:val="single"/>
        </w:rPr>
        <w:t>Herramientas para Sistemas Legacy</w:t>
      </w:r>
    </w:p>
    <w:p w14:paraId="146A760D" w14:textId="77777777" w:rsidR="008F431E" w:rsidRPr="008F431E" w:rsidRDefault="008F431E" w:rsidP="008F431E">
      <w:r w:rsidRPr="008F431E">
        <w:t>a) Understand (para Código Legacy)</w:t>
      </w:r>
    </w:p>
    <w:p w14:paraId="533F8A6B" w14:textId="77777777" w:rsidR="008F431E" w:rsidRPr="008F431E" w:rsidRDefault="008F431E" w:rsidP="008F431E">
      <w:pPr>
        <w:numPr>
          <w:ilvl w:val="0"/>
          <w:numId w:val="61"/>
        </w:numPr>
        <w:rPr>
          <w:lang w:val="en-US"/>
        </w:rPr>
      </w:pPr>
      <w:r w:rsidRPr="008F431E">
        <w:rPr>
          <w:i/>
          <w:iCs/>
          <w:lang w:val="en-US"/>
        </w:rPr>
        <w:t>Qué analiza</w:t>
      </w:r>
      <w:r w:rsidRPr="008F431E">
        <w:rPr>
          <w:lang w:val="en-US"/>
        </w:rPr>
        <w:t>:</w:t>
      </w:r>
    </w:p>
    <w:p w14:paraId="47ADFF77" w14:textId="77777777" w:rsidR="008F431E" w:rsidRPr="008F431E" w:rsidRDefault="008F431E" w:rsidP="008F431E">
      <w:pPr>
        <w:numPr>
          <w:ilvl w:val="1"/>
          <w:numId w:val="61"/>
        </w:numPr>
      </w:pPr>
      <w:r w:rsidRPr="008F431E">
        <w:t>Arquitectura de sistemas legacy (COBOL, C++).</w:t>
      </w:r>
    </w:p>
    <w:p w14:paraId="792E54D7" w14:textId="77777777" w:rsidR="008F431E" w:rsidRPr="008F431E" w:rsidRDefault="008F431E" w:rsidP="008F431E">
      <w:pPr>
        <w:numPr>
          <w:ilvl w:val="1"/>
          <w:numId w:val="61"/>
        </w:numPr>
      </w:pPr>
      <w:r w:rsidRPr="008F431E">
        <w:t>Complejidad ciclomática en código monolítico.</w:t>
      </w:r>
    </w:p>
    <w:p w14:paraId="0179A96E" w14:textId="77777777" w:rsidR="008F431E" w:rsidRPr="008F431E" w:rsidRDefault="008F431E" w:rsidP="008F431E">
      <w:pPr>
        <w:numPr>
          <w:ilvl w:val="1"/>
          <w:numId w:val="61"/>
        </w:numPr>
        <w:rPr>
          <w:lang w:val="en-US"/>
        </w:rPr>
      </w:pPr>
      <w:r w:rsidRPr="008F431E">
        <w:rPr>
          <w:lang w:val="en-US"/>
        </w:rPr>
        <w:t>Flujo de datos globales.</w:t>
      </w:r>
    </w:p>
    <w:p w14:paraId="3365950A" w14:textId="77777777" w:rsidR="008F431E" w:rsidRPr="008F431E" w:rsidRDefault="008F431E" w:rsidP="008F431E">
      <w:pPr>
        <w:numPr>
          <w:ilvl w:val="0"/>
          <w:numId w:val="61"/>
        </w:numPr>
        <w:rPr>
          <w:lang w:val="en-US"/>
        </w:rPr>
      </w:pPr>
      <w:r w:rsidRPr="008F431E">
        <w:rPr>
          <w:i/>
          <w:iCs/>
          <w:lang w:val="en-US"/>
        </w:rPr>
        <w:t>Ejemplo</w:t>
      </w:r>
      <w:r w:rsidRPr="008F431E">
        <w:rPr>
          <w:lang w:val="en-US"/>
        </w:rPr>
        <w:t>:</w:t>
      </w:r>
    </w:p>
    <w:p w14:paraId="5B135D53" w14:textId="77777777" w:rsidR="008F431E" w:rsidRPr="008F431E" w:rsidRDefault="008F431E" w:rsidP="008F431E">
      <w:pPr>
        <w:numPr>
          <w:ilvl w:val="1"/>
          <w:numId w:val="61"/>
        </w:numPr>
      </w:pPr>
      <w:r w:rsidRPr="008F431E">
        <w:t>Mapa de dependencias de un sistema bancario en COBOL, identificando un módulo con 10,000 LOC y complejidad promedio de 12.</w:t>
      </w:r>
    </w:p>
    <w:p w14:paraId="2EB62133" w14:textId="77777777" w:rsidR="008F431E" w:rsidRDefault="008F431E" w:rsidP="00F62C1F"/>
    <w:p w14:paraId="13FE0AFD" w14:textId="77777777" w:rsidR="00DA409A" w:rsidRDefault="00DA409A" w:rsidP="00F62C1F"/>
    <w:p w14:paraId="53010C6A" w14:textId="77777777" w:rsidR="00DA409A" w:rsidRPr="00DA409A" w:rsidRDefault="00DA409A" w:rsidP="00DA409A">
      <w:pPr>
        <w:rPr>
          <w:lang w:val="en-US"/>
        </w:rPr>
      </w:pPr>
      <w:r w:rsidRPr="00DA409A">
        <w:rPr>
          <w:lang w:val="en-US"/>
        </w:rPr>
        <w:lastRenderedPageBreak/>
        <w:t>b) CAST Imaging</w:t>
      </w:r>
    </w:p>
    <w:p w14:paraId="6A4627B4" w14:textId="77777777" w:rsidR="00DA409A" w:rsidRPr="00DA409A" w:rsidRDefault="00DA409A" w:rsidP="00DA409A">
      <w:pPr>
        <w:numPr>
          <w:ilvl w:val="0"/>
          <w:numId w:val="62"/>
        </w:numPr>
        <w:rPr>
          <w:lang w:val="en-US"/>
        </w:rPr>
      </w:pPr>
      <w:r w:rsidRPr="00DA409A">
        <w:rPr>
          <w:i/>
          <w:iCs/>
          <w:lang w:val="en-US"/>
        </w:rPr>
        <w:t>Qué analiza</w:t>
      </w:r>
      <w:r w:rsidRPr="00DA409A">
        <w:rPr>
          <w:lang w:val="en-US"/>
        </w:rPr>
        <w:t>:</w:t>
      </w:r>
    </w:p>
    <w:p w14:paraId="206E257F" w14:textId="77777777" w:rsidR="00DA409A" w:rsidRPr="00DA409A" w:rsidRDefault="00DA409A" w:rsidP="00DA409A">
      <w:pPr>
        <w:numPr>
          <w:ilvl w:val="1"/>
          <w:numId w:val="62"/>
        </w:numPr>
      </w:pPr>
      <w:r w:rsidRPr="00DA409A">
        <w:t>Visualización de arquitectura y dependencias.</w:t>
      </w:r>
    </w:p>
    <w:p w14:paraId="3CA12B57" w14:textId="77777777" w:rsidR="00DA409A" w:rsidRPr="00DA409A" w:rsidRDefault="00DA409A" w:rsidP="00DA409A">
      <w:pPr>
        <w:numPr>
          <w:ilvl w:val="1"/>
          <w:numId w:val="62"/>
        </w:numPr>
      </w:pPr>
      <w:r w:rsidRPr="00DA409A">
        <w:t>Impacto de cambios en sistemas legacy.</w:t>
      </w:r>
    </w:p>
    <w:p w14:paraId="0E0876E9" w14:textId="77777777" w:rsidR="00DA409A" w:rsidRPr="00DA409A" w:rsidRDefault="00DA409A" w:rsidP="00DA409A">
      <w:pPr>
        <w:numPr>
          <w:ilvl w:val="0"/>
          <w:numId w:val="62"/>
        </w:numPr>
        <w:rPr>
          <w:lang w:val="en-US"/>
        </w:rPr>
      </w:pPr>
      <w:r w:rsidRPr="00DA409A">
        <w:rPr>
          <w:i/>
          <w:iCs/>
          <w:lang w:val="en-US"/>
        </w:rPr>
        <w:t>Caso de estudio</w:t>
      </w:r>
      <w:r w:rsidRPr="00DA409A">
        <w:rPr>
          <w:lang w:val="en-US"/>
        </w:rPr>
        <w:t>:</w:t>
      </w:r>
    </w:p>
    <w:p w14:paraId="75C67500" w14:textId="77777777" w:rsidR="00DA409A" w:rsidRPr="00DA409A" w:rsidRDefault="00DA409A" w:rsidP="00DA409A">
      <w:pPr>
        <w:numPr>
          <w:ilvl w:val="1"/>
          <w:numId w:val="62"/>
        </w:numPr>
      </w:pPr>
      <w:r w:rsidRPr="00DA409A">
        <w:t>En un ERP de salud, CAST Imaging ayudó a reducir el acoplamiento del 70% al 30% mediante la modularización.</w:t>
      </w:r>
    </w:p>
    <w:p w14:paraId="256483BD" w14:textId="77777777" w:rsidR="0096029B" w:rsidRDefault="0096029B" w:rsidP="00F62C1F"/>
    <w:p w14:paraId="12C6F041" w14:textId="77777777" w:rsidR="007B36B1" w:rsidRPr="007B36B1" w:rsidRDefault="007B36B1" w:rsidP="007B36B1">
      <w:pPr>
        <w:rPr>
          <w:b/>
          <w:bCs/>
          <w:u w:val="single"/>
        </w:rPr>
      </w:pPr>
      <w:r w:rsidRPr="007B36B1">
        <w:rPr>
          <w:b/>
          <w:bCs/>
          <w:u w:val="single"/>
        </w:rPr>
        <w:t>Casos de Estudio Reales</w:t>
      </w:r>
    </w:p>
    <w:p w14:paraId="4BDFFF26" w14:textId="67BFB855" w:rsidR="007B36B1" w:rsidRDefault="00EC477F" w:rsidP="00F62C1F">
      <w:r w:rsidRPr="00EC477F">
        <w:t>Los casos de estudio demuestran cómo las métricas de producto resuelven problemas críticos en proyectos reales. A continuación, se presentan ejemplos detallados de diversos dominios, herramientas utilizadas y lecciones aprendidas.</w:t>
      </w:r>
    </w:p>
    <w:p w14:paraId="09B827C4" w14:textId="77777777" w:rsidR="00EC477F" w:rsidRDefault="00EC477F" w:rsidP="00F62C1F"/>
    <w:p w14:paraId="01D886A8" w14:textId="77777777" w:rsidR="004448A5" w:rsidRPr="004448A5" w:rsidRDefault="004448A5" w:rsidP="004448A5">
      <w:pPr>
        <w:rPr>
          <w:b/>
          <w:bCs/>
        </w:rPr>
      </w:pPr>
      <w:r w:rsidRPr="004448A5">
        <w:rPr>
          <w:b/>
          <w:bCs/>
        </w:rPr>
        <w:t>1. Caso: Aplicación Web de Comercio Electrónico (React/Node.js)</w:t>
      </w:r>
    </w:p>
    <w:p w14:paraId="6AB27CD2" w14:textId="77777777" w:rsidR="004448A5" w:rsidRPr="004448A5" w:rsidRDefault="004448A5" w:rsidP="004448A5">
      <w:pPr>
        <w:rPr>
          <w:b/>
          <w:bCs/>
        </w:rPr>
      </w:pPr>
      <w:r w:rsidRPr="004448A5">
        <w:rPr>
          <w:b/>
          <w:bCs/>
        </w:rPr>
        <w:t>Problema</w:t>
      </w:r>
    </w:p>
    <w:p w14:paraId="5C6B816C" w14:textId="77777777" w:rsidR="004448A5" w:rsidRPr="004448A5" w:rsidRDefault="004448A5" w:rsidP="004448A5">
      <w:r w:rsidRPr="004448A5">
        <w:t>Un marketplace de moda tenía un componente de carrito de compras con:</w:t>
      </w:r>
    </w:p>
    <w:p w14:paraId="2350E3C1" w14:textId="77777777" w:rsidR="004448A5" w:rsidRPr="004448A5" w:rsidRDefault="004448A5" w:rsidP="004448A5">
      <w:pPr>
        <w:numPr>
          <w:ilvl w:val="0"/>
          <w:numId w:val="63"/>
        </w:numPr>
        <w:rPr>
          <w:lang w:val="en-US"/>
        </w:rPr>
      </w:pPr>
      <w:r w:rsidRPr="004448A5">
        <w:rPr>
          <w:b/>
          <w:bCs/>
          <w:lang w:val="en-US"/>
        </w:rPr>
        <w:t>500 LOC</w:t>
      </w:r>
      <w:r w:rsidRPr="004448A5">
        <w:rPr>
          <w:lang w:val="en-US"/>
        </w:rPr>
        <w:t> en React.</w:t>
      </w:r>
    </w:p>
    <w:p w14:paraId="713E1C95" w14:textId="77777777" w:rsidR="004448A5" w:rsidRPr="004448A5" w:rsidRDefault="004448A5" w:rsidP="004448A5">
      <w:pPr>
        <w:numPr>
          <w:ilvl w:val="0"/>
          <w:numId w:val="63"/>
        </w:numPr>
        <w:rPr>
          <w:lang w:val="en-US"/>
        </w:rPr>
      </w:pPr>
      <w:r w:rsidRPr="004448A5">
        <w:rPr>
          <w:b/>
          <w:bCs/>
          <w:lang w:val="en-US"/>
        </w:rPr>
        <w:t>Complejidad ciclomática promedio de 15</w:t>
      </w:r>
      <w:r w:rsidRPr="004448A5">
        <w:rPr>
          <w:lang w:val="en-US"/>
        </w:rPr>
        <w:t>.</w:t>
      </w:r>
    </w:p>
    <w:p w14:paraId="76DB662E" w14:textId="77777777" w:rsidR="004448A5" w:rsidRPr="004448A5" w:rsidRDefault="004448A5" w:rsidP="004448A5">
      <w:pPr>
        <w:numPr>
          <w:ilvl w:val="0"/>
          <w:numId w:val="63"/>
        </w:numPr>
      </w:pPr>
      <w:r w:rsidRPr="004448A5">
        <w:rPr>
          <w:b/>
          <w:bCs/>
        </w:rPr>
        <w:t>Tiempo de carga de 4.5 segundos</w:t>
      </w:r>
      <w:r w:rsidRPr="004448A5">
        <w:t> (Google Lighthouse).</w:t>
      </w:r>
    </w:p>
    <w:p w14:paraId="59EBDBD6" w14:textId="77777777" w:rsidR="004448A5" w:rsidRPr="004448A5" w:rsidRDefault="004448A5" w:rsidP="004448A5">
      <w:r w:rsidRPr="004448A5">
        <w:t>Los usuarios reportaban errores al aplicar cupones y abandonaban el sitio por la lentitud.</w:t>
      </w:r>
    </w:p>
    <w:p w14:paraId="485D7496" w14:textId="77777777" w:rsidR="004448A5" w:rsidRPr="004448A5" w:rsidRDefault="004448A5" w:rsidP="004448A5">
      <w:pPr>
        <w:rPr>
          <w:b/>
          <w:bCs/>
          <w:lang w:val="en-US"/>
        </w:rPr>
      </w:pPr>
      <w:r w:rsidRPr="004448A5">
        <w:rPr>
          <w:b/>
          <w:bCs/>
          <w:lang w:val="en-US"/>
        </w:rPr>
        <w:t>Solución</w:t>
      </w:r>
    </w:p>
    <w:p w14:paraId="444E8226" w14:textId="77777777" w:rsidR="004448A5" w:rsidRPr="004448A5" w:rsidRDefault="004448A5" w:rsidP="004448A5">
      <w:pPr>
        <w:numPr>
          <w:ilvl w:val="0"/>
          <w:numId w:val="64"/>
        </w:numPr>
        <w:rPr>
          <w:lang w:val="en-US"/>
        </w:rPr>
      </w:pPr>
      <w:r w:rsidRPr="004448A5">
        <w:rPr>
          <w:b/>
          <w:bCs/>
          <w:lang w:val="en-US"/>
        </w:rPr>
        <w:t>Análisis con SonarQube</w:t>
      </w:r>
      <w:r w:rsidRPr="004448A5">
        <w:rPr>
          <w:lang w:val="en-US"/>
        </w:rPr>
        <w:t>:</w:t>
      </w:r>
    </w:p>
    <w:p w14:paraId="12E3B59D" w14:textId="77777777" w:rsidR="004448A5" w:rsidRPr="004448A5" w:rsidRDefault="004448A5" w:rsidP="004448A5">
      <w:pPr>
        <w:numPr>
          <w:ilvl w:val="1"/>
          <w:numId w:val="64"/>
        </w:numPr>
      </w:pPr>
      <w:r w:rsidRPr="004448A5">
        <w:t>Identificó 3 funciones con complejidad &gt;10 y 12% de código duplicado.</w:t>
      </w:r>
    </w:p>
    <w:p w14:paraId="44BAF84A" w14:textId="77777777" w:rsidR="004448A5" w:rsidRPr="004448A5" w:rsidRDefault="004448A5" w:rsidP="004448A5">
      <w:pPr>
        <w:numPr>
          <w:ilvl w:val="0"/>
          <w:numId w:val="64"/>
        </w:numPr>
        <w:rPr>
          <w:lang w:val="en-US"/>
        </w:rPr>
      </w:pPr>
      <w:r w:rsidRPr="004448A5">
        <w:rPr>
          <w:b/>
          <w:bCs/>
          <w:lang w:val="en-US"/>
        </w:rPr>
        <w:t>Refactorización</w:t>
      </w:r>
      <w:r w:rsidRPr="004448A5">
        <w:rPr>
          <w:lang w:val="en-US"/>
        </w:rPr>
        <w:t>:</w:t>
      </w:r>
    </w:p>
    <w:p w14:paraId="53D407D2" w14:textId="77777777" w:rsidR="004448A5" w:rsidRPr="004448A5" w:rsidRDefault="004448A5" w:rsidP="004448A5">
      <w:pPr>
        <w:numPr>
          <w:ilvl w:val="1"/>
          <w:numId w:val="64"/>
        </w:numPr>
      </w:pPr>
      <w:r w:rsidRPr="004448A5">
        <w:t>Dividir el componente en subcomponentes (React Hooks).</w:t>
      </w:r>
    </w:p>
    <w:p w14:paraId="083CF46F" w14:textId="77777777" w:rsidR="004448A5" w:rsidRPr="004448A5" w:rsidRDefault="004448A5" w:rsidP="004448A5">
      <w:pPr>
        <w:numPr>
          <w:ilvl w:val="1"/>
          <w:numId w:val="64"/>
        </w:numPr>
        <w:rPr>
          <w:lang w:val="en-US"/>
        </w:rPr>
      </w:pPr>
      <w:r w:rsidRPr="004448A5">
        <w:rPr>
          <w:lang w:val="en-US"/>
        </w:rPr>
        <w:t>Implementar lazy loading para imágenes (Next.js).</w:t>
      </w:r>
    </w:p>
    <w:p w14:paraId="257A0471" w14:textId="77777777" w:rsidR="004448A5" w:rsidRPr="004448A5" w:rsidRDefault="004448A5" w:rsidP="004448A5">
      <w:pPr>
        <w:numPr>
          <w:ilvl w:val="0"/>
          <w:numId w:val="64"/>
        </w:numPr>
        <w:rPr>
          <w:lang w:val="en-US"/>
        </w:rPr>
      </w:pPr>
      <w:r w:rsidRPr="004448A5">
        <w:rPr>
          <w:b/>
          <w:bCs/>
          <w:lang w:val="en-US"/>
        </w:rPr>
        <w:lastRenderedPageBreak/>
        <w:t>Pruebas TDD</w:t>
      </w:r>
      <w:r w:rsidRPr="004448A5">
        <w:rPr>
          <w:lang w:val="en-US"/>
        </w:rPr>
        <w:t>:</w:t>
      </w:r>
    </w:p>
    <w:p w14:paraId="55092CC7" w14:textId="77777777" w:rsidR="004448A5" w:rsidRPr="004448A5" w:rsidRDefault="004448A5" w:rsidP="004448A5">
      <w:pPr>
        <w:numPr>
          <w:ilvl w:val="1"/>
          <w:numId w:val="64"/>
        </w:numPr>
      </w:pPr>
      <w:r w:rsidRPr="004448A5">
        <w:t>Aumentar cobertura de pruebas del 50% al 85% con Jest y Cypress.</w:t>
      </w:r>
    </w:p>
    <w:p w14:paraId="5C07C44E" w14:textId="77777777" w:rsidR="004448A5" w:rsidRPr="004448A5" w:rsidRDefault="004448A5" w:rsidP="004448A5">
      <w:pPr>
        <w:rPr>
          <w:b/>
          <w:bCs/>
          <w:lang w:val="en-US"/>
        </w:rPr>
      </w:pPr>
      <w:r w:rsidRPr="004448A5">
        <w:rPr>
          <w:b/>
          <w:bCs/>
          <w:lang w:val="en-US"/>
        </w:rPr>
        <w:t>Resultados</w:t>
      </w:r>
    </w:p>
    <w:p w14:paraId="3102C166" w14:textId="77777777" w:rsidR="004448A5" w:rsidRPr="004448A5" w:rsidRDefault="004448A5" w:rsidP="004448A5">
      <w:pPr>
        <w:numPr>
          <w:ilvl w:val="0"/>
          <w:numId w:val="65"/>
        </w:numPr>
        <w:rPr>
          <w:lang w:val="en-US"/>
        </w:rPr>
      </w:pPr>
      <w:r w:rsidRPr="004448A5">
        <w:rPr>
          <w:b/>
          <w:bCs/>
          <w:lang w:val="en-US"/>
        </w:rPr>
        <w:t>60% menos bugs</w:t>
      </w:r>
      <w:r w:rsidRPr="004448A5">
        <w:rPr>
          <w:lang w:val="en-US"/>
        </w:rPr>
        <w:t> en producción.</w:t>
      </w:r>
    </w:p>
    <w:p w14:paraId="51C23075" w14:textId="77777777" w:rsidR="004448A5" w:rsidRPr="004448A5" w:rsidRDefault="004448A5" w:rsidP="004448A5">
      <w:pPr>
        <w:numPr>
          <w:ilvl w:val="0"/>
          <w:numId w:val="65"/>
        </w:numPr>
      </w:pPr>
      <w:r w:rsidRPr="004448A5">
        <w:rPr>
          <w:b/>
          <w:bCs/>
        </w:rPr>
        <w:t>Tiempo de carga reducido a 1.8 segundos</w:t>
      </w:r>
      <w:r w:rsidRPr="004448A5">
        <w:t> (Lighthouse score: 92/100).</w:t>
      </w:r>
    </w:p>
    <w:p w14:paraId="21C9E082" w14:textId="77777777" w:rsidR="004448A5" w:rsidRPr="004448A5" w:rsidRDefault="004448A5" w:rsidP="004448A5">
      <w:pPr>
        <w:numPr>
          <w:ilvl w:val="0"/>
          <w:numId w:val="65"/>
        </w:numPr>
      </w:pPr>
      <w:r w:rsidRPr="004448A5">
        <w:rPr>
          <w:b/>
          <w:bCs/>
        </w:rPr>
        <w:t>Cycle time</w:t>
      </w:r>
      <w:r w:rsidRPr="004448A5">
        <w:t> de desarrollo reducido en 30% (JIRA).</w:t>
      </w:r>
    </w:p>
    <w:p w14:paraId="58B69332" w14:textId="77777777" w:rsidR="004448A5" w:rsidRPr="004448A5" w:rsidRDefault="004448A5" w:rsidP="004448A5">
      <w:pPr>
        <w:rPr>
          <w:b/>
          <w:bCs/>
          <w:lang w:val="en-US"/>
        </w:rPr>
      </w:pPr>
      <w:r w:rsidRPr="004448A5">
        <w:rPr>
          <w:b/>
          <w:bCs/>
          <w:lang w:val="en-US"/>
        </w:rPr>
        <w:t>Lecciones Aprendidas</w:t>
      </w:r>
    </w:p>
    <w:p w14:paraId="6F39D94D" w14:textId="77777777" w:rsidR="004448A5" w:rsidRPr="004448A5" w:rsidRDefault="004448A5" w:rsidP="004448A5">
      <w:pPr>
        <w:numPr>
          <w:ilvl w:val="0"/>
          <w:numId w:val="66"/>
        </w:numPr>
      </w:pPr>
      <w:r w:rsidRPr="004448A5">
        <w:t>La complejidad ciclomática &gt;10 es un predictor fiable de errores.</w:t>
      </w:r>
    </w:p>
    <w:p w14:paraId="19524DA5" w14:textId="77777777" w:rsidR="004448A5" w:rsidRPr="004448A5" w:rsidRDefault="004448A5" w:rsidP="004448A5">
      <w:pPr>
        <w:numPr>
          <w:ilvl w:val="0"/>
          <w:numId w:val="66"/>
        </w:numPr>
      </w:pPr>
      <w:r w:rsidRPr="004448A5">
        <w:t>El lazy loading mejora el rendimiento sin sacrificar funcionalidad.</w:t>
      </w:r>
    </w:p>
    <w:p w14:paraId="0579715C" w14:textId="331918B5" w:rsidR="004448A5" w:rsidRPr="00B46CFB" w:rsidRDefault="004448A5" w:rsidP="004448A5"/>
    <w:p w14:paraId="1EFE95AA" w14:textId="77777777" w:rsidR="004448A5" w:rsidRPr="004448A5" w:rsidRDefault="004448A5" w:rsidP="004448A5">
      <w:pPr>
        <w:rPr>
          <w:b/>
          <w:bCs/>
        </w:rPr>
      </w:pPr>
      <w:r w:rsidRPr="004448A5">
        <w:rPr>
          <w:b/>
          <w:bCs/>
        </w:rPr>
        <w:t>2. Caso: Sistema de Gestión Hospitalaria Legacy (COBOL)</w:t>
      </w:r>
    </w:p>
    <w:p w14:paraId="27C059ED" w14:textId="77777777" w:rsidR="004448A5" w:rsidRPr="004448A5" w:rsidRDefault="004448A5" w:rsidP="004448A5">
      <w:pPr>
        <w:rPr>
          <w:b/>
          <w:bCs/>
        </w:rPr>
      </w:pPr>
      <w:r w:rsidRPr="004448A5">
        <w:rPr>
          <w:b/>
          <w:bCs/>
        </w:rPr>
        <w:t>Problema</w:t>
      </w:r>
    </w:p>
    <w:p w14:paraId="1946914C" w14:textId="77777777" w:rsidR="004448A5" w:rsidRPr="004448A5" w:rsidRDefault="004448A5" w:rsidP="004448A5">
      <w:r w:rsidRPr="004448A5">
        <w:t>Un hospital usaba un sistema de facturación en COBOL con:</w:t>
      </w:r>
    </w:p>
    <w:p w14:paraId="4340CCED" w14:textId="77777777" w:rsidR="004448A5" w:rsidRPr="004448A5" w:rsidRDefault="004448A5" w:rsidP="004448A5">
      <w:pPr>
        <w:numPr>
          <w:ilvl w:val="0"/>
          <w:numId w:val="67"/>
        </w:numPr>
      </w:pPr>
      <w:r w:rsidRPr="004448A5">
        <w:rPr>
          <w:b/>
          <w:bCs/>
        </w:rPr>
        <w:t>Acoplamiento del 80%</w:t>
      </w:r>
      <w:r w:rsidRPr="004448A5">
        <w:t> (módulos compartían variables globales).</w:t>
      </w:r>
    </w:p>
    <w:p w14:paraId="28028268" w14:textId="77777777" w:rsidR="004448A5" w:rsidRPr="004448A5" w:rsidRDefault="004448A5" w:rsidP="004448A5">
      <w:pPr>
        <w:numPr>
          <w:ilvl w:val="0"/>
          <w:numId w:val="67"/>
        </w:numPr>
      </w:pPr>
      <w:r w:rsidRPr="004448A5">
        <w:rPr>
          <w:b/>
          <w:bCs/>
        </w:rPr>
        <w:t>Tiempo de actualización</w:t>
      </w:r>
      <w:r w:rsidRPr="004448A5">
        <w:t>: 3 meses para agregar un nuevo seguro médico.</w:t>
      </w:r>
    </w:p>
    <w:p w14:paraId="03518F40" w14:textId="77777777" w:rsidR="004448A5" w:rsidRPr="004448A5" w:rsidRDefault="004448A5" w:rsidP="004448A5">
      <w:pPr>
        <w:rPr>
          <w:b/>
          <w:bCs/>
          <w:lang w:val="en-US"/>
        </w:rPr>
      </w:pPr>
      <w:r w:rsidRPr="004448A5">
        <w:rPr>
          <w:b/>
          <w:bCs/>
          <w:lang w:val="en-US"/>
        </w:rPr>
        <w:t>Solución</w:t>
      </w:r>
    </w:p>
    <w:p w14:paraId="6AF137F4" w14:textId="77777777" w:rsidR="004448A5" w:rsidRPr="004448A5" w:rsidRDefault="004448A5" w:rsidP="004448A5">
      <w:pPr>
        <w:numPr>
          <w:ilvl w:val="0"/>
          <w:numId w:val="68"/>
        </w:numPr>
        <w:rPr>
          <w:lang w:val="en-US"/>
        </w:rPr>
      </w:pPr>
      <w:r w:rsidRPr="004448A5">
        <w:rPr>
          <w:b/>
          <w:bCs/>
          <w:lang w:val="en-US"/>
        </w:rPr>
        <w:t>Herramienta Understand</w:t>
      </w:r>
      <w:r w:rsidRPr="004448A5">
        <w:rPr>
          <w:lang w:val="en-US"/>
        </w:rPr>
        <w:t>:</w:t>
      </w:r>
    </w:p>
    <w:p w14:paraId="42FC8434" w14:textId="77777777" w:rsidR="004448A5" w:rsidRPr="004448A5" w:rsidRDefault="004448A5" w:rsidP="004448A5">
      <w:pPr>
        <w:numPr>
          <w:ilvl w:val="1"/>
          <w:numId w:val="68"/>
        </w:numPr>
      </w:pPr>
      <w:r w:rsidRPr="004448A5">
        <w:t>Mapa de dependencias mostró que 15 módulos accedían a la misma tabla de pacientes.</w:t>
      </w:r>
    </w:p>
    <w:p w14:paraId="6C689355" w14:textId="77777777" w:rsidR="004448A5" w:rsidRPr="004448A5" w:rsidRDefault="004448A5" w:rsidP="004448A5">
      <w:pPr>
        <w:numPr>
          <w:ilvl w:val="0"/>
          <w:numId w:val="68"/>
        </w:numPr>
        <w:rPr>
          <w:lang w:val="en-US"/>
        </w:rPr>
      </w:pPr>
      <w:r w:rsidRPr="004448A5">
        <w:rPr>
          <w:b/>
          <w:bCs/>
          <w:lang w:val="en-US"/>
        </w:rPr>
        <w:t>Modernización</w:t>
      </w:r>
      <w:r w:rsidRPr="004448A5">
        <w:rPr>
          <w:lang w:val="en-US"/>
        </w:rPr>
        <w:t>:</w:t>
      </w:r>
    </w:p>
    <w:p w14:paraId="02E918EC" w14:textId="77777777" w:rsidR="004448A5" w:rsidRPr="004448A5" w:rsidRDefault="004448A5" w:rsidP="004448A5">
      <w:pPr>
        <w:numPr>
          <w:ilvl w:val="1"/>
          <w:numId w:val="68"/>
        </w:numPr>
      </w:pPr>
      <w:r w:rsidRPr="004448A5">
        <w:t>Reescribir el módulo de facturación como microservicio (Java/Spring Boot).</w:t>
      </w:r>
    </w:p>
    <w:p w14:paraId="436DBEB8" w14:textId="77777777" w:rsidR="004448A5" w:rsidRPr="004448A5" w:rsidRDefault="004448A5" w:rsidP="004448A5">
      <w:pPr>
        <w:numPr>
          <w:ilvl w:val="1"/>
          <w:numId w:val="68"/>
        </w:numPr>
      </w:pPr>
      <w:r w:rsidRPr="004448A5">
        <w:t>Usar API REST para desacoplar componentes.</w:t>
      </w:r>
    </w:p>
    <w:p w14:paraId="643A8065" w14:textId="77777777" w:rsidR="004448A5" w:rsidRPr="004448A5" w:rsidRDefault="004448A5" w:rsidP="004448A5">
      <w:pPr>
        <w:numPr>
          <w:ilvl w:val="0"/>
          <w:numId w:val="68"/>
        </w:numPr>
        <w:rPr>
          <w:lang w:val="en-US"/>
        </w:rPr>
      </w:pPr>
      <w:r w:rsidRPr="004448A5">
        <w:rPr>
          <w:b/>
          <w:bCs/>
          <w:lang w:val="en-US"/>
        </w:rPr>
        <w:t>Métricas clave</w:t>
      </w:r>
      <w:r w:rsidRPr="004448A5">
        <w:rPr>
          <w:lang w:val="en-US"/>
        </w:rPr>
        <w:t>:</w:t>
      </w:r>
    </w:p>
    <w:p w14:paraId="335C9495" w14:textId="77777777" w:rsidR="004448A5" w:rsidRPr="004448A5" w:rsidRDefault="004448A5" w:rsidP="004448A5">
      <w:pPr>
        <w:numPr>
          <w:ilvl w:val="1"/>
          <w:numId w:val="68"/>
        </w:numPr>
        <w:rPr>
          <w:lang w:val="en-US"/>
        </w:rPr>
      </w:pPr>
      <w:r w:rsidRPr="004448A5">
        <w:rPr>
          <w:b/>
          <w:bCs/>
          <w:lang w:val="en-US"/>
        </w:rPr>
        <w:t>Acoplamiento reducido al 20%</w:t>
      </w:r>
      <w:r w:rsidRPr="004448A5">
        <w:rPr>
          <w:lang w:val="en-US"/>
        </w:rPr>
        <w:t> (NDepend).</w:t>
      </w:r>
    </w:p>
    <w:p w14:paraId="01BCF592" w14:textId="77777777" w:rsidR="004448A5" w:rsidRPr="004448A5" w:rsidRDefault="004448A5" w:rsidP="004448A5">
      <w:pPr>
        <w:numPr>
          <w:ilvl w:val="1"/>
          <w:numId w:val="68"/>
        </w:numPr>
        <w:rPr>
          <w:lang w:val="en-US"/>
        </w:rPr>
      </w:pPr>
      <w:r w:rsidRPr="004448A5">
        <w:rPr>
          <w:b/>
          <w:bCs/>
          <w:lang w:val="en-US"/>
        </w:rPr>
        <w:t>Complejidad ciclomática promedio</w:t>
      </w:r>
      <w:r w:rsidRPr="004448A5">
        <w:rPr>
          <w:lang w:val="en-US"/>
        </w:rPr>
        <w:t>: 4 (SonarQube).</w:t>
      </w:r>
    </w:p>
    <w:p w14:paraId="4925828F" w14:textId="77777777" w:rsidR="004448A5" w:rsidRPr="004448A5" w:rsidRDefault="004448A5" w:rsidP="004448A5">
      <w:pPr>
        <w:rPr>
          <w:b/>
          <w:bCs/>
          <w:lang w:val="en-US"/>
        </w:rPr>
      </w:pPr>
      <w:r w:rsidRPr="004448A5">
        <w:rPr>
          <w:b/>
          <w:bCs/>
          <w:lang w:val="en-US"/>
        </w:rPr>
        <w:t>Resultados</w:t>
      </w:r>
    </w:p>
    <w:p w14:paraId="3F0E7B59" w14:textId="77777777" w:rsidR="004448A5" w:rsidRPr="004448A5" w:rsidRDefault="004448A5" w:rsidP="004448A5">
      <w:pPr>
        <w:numPr>
          <w:ilvl w:val="0"/>
          <w:numId w:val="69"/>
        </w:numPr>
      </w:pPr>
      <w:r w:rsidRPr="004448A5">
        <w:rPr>
          <w:b/>
          <w:bCs/>
        </w:rPr>
        <w:lastRenderedPageBreak/>
        <w:t>Tiempo de desarrollo de nuevas features</w:t>
      </w:r>
      <w:r w:rsidRPr="004448A5">
        <w:t>: De 3 meses a 2 semanas.</w:t>
      </w:r>
    </w:p>
    <w:p w14:paraId="299ED62E" w14:textId="77777777" w:rsidR="004448A5" w:rsidRPr="004448A5" w:rsidRDefault="004448A5" w:rsidP="004448A5">
      <w:pPr>
        <w:numPr>
          <w:ilvl w:val="0"/>
          <w:numId w:val="69"/>
        </w:numPr>
      </w:pPr>
      <w:r w:rsidRPr="004448A5">
        <w:rPr>
          <w:b/>
          <w:bCs/>
        </w:rPr>
        <w:t>Errores en producción</w:t>
      </w:r>
      <w:r w:rsidRPr="004448A5">
        <w:t>: Reducción del 70%.</w:t>
      </w:r>
    </w:p>
    <w:p w14:paraId="4D8B7C2D" w14:textId="77777777" w:rsidR="004448A5" w:rsidRPr="004448A5" w:rsidRDefault="004448A5" w:rsidP="004448A5">
      <w:pPr>
        <w:rPr>
          <w:b/>
          <w:bCs/>
          <w:lang w:val="en-US"/>
        </w:rPr>
      </w:pPr>
      <w:r w:rsidRPr="004448A5">
        <w:rPr>
          <w:b/>
          <w:bCs/>
          <w:lang w:val="en-US"/>
        </w:rPr>
        <w:t>Lecciones Aprendidas</w:t>
      </w:r>
    </w:p>
    <w:p w14:paraId="7B279F8A" w14:textId="77777777" w:rsidR="004448A5" w:rsidRPr="004448A5" w:rsidRDefault="004448A5" w:rsidP="004448A5">
      <w:pPr>
        <w:numPr>
          <w:ilvl w:val="0"/>
          <w:numId w:val="70"/>
        </w:numPr>
      </w:pPr>
      <w:r w:rsidRPr="004448A5">
        <w:t>Los sistemas legacy requieren métricas de acoplamiento para priorizar refactorizaciones.</w:t>
      </w:r>
    </w:p>
    <w:p w14:paraId="3A205F21" w14:textId="77777777" w:rsidR="004448A5" w:rsidRPr="004448A5" w:rsidRDefault="004448A5" w:rsidP="004448A5">
      <w:pPr>
        <w:numPr>
          <w:ilvl w:val="0"/>
          <w:numId w:val="70"/>
        </w:numPr>
      </w:pPr>
      <w:r w:rsidRPr="004448A5">
        <w:t>Las APIs REST son clave para reducir interdependencias.</w:t>
      </w:r>
    </w:p>
    <w:p w14:paraId="06EE4158" w14:textId="6642FE0D" w:rsidR="004448A5" w:rsidRPr="00B46CFB" w:rsidRDefault="004448A5" w:rsidP="004448A5"/>
    <w:p w14:paraId="7D4D83F6" w14:textId="77777777" w:rsidR="004448A5" w:rsidRPr="004448A5" w:rsidRDefault="004448A5" w:rsidP="004448A5">
      <w:pPr>
        <w:rPr>
          <w:b/>
          <w:bCs/>
        </w:rPr>
      </w:pPr>
      <w:r w:rsidRPr="004448A5">
        <w:rPr>
          <w:b/>
          <w:bCs/>
        </w:rPr>
        <w:t>3. Caso: Plataforma de Streaming (Android/Kotlin)</w:t>
      </w:r>
    </w:p>
    <w:p w14:paraId="21CC8102" w14:textId="77777777" w:rsidR="004448A5" w:rsidRPr="004448A5" w:rsidRDefault="004448A5" w:rsidP="004448A5">
      <w:pPr>
        <w:rPr>
          <w:b/>
          <w:bCs/>
        </w:rPr>
      </w:pPr>
      <w:r w:rsidRPr="004448A5">
        <w:rPr>
          <w:b/>
          <w:bCs/>
        </w:rPr>
        <w:t>Problema</w:t>
      </w:r>
    </w:p>
    <w:p w14:paraId="3D7E0151" w14:textId="77777777" w:rsidR="004448A5" w:rsidRPr="004448A5" w:rsidRDefault="004448A5" w:rsidP="004448A5">
      <w:r w:rsidRPr="004448A5">
        <w:t>Una app de streaming tenía:</w:t>
      </w:r>
    </w:p>
    <w:p w14:paraId="2605673B" w14:textId="77777777" w:rsidR="004448A5" w:rsidRPr="004448A5" w:rsidRDefault="004448A5" w:rsidP="004448A5">
      <w:pPr>
        <w:numPr>
          <w:ilvl w:val="0"/>
          <w:numId w:val="71"/>
        </w:numPr>
      </w:pPr>
      <w:r w:rsidRPr="004448A5">
        <w:rPr>
          <w:b/>
          <w:bCs/>
        </w:rPr>
        <w:t>Tasa de retención baja</w:t>
      </w:r>
      <w:r w:rsidRPr="004448A5">
        <w:t> (30% de usuarios abandonaban en la primera semana).</w:t>
      </w:r>
    </w:p>
    <w:p w14:paraId="3855FE01" w14:textId="77777777" w:rsidR="004448A5" w:rsidRPr="004448A5" w:rsidRDefault="004448A5" w:rsidP="004448A5">
      <w:pPr>
        <w:numPr>
          <w:ilvl w:val="0"/>
          <w:numId w:val="71"/>
        </w:numPr>
      </w:pPr>
      <w:r w:rsidRPr="004448A5">
        <w:rPr>
          <w:b/>
          <w:bCs/>
        </w:rPr>
        <w:t>Rendimiento pobre</w:t>
      </w:r>
      <w:r w:rsidRPr="004448A5">
        <w:t>: 15% de crash rate en dispositivos de gama media.</w:t>
      </w:r>
    </w:p>
    <w:p w14:paraId="55FE2F59" w14:textId="77777777" w:rsidR="004448A5" w:rsidRPr="004448A5" w:rsidRDefault="004448A5" w:rsidP="004448A5">
      <w:pPr>
        <w:rPr>
          <w:b/>
          <w:bCs/>
          <w:lang w:val="en-US"/>
        </w:rPr>
      </w:pPr>
      <w:r w:rsidRPr="004448A5">
        <w:rPr>
          <w:b/>
          <w:bCs/>
          <w:lang w:val="en-US"/>
        </w:rPr>
        <w:t>Solución</w:t>
      </w:r>
    </w:p>
    <w:p w14:paraId="136B5203" w14:textId="77777777" w:rsidR="004448A5" w:rsidRPr="004448A5" w:rsidRDefault="004448A5" w:rsidP="004448A5">
      <w:pPr>
        <w:numPr>
          <w:ilvl w:val="0"/>
          <w:numId w:val="72"/>
        </w:numPr>
        <w:rPr>
          <w:lang w:val="en-US"/>
        </w:rPr>
      </w:pPr>
      <w:r w:rsidRPr="004448A5">
        <w:rPr>
          <w:b/>
          <w:bCs/>
          <w:lang w:val="en-US"/>
        </w:rPr>
        <w:t>Análisis con Firebase Performance Monitoring</w:t>
      </w:r>
      <w:r w:rsidRPr="004448A5">
        <w:rPr>
          <w:lang w:val="en-US"/>
        </w:rPr>
        <w:t>:</w:t>
      </w:r>
    </w:p>
    <w:p w14:paraId="1735E70D" w14:textId="77777777" w:rsidR="004448A5" w:rsidRPr="004448A5" w:rsidRDefault="004448A5" w:rsidP="004448A5">
      <w:pPr>
        <w:numPr>
          <w:ilvl w:val="1"/>
          <w:numId w:val="72"/>
        </w:numPr>
      </w:pPr>
      <w:r w:rsidRPr="004448A5">
        <w:t>El 90% de los crashes ocurrían en la pantalla de reproducción (ExoPlayer).</w:t>
      </w:r>
    </w:p>
    <w:p w14:paraId="09EDACC7" w14:textId="77777777" w:rsidR="004448A5" w:rsidRPr="004448A5" w:rsidRDefault="004448A5" w:rsidP="004448A5">
      <w:pPr>
        <w:numPr>
          <w:ilvl w:val="0"/>
          <w:numId w:val="72"/>
        </w:numPr>
      </w:pPr>
      <w:r w:rsidRPr="004448A5">
        <w:rPr>
          <w:b/>
          <w:bCs/>
        </w:rPr>
        <w:t>Métricas de código (Android Studio Profiler)</w:t>
      </w:r>
      <w:r w:rsidRPr="004448A5">
        <w:t>:</w:t>
      </w:r>
    </w:p>
    <w:p w14:paraId="7E09F39B" w14:textId="77777777" w:rsidR="004448A5" w:rsidRPr="004448A5" w:rsidRDefault="004448A5" w:rsidP="004448A5">
      <w:pPr>
        <w:numPr>
          <w:ilvl w:val="1"/>
          <w:numId w:val="72"/>
        </w:numPr>
      </w:pPr>
      <w:r w:rsidRPr="004448A5">
        <w:rPr>
          <w:b/>
          <w:bCs/>
        </w:rPr>
        <w:t>Uso de memoria</w:t>
      </w:r>
      <w:r w:rsidRPr="004448A5">
        <w:t>: Picos de 500 MB al cargar videos en HD.</w:t>
      </w:r>
    </w:p>
    <w:p w14:paraId="5ED36CAE" w14:textId="77777777" w:rsidR="004448A5" w:rsidRPr="004448A5" w:rsidRDefault="004448A5" w:rsidP="004448A5">
      <w:pPr>
        <w:numPr>
          <w:ilvl w:val="1"/>
          <w:numId w:val="72"/>
        </w:numPr>
      </w:pPr>
      <w:r w:rsidRPr="004448A5">
        <w:rPr>
          <w:b/>
          <w:bCs/>
        </w:rPr>
        <w:t>Complejidad ciclomática</w:t>
      </w:r>
      <w:r w:rsidRPr="004448A5">
        <w:t>: 8 en la función de buffering.</w:t>
      </w:r>
    </w:p>
    <w:p w14:paraId="6FFD3449" w14:textId="77777777" w:rsidR="004448A5" w:rsidRPr="004448A5" w:rsidRDefault="004448A5" w:rsidP="004448A5">
      <w:pPr>
        <w:numPr>
          <w:ilvl w:val="0"/>
          <w:numId w:val="72"/>
        </w:numPr>
        <w:rPr>
          <w:lang w:val="en-US"/>
        </w:rPr>
      </w:pPr>
      <w:r w:rsidRPr="004448A5">
        <w:rPr>
          <w:b/>
          <w:bCs/>
          <w:lang w:val="en-US"/>
        </w:rPr>
        <w:t>Optimizaciones</w:t>
      </w:r>
      <w:r w:rsidRPr="004448A5">
        <w:rPr>
          <w:lang w:val="en-US"/>
        </w:rPr>
        <w:t>:</w:t>
      </w:r>
    </w:p>
    <w:p w14:paraId="5FCBD5FE" w14:textId="77777777" w:rsidR="004448A5" w:rsidRPr="004448A5" w:rsidRDefault="004448A5" w:rsidP="004448A5">
      <w:pPr>
        <w:numPr>
          <w:ilvl w:val="1"/>
          <w:numId w:val="72"/>
        </w:numPr>
      </w:pPr>
      <w:r w:rsidRPr="004448A5">
        <w:t>Implementar caché de video (reduce 40% el uso de memoria).</w:t>
      </w:r>
    </w:p>
    <w:p w14:paraId="29DD6CAF" w14:textId="77777777" w:rsidR="004448A5" w:rsidRPr="004448A5" w:rsidRDefault="004448A5" w:rsidP="004448A5">
      <w:pPr>
        <w:numPr>
          <w:ilvl w:val="1"/>
          <w:numId w:val="72"/>
        </w:numPr>
      </w:pPr>
      <w:r w:rsidRPr="004448A5">
        <w:t>Simplificar la lógica de buffering (complejidad reducida a 3).</w:t>
      </w:r>
    </w:p>
    <w:p w14:paraId="2E9F2F45" w14:textId="77777777" w:rsidR="004448A5" w:rsidRPr="004448A5" w:rsidRDefault="004448A5" w:rsidP="004448A5">
      <w:pPr>
        <w:rPr>
          <w:b/>
          <w:bCs/>
          <w:lang w:val="en-US"/>
        </w:rPr>
      </w:pPr>
      <w:r w:rsidRPr="004448A5">
        <w:rPr>
          <w:b/>
          <w:bCs/>
          <w:lang w:val="en-US"/>
        </w:rPr>
        <w:t>Resultados</w:t>
      </w:r>
    </w:p>
    <w:p w14:paraId="2BE53EA9" w14:textId="77777777" w:rsidR="004448A5" w:rsidRPr="004448A5" w:rsidRDefault="004448A5" w:rsidP="004448A5">
      <w:pPr>
        <w:numPr>
          <w:ilvl w:val="0"/>
          <w:numId w:val="73"/>
        </w:numPr>
        <w:rPr>
          <w:lang w:val="en-US"/>
        </w:rPr>
      </w:pPr>
      <w:r w:rsidRPr="004448A5">
        <w:rPr>
          <w:b/>
          <w:bCs/>
          <w:lang w:val="en-US"/>
        </w:rPr>
        <w:t>Crash rate</w:t>
      </w:r>
      <w:r w:rsidRPr="004448A5">
        <w:rPr>
          <w:lang w:val="en-US"/>
        </w:rPr>
        <w:t>: Del 15% al 2%.</w:t>
      </w:r>
    </w:p>
    <w:p w14:paraId="14A1B602" w14:textId="77777777" w:rsidR="004448A5" w:rsidRPr="004448A5" w:rsidRDefault="004448A5" w:rsidP="004448A5">
      <w:pPr>
        <w:numPr>
          <w:ilvl w:val="0"/>
          <w:numId w:val="73"/>
        </w:numPr>
      </w:pPr>
      <w:r w:rsidRPr="004448A5">
        <w:rPr>
          <w:b/>
          <w:bCs/>
        </w:rPr>
        <w:t>Retención de usuarios</w:t>
      </w:r>
      <w:r w:rsidRPr="004448A5">
        <w:t>: Aumento del 30% al 55%.</w:t>
      </w:r>
    </w:p>
    <w:p w14:paraId="1AD031B0" w14:textId="77777777" w:rsidR="004448A5" w:rsidRPr="004448A5" w:rsidRDefault="004448A5" w:rsidP="004448A5">
      <w:pPr>
        <w:rPr>
          <w:b/>
          <w:bCs/>
          <w:lang w:val="en-US"/>
        </w:rPr>
      </w:pPr>
      <w:r w:rsidRPr="004448A5">
        <w:rPr>
          <w:b/>
          <w:bCs/>
          <w:lang w:val="en-US"/>
        </w:rPr>
        <w:t>Lecciones Aprendidas</w:t>
      </w:r>
    </w:p>
    <w:p w14:paraId="400EE0F0" w14:textId="77777777" w:rsidR="004448A5" w:rsidRPr="004448A5" w:rsidRDefault="004448A5" w:rsidP="004448A5">
      <w:pPr>
        <w:numPr>
          <w:ilvl w:val="0"/>
          <w:numId w:val="74"/>
        </w:numPr>
      </w:pPr>
      <w:r w:rsidRPr="004448A5">
        <w:lastRenderedPageBreak/>
        <w:t>Las métricas de rendimiento en dispositivos reales son críticas para apps móviles.</w:t>
      </w:r>
    </w:p>
    <w:p w14:paraId="15D83347" w14:textId="77777777" w:rsidR="004448A5" w:rsidRPr="004448A5" w:rsidRDefault="004448A5" w:rsidP="004448A5">
      <w:pPr>
        <w:numPr>
          <w:ilvl w:val="0"/>
          <w:numId w:val="74"/>
        </w:numPr>
      </w:pPr>
      <w:r w:rsidRPr="004448A5">
        <w:t>La complejidad moderada (V(G) &lt;5) mejora la estabilidad.</w:t>
      </w:r>
    </w:p>
    <w:p w14:paraId="2233E756" w14:textId="49D407FB" w:rsidR="004448A5" w:rsidRPr="00B46CFB" w:rsidRDefault="004448A5" w:rsidP="004448A5"/>
    <w:p w14:paraId="3C3E9F17" w14:textId="77777777" w:rsidR="004448A5" w:rsidRPr="004448A5" w:rsidRDefault="004448A5" w:rsidP="004448A5">
      <w:pPr>
        <w:rPr>
          <w:b/>
          <w:bCs/>
        </w:rPr>
      </w:pPr>
      <w:r w:rsidRPr="004448A5">
        <w:rPr>
          <w:b/>
          <w:bCs/>
        </w:rPr>
        <w:t>4. Caso: Sistema de Control Industrial (C++/Embedded)</w:t>
      </w:r>
    </w:p>
    <w:p w14:paraId="496A0ED2" w14:textId="77777777" w:rsidR="004448A5" w:rsidRPr="004448A5" w:rsidRDefault="004448A5" w:rsidP="004448A5">
      <w:pPr>
        <w:rPr>
          <w:b/>
          <w:bCs/>
        </w:rPr>
      </w:pPr>
      <w:r w:rsidRPr="004448A5">
        <w:rPr>
          <w:b/>
          <w:bCs/>
        </w:rPr>
        <w:t>Problema</w:t>
      </w:r>
    </w:p>
    <w:p w14:paraId="04C7637D" w14:textId="77777777" w:rsidR="004448A5" w:rsidRPr="004448A5" w:rsidRDefault="004448A5" w:rsidP="004448A5">
      <w:r w:rsidRPr="004448A5">
        <w:t>Un fabricante de maquinaria tenía un firmware con:</w:t>
      </w:r>
    </w:p>
    <w:p w14:paraId="704053AD" w14:textId="77777777" w:rsidR="004448A5" w:rsidRPr="004448A5" w:rsidRDefault="004448A5" w:rsidP="004448A5">
      <w:pPr>
        <w:numPr>
          <w:ilvl w:val="0"/>
          <w:numId w:val="75"/>
        </w:numPr>
        <w:rPr>
          <w:lang w:val="en-US"/>
        </w:rPr>
      </w:pPr>
      <w:r w:rsidRPr="004448A5">
        <w:rPr>
          <w:b/>
          <w:bCs/>
          <w:lang w:val="en-US"/>
        </w:rPr>
        <w:t>20,000 LOC</w:t>
      </w:r>
      <w:r w:rsidRPr="004448A5">
        <w:rPr>
          <w:lang w:val="en-US"/>
        </w:rPr>
        <w:t> en C++.</w:t>
      </w:r>
    </w:p>
    <w:p w14:paraId="6ED7068F" w14:textId="77777777" w:rsidR="004448A5" w:rsidRPr="004448A5" w:rsidRDefault="004448A5" w:rsidP="004448A5">
      <w:pPr>
        <w:numPr>
          <w:ilvl w:val="0"/>
          <w:numId w:val="75"/>
        </w:numPr>
      </w:pPr>
      <w:r w:rsidRPr="004448A5">
        <w:rPr>
          <w:b/>
          <w:bCs/>
        </w:rPr>
        <w:t>Fallas críticas</w:t>
      </w:r>
      <w:r w:rsidRPr="004448A5">
        <w:t> cada 72 horas (reinicio forzado).</w:t>
      </w:r>
    </w:p>
    <w:p w14:paraId="4A239FBF" w14:textId="77777777" w:rsidR="004448A5" w:rsidRPr="004448A5" w:rsidRDefault="004448A5" w:rsidP="004448A5">
      <w:pPr>
        <w:rPr>
          <w:b/>
          <w:bCs/>
          <w:lang w:val="en-US"/>
        </w:rPr>
      </w:pPr>
      <w:r w:rsidRPr="004448A5">
        <w:rPr>
          <w:b/>
          <w:bCs/>
          <w:lang w:val="en-US"/>
        </w:rPr>
        <w:t>Solución</w:t>
      </w:r>
    </w:p>
    <w:p w14:paraId="53B44FB5" w14:textId="77777777" w:rsidR="004448A5" w:rsidRPr="004448A5" w:rsidRDefault="004448A5" w:rsidP="004448A5">
      <w:pPr>
        <w:numPr>
          <w:ilvl w:val="0"/>
          <w:numId w:val="76"/>
        </w:numPr>
        <w:rPr>
          <w:lang w:val="en-US"/>
        </w:rPr>
      </w:pPr>
      <w:r w:rsidRPr="004448A5">
        <w:rPr>
          <w:b/>
          <w:bCs/>
          <w:lang w:val="en-US"/>
        </w:rPr>
        <w:t>Herramienta Valgrind</w:t>
      </w:r>
      <w:r w:rsidRPr="004448A5">
        <w:rPr>
          <w:lang w:val="en-US"/>
        </w:rPr>
        <w:t>:</w:t>
      </w:r>
    </w:p>
    <w:p w14:paraId="4762AD1E" w14:textId="77777777" w:rsidR="004448A5" w:rsidRPr="004448A5" w:rsidRDefault="004448A5" w:rsidP="004448A5">
      <w:pPr>
        <w:numPr>
          <w:ilvl w:val="1"/>
          <w:numId w:val="76"/>
        </w:numPr>
      </w:pPr>
      <w:r w:rsidRPr="004448A5">
        <w:t>Detectó memory leaks en el manejo de sensores (1.2 MB/hora).</w:t>
      </w:r>
    </w:p>
    <w:p w14:paraId="2F9833FD" w14:textId="77777777" w:rsidR="004448A5" w:rsidRPr="004448A5" w:rsidRDefault="004448A5" w:rsidP="004448A5">
      <w:pPr>
        <w:numPr>
          <w:ilvl w:val="0"/>
          <w:numId w:val="76"/>
        </w:numPr>
        <w:rPr>
          <w:lang w:val="en-US"/>
        </w:rPr>
      </w:pPr>
      <w:r w:rsidRPr="004448A5">
        <w:rPr>
          <w:b/>
          <w:bCs/>
          <w:lang w:val="en-US"/>
        </w:rPr>
        <w:t>Métricas de producto</w:t>
      </w:r>
      <w:r w:rsidRPr="004448A5">
        <w:rPr>
          <w:lang w:val="en-US"/>
        </w:rPr>
        <w:t>:</w:t>
      </w:r>
    </w:p>
    <w:p w14:paraId="7D0F2D73" w14:textId="77777777" w:rsidR="004448A5" w:rsidRPr="004448A5" w:rsidRDefault="004448A5" w:rsidP="004448A5">
      <w:pPr>
        <w:numPr>
          <w:ilvl w:val="1"/>
          <w:numId w:val="76"/>
        </w:numPr>
      </w:pPr>
      <w:r w:rsidRPr="004448A5">
        <w:rPr>
          <w:b/>
          <w:bCs/>
        </w:rPr>
        <w:t>Complejidad ciclomática</w:t>
      </w:r>
      <w:r w:rsidRPr="004448A5">
        <w:t>: 12 en la función de lectura de sensores.</w:t>
      </w:r>
    </w:p>
    <w:p w14:paraId="4A4F8BFD" w14:textId="77777777" w:rsidR="004448A5" w:rsidRPr="004448A5" w:rsidRDefault="004448A5" w:rsidP="004448A5">
      <w:pPr>
        <w:numPr>
          <w:ilvl w:val="1"/>
          <w:numId w:val="76"/>
        </w:numPr>
      </w:pPr>
      <w:r w:rsidRPr="004448A5">
        <w:rPr>
          <w:b/>
          <w:bCs/>
        </w:rPr>
        <w:t>Acoplamiento</w:t>
      </w:r>
      <w:r w:rsidRPr="004448A5">
        <w:t>: 60% (módulos compartían buffers sin semáforos).</w:t>
      </w:r>
    </w:p>
    <w:p w14:paraId="68BA4273" w14:textId="77777777" w:rsidR="004448A5" w:rsidRPr="004448A5" w:rsidRDefault="004448A5" w:rsidP="004448A5">
      <w:pPr>
        <w:numPr>
          <w:ilvl w:val="0"/>
          <w:numId w:val="76"/>
        </w:numPr>
        <w:rPr>
          <w:lang w:val="en-US"/>
        </w:rPr>
      </w:pPr>
      <w:r w:rsidRPr="004448A5">
        <w:rPr>
          <w:b/>
          <w:bCs/>
          <w:lang w:val="en-US"/>
        </w:rPr>
        <w:t>Refactorización</w:t>
      </w:r>
      <w:r w:rsidRPr="004448A5">
        <w:rPr>
          <w:lang w:val="en-US"/>
        </w:rPr>
        <w:t>:</w:t>
      </w:r>
    </w:p>
    <w:p w14:paraId="4C9411F0" w14:textId="77777777" w:rsidR="004448A5" w:rsidRPr="004448A5" w:rsidRDefault="004448A5" w:rsidP="004448A5">
      <w:pPr>
        <w:numPr>
          <w:ilvl w:val="1"/>
          <w:numId w:val="76"/>
        </w:numPr>
      </w:pPr>
      <w:r w:rsidRPr="004448A5">
        <w:t>Reemplazar herencia múltiple con patrones Observer (reduce acoplamiento al 30%).</w:t>
      </w:r>
    </w:p>
    <w:p w14:paraId="67810E0F" w14:textId="77777777" w:rsidR="004448A5" w:rsidRPr="004448A5" w:rsidRDefault="004448A5" w:rsidP="004448A5">
      <w:pPr>
        <w:numPr>
          <w:ilvl w:val="1"/>
          <w:numId w:val="76"/>
        </w:numPr>
      </w:pPr>
      <w:r w:rsidRPr="004448A5">
        <w:t>Añadir pruebas unitarias con CppUnit (cobertura del 75%).</w:t>
      </w:r>
    </w:p>
    <w:p w14:paraId="5D05488A" w14:textId="77777777" w:rsidR="004448A5" w:rsidRPr="004448A5" w:rsidRDefault="004448A5" w:rsidP="004448A5">
      <w:pPr>
        <w:rPr>
          <w:b/>
          <w:bCs/>
          <w:lang w:val="en-US"/>
        </w:rPr>
      </w:pPr>
      <w:r w:rsidRPr="004448A5">
        <w:rPr>
          <w:b/>
          <w:bCs/>
          <w:lang w:val="en-US"/>
        </w:rPr>
        <w:t>Resultados</w:t>
      </w:r>
    </w:p>
    <w:p w14:paraId="2EBCAFF9" w14:textId="77777777" w:rsidR="004448A5" w:rsidRPr="004448A5" w:rsidRDefault="004448A5" w:rsidP="004448A5">
      <w:pPr>
        <w:numPr>
          <w:ilvl w:val="0"/>
          <w:numId w:val="77"/>
        </w:numPr>
      </w:pPr>
      <w:r w:rsidRPr="004448A5">
        <w:rPr>
          <w:b/>
          <w:bCs/>
        </w:rPr>
        <w:t>Tiempo de actividad</w:t>
      </w:r>
      <w:r w:rsidRPr="004448A5">
        <w:t>: De 72 a 500 horas continuas.</w:t>
      </w:r>
    </w:p>
    <w:p w14:paraId="17B7B522" w14:textId="77777777" w:rsidR="004448A5" w:rsidRPr="004448A5" w:rsidRDefault="004448A5" w:rsidP="004448A5">
      <w:pPr>
        <w:numPr>
          <w:ilvl w:val="0"/>
          <w:numId w:val="77"/>
        </w:numPr>
      </w:pPr>
      <w:r w:rsidRPr="004448A5">
        <w:rPr>
          <w:b/>
          <w:bCs/>
        </w:rPr>
        <w:t>Memoria estable</w:t>
      </w:r>
      <w:r w:rsidRPr="004448A5">
        <w:t>: Sin leaks después de 200 horas de prueba.</w:t>
      </w:r>
    </w:p>
    <w:p w14:paraId="7DAC8C60" w14:textId="77777777" w:rsidR="004448A5" w:rsidRPr="004448A5" w:rsidRDefault="004448A5" w:rsidP="004448A5">
      <w:pPr>
        <w:rPr>
          <w:b/>
          <w:bCs/>
          <w:lang w:val="en-US"/>
        </w:rPr>
      </w:pPr>
      <w:r w:rsidRPr="004448A5">
        <w:rPr>
          <w:b/>
          <w:bCs/>
          <w:lang w:val="en-US"/>
        </w:rPr>
        <w:t>Lecciones Aprendidas</w:t>
      </w:r>
    </w:p>
    <w:p w14:paraId="5F923376" w14:textId="77777777" w:rsidR="004448A5" w:rsidRPr="004448A5" w:rsidRDefault="004448A5" w:rsidP="004448A5">
      <w:pPr>
        <w:numPr>
          <w:ilvl w:val="0"/>
          <w:numId w:val="78"/>
        </w:numPr>
      </w:pPr>
      <w:r w:rsidRPr="004448A5">
        <w:t>En sistemas embebidos, los memory leaks son tan críticos como los errores lógicos.</w:t>
      </w:r>
    </w:p>
    <w:p w14:paraId="06CD27FD" w14:textId="77777777" w:rsidR="004448A5" w:rsidRPr="004448A5" w:rsidRDefault="004448A5" w:rsidP="004448A5">
      <w:pPr>
        <w:numPr>
          <w:ilvl w:val="0"/>
          <w:numId w:val="78"/>
        </w:numPr>
      </w:pPr>
      <w:r w:rsidRPr="004448A5">
        <w:t>El TDD es viable en C++ con herramientas como CppUnit.</w:t>
      </w:r>
    </w:p>
    <w:p w14:paraId="0783BA87" w14:textId="2244F0BB" w:rsidR="004448A5" w:rsidRPr="00B46CFB" w:rsidRDefault="004448A5" w:rsidP="004448A5"/>
    <w:p w14:paraId="3D307608" w14:textId="77777777" w:rsidR="00CD24F1" w:rsidRPr="00B46CFB" w:rsidRDefault="00CD24F1" w:rsidP="004448A5"/>
    <w:p w14:paraId="6397878F" w14:textId="77777777" w:rsidR="004448A5" w:rsidRPr="004448A5" w:rsidRDefault="004448A5" w:rsidP="004448A5">
      <w:pPr>
        <w:rPr>
          <w:b/>
          <w:bCs/>
          <w:lang w:val="en-US"/>
        </w:rPr>
      </w:pPr>
      <w:r w:rsidRPr="004448A5">
        <w:rPr>
          <w:b/>
          <w:bCs/>
          <w:lang w:val="en-US"/>
        </w:rPr>
        <w:lastRenderedPageBreak/>
        <w:t>5. Caso: Startup Fintech (Python/Django)</w:t>
      </w:r>
    </w:p>
    <w:p w14:paraId="473873D5" w14:textId="77777777" w:rsidR="004448A5" w:rsidRPr="004448A5" w:rsidRDefault="004448A5" w:rsidP="004448A5">
      <w:pPr>
        <w:rPr>
          <w:b/>
          <w:bCs/>
        </w:rPr>
      </w:pPr>
      <w:r w:rsidRPr="004448A5">
        <w:rPr>
          <w:b/>
          <w:bCs/>
        </w:rPr>
        <w:t>Problema</w:t>
      </w:r>
    </w:p>
    <w:p w14:paraId="5BC08805" w14:textId="77777777" w:rsidR="004448A5" w:rsidRPr="004448A5" w:rsidRDefault="004448A5" w:rsidP="004448A5">
      <w:r w:rsidRPr="004448A5">
        <w:t>Una fintech con rápido crecimiento tenía:</w:t>
      </w:r>
    </w:p>
    <w:p w14:paraId="042F1943" w14:textId="77777777" w:rsidR="004448A5" w:rsidRPr="004448A5" w:rsidRDefault="004448A5" w:rsidP="004448A5">
      <w:pPr>
        <w:numPr>
          <w:ilvl w:val="0"/>
          <w:numId w:val="79"/>
        </w:numPr>
      </w:pPr>
      <w:r w:rsidRPr="004448A5">
        <w:rPr>
          <w:b/>
          <w:bCs/>
        </w:rPr>
        <w:t>Deuda técnica de 400 horas</w:t>
      </w:r>
      <w:r w:rsidRPr="004448A5">
        <w:t> (SonarQube).</w:t>
      </w:r>
    </w:p>
    <w:p w14:paraId="1DE8D2F8" w14:textId="77777777" w:rsidR="004448A5" w:rsidRPr="004448A5" w:rsidRDefault="004448A5" w:rsidP="004448A5">
      <w:pPr>
        <w:numPr>
          <w:ilvl w:val="0"/>
          <w:numId w:val="79"/>
        </w:numPr>
      </w:pPr>
      <w:r w:rsidRPr="004448A5">
        <w:rPr>
          <w:b/>
          <w:bCs/>
        </w:rPr>
        <w:t>Tiempo de onboarding de nuevos desarrolladores</w:t>
      </w:r>
      <w:r w:rsidRPr="004448A5">
        <w:t>: 3 semanas.</w:t>
      </w:r>
    </w:p>
    <w:p w14:paraId="07F22D58" w14:textId="77777777" w:rsidR="004448A5" w:rsidRPr="004448A5" w:rsidRDefault="004448A5" w:rsidP="004448A5">
      <w:pPr>
        <w:rPr>
          <w:b/>
          <w:bCs/>
          <w:lang w:val="en-US"/>
        </w:rPr>
      </w:pPr>
      <w:r w:rsidRPr="004448A5">
        <w:rPr>
          <w:b/>
          <w:bCs/>
          <w:lang w:val="en-US"/>
        </w:rPr>
        <w:t>Solución</w:t>
      </w:r>
    </w:p>
    <w:p w14:paraId="70C233C0" w14:textId="77777777" w:rsidR="004448A5" w:rsidRPr="004448A5" w:rsidRDefault="004448A5" w:rsidP="004448A5">
      <w:pPr>
        <w:numPr>
          <w:ilvl w:val="0"/>
          <w:numId w:val="80"/>
        </w:numPr>
        <w:rPr>
          <w:lang w:val="en-US"/>
        </w:rPr>
      </w:pPr>
      <w:r w:rsidRPr="004448A5">
        <w:rPr>
          <w:b/>
          <w:bCs/>
          <w:lang w:val="en-US"/>
        </w:rPr>
        <w:t>Priorización con métricas</w:t>
      </w:r>
      <w:r w:rsidRPr="004448A5">
        <w:rPr>
          <w:lang w:val="en-US"/>
        </w:rPr>
        <w:t>:</w:t>
      </w:r>
    </w:p>
    <w:p w14:paraId="65484216" w14:textId="77777777" w:rsidR="004448A5" w:rsidRPr="004448A5" w:rsidRDefault="004448A5" w:rsidP="004448A5">
      <w:pPr>
        <w:numPr>
          <w:ilvl w:val="1"/>
          <w:numId w:val="80"/>
        </w:numPr>
      </w:pPr>
      <w:r w:rsidRPr="004448A5">
        <w:rPr>
          <w:b/>
          <w:bCs/>
        </w:rPr>
        <w:t>Código duplicado</w:t>
      </w:r>
      <w:r w:rsidRPr="004448A5">
        <w:t>: 18% (archivos de utilidades repetidos).</w:t>
      </w:r>
    </w:p>
    <w:p w14:paraId="201C3138" w14:textId="77777777" w:rsidR="004448A5" w:rsidRPr="004448A5" w:rsidRDefault="004448A5" w:rsidP="004448A5">
      <w:pPr>
        <w:numPr>
          <w:ilvl w:val="1"/>
          <w:numId w:val="80"/>
        </w:numPr>
      </w:pPr>
      <w:r w:rsidRPr="004448A5">
        <w:rPr>
          <w:b/>
          <w:bCs/>
        </w:rPr>
        <w:t>Funciones largas</w:t>
      </w:r>
      <w:r w:rsidRPr="004448A5">
        <w:t>: 12 funciones con &gt;100 líneas.</w:t>
      </w:r>
    </w:p>
    <w:p w14:paraId="7498E20B" w14:textId="77777777" w:rsidR="004448A5" w:rsidRPr="004448A5" w:rsidRDefault="004448A5" w:rsidP="004448A5">
      <w:pPr>
        <w:numPr>
          <w:ilvl w:val="0"/>
          <w:numId w:val="80"/>
        </w:numPr>
        <w:rPr>
          <w:lang w:val="en-US"/>
        </w:rPr>
      </w:pPr>
      <w:r w:rsidRPr="004448A5">
        <w:rPr>
          <w:b/>
          <w:bCs/>
          <w:lang w:val="en-US"/>
        </w:rPr>
        <w:t>Acciones</w:t>
      </w:r>
      <w:r w:rsidRPr="004448A5">
        <w:rPr>
          <w:lang w:val="en-US"/>
        </w:rPr>
        <w:t>:</w:t>
      </w:r>
    </w:p>
    <w:p w14:paraId="2824C2BF" w14:textId="77777777" w:rsidR="004448A5" w:rsidRPr="004448A5" w:rsidRDefault="004448A5" w:rsidP="004448A5">
      <w:pPr>
        <w:numPr>
          <w:ilvl w:val="1"/>
          <w:numId w:val="80"/>
        </w:numPr>
      </w:pPr>
      <w:r w:rsidRPr="004448A5">
        <w:t>Crear una librería compartida para utilidades (reduce duplicación al 5%).</w:t>
      </w:r>
    </w:p>
    <w:p w14:paraId="254FF1E1" w14:textId="77777777" w:rsidR="004448A5" w:rsidRPr="004448A5" w:rsidRDefault="004448A5" w:rsidP="004448A5">
      <w:pPr>
        <w:numPr>
          <w:ilvl w:val="1"/>
          <w:numId w:val="80"/>
        </w:numPr>
      </w:pPr>
      <w:r w:rsidRPr="004448A5">
        <w:t>Dividir funciones en módulos con responsabilidad única.</w:t>
      </w:r>
    </w:p>
    <w:p w14:paraId="06FF0C13" w14:textId="77777777" w:rsidR="004448A5" w:rsidRPr="004448A5" w:rsidRDefault="004448A5" w:rsidP="004448A5">
      <w:pPr>
        <w:numPr>
          <w:ilvl w:val="0"/>
          <w:numId w:val="80"/>
        </w:numPr>
        <w:rPr>
          <w:lang w:val="en-US"/>
        </w:rPr>
      </w:pPr>
      <w:r w:rsidRPr="004448A5">
        <w:rPr>
          <w:b/>
          <w:bCs/>
          <w:lang w:val="en-US"/>
        </w:rPr>
        <w:t>Documentación</w:t>
      </w:r>
      <w:r w:rsidRPr="004448A5">
        <w:rPr>
          <w:lang w:val="en-US"/>
        </w:rPr>
        <w:t>:</w:t>
      </w:r>
    </w:p>
    <w:p w14:paraId="017EE563" w14:textId="77777777" w:rsidR="004448A5" w:rsidRPr="004448A5" w:rsidRDefault="004448A5" w:rsidP="004448A5">
      <w:pPr>
        <w:numPr>
          <w:ilvl w:val="1"/>
          <w:numId w:val="80"/>
        </w:numPr>
      </w:pPr>
      <w:r w:rsidRPr="004448A5">
        <w:t>Usar Swagger para APIs (mejora la cohesión).</w:t>
      </w:r>
    </w:p>
    <w:p w14:paraId="7C32A814" w14:textId="77777777" w:rsidR="004448A5" w:rsidRPr="004448A5" w:rsidRDefault="004448A5" w:rsidP="004448A5">
      <w:pPr>
        <w:rPr>
          <w:b/>
          <w:bCs/>
          <w:lang w:val="en-US"/>
        </w:rPr>
      </w:pPr>
      <w:r w:rsidRPr="004448A5">
        <w:rPr>
          <w:b/>
          <w:bCs/>
          <w:lang w:val="en-US"/>
        </w:rPr>
        <w:t>Resultados</w:t>
      </w:r>
    </w:p>
    <w:p w14:paraId="3E671269" w14:textId="77777777" w:rsidR="004448A5" w:rsidRPr="004448A5" w:rsidRDefault="004448A5" w:rsidP="004448A5">
      <w:pPr>
        <w:numPr>
          <w:ilvl w:val="0"/>
          <w:numId w:val="81"/>
        </w:numPr>
      </w:pPr>
      <w:r w:rsidRPr="004448A5">
        <w:rPr>
          <w:b/>
          <w:bCs/>
        </w:rPr>
        <w:t>Onboarding de desarrolladores</w:t>
      </w:r>
      <w:r w:rsidRPr="004448A5">
        <w:t>: De 3 semanas a 4 días.</w:t>
      </w:r>
    </w:p>
    <w:p w14:paraId="133A1100" w14:textId="77777777" w:rsidR="004448A5" w:rsidRPr="004448A5" w:rsidRDefault="004448A5" w:rsidP="004448A5">
      <w:pPr>
        <w:numPr>
          <w:ilvl w:val="0"/>
          <w:numId w:val="81"/>
        </w:numPr>
      </w:pPr>
      <w:r w:rsidRPr="004448A5">
        <w:rPr>
          <w:b/>
          <w:bCs/>
        </w:rPr>
        <w:t>Velocidad del equipo</w:t>
      </w:r>
      <w:r w:rsidRPr="004448A5">
        <w:t>: +40% (de 20 a 28 puntos/sprint).</w:t>
      </w:r>
    </w:p>
    <w:p w14:paraId="35AAF216" w14:textId="77777777" w:rsidR="004448A5" w:rsidRPr="004448A5" w:rsidRDefault="004448A5" w:rsidP="004448A5">
      <w:pPr>
        <w:rPr>
          <w:b/>
          <w:bCs/>
          <w:lang w:val="en-US"/>
        </w:rPr>
      </w:pPr>
      <w:r w:rsidRPr="004448A5">
        <w:rPr>
          <w:b/>
          <w:bCs/>
          <w:lang w:val="en-US"/>
        </w:rPr>
        <w:t>Lecciones Aprendidas</w:t>
      </w:r>
    </w:p>
    <w:p w14:paraId="7A15FB99" w14:textId="77777777" w:rsidR="004448A5" w:rsidRPr="004448A5" w:rsidRDefault="004448A5" w:rsidP="004448A5">
      <w:pPr>
        <w:numPr>
          <w:ilvl w:val="0"/>
          <w:numId w:val="82"/>
        </w:numPr>
      </w:pPr>
      <w:r w:rsidRPr="004448A5">
        <w:t>La deuda técnica acumulada frena la escalabilidad.</w:t>
      </w:r>
    </w:p>
    <w:p w14:paraId="386212F8" w14:textId="77777777" w:rsidR="004448A5" w:rsidRPr="004448A5" w:rsidRDefault="004448A5" w:rsidP="004448A5">
      <w:pPr>
        <w:numPr>
          <w:ilvl w:val="0"/>
          <w:numId w:val="82"/>
        </w:numPr>
      </w:pPr>
      <w:r w:rsidRPr="004448A5">
        <w:t>Las métricas de cohesión y duplicación son claves para equipos en crecimiento.</w:t>
      </w:r>
    </w:p>
    <w:p w14:paraId="257E8DA3" w14:textId="6B7C7FEF" w:rsidR="004448A5" w:rsidRPr="00B46CFB" w:rsidRDefault="004448A5" w:rsidP="004448A5"/>
    <w:p w14:paraId="60000106" w14:textId="77777777" w:rsidR="00CD24F1" w:rsidRPr="00B46CFB" w:rsidRDefault="00CD24F1" w:rsidP="004448A5"/>
    <w:p w14:paraId="1CAE336F" w14:textId="77777777" w:rsidR="00CD24F1" w:rsidRPr="00B46CFB" w:rsidRDefault="00CD24F1" w:rsidP="004448A5"/>
    <w:p w14:paraId="000351F0" w14:textId="77777777" w:rsidR="00CD24F1" w:rsidRPr="00B46CFB" w:rsidRDefault="00CD24F1" w:rsidP="004448A5"/>
    <w:p w14:paraId="18F36C62" w14:textId="77777777" w:rsidR="00CD24F1" w:rsidRPr="00B46CFB" w:rsidRDefault="00CD24F1" w:rsidP="004448A5"/>
    <w:p w14:paraId="030C5C04" w14:textId="77777777" w:rsidR="004448A5" w:rsidRPr="004448A5" w:rsidRDefault="004448A5" w:rsidP="004448A5">
      <w:pPr>
        <w:rPr>
          <w:b/>
          <w:bCs/>
        </w:rPr>
      </w:pPr>
      <w:r w:rsidRPr="004448A5">
        <w:rPr>
          <w:b/>
          <w:bCs/>
        </w:rPr>
        <w:lastRenderedPageBreak/>
        <w:t>6. Caso: Videojuego AAA (Unreal Engine/C++)</w:t>
      </w:r>
    </w:p>
    <w:p w14:paraId="0C32C8F8" w14:textId="77777777" w:rsidR="004448A5" w:rsidRPr="004448A5" w:rsidRDefault="004448A5" w:rsidP="004448A5">
      <w:pPr>
        <w:rPr>
          <w:b/>
          <w:bCs/>
        </w:rPr>
      </w:pPr>
      <w:r w:rsidRPr="004448A5">
        <w:rPr>
          <w:b/>
          <w:bCs/>
        </w:rPr>
        <w:t>Problema</w:t>
      </w:r>
    </w:p>
    <w:p w14:paraId="13547876" w14:textId="77777777" w:rsidR="004448A5" w:rsidRPr="004448A5" w:rsidRDefault="004448A5" w:rsidP="004448A5">
      <w:r w:rsidRPr="004448A5">
        <w:t>Un estudio de videojuegos tenía un rendimiento inconsistente en PS5:</w:t>
      </w:r>
    </w:p>
    <w:p w14:paraId="2A9E1157" w14:textId="77777777" w:rsidR="004448A5" w:rsidRPr="004448A5" w:rsidRDefault="004448A5" w:rsidP="004448A5">
      <w:pPr>
        <w:numPr>
          <w:ilvl w:val="0"/>
          <w:numId w:val="83"/>
        </w:numPr>
      </w:pPr>
      <w:r w:rsidRPr="004448A5">
        <w:rPr>
          <w:b/>
          <w:bCs/>
        </w:rPr>
        <w:t>Caídas de FPS</w:t>
      </w:r>
      <w:r w:rsidRPr="004448A5">
        <w:t>: De 60 a 20 en escenas complejas.</w:t>
      </w:r>
    </w:p>
    <w:p w14:paraId="0D0BEFF7" w14:textId="77777777" w:rsidR="004448A5" w:rsidRPr="004448A5" w:rsidRDefault="004448A5" w:rsidP="004448A5">
      <w:pPr>
        <w:numPr>
          <w:ilvl w:val="0"/>
          <w:numId w:val="83"/>
        </w:numPr>
      </w:pPr>
      <w:r w:rsidRPr="004448A5">
        <w:rPr>
          <w:b/>
          <w:bCs/>
        </w:rPr>
        <w:t>Tiempo de compilación</w:t>
      </w:r>
      <w:r w:rsidRPr="004448A5">
        <w:t>: 25 minutos por cambio.</w:t>
      </w:r>
    </w:p>
    <w:p w14:paraId="1E019F27" w14:textId="77777777" w:rsidR="004448A5" w:rsidRPr="004448A5" w:rsidRDefault="004448A5" w:rsidP="004448A5">
      <w:pPr>
        <w:rPr>
          <w:b/>
          <w:bCs/>
          <w:lang w:val="en-US"/>
        </w:rPr>
      </w:pPr>
      <w:r w:rsidRPr="004448A5">
        <w:rPr>
          <w:b/>
          <w:bCs/>
          <w:lang w:val="en-US"/>
        </w:rPr>
        <w:t>Solución</w:t>
      </w:r>
    </w:p>
    <w:p w14:paraId="3F4350C8" w14:textId="77777777" w:rsidR="004448A5" w:rsidRPr="004448A5" w:rsidRDefault="004448A5" w:rsidP="004448A5">
      <w:pPr>
        <w:numPr>
          <w:ilvl w:val="0"/>
          <w:numId w:val="84"/>
        </w:numPr>
        <w:rPr>
          <w:lang w:val="en-US"/>
        </w:rPr>
      </w:pPr>
      <w:r w:rsidRPr="004448A5">
        <w:rPr>
          <w:b/>
          <w:bCs/>
          <w:lang w:val="en-US"/>
        </w:rPr>
        <w:t>Herramienta Unreal Insights</w:t>
      </w:r>
      <w:r w:rsidRPr="004448A5">
        <w:rPr>
          <w:lang w:val="en-US"/>
        </w:rPr>
        <w:t>:</w:t>
      </w:r>
    </w:p>
    <w:p w14:paraId="147ECDEE" w14:textId="77777777" w:rsidR="004448A5" w:rsidRPr="004448A5" w:rsidRDefault="004448A5" w:rsidP="004448A5">
      <w:pPr>
        <w:numPr>
          <w:ilvl w:val="1"/>
          <w:numId w:val="84"/>
        </w:numPr>
      </w:pPr>
      <w:r w:rsidRPr="004448A5">
        <w:t>Identificó que el subsistema de físicas consumía el 70% de la CPU.</w:t>
      </w:r>
    </w:p>
    <w:p w14:paraId="5FAEE758" w14:textId="77777777" w:rsidR="004448A5" w:rsidRPr="004448A5" w:rsidRDefault="004448A5" w:rsidP="004448A5">
      <w:pPr>
        <w:numPr>
          <w:ilvl w:val="0"/>
          <w:numId w:val="84"/>
        </w:numPr>
        <w:rPr>
          <w:lang w:val="en-US"/>
        </w:rPr>
      </w:pPr>
      <w:r w:rsidRPr="004448A5">
        <w:rPr>
          <w:b/>
          <w:bCs/>
          <w:lang w:val="en-US"/>
        </w:rPr>
        <w:t>Métricas de código</w:t>
      </w:r>
      <w:r w:rsidRPr="004448A5">
        <w:rPr>
          <w:lang w:val="en-US"/>
        </w:rPr>
        <w:t>:</w:t>
      </w:r>
    </w:p>
    <w:p w14:paraId="53EE0A89" w14:textId="77777777" w:rsidR="004448A5" w:rsidRPr="004448A5" w:rsidRDefault="004448A5" w:rsidP="004448A5">
      <w:pPr>
        <w:numPr>
          <w:ilvl w:val="1"/>
          <w:numId w:val="84"/>
        </w:numPr>
      </w:pPr>
      <w:r w:rsidRPr="004448A5">
        <w:rPr>
          <w:b/>
          <w:bCs/>
        </w:rPr>
        <w:t>Complejidad ciclomática</w:t>
      </w:r>
      <w:r w:rsidRPr="004448A5">
        <w:t>: 14 en el motor de colisiones.</w:t>
      </w:r>
    </w:p>
    <w:p w14:paraId="6E17155D" w14:textId="77777777" w:rsidR="004448A5" w:rsidRPr="004448A5" w:rsidRDefault="004448A5" w:rsidP="004448A5">
      <w:pPr>
        <w:numPr>
          <w:ilvl w:val="1"/>
          <w:numId w:val="84"/>
        </w:numPr>
      </w:pPr>
      <w:r w:rsidRPr="004448A5">
        <w:rPr>
          <w:b/>
          <w:bCs/>
        </w:rPr>
        <w:t>Acoplamiento</w:t>
      </w:r>
      <w:r w:rsidRPr="004448A5">
        <w:t>: 65% entre física y renderizado.</w:t>
      </w:r>
    </w:p>
    <w:p w14:paraId="069B8AB3" w14:textId="77777777" w:rsidR="004448A5" w:rsidRPr="004448A5" w:rsidRDefault="004448A5" w:rsidP="004448A5">
      <w:pPr>
        <w:numPr>
          <w:ilvl w:val="0"/>
          <w:numId w:val="84"/>
        </w:numPr>
        <w:rPr>
          <w:lang w:val="en-US"/>
        </w:rPr>
      </w:pPr>
      <w:r w:rsidRPr="004448A5">
        <w:rPr>
          <w:b/>
          <w:bCs/>
          <w:lang w:val="en-US"/>
        </w:rPr>
        <w:t>Optimizaciones</w:t>
      </w:r>
      <w:r w:rsidRPr="004448A5">
        <w:rPr>
          <w:lang w:val="en-US"/>
        </w:rPr>
        <w:t>:</w:t>
      </w:r>
    </w:p>
    <w:p w14:paraId="18249686" w14:textId="77777777" w:rsidR="004448A5" w:rsidRPr="004448A5" w:rsidRDefault="004448A5" w:rsidP="004448A5">
      <w:pPr>
        <w:numPr>
          <w:ilvl w:val="1"/>
          <w:numId w:val="84"/>
        </w:numPr>
      </w:pPr>
      <w:r w:rsidRPr="004448A5">
        <w:t>Simplificar algoritmos de colisión (complejidad reducida a 6).</w:t>
      </w:r>
    </w:p>
    <w:p w14:paraId="4EAF4D93" w14:textId="77777777" w:rsidR="004448A5" w:rsidRPr="004448A5" w:rsidRDefault="004448A5" w:rsidP="004448A5">
      <w:pPr>
        <w:numPr>
          <w:ilvl w:val="1"/>
          <w:numId w:val="84"/>
        </w:numPr>
      </w:pPr>
      <w:r w:rsidRPr="004448A5">
        <w:t>Usar multithreading para cálculos de físicas.</w:t>
      </w:r>
    </w:p>
    <w:p w14:paraId="363FD167" w14:textId="77777777" w:rsidR="004448A5" w:rsidRPr="004448A5" w:rsidRDefault="004448A5" w:rsidP="004448A5">
      <w:pPr>
        <w:rPr>
          <w:b/>
          <w:bCs/>
          <w:lang w:val="en-US"/>
        </w:rPr>
      </w:pPr>
      <w:r w:rsidRPr="004448A5">
        <w:rPr>
          <w:b/>
          <w:bCs/>
          <w:lang w:val="en-US"/>
        </w:rPr>
        <w:t>Resultados</w:t>
      </w:r>
    </w:p>
    <w:p w14:paraId="49511D75" w14:textId="77777777" w:rsidR="004448A5" w:rsidRPr="004448A5" w:rsidRDefault="004448A5" w:rsidP="004448A5">
      <w:pPr>
        <w:numPr>
          <w:ilvl w:val="0"/>
          <w:numId w:val="85"/>
        </w:numPr>
      </w:pPr>
      <w:r w:rsidRPr="004448A5">
        <w:rPr>
          <w:b/>
          <w:bCs/>
        </w:rPr>
        <w:t>FPS estable</w:t>
      </w:r>
      <w:r w:rsidRPr="004448A5">
        <w:t>: 60 en todas las escenas.</w:t>
      </w:r>
    </w:p>
    <w:p w14:paraId="47E3DE75" w14:textId="77777777" w:rsidR="004448A5" w:rsidRPr="004448A5" w:rsidRDefault="004448A5" w:rsidP="004448A5">
      <w:pPr>
        <w:numPr>
          <w:ilvl w:val="0"/>
          <w:numId w:val="85"/>
        </w:numPr>
      </w:pPr>
      <w:r w:rsidRPr="004448A5">
        <w:rPr>
          <w:b/>
          <w:bCs/>
        </w:rPr>
        <w:t>Tiempo de compilación</w:t>
      </w:r>
      <w:r w:rsidRPr="004448A5">
        <w:t>: Reducción del 25% (a 19 minutos).</w:t>
      </w:r>
    </w:p>
    <w:p w14:paraId="0BD9F6E3" w14:textId="77777777" w:rsidR="004448A5" w:rsidRPr="004448A5" w:rsidRDefault="004448A5" w:rsidP="004448A5">
      <w:pPr>
        <w:rPr>
          <w:b/>
          <w:bCs/>
          <w:lang w:val="en-US"/>
        </w:rPr>
      </w:pPr>
      <w:r w:rsidRPr="004448A5">
        <w:rPr>
          <w:b/>
          <w:bCs/>
          <w:lang w:val="en-US"/>
        </w:rPr>
        <w:t>Lecciones Aprendidas</w:t>
      </w:r>
    </w:p>
    <w:p w14:paraId="43E127C6" w14:textId="77777777" w:rsidR="004448A5" w:rsidRPr="004448A5" w:rsidRDefault="004448A5" w:rsidP="004448A5">
      <w:pPr>
        <w:numPr>
          <w:ilvl w:val="0"/>
          <w:numId w:val="86"/>
        </w:numPr>
      </w:pPr>
      <w:r w:rsidRPr="004448A5">
        <w:t>En videojuegos, el rendimiento es una métrica de producto tan importante como la funcionalidad.</w:t>
      </w:r>
    </w:p>
    <w:p w14:paraId="2FBFB172" w14:textId="77777777" w:rsidR="004448A5" w:rsidRPr="004448A5" w:rsidRDefault="004448A5" w:rsidP="004448A5">
      <w:pPr>
        <w:numPr>
          <w:ilvl w:val="0"/>
          <w:numId w:val="86"/>
        </w:numPr>
      </w:pPr>
      <w:r w:rsidRPr="004448A5">
        <w:t>El desacoplamiento permite paralelizar tareas críticas.</w:t>
      </w:r>
    </w:p>
    <w:p w14:paraId="68072612" w14:textId="433EF8D4" w:rsidR="004448A5" w:rsidRPr="00B46CFB" w:rsidRDefault="004448A5" w:rsidP="004448A5"/>
    <w:p w14:paraId="1CB9DDAD" w14:textId="77777777" w:rsidR="00B46CFB" w:rsidRDefault="00B46CFB" w:rsidP="004448A5"/>
    <w:p w14:paraId="5DA55F10" w14:textId="77777777" w:rsidR="00B46CFB" w:rsidRDefault="00B46CFB" w:rsidP="004448A5"/>
    <w:p w14:paraId="35236E63" w14:textId="77777777" w:rsidR="00B46CFB" w:rsidRDefault="00B46CFB" w:rsidP="004448A5"/>
    <w:p w14:paraId="03F3993C" w14:textId="77777777" w:rsidR="00B46CFB" w:rsidRDefault="00B46CFB" w:rsidP="004448A5"/>
    <w:p w14:paraId="441D759A" w14:textId="77777777" w:rsidR="00B46CFB" w:rsidRPr="00B46CFB" w:rsidRDefault="00B46CFB" w:rsidP="004448A5"/>
    <w:p w14:paraId="754C8190" w14:textId="77777777" w:rsidR="004448A5" w:rsidRPr="004448A5" w:rsidRDefault="004448A5" w:rsidP="004448A5">
      <w:pPr>
        <w:rPr>
          <w:b/>
          <w:bCs/>
          <w:lang w:val="en-US"/>
        </w:rPr>
      </w:pPr>
      <w:r w:rsidRPr="004448A5">
        <w:rPr>
          <w:b/>
          <w:bCs/>
          <w:lang w:val="en-US"/>
        </w:rPr>
        <w:lastRenderedPageBreak/>
        <w:t>Conclusiones Generales</w:t>
      </w:r>
    </w:p>
    <w:p w14:paraId="13136947" w14:textId="77777777" w:rsidR="004448A5" w:rsidRPr="004448A5" w:rsidRDefault="004448A5" w:rsidP="004448A5">
      <w:pPr>
        <w:numPr>
          <w:ilvl w:val="0"/>
          <w:numId w:val="87"/>
        </w:numPr>
        <w:rPr>
          <w:lang w:val="en-US"/>
        </w:rPr>
      </w:pPr>
      <w:r w:rsidRPr="004448A5">
        <w:rPr>
          <w:b/>
          <w:bCs/>
          <w:lang w:val="en-US"/>
        </w:rPr>
        <w:t>Métricas clave por dominio</w:t>
      </w:r>
      <w:r w:rsidRPr="004448A5">
        <w:rPr>
          <w:lang w:val="en-US"/>
        </w:rPr>
        <w:t>:</w:t>
      </w:r>
    </w:p>
    <w:tbl>
      <w:tblPr>
        <w:tblStyle w:val="Tablanormal5"/>
        <w:tblW w:w="0" w:type="auto"/>
        <w:tblLook w:val="04A0" w:firstRow="1" w:lastRow="0" w:firstColumn="1" w:lastColumn="0" w:noHBand="0" w:noVBand="1"/>
      </w:tblPr>
      <w:tblGrid>
        <w:gridCol w:w="1314"/>
        <w:gridCol w:w="3416"/>
        <w:gridCol w:w="3059"/>
      </w:tblGrid>
      <w:tr w:rsidR="004448A5" w:rsidRPr="004448A5" w14:paraId="028FDD15" w14:textId="77777777" w:rsidTr="004448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BA74EC" w14:textId="77777777" w:rsidR="004448A5" w:rsidRPr="004448A5" w:rsidRDefault="004448A5" w:rsidP="004448A5">
            <w:pPr>
              <w:rPr>
                <w:b/>
                <w:bCs/>
                <w:sz w:val="20"/>
                <w:szCs w:val="18"/>
                <w:lang w:val="en-US"/>
              </w:rPr>
            </w:pPr>
            <w:r w:rsidRPr="004448A5">
              <w:rPr>
                <w:b/>
                <w:bCs/>
                <w:sz w:val="20"/>
                <w:szCs w:val="18"/>
                <w:lang w:val="en-US"/>
              </w:rPr>
              <w:t>Dominio</w:t>
            </w:r>
          </w:p>
        </w:tc>
        <w:tc>
          <w:tcPr>
            <w:tcW w:w="0" w:type="auto"/>
            <w:hideMark/>
          </w:tcPr>
          <w:p w14:paraId="0E24816A" w14:textId="77777777" w:rsidR="004448A5" w:rsidRPr="004448A5" w:rsidRDefault="004448A5" w:rsidP="004448A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48A5">
              <w:rPr>
                <w:b/>
                <w:bCs/>
                <w:sz w:val="20"/>
                <w:szCs w:val="18"/>
                <w:lang w:val="en-US"/>
              </w:rPr>
              <w:t>Métricas Prioritarias</w:t>
            </w:r>
          </w:p>
        </w:tc>
        <w:tc>
          <w:tcPr>
            <w:tcW w:w="0" w:type="auto"/>
            <w:hideMark/>
          </w:tcPr>
          <w:p w14:paraId="298586C4" w14:textId="77777777" w:rsidR="004448A5" w:rsidRPr="004448A5" w:rsidRDefault="004448A5" w:rsidP="004448A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48A5">
              <w:rPr>
                <w:b/>
                <w:bCs/>
                <w:sz w:val="20"/>
                <w:szCs w:val="18"/>
                <w:lang w:val="en-US"/>
              </w:rPr>
              <w:t>Herramientas Clave</w:t>
            </w:r>
          </w:p>
        </w:tc>
      </w:tr>
      <w:tr w:rsidR="004448A5" w:rsidRPr="004448A5" w14:paraId="1E87EFE7" w14:textId="77777777" w:rsidTr="00444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113DE" w14:textId="77777777" w:rsidR="004448A5" w:rsidRPr="004448A5" w:rsidRDefault="004448A5" w:rsidP="004448A5">
            <w:pPr>
              <w:rPr>
                <w:sz w:val="20"/>
                <w:szCs w:val="18"/>
                <w:lang w:val="en-US"/>
              </w:rPr>
            </w:pPr>
            <w:r w:rsidRPr="004448A5">
              <w:rPr>
                <w:b/>
                <w:bCs/>
                <w:sz w:val="20"/>
                <w:szCs w:val="18"/>
                <w:lang w:val="en-US"/>
              </w:rPr>
              <w:t>Web</w:t>
            </w:r>
          </w:p>
        </w:tc>
        <w:tc>
          <w:tcPr>
            <w:tcW w:w="0" w:type="auto"/>
            <w:hideMark/>
          </w:tcPr>
          <w:p w14:paraId="6404100E" w14:textId="77777777" w:rsidR="004448A5" w:rsidRPr="004448A5" w:rsidRDefault="004448A5" w:rsidP="004448A5">
            <w:pPr>
              <w:cnfStyle w:val="000000100000" w:firstRow="0" w:lastRow="0" w:firstColumn="0" w:lastColumn="0" w:oddVBand="0" w:evenVBand="0" w:oddHBand="1" w:evenHBand="0" w:firstRowFirstColumn="0" w:firstRowLastColumn="0" w:lastRowFirstColumn="0" w:lastRowLastColumn="0"/>
              <w:rPr>
                <w:sz w:val="20"/>
                <w:szCs w:val="18"/>
                <w:lang w:val="en-US"/>
              </w:rPr>
            </w:pPr>
            <w:r w:rsidRPr="004448A5">
              <w:rPr>
                <w:sz w:val="20"/>
                <w:szCs w:val="18"/>
                <w:lang w:val="en-US"/>
              </w:rPr>
              <w:t>Complejidad ciclomática, Lighthouse</w:t>
            </w:r>
          </w:p>
        </w:tc>
        <w:tc>
          <w:tcPr>
            <w:tcW w:w="0" w:type="auto"/>
            <w:hideMark/>
          </w:tcPr>
          <w:p w14:paraId="0AE8C2DB" w14:textId="77777777" w:rsidR="004448A5" w:rsidRPr="004448A5" w:rsidRDefault="004448A5" w:rsidP="004448A5">
            <w:pPr>
              <w:cnfStyle w:val="000000100000" w:firstRow="0" w:lastRow="0" w:firstColumn="0" w:lastColumn="0" w:oddVBand="0" w:evenVBand="0" w:oddHBand="1" w:evenHBand="0" w:firstRowFirstColumn="0" w:firstRowLastColumn="0" w:lastRowFirstColumn="0" w:lastRowLastColumn="0"/>
              <w:rPr>
                <w:sz w:val="20"/>
                <w:szCs w:val="18"/>
                <w:lang w:val="en-US"/>
              </w:rPr>
            </w:pPr>
            <w:r w:rsidRPr="004448A5">
              <w:rPr>
                <w:sz w:val="20"/>
                <w:szCs w:val="18"/>
                <w:lang w:val="en-US"/>
              </w:rPr>
              <w:t>SonarQube, Google Lighthouse</w:t>
            </w:r>
          </w:p>
        </w:tc>
      </w:tr>
      <w:tr w:rsidR="004448A5" w:rsidRPr="004448A5" w14:paraId="47AE3382" w14:textId="77777777" w:rsidTr="004448A5">
        <w:tc>
          <w:tcPr>
            <w:cnfStyle w:val="001000000000" w:firstRow="0" w:lastRow="0" w:firstColumn="1" w:lastColumn="0" w:oddVBand="0" w:evenVBand="0" w:oddHBand="0" w:evenHBand="0" w:firstRowFirstColumn="0" w:firstRowLastColumn="0" w:lastRowFirstColumn="0" w:lastRowLastColumn="0"/>
            <w:tcW w:w="0" w:type="auto"/>
            <w:hideMark/>
          </w:tcPr>
          <w:p w14:paraId="600B2810" w14:textId="77777777" w:rsidR="004448A5" w:rsidRPr="004448A5" w:rsidRDefault="004448A5" w:rsidP="004448A5">
            <w:pPr>
              <w:rPr>
                <w:sz w:val="20"/>
                <w:szCs w:val="18"/>
                <w:lang w:val="en-US"/>
              </w:rPr>
            </w:pPr>
            <w:r w:rsidRPr="004448A5">
              <w:rPr>
                <w:b/>
                <w:bCs/>
                <w:sz w:val="20"/>
                <w:szCs w:val="18"/>
                <w:lang w:val="en-US"/>
              </w:rPr>
              <w:t>Mobile</w:t>
            </w:r>
          </w:p>
        </w:tc>
        <w:tc>
          <w:tcPr>
            <w:tcW w:w="0" w:type="auto"/>
            <w:hideMark/>
          </w:tcPr>
          <w:p w14:paraId="270CE207" w14:textId="77777777" w:rsidR="004448A5" w:rsidRPr="004448A5" w:rsidRDefault="004448A5" w:rsidP="004448A5">
            <w:pPr>
              <w:cnfStyle w:val="000000000000" w:firstRow="0" w:lastRow="0" w:firstColumn="0" w:lastColumn="0" w:oddVBand="0" w:evenVBand="0" w:oddHBand="0" w:evenHBand="0" w:firstRowFirstColumn="0" w:firstRowLastColumn="0" w:lastRowFirstColumn="0" w:lastRowLastColumn="0"/>
              <w:rPr>
                <w:sz w:val="20"/>
                <w:szCs w:val="18"/>
                <w:lang w:val="en-US"/>
              </w:rPr>
            </w:pPr>
            <w:r w:rsidRPr="004448A5">
              <w:rPr>
                <w:sz w:val="20"/>
                <w:szCs w:val="18"/>
                <w:lang w:val="en-US"/>
              </w:rPr>
              <w:t>Crash rate, uso de memoria</w:t>
            </w:r>
          </w:p>
        </w:tc>
        <w:tc>
          <w:tcPr>
            <w:tcW w:w="0" w:type="auto"/>
            <w:hideMark/>
          </w:tcPr>
          <w:p w14:paraId="3447F5D1" w14:textId="77777777" w:rsidR="004448A5" w:rsidRPr="004448A5" w:rsidRDefault="004448A5" w:rsidP="004448A5">
            <w:pPr>
              <w:cnfStyle w:val="000000000000" w:firstRow="0" w:lastRow="0" w:firstColumn="0" w:lastColumn="0" w:oddVBand="0" w:evenVBand="0" w:oddHBand="0" w:evenHBand="0" w:firstRowFirstColumn="0" w:firstRowLastColumn="0" w:lastRowFirstColumn="0" w:lastRowLastColumn="0"/>
              <w:rPr>
                <w:sz w:val="20"/>
                <w:szCs w:val="18"/>
                <w:lang w:val="en-US"/>
              </w:rPr>
            </w:pPr>
            <w:r w:rsidRPr="004448A5">
              <w:rPr>
                <w:sz w:val="20"/>
                <w:szCs w:val="18"/>
                <w:lang w:val="en-US"/>
              </w:rPr>
              <w:t>Firebase, Android Studio Profiler</w:t>
            </w:r>
          </w:p>
        </w:tc>
      </w:tr>
      <w:tr w:rsidR="004448A5" w:rsidRPr="004448A5" w14:paraId="6895796C" w14:textId="77777777" w:rsidTr="00444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AE13D" w14:textId="77777777" w:rsidR="004448A5" w:rsidRPr="004448A5" w:rsidRDefault="004448A5" w:rsidP="004448A5">
            <w:pPr>
              <w:rPr>
                <w:sz w:val="20"/>
                <w:szCs w:val="18"/>
                <w:lang w:val="en-US"/>
              </w:rPr>
            </w:pPr>
            <w:r w:rsidRPr="004448A5">
              <w:rPr>
                <w:b/>
                <w:bCs/>
                <w:sz w:val="20"/>
                <w:szCs w:val="18"/>
                <w:lang w:val="en-US"/>
              </w:rPr>
              <w:t>Legacy</w:t>
            </w:r>
          </w:p>
        </w:tc>
        <w:tc>
          <w:tcPr>
            <w:tcW w:w="0" w:type="auto"/>
            <w:hideMark/>
          </w:tcPr>
          <w:p w14:paraId="339FA0ED" w14:textId="77777777" w:rsidR="004448A5" w:rsidRPr="004448A5" w:rsidRDefault="004448A5" w:rsidP="004448A5">
            <w:pPr>
              <w:cnfStyle w:val="000000100000" w:firstRow="0" w:lastRow="0" w:firstColumn="0" w:lastColumn="0" w:oddVBand="0" w:evenVBand="0" w:oddHBand="1" w:evenHBand="0" w:firstRowFirstColumn="0" w:firstRowLastColumn="0" w:lastRowFirstColumn="0" w:lastRowLastColumn="0"/>
              <w:rPr>
                <w:sz w:val="20"/>
                <w:szCs w:val="18"/>
                <w:lang w:val="en-US"/>
              </w:rPr>
            </w:pPr>
            <w:r w:rsidRPr="004448A5">
              <w:rPr>
                <w:sz w:val="20"/>
                <w:szCs w:val="18"/>
                <w:lang w:val="en-US"/>
              </w:rPr>
              <w:t>Acoplamiento, deuda técnica</w:t>
            </w:r>
          </w:p>
        </w:tc>
        <w:tc>
          <w:tcPr>
            <w:tcW w:w="0" w:type="auto"/>
            <w:hideMark/>
          </w:tcPr>
          <w:p w14:paraId="0DED6DAF" w14:textId="77777777" w:rsidR="004448A5" w:rsidRPr="004448A5" w:rsidRDefault="004448A5" w:rsidP="004448A5">
            <w:pPr>
              <w:cnfStyle w:val="000000100000" w:firstRow="0" w:lastRow="0" w:firstColumn="0" w:lastColumn="0" w:oddVBand="0" w:evenVBand="0" w:oddHBand="1" w:evenHBand="0" w:firstRowFirstColumn="0" w:firstRowLastColumn="0" w:lastRowFirstColumn="0" w:lastRowLastColumn="0"/>
              <w:rPr>
                <w:sz w:val="20"/>
                <w:szCs w:val="18"/>
                <w:lang w:val="en-US"/>
              </w:rPr>
            </w:pPr>
            <w:r w:rsidRPr="004448A5">
              <w:rPr>
                <w:sz w:val="20"/>
                <w:szCs w:val="18"/>
                <w:lang w:val="en-US"/>
              </w:rPr>
              <w:t>Understand, CAST Imaging</w:t>
            </w:r>
          </w:p>
        </w:tc>
      </w:tr>
      <w:tr w:rsidR="004448A5" w:rsidRPr="004448A5" w14:paraId="177503B1" w14:textId="77777777" w:rsidTr="004448A5">
        <w:tc>
          <w:tcPr>
            <w:cnfStyle w:val="001000000000" w:firstRow="0" w:lastRow="0" w:firstColumn="1" w:lastColumn="0" w:oddVBand="0" w:evenVBand="0" w:oddHBand="0" w:evenHBand="0" w:firstRowFirstColumn="0" w:firstRowLastColumn="0" w:lastRowFirstColumn="0" w:lastRowLastColumn="0"/>
            <w:tcW w:w="0" w:type="auto"/>
            <w:hideMark/>
          </w:tcPr>
          <w:p w14:paraId="49601830" w14:textId="77777777" w:rsidR="004448A5" w:rsidRPr="004448A5" w:rsidRDefault="004448A5" w:rsidP="004448A5">
            <w:pPr>
              <w:rPr>
                <w:sz w:val="20"/>
                <w:szCs w:val="18"/>
                <w:lang w:val="en-US"/>
              </w:rPr>
            </w:pPr>
            <w:r w:rsidRPr="004448A5">
              <w:rPr>
                <w:b/>
                <w:bCs/>
                <w:sz w:val="20"/>
                <w:szCs w:val="18"/>
                <w:lang w:val="en-US"/>
              </w:rPr>
              <w:t>Embebidos</w:t>
            </w:r>
          </w:p>
        </w:tc>
        <w:tc>
          <w:tcPr>
            <w:tcW w:w="0" w:type="auto"/>
            <w:hideMark/>
          </w:tcPr>
          <w:p w14:paraId="068CB378" w14:textId="77777777" w:rsidR="004448A5" w:rsidRPr="004448A5" w:rsidRDefault="004448A5" w:rsidP="004448A5">
            <w:pPr>
              <w:cnfStyle w:val="000000000000" w:firstRow="0" w:lastRow="0" w:firstColumn="0" w:lastColumn="0" w:oddVBand="0" w:evenVBand="0" w:oddHBand="0" w:evenHBand="0" w:firstRowFirstColumn="0" w:firstRowLastColumn="0" w:lastRowFirstColumn="0" w:lastRowLastColumn="0"/>
              <w:rPr>
                <w:sz w:val="20"/>
                <w:szCs w:val="18"/>
                <w:lang w:val="en-US"/>
              </w:rPr>
            </w:pPr>
            <w:r w:rsidRPr="004448A5">
              <w:rPr>
                <w:sz w:val="20"/>
                <w:szCs w:val="18"/>
                <w:lang w:val="en-US"/>
              </w:rPr>
              <w:t>Memory leaks, estabilidad</w:t>
            </w:r>
          </w:p>
        </w:tc>
        <w:tc>
          <w:tcPr>
            <w:tcW w:w="0" w:type="auto"/>
            <w:hideMark/>
          </w:tcPr>
          <w:p w14:paraId="5ECDC7C0" w14:textId="77777777" w:rsidR="004448A5" w:rsidRPr="004448A5" w:rsidRDefault="004448A5" w:rsidP="004448A5">
            <w:pPr>
              <w:cnfStyle w:val="000000000000" w:firstRow="0" w:lastRow="0" w:firstColumn="0" w:lastColumn="0" w:oddVBand="0" w:evenVBand="0" w:oddHBand="0" w:evenHBand="0" w:firstRowFirstColumn="0" w:firstRowLastColumn="0" w:lastRowFirstColumn="0" w:lastRowLastColumn="0"/>
              <w:rPr>
                <w:sz w:val="20"/>
                <w:szCs w:val="18"/>
                <w:lang w:val="en-US"/>
              </w:rPr>
            </w:pPr>
            <w:r w:rsidRPr="004448A5">
              <w:rPr>
                <w:sz w:val="20"/>
                <w:szCs w:val="18"/>
                <w:lang w:val="en-US"/>
              </w:rPr>
              <w:t>Valgrind, CppUnit</w:t>
            </w:r>
          </w:p>
        </w:tc>
      </w:tr>
    </w:tbl>
    <w:p w14:paraId="7F1B6933" w14:textId="77777777" w:rsidR="004448A5" w:rsidRPr="004448A5" w:rsidRDefault="004448A5" w:rsidP="004448A5">
      <w:pPr>
        <w:numPr>
          <w:ilvl w:val="0"/>
          <w:numId w:val="87"/>
        </w:numPr>
        <w:rPr>
          <w:lang w:val="en-US"/>
        </w:rPr>
      </w:pPr>
      <w:r w:rsidRPr="004448A5">
        <w:rPr>
          <w:b/>
          <w:bCs/>
          <w:lang w:val="en-US"/>
        </w:rPr>
        <w:t>TDD y métricas</w:t>
      </w:r>
      <w:r w:rsidRPr="004448A5">
        <w:rPr>
          <w:lang w:val="en-US"/>
        </w:rPr>
        <w:t>:</w:t>
      </w:r>
    </w:p>
    <w:p w14:paraId="599FC9CE" w14:textId="77777777" w:rsidR="004448A5" w:rsidRPr="004448A5" w:rsidRDefault="004448A5" w:rsidP="004448A5">
      <w:pPr>
        <w:numPr>
          <w:ilvl w:val="1"/>
          <w:numId w:val="87"/>
        </w:numPr>
      </w:pPr>
      <w:r w:rsidRPr="004448A5">
        <w:t>Equipos con TDD logran coberturas &gt;80% y 50% menos bugs (estudio IEEE, 2021).</w:t>
      </w:r>
    </w:p>
    <w:p w14:paraId="620DBC79" w14:textId="61DCB79A" w:rsidR="004448A5" w:rsidRPr="004448A5" w:rsidRDefault="004448A5" w:rsidP="004448A5">
      <w:r w:rsidRPr="004448A5">
        <w:br/>
      </w:r>
      <w:r w:rsidRPr="004448A5">
        <w:rPr>
          <w:i/>
          <w:iCs/>
        </w:rPr>
        <w:t>"Los casos de estudio no son historias de éxito, sino guías para evitar errores repetidos" — Tom DeMarco, "Controlling Software Projects"</w:t>
      </w:r>
      <w:r w:rsidRPr="004448A5">
        <w:t>.</w:t>
      </w:r>
    </w:p>
    <w:p w14:paraId="01A03305" w14:textId="77777777" w:rsidR="00A618F2" w:rsidRDefault="00A618F2" w:rsidP="00F62C1F"/>
    <w:p w14:paraId="51AA0C65" w14:textId="77777777" w:rsidR="007B36B1" w:rsidRDefault="007B36B1" w:rsidP="00F62C1F"/>
    <w:p w14:paraId="3AC0E67E" w14:textId="77777777" w:rsidR="007B36B1" w:rsidRDefault="007B36B1" w:rsidP="00F62C1F"/>
    <w:p w14:paraId="51CF50C6" w14:textId="77777777" w:rsidR="007B36B1" w:rsidRDefault="007B36B1" w:rsidP="00F62C1F"/>
    <w:p w14:paraId="449AA7F1" w14:textId="77777777" w:rsidR="007B36B1" w:rsidRPr="00F62C1F" w:rsidRDefault="007B36B1" w:rsidP="00F62C1F"/>
    <w:p w14:paraId="461A0978" w14:textId="77777777" w:rsidR="00420DAF" w:rsidRDefault="00420DAF" w:rsidP="00A1260B"/>
    <w:p w14:paraId="1E899180" w14:textId="77777777" w:rsidR="00D0262D" w:rsidRDefault="00D0262D" w:rsidP="00A1260B"/>
    <w:p w14:paraId="6D9B37B1" w14:textId="77777777" w:rsidR="00D0262D" w:rsidRDefault="00D0262D" w:rsidP="00A1260B"/>
    <w:p w14:paraId="047A5364" w14:textId="77777777" w:rsidR="00D0262D" w:rsidRDefault="00D0262D" w:rsidP="00A1260B"/>
    <w:p w14:paraId="521E9C25" w14:textId="77777777" w:rsidR="00D0262D" w:rsidRDefault="00D0262D" w:rsidP="00A1260B"/>
    <w:p w14:paraId="2171DA6B" w14:textId="77777777" w:rsidR="00D0262D" w:rsidRDefault="00D0262D" w:rsidP="00A1260B"/>
    <w:p w14:paraId="323DF62C" w14:textId="77777777" w:rsidR="00D0262D" w:rsidRDefault="00D0262D" w:rsidP="00A1260B"/>
    <w:p w14:paraId="0EB6E9CB" w14:textId="77777777" w:rsidR="00D0262D" w:rsidRDefault="00D0262D" w:rsidP="00A1260B"/>
    <w:p w14:paraId="62D92762" w14:textId="77777777" w:rsidR="00A1260B" w:rsidRPr="00A1260B" w:rsidRDefault="00A1260B" w:rsidP="00A1260B"/>
    <w:p w14:paraId="39A4092A" w14:textId="49A2FF3D" w:rsidR="00A1260B" w:rsidRDefault="00A1260B" w:rsidP="00A1260B">
      <w:pPr>
        <w:pStyle w:val="Ttulo2"/>
      </w:pPr>
      <w:bookmarkStart w:id="14" w:name="_Toc198839874"/>
      <w:r>
        <w:lastRenderedPageBreak/>
        <w:t>Métricas para calidad de software</w:t>
      </w:r>
      <w:bookmarkEnd w:id="14"/>
    </w:p>
    <w:p w14:paraId="61406B45" w14:textId="77777777" w:rsidR="006C5C3B" w:rsidRPr="006C5C3B" w:rsidRDefault="006C5C3B" w:rsidP="006C5C3B">
      <w:r w:rsidRPr="006C5C3B">
        <w:t>Las métricas de calidad de software funcionan como un </w:t>
      </w:r>
      <w:r w:rsidRPr="006C5C3B">
        <w:rPr>
          <w:b/>
          <w:bCs/>
        </w:rPr>
        <w:t>termómetro técnico</w:t>
      </w:r>
      <w:r w:rsidRPr="006C5C3B">
        <w:t>, transformando atributos abstractos en mediciones cuantificables y accionables. Como establece Roger Pressman en </w:t>
      </w:r>
      <w:r w:rsidRPr="006C5C3B">
        <w:rPr>
          <w:i/>
          <w:iCs/>
        </w:rPr>
        <w:t>Ingeniería del Software: Un Enfoque Práctico</w:t>
      </w:r>
      <w:r w:rsidRPr="006C5C3B">
        <w:t>:</w:t>
      </w:r>
    </w:p>
    <w:p w14:paraId="7F602149" w14:textId="77777777" w:rsidR="006C5C3B" w:rsidRDefault="006C5C3B" w:rsidP="008A6653">
      <w:pPr>
        <w:jc w:val="center"/>
      </w:pPr>
      <w:r w:rsidRPr="006C5C3B">
        <w:rPr>
          <w:i/>
          <w:iCs/>
        </w:rPr>
        <w:t>"Sin métricas, navegamos a ciegas. Son el puente indispensable entre la implementación técnica y la excelencia del producto"</w:t>
      </w:r>
      <w:r w:rsidRPr="006C5C3B">
        <w:t>.</w:t>
      </w:r>
    </w:p>
    <w:p w14:paraId="3BC29E70" w14:textId="77777777" w:rsidR="006C5C3B" w:rsidRPr="006C5C3B" w:rsidRDefault="006C5C3B" w:rsidP="006C5C3B"/>
    <w:p w14:paraId="25E9EAF4" w14:textId="77777777" w:rsidR="006C5C3B" w:rsidRPr="006C5C3B" w:rsidRDefault="006C5C3B" w:rsidP="006C5C3B">
      <w:pPr>
        <w:rPr>
          <w:b/>
          <w:bCs/>
        </w:rPr>
      </w:pPr>
      <w:r w:rsidRPr="006C5C3B">
        <w:rPr>
          <w:b/>
          <w:bCs/>
        </w:rPr>
        <w:t>Poder Preventivo y Proactivo</w:t>
      </w:r>
    </w:p>
    <w:p w14:paraId="19E748D1" w14:textId="77777777" w:rsidR="006C5C3B" w:rsidRPr="006C5C3B" w:rsidRDefault="006C5C3B" w:rsidP="006C5C3B">
      <w:r w:rsidRPr="006C5C3B">
        <w:t>Estas herramientas son fundamentales para:</w:t>
      </w:r>
    </w:p>
    <w:p w14:paraId="58E139EA" w14:textId="77777777" w:rsidR="006C5C3B" w:rsidRPr="006C5C3B" w:rsidRDefault="006C5C3B" w:rsidP="00FF4DAE">
      <w:pPr>
        <w:numPr>
          <w:ilvl w:val="0"/>
          <w:numId w:val="88"/>
        </w:numPr>
      </w:pPr>
      <w:r w:rsidRPr="006C5C3B">
        <w:rPr>
          <w:b/>
          <w:bCs/>
        </w:rPr>
        <w:t>Detectar riesgos ocultos</w:t>
      </w:r>
      <w:r w:rsidRPr="006C5C3B">
        <w:t>: Una función con complejidad ciclomática &gt;10 (como estructuras condicionales anidadas) representa una bomba de tiempo lógica. Su medición permite refactorizar preventivamente, evitando fallos críticos. Tal como advierte Tom McCall:</w:t>
      </w:r>
    </w:p>
    <w:p w14:paraId="5377A47E" w14:textId="77777777" w:rsidR="006C5C3B" w:rsidRPr="006C5C3B" w:rsidRDefault="006C5C3B" w:rsidP="006C5C3B">
      <w:r w:rsidRPr="006C5C3B">
        <w:rPr>
          <w:i/>
          <w:iCs/>
        </w:rPr>
        <w:t>"La calidad no emerge por azar: es el resultado sistemático de medir lo intangible"</w:t>
      </w:r>
      <w:r w:rsidRPr="006C5C3B">
        <w:t>.</w:t>
      </w:r>
    </w:p>
    <w:p w14:paraId="2FEE517D" w14:textId="77777777" w:rsidR="006C5C3B" w:rsidRPr="006C5C3B" w:rsidRDefault="006C5C3B" w:rsidP="00FF4DAE">
      <w:pPr>
        <w:numPr>
          <w:ilvl w:val="0"/>
          <w:numId w:val="88"/>
        </w:numPr>
        <w:rPr>
          <w:lang w:val="en-US"/>
        </w:rPr>
      </w:pPr>
      <w:r w:rsidRPr="006C5C3B">
        <w:rPr>
          <w:b/>
          <w:bCs/>
        </w:rPr>
        <w:t>Validar cumplimiento estándar</w:t>
      </w:r>
      <w:r w:rsidRPr="006C5C3B">
        <w:t xml:space="preserve">: Según ISO 25010, un módulo con cobertura de pruebas &lt;80% equivale a un avión sin certificación de aeronavegabilidad. </w:t>
      </w:r>
      <w:r w:rsidRPr="006C5C3B">
        <w:rPr>
          <w:lang w:val="en-US"/>
        </w:rPr>
        <w:t>Esta negligencia métrica explica por qué Grady Booch enfatiza:</w:t>
      </w:r>
    </w:p>
    <w:p w14:paraId="64B8E879" w14:textId="77777777" w:rsidR="006C5C3B" w:rsidRPr="006C5C3B" w:rsidRDefault="006C5C3B" w:rsidP="008A6653">
      <w:pPr>
        <w:jc w:val="center"/>
      </w:pPr>
      <w:r w:rsidRPr="006C5C3B">
        <w:rPr>
          <w:i/>
          <w:iCs/>
        </w:rPr>
        <w:t>"Lo que no se mide, se corrompe silenciosamente en la oscuridad"</w:t>
      </w:r>
      <w:r w:rsidRPr="006C5C3B">
        <w:t>.</w:t>
      </w:r>
    </w:p>
    <w:p w14:paraId="56BE3C37" w14:textId="77777777" w:rsidR="006C5C3B" w:rsidRDefault="006C5C3B" w:rsidP="006C5C3B">
      <w:pPr>
        <w:rPr>
          <w:b/>
          <w:bCs/>
        </w:rPr>
      </w:pPr>
    </w:p>
    <w:p w14:paraId="24BB4F69" w14:textId="3445042F" w:rsidR="006C5C3B" w:rsidRPr="006C5C3B" w:rsidRDefault="006C5C3B" w:rsidP="006C5C3B">
      <w:pPr>
        <w:rPr>
          <w:b/>
          <w:bCs/>
        </w:rPr>
      </w:pPr>
      <w:r w:rsidRPr="006C5C3B">
        <w:rPr>
          <w:b/>
          <w:bCs/>
        </w:rPr>
        <w:t>Caso de Éxito: Transformación Técnica</w:t>
      </w:r>
    </w:p>
    <w:p w14:paraId="40E246BC" w14:textId="77777777" w:rsidR="006C5C3B" w:rsidRPr="006C5C3B" w:rsidRDefault="006C5C3B" w:rsidP="006C5C3B">
      <w:pPr>
        <w:rPr>
          <w:lang w:val="en-US"/>
        </w:rPr>
      </w:pPr>
      <w:r w:rsidRPr="006C5C3B">
        <w:t xml:space="preserve">Considere un módulo de facturación en C# que generaba PDFs en 5 segundos (un cuello de botella inaceptable). </w:t>
      </w:r>
      <w:r w:rsidRPr="006C5C3B">
        <w:rPr>
          <w:lang w:val="en-US"/>
        </w:rPr>
        <w:t>Tras aplicar:</w:t>
      </w:r>
    </w:p>
    <w:p w14:paraId="43C08119" w14:textId="77777777" w:rsidR="006C5C3B" w:rsidRPr="006C5C3B" w:rsidRDefault="006C5C3B" w:rsidP="00FF4DAE">
      <w:pPr>
        <w:numPr>
          <w:ilvl w:val="0"/>
          <w:numId w:val="89"/>
        </w:numPr>
        <w:rPr>
          <w:lang w:val="en-US"/>
        </w:rPr>
      </w:pPr>
      <w:r w:rsidRPr="006C5C3B">
        <w:rPr>
          <w:b/>
          <w:bCs/>
          <w:lang w:val="en-US"/>
        </w:rPr>
        <w:t>Benchmark.NET</w:t>
      </w:r>
      <w:r w:rsidRPr="006C5C3B">
        <w:rPr>
          <w:lang w:val="en-US"/>
        </w:rPr>
        <w:t> para diagnóstico preciso</w:t>
      </w:r>
    </w:p>
    <w:p w14:paraId="4B257E03" w14:textId="77777777" w:rsidR="006C5C3B" w:rsidRPr="006C5C3B" w:rsidRDefault="006C5C3B" w:rsidP="00FF4DAE">
      <w:pPr>
        <w:numPr>
          <w:ilvl w:val="0"/>
          <w:numId w:val="89"/>
        </w:numPr>
        <w:jc w:val="left"/>
      </w:pPr>
      <w:r w:rsidRPr="006C5C3B">
        <w:rPr>
          <w:b/>
          <w:bCs/>
        </w:rPr>
        <w:t>QuestPDF</w:t>
      </w:r>
      <w:r w:rsidRPr="006C5C3B">
        <w:t> como solución optimizada</w:t>
      </w:r>
      <w:r w:rsidRPr="006C5C3B">
        <w:br/>
        <w:t>El resultado fue una reducción del 84% en tiempo de respuesta (0.8 segundos), impactando directamente en la satisfacción del usuario y eficiencia operacional.</w:t>
      </w:r>
    </w:p>
    <w:p w14:paraId="78602270" w14:textId="77777777" w:rsidR="006C5C3B" w:rsidRPr="006C5C3B" w:rsidRDefault="006C5C3B" w:rsidP="006C5C3B">
      <w:pPr>
        <w:rPr>
          <w:b/>
          <w:bCs/>
          <w:lang w:val="en-US"/>
        </w:rPr>
      </w:pPr>
      <w:r w:rsidRPr="006C5C3B">
        <w:rPr>
          <w:b/>
          <w:bCs/>
          <w:lang w:val="en-US"/>
        </w:rPr>
        <w:lastRenderedPageBreak/>
        <w:t>Tres Capacidades Estratégicas</w:t>
      </w:r>
    </w:p>
    <w:p w14:paraId="1B160B5D" w14:textId="77777777" w:rsidR="006C5C3B" w:rsidRPr="006C5C3B" w:rsidRDefault="006C5C3B" w:rsidP="00FF4DAE">
      <w:pPr>
        <w:numPr>
          <w:ilvl w:val="0"/>
          <w:numId w:val="90"/>
        </w:numPr>
      </w:pPr>
      <w:r w:rsidRPr="006C5C3B">
        <w:rPr>
          <w:b/>
          <w:bCs/>
        </w:rPr>
        <w:t>Diagnóstico precoz</w:t>
      </w:r>
      <w:r w:rsidRPr="006C5C3B">
        <w:t>: Permiten identificar </w:t>
      </w:r>
      <w:r w:rsidRPr="006C5C3B">
        <w:rPr>
          <w:i/>
          <w:iCs/>
        </w:rPr>
        <w:t>code smells</w:t>
      </w:r>
      <w:r w:rsidRPr="006C5C3B">
        <w:t> y vulnerabilidades con herramientas como SonarQube, actuando como "análisis de sangre" del código.</w:t>
      </w:r>
    </w:p>
    <w:p w14:paraId="37BEBF2F" w14:textId="77777777" w:rsidR="006C5C3B" w:rsidRPr="006C5C3B" w:rsidRDefault="006C5C3B" w:rsidP="00FF4DAE">
      <w:pPr>
        <w:numPr>
          <w:ilvl w:val="0"/>
          <w:numId w:val="90"/>
        </w:numPr>
      </w:pPr>
      <w:r w:rsidRPr="006C5C3B">
        <w:rPr>
          <w:b/>
          <w:bCs/>
        </w:rPr>
        <w:t>Prevención de desastres</w:t>
      </w:r>
      <w:r w:rsidRPr="006C5C3B">
        <w:t>: Reducen la densidad de defectos de 10 a &lt;2 por cada 1,000 LDC mediante prácticas como TDD.</w:t>
      </w:r>
    </w:p>
    <w:p w14:paraId="2BB94418" w14:textId="77777777" w:rsidR="006C5C3B" w:rsidRPr="006C5C3B" w:rsidRDefault="006C5C3B" w:rsidP="00FF4DAE">
      <w:pPr>
        <w:numPr>
          <w:ilvl w:val="0"/>
          <w:numId w:val="90"/>
        </w:numPr>
      </w:pPr>
      <w:r w:rsidRPr="006C5C3B">
        <w:rPr>
          <w:b/>
          <w:bCs/>
        </w:rPr>
        <w:t>Gestión basada en evidencia</w:t>
      </w:r>
      <w:r w:rsidRPr="006C5C3B">
        <w:t>: Dashboards visuales priorizan acciones con indicadores de alerta (rojo) y progreso (verde).</w:t>
      </w:r>
    </w:p>
    <w:p w14:paraId="662AB279" w14:textId="77777777" w:rsidR="006C5C3B" w:rsidRDefault="006C5C3B" w:rsidP="006C5C3B">
      <w:pPr>
        <w:jc w:val="left"/>
        <w:rPr>
          <w:b/>
          <w:bCs/>
        </w:rPr>
      </w:pPr>
    </w:p>
    <w:p w14:paraId="3DD08540" w14:textId="0394B056" w:rsidR="00020993" w:rsidRDefault="006C5C3B" w:rsidP="00020993">
      <w:pPr>
        <w:jc w:val="left"/>
        <w:rPr>
          <w:i/>
          <w:iCs/>
        </w:rPr>
      </w:pPr>
      <w:r w:rsidRPr="006C5C3B">
        <w:rPr>
          <w:b/>
          <w:bCs/>
        </w:rPr>
        <w:t>Síntesis final</w:t>
      </w:r>
      <w:r w:rsidRPr="006C5C3B">
        <w:t> (ISO 25000):</w:t>
      </w:r>
    </w:p>
    <w:p w14:paraId="7D761446" w14:textId="4D8D3900" w:rsidR="006C5C3B" w:rsidRPr="006C5C3B" w:rsidRDefault="006C5C3B" w:rsidP="00020993">
      <w:pPr>
        <w:jc w:val="center"/>
      </w:pPr>
      <w:r w:rsidRPr="006C5C3B">
        <w:rPr>
          <w:i/>
          <w:iCs/>
        </w:rPr>
        <w:t>"La medición metódica de la calidad transforma el caos del desarrollo en software perdurable y confiable"</w:t>
      </w:r>
      <w:r w:rsidRPr="006C5C3B">
        <w:t>.</w:t>
      </w:r>
    </w:p>
    <w:p w14:paraId="35F4AD2D" w14:textId="77777777" w:rsidR="006C5C3B" w:rsidRPr="006C5C3B" w:rsidRDefault="006C5C3B" w:rsidP="006C5C3B">
      <w:r w:rsidRPr="006C5C3B">
        <w:t>Este enfoque convierte la calidad de software de un concepto abstracto en un activo tangible y gestionable.</w:t>
      </w:r>
    </w:p>
    <w:p w14:paraId="06BABCDD" w14:textId="77777777" w:rsidR="00A1260B" w:rsidRDefault="00A1260B" w:rsidP="00A1260B"/>
    <w:p w14:paraId="321909AF" w14:textId="77777777" w:rsidR="00A1260B" w:rsidRDefault="00A1260B" w:rsidP="00A1260B"/>
    <w:p w14:paraId="08EF39D7" w14:textId="77777777" w:rsidR="00C74F4E" w:rsidRDefault="00C74F4E" w:rsidP="00A1260B"/>
    <w:p w14:paraId="4C7BCE98" w14:textId="77777777" w:rsidR="00C74F4E" w:rsidRDefault="00C74F4E" w:rsidP="00A1260B"/>
    <w:p w14:paraId="68E078B8" w14:textId="77777777" w:rsidR="00C74F4E" w:rsidRDefault="00C74F4E" w:rsidP="00A1260B"/>
    <w:p w14:paraId="16BC4550" w14:textId="77777777" w:rsidR="00C74F4E" w:rsidRDefault="00C74F4E" w:rsidP="00A1260B"/>
    <w:p w14:paraId="703365DB" w14:textId="77777777" w:rsidR="00C74F4E" w:rsidRDefault="00C74F4E" w:rsidP="00A1260B"/>
    <w:p w14:paraId="29EBE52E" w14:textId="77777777" w:rsidR="00C74F4E" w:rsidRDefault="00C74F4E" w:rsidP="00A1260B"/>
    <w:p w14:paraId="486E7813" w14:textId="77777777" w:rsidR="00C74F4E" w:rsidRDefault="00C74F4E" w:rsidP="00A1260B"/>
    <w:p w14:paraId="37B482AE" w14:textId="77777777" w:rsidR="00C74F4E" w:rsidRDefault="00C74F4E" w:rsidP="00A1260B"/>
    <w:p w14:paraId="3F84DED7" w14:textId="77777777" w:rsidR="00C74F4E" w:rsidRDefault="00C74F4E" w:rsidP="00A1260B"/>
    <w:p w14:paraId="45AD40CF" w14:textId="77777777" w:rsidR="00C74F4E" w:rsidRDefault="00C74F4E" w:rsidP="00A1260B"/>
    <w:p w14:paraId="2B10D295" w14:textId="77777777" w:rsidR="00020993" w:rsidRDefault="00020993" w:rsidP="00A1260B"/>
    <w:p w14:paraId="18567D3C" w14:textId="77777777" w:rsidR="00020993" w:rsidRDefault="00020993" w:rsidP="00A1260B"/>
    <w:p w14:paraId="33DB7836" w14:textId="77777777" w:rsidR="00C74F4E" w:rsidRPr="00C74F4E" w:rsidRDefault="00C74F4E" w:rsidP="00C74F4E">
      <w:pPr>
        <w:rPr>
          <w:b/>
          <w:bCs/>
        </w:rPr>
      </w:pPr>
      <w:r w:rsidRPr="00C74F4E">
        <w:rPr>
          <w:b/>
          <w:bCs/>
        </w:rPr>
        <w:lastRenderedPageBreak/>
        <w:t>Fundamentos de la Calidad de Software</w:t>
      </w:r>
    </w:p>
    <w:p w14:paraId="059F8291" w14:textId="77777777" w:rsidR="00C74F4E" w:rsidRPr="00C74F4E" w:rsidRDefault="00C74F4E" w:rsidP="00C74F4E">
      <w:r w:rsidRPr="00C74F4E">
        <w:t>La calidad de software no es un resultado fortuito, sino el producto de un diseño intencional y mediciones rigurosas. Como afirma </w:t>
      </w:r>
      <w:r w:rsidRPr="00C74F4E">
        <w:rPr>
          <w:b/>
          <w:bCs/>
        </w:rPr>
        <w:t>Roger Pressman</w:t>
      </w:r>
      <w:r w:rsidRPr="00C74F4E">
        <w:t> en </w:t>
      </w:r>
      <w:r w:rsidRPr="00C74F4E">
        <w:rPr>
          <w:i/>
          <w:iCs/>
        </w:rPr>
        <w:t>Ingeniería del Software: Un Enfoque Práctico</w:t>
      </w:r>
      <w:r w:rsidRPr="00C74F4E">
        <w:t>:</w:t>
      </w:r>
    </w:p>
    <w:p w14:paraId="5360AB13" w14:textId="77777777" w:rsidR="00C74F4E" w:rsidRDefault="00C74F4E" w:rsidP="00020993">
      <w:pPr>
        <w:jc w:val="center"/>
      </w:pPr>
      <w:r w:rsidRPr="00C74F4E">
        <w:rPr>
          <w:i/>
          <w:iCs/>
        </w:rPr>
        <w:t>"La calidad se construye desde los cimientos: es la suma de decisiones técnicas conscientes, no un accidente"</w:t>
      </w:r>
      <w:r w:rsidRPr="00C74F4E">
        <w:t>.</w:t>
      </w:r>
    </w:p>
    <w:p w14:paraId="6580A94E" w14:textId="77777777" w:rsidR="00020993" w:rsidRPr="00C74F4E" w:rsidRDefault="00020993" w:rsidP="00C74F4E"/>
    <w:p w14:paraId="3E8FCCCC" w14:textId="77777777" w:rsidR="00C74F4E" w:rsidRPr="00C74F4E" w:rsidRDefault="00C74F4E" w:rsidP="00C74F4E">
      <w:pPr>
        <w:rPr>
          <w:b/>
          <w:bCs/>
        </w:rPr>
      </w:pPr>
      <w:r w:rsidRPr="00C74F4E">
        <w:rPr>
          <w:b/>
          <w:bCs/>
        </w:rPr>
        <w:t>Modelos de Calidad: El Marco Estructural</w:t>
      </w:r>
    </w:p>
    <w:p w14:paraId="2DB0803B" w14:textId="77777777" w:rsidR="00C74F4E" w:rsidRPr="00C74F4E" w:rsidRDefault="00C74F4E" w:rsidP="00C74F4E">
      <w:r w:rsidRPr="00C74F4E">
        <w:t>Los estándares internacionales proporcionan los criterios objetivos para evaluar la excelencia del software:</w:t>
      </w:r>
    </w:p>
    <w:p w14:paraId="67343445" w14:textId="77777777" w:rsidR="00C74F4E" w:rsidRPr="00C74F4E" w:rsidRDefault="00C74F4E" w:rsidP="00FF4DAE">
      <w:pPr>
        <w:numPr>
          <w:ilvl w:val="0"/>
          <w:numId w:val="91"/>
        </w:numPr>
      </w:pPr>
      <w:r w:rsidRPr="00C74F4E">
        <w:rPr>
          <w:b/>
          <w:bCs/>
        </w:rPr>
        <w:t>ISO 25010</w:t>
      </w:r>
      <w:r w:rsidRPr="00C74F4E">
        <w:t>: Define ocho características fundamentales:</w:t>
      </w:r>
    </w:p>
    <w:p w14:paraId="58C616ED" w14:textId="77777777" w:rsidR="00C74F4E" w:rsidRPr="00C74F4E" w:rsidRDefault="00C74F4E" w:rsidP="00FF4DAE">
      <w:pPr>
        <w:numPr>
          <w:ilvl w:val="1"/>
          <w:numId w:val="91"/>
        </w:numPr>
      </w:pPr>
      <w:r w:rsidRPr="00C74F4E">
        <w:rPr>
          <w:b/>
          <w:bCs/>
        </w:rPr>
        <w:t>Funcionalidad</w:t>
      </w:r>
      <w:r w:rsidRPr="00C74F4E">
        <w:t>: Precisión en el cumplimiento de requisitos (ej: cálculos fiscales sin errores).</w:t>
      </w:r>
    </w:p>
    <w:p w14:paraId="426A7676" w14:textId="77777777" w:rsidR="00C74F4E" w:rsidRPr="00C74F4E" w:rsidRDefault="00C74F4E" w:rsidP="00FF4DAE">
      <w:pPr>
        <w:numPr>
          <w:ilvl w:val="1"/>
          <w:numId w:val="91"/>
        </w:numPr>
      </w:pPr>
      <w:r w:rsidRPr="00C74F4E">
        <w:rPr>
          <w:b/>
          <w:bCs/>
        </w:rPr>
        <w:t>Rendimiento</w:t>
      </w:r>
      <w:r w:rsidRPr="00C74F4E">
        <w:t>: Eficiencia en tiempo de respuesta y uso de recursos (ej: API respondiendo en &lt;500 ms).</w:t>
      </w:r>
    </w:p>
    <w:p w14:paraId="094F6A15" w14:textId="77777777" w:rsidR="00C74F4E" w:rsidRPr="00C74F4E" w:rsidRDefault="00C74F4E" w:rsidP="00FF4DAE">
      <w:pPr>
        <w:numPr>
          <w:ilvl w:val="1"/>
          <w:numId w:val="91"/>
        </w:numPr>
      </w:pPr>
      <w:r w:rsidRPr="00C74F4E">
        <w:rPr>
          <w:b/>
          <w:bCs/>
        </w:rPr>
        <w:t>Usabilidad</w:t>
      </w:r>
      <w:r w:rsidRPr="00C74F4E">
        <w:t>: Intuitividad para usuarios finales (ej: onboarding en menos de 5 minutos).</w:t>
      </w:r>
    </w:p>
    <w:p w14:paraId="46A5599B" w14:textId="77777777" w:rsidR="00C74F4E" w:rsidRPr="00C74F4E" w:rsidRDefault="00C74F4E" w:rsidP="00FF4DAE">
      <w:pPr>
        <w:numPr>
          <w:ilvl w:val="1"/>
          <w:numId w:val="91"/>
        </w:numPr>
      </w:pPr>
      <w:r w:rsidRPr="00C74F4E">
        <w:rPr>
          <w:b/>
          <w:bCs/>
        </w:rPr>
        <w:t>Fiabilidad</w:t>
      </w:r>
      <w:r w:rsidRPr="00C74F4E">
        <w:t>: Operación continua sin fallos (ej: 99.95% de disponibilidad anual).</w:t>
      </w:r>
    </w:p>
    <w:p w14:paraId="506B6F11" w14:textId="77777777" w:rsidR="00C74F4E" w:rsidRPr="00C74F4E" w:rsidRDefault="00C74F4E" w:rsidP="00FF4DAE">
      <w:pPr>
        <w:numPr>
          <w:ilvl w:val="1"/>
          <w:numId w:val="91"/>
        </w:numPr>
      </w:pPr>
      <w:r w:rsidRPr="00C74F4E">
        <w:rPr>
          <w:b/>
          <w:bCs/>
        </w:rPr>
        <w:t>Seguridad</w:t>
      </w:r>
      <w:r w:rsidRPr="00C74F4E">
        <w:t>: Protección de datos y resistencia a ataques (OWASP Top 10).</w:t>
      </w:r>
    </w:p>
    <w:p w14:paraId="4490BE43" w14:textId="77777777" w:rsidR="00C74F4E" w:rsidRPr="00C74F4E" w:rsidRDefault="00C74F4E" w:rsidP="00FF4DAE">
      <w:pPr>
        <w:numPr>
          <w:ilvl w:val="1"/>
          <w:numId w:val="91"/>
        </w:numPr>
      </w:pPr>
      <w:r w:rsidRPr="00C74F4E">
        <w:rPr>
          <w:b/>
          <w:bCs/>
        </w:rPr>
        <w:t>Mantenibilidad</w:t>
      </w:r>
      <w:r w:rsidRPr="00C74F4E">
        <w:t>: Facilidad para modificar y extender el código (baja complejidad ciclomática).</w:t>
      </w:r>
    </w:p>
    <w:p w14:paraId="7FDFD712" w14:textId="77777777" w:rsidR="00C74F4E" w:rsidRPr="00C74F4E" w:rsidRDefault="00C74F4E" w:rsidP="00FF4DAE">
      <w:pPr>
        <w:numPr>
          <w:ilvl w:val="1"/>
          <w:numId w:val="91"/>
        </w:numPr>
      </w:pPr>
      <w:r w:rsidRPr="00C74F4E">
        <w:rPr>
          <w:b/>
          <w:bCs/>
        </w:rPr>
        <w:t>Compatibilidad</w:t>
      </w:r>
      <w:r w:rsidRPr="00C74F4E">
        <w:t>: Interoperabilidad con otros sistemas.</w:t>
      </w:r>
    </w:p>
    <w:p w14:paraId="494AB95C" w14:textId="77777777" w:rsidR="00C74F4E" w:rsidRDefault="00C74F4E" w:rsidP="00FF4DAE">
      <w:pPr>
        <w:numPr>
          <w:ilvl w:val="1"/>
          <w:numId w:val="91"/>
        </w:numPr>
      </w:pPr>
      <w:r w:rsidRPr="00C74F4E">
        <w:rPr>
          <w:b/>
          <w:bCs/>
        </w:rPr>
        <w:t>Portabilidad</w:t>
      </w:r>
      <w:r w:rsidRPr="00C74F4E">
        <w:t>: Adaptación a diferentes entornos.</w:t>
      </w:r>
    </w:p>
    <w:p w14:paraId="0EFC8782" w14:textId="77777777" w:rsidR="00A57467" w:rsidRDefault="00A57467" w:rsidP="00A57467"/>
    <w:p w14:paraId="282AB0BF" w14:textId="77777777" w:rsidR="00A57467" w:rsidRDefault="00A57467" w:rsidP="00A57467"/>
    <w:p w14:paraId="7DAD91F5" w14:textId="77777777" w:rsidR="00A57467" w:rsidRPr="00C74F4E" w:rsidRDefault="00A57467" w:rsidP="00A57467"/>
    <w:p w14:paraId="52B5E6F2" w14:textId="77777777" w:rsidR="00C74F4E" w:rsidRPr="00C74F4E" w:rsidRDefault="00C74F4E" w:rsidP="00FF4DAE">
      <w:pPr>
        <w:numPr>
          <w:ilvl w:val="0"/>
          <w:numId w:val="91"/>
        </w:numPr>
      </w:pPr>
      <w:r w:rsidRPr="00C74F4E">
        <w:rPr>
          <w:b/>
          <w:bCs/>
        </w:rPr>
        <w:lastRenderedPageBreak/>
        <w:t>Modelo de McCall</w:t>
      </w:r>
      <w:r w:rsidRPr="00C74F4E">
        <w:t>: Prioriza tres dimensiones críticas:</w:t>
      </w:r>
    </w:p>
    <w:p w14:paraId="2769BAAA" w14:textId="77777777" w:rsidR="00C74F4E" w:rsidRPr="00C74F4E" w:rsidRDefault="00C74F4E" w:rsidP="00FF4DAE">
      <w:pPr>
        <w:numPr>
          <w:ilvl w:val="1"/>
          <w:numId w:val="92"/>
        </w:numPr>
        <w:rPr>
          <w:lang w:val="en-US"/>
        </w:rPr>
      </w:pPr>
      <w:r w:rsidRPr="00C74F4E">
        <w:rPr>
          <w:i/>
          <w:iCs/>
          <w:lang w:val="en-US"/>
        </w:rPr>
        <w:t>Corrección</w:t>
      </w:r>
      <w:r w:rsidRPr="00C74F4E">
        <w:rPr>
          <w:lang w:val="en-US"/>
        </w:rPr>
        <w:t>: Alineación con especificaciones.</w:t>
      </w:r>
    </w:p>
    <w:p w14:paraId="1E2AE30D" w14:textId="77777777" w:rsidR="00C74F4E" w:rsidRPr="00C74F4E" w:rsidRDefault="00C74F4E" w:rsidP="00FF4DAE">
      <w:pPr>
        <w:numPr>
          <w:ilvl w:val="1"/>
          <w:numId w:val="92"/>
        </w:numPr>
      </w:pPr>
      <w:r w:rsidRPr="00C74F4E">
        <w:rPr>
          <w:i/>
          <w:iCs/>
        </w:rPr>
        <w:t>Eficiencia</w:t>
      </w:r>
      <w:r w:rsidRPr="00C74F4E">
        <w:t>: Optimización de recursos computacionales.</w:t>
      </w:r>
    </w:p>
    <w:p w14:paraId="6E5534A6" w14:textId="77777777" w:rsidR="00C74F4E" w:rsidRPr="00C74F4E" w:rsidRDefault="00C74F4E" w:rsidP="00FF4DAE">
      <w:pPr>
        <w:numPr>
          <w:ilvl w:val="1"/>
          <w:numId w:val="92"/>
        </w:numPr>
        <w:jc w:val="left"/>
        <w:rPr>
          <w:lang w:val="en-US"/>
        </w:rPr>
      </w:pPr>
      <w:r w:rsidRPr="00C74F4E">
        <w:rPr>
          <w:i/>
          <w:iCs/>
        </w:rPr>
        <w:t>Usabilidad</w:t>
      </w:r>
      <w:r w:rsidRPr="00C74F4E">
        <w:t>: Experiencia fluida del usuario.</w:t>
      </w:r>
      <w:r w:rsidRPr="00C74F4E">
        <w:br/>
      </w:r>
      <w:r w:rsidRPr="00C74F4E">
        <w:rPr>
          <w:lang w:val="en-US"/>
        </w:rPr>
        <w:t>Como McCall enfatizaba:</w:t>
      </w:r>
    </w:p>
    <w:p w14:paraId="55D1B6B8" w14:textId="77777777" w:rsidR="00C74F4E" w:rsidRDefault="00C74F4E" w:rsidP="00C27FB9">
      <w:pPr>
        <w:jc w:val="center"/>
      </w:pPr>
      <w:r w:rsidRPr="00C74F4E">
        <w:rPr>
          <w:i/>
          <w:iCs/>
        </w:rPr>
        <w:t>"Estos pilares son interdependientes: descuidar uno compromete a los demás"</w:t>
      </w:r>
      <w:r w:rsidRPr="00C74F4E">
        <w:t>.</w:t>
      </w:r>
    </w:p>
    <w:p w14:paraId="7D8DB8DA" w14:textId="77777777" w:rsidR="00C27FB9" w:rsidRPr="00C74F4E" w:rsidRDefault="00C27FB9" w:rsidP="00C74F4E"/>
    <w:p w14:paraId="695B98C4" w14:textId="77777777" w:rsidR="00C74F4E" w:rsidRPr="00C74F4E" w:rsidRDefault="00C74F4E" w:rsidP="00C74F4E">
      <w:pPr>
        <w:rPr>
          <w:b/>
          <w:bCs/>
        </w:rPr>
      </w:pPr>
      <w:r w:rsidRPr="00C74F4E">
        <w:rPr>
          <w:b/>
          <w:bCs/>
        </w:rPr>
        <w:t>Calidad Interna vs. Externa: Dos Caras de una Moneda</w:t>
      </w:r>
    </w:p>
    <w:p w14:paraId="7A0094EE" w14:textId="77777777" w:rsidR="00C74F4E" w:rsidRPr="00C74F4E" w:rsidRDefault="00C74F4E" w:rsidP="00FF4DAE">
      <w:pPr>
        <w:numPr>
          <w:ilvl w:val="0"/>
          <w:numId w:val="93"/>
        </w:numPr>
      </w:pPr>
      <w:r w:rsidRPr="00C74F4E">
        <w:rPr>
          <w:b/>
          <w:bCs/>
        </w:rPr>
        <w:t>Calidad Interna</w:t>
      </w:r>
      <w:r w:rsidRPr="00C74F4E">
        <w:t>: Atributos técnicos del código fuente, medibles mediante:</w:t>
      </w:r>
    </w:p>
    <w:p w14:paraId="035E66BA" w14:textId="77777777" w:rsidR="00C74F4E" w:rsidRPr="00C74F4E" w:rsidRDefault="00C74F4E" w:rsidP="00FF4DAE">
      <w:pPr>
        <w:numPr>
          <w:ilvl w:val="1"/>
          <w:numId w:val="93"/>
        </w:numPr>
        <w:rPr>
          <w:lang w:val="en-US"/>
        </w:rPr>
      </w:pPr>
      <w:r w:rsidRPr="00C74F4E">
        <w:rPr>
          <w:lang w:val="en-US"/>
        </w:rPr>
        <w:t>Complejidad ciclomática (McCabe).</w:t>
      </w:r>
    </w:p>
    <w:p w14:paraId="57978F36" w14:textId="77777777" w:rsidR="00C74F4E" w:rsidRPr="00C74F4E" w:rsidRDefault="00C74F4E" w:rsidP="00FF4DAE">
      <w:pPr>
        <w:numPr>
          <w:ilvl w:val="1"/>
          <w:numId w:val="93"/>
        </w:numPr>
      </w:pPr>
      <w:r w:rsidRPr="00C74F4E">
        <w:t>Niveles de acoplamiento y cohesión.</w:t>
      </w:r>
    </w:p>
    <w:p w14:paraId="6C5DF9CF" w14:textId="77777777" w:rsidR="00C74F4E" w:rsidRPr="00C74F4E" w:rsidRDefault="00C74F4E" w:rsidP="00FF4DAE">
      <w:pPr>
        <w:numPr>
          <w:ilvl w:val="1"/>
          <w:numId w:val="93"/>
        </w:numPr>
        <w:jc w:val="left"/>
      </w:pPr>
      <w:r w:rsidRPr="00C74F4E">
        <w:t>Densidad de </w:t>
      </w:r>
      <w:r w:rsidRPr="00C74F4E">
        <w:rPr>
          <w:i/>
          <w:iCs/>
        </w:rPr>
        <w:t>code smells</w:t>
      </w:r>
      <w:r w:rsidRPr="00C74F4E">
        <w:t> (SonarQube).</w:t>
      </w:r>
      <w:r w:rsidRPr="00C74F4E">
        <w:br/>
      </w:r>
      <w:r w:rsidRPr="00C74F4E">
        <w:rPr>
          <w:i/>
          <w:iCs/>
        </w:rPr>
        <w:t>Ejemplo en C#</w:t>
      </w:r>
      <w:r w:rsidRPr="00C74F4E">
        <w:t>: Un método con responsabilidad única (&lt;20 líneas) y complejidad ciclomática ≤4.</w:t>
      </w:r>
    </w:p>
    <w:p w14:paraId="6C456951" w14:textId="77777777" w:rsidR="00C74F4E" w:rsidRPr="00C74F4E" w:rsidRDefault="00C74F4E" w:rsidP="00FF4DAE">
      <w:pPr>
        <w:numPr>
          <w:ilvl w:val="0"/>
          <w:numId w:val="93"/>
        </w:numPr>
      </w:pPr>
      <w:r w:rsidRPr="00C74F4E">
        <w:rPr>
          <w:b/>
          <w:bCs/>
        </w:rPr>
        <w:t>Calidad Externa</w:t>
      </w:r>
      <w:r w:rsidRPr="00C74F4E">
        <w:t>: Comportamiento observable durante la operación del sistema:</w:t>
      </w:r>
    </w:p>
    <w:p w14:paraId="3DE630A7" w14:textId="77777777" w:rsidR="00C74F4E" w:rsidRPr="00C74F4E" w:rsidRDefault="00C74F4E" w:rsidP="00FF4DAE">
      <w:pPr>
        <w:numPr>
          <w:ilvl w:val="1"/>
          <w:numId w:val="93"/>
        </w:numPr>
      </w:pPr>
      <w:r w:rsidRPr="00C74F4E">
        <w:t>Tiempos de respuesta (ej: generación de PDF en &lt;2 segundos).</w:t>
      </w:r>
    </w:p>
    <w:p w14:paraId="42E5439F" w14:textId="77777777" w:rsidR="00C74F4E" w:rsidRPr="00C74F4E" w:rsidRDefault="00C74F4E" w:rsidP="00FF4DAE">
      <w:pPr>
        <w:numPr>
          <w:ilvl w:val="1"/>
          <w:numId w:val="93"/>
        </w:numPr>
      </w:pPr>
      <w:r w:rsidRPr="00C74F4E">
        <w:t>Tasa de errores en producción (ej: &lt;0.1% de fallos).</w:t>
      </w:r>
    </w:p>
    <w:p w14:paraId="705FF324" w14:textId="77777777" w:rsidR="00C74F4E" w:rsidRPr="00C74F4E" w:rsidRDefault="00C74F4E" w:rsidP="00FF4DAE">
      <w:pPr>
        <w:numPr>
          <w:ilvl w:val="1"/>
          <w:numId w:val="93"/>
        </w:numPr>
      </w:pPr>
      <w:r w:rsidRPr="00C74F4E">
        <w:t>Cumplimiento de estándares de accesibilidad (WCAG 2.1).</w:t>
      </w:r>
      <w:r w:rsidRPr="00C74F4E">
        <w:br/>
      </w:r>
      <w:r w:rsidRPr="00C74F4E">
        <w:rPr>
          <w:i/>
          <w:iCs/>
        </w:rPr>
        <w:t>Caso real</w:t>
      </w:r>
      <w:r w:rsidRPr="00C74F4E">
        <w:t>: Aplicaciones bancarias que procesan 1,000 transacciones/segundo sin latencia.</w:t>
      </w:r>
    </w:p>
    <w:p w14:paraId="23188088" w14:textId="77777777" w:rsidR="00C74F4E" w:rsidRDefault="00C74F4E" w:rsidP="00C74F4E">
      <w:pPr>
        <w:rPr>
          <w:b/>
          <w:bCs/>
        </w:rPr>
      </w:pPr>
    </w:p>
    <w:p w14:paraId="3EF094B4" w14:textId="77777777" w:rsidR="00C27FB9" w:rsidRDefault="00C27FB9" w:rsidP="00C74F4E">
      <w:pPr>
        <w:rPr>
          <w:b/>
          <w:bCs/>
        </w:rPr>
      </w:pPr>
    </w:p>
    <w:p w14:paraId="52EB47EE" w14:textId="77777777" w:rsidR="00C27FB9" w:rsidRDefault="00C27FB9" w:rsidP="00C74F4E">
      <w:pPr>
        <w:rPr>
          <w:b/>
          <w:bCs/>
        </w:rPr>
      </w:pPr>
    </w:p>
    <w:p w14:paraId="74FD7F95" w14:textId="77777777" w:rsidR="00C27FB9" w:rsidRDefault="00C27FB9" w:rsidP="00C74F4E">
      <w:pPr>
        <w:rPr>
          <w:b/>
          <w:bCs/>
        </w:rPr>
      </w:pPr>
    </w:p>
    <w:p w14:paraId="788BE5B0" w14:textId="77777777" w:rsidR="00C27FB9" w:rsidRDefault="00C27FB9" w:rsidP="00C74F4E">
      <w:pPr>
        <w:rPr>
          <w:b/>
          <w:bCs/>
        </w:rPr>
      </w:pPr>
    </w:p>
    <w:p w14:paraId="19A7827B" w14:textId="77777777" w:rsidR="00C27FB9" w:rsidRDefault="00C27FB9" w:rsidP="00C74F4E">
      <w:pPr>
        <w:rPr>
          <w:b/>
          <w:bCs/>
        </w:rPr>
      </w:pPr>
    </w:p>
    <w:p w14:paraId="7A42520A" w14:textId="77777777" w:rsidR="00C27FB9" w:rsidRDefault="00C27FB9" w:rsidP="00C74F4E">
      <w:pPr>
        <w:rPr>
          <w:b/>
          <w:bCs/>
        </w:rPr>
      </w:pPr>
    </w:p>
    <w:p w14:paraId="2BFF97C0" w14:textId="54FDAE67" w:rsidR="00C74F4E" w:rsidRPr="00C74F4E" w:rsidRDefault="00C74F4E" w:rsidP="00C74F4E">
      <w:pPr>
        <w:rPr>
          <w:b/>
          <w:bCs/>
        </w:rPr>
      </w:pPr>
      <w:r w:rsidRPr="00C74F4E">
        <w:rPr>
          <w:b/>
          <w:bCs/>
        </w:rPr>
        <w:lastRenderedPageBreak/>
        <w:t>Relevancia Estratégica</w:t>
      </w:r>
    </w:p>
    <w:p w14:paraId="076D7B58" w14:textId="77777777" w:rsidR="00C74F4E" w:rsidRPr="00C74F4E" w:rsidRDefault="00C74F4E" w:rsidP="00C74F4E">
      <w:r w:rsidRPr="00C74F4E">
        <w:t>Estos fundamentos impactan directamente en resultados empresariales:</w:t>
      </w:r>
    </w:p>
    <w:p w14:paraId="0E21833D" w14:textId="77777777" w:rsidR="00C74F4E" w:rsidRPr="00C74F4E" w:rsidRDefault="00C74F4E" w:rsidP="00FF4DAE">
      <w:pPr>
        <w:numPr>
          <w:ilvl w:val="0"/>
          <w:numId w:val="94"/>
        </w:numPr>
      </w:pPr>
      <w:r w:rsidRPr="00C74F4E">
        <w:rPr>
          <w:b/>
          <w:bCs/>
        </w:rPr>
        <w:t>Reducción de costos</w:t>
      </w:r>
      <w:r w:rsidRPr="00C74F4E">
        <w:t>: Corregir un bug en producción cuesta 15 veces más que en diseño (IBM Systems Science Institute).</w:t>
      </w:r>
    </w:p>
    <w:p w14:paraId="36B46B57" w14:textId="77777777" w:rsidR="00C74F4E" w:rsidRPr="00C74F4E" w:rsidRDefault="00C74F4E" w:rsidP="00FF4DAE">
      <w:pPr>
        <w:numPr>
          <w:ilvl w:val="0"/>
          <w:numId w:val="94"/>
        </w:numPr>
      </w:pPr>
      <w:r w:rsidRPr="00C74F4E">
        <w:rPr>
          <w:b/>
          <w:bCs/>
        </w:rPr>
        <w:t>Cumplimiento normativo</w:t>
      </w:r>
      <w:r w:rsidRPr="00C74F4E">
        <w:t>: Sistemas financieros o médicos exigen certificaciones ISO 25010.</w:t>
      </w:r>
    </w:p>
    <w:p w14:paraId="4286BA94" w14:textId="77777777" w:rsidR="00C74F4E" w:rsidRPr="00C74F4E" w:rsidRDefault="00C74F4E" w:rsidP="00FF4DAE">
      <w:pPr>
        <w:numPr>
          <w:ilvl w:val="0"/>
          <w:numId w:val="94"/>
        </w:numPr>
      </w:pPr>
      <w:r w:rsidRPr="00C74F4E">
        <w:rPr>
          <w:b/>
          <w:bCs/>
        </w:rPr>
        <w:t>Retención de usuarios</w:t>
      </w:r>
      <w:r w:rsidRPr="00C74F4E">
        <w:t>: 70% de los clientes abandonan apps con rendimiento deficiente (Google Research).</w:t>
      </w:r>
    </w:p>
    <w:p w14:paraId="2C305370" w14:textId="77777777" w:rsidR="00C74F4E" w:rsidRDefault="00C74F4E" w:rsidP="00C74F4E">
      <w:pPr>
        <w:rPr>
          <w:b/>
          <w:bCs/>
        </w:rPr>
      </w:pPr>
    </w:p>
    <w:p w14:paraId="5D71FBDC" w14:textId="78D80B06" w:rsidR="00C27FB9" w:rsidRDefault="00C74F4E" w:rsidP="00C27FB9">
      <w:pPr>
        <w:jc w:val="left"/>
        <w:rPr>
          <w:i/>
          <w:iCs/>
        </w:rPr>
      </w:pPr>
      <w:r w:rsidRPr="00C74F4E">
        <w:rPr>
          <w:b/>
          <w:bCs/>
        </w:rPr>
        <w:t>Reflexión final</w:t>
      </w:r>
      <w:r w:rsidRPr="00C74F4E">
        <w:t> (Grady Booch):</w:t>
      </w:r>
    </w:p>
    <w:p w14:paraId="45B08EAA" w14:textId="28DA656E" w:rsidR="00C74F4E" w:rsidRPr="00C74F4E" w:rsidRDefault="00C74F4E" w:rsidP="00C27FB9">
      <w:pPr>
        <w:jc w:val="center"/>
      </w:pPr>
      <w:r w:rsidRPr="00C74F4E">
        <w:rPr>
          <w:i/>
          <w:iCs/>
        </w:rPr>
        <w:t>"La calidad del software es un compromiso ético con quienes dependen de él: usuarios, empresas y sociedad"</w:t>
      </w:r>
      <w:r w:rsidRPr="00C74F4E">
        <w:t>.</w:t>
      </w:r>
    </w:p>
    <w:p w14:paraId="215DF3DD" w14:textId="77777777" w:rsidR="00C74F4E" w:rsidRPr="00C74F4E" w:rsidRDefault="00C74F4E" w:rsidP="00C74F4E">
      <w:r w:rsidRPr="00C74F4E">
        <w:t>Este marco conceptual proporciona la base para transformar principios abstractos en prácticas tangibles y medibles.</w:t>
      </w:r>
    </w:p>
    <w:p w14:paraId="0C4594E3" w14:textId="77777777" w:rsidR="00793AE5" w:rsidRDefault="00793AE5" w:rsidP="00A1260B"/>
    <w:p w14:paraId="07F4171D" w14:textId="77777777" w:rsidR="005F4483" w:rsidRPr="005F4483" w:rsidRDefault="005F4483" w:rsidP="005F4483">
      <w:pPr>
        <w:rPr>
          <w:b/>
          <w:bCs/>
        </w:rPr>
      </w:pPr>
      <w:r w:rsidRPr="005F4483">
        <w:rPr>
          <w:b/>
          <w:bCs/>
        </w:rPr>
        <w:t>Métricas de Calidad Interna: La Anatomía del Código Saludable</w:t>
      </w:r>
    </w:p>
    <w:p w14:paraId="3A2757A7" w14:textId="77777777" w:rsidR="005F4483" w:rsidRPr="005F4483" w:rsidRDefault="005F4483" w:rsidP="005F4483">
      <w:r w:rsidRPr="005F4483">
        <w:t>La calidad interna es el cimiento invisible que determina la resiliencia y evolución del software. Como advierte </w:t>
      </w:r>
      <w:r w:rsidRPr="005F4483">
        <w:rPr>
          <w:b/>
          <w:bCs/>
        </w:rPr>
        <w:t>Robert C. Martin</w:t>
      </w:r>
      <w:r w:rsidRPr="005F4483">
        <w:t> en </w:t>
      </w:r>
      <w:r w:rsidRPr="005F4483">
        <w:rPr>
          <w:i/>
          <w:iCs/>
        </w:rPr>
        <w:t>Clean Code</w:t>
      </w:r>
      <w:r w:rsidRPr="005F4483">
        <w:t>:</w:t>
      </w:r>
    </w:p>
    <w:p w14:paraId="125A6A47" w14:textId="77777777" w:rsidR="005F4483" w:rsidRDefault="005F4483" w:rsidP="005F4483">
      <w:pPr>
        <w:jc w:val="center"/>
      </w:pPr>
      <w:r w:rsidRPr="005F4483">
        <w:rPr>
          <w:i/>
          <w:iCs/>
        </w:rPr>
        <w:t>"El verdadero costo de un sistema no está en su escritura inicial, sino en su mantenimiento durante una década. La calidad interna es tu seguro contra la obsolescencia"</w:t>
      </w:r>
      <w:r w:rsidRPr="005F4483">
        <w:t>.</w:t>
      </w:r>
    </w:p>
    <w:p w14:paraId="55A8634E" w14:textId="77777777" w:rsidR="005F4483" w:rsidRDefault="005F4483" w:rsidP="005F4483"/>
    <w:p w14:paraId="0A5E43A4" w14:textId="77777777" w:rsidR="005F4483" w:rsidRDefault="005F4483" w:rsidP="005F4483"/>
    <w:p w14:paraId="36642A5D" w14:textId="77777777" w:rsidR="005F4483" w:rsidRDefault="005F4483" w:rsidP="005F4483"/>
    <w:p w14:paraId="6CD839B9" w14:textId="77777777" w:rsidR="005F4483" w:rsidRDefault="005F4483" w:rsidP="005F4483"/>
    <w:p w14:paraId="221DD091" w14:textId="77777777" w:rsidR="005F4483" w:rsidRDefault="005F4483" w:rsidP="005F4483"/>
    <w:p w14:paraId="12E321AC" w14:textId="77777777" w:rsidR="005F4483" w:rsidRDefault="005F4483" w:rsidP="005F4483"/>
    <w:p w14:paraId="5482629F" w14:textId="77777777" w:rsidR="005F4483" w:rsidRPr="005F4483" w:rsidRDefault="005F4483" w:rsidP="005F4483"/>
    <w:p w14:paraId="31ABD9A5" w14:textId="77777777" w:rsidR="005F4483" w:rsidRPr="005F4483" w:rsidRDefault="005F4483" w:rsidP="005F4483">
      <w:pPr>
        <w:rPr>
          <w:b/>
          <w:bCs/>
        </w:rPr>
      </w:pPr>
      <w:r w:rsidRPr="005F4483">
        <w:rPr>
          <w:b/>
          <w:bCs/>
        </w:rPr>
        <w:lastRenderedPageBreak/>
        <w:t>Métricas Críticas y su Impacto</w:t>
      </w:r>
    </w:p>
    <w:p w14:paraId="28C95D18" w14:textId="77777777" w:rsidR="005F4483" w:rsidRPr="005F4483" w:rsidRDefault="005F4483" w:rsidP="005F4483">
      <w:pPr>
        <w:rPr>
          <w:b/>
          <w:bCs/>
          <w:lang w:val="en-US"/>
        </w:rPr>
      </w:pPr>
      <w:r w:rsidRPr="005F4483">
        <w:rPr>
          <w:b/>
          <w:bCs/>
          <w:lang w:val="en-US"/>
        </w:rPr>
        <w:t>1. Complejidad Ciclomática (McCabe, 1976)</w:t>
      </w:r>
    </w:p>
    <w:p w14:paraId="50052681" w14:textId="77777777" w:rsidR="005F4483" w:rsidRPr="005F4483" w:rsidRDefault="005F4483" w:rsidP="00FF4DAE">
      <w:pPr>
        <w:numPr>
          <w:ilvl w:val="0"/>
          <w:numId w:val="95"/>
        </w:numPr>
      </w:pPr>
      <w:r w:rsidRPr="005F4483">
        <w:rPr>
          <w:b/>
          <w:bCs/>
        </w:rPr>
        <w:t>Definición</w:t>
      </w:r>
      <w:r w:rsidRPr="005F4483">
        <w:t>: Número de caminos linealmente independientes en un flujo de control.</w:t>
      </w:r>
    </w:p>
    <w:p w14:paraId="70A2F2F5" w14:textId="77777777" w:rsidR="005F4483" w:rsidRPr="005F4483" w:rsidRDefault="005F4483" w:rsidP="00FF4DAE">
      <w:pPr>
        <w:numPr>
          <w:ilvl w:val="0"/>
          <w:numId w:val="95"/>
        </w:numPr>
      </w:pPr>
      <w:r w:rsidRPr="005F4483">
        <w:rPr>
          <w:b/>
          <w:bCs/>
        </w:rPr>
        <w:t>Umbral de riesgo</w:t>
      </w:r>
      <w:r w:rsidRPr="005F4483">
        <w:t>: &gt;10 (IEEE Standard 610.12-1990).</w:t>
      </w:r>
    </w:p>
    <w:p w14:paraId="364FA7E0" w14:textId="77777777" w:rsidR="005F4483" w:rsidRPr="005F4483" w:rsidRDefault="005F4483" w:rsidP="00FF4DAE">
      <w:pPr>
        <w:numPr>
          <w:ilvl w:val="0"/>
          <w:numId w:val="95"/>
        </w:numPr>
        <w:rPr>
          <w:lang w:val="en-US"/>
        </w:rPr>
      </w:pPr>
      <w:r w:rsidRPr="005F4483">
        <w:rPr>
          <w:b/>
          <w:bCs/>
          <w:lang w:val="en-US"/>
        </w:rPr>
        <w:t>Ejemplo en C#</w:t>
      </w:r>
      <w:r w:rsidRPr="005F4483">
        <w:rPr>
          <w:lang w:val="en-US"/>
        </w:rPr>
        <w:t>:</w:t>
      </w:r>
    </w:p>
    <w:p w14:paraId="58103486" w14:textId="77777777" w:rsidR="00793AE5" w:rsidRDefault="00793AE5" w:rsidP="00A1260B"/>
    <w:p w14:paraId="225A31E5" w14:textId="77777777" w:rsidR="00EA1F95" w:rsidRPr="00EA1F95" w:rsidRDefault="00EA1F95" w:rsidP="002B6814">
      <w:pPr>
        <w:pStyle w:val="Cdigo"/>
        <w:rPr>
          <w:lang w:val="en-US"/>
        </w:rPr>
      </w:pPr>
      <w:r w:rsidRPr="00EA1F95">
        <w:rPr>
          <w:lang w:val="en-US"/>
        </w:rPr>
        <w:t xml:space="preserve">public string EvaluateOrder(Order order)  </w:t>
      </w:r>
    </w:p>
    <w:p w14:paraId="7938D868" w14:textId="77777777" w:rsidR="00EA1F95" w:rsidRPr="00EA1F95" w:rsidRDefault="00EA1F95" w:rsidP="002B6814">
      <w:pPr>
        <w:pStyle w:val="Cdigo"/>
        <w:rPr>
          <w:lang w:val="en-US"/>
        </w:rPr>
      </w:pPr>
      <w:r w:rsidRPr="00EA1F95">
        <w:rPr>
          <w:lang w:val="en-US"/>
        </w:rPr>
        <w:t xml:space="preserve">{  </w:t>
      </w:r>
    </w:p>
    <w:p w14:paraId="14D31328" w14:textId="77777777" w:rsidR="00EA1F95" w:rsidRPr="00EA1F95" w:rsidRDefault="00EA1F95" w:rsidP="002B6814">
      <w:pPr>
        <w:pStyle w:val="Cdigo"/>
        <w:rPr>
          <w:lang w:val="en-US"/>
        </w:rPr>
      </w:pPr>
      <w:r w:rsidRPr="00EA1F95">
        <w:rPr>
          <w:lang w:val="en-US"/>
        </w:rPr>
        <w:t xml:space="preserve">    if (order == null) throw new ArgumentNullException();  // Camino 1  </w:t>
      </w:r>
    </w:p>
    <w:p w14:paraId="0092A54D" w14:textId="77777777" w:rsidR="00EA1F95" w:rsidRPr="00EA1F95" w:rsidRDefault="00EA1F95" w:rsidP="002B6814">
      <w:pPr>
        <w:pStyle w:val="Cdigo"/>
        <w:rPr>
          <w:lang w:val="en-US"/>
        </w:rPr>
      </w:pPr>
      <w:r w:rsidRPr="00EA1F95">
        <w:rPr>
          <w:lang w:val="en-US"/>
        </w:rPr>
        <w:t xml:space="preserve">    if (order.IsPriority)                                 // Camino 2  </w:t>
      </w:r>
    </w:p>
    <w:p w14:paraId="14DC1E31" w14:textId="77777777" w:rsidR="00EA1F95" w:rsidRPr="00EA1F95" w:rsidRDefault="00EA1F95" w:rsidP="002B6814">
      <w:pPr>
        <w:pStyle w:val="Cdigo"/>
        <w:rPr>
          <w:lang w:val="en-US"/>
        </w:rPr>
      </w:pPr>
      <w:r w:rsidRPr="00EA1F95">
        <w:rPr>
          <w:lang w:val="en-US"/>
        </w:rPr>
        <w:t xml:space="preserve">    {  </w:t>
      </w:r>
    </w:p>
    <w:p w14:paraId="5B7EFF83" w14:textId="77777777" w:rsidR="00EA1F95" w:rsidRPr="00EA1F95" w:rsidRDefault="00EA1F95" w:rsidP="002B6814">
      <w:pPr>
        <w:pStyle w:val="Cdigo"/>
        <w:rPr>
          <w:lang w:val="en-US"/>
        </w:rPr>
      </w:pPr>
      <w:r w:rsidRPr="00EA1F95">
        <w:rPr>
          <w:lang w:val="en-US"/>
        </w:rPr>
        <w:t xml:space="preserve">        return ApplyExpressShipping(order);               // Camino 3  </w:t>
      </w:r>
    </w:p>
    <w:p w14:paraId="321D3565" w14:textId="77777777" w:rsidR="00EA1F95" w:rsidRPr="00EA1F95" w:rsidRDefault="00EA1F95" w:rsidP="002B6814">
      <w:pPr>
        <w:pStyle w:val="Cdigo"/>
        <w:rPr>
          <w:lang w:val="en-US"/>
        </w:rPr>
      </w:pPr>
      <w:r w:rsidRPr="00EA1F95">
        <w:rPr>
          <w:lang w:val="en-US"/>
        </w:rPr>
        <w:t xml:space="preserve">    }  </w:t>
      </w:r>
    </w:p>
    <w:p w14:paraId="25963BF5" w14:textId="77777777" w:rsidR="00EA1F95" w:rsidRPr="00EA1F95" w:rsidRDefault="00EA1F95" w:rsidP="002B6814">
      <w:pPr>
        <w:pStyle w:val="Cdigo"/>
        <w:rPr>
          <w:lang w:val="en-US"/>
        </w:rPr>
      </w:pPr>
      <w:r w:rsidRPr="00EA1F95">
        <w:rPr>
          <w:lang w:val="en-US"/>
        </w:rPr>
        <w:t xml:space="preserve">    else  </w:t>
      </w:r>
    </w:p>
    <w:p w14:paraId="0F86FECC" w14:textId="77777777" w:rsidR="00EA1F95" w:rsidRPr="00EA1F95" w:rsidRDefault="00EA1F95" w:rsidP="002B6814">
      <w:pPr>
        <w:pStyle w:val="Cdigo"/>
        <w:rPr>
          <w:lang w:val="en-US"/>
        </w:rPr>
      </w:pPr>
      <w:r w:rsidRPr="00EA1F95">
        <w:rPr>
          <w:lang w:val="en-US"/>
        </w:rPr>
        <w:t xml:space="preserve">    {  </w:t>
      </w:r>
    </w:p>
    <w:p w14:paraId="48E994F3" w14:textId="77777777" w:rsidR="00EA1F95" w:rsidRPr="00EA1F95" w:rsidRDefault="00EA1F95" w:rsidP="002B6814">
      <w:pPr>
        <w:pStyle w:val="Cdigo"/>
        <w:rPr>
          <w:lang w:val="en-US"/>
        </w:rPr>
      </w:pPr>
      <w:r w:rsidRPr="00EA1F95">
        <w:rPr>
          <w:lang w:val="en-US"/>
        </w:rPr>
        <w:t xml:space="preserve">        return ApplyStandardShipping(order);              // Camino 4  </w:t>
      </w:r>
    </w:p>
    <w:p w14:paraId="44041B00" w14:textId="77777777" w:rsidR="00EA1F95" w:rsidRPr="00080809" w:rsidRDefault="00EA1F95" w:rsidP="002B6814">
      <w:pPr>
        <w:pStyle w:val="Cdigo"/>
        <w:rPr>
          <w:lang w:val="en-US"/>
        </w:rPr>
      </w:pPr>
      <w:r w:rsidRPr="00EA1F95">
        <w:rPr>
          <w:lang w:val="en-US"/>
        </w:rPr>
        <w:t xml:space="preserve">    </w:t>
      </w:r>
      <w:r w:rsidRPr="00080809">
        <w:rPr>
          <w:lang w:val="en-US"/>
        </w:rPr>
        <w:t xml:space="preserve">}  </w:t>
      </w:r>
    </w:p>
    <w:p w14:paraId="5757A9AE" w14:textId="6C8C97FA" w:rsidR="00793AE5" w:rsidRDefault="00EA1F95" w:rsidP="002B6814">
      <w:pPr>
        <w:pStyle w:val="Cdigo"/>
      </w:pPr>
      <w:r>
        <w:t xml:space="preserve">}  </w:t>
      </w:r>
    </w:p>
    <w:p w14:paraId="09CC488A" w14:textId="77777777" w:rsidR="00793AE5" w:rsidRDefault="00793AE5" w:rsidP="00A1260B"/>
    <w:p w14:paraId="1F26A18D" w14:textId="77777777" w:rsidR="009B24DC" w:rsidRPr="009B24DC" w:rsidRDefault="009B24DC" w:rsidP="009B24DC">
      <w:pPr>
        <w:ind w:left="720"/>
        <w:rPr>
          <w:lang w:val="en-US"/>
        </w:rPr>
      </w:pPr>
    </w:p>
    <w:p w14:paraId="28107212" w14:textId="77777777" w:rsidR="009B24DC" w:rsidRPr="009B24DC" w:rsidRDefault="009B24DC" w:rsidP="00FF4DAE">
      <w:pPr>
        <w:numPr>
          <w:ilvl w:val="1"/>
          <w:numId w:val="96"/>
        </w:numPr>
        <w:rPr>
          <w:lang w:val="en-US"/>
        </w:rPr>
      </w:pPr>
      <w:r w:rsidRPr="009B24DC">
        <w:rPr>
          <w:b/>
          <w:bCs/>
          <w:lang w:val="en-US"/>
        </w:rPr>
        <w:t>Complejidad</w:t>
      </w:r>
      <w:r w:rsidRPr="009B24DC">
        <w:rPr>
          <w:lang w:val="en-US"/>
        </w:rPr>
        <w:t>: 4.</w:t>
      </w:r>
    </w:p>
    <w:p w14:paraId="19F4D9D5" w14:textId="77777777" w:rsidR="009B24DC" w:rsidRPr="009B24DC" w:rsidRDefault="009B24DC" w:rsidP="00FF4DAE">
      <w:pPr>
        <w:numPr>
          <w:ilvl w:val="0"/>
          <w:numId w:val="96"/>
        </w:numPr>
        <w:rPr>
          <w:lang w:val="en-US"/>
        </w:rPr>
      </w:pPr>
      <w:r w:rsidRPr="009B24DC">
        <w:rPr>
          <w:b/>
          <w:bCs/>
          <w:lang w:val="en-US"/>
        </w:rPr>
        <w:t>Consecuencias de alta complejidad</w:t>
      </w:r>
      <w:r w:rsidRPr="009B24DC">
        <w:rPr>
          <w:lang w:val="en-US"/>
        </w:rPr>
        <w:t>:</w:t>
      </w:r>
    </w:p>
    <w:p w14:paraId="61558A2E" w14:textId="77777777" w:rsidR="009B24DC" w:rsidRPr="009B24DC" w:rsidRDefault="009B24DC" w:rsidP="00FF4DAE">
      <w:pPr>
        <w:numPr>
          <w:ilvl w:val="1"/>
          <w:numId w:val="96"/>
        </w:numPr>
      </w:pPr>
      <w:r w:rsidRPr="009B24DC">
        <w:t>40% más probabilidad de defectos (estudio NIST).</w:t>
      </w:r>
    </w:p>
    <w:p w14:paraId="29A303B1" w14:textId="77777777" w:rsidR="009B24DC" w:rsidRPr="009B24DC" w:rsidRDefault="009B24DC" w:rsidP="009B24DC">
      <w:pPr>
        <w:rPr>
          <w:b/>
          <w:bCs/>
          <w:lang w:val="en-US"/>
        </w:rPr>
      </w:pPr>
      <w:r w:rsidRPr="009B24DC">
        <w:rPr>
          <w:b/>
          <w:bCs/>
          <w:lang w:val="en-US"/>
        </w:rPr>
        <w:t>2. Deuda Técnica (SonarQube)</w:t>
      </w:r>
    </w:p>
    <w:p w14:paraId="6DD1763D" w14:textId="77777777" w:rsidR="009B24DC" w:rsidRPr="009B24DC" w:rsidRDefault="009B24DC" w:rsidP="00FF4DAE">
      <w:pPr>
        <w:numPr>
          <w:ilvl w:val="0"/>
          <w:numId w:val="97"/>
        </w:numPr>
        <w:rPr>
          <w:lang w:val="en-US"/>
        </w:rPr>
      </w:pPr>
      <w:r w:rsidRPr="009B24DC">
        <w:rPr>
          <w:b/>
          <w:bCs/>
          <w:lang w:val="en-US"/>
        </w:rPr>
        <w:t>Fórmula</w:t>
      </w:r>
      <w:r w:rsidRPr="009B24DC">
        <w:rPr>
          <w:lang w:val="en-US"/>
        </w:rPr>
        <w:t>:</w:t>
      </w:r>
    </w:p>
    <w:p w14:paraId="0CB6C128" w14:textId="77777777" w:rsidR="00793AE5" w:rsidRDefault="00793AE5" w:rsidP="00A1260B"/>
    <w:p w14:paraId="38F17A41" w14:textId="61DEEE3D" w:rsidR="00793AE5" w:rsidRPr="009A59DF" w:rsidRDefault="007A6155" w:rsidP="00A1260B">
      <w:pPr>
        <w:rPr>
          <w:rFonts w:ascii="Consolas" w:hAnsi="Consolas"/>
          <w:sz w:val="20"/>
          <w:szCs w:val="18"/>
        </w:rPr>
      </w:pPr>
      <w:r w:rsidRPr="009A59DF">
        <w:rPr>
          <w:rFonts w:ascii="Consolas" w:hAnsi="Consolas"/>
          <w:sz w:val="20"/>
          <w:szCs w:val="18"/>
        </w:rPr>
        <w:t xml:space="preserve">Deuda = </w:t>
      </w:r>
      <w:r w:rsidR="00EC1CCA" w:rsidRPr="009A59DF">
        <w:rPr>
          <w:rFonts w:ascii="Consolas" w:hAnsi="Consolas"/>
          <w:sz w:val="20"/>
          <w:szCs w:val="18"/>
        </w:rPr>
        <w:t xml:space="preserve">(Horas para corregir el problema / horas totales de </w:t>
      </w:r>
      <w:r w:rsidR="009A59DF" w:rsidRPr="009A59DF">
        <w:rPr>
          <w:rFonts w:ascii="Consolas" w:hAnsi="Consolas"/>
          <w:sz w:val="20"/>
          <w:szCs w:val="18"/>
        </w:rPr>
        <w:t>desarrollo)</w:t>
      </w:r>
      <w:r w:rsidR="00EC1CCA" w:rsidRPr="009A59DF">
        <w:rPr>
          <w:rFonts w:ascii="Consolas" w:hAnsi="Consolas"/>
          <w:sz w:val="20"/>
          <w:szCs w:val="18"/>
        </w:rPr>
        <w:t xml:space="preserve"> * 100</w:t>
      </w:r>
    </w:p>
    <w:p w14:paraId="12CDE7BA" w14:textId="77777777" w:rsidR="00793AE5" w:rsidRDefault="00793AE5" w:rsidP="00A1260B"/>
    <w:p w14:paraId="157BBAC6" w14:textId="77777777" w:rsidR="009A59DF" w:rsidRPr="009A59DF" w:rsidRDefault="009A59DF" w:rsidP="00FF4DAE">
      <w:pPr>
        <w:numPr>
          <w:ilvl w:val="0"/>
          <w:numId w:val="98"/>
        </w:numPr>
        <w:rPr>
          <w:lang w:val="en-US"/>
        </w:rPr>
      </w:pPr>
      <w:r w:rsidRPr="009A59DF">
        <w:rPr>
          <w:b/>
          <w:bCs/>
          <w:lang w:val="en-US"/>
        </w:rPr>
        <w:t>Umbral crítico</w:t>
      </w:r>
      <w:r w:rsidRPr="009A59DF">
        <w:rPr>
          <w:lang w:val="en-US"/>
        </w:rPr>
        <w:t>: &gt;5% (Capers Jones, </w:t>
      </w:r>
      <w:r w:rsidRPr="009A59DF">
        <w:rPr>
          <w:i/>
          <w:iCs/>
          <w:lang w:val="en-US"/>
        </w:rPr>
        <w:t>Applied Software Measurement</w:t>
      </w:r>
      <w:r w:rsidRPr="009A59DF">
        <w:rPr>
          <w:lang w:val="en-US"/>
        </w:rPr>
        <w:t>).</w:t>
      </w:r>
    </w:p>
    <w:p w14:paraId="46B908C8" w14:textId="77777777" w:rsidR="009A59DF" w:rsidRPr="009A59DF" w:rsidRDefault="009A59DF" w:rsidP="00FF4DAE">
      <w:pPr>
        <w:numPr>
          <w:ilvl w:val="0"/>
          <w:numId w:val="98"/>
        </w:numPr>
        <w:rPr>
          <w:lang w:val="en-US"/>
        </w:rPr>
      </w:pPr>
      <w:r w:rsidRPr="009A59DF">
        <w:rPr>
          <w:b/>
          <w:bCs/>
          <w:lang w:val="en-US"/>
        </w:rPr>
        <w:t>Caso real</w:t>
      </w:r>
      <w:r w:rsidRPr="009A59DF">
        <w:rPr>
          <w:lang w:val="en-US"/>
        </w:rPr>
        <w:t>:</w:t>
      </w:r>
    </w:p>
    <w:p w14:paraId="4392CC1B" w14:textId="77777777" w:rsidR="009A59DF" w:rsidRPr="009A59DF" w:rsidRDefault="009A59DF" w:rsidP="00FF4DAE">
      <w:pPr>
        <w:numPr>
          <w:ilvl w:val="1"/>
          <w:numId w:val="98"/>
        </w:numPr>
      </w:pPr>
      <w:r w:rsidRPr="009A59DF">
        <w:t>Módulo de reportes con 120 horas de deuda → Refactorización redujo bugs en 70%.</w:t>
      </w:r>
    </w:p>
    <w:p w14:paraId="774A7890" w14:textId="465F2F23" w:rsidR="00793AE5" w:rsidRPr="003A545D" w:rsidRDefault="003A545D" w:rsidP="00A1260B">
      <w:pPr>
        <w:rPr>
          <w:b/>
          <w:bCs/>
        </w:rPr>
      </w:pPr>
      <w:r w:rsidRPr="003A545D">
        <w:rPr>
          <w:b/>
          <w:bCs/>
        </w:rPr>
        <w:lastRenderedPageBreak/>
        <w:t>Acoplamiento y Cohesión (Yourdon &amp; Constantine)</w:t>
      </w:r>
    </w:p>
    <w:tbl>
      <w:tblPr>
        <w:tblStyle w:val="Tablanormal5"/>
        <w:tblW w:w="0" w:type="auto"/>
        <w:tblLook w:val="04A0" w:firstRow="1" w:lastRow="0" w:firstColumn="1" w:lastColumn="0" w:noHBand="0" w:noVBand="1"/>
      </w:tblPr>
      <w:tblGrid>
        <w:gridCol w:w="2258"/>
        <w:gridCol w:w="1846"/>
        <w:gridCol w:w="1846"/>
        <w:gridCol w:w="2038"/>
      </w:tblGrid>
      <w:tr w:rsidR="00A15D3F" w:rsidRPr="00A15D3F" w14:paraId="0BF764E5" w14:textId="77777777" w:rsidTr="00A15D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C3DBDF2" w14:textId="77777777" w:rsidR="00A15D3F" w:rsidRPr="00A15D3F" w:rsidRDefault="00A15D3F" w:rsidP="00A15D3F">
            <w:pPr>
              <w:rPr>
                <w:b/>
                <w:bCs/>
                <w:sz w:val="20"/>
                <w:szCs w:val="18"/>
                <w:lang w:val="en-US"/>
              </w:rPr>
            </w:pPr>
            <w:r w:rsidRPr="00A15D3F">
              <w:rPr>
                <w:b/>
                <w:bCs/>
                <w:sz w:val="20"/>
                <w:szCs w:val="18"/>
                <w:lang w:val="en-US"/>
              </w:rPr>
              <w:t>Métrica</w:t>
            </w:r>
          </w:p>
        </w:tc>
        <w:tc>
          <w:tcPr>
            <w:tcW w:w="0" w:type="auto"/>
            <w:hideMark/>
          </w:tcPr>
          <w:p w14:paraId="77ACD85C" w14:textId="77777777" w:rsidR="00A15D3F" w:rsidRPr="00A15D3F" w:rsidRDefault="00A15D3F" w:rsidP="00A15D3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15D3F">
              <w:rPr>
                <w:b/>
                <w:bCs/>
                <w:sz w:val="20"/>
                <w:szCs w:val="18"/>
                <w:lang w:val="en-US"/>
              </w:rPr>
              <w:t>Óptimo</w:t>
            </w:r>
          </w:p>
        </w:tc>
        <w:tc>
          <w:tcPr>
            <w:tcW w:w="0" w:type="auto"/>
            <w:hideMark/>
          </w:tcPr>
          <w:p w14:paraId="3CF52D65" w14:textId="77777777" w:rsidR="00A15D3F" w:rsidRPr="00A15D3F" w:rsidRDefault="00A15D3F" w:rsidP="00A15D3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15D3F">
              <w:rPr>
                <w:b/>
                <w:bCs/>
                <w:sz w:val="20"/>
                <w:szCs w:val="18"/>
                <w:lang w:val="en-US"/>
              </w:rPr>
              <w:t>Riesgo</w:t>
            </w:r>
          </w:p>
        </w:tc>
        <w:tc>
          <w:tcPr>
            <w:tcW w:w="0" w:type="auto"/>
            <w:hideMark/>
          </w:tcPr>
          <w:p w14:paraId="24DB4BCB" w14:textId="77777777" w:rsidR="00A15D3F" w:rsidRPr="00A15D3F" w:rsidRDefault="00A15D3F" w:rsidP="00A15D3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15D3F">
              <w:rPr>
                <w:b/>
                <w:bCs/>
                <w:sz w:val="20"/>
                <w:szCs w:val="18"/>
                <w:lang w:val="en-US"/>
              </w:rPr>
              <w:t>Herramienta C#</w:t>
            </w:r>
          </w:p>
        </w:tc>
      </w:tr>
      <w:tr w:rsidR="00A15D3F" w:rsidRPr="00A15D3F" w14:paraId="49DB4E72" w14:textId="77777777" w:rsidTr="00A15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656DF" w14:textId="77777777" w:rsidR="00A15D3F" w:rsidRPr="00A15D3F" w:rsidRDefault="00A15D3F" w:rsidP="00A15D3F">
            <w:pPr>
              <w:rPr>
                <w:sz w:val="20"/>
                <w:szCs w:val="18"/>
                <w:lang w:val="en-US"/>
              </w:rPr>
            </w:pPr>
            <w:r w:rsidRPr="00A15D3F">
              <w:rPr>
                <w:b/>
                <w:bCs/>
                <w:sz w:val="20"/>
                <w:szCs w:val="18"/>
                <w:lang w:val="en-US"/>
              </w:rPr>
              <w:t>Acoplamiento (CBO)</w:t>
            </w:r>
          </w:p>
        </w:tc>
        <w:tc>
          <w:tcPr>
            <w:tcW w:w="0" w:type="auto"/>
            <w:hideMark/>
          </w:tcPr>
          <w:p w14:paraId="1B9F6CE6" w14:textId="77777777" w:rsidR="00A15D3F" w:rsidRPr="00A15D3F" w:rsidRDefault="00A15D3F" w:rsidP="00A15D3F">
            <w:pPr>
              <w:cnfStyle w:val="000000100000" w:firstRow="0" w:lastRow="0" w:firstColumn="0" w:lastColumn="0" w:oddVBand="0" w:evenVBand="0" w:oddHBand="1" w:evenHBand="0" w:firstRowFirstColumn="0" w:firstRowLastColumn="0" w:lastRowFirstColumn="0" w:lastRowLastColumn="0"/>
              <w:rPr>
                <w:sz w:val="20"/>
                <w:szCs w:val="18"/>
                <w:lang w:val="en-US"/>
              </w:rPr>
            </w:pPr>
            <w:r w:rsidRPr="00A15D3F">
              <w:rPr>
                <w:sz w:val="20"/>
                <w:szCs w:val="18"/>
                <w:lang w:val="en-US"/>
              </w:rPr>
              <w:t>&lt;10 dependencias</w:t>
            </w:r>
          </w:p>
        </w:tc>
        <w:tc>
          <w:tcPr>
            <w:tcW w:w="0" w:type="auto"/>
            <w:hideMark/>
          </w:tcPr>
          <w:p w14:paraId="4E217CC2" w14:textId="77777777" w:rsidR="00A15D3F" w:rsidRPr="00A15D3F" w:rsidRDefault="00A15D3F" w:rsidP="00A15D3F">
            <w:pPr>
              <w:cnfStyle w:val="000000100000" w:firstRow="0" w:lastRow="0" w:firstColumn="0" w:lastColumn="0" w:oddVBand="0" w:evenVBand="0" w:oddHBand="1" w:evenHBand="0" w:firstRowFirstColumn="0" w:firstRowLastColumn="0" w:lastRowFirstColumn="0" w:lastRowLastColumn="0"/>
              <w:rPr>
                <w:sz w:val="20"/>
                <w:szCs w:val="18"/>
                <w:lang w:val="en-US"/>
              </w:rPr>
            </w:pPr>
            <w:r w:rsidRPr="00A15D3F">
              <w:rPr>
                <w:sz w:val="20"/>
                <w:szCs w:val="18"/>
                <w:lang w:val="en-US"/>
              </w:rPr>
              <w:t>&gt;20 dependencias</w:t>
            </w:r>
          </w:p>
        </w:tc>
        <w:tc>
          <w:tcPr>
            <w:tcW w:w="0" w:type="auto"/>
            <w:hideMark/>
          </w:tcPr>
          <w:p w14:paraId="75BC0A12" w14:textId="77777777" w:rsidR="00A15D3F" w:rsidRPr="00A15D3F" w:rsidRDefault="00A15D3F" w:rsidP="00A15D3F">
            <w:pPr>
              <w:cnfStyle w:val="000000100000" w:firstRow="0" w:lastRow="0" w:firstColumn="0" w:lastColumn="0" w:oddVBand="0" w:evenVBand="0" w:oddHBand="1" w:evenHBand="0" w:firstRowFirstColumn="0" w:firstRowLastColumn="0" w:lastRowFirstColumn="0" w:lastRowLastColumn="0"/>
              <w:rPr>
                <w:sz w:val="20"/>
                <w:szCs w:val="18"/>
                <w:lang w:val="en-US"/>
              </w:rPr>
            </w:pPr>
            <w:r w:rsidRPr="00A15D3F">
              <w:rPr>
                <w:sz w:val="20"/>
                <w:szCs w:val="18"/>
                <w:lang w:val="en-US"/>
              </w:rPr>
              <w:t>NDepend</w:t>
            </w:r>
          </w:p>
        </w:tc>
      </w:tr>
      <w:tr w:rsidR="00A15D3F" w:rsidRPr="00A15D3F" w14:paraId="4868B360" w14:textId="77777777" w:rsidTr="00A15D3F">
        <w:tc>
          <w:tcPr>
            <w:cnfStyle w:val="001000000000" w:firstRow="0" w:lastRow="0" w:firstColumn="1" w:lastColumn="0" w:oddVBand="0" w:evenVBand="0" w:oddHBand="0" w:evenHBand="0" w:firstRowFirstColumn="0" w:firstRowLastColumn="0" w:lastRowFirstColumn="0" w:lastRowLastColumn="0"/>
            <w:tcW w:w="0" w:type="auto"/>
            <w:hideMark/>
          </w:tcPr>
          <w:p w14:paraId="7D5D59A1" w14:textId="77777777" w:rsidR="00A15D3F" w:rsidRPr="00A15D3F" w:rsidRDefault="00A15D3F" w:rsidP="00A15D3F">
            <w:pPr>
              <w:rPr>
                <w:sz w:val="20"/>
                <w:szCs w:val="18"/>
                <w:lang w:val="en-US"/>
              </w:rPr>
            </w:pPr>
            <w:r w:rsidRPr="00A15D3F">
              <w:rPr>
                <w:b/>
                <w:bCs/>
                <w:sz w:val="20"/>
                <w:szCs w:val="18"/>
                <w:lang w:val="en-US"/>
              </w:rPr>
              <w:t>Cohesión (LCOM4)</w:t>
            </w:r>
          </w:p>
        </w:tc>
        <w:tc>
          <w:tcPr>
            <w:tcW w:w="0" w:type="auto"/>
            <w:hideMark/>
          </w:tcPr>
          <w:p w14:paraId="01447D1D" w14:textId="77777777" w:rsidR="00A15D3F" w:rsidRPr="00A15D3F" w:rsidRDefault="00A15D3F" w:rsidP="00A15D3F">
            <w:pPr>
              <w:cnfStyle w:val="000000000000" w:firstRow="0" w:lastRow="0" w:firstColumn="0" w:lastColumn="0" w:oddVBand="0" w:evenVBand="0" w:oddHBand="0" w:evenHBand="0" w:firstRowFirstColumn="0" w:firstRowLastColumn="0" w:lastRowFirstColumn="0" w:lastRowLastColumn="0"/>
              <w:rPr>
                <w:sz w:val="20"/>
                <w:szCs w:val="18"/>
                <w:lang w:val="en-US"/>
              </w:rPr>
            </w:pPr>
            <w:r w:rsidRPr="00A15D3F">
              <w:rPr>
                <w:sz w:val="20"/>
                <w:szCs w:val="18"/>
                <w:lang w:val="en-US"/>
              </w:rPr>
              <w:t>&lt;1.0</w:t>
            </w:r>
          </w:p>
        </w:tc>
        <w:tc>
          <w:tcPr>
            <w:tcW w:w="0" w:type="auto"/>
            <w:hideMark/>
          </w:tcPr>
          <w:p w14:paraId="3B806C52" w14:textId="77777777" w:rsidR="00A15D3F" w:rsidRPr="00A15D3F" w:rsidRDefault="00A15D3F" w:rsidP="00A15D3F">
            <w:pPr>
              <w:cnfStyle w:val="000000000000" w:firstRow="0" w:lastRow="0" w:firstColumn="0" w:lastColumn="0" w:oddVBand="0" w:evenVBand="0" w:oddHBand="0" w:evenHBand="0" w:firstRowFirstColumn="0" w:firstRowLastColumn="0" w:lastRowFirstColumn="0" w:lastRowLastColumn="0"/>
              <w:rPr>
                <w:sz w:val="20"/>
                <w:szCs w:val="18"/>
                <w:lang w:val="en-US"/>
              </w:rPr>
            </w:pPr>
            <w:r w:rsidRPr="00A15D3F">
              <w:rPr>
                <w:sz w:val="20"/>
                <w:szCs w:val="18"/>
                <w:lang w:val="en-US"/>
              </w:rPr>
              <w:t>&gt;2.0</w:t>
            </w:r>
          </w:p>
        </w:tc>
        <w:tc>
          <w:tcPr>
            <w:tcW w:w="0" w:type="auto"/>
            <w:hideMark/>
          </w:tcPr>
          <w:p w14:paraId="48C854C4" w14:textId="77777777" w:rsidR="00A15D3F" w:rsidRPr="00A15D3F" w:rsidRDefault="00A15D3F" w:rsidP="00A15D3F">
            <w:pPr>
              <w:cnfStyle w:val="000000000000" w:firstRow="0" w:lastRow="0" w:firstColumn="0" w:lastColumn="0" w:oddVBand="0" w:evenVBand="0" w:oddHBand="0" w:evenHBand="0" w:firstRowFirstColumn="0" w:firstRowLastColumn="0" w:lastRowFirstColumn="0" w:lastRowLastColumn="0"/>
              <w:rPr>
                <w:sz w:val="20"/>
                <w:szCs w:val="18"/>
                <w:lang w:val="en-US"/>
              </w:rPr>
            </w:pPr>
            <w:r w:rsidRPr="00A15D3F">
              <w:rPr>
                <w:sz w:val="20"/>
                <w:szCs w:val="18"/>
                <w:lang w:val="en-US"/>
              </w:rPr>
              <w:t>Visual Studio Metrics</w:t>
            </w:r>
          </w:p>
        </w:tc>
      </w:tr>
    </w:tbl>
    <w:p w14:paraId="73B65159" w14:textId="77777777" w:rsidR="00A15D3F" w:rsidRPr="00A15D3F" w:rsidRDefault="00A15D3F" w:rsidP="00A15D3F">
      <w:pPr>
        <w:rPr>
          <w:lang w:val="en-US"/>
        </w:rPr>
      </w:pPr>
      <w:r w:rsidRPr="00A15D3F">
        <w:rPr>
          <w:b/>
          <w:bCs/>
          <w:lang w:val="en-US"/>
        </w:rPr>
        <w:t>Ejemplo de código cohesivo</w:t>
      </w:r>
      <w:r w:rsidRPr="00A15D3F">
        <w:rPr>
          <w:lang w:val="en-US"/>
        </w:rPr>
        <w:t>:</w:t>
      </w:r>
    </w:p>
    <w:p w14:paraId="4DF08DF9" w14:textId="77777777" w:rsidR="00735D94" w:rsidRDefault="00735D94" w:rsidP="002B6814">
      <w:pPr>
        <w:pStyle w:val="Cdigo"/>
      </w:pPr>
      <w:r>
        <w:t xml:space="preserve">// Alta cohesión: Responsabilidad única  </w:t>
      </w:r>
    </w:p>
    <w:p w14:paraId="20835CA1" w14:textId="77777777" w:rsidR="00735D94" w:rsidRDefault="00735D94" w:rsidP="002B6814">
      <w:pPr>
        <w:pStyle w:val="Cdigo"/>
      </w:pPr>
      <w:r>
        <w:t xml:space="preserve">public class PaymentValidator  </w:t>
      </w:r>
    </w:p>
    <w:p w14:paraId="6A8557CA" w14:textId="77777777" w:rsidR="00735D94" w:rsidRDefault="00735D94" w:rsidP="002B6814">
      <w:pPr>
        <w:pStyle w:val="Cdigo"/>
      </w:pPr>
      <w:r>
        <w:t xml:space="preserve">{  </w:t>
      </w:r>
    </w:p>
    <w:p w14:paraId="1885CF48" w14:textId="77777777" w:rsidR="00735D94" w:rsidRDefault="00735D94" w:rsidP="002B6814">
      <w:pPr>
        <w:pStyle w:val="Cdigo"/>
      </w:pPr>
      <w:r w:rsidRPr="00735D94">
        <w:rPr>
          <w:lang w:val="en-US"/>
        </w:rPr>
        <w:t xml:space="preserve">    public bool ValidateCreditCard(CreditCard card) { /* ... </w:t>
      </w:r>
      <w:r>
        <w:t xml:space="preserve">*/ }  </w:t>
      </w:r>
    </w:p>
    <w:p w14:paraId="606DAA09" w14:textId="77777777" w:rsidR="00735D94" w:rsidRDefault="00735D94" w:rsidP="002B6814">
      <w:pPr>
        <w:pStyle w:val="Cdigo"/>
      </w:pPr>
      <w:r>
        <w:t xml:space="preserve">}  </w:t>
      </w:r>
    </w:p>
    <w:p w14:paraId="6A2113E7" w14:textId="77777777" w:rsidR="00735D94" w:rsidRDefault="00735D94" w:rsidP="002B6814">
      <w:pPr>
        <w:pStyle w:val="Cdigo"/>
      </w:pPr>
    </w:p>
    <w:p w14:paraId="12056FB2" w14:textId="77777777" w:rsidR="00735D94" w:rsidRDefault="00735D94" w:rsidP="002B6814">
      <w:pPr>
        <w:pStyle w:val="Cdigo"/>
      </w:pPr>
      <w:r>
        <w:t xml:space="preserve">// Baja cohesión (Anti-patrón)  </w:t>
      </w:r>
    </w:p>
    <w:p w14:paraId="759AACEB" w14:textId="77777777" w:rsidR="00735D94" w:rsidRDefault="00735D94" w:rsidP="002B6814">
      <w:pPr>
        <w:pStyle w:val="Cdigo"/>
      </w:pPr>
      <w:r>
        <w:t xml:space="preserve">public class Utility  </w:t>
      </w:r>
    </w:p>
    <w:p w14:paraId="49E8A87C" w14:textId="77777777" w:rsidR="00735D94" w:rsidRPr="00735D94" w:rsidRDefault="00735D94" w:rsidP="002B6814">
      <w:pPr>
        <w:pStyle w:val="Cdigo"/>
        <w:rPr>
          <w:lang w:val="en-US"/>
        </w:rPr>
      </w:pPr>
      <w:r w:rsidRPr="00735D94">
        <w:rPr>
          <w:lang w:val="en-US"/>
        </w:rPr>
        <w:t xml:space="preserve">{  </w:t>
      </w:r>
    </w:p>
    <w:p w14:paraId="7D947349" w14:textId="77777777" w:rsidR="00735D94" w:rsidRDefault="00735D94" w:rsidP="002B6814">
      <w:pPr>
        <w:pStyle w:val="Cdigo"/>
      </w:pPr>
      <w:r w:rsidRPr="00735D94">
        <w:rPr>
          <w:lang w:val="en-US"/>
        </w:rPr>
        <w:t xml:space="preserve">    public void SaveToDb(object data) { /* ... </w:t>
      </w:r>
      <w:r>
        <w:t xml:space="preserve">*/ }  </w:t>
      </w:r>
    </w:p>
    <w:p w14:paraId="4317BA58" w14:textId="77777777" w:rsidR="00735D94" w:rsidRDefault="00735D94" w:rsidP="002B6814">
      <w:pPr>
        <w:pStyle w:val="Cdigo"/>
      </w:pPr>
      <w:r>
        <w:t xml:space="preserve">    public string GenerateXml() { /* ... */ }  </w:t>
      </w:r>
    </w:p>
    <w:p w14:paraId="75A0D7F0" w14:textId="0054A182" w:rsidR="00793AE5" w:rsidRDefault="00735D94" w:rsidP="002B6814">
      <w:pPr>
        <w:pStyle w:val="Cdigo"/>
      </w:pPr>
      <w:r>
        <w:t xml:space="preserve">}  </w:t>
      </w:r>
    </w:p>
    <w:p w14:paraId="3E56B736" w14:textId="77777777" w:rsidR="00793AE5" w:rsidRDefault="00793AE5" w:rsidP="00A1260B"/>
    <w:p w14:paraId="400876F8" w14:textId="77777777" w:rsidR="00796DBA" w:rsidRPr="00796DBA" w:rsidRDefault="00796DBA" w:rsidP="00796DBA">
      <w:pPr>
        <w:rPr>
          <w:b/>
          <w:bCs/>
        </w:rPr>
      </w:pPr>
      <w:r w:rsidRPr="00796DBA">
        <w:rPr>
          <w:b/>
          <w:bCs/>
        </w:rPr>
        <w:t>Herramientas Especializadas para C#</w:t>
      </w:r>
    </w:p>
    <w:p w14:paraId="1FC8CC0E" w14:textId="77777777" w:rsidR="00796DBA" w:rsidRPr="00796DBA" w:rsidRDefault="00796DBA" w:rsidP="00FF4DAE">
      <w:pPr>
        <w:numPr>
          <w:ilvl w:val="0"/>
          <w:numId w:val="99"/>
        </w:numPr>
        <w:rPr>
          <w:lang w:val="en-US"/>
        </w:rPr>
      </w:pPr>
      <w:r w:rsidRPr="00796DBA">
        <w:rPr>
          <w:b/>
          <w:bCs/>
          <w:lang w:val="en-US"/>
        </w:rPr>
        <w:t>SonarQube</w:t>
      </w:r>
      <w:r w:rsidRPr="00796DBA">
        <w:rPr>
          <w:lang w:val="en-US"/>
        </w:rPr>
        <w:t>:</w:t>
      </w:r>
    </w:p>
    <w:p w14:paraId="75490542" w14:textId="77777777" w:rsidR="00796DBA" w:rsidRPr="00796DBA" w:rsidRDefault="00796DBA" w:rsidP="00FF4DAE">
      <w:pPr>
        <w:numPr>
          <w:ilvl w:val="1"/>
          <w:numId w:val="99"/>
        </w:numPr>
        <w:rPr>
          <w:lang w:val="en-US"/>
        </w:rPr>
      </w:pPr>
      <w:r w:rsidRPr="00796DBA">
        <w:rPr>
          <w:lang w:val="en-US"/>
        </w:rPr>
        <w:t>Detecta:</w:t>
      </w:r>
    </w:p>
    <w:p w14:paraId="0D5B9C75" w14:textId="77777777" w:rsidR="00796DBA" w:rsidRPr="00796DBA" w:rsidRDefault="00796DBA" w:rsidP="00FF4DAE">
      <w:pPr>
        <w:numPr>
          <w:ilvl w:val="2"/>
          <w:numId w:val="99"/>
        </w:numPr>
        <w:rPr>
          <w:lang w:val="en-US"/>
        </w:rPr>
      </w:pPr>
      <w:r w:rsidRPr="00796DBA">
        <w:rPr>
          <w:lang w:val="en-US"/>
        </w:rPr>
        <w:t>Código duplicado (&gt;5% es alarmante).</w:t>
      </w:r>
    </w:p>
    <w:p w14:paraId="0E8DE223" w14:textId="77777777" w:rsidR="00796DBA" w:rsidRPr="00796DBA" w:rsidRDefault="00796DBA" w:rsidP="00FF4DAE">
      <w:pPr>
        <w:numPr>
          <w:ilvl w:val="2"/>
          <w:numId w:val="99"/>
        </w:numPr>
      </w:pPr>
      <w:r w:rsidRPr="00796DBA">
        <w:rPr>
          <w:i/>
          <w:iCs/>
        </w:rPr>
        <w:t>Code smells</w:t>
      </w:r>
      <w:r w:rsidRPr="00796DBA">
        <w:t> (métodos &gt;50 líneas, clases &gt;500 líneas).</w:t>
      </w:r>
    </w:p>
    <w:p w14:paraId="742923F1" w14:textId="77777777" w:rsidR="00796DBA" w:rsidRPr="00796DBA" w:rsidRDefault="00796DBA" w:rsidP="00FF4DAE">
      <w:pPr>
        <w:numPr>
          <w:ilvl w:val="1"/>
          <w:numId w:val="99"/>
        </w:numPr>
        <w:rPr>
          <w:lang w:val="en-US"/>
        </w:rPr>
      </w:pPr>
      <w:r w:rsidRPr="00796DBA">
        <w:rPr>
          <w:b/>
          <w:bCs/>
          <w:lang w:val="en-US"/>
        </w:rPr>
        <w:t>Pipeline de ejemplo</w:t>
      </w:r>
      <w:r w:rsidRPr="00796DBA">
        <w:rPr>
          <w:lang w:val="en-US"/>
        </w:rPr>
        <w:t>:</w:t>
      </w:r>
    </w:p>
    <w:p w14:paraId="45575A81" w14:textId="77777777" w:rsidR="00796DBA" w:rsidRDefault="00796DBA" w:rsidP="002B6814">
      <w:pPr>
        <w:pStyle w:val="Cdigo"/>
      </w:pPr>
      <w:r>
        <w:t xml:space="preserve">- task: SonarQubePrepare@5  </w:t>
      </w:r>
    </w:p>
    <w:p w14:paraId="4337D769" w14:textId="77777777" w:rsidR="00796DBA" w:rsidRDefault="00796DBA" w:rsidP="002B6814">
      <w:pPr>
        <w:pStyle w:val="Cdigo"/>
      </w:pPr>
      <w:r>
        <w:t xml:space="preserve">  inputs:  </w:t>
      </w:r>
    </w:p>
    <w:p w14:paraId="504FBB19" w14:textId="77777777" w:rsidR="00796DBA" w:rsidRDefault="00796DBA" w:rsidP="002B6814">
      <w:pPr>
        <w:pStyle w:val="Cdigo"/>
      </w:pPr>
      <w:r>
        <w:t xml:space="preserve">    scannerMode: 'MSBuild'  </w:t>
      </w:r>
    </w:p>
    <w:p w14:paraId="47DE955F" w14:textId="1DC993C3" w:rsidR="00793AE5" w:rsidRDefault="00796DBA" w:rsidP="002B6814">
      <w:pPr>
        <w:pStyle w:val="Cdigo"/>
      </w:pPr>
      <w:r>
        <w:t xml:space="preserve">    projectKey: 'mi_proyecto'  </w:t>
      </w:r>
    </w:p>
    <w:p w14:paraId="3C49746D" w14:textId="77777777" w:rsidR="00793AE5" w:rsidRDefault="00793AE5" w:rsidP="00A1260B"/>
    <w:p w14:paraId="57572A17" w14:textId="77777777" w:rsidR="00796DBA" w:rsidRPr="00796DBA" w:rsidRDefault="00796DBA" w:rsidP="00FF4DAE">
      <w:pPr>
        <w:numPr>
          <w:ilvl w:val="0"/>
          <w:numId w:val="100"/>
        </w:numPr>
        <w:rPr>
          <w:lang w:val="en-US"/>
        </w:rPr>
      </w:pPr>
      <w:r w:rsidRPr="00796DBA">
        <w:rPr>
          <w:b/>
          <w:bCs/>
          <w:lang w:val="en-US"/>
        </w:rPr>
        <w:t>NDepend</w:t>
      </w:r>
      <w:r w:rsidRPr="00796DBA">
        <w:rPr>
          <w:lang w:val="en-US"/>
        </w:rPr>
        <w:t>:</w:t>
      </w:r>
    </w:p>
    <w:p w14:paraId="45F6905E" w14:textId="77777777" w:rsidR="00796DBA" w:rsidRPr="00796DBA" w:rsidRDefault="00796DBA" w:rsidP="00FF4DAE">
      <w:pPr>
        <w:numPr>
          <w:ilvl w:val="1"/>
          <w:numId w:val="100"/>
        </w:numPr>
        <w:rPr>
          <w:lang w:val="en-US"/>
        </w:rPr>
      </w:pPr>
      <w:r w:rsidRPr="00796DBA">
        <w:rPr>
          <w:lang w:val="en-US"/>
        </w:rPr>
        <w:t>Métricas avanzadas:</w:t>
      </w:r>
    </w:p>
    <w:p w14:paraId="1F0D4216" w14:textId="77777777" w:rsidR="00796DBA" w:rsidRPr="00796DBA" w:rsidRDefault="00796DBA" w:rsidP="00FF4DAE">
      <w:pPr>
        <w:numPr>
          <w:ilvl w:val="2"/>
          <w:numId w:val="100"/>
        </w:numPr>
        <w:rPr>
          <w:lang w:val="en-US"/>
        </w:rPr>
      </w:pPr>
      <w:r w:rsidRPr="00796DBA">
        <w:rPr>
          <w:i/>
          <w:iCs/>
          <w:lang w:val="en-US"/>
        </w:rPr>
        <w:t>Afferent Coupling</w:t>
      </w:r>
      <w:r w:rsidRPr="00796DBA">
        <w:rPr>
          <w:lang w:val="en-US"/>
        </w:rPr>
        <w:t> (dependencias entrantes).</w:t>
      </w:r>
    </w:p>
    <w:p w14:paraId="5AAD1AF6" w14:textId="77777777" w:rsidR="00796DBA" w:rsidRPr="00796DBA" w:rsidRDefault="00796DBA" w:rsidP="00FF4DAE">
      <w:pPr>
        <w:numPr>
          <w:ilvl w:val="2"/>
          <w:numId w:val="100"/>
        </w:numPr>
      </w:pPr>
      <w:r w:rsidRPr="00796DBA">
        <w:rPr>
          <w:i/>
          <w:iCs/>
        </w:rPr>
        <w:t>Abstractness vs. Instability</w:t>
      </w:r>
      <w:r w:rsidRPr="00796DBA">
        <w:t> (Gráfico de Martin).</w:t>
      </w:r>
    </w:p>
    <w:p w14:paraId="3DF02875" w14:textId="77777777" w:rsidR="00796DBA" w:rsidRPr="00796DBA" w:rsidRDefault="00796DBA" w:rsidP="00FF4DAE">
      <w:pPr>
        <w:numPr>
          <w:ilvl w:val="1"/>
          <w:numId w:val="100"/>
        </w:numPr>
        <w:rPr>
          <w:lang w:val="en-US"/>
        </w:rPr>
      </w:pPr>
      <w:r w:rsidRPr="00796DBA">
        <w:rPr>
          <w:b/>
          <w:bCs/>
          <w:lang w:val="en-US"/>
        </w:rPr>
        <w:t>Caso de uso</w:t>
      </w:r>
      <w:r w:rsidRPr="00796DBA">
        <w:rPr>
          <w:lang w:val="en-US"/>
        </w:rPr>
        <w:t>:</w:t>
      </w:r>
    </w:p>
    <w:p w14:paraId="414CE938" w14:textId="77777777" w:rsidR="00796DBA" w:rsidRPr="00796DBA" w:rsidRDefault="00796DBA" w:rsidP="00FF4DAE">
      <w:pPr>
        <w:numPr>
          <w:ilvl w:val="2"/>
          <w:numId w:val="100"/>
        </w:numPr>
      </w:pPr>
      <w:r w:rsidRPr="00796DBA">
        <w:t>Refactorizar módulo con CBO=45 → Reducir a 12.</w:t>
      </w:r>
    </w:p>
    <w:p w14:paraId="3E9BE595" w14:textId="77777777" w:rsidR="00796DBA" w:rsidRPr="00796DBA" w:rsidRDefault="00796DBA" w:rsidP="00796DBA">
      <w:pPr>
        <w:rPr>
          <w:b/>
          <w:bCs/>
        </w:rPr>
      </w:pPr>
      <w:r w:rsidRPr="00796DBA">
        <w:rPr>
          <w:b/>
          <w:bCs/>
        </w:rPr>
        <w:lastRenderedPageBreak/>
        <w:t>Estrategias de Mejora Basadas en Datos</w:t>
      </w:r>
    </w:p>
    <w:p w14:paraId="7DC34F9B" w14:textId="77777777" w:rsidR="00796DBA" w:rsidRPr="00796DBA" w:rsidRDefault="00796DBA" w:rsidP="00FF4DAE">
      <w:pPr>
        <w:numPr>
          <w:ilvl w:val="0"/>
          <w:numId w:val="101"/>
        </w:numPr>
        <w:rPr>
          <w:lang w:val="en-US"/>
        </w:rPr>
      </w:pPr>
      <w:r w:rsidRPr="00796DBA">
        <w:rPr>
          <w:b/>
          <w:bCs/>
          <w:lang w:val="en-US"/>
        </w:rPr>
        <w:t>Priorización</w:t>
      </w:r>
      <w:r w:rsidRPr="00796DBA">
        <w:rPr>
          <w:lang w:val="en-US"/>
        </w:rPr>
        <w:t>:</w:t>
      </w:r>
    </w:p>
    <w:p w14:paraId="48D1DC47" w14:textId="77777777" w:rsidR="00796DBA" w:rsidRPr="00796DBA" w:rsidRDefault="00796DBA" w:rsidP="00FF4DAE">
      <w:pPr>
        <w:numPr>
          <w:ilvl w:val="1"/>
          <w:numId w:val="101"/>
        </w:numPr>
      </w:pPr>
      <w:r w:rsidRPr="00796DBA">
        <w:t>Atacar métodos con complejidad ciclomática &gt;10 primero.</w:t>
      </w:r>
    </w:p>
    <w:p w14:paraId="35FC6A15" w14:textId="77777777" w:rsidR="00796DBA" w:rsidRPr="00796DBA" w:rsidRDefault="00796DBA" w:rsidP="00FF4DAE">
      <w:pPr>
        <w:numPr>
          <w:ilvl w:val="0"/>
          <w:numId w:val="101"/>
        </w:numPr>
        <w:rPr>
          <w:lang w:val="en-US"/>
        </w:rPr>
      </w:pPr>
      <w:r w:rsidRPr="00796DBA">
        <w:rPr>
          <w:b/>
          <w:bCs/>
          <w:lang w:val="en-US"/>
        </w:rPr>
        <w:t>Refactorización Guiada</w:t>
      </w:r>
      <w:r w:rsidRPr="00796DBA">
        <w:rPr>
          <w:lang w:val="en-US"/>
        </w:rPr>
        <w:t>:</w:t>
      </w:r>
    </w:p>
    <w:p w14:paraId="2F7E7CC0" w14:textId="77777777" w:rsidR="00796DBA" w:rsidRPr="00796DBA" w:rsidRDefault="00796DBA" w:rsidP="00FF4DAE">
      <w:pPr>
        <w:numPr>
          <w:ilvl w:val="1"/>
          <w:numId w:val="101"/>
        </w:numPr>
      </w:pPr>
      <w:r w:rsidRPr="00796DBA">
        <w:t>Reemplazar condicionales complejos con </w:t>
      </w:r>
      <w:r w:rsidRPr="00796DBA">
        <w:rPr>
          <w:i/>
          <w:iCs/>
        </w:rPr>
        <w:t>Strategy Pattern</w:t>
      </w:r>
      <w:r w:rsidRPr="00796DBA">
        <w:t>.</w:t>
      </w:r>
    </w:p>
    <w:p w14:paraId="2284926A" w14:textId="77777777" w:rsidR="00796DBA" w:rsidRPr="00796DBA" w:rsidRDefault="00796DBA" w:rsidP="00FF4DAE">
      <w:pPr>
        <w:numPr>
          <w:ilvl w:val="0"/>
          <w:numId w:val="101"/>
        </w:numPr>
        <w:rPr>
          <w:lang w:val="en-US"/>
        </w:rPr>
      </w:pPr>
      <w:r w:rsidRPr="00796DBA">
        <w:rPr>
          <w:b/>
          <w:bCs/>
          <w:lang w:val="en-US"/>
        </w:rPr>
        <w:t>Monitorización Continua</w:t>
      </w:r>
      <w:r w:rsidRPr="00796DBA">
        <w:rPr>
          <w:lang w:val="en-US"/>
        </w:rPr>
        <w:t>:</w:t>
      </w:r>
    </w:p>
    <w:p w14:paraId="52F1BCFB" w14:textId="77777777" w:rsidR="00796DBA" w:rsidRPr="00796DBA" w:rsidRDefault="00796DBA" w:rsidP="00FF4DAE">
      <w:pPr>
        <w:numPr>
          <w:ilvl w:val="1"/>
          <w:numId w:val="101"/>
        </w:numPr>
      </w:pPr>
      <w:r w:rsidRPr="00796DBA">
        <w:t>Integrar métricas en dashboards de CI/CD (Azure DevOps, Jenkins).</w:t>
      </w:r>
    </w:p>
    <w:p w14:paraId="1EEBC62C" w14:textId="77777777" w:rsidR="00796DBA" w:rsidRDefault="00796DBA" w:rsidP="00796DBA">
      <w:pPr>
        <w:jc w:val="left"/>
      </w:pPr>
      <w:r w:rsidRPr="00796DBA">
        <w:rPr>
          <w:b/>
          <w:bCs/>
        </w:rPr>
        <w:t>Advertencia de Pressman</w:t>
      </w:r>
      <w:r w:rsidRPr="00796DBA">
        <w:t>:</w:t>
      </w:r>
      <w:r w:rsidRPr="00796DBA">
        <w:br/>
      </w:r>
      <w:r w:rsidRPr="00796DBA">
        <w:rPr>
          <w:i/>
          <w:iCs/>
        </w:rPr>
        <w:t>"Ignorar la calidad interna es cultivar deuda técnica: el interés compuesto te ahogará"</w:t>
      </w:r>
      <w:r w:rsidRPr="00796DBA">
        <w:t>.</w:t>
      </w:r>
    </w:p>
    <w:p w14:paraId="1A0C657D" w14:textId="77777777" w:rsidR="00796DBA" w:rsidRPr="00796DBA" w:rsidRDefault="00796DBA" w:rsidP="00796DBA">
      <w:pPr>
        <w:jc w:val="left"/>
      </w:pPr>
    </w:p>
    <w:p w14:paraId="561E496B" w14:textId="77777777" w:rsidR="00796DBA" w:rsidRPr="00796DBA" w:rsidRDefault="00796DBA" w:rsidP="00796DBA">
      <w:pPr>
        <w:rPr>
          <w:b/>
          <w:bCs/>
          <w:lang w:val="en-US"/>
        </w:rPr>
      </w:pPr>
      <w:r w:rsidRPr="00796DBA">
        <w:rPr>
          <w:b/>
          <w:bCs/>
          <w:lang w:val="en-US"/>
        </w:rPr>
        <w:t>Impacto Empresarial</w:t>
      </w:r>
    </w:p>
    <w:p w14:paraId="62F379FE" w14:textId="77777777" w:rsidR="00796DBA" w:rsidRPr="00796DBA" w:rsidRDefault="00796DBA" w:rsidP="00FF4DAE">
      <w:pPr>
        <w:numPr>
          <w:ilvl w:val="0"/>
          <w:numId w:val="102"/>
        </w:numPr>
      </w:pPr>
      <w:r w:rsidRPr="00796DBA">
        <w:t>Sistemas con calidad interna óptima reducen costos de mantenimiento en 65% (IBM Systems Journal).</w:t>
      </w:r>
    </w:p>
    <w:p w14:paraId="319BE33C" w14:textId="77777777" w:rsidR="00796DBA" w:rsidRPr="00796DBA" w:rsidRDefault="00796DBA" w:rsidP="00FF4DAE">
      <w:pPr>
        <w:numPr>
          <w:ilvl w:val="0"/>
          <w:numId w:val="102"/>
        </w:numPr>
      </w:pPr>
      <w:r w:rsidRPr="00796DBA">
        <w:t>80% de los proyectos fallidos atribuyen su colapso a código no mantenible (estudio IEEE).</w:t>
      </w:r>
    </w:p>
    <w:p w14:paraId="44694618" w14:textId="77777777" w:rsidR="00796DBA" w:rsidRPr="00796DBA" w:rsidRDefault="00796DBA" w:rsidP="00796DBA">
      <w:r w:rsidRPr="00796DBA">
        <w:t>Esta aproximación metódica transforma la calidad interna de un concepto abstracto en un activo financiero cuantificable.</w:t>
      </w:r>
    </w:p>
    <w:p w14:paraId="57C6EB2E" w14:textId="77777777" w:rsidR="00793AE5" w:rsidRDefault="00793AE5" w:rsidP="00A1260B"/>
    <w:p w14:paraId="1E235D96" w14:textId="77777777" w:rsidR="00A31807" w:rsidRDefault="00A31807" w:rsidP="00A1260B"/>
    <w:p w14:paraId="59C0A67F" w14:textId="77777777" w:rsidR="00A31807" w:rsidRDefault="00A31807" w:rsidP="00A1260B"/>
    <w:p w14:paraId="3DE37CA8" w14:textId="77777777" w:rsidR="00A31807" w:rsidRDefault="00A31807" w:rsidP="00A1260B"/>
    <w:p w14:paraId="2AC8A9A9" w14:textId="77777777" w:rsidR="00A31807" w:rsidRDefault="00A31807" w:rsidP="00A1260B"/>
    <w:p w14:paraId="72D79D4A" w14:textId="77777777" w:rsidR="00A31807" w:rsidRDefault="00A31807" w:rsidP="00A1260B"/>
    <w:p w14:paraId="01F80E8E" w14:textId="77777777" w:rsidR="00A31807" w:rsidRDefault="00A31807" w:rsidP="00A1260B"/>
    <w:p w14:paraId="2288BB91" w14:textId="77777777" w:rsidR="00A31807" w:rsidRDefault="00A31807" w:rsidP="00A1260B"/>
    <w:p w14:paraId="28552734" w14:textId="77777777" w:rsidR="00A31807" w:rsidRDefault="00A31807" w:rsidP="00A1260B"/>
    <w:p w14:paraId="1FBEB79D" w14:textId="77777777" w:rsidR="00A31807" w:rsidRDefault="00A31807" w:rsidP="00A1260B"/>
    <w:p w14:paraId="020F03C7" w14:textId="77777777" w:rsidR="00A31807" w:rsidRPr="00A31807" w:rsidRDefault="00A31807" w:rsidP="00A31807">
      <w:pPr>
        <w:rPr>
          <w:b/>
          <w:bCs/>
        </w:rPr>
      </w:pPr>
      <w:r w:rsidRPr="00A31807">
        <w:rPr>
          <w:b/>
          <w:bCs/>
        </w:rPr>
        <w:lastRenderedPageBreak/>
        <w:t>Métricas de Calidad Externa: La Experiencia como Termómetro del Éxito</w:t>
      </w:r>
    </w:p>
    <w:p w14:paraId="0F43012B" w14:textId="77777777" w:rsidR="00EF790A" w:rsidRPr="00EF790A" w:rsidRDefault="00EF790A" w:rsidP="00EF790A">
      <w:r w:rsidRPr="00EF790A">
        <w:t>La calidad externa es la cara visible del software: aquella que los usuarios perciben y juzgan. Como afirma </w:t>
      </w:r>
      <w:r w:rsidRPr="00EF790A">
        <w:rPr>
          <w:b/>
          <w:bCs/>
        </w:rPr>
        <w:t>Jakob Nielsen</w:t>
      </w:r>
      <w:r w:rsidRPr="00EF790A">
        <w:t> en </w:t>
      </w:r>
      <w:r w:rsidRPr="00EF790A">
        <w:rPr>
          <w:i/>
          <w:iCs/>
        </w:rPr>
        <w:t>Usability Engineering</w:t>
      </w:r>
      <w:r w:rsidRPr="00EF790A">
        <w:t>:</w:t>
      </w:r>
    </w:p>
    <w:p w14:paraId="18908373" w14:textId="77777777" w:rsidR="00EF790A" w:rsidRPr="00EF790A" w:rsidRDefault="00EF790A" w:rsidP="00EF790A">
      <w:r w:rsidRPr="00EF790A">
        <w:rPr>
          <w:i/>
          <w:iCs/>
        </w:rPr>
        <w:t>"La calidad externa no se negocia: o tu software resuelve problemas con elegancia, o será reemplazado"</w:t>
      </w:r>
      <w:r w:rsidRPr="00EF790A">
        <w:t>.</w:t>
      </w:r>
    </w:p>
    <w:p w14:paraId="7B0F886C" w14:textId="77777777" w:rsidR="00EF790A" w:rsidRPr="00EF790A" w:rsidRDefault="00EF790A" w:rsidP="00EF790A">
      <w:pPr>
        <w:rPr>
          <w:b/>
          <w:bCs/>
        </w:rPr>
      </w:pPr>
      <w:r w:rsidRPr="00EF790A">
        <w:rPr>
          <w:b/>
          <w:bCs/>
        </w:rPr>
        <w:t>Métricas Clave y su Significado Estratégico</w:t>
      </w:r>
    </w:p>
    <w:p w14:paraId="1DF19989" w14:textId="77777777" w:rsidR="00EF790A" w:rsidRPr="00EF790A" w:rsidRDefault="00EF790A" w:rsidP="00EF790A">
      <w:pPr>
        <w:rPr>
          <w:b/>
          <w:bCs/>
          <w:lang w:val="en-US"/>
        </w:rPr>
      </w:pPr>
      <w:r w:rsidRPr="00EF790A">
        <w:rPr>
          <w:b/>
          <w:bCs/>
          <w:lang w:val="en-US"/>
        </w:rPr>
        <w:t>1. Rendimiento (ISO 25010)</w:t>
      </w:r>
    </w:p>
    <w:p w14:paraId="589BF1D0" w14:textId="77777777" w:rsidR="00EF790A" w:rsidRPr="00EF790A" w:rsidRDefault="00EF790A" w:rsidP="00FF4DAE">
      <w:pPr>
        <w:numPr>
          <w:ilvl w:val="0"/>
          <w:numId w:val="103"/>
        </w:numPr>
      </w:pPr>
      <w:r w:rsidRPr="00EF790A">
        <w:rPr>
          <w:b/>
          <w:bCs/>
        </w:rPr>
        <w:t>Métrica</w:t>
      </w:r>
      <w:r w:rsidRPr="00EF790A">
        <w:t>: Tiempo de respuesta (p95).</w:t>
      </w:r>
    </w:p>
    <w:p w14:paraId="7198989E" w14:textId="77777777" w:rsidR="00EF790A" w:rsidRPr="00EF790A" w:rsidRDefault="00EF790A" w:rsidP="00FF4DAE">
      <w:pPr>
        <w:numPr>
          <w:ilvl w:val="0"/>
          <w:numId w:val="103"/>
        </w:numPr>
      </w:pPr>
      <w:r w:rsidRPr="00EF790A">
        <w:rPr>
          <w:b/>
          <w:bCs/>
        </w:rPr>
        <w:t>Estándar</w:t>
      </w:r>
      <w:r w:rsidRPr="00EF790A">
        <w:t>: &lt; 2 segundos para aplicaciones web (Google RAIL Model).</w:t>
      </w:r>
    </w:p>
    <w:p w14:paraId="0623E05C" w14:textId="77777777" w:rsidR="00EF790A" w:rsidRPr="00EF790A" w:rsidRDefault="00EF790A" w:rsidP="00FF4DAE">
      <w:pPr>
        <w:numPr>
          <w:ilvl w:val="0"/>
          <w:numId w:val="103"/>
        </w:numPr>
        <w:rPr>
          <w:lang w:val="en-US"/>
        </w:rPr>
      </w:pPr>
      <w:r w:rsidRPr="00EF790A">
        <w:rPr>
          <w:b/>
          <w:bCs/>
          <w:lang w:val="en-US"/>
        </w:rPr>
        <w:t>Ejemplo en C#</w:t>
      </w:r>
      <w:r w:rsidRPr="00EF790A">
        <w:rPr>
          <w:lang w:val="en-US"/>
        </w:rPr>
        <w:t>:</w:t>
      </w:r>
    </w:p>
    <w:p w14:paraId="62EBED37" w14:textId="77777777" w:rsidR="00EF790A" w:rsidRDefault="00EF790A" w:rsidP="002B6814">
      <w:pPr>
        <w:pStyle w:val="Cdigo"/>
      </w:pPr>
      <w:r>
        <w:t>[Benchmark]</w:t>
      </w:r>
    </w:p>
    <w:p w14:paraId="0FF84EA5" w14:textId="77777777" w:rsidR="00EF790A" w:rsidRPr="00EF790A" w:rsidRDefault="00EF790A" w:rsidP="002B6814">
      <w:pPr>
        <w:pStyle w:val="Cdigo"/>
        <w:rPr>
          <w:lang w:val="en-US"/>
        </w:rPr>
      </w:pPr>
      <w:r w:rsidRPr="00EF790A">
        <w:rPr>
          <w:lang w:val="en-US"/>
        </w:rPr>
        <w:t>public async Task&lt;ActionResult&gt; GenerateReport()</w:t>
      </w:r>
    </w:p>
    <w:p w14:paraId="43EDC67D" w14:textId="77777777" w:rsidR="00EF790A" w:rsidRDefault="00EF790A" w:rsidP="002B6814">
      <w:pPr>
        <w:pStyle w:val="Cdigo"/>
      </w:pPr>
      <w:r>
        <w:t>{</w:t>
      </w:r>
    </w:p>
    <w:p w14:paraId="13E48C3E" w14:textId="77777777" w:rsidR="00EF790A" w:rsidRDefault="00EF790A" w:rsidP="002B6814">
      <w:pPr>
        <w:pStyle w:val="Cdigo"/>
      </w:pPr>
      <w:r>
        <w:t xml:space="preserve">    // Versión inicial: 4.2 segundos</w:t>
      </w:r>
    </w:p>
    <w:p w14:paraId="41E4F067" w14:textId="77777777" w:rsidR="00EF790A" w:rsidRPr="00EE34C9" w:rsidRDefault="00EF790A" w:rsidP="002B6814">
      <w:pPr>
        <w:pStyle w:val="Cdigo"/>
      </w:pPr>
      <w:r>
        <w:t xml:space="preserve">    </w:t>
      </w:r>
      <w:r w:rsidRPr="00EE34C9">
        <w:t xml:space="preserve">var data = await _dbContext.Orders.ToListAsync(); </w:t>
      </w:r>
    </w:p>
    <w:p w14:paraId="06E77D02" w14:textId="77777777" w:rsidR="00EF790A" w:rsidRPr="00EE34C9" w:rsidRDefault="00EF790A" w:rsidP="002B6814">
      <w:pPr>
        <w:pStyle w:val="Cdigo"/>
      </w:pPr>
    </w:p>
    <w:p w14:paraId="79B3642E" w14:textId="77777777" w:rsidR="00EF790A" w:rsidRDefault="00EF790A" w:rsidP="002B6814">
      <w:pPr>
        <w:pStyle w:val="Cdigo"/>
      </w:pPr>
      <w:r w:rsidRPr="00EE34C9">
        <w:t xml:space="preserve">    </w:t>
      </w:r>
      <w:r>
        <w:t>// Optimizado: 0.9 segundos</w:t>
      </w:r>
    </w:p>
    <w:p w14:paraId="72172A39" w14:textId="77777777" w:rsidR="00EF790A" w:rsidRPr="00080809" w:rsidRDefault="00EF790A" w:rsidP="002B6814">
      <w:pPr>
        <w:pStyle w:val="Cdigo"/>
        <w:rPr>
          <w:lang w:val="en-US"/>
        </w:rPr>
      </w:pPr>
      <w:r>
        <w:t xml:space="preserve">    </w:t>
      </w:r>
      <w:r w:rsidRPr="00080809">
        <w:rPr>
          <w:lang w:val="en-US"/>
        </w:rPr>
        <w:t>var data = await _dbContext.Orders.AsNoTracking().Take(1000).ToListAsync();</w:t>
      </w:r>
    </w:p>
    <w:p w14:paraId="427B81EA" w14:textId="7DBBD419" w:rsidR="00793AE5" w:rsidRDefault="00EF790A" w:rsidP="002B6814">
      <w:pPr>
        <w:pStyle w:val="Cdigo"/>
      </w:pPr>
      <w:r>
        <w:t>}</w:t>
      </w:r>
    </w:p>
    <w:p w14:paraId="4144B4B7" w14:textId="77777777" w:rsidR="00EF790A" w:rsidRPr="00EF790A" w:rsidRDefault="00EF790A" w:rsidP="00AA2D5C">
      <w:pPr>
        <w:rPr>
          <w:lang w:val="en-US"/>
        </w:rPr>
      </w:pPr>
    </w:p>
    <w:p w14:paraId="03D5B869" w14:textId="77777777" w:rsidR="00EF790A" w:rsidRPr="00EF790A" w:rsidRDefault="00EF790A" w:rsidP="00FF4DAE">
      <w:pPr>
        <w:numPr>
          <w:ilvl w:val="1"/>
          <w:numId w:val="104"/>
        </w:numPr>
        <w:rPr>
          <w:lang w:val="en-US"/>
        </w:rPr>
      </w:pPr>
      <w:r w:rsidRPr="00EF790A">
        <w:rPr>
          <w:b/>
          <w:bCs/>
          <w:lang w:val="en-US"/>
        </w:rPr>
        <w:t>Herramienta</w:t>
      </w:r>
      <w:r w:rsidRPr="00EF790A">
        <w:rPr>
          <w:lang w:val="en-US"/>
        </w:rPr>
        <w:t>: Benchmark.NET + Application Insights.</w:t>
      </w:r>
    </w:p>
    <w:p w14:paraId="39104526" w14:textId="77777777" w:rsidR="00EF790A" w:rsidRDefault="00EF790A" w:rsidP="00FF4DAE">
      <w:pPr>
        <w:numPr>
          <w:ilvl w:val="0"/>
          <w:numId w:val="104"/>
        </w:numPr>
      </w:pPr>
      <w:r w:rsidRPr="00EF790A">
        <w:rPr>
          <w:b/>
          <w:bCs/>
        </w:rPr>
        <w:t>Impacto</w:t>
      </w:r>
      <w:r w:rsidRPr="00EF790A">
        <w:t>: 53% de usuarios abandonan si la carga excede 3 segundos (Akamai).</w:t>
      </w:r>
    </w:p>
    <w:p w14:paraId="4BAC807A" w14:textId="77777777" w:rsidR="00AA2D5C" w:rsidRDefault="00AA2D5C" w:rsidP="00AA2D5C"/>
    <w:p w14:paraId="59928E3D" w14:textId="77777777" w:rsidR="00AA2D5C" w:rsidRDefault="00AA2D5C" w:rsidP="00AA2D5C"/>
    <w:p w14:paraId="2EF6120D" w14:textId="77777777" w:rsidR="00AA2D5C" w:rsidRDefault="00AA2D5C" w:rsidP="00AA2D5C"/>
    <w:p w14:paraId="1A2BE548" w14:textId="77777777" w:rsidR="00AA2D5C" w:rsidRDefault="00AA2D5C" w:rsidP="00AA2D5C"/>
    <w:p w14:paraId="3F1F4A63" w14:textId="77777777" w:rsidR="00AA2D5C" w:rsidRDefault="00AA2D5C" w:rsidP="00AA2D5C"/>
    <w:p w14:paraId="6CD23B40" w14:textId="77777777" w:rsidR="00AA2D5C" w:rsidRDefault="00AA2D5C" w:rsidP="00AA2D5C"/>
    <w:p w14:paraId="769BF60F" w14:textId="77777777" w:rsidR="00AA2D5C" w:rsidRDefault="00AA2D5C" w:rsidP="00AA2D5C"/>
    <w:p w14:paraId="01B18647" w14:textId="77777777" w:rsidR="00AA2D5C" w:rsidRDefault="00AA2D5C" w:rsidP="00AA2D5C"/>
    <w:p w14:paraId="49AC0425" w14:textId="77777777" w:rsidR="00AA2D5C" w:rsidRPr="00EF790A" w:rsidRDefault="00AA2D5C" w:rsidP="00AA2D5C"/>
    <w:p w14:paraId="403994B4" w14:textId="77777777" w:rsidR="00EF790A" w:rsidRPr="00EF790A" w:rsidRDefault="00EF790A" w:rsidP="00EF790A">
      <w:pPr>
        <w:rPr>
          <w:b/>
          <w:bCs/>
          <w:lang w:val="en-US"/>
        </w:rPr>
      </w:pPr>
      <w:r w:rsidRPr="00EF790A">
        <w:rPr>
          <w:b/>
          <w:bCs/>
          <w:lang w:val="en-US"/>
        </w:rPr>
        <w:lastRenderedPageBreak/>
        <w:t>2. Usabilidad (Modelo FURPS)</w:t>
      </w:r>
    </w:p>
    <w:p w14:paraId="7C0A8552" w14:textId="77777777" w:rsidR="00EF790A" w:rsidRPr="00EF790A" w:rsidRDefault="00EF790A" w:rsidP="00FF4DAE">
      <w:pPr>
        <w:numPr>
          <w:ilvl w:val="0"/>
          <w:numId w:val="105"/>
        </w:numPr>
        <w:rPr>
          <w:lang w:val="en-US"/>
        </w:rPr>
      </w:pPr>
      <w:r w:rsidRPr="00EF790A">
        <w:rPr>
          <w:b/>
          <w:bCs/>
          <w:lang w:val="en-US"/>
        </w:rPr>
        <w:t>Métricas clave</w:t>
      </w:r>
      <w:r w:rsidRPr="00EF790A">
        <w:rPr>
          <w:lang w:val="en-US"/>
        </w:rPr>
        <w:t>:</w:t>
      </w:r>
    </w:p>
    <w:tbl>
      <w:tblPr>
        <w:tblStyle w:val="Tablanormal5"/>
        <w:tblW w:w="0" w:type="auto"/>
        <w:tblLook w:val="04A0" w:firstRow="1" w:lastRow="0" w:firstColumn="1" w:lastColumn="0" w:noHBand="0" w:noVBand="1"/>
      </w:tblPr>
      <w:tblGrid>
        <w:gridCol w:w="2228"/>
        <w:gridCol w:w="1298"/>
        <w:gridCol w:w="2670"/>
      </w:tblGrid>
      <w:tr w:rsidR="00EF790A" w:rsidRPr="00EF790A" w14:paraId="72CFDB90" w14:textId="77777777" w:rsidTr="00AA2D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AA98304" w14:textId="77777777" w:rsidR="00EF790A" w:rsidRPr="00EF790A" w:rsidRDefault="00EF790A" w:rsidP="00EF790A">
            <w:pPr>
              <w:rPr>
                <w:b/>
                <w:bCs/>
                <w:sz w:val="20"/>
                <w:szCs w:val="18"/>
                <w:lang w:val="en-US"/>
              </w:rPr>
            </w:pPr>
            <w:r w:rsidRPr="00EF790A">
              <w:rPr>
                <w:b/>
                <w:bCs/>
                <w:sz w:val="20"/>
                <w:szCs w:val="18"/>
                <w:lang w:val="en-US"/>
              </w:rPr>
              <w:t>Indicador</w:t>
            </w:r>
          </w:p>
        </w:tc>
        <w:tc>
          <w:tcPr>
            <w:tcW w:w="0" w:type="auto"/>
            <w:hideMark/>
          </w:tcPr>
          <w:p w14:paraId="1413FD68" w14:textId="77777777" w:rsidR="00EF790A" w:rsidRPr="00EF790A" w:rsidRDefault="00EF790A" w:rsidP="00EF790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F790A">
              <w:rPr>
                <w:b/>
                <w:bCs/>
                <w:sz w:val="20"/>
                <w:szCs w:val="18"/>
                <w:lang w:val="en-US"/>
              </w:rPr>
              <w:t>Óptimo</w:t>
            </w:r>
          </w:p>
        </w:tc>
        <w:tc>
          <w:tcPr>
            <w:tcW w:w="0" w:type="auto"/>
            <w:hideMark/>
          </w:tcPr>
          <w:p w14:paraId="5DED4729" w14:textId="77777777" w:rsidR="00EF790A" w:rsidRPr="00EF790A" w:rsidRDefault="00EF790A" w:rsidP="00EF790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F790A">
              <w:rPr>
                <w:b/>
                <w:bCs/>
                <w:sz w:val="20"/>
                <w:szCs w:val="18"/>
                <w:lang w:val="en-US"/>
              </w:rPr>
              <w:t>Herramienta</w:t>
            </w:r>
          </w:p>
        </w:tc>
      </w:tr>
      <w:tr w:rsidR="00EF790A" w:rsidRPr="00EF790A" w14:paraId="552ADF01" w14:textId="77777777" w:rsidTr="00AA2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72431" w14:textId="77777777" w:rsidR="00EF790A" w:rsidRPr="00EF790A" w:rsidRDefault="00EF790A" w:rsidP="00EF790A">
            <w:pPr>
              <w:rPr>
                <w:sz w:val="20"/>
                <w:szCs w:val="18"/>
                <w:lang w:val="en-US"/>
              </w:rPr>
            </w:pPr>
            <w:r w:rsidRPr="00EF790A">
              <w:rPr>
                <w:sz w:val="20"/>
                <w:szCs w:val="18"/>
                <w:lang w:val="en-US"/>
              </w:rPr>
              <w:t>Tasa de finalización</w:t>
            </w:r>
          </w:p>
        </w:tc>
        <w:tc>
          <w:tcPr>
            <w:tcW w:w="0" w:type="auto"/>
            <w:hideMark/>
          </w:tcPr>
          <w:p w14:paraId="17A42F77" w14:textId="77777777" w:rsidR="00EF790A" w:rsidRPr="00EF790A" w:rsidRDefault="00EF790A" w:rsidP="00EF790A">
            <w:pPr>
              <w:cnfStyle w:val="000000100000" w:firstRow="0" w:lastRow="0" w:firstColumn="0" w:lastColumn="0" w:oddVBand="0" w:evenVBand="0" w:oddHBand="1" w:evenHBand="0" w:firstRowFirstColumn="0" w:firstRowLastColumn="0" w:lastRowFirstColumn="0" w:lastRowLastColumn="0"/>
              <w:rPr>
                <w:sz w:val="20"/>
                <w:szCs w:val="18"/>
                <w:lang w:val="en-US"/>
              </w:rPr>
            </w:pPr>
            <w:r w:rsidRPr="00EF790A">
              <w:rPr>
                <w:sz w:val="20"/>
                <w:szCs w:val="18"/>
                <w:lang w:val="en-US"/>
              </w:rPr>
              <w:t>&gt; 90%</w:t>
            </w:r>
          </w:p>
        </w:tc>
        <w:tc>
          <w:tcPr>
            <w:tcW w:w="0" w:type="auto"/>
            <w:hideMark/>
          </w:tcPr>
          <w:p w14:paraId="10BD9C89" w14:textId="77777777" w:rsidR="00EF790A" w:rsidRPr="00EF790A" w:rsidRDefault="00EF790A" w:rsidP="00EF790A">
            <w:pPr>
              <w:cnfStyle w:val="000000100000" w:firstRow="0" w:lastRow="0" w:firstColumn="0" w:lastColumn="0" w:oddVBand="0" w:evenVBand="0" w:oddHBand="1" w:evenHBand="0" w:firstRowFirstColumn="0" w:firstRowLastColumn="0" w:lastRowFirstColumn="0" w:lastRowLastColumn="0"/>
              <w:rPr>
                <w:sz w:val="20"/>
                <w:szCs w:val="18"/>
                <w:lang w:val="en-US"/>
              </w:rPr>
            </w:pPr>
            <w:r w:rsidRPr="00EF790A">
              <w:rPr>
                <w:sz w:val="20"/>
                <w:szCs w:val="18"/>
                <w:lang w:val="en-US"/>
              </w:rPr>
              <w:t>Hotjar (Session Recordings)</w:t>
            </w:r>
          </w:p>
        </w:tc>
      </w:tr>
      <w:tr w:rsidR="00EF790A" w:rsidRPr="00EF790A" w14:paraId="01A8E78C" w14:textId="77777777" w:rsidTr="00AA2D5C">
        <w:tc>
          <w:tcPr>
            <w:cnfStyle w:val="001000000000" w:firstRow="0" w:lastRow="0" w:firstColumn="1" w:lastColumn="0" w:oddVBand="0" w:evenVBand="0" w:oddHBand="0" w:evenHBand="0" w:firstRowFirstColumn="0" w:firstRowLastColumn="0" w:lastRowFirstColumn="0" w:lastRowLastColumn="0"/>
            <w:tcW w:w="0" w:type="auto"/>
            <w:hideMark/>
          </w:tcPr>
          <w:p w14:paraId="68B9FBC8" w14:textId="77777777" w:rsidR="00EF790A" w:rsidRPr="00EF790A" w:rsidRDefault="00EF790A" w:rsidP="00EF790A">
            <w:pPr>
              <w:rPr>
                <w:sz w:val="20"/>
                <w:szCs w:val="18"/>
                <w:lang w:val="en-US"/>
              </w:rPr>
            </w:pPr>
            <w:r w:rsidRPr="00EF790A">
              <w:rPr>
                <w:sz w:val="20"/>
                <w:szCs w:val="18"/>
                <w:lang w:val="en-US"/>
              </w:rPr>
              <w:t>Tiempo de aprendizaje</w:t>
            </w:r>
          </w:p>
        </w:tc>
        <w:tc>
          <w:tcPr>
            <w:tcW w:w="0" w:type="auto"/>
            <w:hideMark/>
          </w:tcPr>
          <w:p w14:paraId="41FD205E" w14:textId="77777777" w:rsidR="00EF790A" w:rsidRPr="00EF790A" w:rsidRDefault="00EF790A" w:rsidP="00EF790A">
            <w:pPr>
              <w:cnfStyle w:val="000000000000" w:firstRow="0" w:lastRow="0" w:firstColumn="0" w:lastColumn="0" w:oddVBand="0" w:evenVBand="0" w:oddHBand="0" w:evenHBand="0" w:firstRowFirstColumn="0" w:firstRowLastColumn="0" w:lastRowFirstColumn="0" w:lastRowLastColumn="0"/>
              <w:rPr>
                <w:sz w:val="20"/>
                <w:szCs w:val="18"/>
                <w:lang w:val="en-US"/>
              </w:rPr>
            </w:pPr>
            <w:r w:rsidRPr="00EF790A">
              <w:rPr>
                <w:sz w:val="20"/>
                <w:szCs w:val="18"/>
                <w:lang w:val="en-US"/>
              </w:rPr>
              <w:t>&lt; 5 minutos</w:t>
            </w:r>
          </w:p>
        </w:tc>
        <w:tc>
          <w:tcPr>
            <w:tcW w:w="0" w:type="auto"/>
            <w:hideMark/>
          </w:tcPr>
          <w:p w14:paraId="26CF8187" w14:textId="77777777" w:rsidR="00EF790A" w:rsidRPr="00EF790A" w:rsidRDefault="00EF790A" w:rsidP="00EF790A">
            <w:pPr>
              <w:cnfStyle w:val="000000000000" w:firstRow="0" w:lastRow="0" w:firstColumn="0" w:lastColumn="0" w:oddVBand="0" w:evenVBand="0" w:oddHBand="0" w:evenHBand="0" w:firstRowFirstColumn="0" w:firstRowLastColumn="0" w:lastRowFirstColumn="0" w:lastRowLastColumn="0"/>
              <w:rPr>
                <w:sz w:val="20"/>
                <w:szCs w:val="18"/>
                <w:lang w:val="en-US"/>
              </w:rPr>
            </w:pPr>
            <w:r w:rsidRPr="00EF790A">
              <w:rPr>
                <w:sz w:val="20"/>
                <w:szCs w:val="18"/>
                <w:lang w:val="en-US"/>
              </w:rPr>
              <w:t>UserTesting.com</w:t>
            </w:r>
          </w:p>
        </w:tc>
      </w:tr>
      <w:tr w:rsidR="00EF790A" w:rsidRPr="00EF790A" w14:paraId="40D7697F" w14:textId="77777777" w:rsidTr="00AA2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78E9F" w14:textId="77777777" w:rsidR="00EF790A" w:rsidRPr="00EF790A" w:rsidRDefault="00EF790A" w:rsidP="00EF790A">
            <w:pPr>
              <w:rPr>
                <w:sz w:val="20"/>
                <w:szCs w:val="18"/>
                <w:lang w:val="en-US"/>
              </w:rPr>
            </w:pPr>
            <w:r w:rsidRPr="00EF790A">
              <w:rPr>
                <w:sz w:val="20"/>
                <w:szCs w:val="18"/>
                <w:lang w:val="en-US"/>
              </w:rPr>
              <w:t>Error rate</w:t>
            </w:r>
          </w:p>
        </w:tc>
        <w:tc>
          <w:tcPr>
            <w:tcW w:w="0" w:type="auto"/>
            <w:hideMark/>
          </w:tcPr>
          <w:p w14:paraId="4DB73C69" w14:textId="77777777" w:rsidR="00EF790A" w:rsidRPr="00EF790A" w:rsidRDefault="00EF790A" w:rsidP="00EF790A">
            <w:pPr>
              <w:cnfStyle w:val="000000100000" w:firstRow="0" w:lastRow="0" w:firstColumn="0" w:lastColumn="0" w:oddVBand="0" w:evenVBand="0" w:oddHBand="1" w:evenHBand="0" w:firstRowFirstColumn="0" w:firstRowLastColumn="0" w:lastRowFirstColumn="0" w:lastRowLastColumn="0"/>
              <w:rPr>
                <w:sz w:val="20"/>
                <w:szCs w:val="18"/>
                <w:lang w:val="en-US"/>
              </w:rPr>
            </w:pPr>
            <w:r w:rsidRPr="00EF790A">
              <w:rPr>
                <w:sz w:val="20"/>
                <w:szCs w:val="18"/>
                <w:lang w:val="en-US"/>
              </w:rPr>
              <w:t>&lt; 5%</w:t>
            </w:r>
          </w:p>
        </w:tc>
        <w:tc>
          <w:tcPr>
            <w:tcW w:w="0" w:type="auto"/>
            <w:hideMark/>
          </w:tcPr>
          <w:p w14:paraId="09955480" w14:textId="77777777" w:rsidR="00EF790A" w:rsidRPr="00EF790A" w:rsidRDefault="00EF790A" w:rsidP="00EF790A">
            <w:pPr>
              <w:cnfStyle w:val="000000100000" w:firstRow="0" w:lastRow="0" w:firstColumn="0" w:lastColumn="0" w:oddVBand="0" w:evenVBand="0" w:oddHBand="1" w:evenHBand="0" w:firstRowFirstColumn="0" w:firstRowLastColumn="0" w:lastRowFirstColumn="0" w:lastRowLastColumn="0"/>
              <w:rPr>
                <w:sz w:val="20"/>
                <w:szCs w:val="18"/>
                <w:lang w:val="en-US"/>
              </w:rPr>
            </w:pPr>
            <w:r w:rsidRPr="00EF790A">
              <w:rPr>
                <w:sz w:val="20"/>
                <w:szCs w:val="18"/>
                <w:lang w:val="en-US"/>
              </w:rPr>
              <w:t>Azure Application Insights</w:t>
            </w:r>
          </w:p>
        </w:tc>
      </w:tr>
    </w:tbl>
    <w:p w14:paraId="22F7136A" w14:textId="77777777" w:rsidR="00EF790A" w:rsidRPr="00EF790A" w:rsidRDefault="00EF790A" w:rsidP="00FF4DAE">
      <w:pPr>
        <w:numPr>
          <w:ilvl w:val="0"/>
          <w:numId w:val="105"/>
        </w:numPr>
        <w:rPr>
          <w:lang w:val="en-US"/>
        </w:rPr>
      </w:pPr>
      <w:r w:rsidRPr="00EF790A">
        <w:rPr>
          <w:b/>
          <w:bCs/>
          <w:lang w:val="en-US"/>
        </w:rPr>
        <w:t>Caso real</w:t>
      </w:r>
      <w:r w:rsidRPr="00EF790A">
        <w:rPr>
          <w:lang w:val="en-US"/>
        </w:rPr>
        <w:t>:</w:t>
      </w:r>
    </w:p>
    <w:p w14:paraId="7BB0A105" w14:textId="77777777" w:rsidR="00EF790A" w:rsidRPr="00EF790A" w:rsidRDefault="00EF790A" w:rsidP="00FF4DAE">
      <w:pPr>
        <w:numPr>
          <w:ilvl w:val="1"/>
          <w:numId w:val="105"/>
        </w:numPr>
      </w:pPr>
      <w:r w:rsidRPr="00EF790A">
        <w:t>Reducción de campos en formulario de facturación (de 15 → 7) → Aumento del 30% en conversiones.</w:t>
      </w:r>
    </w:p>
    <w:p w14:paraId="421E4303" w14:textId="77777777" w:rsidR="00EF790A" w:rsidRPr="00EF790A" w:rsidRDefault="00EF790A" w:rsidP="00EF790A">
      <w:pPr>
        <w:rPr>
          <w:b/>
          <w:bCs/>
          <w:lang w:val="en-US"/>
        </w:rPr>
      </w:pPr>
      <w:r w:rsidRPr="00EF790A">
        <w:rPr>
          <w:b/>
          <w:bCs/>
          <w:lang w:val="en-US"/>
        </w:rPr>
        <w:t>3. Fiabilidad (IEEE 982.1)</w:t>
      </w:r>
    </w:p>
    <w:p w14:paraId="1DFDB038" w14:textId="77777777" w:rsidR="00EF790A" w:rsidRPr="00EF790A" w:rsidRDefault="00EF790A" w:rsidP="00FF4DAE">
      <w:pPr>
        <w:numPr>
          <w:ilvl w:val="0"/>
          <w:numId w:val="106"/>
        </w:numPr>
        <w:rPr>
          <w:lang w:val="en-US"/>
        </w:rPr>
      </w:pPr>
      <w:r w:rsidRPr="00EF790A">
        <w:rPr>
          <w:b/>
          <w:bCs/>
          <w:lang w:val="en-US"/>
        </w:rPr>
        <w:t>Fórmulas críticas</w:t>
      </w:r>
      <w:r w:rsidRPr="00EF790A">
        <w:rPr>
          <w:lang w:val="en-US"/>
        </w:rPr>
        <w:t>:</w:t>
      </w:r>
    </w:p>
    <w:p w14:paraId="2537C4CE" w14:textId="3C604DEA" w:rsidR="00793AE5" w:rsidRDefault="00262C2F" w:rsidP="00A1260B">
      <w:r w:rsidRPr="00262C2F">
        <w:t>MTTF = (Tiempo Total de Operación) / (Número de Fallos)</w:t>
      </w:r>
    </w:p>
    <w:p w14:paraId="09290BA4" w14:textId="7B49F5DA" w:rsidR="00262C2F" w:rsidRDefault="005F6FC4" w:rsidP="00A1260B">
      <w:r w:rsidRPr="005F6FC4">
        <w:t>Disponibilidad = [MTTF / (MTTF + MTTR)] × 100</w:t>
      </w:r>
    </w:p>
    <w:p w14:paraId="251B85D4" w14:textId="77777777" w:rsidR="005F6FC4" w:rsidRPr="00080809" w:rsidRDefault="005F6FC4" w:rsidP="00E673AA">
      <w:pPr>
        <w:ind w:left="1418"/>
      </w:pPr>
      <w:r w:rsidRPr="00080809">
        <w:rPr>
          <w:b/>
          <w:bCs/>
        </w:rPr>
        <w:t>Donde</w:t>
      </w:r>
      <w:r w:rsidRPr="00080809">
        <w:t>:</w:t>
      </w:r>
    </w:p>
    <w:p w14:paraId="2BE9EECF" w14:textId="77777777" w:rsidR="005F6FC4" w:rsidRPr="005F6FC4" w:rsidRDefault="005F6FC4" w:rsidP="00FF4DAE">
      <w:pPr>
        <w:numPr>
          <w:ilvl w:val="0"/>
          <w:numId w:val="107"/>
        </w:numPr>
        <w:ind w:left="1418"/>
      </w:pPr>
      <w:r w:rsidRPr="005F6FC4">
        <w:rPr>
          <w:b/>
          <w:bCs/>
        </w:rPr>
        <w:t>MTTR</w:t>
      </w:r>
      <w:r w:rsidRPr="005F6FC4">
        <w:t>: Tiempo Medio de Reparación (horas/días para arreglar un fallo).</w:t>
      </w:r>
    </w:p>
    <w:p w14:paraId="487B380A" w14:textId="77777777" w:rsidR="005F6FC4" w:rsidRPr="005F6FC4" w:rsidRDefault="005F6FC4" w:rsidP="00FF4DAE">
      <w:pPr>
        <w:numPr>
          <w:ilvl w:val="0"/>
          <w:numId w:val="107"/>
        </w:numPr>
        <w:ind w:left="1418"/>
      </w:pPr>
      <w:r w:rsidRPr="005F6FC4">
        <w:rPr>
          <w:b/>
          <w:bCs/>
        </w:rPr>
        <w:t>MTTF</w:t>
      </w:r>
      <w:r w:rsidRPr="005F6FC4">
        <w:t>: Tiempo Medio Hasta el Fallo (calculado arriba).</w:t>
      </w:r>
    </w:p>
    <w:p w14:paraId="1D1E8A94" w14:textId="77777777" w:rsidR="00005C80" w:rsidRPr="00005C80" w:rsidRDefault="00005C80" w:rsidP="00FF4DAE">
      <w:pPr>
        <w:numPr>
          <w:ilvl w:val="0"/>
          <w:numId w:val="108"/>
        </w:numPr>
      </w:pPr>
      <w:r w:rsidRPr="00005C80">
        <w:rPr>
          <w:b/>
          <w:bCs/>
        </w:rPr>
        <w:t>Estándar</w:t>
      </w:r>
      <w:r w:rsidRPr="00005C80">
        <w:t>: 99.99% ("four nines") para sistemas bancarios.</w:t>
      </w:r>
    </w:p>
    <w:p w14:paraId="37B72376" w14:textId="77777777" w:rsidR="00005C80" w:rsidRPr="00005C80" w:rsidRDefault="00005C80" w:rsidP="00FF4DAE">
      <w:pPr>
        <w:numPr>
          <w:ilvl w:val="0"/>
          <w:numId w:val="108"/>
        </w:numPr>
      </w:pPr>
      <w:r w:rsidRPr="00005C80">
        <w:rPr>
          <w:b/>
          <w:bCs/>
        </w:rPr>
        <w:t>Ejemplo</w:t>
      </w:r>
      <w:r w:rsidRPr="00005C80">
        <w:t>: API de pagos con:</w:t>
      </w:r>
    </w:p>
    <w:p w14:paraId="07D83B97" w14:textId="77777777" w:rsidR="00005C80" w:rsidRPr="00005C80" w:rsidRDefault="00005C80" w:rsidP="00FF4DAE">
      <w:pPr>
        <w:numPr>
          <w:ilvl w:val="1"/>
          <w:numId w:val="108"/>
        </w:numPr>
        <w:rPr>
          <w:lang w:val="en-US"/>
        </w:rPr>
      </w:pPr>
      <w:r w:rsidRPr="00005C80">
        <w:rPr>
          <w:lang w:val="en-US"/>
        </w:rPr>
        <w:t>MTTF: 720 horas</w:t>
      </w:r>
    </w:p>
    <w:p w14:paraId="0D72BB8B" w14:textId="77777777" w:rsidR="00005C80" w:rsidRPr="00005C80" w:rsidRDefault="00005C80" w:rsidP="00FF4DAE">
      <w:pPr>
        <w:numPr>
          <w:ilvl w:val="1"/>
          <w:numId w:val="108"/>
        </w:numPr>
        <w:rPr>
          <w:lang w:val="en-US"/>
        </w:rPr>
      </w:pPr>
      <w:r w:rsidRPr="00005C80">
        <w:rPr>
          <w:lang w:val="en-US"/>
        </w:rPr>
        <w:t>MTTR: 15 minutos</w:t>
      </w:r>
    </w:p>
    <w:p w14:paraId="05917301" w14:textId="77777777" w:rsidR="00005C80" w:rsidRPr="00005C80" w:rsidRDefault="00005C80" w:rsidP="00FF4DAE">
      <w:pPr>
        <w:numPr>
          <w:ilvl w:val="1"/>
          <w:numId w:val="108"/>
        </w:numPr>
        <w:rPr>
          <w:lang w:val="en-US"/>
        </w:rPr>
      </w:pPr>
      <w:r w:rsidRPr="00005C80">
        <w:rPr>
          <w:b/>
          <w:bCs/>
          <w:lang w:val="en-US"/>
        </w:rPr>
        <w:t>Disponibilidad</w:t>
      </w:r>
      <w:r w:rsidRPr="00005C80">
        <w:rPr>
          <w:lang w:val="en-US"/>
        </w:rPr>
        <w:t>: 99.97%</w:t>
      </w:r>
    </w:p>
    <w:p w14:paraId="37F5A6FC" w14:textId="77777777" w:rsidR="00005C80" w:rsidRPr="00005C80" w:rsidRDefault="00005C80" w:rsidP="00005C80">
      <w:pPr>
        <w:rPr>
          <w:b/>
          <w:bCs/>
          <w:lang w:val="en-US"/>
        </w:rPr>
      </w:pPr>
      <w:r w:rsidRPr="00005C80">
        <w:rPr>
          <w:b/>
          <w:bCs/>
          <w:lang w:val="en-US"/>
        </w:rPr>
        <w:t>4. Seguridad (OWASP Top 10 2023)</w:t>
      </w:r>
    </w:p>
    <w:p w14:paraId="6613DF2C" w14:textId="77777777" w:rsidR="00005C80" w:rsidRPr="00005C80" w:rsidRDefault="00005C80" w:rsidP="00FF4DAE">
      <w:pPr>
        <w:numPr>
          <w:ilvl w:val="0"/>
          <w:numId w:val="109"/>
        </w:numPr>
        <w:rPr>
          <w:lang w:val="en-US"/>
        </w:rPr>
      </w:pPr>
      <w:r w:rsidRPr="00005C80">
        <w:rPr>
          <w:b/>
          <w:bCs/>
          <w:lang w:val="en-US"/>
        </w:rPr>
        <w:t>Métricas no negociables</w:t>
      </w:r>
      <w:r w:rsidRPr="00005C80">
        <w:rPr>
          <w:lang w:val="en-US"/>
        </w:rPr>
        <w:t>:</w:t>
      </w:r>
    </w:p>
    <w:p w14:paraId="23657BB8" w14:textId="77777777" w:rsidR="00005C80" w:rsidRPr="00005C80" w:rsidRDefault="00005C80" w:rsidP="00FF4DAE">
      <w:pPr>
        <w:numPr>
          <w:ilvl w:val="1"/>
          <w:numId w:val="109"/>
        </w:numPr>
      </w:pPr>
      <w:r w:rsidRPr="00005C80">
        <w:t>&lt; 24 horas en parchar vulnerabilidades críticas (NIST CSF).</w:t>
      </w:r>
    </w:p>
    <w:p w14:paraId="0748086E" w14:textId="77777777" w:rsidR="00005C80" w:rsidRPr="00005C80" w:rsidRDefault="00005C80" w:rsidP="00FF4DAE">
      <w:pPr>
        <w:numPr>
          <w:ilvl w:val="1"/>
          <w:numId w:val="109"/>
        </w:numPr>
      </w:pPr>
      <w:r w:rsidRPr="00005C80">
        <w:t>0 vulnerabilidades de inyección SQL/ XSS en producción.</w:t>
      </w:r>
    </w:p>
    <w:p w14:paraId="71781B7B" w14:textId="77777777" w:rsidR="00005C80" w:rsidRPr="00005C80" w:rsidRDefault="00005C80" w:rsidP="00FF4DAE">
      <w:pPr>
        <w:numPr>
          <w:ilvl w:val="0"/>
          <w:numId w:val="109"/>
        </w:numPr>
        <w:rPr>
          <w:lang w:val="en-US"/>
        </w:rPr>
      </w:pPr>
      <w:r w:rsidRPr="00005C80">
        <w:rPr>
          <w:b/>
          <w:bCs/>
          <w:lang w:val="en-US"/>
        </w:rPr>
        <w:t>Herramientas para C#</w:t>
      </w:r>
      <w:r w:rsidRPr="00005C80">
        <w:rPr>
          <w:lang w:val="en-US"/>
        </w:rPr>
        <w:t>:</w:t>
      </w:r>
    </w:p>
    <w:p w14:paraId="751B8A62" w14:textId="77777777" w:rsidR="005F6FC4" w:rsidRDefault="005F6FC4" w:rsidP="00A1260B"/>
    <w:p w14:paraId="0CC6D1B8" w14:textId="1766335A" w:rsidR="00793AE5" w:rsidRDefault="00E673AA" w:rsidP="002B6814">
      <w:pPr>
        <w:pStyle w:val="Cdigo"/>
      </w:pPr>
      <w:r w:rsidRPr="00E673AA">
        <w:lastRenderedPageBreak/>
        <w:t>dotnet list package --vulnerable  # Escaneo de dependencias</w:t>
      </w:r>
    </w:p>
    <w:p w14:paraId="0777307F" w14:textId="77777777" w:rsidR="002015A8" w:rsidRDefault="002015A8" w:rsidP="002B6814">
      <w:pPr>
        <w:pStyle w:val="Cdigo"/>
      </w:pPr>
      <w:r>
        <w:t># Pipeline de seguridad</w:t>
      </w:r>
    </w:p>
    <w:p w14:paraId="028C3E93" w14:textId="77777777" w:rsidR="002015A8" w:rsidRDefault="002015A8" w:rsidP="002B6814">
      <w:pPr>
        <w:pStyle w:val="Cdigo"/>
      </w:pPr>
      <w:r>
        <w:t>- task: OWASPDependencyCheck@1</w:t>
      </w:r>
    </w:p>
    <w:p w14:paraId="369EC487" w14:textId="594936FD" w:rsidR="00E673AA" w:rsidRDefault="002015A8" w:rsidP="002B6814">
      <w:pPr>
        <w:pStyle w:val="Cdigo"/>
      </w:pPr>
      <w:r>
        <w:t>- task: PublishSecurityAnalysisLogs@1</w:t>
      </w:r>
    </w:p>
    <w:p w14:paraId="21505326" w14:textId="77777777" w:rsidR="00793AE5" w:rsidRDefault="00793AE5" w:rsidP="00A1260B"/>
    <w:p w14:paraId="03D5B053" w14:textId="77777777" w:rsidR="008A381A" w:rsidRPr="008A381A" w:rsidRDefault="008A381A" w:rsidP="008A381A">
      <w:pPr>
        <w:rPr>
          <w:b/>
          <w:bCs/>
          <w:lang w:val="en-US"/>
        </w:rPr>
      </w:pPr>
      <w:r w:rsidRPr="008A381A">
        <w:rPr>
          <w:b/>
          <w:bCs/>
          <w:lang w:val="en-US"/>
        </w:rPr>
        <w:t>Herramientas Especializadas</w:t>
      </w:r>
    </w:p>
    <w:tbl>
      <w:tblPr>
        <w:tblStyle w:val="Tablanormal5"/>
        <w:tblW w:w="0" w:type="auto"/>
        <w:tblLook w:val="04A0" w:firstRow="1" w:lastRow="0" w:firstColumn="1" w:lastColumn="0" w:noHBand="0" w:noVBand="1"/>
      </w:tblPr>
      <w:tblGrid>
        <w:gridCol w:w="1499"/>
        <w:gridCol w:w="2217"/>
        <w:gridCol w:w="5122"/>
      </w:tblGrid>
      <w:tr w:rsidR="008A381A" w:rsidRPr="008A381A" w14:paraId="52539A68" w14:textId="77777777" w:rsidTr="008A38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DA155A" w14:textId="77777777" w:rsidR="008A381A" w:rsidRPr="008A381A" w:rsidRDefault="008A381A" w:rsidP="008A381A">
            <w:pPr>
              <w:rPr>
                <w:b/>
                <w:bCs/>
                <w:sz w:val="20"/>
                <w:szCs w:val="18"/>
                <w:lang w:val="en-US"/>
              </w:rPr>
            </w:pPr>
            <w:r w:rsidRPr="008A381A">
              <w:rPr>
                <w:b/>
                <w:bCs/>
                <w:sz w:val="20"/>
                <w:szCs w:val="18"/>
                <w:lang w:val="en-US"/>
              </w:rPr>
              <w:t>Métrica</w:t>
            </w:r>
          </w:p>
        </w:tc>
        <w:tc>
          <w:tcPr>
            <w:tcW w:w="0" w:type="auto"/>
            <w:hideMark/>
          </w:tcPr>
          <w:p w14:paraId="4471F630" w14:textId="77777777" w:rsidR="008A381A" w:rsidRPr="008A381A" w:rsidRDefault="008A381A" w:rsidP="008A381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A381A">
              <w:rPr>
                <w:b/>
                <w:bCs/>
                <w:sz w:val="20"/>
                <w:szCs w:val="18"/>
                <w:lang w:val="en-US"/>
              </w:rPr>
              <w:t>Herramienta</w:t>
            </w:r>
          </w:p>
        </w:tc>
        <w:tc>
          <w:tcPr>
            <w:tcW w:w="0" w:type="auto"/>
            <w:hideMark/>
          </w:tcPr>
          <w:p w14:paraId="62FE56C4" w14:textId="77777777" w:rsidR="008A381A" w:rsidRPr="008A381A" w:rsidRDefault="008A381A" w:rsidP="008A381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A381A">
              <w:rPr>
                <w:b/>
                <w:bCs/>
                <w:sz w:val="20"/>
                <w:szCs w:val="18"/>
                <w:lang w:val="en-US"/>
              </w:rPr>
              <w:t>Integración C#</w:t>
            </w:r>
          </w:p>
        </w:tc>
      </w:tr>
      <w:tr w:rsidR="008A381A" w:rsidRPr="008A381A" w14:paraId="12CDE1CB" w14:textId="77777777" w:rsidTr="008A3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775A0" w14:textId="77777777" w:rsidR="008A381A" w:rsidRPr="008A381A" w:rsidRDefault="008A381A" w:rsidP="008A381A">
            <w:pPr>
              <w:rPr>
                <w:sz w:val="20"/>
                <w:szCs w:val="18"/>
                <w:lang w:val="en-US"/>
              </w:rPr>
            </w:pPr>
            <w:r w:rsidRPr="008A381A">
              <w:rPr>
                <w:b/>
                <w:bCs/>
                <w:sz w:val="20"/>
                <w:szCs w:val="18"/>
                <w:lang w:val="en-US"/>
              </w:rPr>
              <w:t>Rendimiento</w:t>
            </w:r>
          </w:p>
        </w:tc>
        <w:tc>
          <w:tcPr>
            <w:tcW w:w="0" w:type="auto"/>
            <w:hideMark/>
          </w:tcPr>
          <w:p w14:paraId="72485FE7" w14:textId="77777777" w:rsidR="008A381A" w:rsidRPr="008A381A" w:rsidRDefault="008A381A" w:rsidP="008A381A">
            <w:pPr>
              <w:cnfStyle w:val="000000100000" w:firstRow="0" w:lastRow="0" w:firstColumn="0" w:lastColumn="0" w:oddVBand="0" w:evenVBand="0" w:oddHBand="1" w:evenHBand="0" w:firstRowFirstColumn="0" w:firstRowLastColumn="0" w:lastRowFirstColumn="0" w:lastRowLastColumn="0"/>
              <w:rPr>
                <w:sz w:val="20"/>
                <w:szCs w:val="18"/>
                <w:lang w:val="en-US"/>
              </w:rPr>
            </w:pPr>
            <w:r w:rsidRPr="008A381A">
              <w:rPr>
                <w:sz w:val="20"/>
                <w:szCs w:val="18"/>
                <w:lang w:val="en-US"/>
              </w:rPr>
              <w:t>New Relic, Dynatrace</w:t>
            </w:r>
          </w:p>
        </w:tc>
        <w:tc>
          <w:tcPr>
            <w:tcW w:w="0" w:type="auto"/>
            <w:hideMark/>
          </w:tcPr>
          <w:p w14:paraId="5D940698" w14:textId="77777777" w:rsidR="008A381A" w:rsidRPr="008A381A" w:rsidRDefault="008A381A" w:rsidP="008A381A">
            <w:pPr>
              <w:cnfStyle w:val="000000100000" w:firstRow="0" w:lastRow="0" w:firstColumn="0" w:lastColumn="0" w:oddVBand="0" w:evenVBand="0" w:oddHBand="1" w:evenHBand="0" w:firstRowFirstColumn="0" w:firstRowLastColumn="0" w:lastRowFirstColumn="0" w:lastRowLastColumn="0"/>
              <w:rPr>
                <w:sz w:val="20"/>
                <w:szCs w:val="18"/>
                <w:lang w:val="en-US"/>
              </w:rPr>
            </w:pPr>
            <w:r w:rsidRPr="008A381A">
              <w:rPr>
                <w:sz w:val="20"/>
                <w:szCs w:val="18"/>
                <w:lang w:val="en-US"/>
              </w:rPr>
              <w:t>services.AddApplicationInsightsTelemetry()</w:t>
            </w:r>
          </w:p>
        </w:tc>
      </w:tr>
      <w:tr w:rsidR="008A381A" w:rsidRPr="008A381A" w14:paraId="131E9512" w14:textId="77777777" w:rsidTr="008A381A">
        <w:tc>
          <w:tcPr>
            <w:cnfStyle w:val="001000000000" w:firstRow="0" w:lastRow="0" w:firstColumn="1" w:lastColumn="0" w:oddVBand="0" w:evenVBand="0" w:oddHBand="0" w:evenHBand="0" w:firstRowFirstColumn="0" w:firstRowLastColumn="0" w:lastRowFirstColumn="0" w:lastRowLastColumn="0"/>
            <w:tcW w:w="0" w:type="auto"/>
            <w:hideMark/>
          </w:tcPr>
          <w:p w14:paraId="7F5BE3C9" w14:textId="77777777" w:rsidR="008A381A" w:rsidRPr="008A381A" w:rsidRDefault="008A381A" w:rsidP="008A381A">
            <w:pPr>
              <w:rPr>
                <w:sz w:val="20"/>
                <w:szCs w:val="18"/>
                <w:lang w:val="en-US"/>
              </w:rPr>
            </w:pPr>
            <w:r w:rsidRPr="008A381A">
              <w:rPr>
                <w:b/>
                <w:bCs/>
                <w:sz w:val="20"/>
                <w:szCs w:val="18"/>
                <w:lang w:val="en-US"/>
              </w:rPr>
              <w:t>Usabilidad</w:t>
            </w:r>
          </w:p>
        </w:tc>
        <w:tc>
          <w:tcPr>
            <w:tcW w:w="0" w:type="auto"/>
            <w:hideMark/>
          </w:tcPr>
          <w:p w14:paraId="033E9B52" w14:textId="77777777" w:rsidR="008A381A" w:rsidRPr="008A381A" w:rsidRDefault="008A381A" w:rsidP="008A381A">
            <w:pPr>
              <w:cnfStyle w:val="000000000000" w:firstRow="0" w:lastRow="0" w:firstColumn="0" w:lastColumn="0" w:oddVBand="0" w:evenVBand="0" w:oddHBand="0" w:evenHBand="0" w:firstRowFirstColumn="0" w:firstRowLastColumn="0" w:lastRowFirstColumn="0" w:lastRowLastColumn="0"/>
              <w:rPr>
                <w:sz w:val="20"/>
                <w:szCs w:val="18"/>
                <w:lang w:val="en-US"/>
              </w:rPr>
            </w:pPr>
            <w:r w:rsidRPr="008A381A">
              <w:rPr>
                <w:sz w:val="20"/>
                <w:szCs w:val="18"/>
                <w:lang w:val="en-US"/>
              </w:rPr>
              <w:t>Hotjar, Crazy Egg</w:t>
            </w:r>
          </w:p>
        </w:tc>
        <w:tc>
          <w:tcPr>
            <w:tcW w:w="0" w:type="auto"/>
            <w:hideMark/>
          </w:tcPr>
          <w:p w14:paraId="13D951AA" w14:textId="77777777" w:rsidR="008A381A" w:rsidRPr="008A381A" w:rsidRDefault="008A381A" w:rsidP="008A381A">
            <w:pPr>
              <w:cnfStyle w:val="000000000000" w:firstRow="0" w:lastRow="0" w:firstColumn="0" w:lastColumn="0" w:oddVBand="0" w:evenVBand="0" w:oddHBand="0" w:evenHBand="0" w:firstRowFirstColumn="0" w:firstRowLastColumn="0" w:lastRowFirstColumn="0" w:lastRowLastColumn="0"/>
              <w:rPr>
                <w:sz w:val="20"/>
                <w:szCs w:val="18"/>
              </w:rPr>
            </w:pPr>
            <w:r w:rsidRPr="008A381A">
              <w:rPr>
                <w:sz w:val="20"/>
                <w:szCs w:val="18"/>
              </w:rPr>
              <w:t>Eventos personalizados con TelemetryClient.TrackEvent()</w:t>
            </w:r>
          </w:p>
        </w:tc>
      </w:tr>
      <w:tr w:rsidR="008A381A" w:rsidRPr="00EE34C9" w14:paraId="3D087F9F" w14:textId="77777777" w:rsidTr="008A3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98166" w14:textId="77777777" w:rsidR="008A381A" w:rsidRPr="008A381A" w:rsidRDefault="008A381A" w:rsidP="008A381A">
            <w:pPr>
              <w:rPr>
                <w:sz w:val="20"/>
                <w:szCs w:val="18"/>
                <w:lang w:val="en-US"/>
              </w:rPr>
            </w:pPr>
            <w:r w:rsidRPr="008A381A">
              <w:rPr>
                <w:b/>
                <w:bCs/>
                <w:sz w:val="20"/>
                <w:szCs w:val="18"/>
                <w:lang w:val="en-US"/>
              </w:rPr>
              <w:t>Errores</w:t>
            </w:r>
          </w:p>
        </w:tc>
        <w:tc>
          <w:tcPr>
            <w:tcW w:w="0" w:type="auto"/>
            <w:hideMark/>
          </w:tcPr>
          <w:p w14:paraId="79F5DFD2" w14:textId="77777777" w:rsidR="008A381A" w:rsidRPr="008A381A" w:rsidRDefault="008A381A" w:rsidP="008A381A">
            <w:pPr>
              <w:cnfStyle w:val="000000100000" w:firstRow="0" w:lastRow="0" w:firstColumn="0" w:lastColumn="0" w:oddVBand="0" w:evenVBand="0" w:oddHBand="1" w:evenHBand="0" w:firstRowFirstColumn="0" w:firstRowLastColumn="0" w:lastRowFirstColumn="0" w:lastRowLastColumn="0"/>
              <w:rPr>
                <w:sz w:val="20"/>
                <w:szCs w:val="18"/>
                <w:lang w:val="en-US"/>
              </w:rPr>
            </w:pPr>
            <w:r w:rsidRPr="008A381A">
              <w:rPr>
                <w:sz w:val="20"/>
                <w:szCs w:val="18"/>
                <w:lang w:val="en-US"/>
              </w:rPr>
              <w:t>Sentry, Raygun</w:t>
            </w:r>
          </w:p>
        </w:tc>
        <w:tc>
          <w:tcPr>
            <w:tcW w:w="0" w:type="auto"/>
            <w:hideMark/>
          </w:tcPr>
          <w:p w14:paraId="68987D36" w14:textId="77777777" w:rsidR="008A381A" w:rsidRPr="008A381A" w:rsidRDefault="008A381A" w:rsidP="008A381A">
            <w:pPr>
              <w:cnfStyle w:val="000000100000" w:firstRow="0" w:lastRow="0" w:firstColumn="0" w:lastColumn="0" w:oddVBand="0" w:evenVBand="0" w:oddHBand="1" w:evenHBand="0" w:firstRowFirstColumn="0" w:firstRowLastColumn="0" w:lastRowFirstColumn="0" w:lastRowLastColumn="0"/>
              <w:rPr>
                <w:sz w:val="20"/>
                <w:szCs w:val="18"/>
                <w:lang w:val="en-US"/>
              </w:rPr>
            </w:pPr>
            <w:r w:rsidRPr="008A381A">
              <w:rPr>
                <w:sz w:val="20"/>
                <w:szCs w:val="18"/>
                <w:lang w:val="en-US"/>
              </w:rPr>
              <w:t>app.UseSentry() en Startup.cs</w:t>
            </w:r>
          </w:p>
        </w:tc>
      </w:tr>
      <w:tr w:rsidR="008A381A" w:rsidRPr="008A381A" w14:paraId="294C823E" w14:textId="77777777" w:rsidTr="008A381A">
        <w:tc>
          <w:tcPr>
            <w:cnfStyle w:val="001000000000" w:firstRow="0" w:lastRow="0" w:firstColumn="1" w:lastColumn="0" w:oddVBand="0" w:evenVBand="0" w:oddHBand="0" w:evenHBand="0" w:firstRowFirstColumn="0" w:firstRowLastColumn="0" w:lastRowFirstColumn="0" w:lastRowLastColumn="0"/>
            <w:tcW w:w="0" w:type="auto"/>
            <w:hideMark/>
          </w:tcPr>
          <w:p w14:paraId="0A14CC09" w14:textId="77777777" w:rsidR="008A381A" w:rsidRPr="008A381A" w:rsidRDefault="008A381A" w:rsidP="008A381A">
            <w:pPr>
              <w:rPr>
                <w:sz w:val="20"/>
                <w:szCs w:val="18"/>
                <w:lang w:val="en-US"/>
              </w:rPr>
            </w:pPr>
            <w:r w:rsidRPr="008A381A">
              <w:rPr>
                <w:b/>
                <w:bCs/>
                <w:sz w:val="20"/>
                <w:szCs w:val="18"/>
                <w:lang w:val="en-US"/>
              </w:rPr>
              <w:t>Seguridad</w:t>
            </w:r>
          </w:p>
        </w:tc>
        <w:tc>
          <w:tcPr>
            <w:tcW w:w="0" w:type="auto"/>
            <w:hideMark/>
          </w:tcPr>
          <w:p w14:paraId="5AE41D81" w14:textId="77777777" w:rsidR="008A381A" w:rsidRPr="008A381A" w:rsidRDefault="008A381A" w:rsidP="008A381A">
            <w:pPr>
              <w:cnfStyle w:val="000000000000" w:firstRow="0" w:lastRow="0" w:firstColumn="0" w:lastColumn="0" w:oddVBand="0" w:evenVBand="0" w:oddHBand="0" w:evenHBand="0" w:firstRowFirstColumn="0" w:firstRowLastColumn="0" w:lastRowFirstColumn="0" w:lastRowLastColumn="0"/>
              <w:rPr>
                <w:sz w:val="20"/>
                <w:szCs w:val="18"/>
                <w:lang w:val="en-US"/>
              </w:rPr>
            </w:pPr>
            <w:r w:rsidRPr="008A381A">
              <w:rPr>
                <w:sz w:val="20"/>
                <w:szCs w:val="18"/>
                <w:lang w:val="en-US"/>
              </w:rPr>
              <w:t>OWASP ZAP, Burp Suite</w:t>
            </w:r>
          </w:p>
        </w:tc>
        <w:tc>
          <w:tcPr>
            <w:tcW w:w="0" w:type="auto"/>
            <w:hideMark/>
          </w:tcPr>
          <w:p w14:paraId="7C4CCC74" w14:textId="77777777" w:rsidR="008A381A" w:rsidRPr="008A381A" w:rsidRDefault="008A381A" w:rsidP="008A381A">
            <w:pPr>
              <w:cnfStyle w:val="000000000000" w:firstRow="0" w:lastRow="0" w:firstColumn="0" w:lastColumn="0" w:oddVBand="0" w:evenVBand="0" w:oddHBand="0" w:evenHBand="0" w:firstRowFirstColumn="0" w:firstRowLastColumn="0" w:lastRowFirstColumn="0" w:lastRowLastColumn="0"/>
              <w:rPr>
                <w:sz w:val="20"/>
                <w:szCs w:val="18"/>
              </w:rPr>
            </w:pPr>
            <w:r w:rsidRPr="008A381A">
              <w:rPr>
                <w:sz w:val="20"/>
                <w:szCs w:val="18"/>
              </w:rPr>
              <w:t>Escaneo de APIs ASP.NET Core</w:t>
            </w:r>
          </w:p>
        </w:tc>
      </w:tr>
    </w:tbl>
    <w:p w14:paraId="772D40FD" w14:textId="77777777" w:rsidR="008A381A" w:rsidRPr="008A381A" w:rsidRDefault="008A381A" w:rsidP="008A381A">
      <w:pPr>
        <w:rPr>
          <w:b/>
          <w:bCs/>
        </w:rPr>
      </w:pPr>
      <w:r w:rsidRPr="008A381A">
        <w:rPr>
          <w:b/>
          <w:bCs/>
        </w:rPr>
        <w:t>Estrategias de Mejora Basadas en Datos</w:t>
      </w:r>
    </w:p>
    <w:p w14:paraId="1E231A28" w14:textId="77777777" w:rsidR="008A381A" w:rsidRPr="008A381A" w:rsidRDefault="008A381A" w:rsidP="00FF4DAE">
      <w:pPr>
        <w:numPr>
          <w:ilvl w:val="0"/>
          <w:numId w:val="110"/>
        </w:numPr>
        <w:rPr>
          <w:lang w:val="en-US"/>
        </w:rPr>
      </w:pPr>
      <w:r w:rsidRPr="008A381A">
        <w:rPr>
          <w:b/>
          <w:bCs/>
          <w:lang w:val="en-US"/>
        </w:rPr>
        <w:t>Optimización continua</w:t>
      </w:r>
      <w:r w:rsidRPr="008A381A">
        <w:rPr>
          <w:lang w:val="en-US"/>
        </w:rPr>
        <w:t>:</w:t>
      </w:r>
    </w:p>
    <w:p w14:paraId="43AF27E7" w14:textId="77777777" w:rsidR="008A381A" w:rsidRPr="008A381A" w:rsidRDefault="008A381A" w:rsidP="00FF4DAE">
      <w:pPr>
        <w:numPr>
          <w:ilvl w:val="1"/>
          <w:numId w:val="110"/>
        </w:numPr>
      </w:pPr>
      <w:r w:rsidRPr="008A381A">
        <w:t>Usar </w:t>
      </w:r>
      <w:r w:rsidRPr="008A381A">
        <w:rPr>
          <w:i/>
          <w:iCs/>
        </w:rPr>
        <w:t>Application Insights Profiler</w:t>
      </w:r>
      <w:r w:rsidRPr="008A381A">
        <w:t> para identificar cuellos de botella en producción.</w:t>
      </w:r>
    </w:p>
    <w:p w14:paraId="44B9EC72" w14:textId="77777777" w:rsidR="00E669A2" w:rsidRPr="00E669A2" w:rsidRDefault="00E669A2" w:rsidP="002B6814">
      <w:pPr>
        <w:pStyle w:val="Cdigo"/>
        <w:rPr>
          <w:lang w:val="en-US"/>
        </w:rPr>
      </w:pPr>
      <w:r w:rsidRPr="00E669A2">
        <w:rPr>
          <w:lang w:val="en-US"/>
        </w:rPr>
        <w:t>services.Configure&lt;TelemetryConfiguration&gt;(config =&gt;</w:t>
      </w:r>
    </w:p>
    <w:p w14:paraId="2BB0AABB" w14:textId="77777777" w:rsidR="00E669A2" w:rsidRPr="00E669A2" w:rsidRDefault="00E669A2" w:rsidP="002B6814">
      <w:pPr>
        <w:pStyle w:val="Cdigo"/>
        <w:rPr>
          <w:lang w:val="en-US"/>
        </w:rPr>
      </w:pPr>
      <w:r w:rsidRPr="00E669A2">
        <w:rPr>
          <w:lang w:val="en-US"/>
        </w:rPr>
        <w:t>{</w:t>
      </w:r>
    </w:p>
    <w:p w14:paraId="33928F31" w14:textId="77777777" w:rsidR="00E669A2" w:rsidRPr="00E669A2" w:rsidRDefault="00E669A2" w:rsidP="002B6814">
      <w:pPr>
        <w:pStyle w:val="Cdigo"/>
        <w:rPr>
          <w:lang w:val="en-US"/>
        </w:rPr>
      </w:pPr>
      <w:r w:rsidRPr="00E669A2">
        <w:rPr>
          <w:lang w:val="en-US"/>
        </w:rPr>
        <w:t xml:space="preserve">    config.EnableProfiler();</w:t>
      </w:r>
    </w:p>
    <w:p w14:paraId="35189BF2" w14:textId="188C1AAD" w:rsidR="00793AE5" w:rsidRPr="00080809" w:rsidRDefault="00E669A2" w:rsidP="002B6814">
      <w:pPr>
        <w:pStyle w:val="Cdigo"/>
        <w:rPr>
          <w:lang w:val="en-US"/>
        </w:rPr>
      </w:pPr>
      <w:r w:rsidRPr="00080809">
        <w:rPr>
          <w:lang w:val="en-US"/>
        </w:rPr>
        <w:t>});</w:t>
      </w:r>
    </w:p>
    <w:p w14:paraId="3CC54F0F" w14:textId="77777777" w:rsidR="00793AE5" w:rsidRPr="00080809" w:rsidRDefault="00793AE5" w:rsidP="00A1260B">
      <w:pPr>
        <w:rPr>
          <w:lang w:val="en-US"/>
        </w:rPr>
      </w:pPr>
    </w:p>
    <w:p w14:paraId="1D250CE5" w14:textId="4CDB9993" w:rsidR="0040272F" w:rsidRPr="0040272F" w:rsidRDefault="0040272F" w:rsidP="00FF4DAE">
      <w:pPr>
        <w:pStyle w:val="Prrafodelista"/>
        <w:numPr>
          <w:ilvl w:val="0"/>
          <w:numId w:val="110"/>
        </w:numPr>
        <w:rPr>
          <w:lang w:val="en-US"/>
        </w:rPr>
      </w:pPr>
      <w:r w:rsidRPr="0040272F">
        <w:rPr>
          <w:b/>
          <w:bCs/>
          <w:lang w:val="en-US"/>
        </w:rPr>
        <w:t>Pruebas de resistencia</w:t>
      </w:r>
      <w:r w:rsidRPr="0040272F">
        <w:rPr>
          <w:lang w:val="en-US"/>
        </w:rPr>
        <w:t>:</w:t>
      </w:r>
    </w:p>
    <w:p w14:paraId="316C66D0" w14:textId="77777777" w:rsidR="0040272F" w:rsidRPr="0040272F" w:rsidRDefault="0040272F" w:rsidP="00FF4DAE">
      <w:pPr>
        <w:numPr>
          <w:ilvl w:val="0"/>
          <w:numId w:val="111"/>
        </w:numPr>
        <w:rPr>
          <w:lang w:val="en-US"/>
        </w:rPr>
      </w:pPr>
      <w:r w:rsidRPr="0040272F">
        <w:rPr>
          <w:lang w:val="en-US"/>
        </w:rPr>
        <w:t>Simular caídas con Chaos Monkey for .NET:</w:t>
      </w:r>
    </w:p>
    <w:p w14:paraId="3C2C9AEB" w14:textId="2F4CA340" w:rsidR="00793AE5" w:rsidRPr="0040272F" w:rsidRDefault="0040272F" w:rsidP="002B6814">
      <w:pPr>
        <w:pStyle w:val="Cdigo"/>
        <w:rPr>
          <w:lang w:val="en-US"/>
        </w:rPr>
      </w:pPr>
      <w:r w:rsidRPr="0040272F">
        <w:rPr>
          <w:lang w:val="en-US"/>
        </w:rPr>
        <w:t>chaos monkey run --service PaymentService --latency 5000</w:t>
      </w:r>
    </w:p>
    <w:p w14:paraId="22CF72A1" w14:textId="77777777" w:rsidR="00793AE5" w:rsidRPr="0040272F" w:rsidRDefault="00793AE5" w:rsidP="00A1260B">
      <w:pPr>
        <w:rPr>
          <w:lang w:val="en-US"/>
        </w:rPr>
      </w:pPr>
    </w:p>
    <w:p w14:paraId="434C3E44" w14:textId="54DE891B" w:rsidR="004A7D66" w:rsidRPr="004A7D66" w:rsidRDefault="004A7D66" w:rsidP="00FF4DAE">
      <w:pPr>
        <w:pStyle w:val="Prrafodelista"/>
        <w:numPr>
          <w:ilvl w:val="0"/>
          <w:numId w:val="110"/>
        </w:numPr>
        <w:rPr>
          <w:lang w:val="en-US"/>
        </w:rPr>
      </w:pPr>
      <w:r w:rsidRPr="004A7D66">
        <w:rPr>
          <w:b/>
          <w:bCs/>
          <w:lang w:val="en-US"/>
        </w:rPr>
        <w:t>Feedback cerrado</w:t>
      </w:r>
      <w:r w:rsidRPr="004A7D66">
        <w:rPr>
          <w:lang w:val="en-US"/>
        </w:rPr>
        <w:t>:</w:t>
      </w:r>
    </w:p>
    <w:p w14:paraId="5EFD878D" w14:textId="77777777" w:rsidR="004A7D66" w:rsidRPr="004A7D66" w:rsidRDefault="004A7D66" w:rsidP="00FF4DAE">
      <w:pPr>
        <w:numPr>
          <w:ilvl w:val="0"/>
          <w:numId w:val="112"/>
        </w:numPr>
        <w:rPr>
          <w:lang w:val="en-US"/>
        </w:rPr>
      </w:pPr>
      <w:r w:rsidRPr="004A7D66">
        <w:rPr>
          <w:lang w:val="en-US"/>
        </w:rPr>
        <w:t>Implementar circuit breakers con Polly:</w:t>
      </w:r>
    </w:p>
    <w:p w14:paraId="3A994890" w14:textId="77777777" w:rsidR="00DE3056" w:rsidRPr="00DE3056" w:rsidRDefault="00DE3056" w:rsidP="002B6814">
      <w:pPr>
        <w:pStyle w:val="Cdigo"/>
        <w:rPr>
          <w:lang w:val="en-US"/>
        </w:rPr>
      </w:pPr>
      <w:r w:rsidRPr="00DE3056">
        <w:rPr>
          <w:lang w:val="en-US"/>
        </w:rPr>
        <w:t>Policy.Handle&lt;HttpRequestException&gt;()</w:t>
      </w:r>
    </w:p>
    <w:p w14:paraId="596E068E" w14:textId="25819BFF" w:rsidR="00793AE5" w:rsidRPr="0040272F" w:rsidRDefault="00DE3056" w:rsidP="002B6814">
      <w:pPr>
        <w:pStyle w:val="Cdigo"/>
        <w:rPr>
          <w:lang w:val="en-US"/>
        </w:rPr>
      </w:pPr>
      <w:r w:rsidRPr="00DE3056">
        <w:rPr>
          <w:lang w:val="en-US"/>
        </w:rPr>
        <w:t xml:space="preserve">      .CircuitBreakerAsync(3, TimeSpan.FromMinutes(1));</w:t>
      </w:r>
    </w:p>
    <w:p w14:paraId="23F7E0F0" w14:textId="77777777" w:rsidR="00793AE5" w:rsidRDefault="00793AE5" w:rsidP="00A1260B">
      <w:pPr>
        <w:rPr>
          <w:lang w:val="en-US"/>
        </w:rPr>
      </w:pPr>
    </w:p>
    <w:p w14:paraId="6EE47593" w14:textId="77777777" w:rsidR="00080809" w:rsidRDefault="00080809" w:rsidP="00A1260B">
      <w:pPr>
        <w:rPr>
          <w:lang w:val="en-US"/>
        </w:rPr>
      </w:pPr>
    </w:p>
    <w:p w14:paraId="301B9A78" w14:textId="77777777" w:rsidR="00080809" w:rsidRPr="0040272F" w:rsidRDefault="00080809" w:rsidP="00A1260B">
      <w:pPr>
        <w:rPr>
          <w:lang w:val="en-US"/>
        </w:rPr>
      </w:pPr>
    </w:p>
    <w:p w14:paraId="6A45834D" w14:textId="77777777" w:rsidR="00DE3056" w:rsidRPr="00DE3056" w:rsidRDefault="00DE3056" w:rsidP="00DE3056">
      <w:pPr>
        <w:rPr>
          <w:b/>
          <w:bCs/>
          <w:lang w:val="en-US"/>
        </w:rPr>
      </w:pPr>
      <w:r w:rsidRPr="00DE3056">
        <w:rPr>
          <w:b/>
          <w:bCs/>
          <w:lang w:val="en-US"/>
        </w:rPr>
        <w:lastRenderedPageBreak/>
        <w:t>Impacto en Resultados de Negocio</w:t>
      </w:r>
    </w:p>
    <w:p w14:paraId="07CB1FFB" w14:textId="77777777" w:rsidR="00DE3056" w:rsidRPr="00DE3056" w:rsidRDefault="00DE3056" w:rsidP="00FF4DAE">
      <w:pPr>
        <w:numPr>
          <w:ilvl w:val="0"/>
          <w:numId w:val="113"/>
        </w:numPr>
        <w:rPr>
          <w:lang w:val="en-US"/>
        </w:rPr>
      </w:pPr>
      <w:r w:rsidRPr="00DE3056">
        <w:rPr>
          <w:b/>
          <w:bCs/>
          <w:lang w:val="en-US"/>
        </w:rPr>
        <w:t>Datos contundentes</w:t>
      </w:r>
      <w:r w:rsidRPr="00DE3056">
        <w:rPr>
          <w:lang w:val="en-US"/>
        </w:rPr>
        <w:t>:</w:t>
      </w:r>
    </w:p>
    <w:p w14:paraId="16968F17" w14:textId="77777777" w:rsidR="00DE3056" w:rsidRPr="00DE3056" w:rsidRDefault="00DE3056" w:rsidP="00FF4DAE">
      <w:pPr>
        <w:numPr>
          <w:ilvl w:val="1"/>
          <w:numId w:val="113"/>
        </w:numPr>
      </w:pPr>
      <w:r w:rsidRPr="00DE3056">
        <w:t>1 segundo de mejora en rendimiento → +7% en conversiones (Walmart).</w:t>
      </w:r>
    </w:p>
    <w:p w14:paraId="28FC33F5" w14:textId="77777777" w:rsidR="00DE3056" w:rsidRPr="00DE3056" w:rsidRDefault="00DE3056" w:rsidP="00FF4DAE">
      <w:pPr>
        <w:numPr>
          <w:ilvl w:val="1"/>
          <w:numId w:val="113"/>
        </w:numPr>
      </w:pPr>
      <w:r w:rsidRPr="00DE3056">
        <w:t>Usabilidad óptima → 50% menos llamadas a soporte (Forrester).</w:t>
      </w:r>
    </w:p>
    <w:p w14:paraId="6E62063B" w14:textId="77777777" w:rsidR="00DE3056" w:rsidRPr="00DE3056" w:rsidRDefault="00DE3056" w:rsidP="00FF4DAE">
      <w:pPr>
        <w:numPr>
          <w:ilvl w:val="1"/>
          <w:numId w:val="113"/>
        </w:numPr>
      </w:pPr>
      <w:r w:rsidRPr="00DE3056">
        <w:t>Vulnerabilidad crítica no parcheada en 24h → Costo promedio: $4.35M (IBM Cost of Data Breach 2023).</w:t>
      </w:r>
    </w:p>
    <w:p w14:paraId="41960988" w14:textId="77777777" w:rsidR="00DE3056" w:rsidRPr="00DE3056" w:rsidRDefault="00DE3056" w:rsidP="001719D4">
      <w:pPr>
        <w:jc w:val="left"/>
      </w:pPr>
      <w:r w:rsidRPr="00DE3056">
        <w:rPr>
          <w:b/>
          <w:bCs/>
        </w:rPr>
        <w:t>Advertencia de Martin Fowler</w:t>
      </w:r>
      <w:r w:rsidRPr="00DE3056">
        <w:t>:</w:t>
      </w:r>
      <w:r w:rsidRPr="00DE3056">
        <w:br/>
      </w:r>
      <w:r w:rsidRPr="00DE3056">
        <w:rPr>
          <w:i/>
          <w:iCs/>
        </w:rPr>
        <w:t>"La calidad externa es termómetro del negocio: si los indicadores son rojos, el paciente está en UCI"</w:t>
      </w:r>
      <w:r w:rsidRPr="00DE3056">
        <w:t>.</w:t>
      </w:r>
    </w:p>
    <w:p w14:paraId="51086B93" w14:textId="77777777" w:rsidR="001719D4" w:rsidRDefault="001719D4" w:rsidP="00DE3056">
      <w:pPr>
        <w:rPr>
          <w:b/>
          <w:bCs/>
        </w:rPr>
      </w:pPr>
    </w:p>
    <w:p w14:paraId="33F8893D" w14:textId="02855B33" w:rsidR="00DE3056" w:rsidRPr="00DE3056" w:rsidRDefault="00DE3056" w:rsidP="00DE3056">
      <w:pPr>
        <w:rPr>
          <w:b/>
          <w:bCs/>
        </w:rPr>
      </w:pPr>
      <w:r w:rsidRPr="00DE3056">
        <w:rPr>
          <w:b/>
          <w:bCs/>
        </w:rPr>
        <w:t>Caso de Éxito en C#</w:t>
      </w:r>
    </w:p>
    <w:p w14:paraId="60B5B30A" w14:textId="77777777" w:rsidR="00DE3056" w:rsidRPr="00DE3056" w:rsidRDefault="00DE3056" w:rsidP="00DE3056">
      <w:pPr>
        <w:rPr>
          <w:lang w:val="en-US"/>
        </w:rPr>
      </w:pPr>
      <w:r w:rsidRPr="00DE3056">
        <w:rPr>
          <w:b/>
          <w:bCs/>
          <w:lang w:val="en-US"/>
        </w:rPr>
        <w:t>Problema</w:t>
      </w:r>
      <w:r w:rsidRPr="00DE3056">
        <w:rPr>
          <w:lang w:val="en-US"/>
        </w:rPr>
        <w:t>:</w:t>
      </w:r>
    </w:p>
    <w:p w14:paraId="35A26438" w14:textId="77777777" w:rsidR="00DE3056" w:rsidRPr="00DE3056" w:rsidRDefault="00DE3056" w:rsidP="00FF4DAE">
      <w:pPr>
        <w:numPr>
          <w:ilvl w:val="0"/>
          <w:numId w:val="114"/>
        </w:numPr>
      </w:pPr>
      <w:r w:rsidRPr="00DE3056">
        <w:t>Aplicación de banca online con:</w:t>
      </w:r>
    </w:p>
    <w:p w14:paraId="31EB8D2A" w14:textId="77777777" w:rsidR="00DE3056" w:rsidRPr="00DE3056" w:rsidRDefault="00DE3056" w:rsidP="00FF4DAE">
      <w:pPr>
        <w:numPr>
          <w:ilvl w:val="1"/>
          <w:numId w:val="114"/>
        </w:numPr>
        <w:rPr>
          <w:lang w:val="en-US"/>
        </w:rPr>
      </w:pPr>
      <w:r w:rsidRPr="00DE3056">
        <w:rPr>
          <w:lang w:val="en-US"/>
        </w:rPr>
        <w:t>Tiempo de carga: 8 segundos</w:t>
      </w:r>
    </w:p>
    <w:p w14:paraId="34934F69" w14:textId="77777777" w:rsidR="00DE3056" w:rsidRPr="00DE3056" w:rsidRDefault="00DE3056" w:rsidP="00FF4DAE">
      <w:pPr>
        <w:numPr>
          <w:ilvl w:val="1"/>
          <w:numId w:val="114"/>
        </w:numPr>
        <w:rPr>
          <w:lang w:val="en-US"/>
        </w:rPr>
      </w:pPr>
      <w:r w:rsidRPr="00DE3056">
        <w:rPr>
          <w:lang w:val="en-US"/>
        </w:rPr>
        <w:t>Tasa de error: 12%</w:t>
      </w:r>
    </w:p>
    <w:p w14:paraId="125A501B" w14:textId="77777777" w:rsidR="00DE3056" w:rsidRPr="00DE3056" w:rsidRDefault="00DE3056" w:rsidP="00DE3056">
      <w:pPr>
        <w:rPr>
          <w:lang w:val="en-US"/>
        </w:rPr>
      </w:pPr>
      <w:r w:rsidRPr="00DE3056">
        <w:rPr>
          <w:b/>
          <w:bCs/>
          <w:lang w:val="en-US"/>
        </w:rPr>
        <w:t>Solución</w:t>
      </w:r>
      <w:r w:rsidRPr="00DE3056">
        <w:rPr>
          <w:lang w:val="en-US"/>
        </w:rPr>
        <w:t>:</w:t>
      </w:r>
    </w:p>
    <w:p w14:paraId="2DBFD0EF" w14:textId="77777777" w:rsidR="00DE3056" w:rsidRPr="00DE3056" w:rsidRDefault="00DE3056" w:rsidP="00FF4DAE">
      <w:pPr>
        <w:numPr>
          <w:ilvl w:val="0"/>
          <w:numId w:val="115"/>
        </w:numPr>
      </w:pPr>
      <w:r w:rsidRPr="00DE3056">
        <w:t>Migrar de .NET Framework a .NET 8 (mejora del 40% en rendimiento).</w:t>
      </w:r>
    </w:p>
    <w:p w14:paraId="15FEC550" w14:textId="608AD140" w:rsidR="00793AE5" w:rsidRPr="00A6579A" w:rsidRDefault="00DE3056" w:rsidP="00FF4DAE">
      <w:pPr>
        <w:numPr>
          <w:ilvl w:val="0"/>
          <w:numId w:val="115"/>
        </w:numPr>
        <w:rPr>
          <w:lang w:val="en-US"/>
        </w:rPr>
      </w:pPr>
      <w:r w:rsidRPr="00DE3056">
        <w:rPr>
          <w:lang w:val="en-US"/>
        </w:rPr>
        <w:t>Implementar caché con Redis:</w:t>
      </w:r>
    </w:p>
    <w:p w14:paraId="18E127B8" w14:textId="77777777" w:rsidR="00EB3AF9" w:rsidRPr="00EB3AF9" w:rsidRDefault="00EB3AF9" w:rsidP="002B6814">
      <w:pPr>
        <w:pStyle w:val="Cdigo"/>
        <w:rPr>
          <w:lang w:val="en-US"/>
        </w:rPr>
      </w:pPr>
      <w:r w:rsidRPr="00EB3AF9">
        <w:rPr>
          <w:lang w:val="en-US"/>
        </w:rPr>
        <w:t xml:space="preserve">services.AddStackExchangeRedisCache(options =&gt; </w:t>
      </w:r>
    </w:p>
    <w:p w14:paraId="10BD8BC6" w14:textId="77777777" w:rsidR="00EB3AF9" w:rsidRPr="00EB3AF9" w:rsidRDefault="00EB3AF9" w:rsidP="002B6814">
      <w:pPr>
        <w:pStyle w:val="Cdigo"/>
        <w:rPr>
          <w:lang w:val="en-US"/>
        </w:rPr>
      </w:pPr>
      <w:r w:rsidRPr="00EB3AF9">
        <w:rPr>
          <w:lang w:val="en-US"/>
        </w:rPr>
        <w:t>{</w:t>
      </w:r>
    </w:p>
    <w:p w14:paraId="52A7DACF" w14:textId="77777777" w:rsidR="00EB3AF9" w:rsidRPr="00EB3AF9" w:rsidRDefault="00EB3AF9" w:rsidP="002B6814">
      <w:pPr>
        <w:pStyle w:val="Cdigo"/>
        <w:rPr>
          <w:lang w:val="en-US"/>
        </w:rPr>
      </w:pPr>
      <w:r w:rsidRPr="00EB3AF9">
        <w:rPr>
          <w:lang w:val="en-US"/>
        </w:rPr>
        <w:t xml:space="preserve">    options.Configuration = "localhost:6379";</w:t>
      </w:r>
    </w:p>
    <w:p w14:paraId="0A9C463E" w14:textId="0C8213AA" w:rsidR="00793AE5" w:rsidRPr="0040272F" w:rsidRDefault="00EB3AF9" w:rsidP="002B6814">
      <w:pPr>
        <w:pStyle w:val="Cdigo"/>
        <w:rPr>
          <w:lang w:val="en-US"/>
        </w:rPr>
      </w:pPr>
      <w:r w:rsidRPr="00EB3AF9">
        <w:rPr>
          <w:lang w:val="en-US"/>
        </w:rPr>
        <w:t>});</w:t>
      </w:r>
    </w:p>
    <w:p w14:paraId="2A911373" w14:textId="77777777" w:rsidR="00793AE5" w:rsidRPr="0040272F" w:rsidRDefault="00793AE5" w:rsidP="00A1260B">
      <w:pPr>
        <w:rPr>
          <w:lang w:val="en-US"/>
        </w:rPr>
      </w:pPr>
    </w:p>
    <w:p w14:paraId="139A1932" w14:textId="77777777" w:rsidR="00EB3AF9" w:rsidRPr="00EB3AF9" w:rsidRDefault="00EB3AF9" w:rsidP="00FF4DAE">
      <w:pPr>
        <w:numPr>
          <w:ilvl w:val="0"/>
          <w:numId w:val="116"/>
        </w:numPr>
      </w:pPr>
      <w:r w:rsidRPr="00EB3AF9">
        <w:t>Corregir 23 vulnerabilidades OWASP con SonarQube.</w:t>
      </w:r>
    </w:p>
    <w:p w14:paraId="19C54CDD" w14:textId="77777777" w:rsidR="00EB3AF9" w:rsidRPr="00EB3AF9" w:rsidRDefault="00EB3AF9" w:rsidP="00EB3AF9">
      <w:pPr>
        <w:rPr>
          <w:lang w:val="en-US"/>
        </w:rPr>
      </w:pPr>
      <w:r w:rsidRPr="00EB3AF9">
        <w:rPr>
          <w:b/>
          <w:bCs/>
          <w:lang w:val="en-US"/>
        </w:rPr>
        <w:t>Resultados</w:t>
      </w:r>
      <w:r w:rsidRPr="00EB3AF9">
        <w:rPr>
          <w:lang w:val="en-US"/>
        </w:rPr>
        <w:t>:</w:t>
      </w:r>
    </w:p>
    <w:p w14:paraId="41226884" w14:textId="77777777" w:rsidR="00EB3AF9" w:rsidRPr="00EB3AF9" w:rsidRDefault="00EB3AF9" w:rsidP="00FF4DAE">
      <w:pPr>
        <w:numPr>
          <w:ilvl w:val="0"/>
          <w:numId w:val="117"/>
        </w:numPr>
        <w:rPr>
          <w:lang w:val="en-US"/>
        </w:rPr>
      </w:pPr>
      <w:r w:rsidRPr="00EB3AF9">
        <w:rPr>
          <w:b/>
          <w:bCs/>
          <w:lang w:val="en-US"/>
        </w:rPr>
        <w:t>0.9 segundos</w:t>
      </w:r>
      <w:r w:rsidRPr="00EB3AF9">
        <w:rPr>
          <w:lang w:val="en-US"/>
        </w:rPr>
        <w:t> de carga</w:t>
      </w:r>
    </w:p>
    <w:p w14:paraId="60106C90" w14:textId="77777777" w:rsidR="00EB3AF9" w:rsidRPr="00EB3AF9" w:rsidRDefault="00EB3AF9" w:rsidP="00FF4DAE">
      <w:pPr>
        <w:numPr>
          <w:ilvl w:val="0"/>
          <w:numId w:val="117"/>
        </w:numPr>
        <w:rPr>
          <w:lang w:val="en-US"/>
        </w:rPr>
      </w:pPr>
      <w:r w:rsidRPr="00EB3AF9">
        <w:rPr>
          <w:b/>
          <w:bCs/>
          <w:lang w:val="en-US"/>
        </w:rPr>
        <w:t>99.98%</w:t>
      </w:r>
      <w:r w:rsidRPr="00EB3AF9">
        <w:rPr>
          <w:lang w:val="en-US"/>
        </w:rPr>
        <w:t> disponibilidad</w:t>
      </w:r>
    </w:p>
    <w:p w14:paraId="7121BDA1" w14:textId="77777777" w:rsidR="00EB3AF9" w:rsidRPr="00EB3AF9" w:rsidRDefault="00EB3AF9" w:rsidP="00FF4DAE">
      <w:pPr>
        <w:numPr>
          <w:ilvl w:val="0"/>
          <w:numId w:val="117"/>
        </w:numPr>
        <w:rPr>
          <w:lang w:val="en-US"/>
        </w:rPr>
      </w:pPr>
      <w:r w:rsidRPr="00EB3AF9">
        <w:rPr>
          <w:b/>
          <w:bCs/>
          <w:lang w:val="en-US"/>
        </w:rPr>
        <w:t>$2M</w:t>
      </w:r>
      <w:r w:rsidRPr="00EB3AF9">
        <w:rPr>
          <w:lang w:val="en-US"/>
        </w:rPr>
        <w:t> ahorrados en soporte anual</w:t>
      </w:r>
    </w:p>
    <w:p w14:paraId="3674CA37" w14:textId="3856D279" w:rsidR="00EB3AF9" w:rsidRPr="00EB3AF9" w:rsidRDefault="00EB3AF9" w:rsidP="00EB3AF9">
      <w:r w:rsidRPr="00EB3AF9">
        <w:lastRenderedPageBreak/>
        <w:t>Estas métricas convierten la percepción subjetiva del usuario en palancas de crecimiento cuantificables.</w:t>
      </w:r>
    </w:p>
    <w:p w14:paraId="088B0FF3" w14:textId="77777777" w:rsidR="00793AE5" w:rsidRPr="00EB3AF9" w:rsidRDefault="00793AE5" w:rsidP="00A1260B"/>
    <w:p w14:paraId="47AE8848" w14:textId="77777777" w:rsidR="00E0383D" w:rsidRPr="00E0383D" w:rsidRDefault="00E0383D" w:rsidP="00E0383D">
      <w:pPr>
        <w:rPr>
          <w:b/>
          <w:bCs/>
        </w:rPr>
      </w:pPr>
      <w:r w:rsidRPr="00E0383D">
        <w:rPr>
          <w:b/>
          <w:bCs/>
        </w:rPr>
        <w:t>Métricas de Pruebas y TDD: La Ciencia detrás del Código Confiable</w:t>
      </w:r>
    </w:p>
    <w:p w14:paraId="7281D159" w14:textId="2F3E46E0" w:rsidR="008F30DB" w:rsidRPr="00080809" w:rsidRDefault="008F30DB" w:rsidP="009E3D61">
      <w:pPr>
        <w:jc w:val="left"/>
        <w:rPr>
          <w:b/>
          <w:bCs/>
          <w:lang w:val="en-US"/>
        </w:rPr>
      </w:pPr>
      <w:r w:rsidRPr="008F30DB">
        <w:rPr>
          <w:b/>
          <w:bCs/>
        </w:rPr>
        <w:t>Cobertura de Pruebas: El Mapa Completo</w:t>
      </w:r>
      <w:r w:rsidRPr="008F30DB">
        <w:br/>
        <w:t xml:space="preserve">La cobertura de pruebas mide el porcentaje de código ejecutado durante las pruebas automáticas. No es solo un número: es un mapa que revela zonas oscuras en tu código donde los errores pueden esconderse. </w:t>
      </w:r>
      <w:r w:rsidRPr="008F30DB">
        <w:rPr>
          <w:lang w:val="en-US"/>
        </w:rPr>
        <w:t>Como explica </w:t>
      </w:r>
      <w:r w:rsidRPr="008F30DB">
        <w:rPr>
          <w:b/>
          <w:bCs/>
          <w:lang w:val="en-US"/>
        </w:rPr>
        <w:t>Michael Feathers</w:t>
      </w:r>
      <w:r w:rsidRPr="008F30DB">
        <w:rPr>
          <w:lang w:val="en-US"/>
        </w:rPr>
        <w:t> en </w:t>
      </w:r>
      <w:r w:rsidRPr="008F30DB">
        <w:rPr>
          <w:i/>
          <w:iCs/>
          <w:lang w:val="en-US"/>
        </w:rPr>
        <w:t>Working Effectively with Legacy Code</w:t>
      </w:r>
      <w:r w:rsidRPr="008F30DB">
        <w:rPr>
          <w:lang w:val="en-US"/>
        </w:rPr>
        <w:t>:</w:t>
      </w:r>
    </w:p>
    <w:p w14:paraId="794938AB" w14:textId="77777777" w:rsidR="008F30DB" w:rsidRDefault="008F30DB" w:rsidP="008F30DB">
      <w:r w:rsidRPr="008F30DB">
        <w:rPr>
          <w:i/>
          <w:iCs/>
        </w:rPr>
        <w:t>"La cobertura es tu brújula en territorio desconocido. Menos del 80% significa que estás navegando a ciegas"</w:t>
      </w:r>
      <w:r w:rsidRPr="008F30DB">
        <w:t>.</w:t>
      </w:r>
    </w:p>
    <w:p w14:paraId="271F8A6B" w14:textId="77777777" w:rsidR="009E3D61" w:rsidRPr="008F30DB" w:rsidRDefault="009E3D61" w:rsidP="008F30DB"/>
    <w:p w14:paraId="090FE359" w14:textId="77777777" w:rsidR="008F30DB" w:rsidRPr="008F30DB" w:rsidRDefault="008F30DB" w:rsidP="008F30DB">
      <w:pPr>
        <w:rPr>
          <w:lang w:val="en-US"/>
        </w:rPr>
      </w:pPr>
      <w:r w:rsidRPr="008F30DB">
        <w:rPr>
          <w:b/>
          <w:bCs/>
          <w:lang w:val="en-US"/>
        </w:rPr>
        <w:t>Tipos de cobertura</w:t>
      </w:r>
      <w:r w:rsidRPr="008F30DB">
        <w:rPr>
          <w:lang w:val="en-US"/>
        </w:rPr>
        <w:t>:</w:t>
      </w:r>
    </w:p>
    <w:p w14:paraId="41917E1C" w14:textId="77777777" w:rsidR="008F30DB" w:rsidRPr="008F30DB" w:rsidRDefault="008F30DB" w:rsidP="00FF4DAE">
      <w:pPr>
        <w:numPr>
          <w:ilvl w:val="0"/>
          <w:numId w:val="118"/>
        </w:numPr>
      </w:pPr>
      <w:r w:rsidRPr="008F30DB">
        <w:rPr>
          <w:b/>
          <w:bCs/>
        </w:rPr>
        <w:t>Cobertura de líneas</w:t>
      </w:r>
      <w:r w:rsidRPr="008F30DB">
        <w:t>: Porcentaje de líneas ejecutadas</w:t>
      </w:r>
    </w:p>
    <w:p w14:paraId="059FDB88" w14:textId="77777777" w:rsidR="008F30DB" w:rsidRPr="008F30DB" w:rsidRDefault="008F30DB" w:rsidP="00FF4DAE">
      <w:pPr>
        <w:numPr>
          <w:ilvl w:val="0"/>
          <w:numId w:val="118"/>
        </w:numPr>
      </w:pPr>
      <w:r w:rsidRPr="008F30DB">
        <w:rPr>
          <w:b/>
          <w:bCs/>
        </w:rPr>
        <w:t>Cobertura de ramas</w:t>
      </w:r>
      <w:r w:rsidRPr="008F30DB">
        <w:t>: Porcentaje de caminos lógicos probados (if/else, switch)</w:t>
      </w:r>
    </w:p>
    <w:p w14:paraId="60B59E56" w14:textId="77777777" w:rsidR="008F30DB" w:rsidRPr="008F30DB" w:rsidRDefault="008F30DB" w:rsidP="00FF4DAE">
      <w:pPr>
        <w:numPr>
          <w:ilvl w:val="0"/>
          <w:numId w:val="118"/>
        </w:numPr>
      </w:pPr>
      <w:r w:rsidRPr="008F30DB">
        <w:rPr>
          <w:b/>
          <w:bCs/>
        </w:rPr>
        <w:t>Cobertura de condiciones</w:t>
      </w:r>
      <w:r w:rsidRPr="008F30DB">
        <w:t>: Evaluación de sub-expresiones booleanas</w:t>
      </w:r>
    </w:p>
    <w:p w14:paraId="32883058" w14:textId="77777777" w:rsidR="008F30DB" w:rsidRPr="008F30DB" w:rsidRDefault="008F30DB" w:rsidP="008F30DB">
      <w:r w:rsidRPr="008F30DB">
        <w:rPr>
          <w:b/>
          <w:bCs/>
        </w:rPr>
        <w:t>Ejemplo técnico en C#</w:t>
      </w:r>
      <w:r w:rsidRPr="008F30DB">
        <w:t>:</w:t>
      </w:r>
    </w:p>
    <w:p w14:paraId="27E965EF" w14:textId="77777777" w:rsidR="009737F1" w:rsidRDefault="009737F1" w:rsidP="002B6814">
      <w:pPr>
        <w:pStyle w:val="Cdigo"/>
      </w:pPr>
      <w:r>
        <w:t>public class PriceCalculator</w:t>
      </w:r>
    </w:p>
    <w:p w14:paraId="3FF85C1D" w14:textId="77777777" w:rsidR="009737F1" w:rsidRDefault="009737F1" w:rsidP="002B6814">
      <w:pPr>
        <w:pStyle w:val="Cdigo"/>
      </w:pPr>
      <w:r>
        <w:t>{</w:t>
      </w:r>
    </w:p>
    <w:p w14:paraId="35F299A8" w14:textId="77777777" w:rsidR="009737F1" w:rsidRDefault="009737F1" w:rsidP="002B6814">
      <w:pPr>
        <w:pStyle w:val="Cdigo"/>
      </w:pPr>
      <w:r>
        <w:t xml:space="preserve">    // Línea 1</w:t>
      </w:r>
    </w:p>
    <w:p w14:paraId="36FD82B2" w14:textId="77777777" w:rsidR="009737F1" w:rsidRPr="00EE34C9" w:rsidRDefault="009737F1" w:rsidP="002B6814">
      <w:pPr>
        <w:pStyle w:val="Cdigo"/>
      </w:pPr>
      <w:r>
        <w:t xml:space="preserve">    </w:t>
      </w:r>
      <w:r w:rsidRPr="00EE34C9">
        <w:t>public decimal CalculateFinalPrice(decimal basePrice, bool isMember)</w:t>
      </w:r>
    </w:p>
    <w:p w14:paraId="368BB723" w14:textId="77777777" w:rsidR="009737F1" w:rsidRDefault="009737F1" w:rsidP="002B6814">
      <w:pPr>
        <w:pStyle w:val="Cdigo"/>
      </w:pPr>
      <w:r w:rsidRPr="00EE34C9">
        <w:t xml:space="preserve">    </w:t>
      </w:r>
      <w:r>
        <w:t>{</w:t>
      </w:r>
    </w:p>
    <w:p w14:paraId="28FD96B4" w14:textId="77777777" w:rsidR="009737F1" w:rsidRDefault="009737F1" w:rsidP="002B6814">
      <w:pPr>
        <w:pStyle w:val="Cdigo"/>
      </w:pPr>
      <w:r>
        <w:t xml:space="preserve">        // Línea 2</w:t>
      </w:r>
    </w:p>
    <w:p w14:paraId="238B3AD4" w14:textId="77777777" w:rsidR="009737F1" w:rsidRDefault="009737F1" w:rsidP="002B6814">
      <w:pPr>
        <w:pStyle w:val="Cdigo"/>
      </w:pPr>
      <w:r>
        <w:t xml:space="preserve">        decimal discount = 0;</w:t>
      </w:r>
    </w:p>
    <w:p w14:paraId="2F5C9CC6" w14:textId="77777777" w:rsidR="009737F1" w:rsidRDefault="009737F1" w:rsidP="002B6814">
      <w:pPr>
        <w:pStyle w:val="Cdigo"/>
      </w:pPr>
      <w:r>
        <w:t xml:space="preserve">        </w:t>
      </w:r>
    </w:p>
    <w:p w14:paraId="0EF735E5" w14:textId="77777777" w:rsidR="009737F1" w:rsidRDefault="009737F1" w:rsidP="002B6814">
      <w:pPr>
        <w:pStyle w:val="Cdigo"/>
      </w:pPr>
      <w:r>
        <w:t xml:space="preserve">        // Línea 3 (rama no cubierta si no se prueba isMember=false)</w:t>
      </w:r>
    </w:p>
    <w:p w14:paraId="3CDB3D20" w14:textId="77777777" w:rsidR="009737F1" w:rsidRPr="00080809" w:rsidRDefault="009737F1" w:rsidP="002B6814">
      <w:pPr>
        <w:pStyle w:val="Cdigo"/>
        <w:rPr>
          <w:lang w:val="en-US"/>
        </w:rPr>
      </w:pPr>
      <w:r>
        <w:t xml:space="preserve">        </w:t>
      </w:r>
      <w:r w:rsidRPr="00080809">
        <w:rPr>
          <w:lang w:val="en-US"/>
        </w:rPr>
        <w:t xml:space="preserve">if(isMember) </w:t>
      </w:r>
    </w:p>
    <w:p w14:paraId="41C4D189" w14:textId="77777777" w:rsidR="009737F1" w:rsidRPr="009737F1" w:rsidRDefault="009737F1" w:rsidP="002B6814">
      <w:pPr>
        <w:pStyle w:val="Cdigo"/>
        <w:rPr>
          <w:lang w:val="en-US"/>
        </w:rPr>
      </w:pPr>
      <w:r w:rsidRPr="00080809">
        <w:rPr>
          <w:lang w:val="en-US"/>
        </w:rPr>
        <w:t xml:space="preserve">        </w:t>
      </w:r>
      <w:r w:rsidRPr="009737F1">
        <w:rPr>
          <w:lang w:val="en-US"/>
        </w:rPr>
        <w:t>{</w:t>
      </w:r>
    </w:p>
    <w:p w14:paraId="36A7579A" w14:textId="77777777" w:rsidR="009737F1" w:rsidRPr="009737F1" w:rsidRDefault="009737F1" w:rsidP="002B6814">
      <w:pPr>
        <w:pStyle w:val="Cdigo"/>
        <w:rPr>
          <w:lang w:val="en-US"/>
        </w:rPr>
      </w:pPr>
      <w:r w:rsidRPr="009737F1">
        <w:rPr>
          <w:lang w:val="en-US"/>
        </w:rPr>
        <w:t xml:space="preserve">            // Línea 4</w:t>
      </w:r>
    </w:p>
    <w:p w14:paraId="4CD878D3" w14:textId="77777777" w:rsidR="009737F1" w:rsidRPr="009737F1" w:rsidRDefault="009737F1" w:rsidP="002B6814">
      <w:pPr>
        <w:pStyle w:val="Cdigo"/>
        <w:rPr>
          <w:lang w:val="en-US"/>
        </w:rPr>
      </w:pPr>
      <w:r w:rsidRPr="009737F1">
        <w:rPr>
          <w:lang w:val="en-US"/>
        </w:rPr>
        <w:t xml:space="preserve">            discount = basePrice * 0.15m;</w:t>
      </w:r>
    </w:p>
    <w:p w14:paraId="27A0143D" w14:textId="77777777" w:rsidR="009737F1" w:rsidRPr="00EE34C9" w:rsidRDefault="009737F1" w:rsidP="002B6814">
      <w:pPr>
        <w:pStyle w:val="Cdigo"/>
      </w:pPr>
      <w:r w:rsidRPr="009737F1">
        <w:rPr>
          <w:lang w:val="en-US"/>
        </w:rPr>
        <w:t xml:space="preserve">        </w:t>
      </w:r>
      <w:r w:rsidRPr="00EE34C9">
        <w:t>}</w:t>
      </w:r>
    </w:p>
    <w:p w14:paraId="43353CFB" w14:textId="77777777" w:rsidR="009737F1" w:rsidRPr="00EE34C9" w:rsidRDefault="009737F1" w:rsidP="002B6814">
      <w:pPr>
        <w:pStyle w:val="Cdigo"/>
      </w:pPr>
      <w:r w:rsidRPr="00EE34C9">
        <w:t xml:space="preserve">        </w:t>
      </w:r>
    </w:p>
    <w:p w14:paraId="6C713456" w14:textId="77777777" w:rsidR="009737F1" w:rsidRPr="009778F1" w:rsidRDefault="009737F1" w:rsidP="002B6814">
      <w:pPr>
        <w:pStyle w:val="Cdigo"/>
      </w:pPr>
      <w:r w:rsidRPr="00EE34C9">
        <w:t xml:space="preserve">        </w:t>
      </w:r>
      <w:r w:rsidRPr="009778F1">
        <w:t>// Línea 5</w:t>
      </w:r>
    </w:p>
    <w:p w14:paraId="4DF1A833" w14:textId="77777777" w:rsidR="009737F1" w:rsidRPr="009778F1" w:rsidRDefault="009737F1" w:rsidP="002B6814">
      <w:pPr>
        <w:pStyle w:val="Cdigo"/>
      </w:pPr>
      <w:r w:rsidRPr="009778F1">
        <w:t xml:space="preserve">        return basePrice - discount;</w:t>
      </w:r>
    </w:p>
    <w:p w14:paraId="4ACE882A" w14:textId="77777777" w:rsidR="009737F1" w:rsidRDefault="009737F1" w:rsidP="002B6814">
      <w:pPr>
        <w:pStyle w:val="Cdigo"/>
      </w:pPr>
      <w:r w:rsidRPr="009778F1">
        <w:t xml:space="preserve">    </w:t>
      </w:r>
      <w:r>
        <w:t>}</w:t>
      </w:r>
    </w:p>
    <w:p w14:paraId="704A92B7" w14:textId="77777777" w:rsidR="009737F1" w:rsidRDefault="009737F1" w:rsidP="002B6814">
      <w:pPr>
        <w:pStyle w:val="Cdigo"/>
      </w:pPr>
      <w:r>
        <w:t>}</w:t>
      </w:r>
    </w:p>
    <w:p w14:paraId="77EB600D" w14:textId="77777777" w:rsidR="009737F1" w:rsidRDefault="009737F1" w:rsidP="002B6814">
      <w:pPr>
        <w:pStyle w:val="Cdigo"/>
      </w:pPr>
    </w:p>
    <w:p w14:paraId="1BD0D061" w14:textId="77777777" w:rsidR="009737F1" w:rsidRDefault="009737F1" w:rsidP="002B6814">
      <w:pPr>
        <w:pStyle w:val="Cdigo"/>
      </w:pPr>
      <w:r>
        <w:lastRenderedPageBreak/>
        <w:t>// Prueba unitaria que solo cubre isMember=true</w:t>
      </w:r>
    </w:p>
    <w:p w14:paraId="34D6E43E" w14:textId="77777777" w:rsidR="009737F1" w:rsidRPr="009737F1" w:rsidRDefault="009737F1" w:rsidP="002B6814">
      <w:pPr>
        <w:pStyle w:val="Cdigo"/>
        <w:rPr>
          <w:lang w:val="en-US"/>
        </w:rPr>
      </w:pPr>
      <w:r w:rsidRPr="009737F1">
        <w:rPr>
          <w:lang w:val="en-US"/>
        </w:rPr>
        <w:t>[TestMethod]</w:t>
      </w:r>
    </w:p>
    <w:p w14:paraId="32FEF18C" w14:textId="77777777" w:rsidR="009737F1" w:rsidRPr="009737F1" w:rsidRDefault="009737F1" w:rsidP="002B6814">
      <w:pPr>
        <w:pStyle w:val="Cdigo"/>
        <w:rPr>
          <w:lang w:val="en-US"/>
        </w:rPr>
      </w:pPr>
      <w:r w:rsidRPr="009737F1">
        <w:rPr>
          <w:lang w:val="en-US"/>
        </w:rPr>
        <w:t>public void CalculateFinalPrice_Member_GetsDiscount()</w:t>
      </w:r>
    </w:p>
    <w:p w14:paraId="79854539" w14:textId="77777777" w:rsidR="009737F1" w:rsidRDefault="009737F1" w:rsidP="002B6814">
      <w:pPr>
        <w:pStyle w:val="Cdigo"/>
      </w:pPr>
      <w:r>
        <w:t>{</w:t>
      </w:r>
    </w:p>
    <w:p w14:paraId="08BD92D9" w14:textId="77777777" w:rsidR="009737F1" w:rsidRDefault="009737F1" w:rsidP="002B6814">
      <w:pPr>
        <w:pStyle w:val="Cdigo"/>
      </w:pPr>
      <w:r>
        <w:t xml:space="preserve">    var calculator = new PriceCalculator();</w:t>
      </w:r>
    </w:p>
    <w:p w14:paraId="6BB73B1D" w14:textId="77777777" w:rsidR="009737F1" w:rsidRDefault="009737F1" w:rsidP="002B6814">
      <w:pPr>
        <w:pStyle w:val="Cdigo"/>
      </w:pPr>
      <w:r>
        <w:t xml:space="preserve">    var result = calculator.CalculateFinalPrice(100, true);</w:t>
      </w:r>
    </w:p>
    <w:p w14:paraId="6F63AEC9" w14:textId="77777777" w:rsidR="009737F1" w:rsidRDefault="009737F1" w:rsidP="002B6814">
      <w:pPr>
        <w:pStyle w:val="Cdigo"/>
      </w:pPr>
      <w:r>
        <w:t xml:space="preserve">    Assert.AreEqual(85, result);</w:t>
      </w:r>
    </w:p>
    <w:p w14:paraId="04557A06" w14:textId="5E353A8C" w:rsidR="00793AE5" w:rsidRPr="00EB3AF9" w:rsidRDefault="009737F1" w:rsidP="002B6814">
      <w:pPr>
        <w:pStyle w:val="Cdigo"/>
      </w:pPr>
      <w:r>
        <w:t>}</w:t>
      </w:r>
    </w:p>
    <w:p w14:paraId="3F6EAFC4" w14:textId="77777777" w:rsidR="00793AE5" w:rsidRPr="00EB3AF9" w:rsidRDefault="00793AE5" w:rsidP="00A1260B"/>
    <w:p w14:paraId="49F56DEF" w14:textId="77777777" w:rsidR="00F34BB4" w:rsidRPr="00F34BB4" w:rsidRDefault="00F34BB4" w:rsidP="00F34BB4">
      <w:pPr>
        <w:rPr>
          <w:lang w:val="en-US"/>
        </w:rPr>
      </w:pPr>
      <w:r w:rsidRPr="00F34BB4">
        <w:rPr>
          <w:b/>
          <w:bCs/>
          <w:lang w:val="en-US"/>
        </w:rPr>
        <w:t>Cálculo de cobertura</w:t>
      </w:r>
      <w:r w:rsidRPr="00F34BB4">
        <w:rPr>
          <w:lang w:val="en-US"/>
        </w:rPr>
        <w:t>:</w:t>
      </w:r>
    </w:p>
    <w:p w14:paraId="678742C3" w14:textId="77777777" w:rsidR="00F34BB4" w:rsidRPr="00F34BB4" w:rsidRDefault="00F34BB4" w:rsidP="00FF4DAE">
      <w:pPr>
        <w:numPr>
          <w:ilvl w:val="0"/>
          <w:numId w:val="119"/>
        </w:numPr>
        <w:rPr>
          <w:lang w:val="en-US"/>
        </w:rPr>
      </w:pPr>
      <w:r w:rsidRPr="00F34BB4">
        <w:rPr>
          <w:lang w:val="en-US"/>
        </w:rPr>
        <w:t>Líneas totales: 5</w:t>
      </w:r>
    </w:p>
    <w:p w14:paraId="4B1923FB" w14:textId="77777777" w:rsidR="00F34BB4" w:rsidRPr="00F34BB4" w:rsidRDefault="00F34BB4" w:rsidP="00FF4DAE">
      <w:pPr>
        <w:numPr>
          <w:ilvl w:val="0"/>
          <w:numId w:val="119"/>
        </w:numPr>
      </w:pPr>
      <w:r w:rsidRPr="00F34BB4">
        <w:t>Líneas ejecutadas: 4 (falta rama isMember=false)</w:t>
      </w:r>
    </w:p>
    <w:p w14:paraId="1E8638AA" w14:textId="77777777" w:rsidR="00F34BB4" w:rsidRPr="00F34BB4" w:rsidRDefault="00F34BB4" w:rsidP="00FF4DAE">
      <w:pPr>
        <w:numPr>
          <w:ilvl w:val="0"/>
          <w:numId w:val="119"/>
        </w:numPr>
        <w:rPr>
          <w:lang w:val="en-US"/>
        </w:rPr>
      </w:pPr>
      <w:r w:rsidRPr="00F34BB4">
        <w:rPr>
          <w:b/>
          <w:bCs/>
          <w:lang w:val="en-US"/>
        </w:rPr>
        <w:t>Cobertura de líneas</w:t>
      </w:r>
      <w:r w:rsidRPr="00F34BB4">
        <w:rPr>
          <w:lang w:val="en-US"/>
        </w:rPr>
        <w:t>: 80%</w:t>
      </w:r>
    </w:p>
    <w:p w14:paraId="1E389B7D" w14:textId="77777777" w:rsidR="00F34BB4" w:rsidRPr="00F34BB4" w:rsidRDefault="00F34BB4" w:rsidP="00FF4DAE">
      <w:pPr>
        <w:numPr>
          <w:ilvl w:val="0"/>
          <w:numId w:val="119"/>
        </w:numPr>
        <w:rPr>
          <w:lang w:val="en-US"/>
        </w:rPr>
      </w:pPr>
      <w:r w:rsidRPr="00F34BB4">
        <w:rPr>
          <w:b/>
          <w:bCs/>
          <w:lang w:val="en-US"/>
        </w:rPr>
        <w:t>Cobertura de ramas</w:t>
      </w:r>
      <w:r w:rsidRPr="00F34BB4">
        <w:rPr>
          <w:lang w:val="en-US"/>
        </w:rPr>
        <w:t>: 50%</w:t>
      </w:r>
    </w:p>
    <w:p w14:paraId="7CB1DA0E" w14:textId="77777777" w:rsidR="00F34BB4" w:rsidRPr="00F34BB4" w:rsidRDefault="00F34BB4" w:rsidP="00F34BB4">
      <w:pPr>
        <w:rPr>
          <w:lang w:val="en-US"/>
        </w:rPr>
      </w:pPr>
      <w:r w:rsidRPr="00F34BB4">
        <w:rPr>
          <w:b/>
          <w:bCs/>
          <w:lang w:val="en-US"/>
        </w:rPr>
        <w:t>Herramientas profesionales</w:t>
      </w:r>
      <w:r w:rsidRPr="00F34BB4">
        <w:rPr>
          <w:lang w:val="en-US"/>
        </w:rPr>
        <w:t>:</w:t>
      </w:r>
    </w:p>
    <w:p w14:paraId="20D77DAE" w14:textId="77777777" w:rsidR="00786930" w:rsidRDefault="00786930" w:rsidP="002B6814">
      <w:pPr>
        <w:pStyle w:val="Cdigo"/>
      </w:pPr>
      <w:r>
        <w:t># Generar informe de cobertura</w:t>
      </w:r>
    </w:p>
    <w:p w14:paraId="0BBA5E1F" w14:textId="05FD401A" w:rsidR="00793AE5" w:rsidRPr="00786930" w:rsidRDefault="00786930" w:rsidP="002B6814">
      <w:pPr>
        <w:pStyle w:val="Cdigo"/>
        <w:rPr>
          <w:lang w:val="en-US"/>
        </w:rPr>
      </w:pPr>
      <w:r w:rsidRPr="00786930">
        <w:rPr>
          <w:lang w:val="en-US"/>
        </w:rPr>
        <w:t>dotnet test --collect:"Code Coverage"</w:t>
      </w:r>
    </w:p>
    <w:p w14:paraId="06978057" w14:textId="77777777" w:rsidR="00793AE5" w:rsidRDefault="00793AE5" w:rsidP="00A1260B">
      <w:pPr>
        <w:rPr>
          <w:lang w:val="en-US"/>
        </w:rPr>
      </w:pPr>
    </w:p>
    <w:p w14:paraId="64C467F0" w14:textId="7E61456E" w:rsidR="00902058" w:rsidRPr="00A6579A" w:rsidRDefault="00902058" w:rsidP="00A6579A">
      <w:pPr>
        <w:jc w:val="left"/>
        <w:rPr>
          <w:b/>
          <w:bCs/>
        </w:rPr>
      </w:pPr>
      <w:r w:rsidRPr="00902058">
        <w:rPr>
          <w:b/>
          <w:bCs/>
        </w:rPr>
        <w:t>Densidad de Defectos: El Termómetro de Calidad</w:t>
      </w:r>
      <w:r w:rsidRPr="00902058">
        <w:br/>
        <w:t>Mide la concentración de errores en el código. Se calcula como:</w:t>
      </w:r>
      <w:r w:rsidRPr="00902058">
        <w:br/>
        <w:t>(Número de defectos detectados / Tamaño del módulo en KLOC) × 1,000</w:t>
      </w:r>
    </w:p>
    <w:p w14:paraId="5DD44CF5" w14:textId="77777777" w:rsidR="00902058" w:rsidRPr="00902058" w:rsidRDefault="00902058" w:rsidP="00902058">
      <w:r w:rsidRPr="00902058">
        <w:rPr>
          <w:b/>
          <w:bCs/>
        </w:rPr>
        <w:t>Interpretación según Capers Jones</w:t>
      </w:r>
      <w:r w:rsidRPr="00902058">
        <w:t>:</w:t>
      </w:r>
    </w:p>
    <w:p w14:paraId="34994CFD" w14:textId="77777777" w:rsidR="00902058" w:rsidRPr="00902058" w:rsidRDefault="00902058" w:rsidP="00902058">
      <w:r w:rsidRPr="00902058">
        <w:t>*"Un sistema con más de 4 defectos/KLOC es como un edificio con termitas: puede colapsar en cualquier momento"*.</w:t>
      </w:r>
    </w:p>
    <w:p w14:paraId="782B54A8" w14:textId="77777777" w:rsidR="00902058" w:rsidRPr="00902058" w:rsidRDefault="00902058" w:rsidP="00A6579A">
      <w:pPr>
        <w:jc w:val="left"/>
      </w:pPr>
      <w:r w:rsidRPr="00902058">
        <w:rPr>
          <w:b/>
          <w:bCs/>
        </w:rPr>
        <w:t>Caso de estudio real</w:t>
      </w:r>
      <w:r w:rsidRPr="00902058">
        <w:t>:</w:t>
      </w:r>
      <w:r w:rsidRPr="00902058">
        <w:br/>
        <w:t>Un módulo de procesamiento de pagos en C# (15,000 LOC):</w:t>
      </w:r>
    </w:p>
    <w:tbl>
      <w:tblPr>
        <w:tblStyle w:val="Tablanormal5"/>
        <w:tblW w:w="0" w:type="auto"/>
        <w:tblLook w:val="04A0" w:firstRow="1" w:lastRow="0" w:firstColumn="1" w:lastColumn="0" w:noHBand="0" w:noVBand="1"/>
      </w:tblPr>
      <w:tblGrid>
        <w:gridCol w:w="1007"/>
        <w:gridCol w:w="1097"/>
        <w:gridCol w:w="758"/>
        <w:gridCol w:w="1150"/>
        <w:gridCol w:w="3145"/>
      </w:tblGrid>
      <w:tr w:rsidR="00902058" w:rsidRPr="00A6579A" w14:paraId="49DDF9E0" w14:textId="77777777" w:rsidTr="00A657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5BAD90" w14:textId="77777777" w:rsidR="00902058" w:rsidRPr="00A6579A" w:rsidRDefault="00902058" w:rsidP="00902058">
            <w:pPr>
              <w:rPr>
                <w:b/>
                <w:bCs/>
                <w:sz w:val="20"/>
                <w:szCs w:val="18"/>
                <w:lang w:val="en-US"/>
              </w:rPr>
            </w:pPr>
            <w:r w:rsidRPr="00A6579A">
              <w:rPr>
                <w:b/>
                <w:bCs/>
                <w:sz w:val="20"/>
                <w:szCs w:val="18"/>
                <w:lang w:val="en-US"/>
              </w:rPr>
              <w:t>Fase</w:t>
            </w:r>
          </w:p>
        </w:tc>
        <w:tc>
          <w:tcPr>
            <w:tcW w:w="0" w:type="auto"/>
            <w:hideMark/>
          </w:tcPr>
          <w:p w14:paraId="251E42F5" w14:textId="77777777" w:rsidR="00902058" w:rsidRPr="00A6579A" w:rsidRDefault="00902058" w:rsidP="00902058">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6579A">
              <w:rPr>
                <w:b/>
                <w:bCs/>
                <w:sz w:val="20"/>
                <w:szCs w:val="18"/>
                <w:lang w:val="en-US"/>
              </w:rPr>
              <w:t>Defectos</w:t>
            </w:r>
          </w:p>
        </w:tc>
        <w:tc>
          <w:tcPr>
            <w:tcW w:w="0" w:type="auto"/>
            <w:hideMark/>
          </w:tcPr>
          <w:p w14:paraId="14FB7C16" w14:textId="77777777" w:rsidR="00902058" w:rsidRPr="00A6579A" w:rsidRDefault="00902058" w:rsidP="00902058">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6579A">
              <w:rPr>
                <w:b/>
                <w:bCs/>
                <w:sz w:val="20"/>
                <w:szCs w:val="18"/>
                <w:lang w:val="en-US"/>
              </w:rPr>
              <w:t>KLOC</w:t>
            </w:r>
          </w:p>
        </w:tc>
        <w:tc>
          <w:tcPr>
            <w:tcW w:w="0" w:type="auto"/>
            <w:hideMark/>
          </w:tcPr>
          <w:p w14:paraId="0ED40B9F" w14:textId="77777777" w:rsidR="00902058" w:rsidRPr="00A6579A" w:rsidRDefault="00902058" w:rsidP="00902058">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6579A">
              <w:rPr>
                <w:b/>
                <w:bCs/>
                <w:sz w:val="20"/>
                <w:szCs w:val="18"/>
                <w:lang w:val="en-US"/>
              </w:rPr>
              <w:t>Densidad</w:t>
            </w:r>
          </w:p>
        </w:tc>
        <w:tc>
          <w:tcPr>
            <w:tcW w:w="0" w:type="auto"/>
            <w:hideMark/>
          </w:tcPr>
          <w:p w14:paraId="77CE8C01" w14:textId="77777777" w:rsidR="00902058" w:rsidRPr="00A6579A" w:rsidRDefault="00902058" w:rsidP="00902058">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6579A">
              <w:rPr>
                <w:b/>
                <w:bCs/>
                <w:sz w:val="20"/>
                <w:szCs w:val="18"/>
                <w:lang w:val="en-US"/>
              </w:rPr>
              <w:t>Consecuencias</w:t>
            </w:r>
          </w:p>
        </w:tc>
      </w:tr>
      <w:tr w:rsidR="00902058" w:rsidRPr="00A6579A" w14:paraId="28EB4979" w14:textId="77777777" w:rsidTr="00A65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7D56C" w14:textId="77777777" w:rsidR="00902058" w:rsidRPr="00A6579A" w:rsidRDefault="00902058" w:rsidP="00902058">
            <w:pPr>
              <w:rPr>
                <w:sz w:val="20"/>
                <w:szCs w:val="18"/>
                <w:lang w:val="en-US"/>
              </w:rPr>
            </w:pPr>
            <w:r w:rsidRPr="00A6579A">
              <w:rPr>
                <w:sz w:val="20"/>
                <w:szCs w:val="18"/>
                <w:lang w:val="en-US"/>
              </w:rPr>
              <w:t>Sin TDD</w:t>
            </w:r>
          </w:p>
        </w:tc>
        <w:tc>
          <w:tcPr>
            <w:tcW w:w="0" w:type="auto"/>
            <w:hideMark/>
          </w:tcPr>
          <w:p w14:paraId="04538247" w14:textId="77777777" w:rsidR="00902058" w:rsidRPr="00A6579A" w:rsidRDefault="00902058" w:rsidP="0090205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6579A">
              <w:rPr>
                <w:sz w:val="20"/>
                <w:szCs w:val="18"/>
                <w:lang w:val="en-US"/>
              </w:rPr>
              <w:t>120</w:t>
            </w:r>
          </w:p>
        </w:tc>
        <w:tc>
          <w:tcPr>
            <w:tcW w:w="0" w:type="auto"/>
            <w:hideMark/>
          </w:tcPr>
          <w:p w14:paraId="12B9A2CE" w14:textId="77777777" w:rsidR="00902058" w:rsidRPr="00A6579A" w:rsidRDefault="00902058" w:rsidP="0090205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6579A">
              <w:rPr>
                <w:sz w:val="20"/>
                <w:szCs w:val="18"/>
                <w:lang w:val="en-US"/>
              </w:rPr>
              <w:t>15</w:t>
            </w:r>
          </w:p>
        </w:tc>
        <w:tc>
          <w:tcPr>
            <w:tcW w:w="0" w:type="auto"/>
            <w:hideMark/>
          </w:tcPr>
          <w:p w14:paraId="76A77779" w14:textId="77777777" w:rsidR="00902058" w:rsidRPr="00A6579A" w:rsidRDefault="00902058" w:rsidP="0090205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6579A">
              <w:rPr>
                <w:sz w:val="20"/>
                <w:szCs w:val="18"/>
                <w:lang w:val="en-US"/>
              </w:rPr>
              <w:t>8.0</w:t>
            </w:r>
          </w:p>
        </w:tc>
        <w:tc>
          <w:tcPr>
            <w:tcW w:w="0" w:type="auto"/>
            <w:hideMark/>
          </w:tcPr>
          <w:p w14:paraId="119F5778" w14:textId="77777777" w:rsidR="00902058" w:rsidRPr="00A6579A" w:rsidRDefault="00902058" w:rsidP="0090205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6579A">
              <w:rPr>
                <w:sz w:val="20"/>
                <w:szCs w:val="18"/>
                <w:lang w:val="en-US"/>
              </w:rPr>
              <w:t>5 fallos mensuales en producción</w:t>
            </w:r>
          </w:p>
        </w:tc>
      </w:tr>
      <w:tr w:rsidR="00902058" w:rsidRPr="00A6579A" w14:paraId="51AFE2EB" w14:textId="77777777" w:rsidTr="00A6579A">
        <w:tc>
          <w:tcPr>
            <w:cnfStyle w:val="001000000000" w:firstRow="0" w:lastRow="0" w:firstColumn="1" w:lastColumn="0" w:oddVBand="0" w:evenVBand="0" w:oddHBand="0" w:evenHBand="0" w:firstRowFirstColumn="0" w:firstRowLastColumn="0" w:lastRowFirstColumn="0" w:lastRowLastColumn="0"/>
            <w:tcW w:w="0" w:type="auto"/>
            <w:hideMark/>
          </w:tcPr>
          <w:p w14:paraId="656E673E" w14:textId="77777777" w:rsidR="00902058" w:rsidRPr="00A6579A" w:rsidRDefault="00902058" w:rsidP="00902058">
            <w:pPr>
              <w:rPr>
                <w:sz w:val="20"/>
                <w:szCs w:val="18"/>
                <w:lang w:val="en-US"/>
              </w:rPr>
            </w:pPr>
            <w:r w:rsidRPr="00A6579A">
              <w:rPr>
                <w:sz w:val="20"/>
                <w:szCs w:val="18"/>
                <w:lang w:val="en-US"/>
              </w:rPr>
              <w:t>Con TDD</w:t>
            </w:r>
          </w:p>
        </w:tc>
        <w:tc>
          <w:tcPr>
            <w:tcW w:w="0" w:type="auto"/>
            <w:hideMark/>
          </w:tcPr>
          <w:p w14:paraId="577BAFE1" w14:textId="77777777" w:rsidR="00902058" w:rsidRPr="00A6579A" w:rsidRDefault="00902058" w:rsidP="00902058">
            <w:pPr>
              <w:cnfStyle w:val="000000000000" w:firstRow="0" w:lastRow="0" w:firstColumn="0" w:lastColumn="0" w:oddVBand="0" w:evenVBand="0" w:oddHBand="0" w:evenHBand="0" w:firstRowFirstColumn="0" w:firstRowLastColumn="0" w:lastRowFirstColumn="0" w:lastRowLastColumn="0"/>
              <w:rPr>
                <w:sz w:val="20"/>
                <w:szCs w:val="18"/>
                <w:lang w:val="en-US"/>
              </w:rPr>
            </w:pPr>
            <w:r w:rsidRPr="00A6579A">
              <w:rPr>
                <w:sz w:val="20"/>
                <w:szCs w:val="18"/>
                <w:lang w:val="en-US"/>
              </w:rPr>
              <w:t>18</w:t>
            </w:r>
          </w:p>
        </w:tc>
        <w:tc>
          <w:tcPr>
            <w:tcW w:w="0" w:type="auto"/>
            <w:hideMark/>
          </w:tcPr>
          <w:p w14:paraId="3F173C54" w14:textId="77777777" w:rsidR="00902058" w:rsidRPr="00A6579A" w:rsidRDefault="00902058" w:rsidP="00902058">
            <w:pPr>
              <w:cnfStyle w:val="000000000000" w:firstRow="0" w:lastRow="0" w:firstColumn="0" w:lastColumn="0" w:oddVBand="0" w:evenVBand="0" w:oddHBand="0" w:evenHBand="0" w:firstRowFirstColumn="0" w:firstRowLastColumn="0" w:lastRowFirstColumn="0" w:lastRowLastColumn="0"/>
              <w:rPr>
                <w:sz w:val="20"/>
                <w:szCs w:val="18"/>
                <w:lang w:val="en-US"/>
              </w:rPr>
            </w:pPr>
            <w:r w:rsidRPr="00A6579A">
              <w:rPr>
                <w:sz w:val="20"/>
                <w:szCs w:val="18"/>
                <w:lang w:val="en-US"/>
              </w:rPr>
              <w:t>15</w:t>
            </w:r>
          </w:p>
        </w:tc>
        <w:tc>
          <w:tcPr>
            <w:tcW w:w="0" w:type="auto"/>
            <w:hideMark/>
          </w:tcPr>
          <w:p w14:paraId="79724A70" w14:textId="77777777" w:rsidR="00902058" w:rsidRPr="00A6579A" w:rsidRDefault="00902058" w:rsidP="00902058">
            <w:pPr>
              <w:cnfStyle w:val="000000000000" w:firstRow="0" w:lastRow="0" w:firstColumn="0" w:lastColumn="0" w:oddVBand="0" w:evenVBand="0" w:oddHBand="0" w:evenHBand="0" w:firstRowFirstColumn="0" w:firstRowLastColumn="0" w:lastRowFirstColumn="0" w:lastRowLastColumn="0"/>
              <w:rPr>
                <w:sz w:val="20"/>
                <w:szCs w:val="18"/>
                <w:lang w:val="en-US"/>
              </w:rPr>
            </w:pPr>
            <w:r w:rsidRPr="00A6579A">
              <w:rPr>
                <w:sz w:val="20"/>
                <w:szCs w:val="18"/>
                <w:lang w:val="en-US"/>
              </w:rPr>
              <w:t>1.2</w:t>
            </w:r>
          </w:p>
        </w:tc>
        <w:tc>
          <w:tcPr>
            <w:tcW w:w="0" w:type="auto"/>
            <w:hideMark/>
          </w:tcPr>
          <w:p w14:paraId="309EA86B" w14:textId="77777777" w:rsidR="00902058" w:rsidRPr="00A6579A" w:rsidRDefault="00902058" w:rsidP="00902058">
            <w:pPr>
              <w:cnfStyle w:val="000000000000" w:firstRow="0" w:lastRow="0" w:firstColumn="0" w:lastColumn="0" w:oddVBand="0" w:evenVBand="0" w:oddHBand="0" w:evenHBand="0" w:firstRowFirstColumn="0" w:firstRowLastColumn="0" w:lastRowFirstColumn="0" w:lastRowLastColumn="0"/>
              <w:rPr>
                <w:sz w:val="20"/>
                <w:szCs w:val="18"/>
                <w:lang w:val="en-US"/>
              </w:rPr>
            </w:pPr>
            <w:r w:rsidRPr="00A6579A">
              <w:rPr>
                <w:sz w:val="20"/>
                <w:szCs w:val="18"/>
                <w:lang w:val="en-US"/>
              </w:rPr>
              <w:t>0 fallos en 6 meses</w:t>
            </w:r>
          </w:p>
        </w:tc>
      </w:tr>
    </w:tbl>
    <w:p w14:paraId="63A1273D" w14:textId="22DC1E58" w:rsidR="00902058" w:rsidRDefault="00902058" w:rsidP="00902058">
      <w:pPr>
        <w:rPr>
          <w:lang w:val="en-US"/>
        </w:rPr>
      </w:pPr>
    </w:p>
    <w:p w14:paraId="0FE5D86F" w14:textId="77777777" w:rsidR="00A6579A" w:rsidRDefault="00A6579A" w:rsidP="00902058">
      <w:pPr>
        <w:rPr>
          <w:lang w:val="en-US"/>
        </w:rPr>
      </w:pPr>
    </w:p>
    <w:p w14:paraId="58CF4975" w14:textId="77777777" w:rsidR="00A6579A" w:rsidRPr="00902058" w:rsidRDefault="00A6579A" w:rsidP="00902058">
      <w:pPr>
        <w:rPr>
          <w:lang w:val="en-US"/>
        </w:rPr>
      </w:pPr>
    </w:p>
    <w:p w14:paraId="386B2F25" w14:textId="77777777" w:rsidR="00902058" w:rsidRPr="00902058" w:rsidRDefault="00902058" w:rsidP="00902058">
      <w:pPr>
        <w:rPr>
          <w:b/>
          <w:bCs/>
        </w:rPr>
      </w:pPr>
      <w:r w:rsidRPr="00902058">
        <w:rPr>
          <w:b/>
          <w:bCs/>
        </w:rPr>
        <w:lastRenderedPageBreak/>
        <w:t>3. Tiempo de Retroalimentación: El Ritmo Cardíaco del TDD</w:t>
      </w:r>
    </w:p>
    <w:p w14:paraId="02FC6C12" w14:textId="77777777" w:rsidR="00902058" w:rsidRPr="00902058" w:rsidRDefault="00902058" w:rsidP="00902058">
      <w:pPr>
        <w:jc w:val="left"/>
      </w:pPr>
      <w:r w:rsidRPr="00902058">
        <w:rPr>
          <w:b/>
          <w:bCs/>
        </w:rPr>
        <w:t>Explicación técnica</w:t>
      </w:r>
      <w:r w:rsidRPr="00902058">
        <w:t>:</w:t>
      </w:r>
      <w:r w:rsidRPr="00902058">
        <w:br/>
        <w:t>Es el tiempo entre realizar un cambio y obtener resultados de pruebas. </w:t>
      </w:r>
      <w:r w:rsidRPr="00902058">
        <w:rPr>
          <w:b/>
          <w:bCs/>
        </w:rPr>
        <w:t>Martin Fowler</w:t>
      </w:r>
      <w:r w:rsidRPr="00902058">
        <w:t> lo considera vital:</w:t>
      </w:r>
    </w:p>
    <w:p w14:paraId="28CAA8E9" w14:textId="77777777" w:rsidR="00902058" w:rsidRPr="00902058" w:rsidRDefault="00902058" w:rsidP="00902058">
      <w:r w:rsidRPr="00902058">
        <w:rPr>
          <w:i/>
          <w:iCs/>
        </w:rPr>
        <w:t>"Si supera 60 segundos, rompes el estado de flujo del desarrollador. Es como escribir con guantes de boxeo"</w:t>
      </w:r>
      <w:r w:rsidRPr="00902058">
        <w:t>.</w:t>
      </w:r>
    </w:p>
    <w:p w14:paraId="01BEB93C" w14:textId="77777777" w:rsidR="00902058" w:rsidRPr="00902058" w:rsidRDefault="00902058" w:rsidP="00902058">
      <w:r w:rsidRPr="00902058">
        <w:rPr>
          <w:b/>
          <w:bCs/>
        </w:rPr>
        <w:t>Ejemplo de optimización</w:t>
      </w:r>
      <w:r w:rsidRPr="00902058">
        <w:t>:</w:t>
      </w:r>
    </w:p>
    <w:p w14:paraId="0A35F4DA" w14:textId="77777777" w:rsidR="00896C11" w:rsidRDefault="00896C11" w:rsidP="002B6814">
      <w:pPr>
        <w:pStyle w:val="Cdigo"/>
      </w:pPr>
      <w:r>
        <w:t>// Configuración para pruebas rápidas en .NET</w:t>
      </w:r>
    </w:p>
    <w:p w14:paraId="52FF1866" w14:textId="77777777" w:rsidR="00896C11" w:rsidRDefault="00896C11" w:rsidP="002B6814">
      <w:pPr>
        <w:pStyle w:val="Cdigo"/>
      </w:pPr>
      <w:r>
        <w:t>public class FastTestsConfig</w:t>
      </w:r>
    </w:p>
    <w:p w14:paraId="1F57ECA7" w14:textId="77777777" w:rsidR="00896C11" w:rsidRDefault="00896C11" w:rsidP="002B6814">
      <w:pPr>
        <w:pStyle w:val="Cdigo"/>
      </w:pPr>
      <w:r>
        <w:t>{</w:t>
      </w:r>
    </w:p>
    <w:p w14:paraId="0B1E9637" w14:textId="77777777" w:rsidR="00896C11" w:rsidRDefault="00896C11" w:rsidP="002B6814">
      <w:pPr>
        <w:pStyle w:val="Cdigo"/>
      </w:pPr>
      <w:r>
        <w:t xml:space="preserve">    // Pruebas que se ejecutan en &lt; 1s</w:t>
      </w:r>
    </w:p>
    <w:p w14:paraId="2F7583C3" w14:textId="77777777" w:rsidR="00896C11" w:rsidRPr="00896C11" w:rsidRDefault="00896C11" w:rsidP="002B6814">
      <w:pPr>
        <w:pStyle w:val="Cdigo"/>
        <w:rPr>
          <w:lang w:val="en-US"/>
        </w:rPr>
      </w:pPr>
      <w:r>
        <w:t xml:space="preserve">    </w:t>
      </w:r>
      <w:r w:rsidRPr="00896C11">
        <w:rPr>
          <w:lang w:val="en-US"/>
        </w:rPr>
        <w:t>[Fact]</w:t>
      </w:r>
    </w:p>
    <w:p w14:paraId="4A4CAA21" w14:textId="77777777" w:rsidR="00896C11" w:rsidRPr="00896C11" w:rsidRDefault="00896C11" w:rsidP="002B6814">
      <w:pPr>
        <w:pStyle w:val="Cdigo"/>
        <w:rPr>
          <w:lang w:val="en-US"/>
        </w:rPr>
      </w:pPr>
      <w:r w:rsidRPr="00896C11">
        <w:rPr>
          <w:lang w:val="en-US"/>
        </w:rPr>
        <w:t xml:space="preserve">    public void Add_TwoNumbers_ReturnsSum()</w:t>
      </w:r>
    </w:p>
    <w:p w14:paraId="7A27891B" w14:textId="77777777" w:rsidR="00896C11" w:rsidRDefault="00896C11" w:rsidP="002B6814">
      <w:pPr>
        <w:pStyle w:val="Cdigo"/>
      </w:pPr>
      <w:r w:rsidRPr="00896C11">
        <w:rPr>
          <w:lang w:val="en-US"/>
        </w:rPr>
        <w:t xml:space="preserve">    </w:t>
      </w:r>
      <w:r>
        <w:t>{</w:t>
      </w:r>
    </w:p>
    <w:p w14:paraId="59C3B7D5" w14:textId="77777777" w:rsidR="00896C11" w:rsidRDefault="00896C11" w:rsidP="002B6814">
      <w:pPr>
        <w:pStyle w:val="Cdigo"/>
      </w:pPr>
      <w:r>
        <w:t xml:space="preserve">        // Prueba de unidad rápida</w:t>
      </w:r>
    </w:p>
    <w:p w14:paraId="44705D4A" w14:textId="77777777" w:rsidR="00896C11" w:rsidRDefault="00896C11" w:rsidP="002B6814">
      <w:pPr>
        <w:pStyle w:val="Cdigo"/>
      </w:pPr>
      <w:r>
        <w:t xml:space="preserve">    }</w:t>
      </w:r>
    </w:p>
    <w:p w14:paraId="25B7C3D7" w14:textId="77777777" w:rsidR="00896C11" w:rsidRDefault="00896C11" w:rsidP="002B6814">
      <w:pPr>
        <w:pStyle w:val="Cdigo"/>
      </w:pPr>
      <w:r>
        <w:t>}</w:t>
      </w:r>
    </w:p>
    <w:p w14:paraId="15E0CE6C" w14:textId="77777777" w:rsidR="00896C11" w:rsidRDefault="00896C11" w:rsidP="002B6814">
      <w:pPr>
        <w:pStyle w:val="Cdigo"/>
      </w:pPr>
    </w:p>
    <w:p w14:paraId="6C5BCB5D" w14:textId="77777777" w:rsidR="00896C11" w:rsidRDefault="00896C11" w:rsidP="002B6814">
      <w:pPr>
        <w:pStyle w:val="Cdigo"/>
      </w:pPr>
      <w:r>
        <w:t>// Pruebas lentas (etiquetadas)</w:t>
      </w:r>
    </w:p>
    <w:p w14:paraId="1895AF97" w14:textId="77777777" w:rsidR="00896C11" w:rsidRPr="00896C11" w:rsidRDefault="00896C11" w:rsidP="002B6814">
      <w:pPr>
        <w:pStyle w:val="Cdigo"/>
        <w:rPr>
          <w:lang w:val="en-US"/>
        </w:rPr>
      </w:pPr>
      <w:r w:rsidRPr="00896C11">
        <w:rPr>
          <w:lang w:val="en-US"/>
        </w:rPr>
        <w:t>[Fact]</w:t>
      </w:r>
    </w:p>
    <w:p w14:paraId="417DF09F" w14:textId="77777777" w:rsidR="00896C11" w:rsidRPr="00896C11" w:rsidRDefault="00896C11" w:rsidP="002B6814">
      <w:pPr>
        <w:pStyle w:val="Cdigo"/>
        <w:rPr>
          <w:lang w:val="en-US"/>
        </w:rPr>
      </w:pPr>
      <w:r w:rsidRPr="00896C11">
        <w:rPr>
          <w:lang w:val="en-US"/>
        </w:rPr>
        <w:t>[Trait("Category", "Slow")]</w:t>
      </w:r>
    </w:p>
    <w:p w14:paraId="1784E984" w14:textId="77777777" w:rsidR="00896C11" w:rsidRPr="00896C11" w:rsidRDefault="00896C11" w:rsidP="002B6814">
      <w:pPr>
        <w:pStyle w:val="Cdigo"/>
        <w:rPr>
          <w:lang w:val="en-US"/>
        </w:rPr>
      </w:pPr>
      <w:r w:rsidRPr="00896C11">
        <w:rPr>
          <w:lang w:val="en-US"/>
        </w:rPr>
        <w:t>public void FullIntegrationTest()</w:t>
      </w:r>
    </w:p>
    <w:p w14:paraId="60FF3A0D" w14:textId="77777777" w:rsidR="00896C11" w:rsidRDefault="00896C11" w:rsidP="002B6814">
      <w:pPr>
        <w:pStyle w:val="Cdigo"/>
      </w:pPr>
      <w:r>
        <w:t>{</w:t>
      </w:r>
    </w:p>
    <w:p w14:paraId="3A630167" w14:textId="77777777" w:rsidR="00896C11" w:rsidRDefault="00896C11" w:rsidP="002B6814">
      <w:pPr>
        <w:pStyle w:val="Cdigo"/>
      </w:pPr>
      <w:r>
        <w:t xml:space="preserve">    // Prueba que tarda 2 minutos</w:t>
      </w:r>
    </w:p>
    <w:p w14:paraId="5388DEEE" w14:textId="0339AFDA" w:rsidR="00786930" w:rsidRDefault="00896C11" w:rsidP="002B6814">
      <w:pPr>
        <w:pStyle w:val="Cdigo"/>
      </w:pPr>
      <w:r>
        <w:t>}</w:t>
      </w:r>
    </w:p>
    <w:p w14:paraId="74313F2B" w14:textId="77777777" w:rsidR="00896C11" w:rsidRDefault="00896C11" w:rsidP="00A1260B"/>
    <w:p w14:paraId="20FE3F02" w14:textId="22E2B4C3" w:rsidR="00E670AC" w:rsidRPr="00E670AC" w:rsidRDefault="00BD39B9" w:rsidP="00E670AC">
      <w:pPr>
        <w:jc w:val="left"/>
        <w:rPr>
          <w:b/>
          <w:bCs/>
        </w:rPr>
      </w:pPr>
      <w:r>
        <w:rPr>
          <w:b/>
          <w:bCs/>
        </w:rPr>
        <w:t>E</w:t>
      </w:r>
      <w:r w:rsidR="00E670AC" w:rsidRPr="00E670AC">
        <w:rPr>
          <w:b/>
          <w:bCs/>
        </w:rPr>
        <w:t>ficacia de Detección: El Radar de Errores</w:t>
      </w:r>
      <w:r w:rsidR="00E670AC" w:rsidRPr="00E670AC">
        <w:br/>
        <w:t>Mide la capacidad de las pruebas para identificar defectos. Se calcula como:</w:t>
      </w:r>
      <w:r w:rsidR="00E670AC" w:rsidRPr="00E670AC">
        <w:br/>
        <w:t>(Defectos encontrados en pruebas / Total defectos) × 100</w:t>
      </w:r>
    </w:p>
    <w:p w14:paraId="54C3EA18" w14:textId="77777777" w:rsidR="00E670AC" w:rsidRPr="00E670AC" w:rsidRDefault="00E670AC" w:rsidP="00E670AC">
      <w:r w:rsidRPr="00E670AC">
        <w:rPr>
          <w:b/>
          <w:bCs/>
        </w:rPr>
        <w:t>Parámetros según ISTQB</w:t>
      </w:r>
      <w:r w:rsidRPr="00E670AC">
        <w:t>:</w:t>
      </w:r>
    </w:p>
    <w:p w14:paraId="7AF887A9" w14:textId="77777777" w:rsidR="00E670AC" w:rsidRPr="00E670AC" w:rsidRDefault="00E670AC" w:rsidP="00FF4DAE">
      <w:pPr>
        <w:numPr>
          <w:ilvl w:val="0"/>
          <w:numId w:val="120"/>
        </w:numPr>
        <w:rPr>
          <w:lang w:val="en-US"/>
        </w:rPr>
      </w:pPr>
      <w:r w:rsidRPr="00E670AC">
        <w:rPr>
          <w:b/>
          <w:bCs/>
          <w:lang w:val="en-US"/>
        </w:rPr>
        <w:t>Óptimo</w:t>
      </w:r>
      <w:r w:rsidRPr="00E670AC">
        <w:rPr>
          <w:lang w:val="en-US"/>
        </w:rPr>
        <w:t>: &gt; 90%</w:t>
      </w:r>
    </w:p>
    <w:p w14:paraId="2B7962A5" w14:textId="77777777" w:rsidR="00E670AC" w:rsidRPr="00E670AC" w:rsidRDefault="00E670AC" w:rsidP="00FF4DAE">
      <w:pPr>
        <w:numPr>
          <w:ilvl w:val="0"/>
          <w:numId w:val="120"/>
        </w:numPr>
        <w:rPr>
          <w:lang w:val="en-US"/>
        </w:rPr>
      </w:pPr>
      <w:r w:rsidRPr="00E670AC">
        <w:rPr>
          <w:b/>
          <w:bCs/>
          <w:lang w:val="en-US"/>
        </w:rPr>
        <w:t>Aceptable</w:t>
      </w:r>
      <w:r w:rsidRPr="00E670AC">
        <w:rPr>
          <w:lang w:val="en-US"/>
        </w:rPr>
        <w:t>: 70-90%</w:t>
      </w:r>
    </w:p>
    <w:p w14:paraId="6ACA1E58" w14:textId="77777777" w:rsidR="00E670AC" w:rsidRPr="00E670AC" w:rsidRDefault="00E670AC" w:rsidP="00FF4DAE">
      <w:pPr>
        <w:numPr>
          <w:ilvl w:val="0"/>
          <w:numId w:val="120"/>
        </w:numPr>
        <w:rPr>
          <w:lang w:val="en-US"/>
        </w:rPr>
      </w:pPr>
      <w:r w:rsidRPr="00E670AC">
        <w:rPr>
          <w:b/>
          <w:bCs/>
          <w:lang w:val="en-US"/>
        </w:rPr>
        <w:t>Riesgoso</w:t>
      </w:r>
      <w:r w:rsidRPr="00E670AC">
        <w:rPr>
          <w:lang w:val="en-US"/>
        </w:rPr>
        <w:t>: &lt; 70%</w:t>
      </w:r>
    </w:p>
    <w:p w14:paraId="66FAFDF8" w14:textId="77777777" w:rsidR="00E670AC" w:rsidRPr="00E670AC" w:rsidRDefault="00E670AC" w:rsidP="00E670AC">
      <w:r w:rsidRPr="00E670AC">
        <w:rPr>
          <w:b/>
          <w:bCs/>
        </w:rPr>
        <w:t>Flujo de trabajo TDD ideal</w:t>
      </w:r>
      <w:r w:rsidRPr="00E670AC">
        <w:t>:</w:t>
      </w:r>
    </w:p>
    <w:p w14:paraId="45EDF16E" w14:textId="77777777" w:rsidR="00E670AC" w:rsidRPr="00E670AC" w:rsidRDefault="00E670AC" w:rsidP="00FF4DAE">
      <w:pPr>
        <w:numPr>
          <w:ilvl w:val="0"/>
          <w:numId w:val="121"/>
        </w:numPr>
      </w:pPr>
      <w:r w:rsidRPr="00E670AC">
        <w:t>Escribir prueba que falle (rojo)</w:t>
      </w:r>
    </w:p>
    <w:p w14:paraId="5453D6BC" w14:textId="77777777" w:rsidR="00E670AC" w:rsidRPr="00E670AC" w:rsidRDefault="00E670AC" w:rsidP="00FF4DAE">
      <w:pPr>
        <w:numPr>
          <w:ilvl w:val="0"/>
          <w:numId w:val="121"/>
        </w:numPr>
      </w:pPr>
      <w:r w:rsidRPr="00E670AC">
        <w:t>Implementar mínimo código para pasar (verde)</w:t>
      </w:r>
    </w:p>
    <w:p w14:paraId="2F61D8F8" w14:textId="77777777" w:rsidR="00E670AC" w:rsidRPr="00E670AC" w:rsidRDefault="00E670AC" w:rsidP="00FF4DAE">
      <w:pPr>
        <w:numPr>
          <w:ilvl w:val="0"/>
          <w:numId w:val="121"/>
        </w:numPr>
      </w:pPr>
      <w:r w:rsidRPr="00E670AC">
        <w:t>Refactorizar (mejorar sin cambiar comportamiento)</w:t>
      </w:r>
    </w:p>
    <w:p w14:paraId="57CD606F" w14:textId="77777777" w:rsidR="00E670AC" w:rsidRPr="00E670AC" w:rsidRDefault="00E670AC" w:rsidP="00FF4DAE">
      <w:pPr>
        <w:numPr>
          <w:ilvl w:val="0"/>
          <w:numId w:val="121"/>
        </w:numPr>
        <w:rPr>
          <w:lang w:val="en-US"/>
        </w:rPr>
      </w:pPr>
      <w:r w:rsidRPr="00E670AC">
        <w:rPr>
          <w:lang w:val="en-US"/>
        </w:rPr>
        <w:lastRenderedPageBreak/>
        <w:t>Verificar cobertura y eficacia</w:t>
      </w:r>
    </w:p>
    <w:p w14:paraId="681977E3" w14:textId="77777777" w:rsidR="00896C11" w:rsidRDefault="00896C11" w:rsidP="00A1260B"/>
    <w:p w14:paraId="538F7E80" w14:textId="77777777" w:rsidR="00392309" w:rsidRPr="00392309" w:rsidRDefault="00392309" w:rsidP="00392309">
      <w:pPr>
        <w:rPr>
          <w:b/>
          <w:bCs/>
          <w:lang w:val="en-US"/>
        </w:rPr>
      </w:pPr>
      <w:r w:rsidRPr="00392309">
        <w:rPr>
          <w:b/>
          <w:bCs/>
          <w:lang w:val="en-US"/>
        </w:rPr>
        <w:t>5. Complejidad de Mantenimiento de Pruebas</w:t>
      </w:r>
    </w:p>
    <w:p w14:paraId="42F4E019" w14:textId="77777777" w:rsidR="00392309" w:rsidRPr="00392309" w:rsidRDefault="00392309" w:rsidP="00392309">
      <w:pPr>
        <w:jc w:val="left"/>
      </w:pPr>
      <w:r w:rsidRPr="00392309">
        <w:rPr>
          <w:b/>
          <w:bCs/>
        </w:rPr>
        <w:t>Métrica crítica</w:t>
      </w:r>
      <w:r w:rsidRPr="00392309">
        <w:t>:</w:t>
      </w:r>
      <w:r w:rsidRPr="00392309">
        <w:br/>
        <w:t>El costo de mantener pruebas aumenta con:</w:t>
      </w:r>
    </w:p>
    <w:p w14:paraId="4745F2A1" w14:textId="77777777" w:rsidR="00392309" w:rsidRPr="00392309" w:rsidRDefault="00392309" w:rsidP="00FF4DAE">
      <w:pPr>
        <w:numPr>
          <w:ilvl w:val="0"/>
          <w:numId w:val="122"/>
        </w:numPr>
        <w:rPr>
          <w:lang w:val="en-US"/>
        </w:rPr>
      </w:pPr>
      <w:r w:rsidRPr="00392309">
        <w:rPr>
          <w:lang w:val="en-US"/>
        </w:rPr>
        <w:t>Acoplamiento alto con implementación</w:t>
      </w:r>
    </w:p>
    <w:p w14:paraId="6179D245" w14:textId="77777777" w:rsidR="00392309" w:rsidRPr="00392309" w:rsidRDefault="00392309" w:rsidP="00FF4DAE">
      <w:pPr>
        <w:numPr>
          <w:ilvl w:val="0"/>
          <w:numId w:val="122"/>
        </w:numPr>
        <w:rPr>
          <w:lang w:val="en-US"/>
        </w:rPr>
      </w:pPr>
      <w:r w:rsidRPr="00392309">
        <w:rPr>
          <w:lang w:val="en-US"/>
        </w:rPr>
        <w:t>Fragilidad ante cambios</w:t>
      </w:r>
    </w:p>
    <w:p w14:paraId="19847B5C" w14:textId="77777777" w:rsidR="00392309" w:rsidRPr="00392309" w:rsidRDefault="00392309" w:rsidP="00FF4DAE">
      <w:pPr>
        <w:numPr>
          <w:ilvl w:val="0"/>
          <w:numId w:val="122"/>
        </w:numPr>
        <w:rPr>
          <w:lang w:val="en-US"/>
        </w:rPr>
      </w:pPr>
      <w:r w:rsidRPr="00392309">
        <w:rPr>
          <w:lang w:val="en-US"/>
        </w:rPr>
        <w:t>Tiempo de ejecución</w:t>
      </w:r>
    </w:p>
    <w:p w14:paraId="0A7D272E" w14:textId="77777777" w:rsidR="00392309" w:rsidRPr="00392309" w:rsidRDefault="00392309" w:rsidP="00392309">
      <w:pPr>
        <w:rPr>
          <w:lang w:val="en-US"/>
        </w:rPr>
      </w:pPr>
      <w:r w:rsidRPr="00392309">
        <w:rPr>
          <w:b/>
          <w:bCs/>
          <w:lang w:val="en-US"/>
        </w:rPr>
        <w:t>Patrones para pruebas mantenibles</w:t>
      </w:r>
      <w:r w:rsidRPr="00392309">
        <w:rPr>
          <w:lang w:val="en-US"/>
        </w:rPr>
        <w:t>:</w:t>
      </w:r>
    </w:p>
    <w:p w14:paraId="6390D046" w14:textId="77777777" w:rsidR="00392309" w:rsidRDefault="00392309" w:rsidP="002B6814">
      <w:pPr>
        <w:pStyle w:val="Cdigo"/>
      </w:pPr>
      <w:r>
        <w:t>// PATRÓN CORRECTO (bajo acoplamiento)</w:t>
      </w:r>
    </w:p>
    <w:p w14:paraId="4592E8C4" w14:textId="77777777" w:rsidR="00392309" w:rsidRDefault="00392309" w:rsidP="002B6814">
      <w:pPr>
        <w:pStyle w:val="Cdigo"/>
      </w:pPr>
      <w:r>
        <w:t>[Fact]</w:t>
      </w:r>
    </w:p>
    <w:p w14:paraId="2FF89127" w14:textId="77777777" w:rsidR="00392309" w:rsidRPr="00392309" w:rsidRDefault="00392309" w:rsidP="002B6814">
      <w:pPr>
        <w:pStyle w:val="Cdigo"/>
        <w:rPr>
          <w:lang w:val="en-US"/>
        </w:rPr>
      </w:pPr>
      <w:r w:rsidRPr="00392309">
        <w:rPr>
          <w:lang w:val="en-US"/>
        </w:rPr>
        <w:t>public void Should_ApplyDiscount_When_PremiumMember()</w:t>
      </w:r>
    </w:p>
    <w:p w14:paraId="6DE558DC" w14:textId="77777777" w:rsidR="00392309" w:rsidRPr="00392309" w:rsidRDefault="00392309" w:rsidP="002B6814">
      <w:pPr>
        <w:pStyle w:val="Cdigo"/>
        <w:rPr>
          <w:lang w:val="en-US"/>
        </w:rPr>
      </w:pPr>
      <w:r w:rsidRPr="00392309">
        <w:rPr>
          <w:lang w:val="en-US"/>
        </w:rPr>
        <w:t>{</w:t>
      </w:r>
    </w:p>
    <w:p w14:paraId="128EEC02" w14:textId="77777777" w:rsidR="00392309" w:rsidRPr="00392309" w:rsidRDefault="00392309" w:rsidP="002B6814">
      <w:pPr>
        <w:pStyle w:val="Cdigo"/>
        <w:rPr>
          <w:lang w:val="en-US"/>
        </w:rPr>
      </w:pPr>
      <w:r w:rsidRPr="00392309">
        <w:rPr>
          <w:lang w:val="en-US"/>
        </w:rPr>
        <w:t xml:space="preserve">    // Arrange</w:t>
      </w:r>
    </w:p>
    <w:p w14:paraId="1000B46A" w14:textId="77777777" w:rsidR="00392309" w:rsidRPr="00392309" w:rsidRDefault="00392309" w:rsidP="002B6814">
      <w:pPr>
        <w:pStyle w:val="Cdigo"/>
        <w:rPr>
          <w:lang w:val="en-US"/>
        </w:rPr>
      </w:pPr>
      <w:r w:rsidRPr="00392309">
        <w:rPr>
          <w:lang w:val="en-US"/>
        </w:rPr>
        <w:t xml:space="preserve">    var customer = CustomerFactory.Premium();</w:t>
      </w:r>
    </w:p>
    <w:p w14:paraId="0615F604" w14:textId="77777777" w:rsidR="00392309" w:rsidRPr="00392309" w:rsidRDefault="00392309" w:rsidP="002B6814">
      <w:pPr>
        <w:pStyle w:val="Cdigo"/>
        <w:rPr>
          <w:lang w:val="en-US"/>
        </w:rPr>
      </w:pPr>
      <w:r w:rsidRPr="00392309">
        <w:rPr>
          <w:lang w:val="en-US"/>
        </w:rPr>
        <w:t xml:space="preserve">    var service = new DiscountService();</w:t>
      </w:r>
    </w:p>
    <w:p w14:paraId="138BB113" w14:textId="77777777" w:rsidR="00392309" w:rsidRPr="00392309" w:rsidRDefault="00392309" w:rsidP="002B6814">
      <w:pPr>
        <w:pStyle w:val="Cdigo"/>
        <w:rPr>
          <w:lang w:val="en-US"/>
        </w:rPr>
      </w:pPr>
      <w:r w:rsidRPr="00392309">
        <w:rPr>
          <w:lang w:val="en-US"/>
        </w:rPr>
        <w:t xml:space="preserve">    </w:t>
      </w:r>
    </w:p>
    <w:p w14:paraId="7114F386" w14:textId="77777777" w:rsidR="00392309" w:rsidRPr="00392309" w:rsidRDefault="00392309" w:rsidP="002B6814">
      <w:pPr>
        <w:pStyle w:val="Cdigo"/>
        <w:rPr>
          <w:lang w:val="en-US"/>
        </w:rPr>
      </w:pPr>
      <w:r w:rsidRPr="00392309">
        <w:rPr>
          <w:lang w:val="en-US"/>
        </w:rPr>
        <w:t xml:space="preserve">    // Act</w:t>
      </w:r>
    </w:p>
    <w:p w14:paraId="4BCF62C6" w14:textId="77777777" w:rsidR="00392309" w:rsidRPr="00392309" w:rsidRDefault="00392309" w:rsidP="002B6814">
      <w:pPr>
        <w:pStyle w:val="Cdigo"/>
        <w:rPr>
          <w:lang w:val="en-US"/>
        </w:rPr>
      </w:pPr>
      <w:r w:rsidRPr="00392309">
        <w:rPr>
          <w:lang w:val="en-US"/>
        </w:rPr>
        <w:t xml:space="preserve">    var result = service.ApplyDiscount(customer, 100);</w:t>
      </w:r>
    </w:p>
    <w:p w14:paraId="6E0D32F3" w14:textId="77777777" w:rsidR="00392309" w:rsidRPr="00392309" w:rsidRDefault="00392309" w:rsidP="002B6814">
      <w:pPr>
        <w:pStyle w:val="Cdigo"/>
        <w:rPr>
          <w:lang w:val="en-US"/>
        </w:rPr>
      </w:pPr>
      <w:r w:rsidRPr="00392309">
        <w:rPr>
          <w:lang w:val="en-US"/>
        </w:rPr>
        <w:t xml:space="preserve">    </w:t>
      </w:r>
    </w:p>
    <w:p w14:paraId="0B687922" w14:textId="77777777" w:rsidR="00392309" w:rsidRPr="00392309" w:rsidRDefault="00392309" w:rsidP="002B6814">
      <w:pPr>
        <w:pStyle w:val="Cdigo"/>
        <w:rPr>
          <w:lang w:val="en-US"/>
        </w:rPr>
      </w:pPr>
      <w:r w:rsidRPr="00392309">
        <w:rPr>
          <w:lang w:val="en-US"/>
        </w:rPr>
        <w:t xml:space="preserve">    // Assert</w:t>
      </w:r>
    </w:p>
    <w:p w14:paraId="41FBD3B6" w14:textId="77777777" w:rsidR="00392309" w:rsidRPr="00392309" w:rsidRDefault="00392309" w:rsidP="002B6814">
      <w:pPr>
        <w:pStyle w:val="Cdigo"/>
        <w:rPr>
          <w:lang w:val="en-US"/>
        </w:rPr>
      </w:pPr>
      <w:r w:rsidRPr="00392309">
        <w:rPr>
          <w:lang w:val="en-US"/>
        </w:rPr>
        <w:t xml:space="preserve">    Assert.Equal(85, result);</w:t>
      </w:r>
    </w:p>
    <w:p w14:paraId="74F5B618" w14:textId="77777777" w:rsidR="00392309" w:rsidRPr="00392309" w:rsidRDefault="00392309" w:rsidP="002B6814">
      <w:pPr>
        <w:pStyle w:val="Cdigo"/>
        <w:rPr>
          <w:lang w:val="en-US"/>
        </w:rPr>
      </w:pPr>
      <w:r w:rsidRPr="00392309">
        <w:rPr>
          <w:lang w:val="en-US"/>
        </w:rPr>
        <w:t>}</w:t>
      </w:r>
    </w:p>
    <w:p w14:paraId="1157B3C7" w14:textId="77777777" w:rsidR="00392309" w:rsidRPr="00392309" w:rsidRDefault="00392309" w:rsidP="002B6814">
      <w:pPr>
        <w:pStyle w:val="Cdigo"/>
        <w:rPr>
          <w:lang w:val="en-US"/>
        </w:rPr>
      </w:pPr>
    </w:p>
    <w:p w14:paraId="6C9892E9" w14:textId="77777777" w:rsidR="00392309" w:rsidRPr="00392309" w:rsidRDefault="00392309" w:rsidP="002B6814">
      <w:pPr>
        <w:pStyle w:val="Cdigo"/>
        <w:rPr>
          <w:lang w:val="en-US"/>
        </w:rPr>
      </w:pPr>
      <w:r w:rsidRPr="00392309">
        <w:rPr>
          <w:lang w:val="en-US"/>
        </w:rPr>
        <w:t>// ANTIPATRÓN (alto acoplamiento)</w:t>
      </w:r>
    </w:p>
    <w:p w14:paraId="3448E8A2" w14:textId="77777777" w:rsidR="00392309" w:rsidRPr="00392309" w:rsidRDefault="00392309" w:rsidP="002B6814">
      <w:pPr>
        <w:pStyle w:val="Cdigo"/>
        <w:rPr>
          <w:lang w:val="en-US"/>
        </w:rPr>
      </w:pPr>
      <w:r w:rsidRPr="00392309">
        <w:rPr>
          <w:lang w:val="en-US"/>
        </w:rPr>
        <w:t>[Fact]</w:t>
      </w:r>
    </w:p>
    <w:p w14:paraId="6C116F95" w14:textId="77777777" w:rsidR="00392309" w:rsidRDefault="00392309" w:rsidP="002B6814">
      <w:pPr>
        <w:pStyle w:val="Cdigo"/>
      </w:pPr>
      <w:r>
        <w:t>public void TestDiscount()</w:t>
      </w:r>
    </w:p>
    <w:p w14:paraId="73F29412" w14:textId="77777777" w:rsidR="00392309" w:rsidRDefault="00392309" w:rsidP="002B6814">
      <w:pPr>
        <w:pStyle w:val="Cdigo"/>
      </w:pPr>
      <w:r>
        <w:t>{</w:t>
      </w:r>
    </w:p>
    <w:p w14:paraId="3C277AF0" w14:textId="77777777" w:rsidR="00392309" w:rsidRDefault="00392309" w:rsidP="002B6814">
      <w:pPr>
        <w:pStyle w:val="Cdigo"/>
      </w:pPr>
      <w:r>
        <w:t xml:space="preserve">    // Implementación detallada que se rompe con cualquier cambio</w:t>
      </w:r>
    </w:p>
    <w:p w14:paraId="51A42187" w14:textId="77777777" w:rsidR="00392309" w:rsidRPr="00392309" w:rsidRDefault="00392309" w:rsidP="002B6814">
      <w:pPr>
        <w:pStyle w:val="Cdigo"/>
        <w:rPr>
          <w:lang w:val="en-US"/>
        </w:rPr>
      </w:pPr>
      <w:r>
        <w:t xml:space="preserve">    </w:t>
      </w:r>
      <w:r w:rsidRPr="00392309">
        <w:rPr>
          <w:lang w:val="en-US"/>
        </w:rPr>
        <w:t xml:space="preserve">var customer = new Customer("John", "Doe", "premium", ...); </w:t>
      </w:r>
    </w:p>
    <w:p w14:paraId="20A717CE" w14:textId="77777777" w:rsidR="00392309" w:rsidRDefault="00392309" w:rsidP="002B6814">
      <w:pPr>
        <w:pStyle w:val="Cdigo"/>
      </w:pPr>
      <w:r w:rsidRPr="00392309">
        <w:rPr>
          <w:lang w:val="en-US"/>
        </w:rPr>
        <w:t xml:space="preserve">    </w:t>
      </w:r>
      <w:r>
        <w:t>// ... 20 líneas de configuración</w:t>
      </w:r>
    </w:p>
    <w:p w14:paraId="44F793F6" w14:textId="4548F28F" w:rsidR="00896C11" w:rsidRDefault="00392309" w:rsidP="002B6814">
      <w:pPr>
        <w:pStyle w:val="Cdigo"/>
      </w:pPr>
      <w:r>
        <w:t>}</w:t>
      </w:r>
    </w:p>
    <w:p w14:paraId="77829112" w14:textId="77777777" w:rsidR="00896C11" w:rsidRDefault="00896C11" w:rsidP="00A1260B"/>
    <w:p w14:paraId="0222E38C" w14:textId="77777777" w:rsidR="00B41C99" w:rsidRPr="00B41C99" w:rsidRDefault="00B41C99" w:rsidP="00B41C99">
      <w:pPr>
        <w:rPr>
          <w:b/>
          <w:bCs/>
        </w:rPr>
      </w:pPr>
      <w:r w:rsidRPr="00B41C99">
        <w:rPr>
          <w:b/>
          <w:bCs/>
        </w:rPr>
        <w:t>Herramientas Esenciales en C#</w:t>
      </w:r>
    </w:p>
    <w:tbl>
      <w:tblPr>
        <w:tblStyle w:val="Tablanormal5"/>
        <w:tblW w:w="0" w:type="auto"/>
        <w:tblLook w:val="04A0" w:firstRow="1" w:lastRow="0" w:firstColumn="1" w:lastColumn="0" w:noHBand="0" w:noVBand="1"/>
      </w:tblPr>
      <w:tblGrid>
        <w:gridCol w:w="1834"/>
        <w:gridCol w:w="2678"/>
        <w:gridCol w:w="3865"/>
      </w:tblGrid>
      <w:tr w:rsidR="00B41C99" w:rsidRPr="00B41C99" w14:paraId="2195F871" w14:textId="77777777" w:rsidTr="00B41C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F801155" w14:textId="77777777" w:rsidR="00B41C99" w:rsidRPr="00B41C99" w:rsidRDefault="00B41C99" w:rsidP="00B41C99">
            <w:pPr>
              <w:rPr>
                <w:b/>
                <w:bCs/>
                <w:sz w:val="20"/>
                <w:szCs w:val="18"/>
                <w:lang w:val="en-US"/>
              </w:rPr>
            </w:pPr>
            <w:r w:rsidRPr="00B41C99">
              <w:rPr>
                <w:b/>
                <w:bCs/>
                <w:sz w:val="20"/>
                <w:szCs w:val="18"/>
                <w:lang w:val="en-US"/>
              </w:rPr>
              <w:t>Métrica</w:t>
            </w:r>
          </w:p>
        </w:tc>
        <w:tc>
          <w:tcPr>
            <w:tcW w:w="0" w:type="auto"/>
            <w:hideMark/>
          </w:tcPr>
          <w:p w14:paraId="3F25A872" w14:textId="77777777" w:rsidR="00B41C99" w:rsidRPr="00B41C99" w:rsidRDefault="00B41C99" w:rsidP="00B41C9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41C99">
              <w:rPr>
                <w:b/>
                <w:bCs/>
                <w:sz w:val="20"/>
                <w:szCs w:val="18"/>
                <w:lang w:val="en-US"/>
              </w:rPr>
              <w:t>Herramienta</w:t>
            </w:r>
          </w:p>
        </w:tc>
        <w:tc>
          <w:tcPr>
            <w:tcW w:w="0" w:type="auto"/>
            <w:hideMark/>
          </w:tcPr>
          <w:p w14:paraId="22BC0198" w14:textId="77777777" w:rsidR="00B41C99" w:rsidRPr="00B41C99" w:rsidRDefault="00B41C99" w:rsidP="00B41C9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41C99">
              <w:rPr>
                <w:b/>
                <w:bCs/>
                <w:sz w:val="20"/>
                <w:szCs w:val="18"/>
                <w:lang w:val="en-US"/>
              </w:rPr>
              <w:t>Integración</w:t>
            </w:r>
          </w:p>
        </w:tc>
      </w:tr>
      <w:tr w:rsidR="00B41C99" w:rsidRPr="00EE34C9" w14:paraId="2541A959" w14:textId="77777777" w:rsidTr="00B4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8C0D3" w14:textId="77777777" w:rsidR="00B41C99" w:rsidRPr="00B41C99" w:rsidRDefault="00B41C99" w:rsidP="00B41C99">
            <w:pPr>
              <w:rPr>
                <w:sz w:val="20"/>
                <w:szCs w:val="18"/>
                <w:lang w:val="en-US"/>
              </w:rPr>
            </w:pPr>
            <w:r w:rsidRPr="00B41C99">
              <w:rPr>
                <w:sz w:val="20"/>
                <w:szCs w:val="18"/>
                <w:lang w:val="en-US"/>
              </w:rPr>
              <w:t>Cobertura</w:t>
            </w:r>
          </w:p>
        </w:tc>
        <w:tc>
          <w:tcPr>
            <w:tcW w:w="0" w:type="auto"/>
            <w:hideMark/>
          </w:tcPr>
          <w:p w14:paraId="7ABA13D9" w14:textId="77777777" w:rsidR="00B41C99" w:rsidRPr="00B41C99" w:rsidRDefault="00B41C99" w:rsidP="00B41C9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41C99">
              <w:rPr>
                <w:sz w:val="20"/>
                <w:szCs w:val="18"/>
                <w:lang w:val="en-US"/>
              </w:rPr>
              <w:t>Coverlet + ReportGenerator</w:t>
            </w:r>
          </w:p>
        </w:tc>
        <w:tc>
          <w:tcPr>
            <w:tcW w:w="0" w:type="auto"/>
            <w:hideMark/>
          </w:tcPr>
          <w:p w14:paraId="4F986AAF" w14:textId="77777777" w:rsidR="00B41C99" w:rsidRPr="00B41C99" w:rsidRDefault="00B41C99" w:rsidP="00B41C9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41C99">
              <w:rPr>
                <w:sz w:val="20"/>
                <w:szCs w:val="18"/>
                <w:lang w:val="en-US"/>
              </w:rPr>
              <w:t>dotnet add package coverlet.msbuild</w:t>
            </w:r>
          </w:p>
        </w:tc>
      </w:tr>
      <w:tr w:rsidR="00B41C99" w:rsidRPr="00B41C99" w14:paraId="235CB864" w14:textId="77777777" w:rsidTr="00B41C99">
        <w:tc>
          <w:tcPr>
            <w:cnfStyle w:val="001000000000" w:firstRow="0" w:lastRow="0" w:firstColumn="1" w:lastColumn="0" w:oddVBand="0" w:evenVBand="0" w:oddHBand="0" w:evenHBand="0" w:firstRowFirstColumn="0" w:firstRowLastColumn="0" w:lastRowFirstColumn="0" w:lastRowLastColumn="0"/>
            <w:tcW w:w="0" w:type="auto"/>
            <w:hideMark/>
          </w:tcPr>
          <w:p w14:paraId="630A72C7" w14:textId="77777777" w:rsidR="00B41C99" w:rsidRPr="00B41C99" w:rsidRDefault="00B41C99" w:rsidP="00B41C99">
            <w:pPr>
              <w:rPr>
                <w:sz w:val="20"/>
                <w:szCs w:val="18"/>
                <w:lang w:val="en-US"/>
              </w:rPr>
            </w:pPr>
            <w:r w:rsidRPr="00B41C99">
              <w:rPr>
                <w:sz w:val="20"/>
                <w:szCs w:val="18"/>
                <w:lang w:val="en-US"/>
              </w:rPr>
              <w:t>Tiempo ejecución</w:t>
            </w:r>
          </w:p>
        </w:tc>
        <w:tc>
          <w:tcPr>
            <w:tcW w:w="0" w:type="auto"/>
            <w:hideMark/>
          </w:tcPr>
          <w:p w14:paraId="22E22605" w14:textId="77777777" w:rsidR="00B41C99" w:rsidRPr="00B41C99" w:rsidRDefault="00B41C99" w:rsidP="00B41C9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41C99">
              <w:rPr>
                <w:sz w:val="20"/>
                <w:szCs w:val="18"/>
                <w:lang w:val="en-US"/>
              </w:rPr>
              <w:t>NCrunch</w:t>
            </w:r>
          </w:p>
        </w:tc>
        <w:tc>
          <w:tcPr>
            <w:tcW w:w="0" w:type="auto"/>
            <w:hideMark/>
          </w:tcPr>
          <w:p w14:paraId="58D94C9B" w14:textId="77777777" w:rsidR="00B41C99" w:rsidRPr="00B41C99" w:rsidRDefault="00B41C99" w:rsidP="00B41C99">
            <w:pPr>
              <w:cnfStyle w:val="000000000000" w:firstRow="0" w:lastRow="0" w:firstColumn="0" w:lastColumn="0" w:oddVBand="0" w:evenVBand="0" w:oddHBand="0" w:evenHBand="0" w:firstRowFirstColumn="0" w:firstRowLastColumn="0" w:lastRowFirstColumn="0" w:lastRowLastColumn="0"/>
              <w:rPr>
                <w:sz w:val="20"/>
                <w:szCs w:val="18"/>
              </w:rPr>
            </w:pPr>
            <w:r w:rsidRPr="00B41C99">
              <w:rPr>
                <w:sz w:val="20"/>
                <w:szCs w:val="18"/>
              </w:rPr>
              <w:t>Ejecución en tiempo real en Visual Studio</w:t>
            </w:r>
          </w:p>
        </w:tc>
      </w:tr>
      <w:tr w:rsidR="00B41C99" w:rsidRPr="00B41C99" w14:paraId="4ABBF24F" w14:textId="77777777" w:rsidTr="00B4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AA540" w14:textId="77777777" w:rsidR="00B41C99" w:rsidRPr="00B41C99" w:rsidRDefault="00B41C99" w:rsidP="00B41C99">
            <w:pPr>
              <w:rPr>
                <w:sz w:val="20"/>
                <w:szCs w:val="18"/>
                <w:lang w:val="en-US"/>
              </w:rPr>
            </w:pPr>
            <w:r w:rsidRPr="00B41C99">
              <w:rPr>
                <w:sz w:val="20"/>
                <w:szCs w:val="18"/>
                <w:lang w:val="en-US"/>
              </w:rPr>
              <w:t>Calidad pruebas</w:t>
            </w:r>
          </w:p>
        </w:tc>
        <w:tc>
          <w:tcPr>
            <w:tcW w:w="0" w:type="auto"/>
            <w:hideMark/>
          </w:tcPr>
          <w:p w14:paraId="144268B0" w14:textId="77777777" w:rsidR="00B41C99" w:rsidRPr="00B41C99" w:rsidRDefault="00B41C99" w:rsidP="00B41C9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41C99">
              <w:rPr>
                <w:sz w:val="20"/>
                <w:szCs w:val="18"/>
                <w:lang w:val="en-US"/>
              </w:rPr>
              <w:t>SonarQube</w:t>
            </w:r>
          </w:p>
        </w:tc>
        <w:tc>
          <w:tcPr>
            <w:tcW w:w="0" w:type="auto"/>
            <w:hideMark/>
          </w:tcPr>
          <w:p w14:paraId="52B6D2A5" w14:textId="77777777" w:rsidR="00B41C99" w:rsidRPr="00B41C99" w:rsidRDefault="00B41C99" w:rsidP="00B41C9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41C99">
              <w:rPr>
                <w:sz w:val="20"/>
                <w:szCs w:val="18"/>
                <w:lang w:val="en-US"/>
              </w:rPr>
              <w:t>Análisis estático de pruebas</w:t>
            </w:r>
          </w:p>
        </w:tc>
      </w:tr>
      <w:tr w:rsidR="00B41C99" w:rsidRPr="00B41C99" w14:paraId="2F165A16" w14:textId="77777777" w:rsidTr="00B41C99">
        <w:tc>
          <w:tcPr>
            <w:cnfStyle w:val="001000000000" w:firstRow="0" w:lastRow="0" w:firstColumn="1" w:lastColumn="0" w:oddVBand="0" w:evenVBand="0" w:oddHBand="0" w:evenHBand="0" w:firstRowFirstColumn="0" w:firstRowLastColumn="0" w:lastRowFirstColumn="0" w:lastRowLastColumn="0"/>
            <w:tcW w:w="0" w:type="auto"/>
            <w:hideMark/>
          </w:tcPr>
          <w:p w14:paraId="274BAFE5" w14:textId="77777777" w:rsidR="00B41C99" w:rsidRPr="00B41C99" w:rsidRDefault="00B41C99" w:rsidP="00B41C99">
            <w:pPr>
              <w:rPr>
                <w:sz w:val="20"/>
                <w:szCs w:val="18"/>
                <w:lang w:val="en-US"/>
              </w:rPr>
            </w:pPr>
            <w:r w:rsidRPr="00B41C99">
              <w:rPr>
                <w:sz w:val="20"/>
                <w:szCs w:val="18"/>
                <w:lang w:val="en-US"/>
              </w:rPr>
              <w:t>Densidad defectos</w:t>
            </w:r>
          </w:p>
        </w:tc>
        <w:tc>
          <w:tcPr>
            <w:tcW w:w="0" w:type="auto"/>
            <w:hideMark/>
          </w:tcPr>
          <w:p w14:paraId="1DA7ACF3" w14:textId="77777777" w:rsidR="00B41C99" w:rsidRPr="00B41C99" w:rsidRDefault="00B41C99" w:rsidP="00B41C9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41C99">
              <w:rPr>
                <w:sz w:val="20"/>
                <w:szCs w:val="18"/>
                <w:lang w:val="en-US"/>
              </w:rPr>
              <w:t>Azure DevOps</w:t>
            </w:r>
          </w:p>
        </w:tc>
        <w:tc>
          <w:tcPr>
            <w:tcW w:w="0" w:type="auto"/>
            <w:hideMark/>
          </w:tcPr>
          <w:p w14:paraId="44A2A810" w14:textId="77777777" w:rsidR="00B41C99" w:rsidRPr="00B41C99" w:rsidRDefault="00B41C99" w:rsidP="00B41C99">
            <w:pPr>
              <w:cnfStyle w:val="000000000000" w:firstRow="0" w:lastRow="0" w:firstColumn="0" w:lastColumn="0" w:oddVBand="0" w:evenVBand="0" w:oddHBand="0" w:evenHBand="0" w:firstRowFirstColumn="0" w:firstRowLastColumn="0" w:lastRowFirstColumn="0" w:lastRowLastColumn="0"/>
              <w:rPr>
                <w:sz w:val="20"/>
                <w:szCs w:val="18"/>
              </w:rPr>
            </w:pPr>
            <w:r w:rsidRPr="00B41C99">
              <w:rPr>
                <w:sz w:val="20"/>
                <w:szCs w:val="18"/>
              </w:rPr>
              <w:t>Tableros de bugs vs. líneas código</w:t>
            </w:r>
          </w:p>
        </w:tc>
      </w:tr>
    </w:tbl>
    <w:p w14:paraId="078AC388" w14:textId="564088B3" w:rsidR="00B41C99" w:rsidRPr="00080809" w:rsidRDefault="00B41C99" w:rsidP="00B41C99"/>
    <w:p w14:paraId="717BDB18" w14:textId="77777777" w:rsidR="00B41C99" w:rsidRPr="00B41C99" w:rsidRDefault="00B41C99" w:rsidP="00B41C99">
      <w:pPr>
        <w:rPr>
          <w:b/>
          <w:bCs/>
        </w:rPr>
      </w:pPr>
      <w:r w:rsidRPr="00B41C99">
        <w:rPr>
          <w:b/>
          <w:bCs/>
        </w:rPr>
        <w:t>Caso Transformacional: Sistema Bancario</w:t>
      </w:r>
    </w:p>
    <w:p w14:paraId="37912BBE" w14:textId="77777777" w:rsidR="00B41C99" w:rsidRPr="00B41C99" w:rsidRDefault="00B41C99" w:rsidP="00B41C99">
      <w:r w:rsidRPr="00B41C99">
        <w:rPr>
          <w:b/>
          <w:bCs/>
        </w:rPr>
        <w:t>Contexto inicial</w:t>
      </w:r>
      <w:r w:rsidRPr="00B41C99">
        <w:t>:</w:t>
      </w:r>
    </w:p>
    <w:p w14:paraId="5747F3F6" w14:textId="77777777" w:rsidR="00B41C99" w:rsidRPr="00B41C99" w:rsidRDefault="00B41C99" w:rsidP="00FF4DAE">
      <w:pPr>
        <w:numPr>
          <w:ilvl w:val="0"/>
          <w:numId w:val="123"/>
        </w:numPr>
        <w:rPr>
          <w:lang w:val="en-US"/>
        </w:rPr>
      </w:pPr>
      <w:r w:rsidRPr="00B41C99">
        <w:rPr>
          <w:lang w:val="en-US"/>
        </w:rPr>
        <w:t>Módulo de transferencias (50,000 LOC)</w:t>
      </w:r>
    </w:p>
    <w:p w14:paraId="7E66F955" w14:textId="77777777" w:rsidR="00B41C99" w:rsidRPr="00B41C99" w:rsidRDefault="00B41C99" w:rsidP="00FF4DAE">
      <w:pPr>
        <w:numPr>
          <w:ilvl w:val="0"/>
          <w:numId w:val="123"/>
        </w:numPr>
        <w:rPr>
          <w:lang w:val="en-US"/>
        </w:rPr>
      </w:pPr>
      <w:r w:rsidRPr="00B41C99">
        <w:rPr>
          <w:lang w:val="en-US"/>
        </w:rPr>
        <w:t>Cobertura: 35%</w:t>
      </w:r>
    </w:p>
    <w:p w14:paraId="4F783155" w14:textId="77777777" w:rsidR="00B41C99" w:rsidRPr="00B41C99" w:rsidRDefault="00B41C99" w:rsidP="00FF4DAE">
      <w:pPr>
        <w:numPr>
          <w:ilvl w:val="0"/>
          <w:numId w:val="123"/>
        </w:numPr>
        <w:rPr>
          <w:lang w:val="en-US"/>
        </w:rPr>
      </w:pPr>
      <w:r w:rsidRPr="00B41C99">
        <w:rPr>
          <w:lang w:val="en-US"/>
        </w:rPr>
        <w:t>Densidad defectos: 12/KLOC</w:t>
      </w:r>
    </w:p>
    <w:p w14:paraId="510962AB" w14:textId="77777777" w:rsidR="00B41C99" w:rsidRPr="00B41C99" w:rsidRDefault="00B41C99" w:rsidP="00B41C99">
      <w:pPr>
        <w:rPr>
          <w:lang w:val="en-US"/>
        </w:rPr>
      </w:pPr>
      <w:r w:rsidRPr="00B41C99">
        <w:rPr>
          <w:b/>
          <w:bCs/>
          <w:lang w:val="en-US"/>
        </w:rPr>
        <w:t>Implementación TDD</w:t>
      </w:r>
      <w:r w:rsidRPr="00B41C99">
        <w:rPr>
          <w:lang w:val="en-US"/>
        </w:rPr>
        <w:t>:</w:t>
      </w:r>
    </w:p>
    <w:p w14:paraId="701B1D53" w14:textId="77777777" w:rsidR="00B41C99" w:rsidRPr="00B41C99" w:rsidRDefault="00B41C99" w:rsidP="00FF4DAE">
      <w:pPr>
        <w:numPr>
          <w:ilvl w:val="0"/>
          <w:numId w:val="124"/>
        </w:numPr>
      </w:pPr>
      <w:r w:rsidRPr="00B41C99">
        <w:rPr>
          <w:b/>
          <w:bCs/>
        </w:rPr>
        <w:t>Pruebas primero</w:t>
      </w:r>
      <w:r w:rsidRPr="00B41C99">
        <w:t> para casos límite:</w:t>
      </w:r>
    </w:p>
    <w:p w14:paraId="4EDB8BE9" w14:textId="77777777" w:rsidR="009A15C1" w:rsidRPr="009A15C1" w:rsidRDefault="009A15C1" w:rsidP="002B6814">
      <w:pPr>
        <w:pStyle w:val="Cdigo"/>
        <w:rPr>
          <w:lang w:val="en-US"/>
        </w:rPr>
      </w:pPr>
      <w:r w:rsidRPr="009A15C1">
        <w:rPr>
          <w:lang w:val="en-US"/>
        </w:rPr>
        <w:t>[Theory]</w:t>
      </w:r>
    </w:p>
    <w:p w14:paraId="57934F9F" w14:textId="77777777" w:rsidR="009A15C1" w:rsidRPr="009A15C1" w:rsidRDefault="009A15C1" w:rsidP="002B6814">
      <w:pPr>
        <w:pStyle w:val="Cdigo"/>
        <w:rPr>
          <w:lang w:val="en-US"/>
        </w:rPr>
      </w:pPr>
      <w:r w:rsidRPr="009A15C1">
        <w:rPr>
          <w:lang w:val="en-US"/>
        </w:rPr>
        <w:t>[InlineData(999999999)]</w:t>
      </w:r>
    </w:p>
    <w:p w14:paraId="496268C5" w14:textId="77777777" w:rsidR="009A15C1" w:rsidRPr="009A15C1" w:rsidRDefault="009A15C1" w:rsidP="002B6814">
      <w:pPr>
        <w:pStyle w:val="Cdigo"/>
        <w:rPr>
          <w:lang w:val="en-US"/>
        </w:rPr>
      </w:pPr>
      <w:r w:rsidRPr="009A15C1">
        <w:rPr>
          <w:lang w:val="en-US"/>
        </w:rPr>
        <w:t>[InlineData(-100)]</w:t>
      </w:r>
    </w:p>
    <w:p w14:paraId="5F5A1785" w14:textId="77777777" w:rsidR="009A15C1" w:rsidRPr="009A15C1" w:rsidRDefault="009A15C1" w:rsidP="002B6814">
      <w:pPr>
        <w:pStyle w:val="Cdigo"/>
        <w:rPr>
          <w:lang w:val="en-US"/>
        </w:rPr>
      </w:pPr>
      <w:r w:rsidRPr="009A15C1">
        <w:rPr>
          <w:lang w:val="en-US"/>
        </w:rPr>
        <w:t>public void Transfer_InvalidAmount_ThrowsException(decimal amount)</w:t>
      </w:r>
    </w:p>
    <w:p w14:paraId="1E452DDF" w14:textId="77777777" w:rsidR="009A15C1" w:rsidRPr="009A15C1" w:rsidRDefault="009A15C1" w:rsidP="002B6814">
      <w:pPr>
        <w:pStyle w:val="Cdigo"/>
        <w:rPr>
          <w:lang w:val="en-US"/>
        </w:rPr>
      </w:pPr>
      <w:r w:rsidRPr="009A15C1">
        <w:rPr>
          <w:lang w:val="en-US"/>
        </w:rPr>
        <w:t>{</w:t>
      </w:r>
    </w:p>
    <w:p w14:paraId="5EFD94B5" w14:textId="77777777" w:rsidR="009A15C1" w:rsidRPr="009A15C1" w:rsidRDefault="009A15C1" w:rsidP="002B6814">
      <w:pPr>
        <w:pStyle w:val="Cdigo"/>
        <w:rPr>
          <w:lang w:val="en-US"/>
        </w:rPr>
      </w:pPr>
      <w:r w:rsidRPr="009A15C1">
        <w:rPr>
          <w:lang w:val="en-US"/>
        </w:rPr>
        <w:t xml:space="preserve">    var service = new TransferService();</w:t>
      </w:r>
    </w:p>
    <w:p w14:paraId="413ED5A5" w14:textId="77777777" w:rsidR="009A15C1" w:rsidRPr="009A15C1" w:rsidRDefault="009A15C1" w:rsidP="002B6814">
      <w:pPr>
        <w:pStyle w:val="Cdigo"/>
        <w:rPr>
          <w:lang w:val="en-US"/>
        </w:rPr>
      </w:pPr>
      <w:r w:rsidRPr="009A15C1">
        <w:rPr>
          <w:lang w:val="en-US"/>
        </w:rPr>
        <w:t xml:space="preserve">    Assert.Throws&lt;InvalidAmountException&gt;(() =&gt; service.Transfer(amount));</w:t>
      </w:r>
    </w:p>
    <w:p w14:paraId="2C727E03" w14:textId="2296F861" w:rsidR="00896C11" w:rsidRPr="00902058" w:rsidRDefault="009A15C1" w:rsidP="002B6814">
      <w:pPr>
        <w:pStyle w:val="Cdigo"/>
      </w:pPr>
      <w:r>
        <w:t>}</w:t>
      </w:r>
    </w:p>
    <w:p w14:paraId="7F30988A" w14:textId="77777777" w:rsidR="009A15C1" w:rsidRPr="009A15C1" w:rsidRDefault="009A15C1" w:rsidP="00FF4DAE">
      <w:pPr>
        <w:numPr>
          <w:ilvl w:val="0"/>
          <w:numId w:val="125"/>
        </w:numPr>
        <w:rPr>
          <w:lang w:val="en-US"/>
        </w:rPr>
      </w:pPr>
      <w:r w:rsidRPr="009A15C1">
        <w:rPr>
          <w:b/>
          <w:bCs/>
          <w:lang w:val="en-US"/>
        </w:rPr>
        <w:t>Refactorización guiada</w:t>
      </w:r>
      <w:r w:rsidRPr="009A15C1">
        <w:rPr>
          <w:lang w:val="en-US"/>
        </w:rPr>
        <w:t> por métricas</w:t>
      </w:r>
    </w:p>
    <w:p w14:paraId="0658F45A" w14:textId="77777777" w:rsidR="009A15C1" w:rsidRPr="009A15C1" w:rsidRDefault="009A15C1" w:rsidP="00FF4DAE">
      <w:pPr>
        <w:numPr>
          <w:ilvl w:val="0"/>
          <w:numId w:val="125"/>
        </w:numPr>
        <w:rPr>
          <w:lang w:val="en-US"/>
        </w:rPr>
      </w:pPr>
      <w:r w:rsidRPr="009A15C1">
        <w:rPr>
          <w:b/>
          <w:bCs/>
          <w:lang w:val="en-US"/>
        </w:rPr>
        <w:t>Integración continua</w:t>
      </w:r>
      <w:r w:rsidRPr="009A15C1">
        <w:rPr>
          <w:lang w:val="en-US"/>
        </w:rPr>
        <w:t> con umbrales:</w:t>
      </w:r>
    </w:p>
    <w:p w14:paraId="48B4195F" w14:textId="77777777" w:rsidR="009A15C1" w:rsidRDefault="009A15C1" w:rsidP="002B6814">
      <w:pPr>
        <w:pStyle w:val="Cdigo"/>
      </w:pPr>
      <w:r>
        <w:t>- task: DotNetCoreCLI@2</w:t>
      </w:r>
    </w:p>
    <w:p w14:paraId="403E1D7D" w14:textId="77777777" w:rsidR="009A15C1" w:rsidRDefault="009A15C1" w:rsidP="002B6814">
      <w:pPr>
        <w:pStyle w:val="Cdigo"/>
      </w:pPr>
      <w:r>
        <w:t xml:space="preserve">  inputs:</w:t>
      </w:r>
    </w:p>
    <w:p w14:paraId="29FE254B" w14:textId="77777777" w:rsidR="009A15C1" w:rsidRDefault="009A15C1" w:rsidP="002B6814">
      <w:pPr>
        <w:pStyle w:val="Cdigo"/>
      </w:pPr>
      <w:r>
        <w:t xml:space="preserve">    command: test</w:t>
      </w:r>
    </w:p>
    <w:p w14:paraId="15E982C5" w14:textId="77777777" w:rsidR="009A15C1" w:rsidRPr="009A15C1" w:rsidRDefault="009A15C1" w:rsidP="002B6814">
      <w:pPr>
        <w:pStyle w:val="Cdigo"/>
        <w:rPr>
          <w:lang w:val="en-US"/>
        </w:rPr>
      </w:pPr>
      <w:r w:rsidRPr="009A15C1">
        <w:rPr>
          <w:lang w:val="en-US"/>
        </w:rPr>
        <w:t xml:space="preserve">    arguments: '--configuration Release --collect:"Code Coverage"'</w:t>
      </w:r>
    </w:p>
    <w:p w14:paraId="3A4A6ED9" w14:textId="77777777" w:rsidR="009A15C1" w:rsidRPr="009A15C1" w:rsidRDefault="009A15C1" w:rsidP="002B6814">
      <w:pPr>
        <w:pStyle w:val="Cdigo"/>
        <w:rPr>
          <w:lang w:val="en-US"/>
        </w:rPr>
      </w:pPr>
      <w:r w:rsidRPr="009A15C1">
        <w:rPr>
          <w:lang w:val="en-US"/>
        </w:rPr>
        <w:t xml:space="preserve">    publishTestResults: true</w:t>
      </w:r>
    </w:p>
    <w:p w14:paraId="548B45E9" w14:textId="77777777" w:rsidR="009A15C1" w:rsidRPr="009A15C1" w:rsidRDefault="009A15C1" w:rsidP="002B6814">
      <w:pPr>
        <w:pStyle w:val="Cdigo"/>
        <w:rPr>
          <w:lang w:val="en-US"/>
        </w:rPr>
      </w:pPr>
    </w:p>
    <w:p w14:paraId="7E05D5A1" w14:textId="77777777" w:rsidR="009A15C1" w:rsidRPr="009A15C1" w:rsidRDefault="009A15C1" w:rsidP="002B6814">
      <w:pPr>
        <w:pStyle w:val="Cdigo"/>
        <w:rPr>
          <w:lang w:val="en-US"/>
        </w:rPr>
      </w:pPr>
      <w:r w:rsidRPr="009A15C1">
        <w:rPr>
          <w:lang w:val="en-US"/>
        </w:rPr>
        <w:t>- task: SonarQubeAnalyze@4</w:t>
      </w:r>
    </w:p>
    <w:p w14:paraId="46383CF1" w14:textId="40E18776" w:rsidR="00793AE5" w:rsidRPr="009A15C1" w:rsidRDefault="009A15C1" w:rsidP="002B6814">
      <w:pPr>
        <w:pStyle w:val="Cdigo"/>
        <w:rPr>
          <w:lang w:val="en-US"/>
        </w:rPr>
      </w:pPr>
      <w:r w:rsidRPr="009A15C1">
        <w:rPr>
          <w:lang w:val="en-US"/>
        </w:rPr>
        <w:t xml:space="preserve">  condition: and(succeeded(), lt(variables['CodeCoverage'], 85))</w:t>
      </w:r>
    </w:p>
    <w:p w14:paraId="72FA3F17" w14:textId="77777777" w:rsidR="00793AE5" w:rsidRPr="009A15C1" w:rsidRDefault="00793AE5" w:rsidP="00A1260B">
      <w:pPr>
        <w:rPr>
          <w:lang w:val="en-US"/>
        </w:rPr>
      </w:pPr>
    </w:p>
    <w:p w14:paraId="6549FF27" w14:textId="77777777" w:rsidR="00627A35" w:rsidRPr="00627A35" w:rsidRDefault="00627A35" w:rsidP="00627A35">
      <w:pPr>
        <w:rPr>
          <w:lang w:val="en-US"/>
        </w:rPr>
      </w:pPr>
      <w:r w:rsidRPr="00627A35">
        <w:rPr>
          <w:b/>
          <w:bCs/>
          <w:lang w:val="en-US"/>
        </w:rPr>
        <w:t>Resultados finales</w:t>
      </w:r>
      <w:r w:rsidRPr="00627A35">
        <w:rPr>
          <w:lang w:val="en-US"/>
        </w:rPr>
        <w:t>:</w:t>
      </w:r>
    </w:p>
    <w:p w14:paraId="62CE5EE5" w14:textId="77777777" w:rsidR="00627A35" w:rsidRPr="00627A35" w:rsidRDefault="00627A35" w:rsidP="00FF4DAE">
      <w:pPr>
        <w:numPr>
          <w:ilvl w:val="0"/>
          <w:numId w:val="126"/>
        </w:numPr>
        <w:rPr>
          <w:lang w:val="en-US"/>
        </w:rPr>
      </w:pPr>
      <w:r w:rsidRPr="00627A35">
        <w:rPr>
          <w:lang w:val="en-US"/>
        </w:rPr>
        <w:t>Cobertura: 92%</w:t>
      </w:r>
    </w:p>
    <w:p w14:paraId="221B6E54" w14:textId="77777777" w:rsidR="00627A35" w:rsidRPr="00627A35" w:rsidRDefault="00627A35" w:rsidP="00FF4DAE">
      <w:pPr>
        <w:numPr>
          <w:ilvl w:val="0"/>
          <w:numId w:val="126"/>
        </w:numPr>
        <w:rPr>
          <w:lang w:val="en-US"/>
        </w:rPr>
      </w:pPr>
      <w:r w:rsidRPr="00627A35">
        <w:rPr>
          <w:lang w:val="en-US"/>
        </w:rPr>
        <w:t>Defectos/KLOC: 0.8</w:t>
      </w:r>
    </w:p>
    <w:p w14:paraId="11645F04" w14:textId="77777777" w:rsidR="00627A35" w:rsidRPr="00627A35" w:rsidRDefault="00627A35" w:rsidP="00FF4DAE">
      <w:pPr>
        <w:numPr>
          <w:ilvl w:val="0"/>
          <w:numId w:val="126"/>
        </w:numPr>
        <w:rPr>
          <w:lang w:val="en-US"/>
        </w:rPr>
      </w:pPr>
      <w:r w:rsidRPr="00627A35">
        <w:rPr>
          <w:lang w:val="en-US"/>
        </w:rPr>
        <w:t>Tiempo reparación bugs: ↓ 85%</w:t>
      </w:r>
    </w:p>
    <w:p w14:paraId="529DCF67" w14:textId="577FE056" w:rsidR="00627A35" w:rsidRDefault="00627A35" w:rsidP="00627A35">
      <w:pPr>
        <w:rPr>
          <w:lang w:val="en-US"/>
        </w:rPr>
      </w:pPr>
    </w:p>
    <w:p w14:paraId="338B5EAD" w14:textId="77777777" w:rsidR="00A6579A" w:rsidRDefault="00A6579A" w:rsidP="00627A35">
      <w:pPr>
        <w:rPr>
          <w:lang w:val="en-US"/>
        </w:rPr>
      </w:pPr>
    </w:p>
    <w:p w14:paraId="34ED5638" w14:textId="77777777" w:rsidR="00A6579A" w:rsidRDefault="00A6579A" w:rsidP="00627A35">
      <w:pPr>
        <w:rPr>
          <w:lang w:val="en-US"/>
        </w:rPr>
      </w:pPr>
    </w:p>
    <w:p w14:paraId="0837FB5F" w14:textId="77777777" w:rsidR="00A6579A" w:rsidRPr="00627A35" w:rsidRDefault="00A6579A" w:rsidP="00627A35">
      <w:pPr>
        <w:rPr>
          <w:lang w:val="en-US"/>
        </w:rPr>
      </w:pPr>
    </w:p>
    <w:p w14:paraId="0B2A900B" w14:textId="77777777" w:rsidR="00627A35" w:rsidRPr="00627A35" w:rsidRDefault="00627A35" w:rsidP="00627A35">
      <w:pPr>
        <w:rPr>
          <w:b/>
          <w:bCs/>
          <w:lang w:val="en-US"/>
        </w:rPr>
      </w:pPr>
      <w:r w:rsidRPr="00627A35">
        <w:rPr>
          <w:b/>
          <w:bCs/>
          <w:lang w:val="en-US"/>
        </w:rPr>
        <w:lastRenderedPageBreak/>
        <w:t>Principios Fundamentales</w:t>
      </w:r>
    </w:p>
    <w:p w14:paraId="7AE49F81" w14:textId="77777777" w:rsidR="00627A35" w:rsidRPr="00627A35" w:rsidRDefault="00627A35" w:rsidP="00FF4DAE">
      <w:pPr>
        <w:numPr>
          <w:ilvl w:val="0"/>
          <w:numId w:val="127"/>
        </w:numPr>
        <w:jc w:val="left"/>
      </w:pPr>
      <w:r w:rsidRPr="00627A35">
        <w:rPr>
          <w:b/>
          <w:bCs/>
        </w:rPr>
        <w:t>Ley de Myers</w:t>
      </w:r>
      <w:r w:rsidRPr="00627A35">
        <w:t> (Glenford Myers):</w:t>
      </w:r>
      <w:r w:rsidRPr="00627A35">
        <w:br/>
      </w:r>
      <w:r w:rsidRPr="00627A35">
        <w:rPr>
          <w:i/>
          <w:iCs/>
        </w:rPr>
        <w:t>"El propósito de las pruebas es encontrar errores, no demostrar que no existen"</w:t>
      </w:r>
    </w:p>
    <w:p w14:paraId="2FC809D5" w14:textId="77777777" w:rsidR="00627A35" w:rsidRPr="00627A35" w:rsidRDefault="00627A35" w:rsidP="00FF4DAE">
      <w:pPr>
        <w:numPr>
          <w:ilvl w:val="0"/>
          <w:numId w:val="127"/>
        </w:numPr>
        <w:jc w:val="left"/>
      </w:pPr>
      <w:r w:rsidRPr="00627A35">
        <w:rPr>
          <w:b/>
          <w:bCs/>
        </w:rPr>
        <w:t>Paradoja de la cobertura</w:t>
      </w:r>
      <w:r w:rsidRPr="00627A35">
        <w:t>:</w:t>
      </w:r>
      <w:r w:rsidRPr="00627A35">
        <w:br/>
        <w:t>100% de cobertura no garantiza 0 bugs, pero &lt;70% garantiza problemas</w:t>
      </w:r>
    </w:p>
    <w:p w14:paraId="282DEE7F" w14:textId="77777777" w:rsidR="00627A35" w:rsidRPr="00627A35" w:rsidRDefault="00627A35" w:rsidP="00FF4DAE">
      <w:pPr>
        <w:numPr>
          <w:ilvl w:val="0"/>
          <w:numId w:val="127"/>
        </w:numPr>
        <w:jc w:val="left"/>
      </w:pPr>
      <w:r w:rsidRPr="00627A35">
        <w:rPr>
          <w:b/>
          <w:bCs/>
        </w:rPr>
        <w:t>Economía de las pruebas</w:t>
      </w:r>
      <w:r w:rsidRPr="00627A35">
        <w:t>:</w:t>
      </w:r>
      <w:r w:rsidRPr="00627A35">
        <w:br/>
        <w:t>El costo de detectar un bug en producción es 100x mayor que en desarrollo (IBM Systems Journal)</w:t>
      </w:r>
    </w:p>
    <w:p w14:paraId="78EEF7AB" w14:textId="77777777" w:rsidR="002F5E17" w:rsidRDefault="002F5E17" w:rsidP="00627A35">
      <w:pPr>
        <w:jc w:val="left"/>
        <w:rPr>
          <w:b/>
          <w:bCs/>
        </w:rPr>
      </w:pPr>
    </w:p>
    <w:p w14:paraId="052347DF" w14:textId="35437BBE" w:rsidR="00627A35" w:rsidRPr="00627A35" w:rsidRDefault="00627A35" w:rsidP="00627A35">
      <w:pPr>
        <w:jc w:val="left"/>
      </w:pPr>
      <w:r w:rsidRPr="00627A35">
        <w:rPr>
          <w:b/>
          <w:bCs/>
        </w:rPr>
        <w:t>Conclusión de Martin Fowler</w:t>
      </w:r>
      <w:r w:rsidRPr="00627A35">
        <w:t>:</w:t>
      </w:r>
      <w:r w:rsidRPr="00627A35">
        <w:br/>
      </w:r>
      <w:r w:rsidRPr="00627A35">
        <w:rPr>
          <w:i/>
          <w:iCs/>
        </w:rPr>
        <w:t>"TDD no es una técnica de prueba, es una disciplina de diseño. Las métricas son el espejo que refleja su aplicación correcta"</w:t>
      </w:r>
      <w:r w:rsidRPr="00627A35">
        <w:t>.</w:t>
      </w:r>
    </w:p>
    <w:p w14:paraId="7725DCF3" w14:textId="77777777" w:rsidR="00793AE5" w:rsidRDefault="00793AE5" w:rsidP="00A1260B"/>
    <w:p w14:paraId="4AE5176A" w14:textId="77777777" w:rsidR="00FC5435" w:rsidRDefault="00FC5435" w:rsidP="00A1260B"/>
    <w:p w14:paraId="50A5CA81" w14:textId="77777777" w:rsidR="00FC5435" w:rsidRDefault="00FC5435" w:rsidP="00A1260B"/>
    <w:p w14:paraId="2C3C0C94" w14:textId="77777777" w:rsidR="00FC5435" w:rsidRDefault="00FC5435" w:rsidP="00A1260B"/>
    <w:p w14:paraId="2DA9C5D4" w14:textId="77777777" w:rsidR="00FC5435" w:rsidRDefault="00FC5435" w:rsidP="00A1260B"/>
    <w:p w14:paraId="41D9612B" w14:textId="77777777" w:rsidR="00FC5435" w:rsidRDefault="00FC5435" w:rsidP="00A1260B"/>
    <w:p w14:paraId="5B8D3F8F" w14:textId="77777777" w:rsidR="00FC5435" w:rsidRDefault="00FC5435" w:rsidP="00A1260B"/>
    <w:p w14:paraId="383351D0" w14:textId="77777777" w:rsidR="00FC5435" w:rsidRDefault="00FC5435" w:rsidP="00A1260B"/>
    <w:p w14:paraId="74C76CE6" w14:textId="77777777" w:rsidR="00FC5435" w:rsidRDefault="00FC5435" w:rsidP="00A1260B"/>
    <w:p w14:paraId="03768CDA" w14:textId="77777777" w:rsidR="00FC5435" w:rsidRDefault="00FC5435" w:rsidP="00A1260B"/>
    <w:p w14:paraId="6898438F" w14:textId="77777777" w:rsidR="00FC5435" w:rsidRDefault="00FC5435" w:rsidP="00A1260B"/>
    <w:p w14:paraId="161D9B2D" w14:textId="77777777" w:rsidR="00FC5435" w:rsidRDefault="00FC5435" w:rsidP="00A1260B"/>
    <w:p w14:paraId="30CA3AAC" w14:textId="77777777" w:rsidR="00FC5435" w:rsidRDefault="00FC5435" w:rsidP="00A1260B"/>
    <w:p w14:paraId="1313C781" w14:textId="77777777" w:rsidR="00FC5435" w:rsidRDefault="00FC5435" w:rsidP="00A1260B"/>
    <w:p w14:paraId="443C83D4" w14:textId="77777777" w:rsidR="00FC5435" w:rsidRDefault="00FC5435" w:rsidP="00A1260B"/>
    <w:p w14:paraId="18AED19C" w14:textId="77777777" w:rsidR="00FC5435" w:rsidRDefault="00FC5435" w:rsidP="00A1260B"/>
    <w:p w14:paraId="4E16EC79" w14:textId="77777777" w:rsidR="00FC5435" w:rsidRPr="00FC5435" w:rsidRDefault="00FC5435" w:rsidP="00FC5435">
      <w:pPr>
        <w:rPr>
          <w:b/>
          <w:bCs/>
        </w:rPr>
      </w:pPr>
      <w:r w:rsidRPr="00FC5435">
        <w:rPr>
          <w:b/>
          <w:bCs/>
        </w:rPr>
        <w:t>Métricas de Seguridad: La Armadura del Software</w:t>
      </w:r>
    </w:p>
    <w:p w14:paraId="607AB71F" w14:textId="77777777" w:rsidR="00FC5435" w:rsidRPr="00FC5435" w:rsidRDefault="00FC5435" w:rsidP="00FC5435">
      <w:r w:rsidRPr="00FC5435">
        <w:rPr>
          <w:i/>
          <w:iCs/>
        </w:rPr>
        <w:t>"Medir la seguridad no es sobre paranoia; es sobre responsabilidad. Cada métrica es un ladrillo en tu muro de defensa"</w:t>
      </w:r>
      <w:r w:rsidRPr="00FC5435">
        <w:t> — </w:t>
      </w:r>
      <w:r w:rsidRPr="00FC5435">
        <w:rPr>
          <w:b/>
          <w:bCs/>
        </w:rPr>
        <w:t>Bruce Schneier</w:t>
      </w:r>
      <w:r w:rsidRPr="00FC5435">
        <w:t>, experto en ciberseguridad.</w:t>
      </w:r>
    </w:p>
    <w:p w14:paraId="6C9ABF07" w14:textId="4BD0D5F1" w:rsidR="00FC5435" w:rsidRPr="005F6202" w:rsidRDefault="00FC5435" w:rsidP="00FC5435">
      <w:pPr>
        <w:rPr>
          <w:b/>
          <w:bCs/>
        </w:rPr>
      </w:pPr>
      <w:r w:rsidRPr="00FC5435">
        <w:rPr>
          <w:b/>
          <w:bCs/>
        </w:rPr>
        <w:t>1. Tiempo Medio de Detección (MTTD)</w:t>
      </w:r>
      <w:r w:rsidRPr="00FC5435">
        <w:br/>
        <w:t>El MTTD mide la rapidez para identificar vulnerabilidades. Según el </w:t>
      </w:r>
      <w:r w:rsidRPr="00FC5435">
        <w:rPr>
          <w:b/>
          <w:bCs/>
        </w:rPr>
        <w:t>NIST (National Institute of Standards and Technology)</w:t>
      </w:r>
      <w:r w:rsidRPr="00FC5435">
        <w:t>:</w:t>
      </w:r>
    </w:p>
    <w:p w14:paraId="079F60C3" w14:textId="77777777" w:rsidR="00FC5435" w:rsidRPr="00FC5435" w:rsidRDefault="00FC5435" w:rsidP="00FC5435">
      <w:r w:rsidRPr="00FC5435">
        <w:rPr>
          <w:i/>
          <w:iCs/>
        </w:rPr>
        <w:t>"Un MTTD &gt; 24 horas en sistemas críticos es negligencia técnica"</w:t>
      </w:r>
      <w:r w:rsidRPr="00FC5435">
        <w:t>.</w:t>
      </w:r>
    </w:p>
    <w:p w14:paraId="084FDE01" w14:textId="278BA7E1" w:rsidR="00FC5435" w:rsidRDefault="00FC5435" w:rsidP="00FC5435">
      <w:r w:rsidRPr="00FC5435">
        <w:rPr>
          <w:b/>
          <w:bCs/>
        </w:rPr>
        <w:t>Fórmula práctica</w:t>
      </w:r>
      <w:r w:rsidRPr="00FC5435">
        <w:t>:</w:t>
      </w:r>
      <w:r w:rsidRPr="00DF7BDD">
        <w:t xml:space="preserve"> </w:t>
      </w:r>
      <w:r w:rsidR="00DF7BDD" w:rsidRPr="00DF7BDD">
        <w:t xml:space="preserve">MTTD = </w:t>
      </w:r>
      <w:r w:rsidR="00DF7BDD" w:rsidRPr="00DF7BDD">
        <w:rPr>
          <w:lang w:val="en-US"/>
        </w:rPr>
        <w:t>Σ</w:t>
      </w:r>
      <w:r w:rsidR="00DF7BDD" w:rsidRPr="00DF7BDD">
        <w:t xml:space="preserve">(Tiempo de detección por incidente) / Número de incidentes  </w:t>
      </w:r>
    </w:p>
    <w:p w14:paraId="213D7134" w14:textId="77777777" w:rsidR="00DF7BDD" w:rsidRDefault="00DF7BDD" w:rsidP="00FC5435"/>
    <w:p w14:paraId="0A06A391" w14:textId="77777777" w:rsidR="00654039" w:rsidRPr="00654039" w:rsidRDefault="00654039" w:rsidP="00654039">
      <w:pPr>
        <w:rPr>
          <w:lang w:val="en-US"/>
        </w:rPr>
      </w:pPr>
      <w:r w:rsidRPr="00654039">
        <w:rPr>
          <w:b/>
          <w:bCs/>
          <w:lang w:val="en-US"/>
        </w:rPr>
        <w:t>Ejemplo real</w:t>
      </w:r>
      <w:r w:rsidRPr="00654039">
        <w:rPr>
          <w:lang w:val="en-US"/>
        </w:rPr>
        <w:t>:</w:t>
      </w:r>
    </w:p>
    <w:p w14:paraId="3BBD9DCF" w14:textId="77777777" w:rsidR="00654039" w:rsidRPr="00654039" w:rsidRDefault="00654039" w:rsidP="00FF4DAE">
      <w:pPr>
        <w:numPr>
          <w:ilvl w:val="0"/>
          <w:numId w:val="128"/>
        </w:numPr>
        <w:rPr>
          <w:lang w:val="en-US"/>
        </w:rPr>
      </w:pPr>
      <w:r w:rsidRPr="00654039">
        <w:rPr>
          <w:lang w:val="en-US"/>
        </w:rPr>
        <w:t>Incidente 1: Detectado a las 8 horas</w:t>
      </w:r>
    </w:p>
    <w:p w14:paraId="745BE783" w14:textId="77777777" w:rsidR="00654039" w:rsidRPr="00654039" w:rsidRDefault="00654039" w:rsidP="00FF4DAE">
      <w:pPr>
        <w:numPr>
          <w:ilvl w:val="0"/>
          <w:numId w:val="128"/>
        </w:numPr>
        <w:rPr>
          <w:lang w:val="en-US"/>
        </w:rPr>
      </w:pPr>
      <w:r w:rsidRPr="00654039">
        <w:rPr>
          <w:lang w:val="en-US"/>
        </w:rPr>
        <w:t>Incidente 2: Detectado a las 4 horas</w:t>
      </w:r>
    </w:p>
    <w:p w14:paraId="04CD7A37" w14:textId="77777777" w:rsidR="00654039" w:rsidRPr="00654039" w:rsidRDefault="00654039" w:rsidP="00FF4DAE">
      <w:pPr>
        <w:numPr>
          <w:ilvl w:val="0"/>
          <w:numId w:val="128"/>
        </w:numPr>
        <w:rPr>
          <w:lang w:val="en-US"/>
        </w:rPr>
      </w:pPr>
      <w:r w:rsidRPr="00654039">
        <w:rPr>
          <w:b/>
          <w:bCs/>
          <w:lang w:val="en-US"/>
        </w:rPr>
        <w:t>MTTD = (8 + 4) / 2 = 6 horas</w:t>
      </w:r>
    </w:p>
    <w:p w14:paraId="59D63990" w14:textId="77777777" w:rsidR="00654039" w:rsidRPr="00686167" w:rsidRDefault="00654039" w:rsidP="00654039">
      <w:r w:rsidRPr="00686167">
        <w:rPr>
          <w:b/>
          <w:bCs/>
        </w:rPr>
        <w:t>Herramientas para C#</w:t>
      </w:r>
      <w:r w:rsidRPr="00686167">
        <w:t>:</w:t>
      </w:r>
    </w:p>
    <w:p w14:paraId="2DD6BC42" w14:textId="77777777" w:rsidR="005516B4" w:rsidRDefault="005516B4" w:rsidP="002B6814">
      <w:pPr>
        <w:pStyle w:val="Cdigo"/>
      </w:pPr>
      <w:r>
        <w:t>// Configurar logging de seguridad en ASP.NET Core</w:t>
      </w:r>
    </w:p>
    <w:p w14:paraId="2200F044" w14:textId="77777777" w:rsidR="005516B4" w:rsidRPr="005516B4" w:rsidRDefault="005516B4" w:rsidP="002B6814">
      <w:pPr>
        <w:pStyle w:val="Cdigo"/>
        <w:rPr>
          <w:lang w:val="en-US"/>
        </w:rPr>
      </w:pPr>
      <w:r w:rsidRPr="005516B4">
        <w:rPr>
          <w:lang w:val="en-US"/>
        </w:rPr>
        <w:t xml:space="preserve">services.AddLogging(builder =&gt; </w:t>
      </w:r>
    </w:p>
    <w:p w14:paraId="190E34B3" w14:textId="77777777" w:rsidR="005516B4" w:rsidRPr="005516B4" w:rsidRDefault="005516B4" w:rsidP="002B6814">
      <w:pPr>
        <w:pStyle w:val="Cdigo"/>
        <w:rPr>
          <w:lang w:val="en-US"/>
        </w:rPr>
      </w:pPr>
      <w:r w:rsidRPr="005516B4">
        <w:rPr>
          <w:lang w:val="en-US"/>
        </w:rPr>
        <w:t>{</w:t>
      </w:r>
    </w:p>
    <w:p w14:paraId="51088241" w14:textId="77777777" w:rsidR="005516B4" w:rsidRPr="005516B4" w:rsidRDefault="005516B4" w:rsidP="002B6814">
      <w:pPr>
        <w:pStyle w:val="Cdigo"/>
        <w:rPr>
          <w:lang w:val="en-US"/>
        </w:rPr>
      </w:pPr>
      <w:r w:rsidRPr="005516B4">
        <w:rPr>
          <w:lang w:val="en-US"/>
        </w:rPr>
        <w:t xml:space="preserve">    builder.AddAzureAppInsights("InstrumentationKey");</w:t>
      </w:r>
    </w:p>
    <w:p w14:paraId="4E79DF8A" w14:textId="77777777" w:rsidR="005516B4" w:rsidRPr="005516B4" w:rsidRDefault="005516B4" w:rsidP="002B6814">
      <w:pPr>
        <w:pStyle w:val="Cdigo"/>
        <w:rPr>
          <w:lang w:val="en-US"/>
        </w:rPr>
      </w:pPr>
      <w:r w:rsidRPr="005516B4">
        <w:rPr>
          <w:lang w:val="en-US"/>
        </w:rPr>
        <w:t xml:space="preserve">    builder.AddFilter&lt;ApplicationInsightsLoggerProvider&gt;("", LogLevel.Warning);</w:t>
      </w:r>
    </w:p>
    <w:p w14:paraId="42F68F48" w14:textId="34818880" w:rsidR="00DF7BDD" w:rsidRPr="00FC5435" w:rsidRDefault="005516B4" w:rsidP="002B6814">
      <w:pPr>
        <w:pStyle w:val="Cdigo"/>
      </w:pPr>
      <w:r>
        <w:t>});</w:t>
      </w:r>
    </w:p>
    <w:p w14:paraId="3E6F3FBA" w14:textId="77777777" w:rsidR="002F5E17" w:rsidRPr="00627A35" w:rsidRDefault="002F5E17" w:rsidP="00A1260B"/>
    <w:p w14:paraId="6C23CABD" w14:textId="6B048077" w:rsidR="005516B4" w:rsidRPr="005F6202" w:rsidRDefault="005516B4" w:rsidP="005F6202">
      <w:pPr>
        <w:jc w:val="left"/>
        <w:rPr>
          <w:b/>
          <w:bCs/>
        </w:rPr>
      </w:pPr>
      <w:r w:rsidRPr="005516B4">
        <w:rPr>
          <w:b/>
          <w:bCs/>
        </w:rPr>
        <w:t>2. Tiempo Medio de Respuesta (MTTR)</w:t>
      </w:r>
      <w:r w:rsidRPr="005516B4">
        <w:br/>
        <w:t>Tiempo promedio para contener y resolver vulnerabilidades. </w:t>
      </w:r>
      <w:r w:rsidRPr="005516B4">
        <w:rPr>
          <w:b/>
          <w:bCs/>
        </w:rPr>
        <w:t>SANS Institute</w:t>
      </w:r>
      <w:r w:rsidRPr="005516B4">
        <w:t> establece:</w:t>
      </w:r>
    </w:p>
    <w:p w14:paraId="34259611" w14:textId="77777777" w:rsidR="005516B4" w:rsidRPr="005516B4" w:rsidRDefault="005516B4" w:rsidP="005516B4">
      <w:r w:rsidRPr="005516B4">
        <w:rPr>
          <w:i/>
          <w:iCs/>
        </w:rPr>
        <w:t>"El MTTR debe medirse en minutos para vulnerabilidades críticas"</w:t>
      </w:r>
      <w:r w:rsidRPr="005516B4">
        <w:t>.</w:t>
      </w:r>
    </w:p>
    <w:p w14:paraId="20FAE91D" w14:textId="2AB4095C" w:rsidR="005516B4" w:rsidRPr="005516B4" w:rsidRDefault="005516B4" w:rsidP="005516B4">
      <w:r w:rsidRPr="005516B4">
        <w:rPr>
          <w:b/>
          <w:bCs/>
        </w:rPr>
        <w:t>Cálculo</w:t>
      </w:r>
      <w:r w:rsidRPr="005516B4">
        <w:t xml:space="preserve">: MTTR = </w:t>
      </w:r>
      <w:r w:rsidRPr="005516B4">
        <w:rPr>
          <w:lang w:val="en-US"/>
        </w:rPr>
        <w:t>Σ</w:t>
      </w:r>
      <w:r w:rsidRPr="005516B4">
        <w:t xml:space="preserve">(Tiempo de solución por incidente) / Número de incidentes  </w:t>
      </w:r>
    </w:p>
    <w:p w14:paraId="6BD6A4DD" w14:textId="77777777" w:rsidR="00793AE5" w:rsidRDefault="00793AE5" w:rsidP="00A1260B"/>
    <w:p w14:paraId="5D400B63" w14:textId="77777777" w:rsidR="005F6202" w:rsidRDefault="005F6202" w:rsidP="00A1260B"/>
    <w:p w14:paraId="34E2C940" w14:textId="77777777" w:rsidR="00F11E3D" w:rsidRPr="00F11E3D" w:rsidRDefault="00F11E3D" w:rsidP="00F11E3D">
      <w:pPr>
        <w:rPr>
          <w:lang w:val="en-US"/>
        </w:rPr>
      </w:pPr>
      <w:r w:rsidRPr="00F11E3D">
        <w:rPr>
          <w:b/>
          <w:bCs/>
          <w:lang w:val="en-US"/>
        </w:rPr>
        <w:lastRenderedPageBreak/>
        <w:t>Caso en sistema bancario</w:t>
      </w:r>
      <w:r w:rsidRPr="00F11E3D">
        <w:rPr>
          <w:lang w:val="en-US"/>
        </w:rPr>
        <w:t>:</w:t>
      </w:r>
    </w:p>
    <w:tbl>
      <w:tblPr>
        <w:tblStyle w:val="Tablanormal5"/>
        <w:tblW w:w="0" w:type="auto"/>
        <w:tblLook w:val="04A0" w:firstRow="1" w:lastRow="0" w:firstColumn="1" w:lastColumn="0" w:noHBand="0" w:noVBand="1"/>
      </w:tblPr>
      <w:tblGrid>
        <w:gridCol w:w="1798"/>
        <w:gridCol w:w="2062"/>
      </w:tblGrid>
      <w:tr w:rsidR="00F11E3D" w:rsidRPr="00F11E3D" w14:paraId="19265C13" w14:textId="77777777" w:rsidTr="00F11E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4F62E7" w14:textId="77777777" w:rsidR="00F11E3D" w:rsidRPr="00F11E3D" w:rsidRDefault="00F11E3D" w:rsidP="00F11E3D">
            <w:pPr>
              <w:rPr>
                <w:b/>
                <w:bCs/>
                <w:sz w:val="20"/>
                <w:szCs w:val="18"/>
                <w:lang w:val="en-US"/>
              </w:rPr>
            </w:pPr>
            <w:r w:rsidRPr="00F11E3D">
              <w:rPr>
                <w:b/>
                <w:bCs/>
                <w:sz w:val="20"/>
                <w:szCs w:val="18"/>
                <w:lang w:val="en-US"/>
              </w:rPr>
              <w:t>Vulnerabilidad</w:t>
            </w:r>
          </w:p>
        </w:tc>
        <w:tc>
          <w:tcPr>
            <w:tcW w:w="0" w:type="auto"/>
            <w:hideMark/>
          </w:tcPr>
          <w:p w14:paraId="2F924323" w14:textId="77777777" w:rsidR="00F11E3D" w:rsidRPr="00F11E3D" w:rsidRDefault="00F11E3D" w:rsidP="00F11E3D">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11E3D">
              <w:rPr>
                <w:b/>
                <w:bCs/>
                <w:sz w:val="20"/>
                <w:szCs w:val="18"/>
                <w:lang w:val="en-US"/>
              </w:rPr>
              <w:t>Tiempo Respuesta</w:t>
            </w:r>
          </w:p>
        </w:tc>
      </w:tr>
      <w:tr w:rsidR="00F11E3D" w:rsidRPr="00F11E3D" w14:paraId="1B9CE4BB" w14:textId="77777777" w:rsidTr="00F11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70DE1" w14:textId="77777777" w:rsidR="00F11E3D" w:rsidRPr="00F11E3D" w:rsidRDefault="00F11E3D" w:rsidP="00F11E3D">
            <w:pPr>
              <w:rPr>
                <w:sz w:val="20"/>
                <w:szCs w:val="18"/>
                <w:lang w:val="en-US"/>
              </w:rPr>
            </w:pPr>
            <w:r w:rsidRPr="00F11E3D">
              <w:rPr>
                <w:sz w:val="20"/>
                <w:szCs w:val="18"/>
                <w:lang w:val="en-US"/>
              </w:rPr>
              <w:t>Inyección SQL</w:t>
            </w:r>
          </w:p>
        </w:tc>
        <w:tc>
          <w:tcPr>
            <w:tcW w:w="0" w:type="auto"/>
            <w:hideMark/>
          </w:tcPr>
          <w:p w14:paraId="76CC6DCA" w14:textId="77777777" w:rsidR="00F11E3D" w:rsidRPr="00F11E3D" w:rsidRDefault="00F11E3D" w:rsidP="00F11E3D">
            <w:pPr>
              <w:cnfStyle w:val="000000100000" w:firstRow="0" w:lastRow="0" w:firstColumn="0" w:lastColumn="0" w:oddVBand="0" w:evenVBand="0" w:oddHBand="1" w:evenHBand="0" w:firstRowFirstColumn="0" w:firstRowLastColumn="0" w:lastRowFirstColumn="0" w:lastRowLastColumn="0"/>
              <w:rPr>
                <w:sz w:val="20"/>
                <w:szCs w:val="18"/>
                <w:lang w:val="en-US"/>
              </w:rPr>
            </w:pPr>
            <w:r w:rsidRPr="00F11E3D">
              <w:rPr>
                <w:sz w:val="20"/>
                <w:szCs w:val="18"/>
                <w:lang w:val="en-US"/>
              </w:rPr>
              <w:t>2 horas</w:t>
            </w:r>
          </w:p>
        </w:tc>
      </w:tr>
      <w:tr w:rsidR="00F11E3D" w:rsidRPr="00F11E3D" w14:paraId="687CDF0C" w14:textId="77777777" w:rsidTr="00F11E3D">
        <w:tc>
          <w:tcPr>
            <w:cnfStyle w:val="001000000000" w:firstRow="0" w:lastRow="0" w:firstColumn="1" w:lastColumn="0" w:oddVBand="0" w:evenVBand="0" w:oddHBand="0" w:evenHBand="0" w:firstRowFirstColumn="0" w:firstRowLastColumn="0" w:lastRowFirstColumn="0" w:lastRowLastColumn="0"/>
            <w:tcW w:w="0" w:type="auto"/>
            <w:hideMark/>
          </w:tcPr>
          <w:p w14:paraId="6CFFA7A2" w14:textId="77777777" w:rsidR="00F11E3D" w:rsidRPr="00F11E3D" w:rsidRDefault="00F11E3D" w:rsidP="00F11E3D">
            <w:pPr>
              <w:rPr>
                <w:sz w:val="20"/>
                <w:szCs w:val="18"/>
                <w:lang w:val="en-US"/>
              </w:rPr>
            </w:pPr>
            <w:r w:rsidRPr="00F11E3D">
              <w:rPr>
                <w:sz w:val="20"/>
                <w:szCs w:val="18"/>
                <w:lang w:val="en-US"/>
              </w:rPr>
              <w:t>XSS en formulario</w:t>
            </w:r>
          </w:p>
        </w:tc>
        <w:tc>
          <w:tcPr>
            <w:tcW w:w="0" w:type="auto"/>
            <w:hideMark/>
          </w:tcPr>
          <w:p w14:paraId="26CED98E" w14:textId="77777777" w:rsidR="00F11E3D" w:rsidRPr="00F11E3D" w:rsidRDefault="00F11E3D" w:rsidP="00F11E3D">
            <w:pPr>
              <w:cnfStyle w:val="000000000000" w:firstRow="0" w:lastRow="0" w:firstColumn="0" w:lastColumn="0" w:oddVBand="0" w:evenVBand="0" w:oddHBand="0" w:evenHBand="0" w:firstRowFirstColumn="0" w:firstRowLastColumn="0" w:lastRowFirstColumn="0" w:lastRowLastColumn="0"/>
              <w:rPr>
                <w:sz w:val="20"/>
                <w:szCs w:val="18"/>
                <w:lang w:val="en-US"/>
              </w:rPr>
            </w:pPr>
            <w:r w:rsidRPr="00F11E3D">
              <w:rPr>
                <w:sz w:val="20"/>
                <w:szCs w:val="18"/>
                <w:lang w:val="en-US"/>
              </w:rPr>
              <w:t>45 minutos</w:t>
            </w:r>
          </w:p>
        </w:tc>
      </w:tr>
      <w:tr w:rsidR="00F11E3D" w:rsidRPr="00F11E3D" w14:paraId="33F87478" w14:textId="77777777" w:rsidTr="00F11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5AD9F" w14:textId="77777777" w:rsidR="00F11E3D" w:rsidRPr="00F11E3D" w:rsidRDefault="00F11E3D" w:rsidP="00F11E3D">
            <w:pPr>
              <w:rPr>
                <w:sz w:val="20"/>
                <w:szCs w:val="18"/>
                <w:lang w:val="en-US"/>
              </w:rPr>
            </w:pPr>
            <w:r w:rsidRPr="00F11E3D">
              <w:rPr>
                <w:b/>
                <w:bCs/>
                <w:sz w:val="20"/>
                <w:szCs w:val="18"/>
                <w:lang w:val="en-US"/>
              </w:rPr>
              <w:t>MTTR</w:t>
            </w:r>
          </w:p>
        </w:tc>
        <w:tc>
          <w:tcPr>
            <w:tcW w:w="0" w:type="auto"/>
            <w:hideMark/>
          </w:tcPr>
          <w:p w14:paraId="38627392" w14:textId="77777777" w:rsidR="00F11E3D" w:rsidRPr="00F11E3D" w:rsidRDefault="00F11E3D" w:rsidP="00F11E3D">
            <w:pPr>
              <w:cnfStyle w:val="000000100000" w:firstRow="0" w:lastRow="0" w:firstColumn="0" w:lastColumn="0" w:oddVBand="0" w:evenVBand="0" w:oddHBand="1" w:evenHBand="0" w:firstRowFirstColumn="0" w:firstRowLastColumn="0" w:lastRowFirstColumn="0" w:lastRowLastColumn="0"/>
              <w:rPr>
                <w:sz w:val="20"/>
                <w:szCs w:val="18"/>
                <w:lang w:val="en-US"/>
              </w:rPr>
            </w:pPr>
            <w:r w:rsidRPr="00F11E3D">
              <w:rPr>
                <w:b/>
                <w:bCs/>
                <w:sz w:val="20"/>
                <w:szCs w:val="18"/>
                <w:lang w:val="en-US"/>
              </w:rPr>
              <w:t>1.375 horas</w:t>
            </w:r>
          </w:p>
        </w:tc>
      </w:tr>
    </w:tbl>
    <w:p w14:paraId="5D98DD8F" w14:textId="77777777" w:rsidR="00F11E3D" w:rsidRPr="00F11E3D" w:rsidRDefault="00F11E3D" w:rsidP="00F11E3D">
      <w:r w:rsidRPr="00F11E3D">
        <w:rPr>
          <w:b/>
          <w:bCs/>
        </w:rPr>
        <w:t>Técnica de parcheo rápido en C#</w:t>
      </w:r>
      <w:r w:rsidRPr="00F11E3D">
        <w:t>:</w:t>
      </w:r>
    </w:p>
    <w:p w14:paraId="68EC7427" w14:textId="77777777" w:rsidR="00EF3A18" w:rsidRDefault="00EF3A18" w:rsidP="002B6814">
      <w:pPr>
        <w:pStyle w:val="Cdigo"/>
      </w:pPr>
      <w:r>
        <w:t>// Parche para XSS en ASP.NET Core</w:t>
      </w:r>
    </w:p>
    <w:p w14:paraId="5230D914" w14:textId="77777777" w:rsidR="00EF3A18" w:rsidRPr="00EF3A18" w:rsidRDefault="00EF3A18" w:rsidP="002B6814">
      <w:pPr>
        <w:pStyle w:val="Cdigo"/>
        <w:rPr>
          <w:lang w:val="en-US"/>
        </w:rPr>
      </w:pPr>
      <w:r w:rsidRPr="00EF3A18">
        <w:rPr>
          <w:lang w:val="en-US"/>
        </w:rPr>
        <w:t>[HttpPost]</w:t>
      </w:r>
    </w:p>
    <w:p w14:paraId="3704B719" w14:textId="77777777" w:rsidR="00EF3A18" w:rsidRPr="00EF3A18" w:rsidRDefault="00EF3A18" w:rsidP="002B6814">
      <w:pPr>
        <w:pStyle w:val="Cdigo"/>
        <w:rPr>
          <w:lang w:val="en-US"/>
        </w:rPr>
      </w:pPr>
      <w:r w:rsidRPr="00EF3A18">
        <w:rPr>
          <w:lang w:val="en-US"/>
        </w:rPr>
        <w:t>public IActionResult CreateComment(string content)</w:t>
      </w:r>
    </w:p>
    <w:p w14:paraId="4AF103F6" w14:textId="77777777" w:rsidR="00EF3A18" w:rsidRDefault="00EF3A18" w:rsidP="002B6814">
      <w:pPr>
        <w:pStyle w:val="Cdigo"/>
      </w:pPr>
      <w:r>
        <w:t>{</w:t>
      </w:r>
    </w:p>
    <w:p w14:paraId="1B31D1F5" w14:textId="77777777" w:rsidR="00EF3A18" w:rsidRDefault="00EF3A18" w:rsidP="002B6814">
      <w:pPr>
        <w:pStyle w:val="Cdigo"/>
      </w:pPr>
      <w:r>
        <w:t xml:space="preserve">    // Sanitizar entrada</w:t>
      </w:r>
    </w:p>
    <w:p w14:paraId="61505275" w14:textId="77777777" w:rsidR="00EF3A18" w:rsidRPr="00EE34C9" w:rsidRDefault="00EF3A18" w:rsidP="002B6814">
      <w:pPr>
        <w:pStyle w:val="Cdigo"/>
      </w:pPr>
      <w:r>
        <w:t xml:space="preserve">    </w:t>
      </w:r>
      <w:r w:rsidRPr="00EE34C9">
        <w:t>var sanitizedContent = HtmlEncoder.Default.Encode(content);</w:t>
      </w:r>
    </w:p>
    <w:p w14:paraId="61784405" w14:textId="77777777" w:rsidR="00EF3A18" w:rsidRPr="00EF3A18" w:rsidRDefault="00EF3A18" w:rsidP="002B6814">
      <w:pPr>
        <w:pStyle w:val="Cdigo"/>
        <w:rPr>
          <w:lang w:val="en-US"/>
        </w:rPr>
      </w:pPr>
      <w:r w:rsidRPr="00EE34C9">
        <w:t xml:space="preserve">    </w:t>
      </w:r>
      <w:r w:rsidRPr="00EF3A18">
        <w:rPr>
          <w:lang w:val="en-US"/>
        </w:rPr>
        <w:t>_db.Comments.Add(new Comment(sanitizedContent));</w:t>
      </w:r>
    </w:p>
    <w:p w14:paraId="5DD654C6" w14:textId="77777777" w:rsidR="00EF3A18" w:rsidRDefault="00EF3A18" w:rsidP="002B6814">
      <w:pPr>
        <w:pStyle w:val="Cdigo"/>
      </w:pPr>
      <w:r w:rsidRPr="00EF3A18">
        <w:rPr>
          <w:lang w:val="en-US"/>
        </w:rPr>
        <w:t xml:space="preserve">    </w:t>
      </w:r>
      <w:r>
        <w:t>return Ok();</w:t>
      </w:r>
    </w:p>
    <w:p w14:paraId="4099ABA0" w14:textId="027F0B6C" w:rsidR="005516B4" w:rsidRDefault="00EF3A18" w:rsidP="002B6814">
      <w:pPr>
        <w:pStyle w:val="Cdigo"/>
      </w:pPr>
      <w:r>
        <w:t>}</w:t>
      </w:r>
    </w:p>
    <w:p w14:paraId="2D2CFD89" w14:textId="77777777" w:rsidR="005516B4" w:rsidRDefault="005516B4" w:rsidP="00A1260B"/>
    <w:p w14:paraId="5009067D" w14:textId="3865834D" w:rsidR="007876D8" w:rsidRPr="005F6202" w:rsidRDefault="007876D8" w:rsidP="005F6202">
      <w:pPr>
        <w:jc w:val="left"/>
        <w:rPr>
          <w:b/>
          <w:bCs/>
        </w:rPr>
      </w:pPr>
      <w:r w:rsidRPr="007876D8">
        <w:rPr>
          <w:b/>
          <w:bCs/>
        </w:rPr>
        <w:t>3. Densidad de Vulnerabilidades</w:t>
      </w:r>
      <w:r w:rsidRPr="007876D8">
        <w:br/>
        <w:t>Mide la concentración de fallos de seguridad por cada 1,000 líneas de código. </w:t>
      </w:r>
      <w:r w:rsidRPr="007876D8">
        <w:rPr>
          <w:b/>
          <w:bCs/>
        </w:rPr>
        <w:t>OWASP Foundation</w:t>
      </w:r>
      <w:r w:rsidRPr="007876D8">
        <w:t> advierte:</w:t>
      </w:r>
    </w:p>
    <w:p w14:paraId="054AB7B7" w14:textId="77777777" w:rsidR="007876D8" w:rsidRPr="007876D8" w:rsidRDefault="007876D8" w:rsidP="007876D8">
      <w:r w:rsidRPr="007876D8">
        <w:t>*"Más de 5 vulnerabilidades/KLOC es código tóxico"*.</w:t>
      </w:r>
    </w:p>
    <w:p w14:paraId="1E7693D7" w14:textId="56AD0ADB" w:rsidR="007876D8" w:rsidRPr="007876D8" w:rsidRDefault="007876D8" w:rsidP="007876D8">
      <w:r w:rsidRPr="007876D8">
        <w:rPr>
          <w:b/>
          <w:bCs/>
        </w:rPr>
        <w:t>Fórmula</w:t>
      </w:r>
      <w:r w:rsidRPr="007876D8">
        <w:t xml:space="preserve">: Densidad = (N° vulnerabilidades / KLOC) × 1,000  </w:t>
      </w:r>
    </w:p>
    <w:p w14:paraId="086A86D1" w14:textId="77777777" w:rsidR="00A56CD8" w:rsidRPr="00A56CD8" w:rsidRDefault="00A56CD8" w:rsidP="00A56CD8">
      <w:pPr>
        <w:rPr>
          <w:lang w:val="en-US"/>
        </w:rPr>
      </w:pPr>
      <w:r w:rsidRPr="00A56CD8">
        <w:rPr>
          <w:b/>
          <w:bCs/>
          <w:lang w:val="en-US"/>
        </w:rPr>
        <w:t>Benchmark de proyectos .NET</w:t>
      </w:r>
      <w:r w:rsidRPr="00A56CD8">
        <w:rPr>
          <w:lang w:val="en-US"/>
        </w:rPr>
        <w:t>:</w:t>
      </w:r>
    </w:p>
    <w:tbl>
      <w:tblPr>
        <w:tblStyle w:val="Tablanormal5"/>
        <w:tblW w:w="0" w:type="auto"/>
        <w:tblLook w:val="04A0" w:firstRow="1" w:lastRow="0" w:firstColumn="1" w:lastColumn="0" w:noHBand="0" w:noVBand="1"/>
      </w:tblPr>
      <w:tblGrid>
        <w:gridCol w:w="1509"/>
        <w:gridCol w:w="1729"/>
        <w:gridCol w:w="1355"/>
      </w:tblGrid>
      <w:tr w:rsidR="00A56CD8" w:rsidRPr="00A56CD8" w14:paraId="661BD2D7" w14:textId="77777777" w:rsidTr="00A56C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C2ACE1" w14:textId="77777777" w:rsidR="00A56CD8" w:rsidRPr="00A56CD8" w:rsidRDefault="00A56CD8" w:rsidP="00A56CD8">
            <w:pPr>
              <w:rPr>
                <w:b/>
                <w:bCs/>
                <w:sz w:val="20"/>
                <w:szCs w:val="18"/>
                <w:lang w:val="en-US"/>
              </w:rPr>
            </w:pPr>
            <w:r w:rsidRPr="00A56CD8">
              <w:rPr>
                <w:b/>
                <w:bCs/>
                <w:sz w:val="20"/>
                <w:szCs w:val="18"/>
                <w:lang w:val="en-US"/>
              </w:rPr>
              <w:t>Tipo Sistema</w:t>
            </w:r>
          </w:p>
        </w:tc>
        <w:tc>
          <w:tcPr>
            <w:tcW w:w="0" w:type="auto"/>
            <w:hideMark/>
          </w:tcPr>
          <w:p w14:paraId="3C6F3357" w14:textId="77777777" w:rsidR="00A56CD8" w:rsidRPr="00A56CD8" w:rsidRDefault="00A56CD8" w:rsidP="00A56CD8">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56CD8">
              <w:rPr>
                <w:b/>
                <w:bCs/>
                <w:sz w:val="20"/>
                <w:szCs w:val="18"/>
                <w:lang w:val="en-US"/>
              </w:rPr>
              <w:t>Densidad Ideal</w:t>
            </w:r>
          </w:p>
        </w:tc>
        <w:tc>
          <w:tcPr>
            <w:tcW w:w="0" w:type="auto"/>
            <w:hideMark/>
          </w:tcPr>
          <w:p w14:paraId="11117756" w14:textId="77777777" w:rsidR="00A56CD8" w:rsidRPr="00A56CD8" w:rsidRDefault="00A56CD8" w:rsidP="00A56CD8">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56CD8">
              <w:rPr>
                <w:b/>
                <w:bCs/>
                <w:sz w:val="20"/>
                <w:szCs w:val="18"/>
                <w:lang w:val="en-US"/>
              </w:rPr>
              <w:t>Riesgo Alto</w:t>
            </w:r>
          </w:p>
        </w:tc>
      </w:tr>
      <w:tr w:rsidR="00A56CD8" w:rsidRPr="00A56CD8" w14:paraId="64D82C73" w14:textId="77777777" w:rsidTr="00A56C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46F93" w14:textId="77777777" w:rsidR="00A56CD8" w:rsidRPr="00A56CD8" w:rsidRDefault="00A56CD8" w:rsidP="00A56CD8">
            <w:pPr>
              <w:rPr>
                <w:sz w:val="20"/>
                <w:szCs w:val="18"/>
                <w:lang w:val="en-US"/>
              </w:rPr>
            </w:pPr>
            <w:r w:rsidRPr="00A56CD8">
              <w:rPr>
                <w:sz w:val="20"/>
                <w:szCs w:val="18"/>
                <w:lang w:val="en-US"/>
              </w:rPr>
              <w:t>Banca en línea</w:t>
            </w:r>
          </w:p>
        </w:tc>
        <w:tc>
          <w:tcPr>
            <w:tcW w:w="0" w:type="auto"/>
            <w:hideMark/>
          </w:tcPr>
          <w:p w14:paraId="11E942B5" w14:textId="77777777" w:rsidR="00A56CD8" w:rsidRPr="00A56CD8" w:rsidRDefault="00A56CD8" w:rsidP="00A56CD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56CD8">
              <w:rPr>
                <w:sz w:val="20"/>
                <w:szCs w:val="18"/>
                <w:lang w:val="en-US"/>
              </w:rPr>
              <w:t>&lt; 1.0</w:t>
            </w:r>
          </w:p>
        </w:tc>
        <w:tc>
          <w:tcPr>
            <w:tcW w:w="0" w:type="auto"/>
            <w:hideMark/>
          </w:tcPr>
          <w:p w14:paraId="3CB0C73C" w14:textId="77777777" w:rsidR="00A56CD8" w:rsidRPr="00A56CD8" w:rsidRDefault="00A56CD8" w:rsidP="00A56CD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56CD8">
              <w:rPr>
                <w:sz w:val="20"/>
                <w:szCs w:val="18"/>
                <w:lang w:val="en-US"/>
              </w:rPr>
              <w:t>&gt; 2.0</w:t>
            </w:r>
          </w:p>
        </w:tc>
      </w:tr>
      <w:tr w:rsidR="00A56CD8" w:rsidRPr="00A56CD8" w14:paraId="3CE6601C" w14:textId="77777777" w:rsidTr="00A56CD8">
        <w:tc>
          <w:tcPr>
            <w:cnfStyle w:val="001000000000" w:firstRow="0" w:lastRow="0" w:firstColumn="1" w:lastColumn="0" w:oddVBand="0" w:evenVBand="0" w:oddHBand="0" w:evenHBand="0" w:firstRowFirstColumn="0" w:firstRowLastColumn="0" w:lastRowFirstColumn="0" w:lastRowLastColumn="0"/>
            <w:tcW w:w="0" w:type="auto"/>
            <w:hideMark/>
          </w:tcPr>
          <w:p w14:paraId="542E27F2" w14:textId="77777777" w:rsidR="00A56CD8" w:rsidRPr="00A56CD8" w:rsidRDefault="00A56CD8" w:rsidP="00A56CD8">
            <w:pPr>
              <w:rPr>
                <w:sz w:val="20"/>
                <w:szCs w:val="18"/>
                <w:lang w:val="en-US"/>
              </w:rPr>
            </w:pPr>
            <w:r w:rsidRPr="00A56CD8">
              <w:rPr>
                <w:sz w:val="20"/>
                <w:szCs w:val="18"/>
                <w:lang w:val="en-US"/>
              </w:rPr>
              <w:t>E-commerce</w:t>
            </w:r>
          </w:p>
        </w:tc>
        <w:tc>
          <w:tcPr>
            <w:tcW w:w="0" w:type="auto"/>
            <w:hideMark/>
          </w:tcPr>
          <w:p w14:paraId="09BF4589" w14:textId="77777777" w:rsidR="00A56CD8" w:rsidRPr="00A56CD8" w:rsidRDefault="00A56CD8" w:rsidP="00A56CD8">
            <w:pPr>
              <w:cnfStyle w:val="000000000000" w:firstRow="0" w:lastRow="0" w:firstColumn="0" w:lastColumn="0" w:oddVBand="0" w:evenVBand="0" w:oddHBand="0" w:evenHBand="0" w:firstRowFirstColumn="0" w:firstRowLastColumn="0" w:lastRowFirstColumn="0" w:lastRowLastColumn="0"/>
              <w:rPr>
                <w:sz w:val="20"/>
                <w:szCs w:val="18"/>
                <w:lang w:val="en-US"/>
              </w:rPr>
            </w:pPr>
            <w:r w:rsidRPr="00A56CD8">
              <w:rPr>
                <w:sz w:val="20"/>
                <w:szCs w:val="18"/>
                <w:lang w:val="en-US"/>
              </w:rPr>
              <w:t>&lt; 1.5</w:t>
            </w:r>
          </w:p>
        </w:tc>
        <w:tc>
          <w:tcPr>
            <w:tcW w:w="0" w:type="auto"/>
            <w:hideMark/>
          </w:tcPr>
          <w:p w14:paraId="09DB4B5A" w14:textId="77777777" w:rsidR="00A56CD8" w:rsidRPr="00A56CD8" w:rsidRDefault="00A56CD8" w:rsidP="00A56CD8">
            <w:pPr>
              <w:cnfStyle w:val="000000000000" w:firstRow="0" w:lastRow="0" w:firstColumn="0" w:lastColumn="0" w:oddVBand="0" w:evenVBand="0" w:oddHBand="0" w:evenHBand="0" w:firstRowFirstColumn="0" w:firstRowLastColumn="0" w:lastRowFirstColumn="0" w:lastRowLastColumn="0"/>
              <w:rPr>
                <w:sz w:val="20"/>
                <w:szCs w:val="18"/>
                <w:lang w:val="en-US"/>
              </w:rPr>
            </w:pPr>
            <w:r w:rsidRPr="00A56CD8">
              <w:rPr>
                <w:sz w:val="20"/>
                <w:szCs w:val="18"/>
                <w:lang w:val="en-US"/>
              </w:rPr>
              <w:t>&gt; 3.0</w:t>
            </w:r>
          </w:p>
        </w:tc>
      </w:tr>
      <w:tr w:rsidR="00A56CD8" w:rsidRPr="00A56CD8" w14:paraId="7666AC86" w14:textId="77777777" w:rsidTr="00A56C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1F6A6" w14:textId="77777777" w:rsidR="00A56CD8" w:rsidRPr="00A56CD8" w:rsidRDefault="00A56CD8" w:rsidP="00A56CD8">
            <w:pPr>
              <w:rPr>
                <w:sz w:val="20"/>
                <w:szCs w:val="18"/>
                <w:lang w:val="en-US"/>
              </w:rPr>
            </w:pPr>
            <w:r w:rsidRPr="00A56CD8">
              <w:rPr>
                <w:sz w:val="20"/>
                <w:szCs w:val="18"/>
                <w:lang w:val="en-US"/>
              </w:rPr>
              <w:t>Redes sociales</w:t>
            </w:r>
          </w:p>
        </w:tc>
        <w:tc>
          <w:tcPr>
            <w:tcW w:w="0" w:type="auto"/>
            <w:hideMark/>
          </w:tcPr>
          <w:p w14:paraId="7F602E65" w14:textId="77777777" w:rsidR="00A56CD8" w:rsidRPr="00A56CD8" w:rsidRDefault="00A56CD8" w:rsidP="00A56CD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56CD8">
              <w:rPr>
                <w:sz w:val="20"/>
                <w:szCs w:val="18"/>
                <w:lang w:val="en-US"/>
              </w:rPr>
              <w:t>&lt; 2.0</w:t>
            </w:r>
          </w:p>
        </w:tc>
        <w:tc>
          <w:tcPr>
            <w:tcW w:w="0" w:type="auto"/>
            <w:hideMark/>
          </w:tcPr>
          <w:p w14:paraId="27E0CEB5" w14:textId="77777777" w:rsidR="00A56CD8" w:rsidRPr="00A56CD8" w:rsidRDefault="00A56CD8" w:rsidP="00A56CD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56CD8">
              <w:rPr>
                <w:sz w:val="20"/>
                <w:szCs w:val="18"/>
                <w:lang w:val="en-US"/>
              </w:rPr>
              <w:t>&gt; 4.0</w:t>
            </w:r>
          </w:p>
        </w:tc>
      </w:tr>
    </w:tbl>
    <w:p w14:paraId="5BF5886A" w14:textId="77777777" w:rsidR="00A56CD8" w:rsidRPr="00A56CD8" w:rsidRDefault="00A56CD8" w:rsidP="00A56CD8">
      <w:pPr>
        <w:rPr>
          <w:lang w:val="en-US"/>
        </w:rPr>
      </w:pPr>
      <w:r w:rsidRPr="00A56CD8">
        <w:rPr>
          <w:b/>
          <w:bCs/>
          <w:lang w:val="en-US"/>
        </w:rPr>
        <w:t>Herramientas de escaneo</w:t>
      </w:r>
      <w:r w:rsidRPr="00A56CD8">
        <w:rPr>
          <w:lang w:val="en-US"/>
        </w:rPr>
        <w:t>:</w:t>
      </w:r>
    </w:p>
    <w:p w14:paraId="2432FB77" w14:textId="77777777" w:rsidR="00CD4CB0" w:rsidRDefault="00CD4CB0" w:rsidP="002B6814">
      <w:pPr>
        <w:pStyle w:val="Cdigo"/>
      </w:pPr>
      <w:r>
        <w:t># Escanear dependencias vulnerables en .NET</w:t>
      </w:r>
    </w:p>
    <w:p w14:paraId="52E5C0D9" w14:textId="77777777" w:rsidR="00CD4CB0" w:rsidRDefault="00CD4CB0" w:rsidP="002B6814">
      <w:pPr>
        <w:pStyle w:val="Cdigo"/>
      </w:pPr>
      <w:r>
        <w:t>dotnet list package --vulnerable</w:t>
      </w:r>
    </w:p>
    <w:p w14:paraId="53242826" w14:textId="77777777" w:rsidR="00CD4CB0" w:rsidRDefault="00CD4CB0" w:rsidP="002B6814">
      <w:pPr>
        <w:pStyle w:val="Cdigo"/>
      </w:pPr>
    </w:p>
    <w:p w14:paraId="2D251DC3" w14:textId="77777777" w:rsidR="00CD4CB0" w:rsidRDefault="00CD4CB0" w:rsidP="002B6814">
      <w:pPr>
        <w:pStyle w:val="Cdigo"/>
      </w:pPr>
      <w:r>
        <w:t># Analizar código con Security Code Scan</w:t>
      </w:r>
    </w:p>
    <w:p w14:paraId="03F38129" w14:textId="77777777" w:rsidR="00CD4CB0" w:rsidRPr="00CD4CB0" w:rsidRDefault="00CD4CB0" w:rsidP="002B6814">
      <w:pPr>
        <w:pStyle w:val="Cdigo"/>
        <w:rPr>
          <w:lang w:val="en-US"/>
        </w:rPr>
      </w:pPr>
      <w:r w:rsidRPr="00CD4CB0">
        <w:rPr>
          <w:lang w:val="en-US"/>
        </w:rPr>
        <w:t>dotnet tool install --global security-scan</w:t>
      </w:r>
    </w:p>
    <w:p w14:paraId="6686F195" w14:textId="2FAEA1AA" w:rsidR="005516B4" w:rsidRPr="00080809" w:rsidRDefault="00CD4CB0" w:rsidP="002B6814">
      <w:pPr>
        <w:pStyle w:val="Cdigo"/>
      </w:pPr>
      <w:r w:rsidRPr="00080809">
        <w:t>dotnet security-scan ./solution.sln</w:t>
      </w:r>
    </w:p>
    <w:p w14:paraId="1CAA8BC1" w14:textId="77777777" w:rsidR="005516B4" w:rsidRPr="00080809" w:rsidRDefault="005516B4" w:rsidP="00A1260B"/>
    <w:p w14:paraId="13C4F746" w14:textId="0D40EC09" w:rsidR="00213815" w:rsidRPr="00213815" w:rsidRDefault="00213815" w:rsidP="00213815">
      <w:pPr>
        <w:jc w:val="left"/>
        <w:rPr>
          <w:b/>
          <w:bCs/>
        </w:rPr>
      </w:pPr>
      <w:r w:rsidRPr="00213815">
        <w:rPr>
          <w:b/>
          <w:bCs/>
        </w:rPr>
        <w:lastRenderedPageBreak/>
        <w:t>4. Tasa de Parcheo Crítico</w:t>
      </w:r>
      <w:r w:rsidRPr="00213815">
        <w:br/>
        <w:t>Porcentaje de vulnerabilidades críticas parcheadas en tiempo récord. </w:t>
      </w:r>
      <w:r w:rsidRPr="00213815">
        <w:rPr>
          <w:b/>
          <w:bCs/>
        </w:rPr>
        <w:t>Microsoft SDL</w:t>
      </w:r>
      <w:r w:rsidRPr="00213815">
        <w:t> exige:</w:t>
      </w:r>
    </w:p>
    <w:p w14:paraId="064EFA38" w14:textId="77777777" w:rsidR="00213815" w:rsidRPr="00213815" w:rsidRDefault="00213815" w:rsidP="00213815">
      <w:r w:rsidRPr="00213815">
        <w:rPr>
          <w:i/>
          <w:iCs/>
        </w:rPr>
        <w:t>"100% de parches aplicados en &lt; 72 horas para vulnerabilidades 'Critical'"</w:t>
      </w:r>
      <w:r w:rsidRPr="00213815">
        <w:t>.</w:t>
      </w:r>
    </w:p>
    <w:p w14:paraId="1EE1FC41" w14:textId="27E29354" w:rsidR="00213815" w:rsidRPr="00213815" w:rsidRDefault="00213815" w:rsidP="00213815">
      <w:r w:rsidRPr="00213815">
        <w:rPr>
          <w:b/>
          <w:bCs/>
        </w:rPr>
        <w:t>Fórmula</w:t>
      </w:r>
      <w:r w:rsidRPr="00213815">
        <w:t xml:space="preserve">: Tasa = (Vulnerabilidades parcheadas a tiempo / Total críticas) × 100  </w:t>
      </w:r>
    </w:p>
    <w:p w14:paraId="441B1862" w14:textId="77777777" w:rsidR="005516B4" w:rsidRPr="00213815" w:rsidRDefault="005516B4" w:rsidP="00A1260B"/>
    <w:p w14:paraId="64C610D9" w14:textId="2AA546EE" w:rsidR="005516B4" w:rsidRPr="00213815" w:rsidRDefault="00315FC2" w:rsidP="00A1260B">
      <w:r w:rsidRPr="00315FC2">
        <w:rPr>
          <w:b/>
          <w:bCs/>
        </w:rPr>
        <w:t>Implementación en pipelines</w:t>
      </w:r>
      <w:r w:rsidRPr="00315FC2">
        <w:t>:</w:t>
      </w:r>
    </w:p>
    <w:p w14:paraId="11E0FC98" w14:textId="77777777" w:rsidR="00315FC2" w:rsidRDefault="00315FC2" w:rsidP="002B6814">
      <w:pPr>
        <w:pStyle w:val="Cdigo"/>
      </w:pPr>
      <w:r>
        <w:t># Azure Pipeline para parcheo automático</w:t>
      </w:r>
    </w:p>
    <w:p w14:paraId="7F4707E4" w14:textId="77777777" w:rsidR="00315FC2" w:rsidRPr="00315FC2" w:rsidRDefault="00315FC2" w:rsidP="002B6814">
      <w:pPr>
        <w:pStyle w:val="Cdigo"/>
        <w:rPr>
          <w:lang w:val="en-US"/>
        </w:rPr>
      </w:pPr>
      <w:r w:rsidRPr="00315FC2">
        <w:rPr>
          <w:lang w:val="en-US"/>
        </w:rPr>
        <w:t>- task: UseDotNet@2</w:t>
      </w:r>
    </w:p>
    <w:p w14:paraId="6306AA44" w14:textId="77777777" w:rsidR="00315FC2" w:rsidRPr="00315FC2" w:rsidRDefault="00315FC2" w:rsidP="002B6814">
      <w:pPr>
        <w:pStyle w:val="Cdigo"/>
        <w:rPr>
          <w:lang w:val="en-US"/>
        </w:rPr>
      </w:pPr>
      <w:r w:rsidRPr="00315FC2">
        <w:rPr>
          <w:lang w:val="en-US"/>
        </w:rPr>
        <w:t xml:space="preserve">  inputs:</w:t>
      </w:r>
    </w:p>
    <w:p w14:paraId="11BED709" w14:textId="77777777" w:rsidR="00315FC2" w:rsidRPr="00315FC2" w:rsidRDefault="00315FC2" w:rsidP="002B6814">
      <w:pPr>
        <w:pStyle w:val="Cdigo"/>
        <w:rPr>
          <w:lang w:val="en-US"/>
        </w:rPr>
      </w:pPr>
      <w:r w:rsidRPr="00315FC2">
        <w:rPr>
          <w:lang w:val="en-US"/>
        </w:rPr>
        <w:t xml:space="preserve">    packageType: 'sdk'</w:t>
      </w:r>
    </w:p>
    <w:p w14:paraId="614C3010" w14:textId="77777777" w:rsidR="00315FC2" w:rsidRPr="00315FC2" w:rsidRDefault="00315FC2" w:rsidP="002B6814">
      <w:pPr>
        <w:pStyle w:val="Cdigo"/>
        <w:rPr>
          <w:lang w:val="en-US"/>
        </w:rPr>
      </w:pPr>
      <w:r w:rsidRPr="00315FC2">
        <w:rPr>
          <w:lang w:val="en-US"/>
        </w:rPr>
        <w:t xml:space="preserve">    version: '6.x'</w:t>
      </w:r>
    </w:p>
    <w:p w14:paraId="42DCADB4" w14:textId="77777777" w:rsidR="00315FC2" w:rsidRPr="00315FC2" w:rsidRDefault="00315FC2" w:rsidP="002B6814">
      <w:pPr>
        <w:pStyle w:val="Cdigo"/>
        <w:rPr>
          <w:lang w:val="en-US"/>
        </w:rPr>
      </w:pPr>
    </w:p>
    <w:p w14:paraId="2700AEB4" w14:textId="77777777" w:rsidR="00315FC2" w:rsidRPr="00315FC2" w:rsidRDefault="00315FC2" w:rsidP="002B6814">
      <w:pPr>
        <w:pStyle w:val="Cdigo"/>
        <w:rPr>
          <w:lang w:val="en-US"/>
        </w:rPr>
      </w:pPr>
      <w:r w:rsidRPr="00315FC2">
        <w:rPr>
          <w:lang w:val="en-US"/>
        </w:rPr>
        <w:t>- task: NuGetSecurityScan@1</w:t>
      </w:r>
    </w:p>
    <w:p w14:paraId="603B00D6" w14:textId="77777777" w:rsidR="00315FC2" w:rsidRPr="00315FC2" w:rsidRDefault="00315FC2" w:rsidP="002B6814">
      <w:pPr>
        <w:pStyle w:val="Cdigo"/>
        <w:rPr>
          <w:lang w:val="en-US"/>
        </w:rPr>
      </w:pPr>
      <w:r w:rsidRPr="00315FC2">
        <w:rPr>
          <w:lang w:val="en-US"/>
        </w:rPr>
        <w:t xml:space="preserve">  inputs:</w:t>
      </w:r>
    </w:p>
    <w:p w14:paraId="529BFC97" w14:textId="77777777" w:rsidR="00315FC2" w:rsidRPr="00315FC2" w:rsidRDefault="00315FC2" w:rsidP="002B6814">
      <w:pPr>
        <w:pStyle w:val="Cdigo"/>
        <w:rPr>
          <w:lang w:val="en-US"/>
        </w:rPr>
      </w:pPr>
      <w:r w:rsidRPr="00315FC2">
        <w:rPr>
          <w:lang w:val="en-US"/>
        </w:rPr>
        <w:t xml:space="preserve">    solutionPath: '**/*.sln'</w:t>
      </w:r>
    </w:p>
    <w:p w14:paraId="45360772" w14:textId="77777777" w:rsidR="00315FC2" w:rsidRPr="00315FC2" w:rsidRDefault="00315FC2" w:rsidP="002B6814">
      <w:pPr>
        <w:pStyle w:val="Cdigo"/>
        <w:rPr>
          <w:lang w:val="en-US"/>
        </w:rPr>
      </w:pPr>
    </w:p>
    <w:p w14:paraId="44C86B0B" w14:textId="77777777" w:rsidR="00315FC2" w:rsidRDefault="00315FC2" w:rsidP="002B6814">
      <w:pPr>
        <w:pStyle w:val="Cdigo"/>
      </w:pPr>
      <w:r>
        <w:t>- task: AzureAppServiceDeploy@4</w:t>
      </w:r>
    </w:p>
    <w:p w14:paraId="4C27BD6B" w14:textId="57BF5B8A" w:rsidR="005516B4" w:rsidRPr="00213815" w:rsidRDefault="00315FC2" w:rsidP="002B6814">
      <w:pPr>
        <w:pStyle w:val="Cdigo"/>
      </w:pPr>
      <w:r>
        <w:t xml:space="preserve">  condition: succeeded()</w:t>
      </w:r>
    </w:p>
    <w:p w14:paraId="0EA26F27" w14:textId="77777777" w:rsidR="005516B4" w:rsidRPr="00213815" w:rsidRDefault="005516B4" w:rsidP="00A1260B"/>
    <w:p w14:paraId="1A688C01" w14:textId="58A8CBB3" w:rsidR="00EB7049" w:rsidRPr="00EB7049" w:rsidRDefault="00FF0C97" w:rsidP="00EB7049">
      <w:pPr>
        <w:rPr>
          <w:b/>
          <w:bCs/>
        </w:rPr>
      </w:pPr>
      <w:r w:rsidRPr="00EB7049">
        <w:rPr>
          <w:b/>
          <w:bCs/>
        </w:rPr>
        <w:t>índice</w:t>
      </w:r>
      <w:r w:rsidR="00EB7049" w:rsidRPr="00EB7049">
        <w:rPr>
          <w:b/>
          <w:bCs/>
        </w:rPr>
        <w:t xml:space="preserve"> de Riesgo de Seguridad (IRS)</w:t>
      </w:r>
    </w:p>
    <w:p w14:paraId="37CFBD55" w14:textId="7C8CF6B4" w:rsidR="00EB7049" w:rsidRPr="00EB7049" w:rsidRDefault="00EB7049" w:rsidP="00EB7049">
      <w:r w:rsidRPr="00EB7049">
        <w:rPr>
          <w:b/>
          <w:bCs/>
        </w:rPr>
        <w:t>Modelo cuantitativo</w:t>
      </w:r>
      <w:r w:rsidRPr="00EB7049">
        <w:t>:</w:t>
      </w:r>
      <w:r w:rsidR="00FF0C97" w:rsidRPr="00FF0C97">
        <w:t xml:space="preserve"> IRS = (Impacto Potencial × Probabilidad) / Eficacia de Controles  </w:t>
      </w:r>
    </w:p>
    <w:p w14:paraId="1B881D37" w14:textId="77777777" w:rsidR="00FF0C97" w:rsidRPr="00FF0C97" w:rsidRDefault="00FF0C97" w:rsidP="00FF4DAE">
      <w:pPr>
        <w:numPr>
          <w:ilvl w:val="0"/>
          <w:numId w:val="129"/>
        </w:numPr>
        <w:rPr>
          <w:lang w:val="en-US"/>
        </w:rPr>
      </w:pPr>
      <w:r w:rsidRPr="00FF0C97">
        <w:rPr>
          <w:b/>
          <w:bCs/>
          <w:lang w:val="en-US"/>
        </w:rPr>
        <w:t>Impacto</w:t>
      </w:r>
      <w:r w:rsidRPr="00FF0C97">
        <w:rPr>
          <w:lang w:val="en-US"/>
        </w:rPr>
        <w:t>: 1-10 (bajo-alto)</w:t>
      </w:r>
    </w:p>
    <w:p w14:paraId="4FD57CA1" w14:textId="77777777" w:rsidR="00FF0C97" w:rsidRPr="00FF0C97" w:rsidRDefault="00FF0C97" w:rsidP="00FF4DAE">
      <w:pPr>
        <w:numPr>
          <w:ilvl w:val="0"/>
          <w:numId w:val="129"/>
        </w:numPr>
        <w:rPr>
          <w:lang w:val="en-US"/>
        </w:rPr>
      </w:pPr>
      <w:r w:rsidRPr="00FF0C97">
        <w:rPr>
          <w:b/>
          <w:bCs/>
          <w:lang w:val="en-US"/>
        </w:rPr>
        <w:t>Probabilidad</w:t>
      </w:r>
      <w:r w:rsidRPr="00FF0C97">
        <w:rPr>
          <w:lang w:val="en-US"/>
        </w:rPr>
        <w:t>: 1-10 (baja-alta)</w:t>
      </w:r>
    </w:p>
    <w:p w14:paraId="4C1B086D" w14:textId="77777777" w:rsidR="00FF0C97" w:rsidRPr="00FF0C97" w:rsidRDefault="00FF0C97" w:rsidP="00FF4DAE">
      <w:pPr>
        <w:numPr>
          <w:ilvl w:val="0"/>
          <w:numId w:val="129"/>
        </w:numPr>
        <w:rPr>
          <w:lang w:val="en-US"/>
        </w:rPr>
      </w:pPr>
      <w:r w:rsidRPr="00FF0C97">
        <w:rPr>
          <w:b/>
          <w:bCs/>
          <w:lang w:val="en-US"/>
        </w:rPr>
        <w:t>Eficacia</w:t>
      </w:r>
      <w:r w:rsidRPr="00FF0C97">
        <w:rPr>
          <w:lang w:val="en-US"/>
        </w:rPr>
        <w:t>: 1-10 (controles débiles-fuertes)</w:t>
      </w:r>
    </w:p>
    <w:p w14:paraId="441F1291" w14:textId="77777777" w:rsidR="00FF0C97" w:rsidRPr="00FF0C97" w:rsidRDefault="00FF0C97" w:rsidP="00FF0C97">
      <w:pPr>
        <w:rPr>
          <w:lang w:val="en-US"/>
        </w:rPr>
      </w:pPr>
      <w:r w:rsidRPr="00FF0C97">
        <w:rPr>
          <w:b/>
          <w:bCs/>
          <w:lang w:val="en-US"/>
        </w:rPr>
        <w:t>Matriz de decisión</w:t>
      </w:r>
      <w:r w:rsidRPr="00FF0C97">
        <w:rPr>
          <w:lang w:val="en-US"/>
        </w:rPr>
        <w:t>:</w:t>
      </w:r>
    </w:p>
    <w:tbl>
      <w:tblPr>
        <w:tblStyle w:val="Tablanormal5"/>
        <w:tblW w:w="0" w:type="auto"/>
        <w:tblLook w:val="04A0" w:firstRow="1" w:lastRow="0" w:firstColumn="1" w:lastColumn="0" w:noHBand="0" w:noVBand="1"/>
      </w:tblPr>
      <w:tblGrid>
        <w:gridCol w:w="847"/>
        <w:gridCol w:w="2429"/>
        <w:gridCol w:w="2796"/>
      </w:tblGrid>
      <w:tr w:rsidR="00FF0C97" w:rsidRPr="00FF0C97" w14:paraId="374DD23A" w14:textId="77777777" w:rsidTr="00FF0C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181DC3" w14:textId="77777777" w:rsidR="00FF0C97" w:rsidRPr="00FF0C97" w:rsidRDefault="00FF0C97" w:rsidP="00FF0C97">
            <w:pPr>
              <w:rPr>
                <w:b/>
                <w:bCs/>
                <w:sz w:val="20"/>
                <w:szCs w:val="18"/>
                <w:lang w:val="en-US"/>
              </w:rPr>
            </w:pPr>
            <w:r w:rsidRPr="00FF0C97">
              <w:rPr>
                <w:b/>
                <w:bCs/>
                <w:sz w:val="20"/>
                <w:szCs w:val="18"/>
                <w:lang w:val="en-US"/>
              </w:rPr>
              <w:t>IRS</w:t>
            </w:r>
          </w:p>
        </w:tc>
        <w:tc>
          <w:tcPr>
            <w:tcW w:w="0" w:type="auto"/>
            <w:hideMark/>
          </w:tcPr>
          <w:p w14:paraId="733AC0EA" w14:textId="77777777" w:rsidR="00FF0C97" w:rsidRPr="00FF0C97" w:rsidRDefault="00FF0C97" w:rsidP="00FF0C9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F0C97">
              <w:rPr>
                <w:b/>
                <w:bCs/>
                <w:sz w:val="20"/>
                <w:szCs w:val="18"/>
                <w:lang w:val="en-US"/>
              </w:rPr>
              <w:t>Acción</w:t>
            </w:r>
          </w:p>
        </w:tc>
        <w:tc>
          <w:tcPr>
            <w:tcW w:w="0" w:type="auto"/>
            <w:hideMark/>
          </w:tcPr>
          <w:p w14:paraId="3007D39C" w14:textId="77777777" w:rsidR="00FF0C97" w:rsidRPr="00FF0C97" w:rsidRDefault="00FF0C97" w:rsidP="00FF0C9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F0C97">
              <w:rPr>
                <w:b/>
                <w:bCs/>
                <w:sz w:val="20"/>
                <w:szCs w:val="18"/>
                <w:lang w:val="en-US"/>
              </w:rPr>
              <w:t>Ejemplo C#</w:t>
            </w:r>
          </w:p>
        </w:tc>
      </w:tr>
      <w:tr w:rsidR="00FF0C97" w:rsidRPr="00FF0C97" w14:paraId="0E598060" w14:textId="77777777" w:rsidTr="00FF0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6CAA5" w14:textId="77777777" w:rsidR="00FF0C97" w:rsidRPr="00FF0C97" w:rsidRDefault="00FF0C97" w:rsidP="00FF0C97">
            <w:pPr>
              <w:rPr>
                <w:sz w:val="20"/>
                <w:szCs w:val="18"/>
                <w:lang w:val="en-US"/>
              </w:rPr>
            </w:pPr>
            <w:r w:rsidRPr="00FF0C97">
              <w:rPr>
                <w:sz w:val="20"/>
                <w:szCs w:val="18"/>
                <w:lang w:val="en-US"/>
              </w:rPr>
              <w:t>&gt; 8.0</w:t>
            </w:r>
          </w:p>
        </w:tc>
        <w:tc>
          <w:tcPr>
            <w:tcW w:w="0" w:type="auto"/>
            <w:hideMark/>
          </w:tcPr>
          <w:p w14:paraId="3118F209"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r w:rsidRPr="00FF0C97">
              <w:rPr>
                <w:sz w:val="20"/>
                <w:szCs w:val="18"/>
                <w:lang w:val="en-US"/>
              </w:rPr>
              <w:t>Parche inmediato</w:t>
            </w:r>
          </w:p>
        </w:tc>
        <w:tc>
          <w:tcPr>
            <w:tcW w:w="0" w:type="auto"/>
            <w:hideMark/>
          </w:tcPr>
          <w:p w14:paraId="250A11CC"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r w:rsidRPr="00FF0C97">
              <w:rPr>
                <w:sz w:val="20"/>
                <w:szCs w:val="18"/>
                <w:lang w:val="en-US"/>
              </w:rPr>
              <w:t>Log4J vulnerability en .NET</w:t>
            </w:r>
          </w:p>
        </w:tc>
      </w:tr>
      <w:tr w:rsidR="00FF0C97" w:rsidRPr="00FF0C97" w14:paraId="45D0010E" w14:textId="77777777" w:rsidTr="00FF0C97">
        <w:tc>
          <w:tcPr>
            <w:cnfStyle w:val="001000000000" w:firstRow="0" w:lastRow="0" w:firstColumn="1" w:lastColumn="0" w:oddVBand="0" w:evenVBand="0" w:oddHBand="0" w:evenHBand="0" w:firstRowFirstColumn="0" w:firstRowLastColumn="0" w:lastRowFirstColumn="0" w:lastRowLastColumn="0"/>
            <w:tcW w:w="0" w:type="auto"/>
            <w:hideMark/>
          </w:tcPr>
          <w:p w14:paraId="1A9E9E5F" w14:textId="77777777" w:rsidR="00FF0C97" w:rsidRPr="00FF0C97" w:rsidRDefault="00FF0C97" w:rsidP="00FF0C97">
            <w:pPr>
              <w:rPr>
                <w:sz w:val="20"/>
                <w:szCs w:val="18"/>
                <w:lang w:val="en-US"/>
              </w:rPr>
            </w:pPr>
            <w:r w:rsidRPr="00FF0C97">
              <w:rPr>
                <w:sz w:val="20"/>
                <w:szCs w:val="18"/>
                <w:lang w:val="en-US"/>
              </w:rPr>
              <w:t>5.0-8.0</w:t>
            </w:r>
          </w:p>
        </w:tc>
        <w:tc>
          <w:tcPr>
            <w:tcW w:w="0" w:type="auto"/>
            <w:hideMark/>
          </w:tcPr>
          <w:p w14:paraId="522E5E87" w14:textId="77777777" w:rsidR="00FF0C97" w:rsidRPr="00FF0C97" w:rsidRDefault="00FF0C97" w:rsidP="00FF0C97">
            <w:pPr>
              <w:cnfStyle w:val="000000000000" w:firstRow="0" w:lastRow="0" w:firstColumn="0" w:lastColumn="0" w:oddVBand="0" w:evenVBand="0" w:oddHBand="0" w:evenHBand="0" w:firstRowFirstColumn="0" w:firstRowLastColumn="0" w:lastRowFirstColumn="0" w:lastRowLastColumn="0"/>
              <w:rPr>
                <w:sz w:val="20"/>
                <w:szCs w:val="18"/>
                <w:lang w:val="en-US"/>
              </w:rPr>
            </w:pPr>
            <w:r w:rsidRPr="00FF0C97">
              <w:rPr>
                <w:sz w:val="20"/>
                <w:szCs w:val="18"/>
                <w:lang w:val="en-US"/>
              </w:rPr>
              <w:t>Mitigar en próximo sprint</w:t>
            </w:r>
          </w:p>
        </w:tc>
        <w:tc>
          <w:tcPr>
            <w:tcW w:w="0" w:type="auto"/>
            <w:hideMark/>
          </w:tcPr>
          <w:p w14:paraId="57ED4DD6" w14:textId="77777777" w:rsidR="00FF0C97" w:rsidRPr="00FF0C97" w:rsidRDefault="00FF0C97" w:rsidP="00FF0C97">
            <w:pPr>
              <w:cnfStyle w:val="000000000000" w:firstRow="0" w:lastRow="0" w:firstColumn="0" w:lastColumn="0" w:oddVBand="0" w:evenVBand="0" w:oddHBand="0" w:evenHBand="0" w:firstRowFirstColumn="0" w:firstRowLastColumn="0" w:lastRowFirstColumn="0" w:lastRowLastColumn="0"/>
              <w:rPr>
                <w:sz w:val="20"/>
                <w:szCs w:val="18"/>
                <w:lang w:val="en-US"/>
              </w:rPr>
            </w:pPr>
            <w:r w:rsidRPr="00FF0C97">
              <w:rPr>
                <w:sz w:val="20"/>
                <w:szCs w:val="18"/>
                <w:lang w:val="en-US"/>
              </w:rPr>
              <w:t>Configuración CORS insegura</w:t>
            </w:r>
          </w:p>
        </w:tc>
      </w:tr>
      <w:tr w:rsidR="00FF0C97" w:rsidRPr="00FF0C97" w14:paraId="6FE58F8F" w14:textId="77777777" w:rsidTr="00FF0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548A8" w14:textId="77777777" w:rsidR="00FF0C97" w:rsidRPr="00FF0C97" w:rsidRDefault="00FF0C97" w:rsidP="00FF0C97">
            <w:pPr>
              <w:rPr>
                <w:sz w:val="20"/>
                <w:szCs w:val="18"/>
                <w:lang w:val="en-US"/>
              </w:rPr>
            </w:pPr>
            <w:r w:rsidRPr="00FF0C97">
              <w:rPr>
                <w:sz w:val="20"/>
                <w:szCs w:val="18"/>
                <w:lang w:val="en-US"/>
              </w:rPr>
              <w:t>&lt; 5.0</w:t>
            </w:r>
          </w:p>
        </w:tc>
        <w:tc>
          <w:tcPr>
            <w:tcW w:w="0" w:type="auto"/>
            <w:hideMark/>
          </w:tcPr>
          <w:p w14:paraId="46813550"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r w:rsidRPr="00FF0C97">
              <w:rPr>
                <w:sz w:val="20"/>
                <w:szCs w:val="18"/>
                <w:lang w:val="en-US"/>
              </w:rPr>
              <w:t>Monitorear</w:t>
            </w:r>
          </w:p>
        </w:tc>
        <w:tc>
          <w:tcPr>
            <w:tcW w:w="0" w:type="auto"/>
            <w:hideMark/>
          </w:tcPr>
          <w:p w14:paraId="65E7278F"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r w:rsidRPr="00FF0C97">
              <w:rPr>
                <w:sz w:val="20"/>
                <w:szCs w:val="18"/>
                <w:lang w:val="en-US"/>
              </w:rPr>
              <w:t>Cookies sin HttpOnly</w:t>
            </w:r>
          </w:p>
        </w:tc>
      </w:tr>
    </w:tbl>
    <w:p w14:paraId="54C14F65" w14:textId="3A348895" w:rsidR="00FF0C97" w:rsidRDefault="00FF0C97" w:rsidP="00FF0C97">
      <w:pPr>
        <w:rPr>
          <w:lang w:val="en-US"/>
        </w:rPr>
      </w:pPr>
    </w:p>
    <w:p w14:paraId="2525878F" w14:textId="77777777" w:rsidR="00522B9A" w:rsidRDefault="00522B9A" w:rsidP="00FF0C97">
      <w:pPr>
        <w:rPr>
          <w:lang w:val="en-US"/>
        </w:rPr>
      </w:pPr>
    </w:p>
    <w:p w14:paraId="21AD4AB3" w14:textId="77777777" w:rsidR="00522B9A" w:rsidRPr="00FF0C97" w:rsidRDefault="00522B9A" w:rsidP="00FF0C97">
      <w:pPr>
        <w:rPr>
          <w:lang w:val="en-US"/>
        </w:rPr>
      </w:pPr>
    </w:p>
    <w:p w14:paraId="170FA5A5" w14:textId="77777777" w:rsidR="00FF0C97" w:rsidRPr="00FF0C97" w:rsidRDefault="00FF0C97" w:rsidP="00FF0C97">
      <w:pPr>
        <w:rPr>
          <w:b/>
          <w:bCs/>
          <w:lang w:val="en-US"/>
        </w:rPr>
      </w:pPr>
      <w:r w:rsidRPr="00FF0C97">
        <w:rPr>
          <w:b/>
          <w:bCs/>
          <w:lang w:val="en-US"/>
        </w:rPr>
        <w:lastRenderedPageBreak/>
        <w:t>Herramientas Esenciales para C#</w:t>
      </w:r>
    </w:p>
    <w:tbl>
      <w:tblPr>
        <w:tblStyle w:val="Tablanormal5"/>
        <w:tblW w:w="0" w:type="auto"/>
        <w:tblLook w:val="04A0" w:firstRow="1" w:lastRow="0" w:firstColumn="1" w:lastColumn="0" w:noHBand="0" w:noVBand="1"/>
      </w:tblPr>
      <w:tblGrid>
        <w:gridCol w:w="2524"/>
        <w:gridCol w:w="2298"/>
        <w:gridCol w:w="4016"/>
      </w:tblGrid>
      <w:tr w:rsidR="00FF0C97" w:rsidRPr="00FF0C97" w14:paraId="4DD34805" w14:textId="77777777" w:rsidTr="00C745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525726" w14:textId="77777777" w:rsidR="00FF0C97" w:rsidRPr="00FF0C97" w:rsidRDefault="00FF0C97" w:rsidP="00FF0C97">
            <w:pPr>
              <w:rPr>
                <w:b/>
                <w:bCs/>
                <w:sz w:val="20"/>
                <w:szCs w:val="18"/>
                <w:lang w:val="en-US"/>
              </w:rPr>
            </w:pPr>
            <w:r w:rsidRPr="00FF0C97">
              <w:rPr>
                <w:b/>
                <w:bCs/>
                <w:sz w:val="20"/>
                <w:szCs w:val="18"/>
                <w:lang w:val="en-US"/>
              </w:rPr>
              <w:t>Métrica</w:t>
            </w:r>
          </w:p>
        </w:tc>
        <w:tc>
          <w:tcPr>
            <w:tcW w:w="0" w:type="auto"/>
            <w:hideMark/>
          </w:tcPr>
          <w:p w14:paraId="47E62D16" w14:textId="77777777" w:rsidR="00FF0C97" w:rsidRPr="00FF0C97" w:rsidRDefault="00FF0C97" w:rsidP="00FF0C9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F0C97">
              <w:rPr>
                <w:b/>
                <w:bCs/>
                <w:sz w:val="20"/>
                <w:szCs w:val="18"/>
                <w:lang w:val="en-US"/>
              </w:rPr>
              <w:t>Herramienta</w:t>
            </w:r>
          </w:p>
        </w:tc>
        <w:tc>
          <w:tcPr>
            <w:tcW w:w="0" w:type="auto"/>
            <w:hideMark/>
          </w:tcPr>
          <w:p w14:paraId="645C8E7D" w14:textId="77777777" w:rsidR="00FF0C97" w:rsidRPr="00FF0C97" w:rsidRDefault="00FF0C97" w:rsidP="00FF0C9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F0C97">
              <w:rPr>
                <w:b/>
                <w:bCs/>
                <w:sz w:val="20"/>
                <w:szCs w:val="18"/>
                <w:lang w:val="en-US"/>
              </w:rPr>
              <w:t>Comando/Integración</w:t>
            </w:r>
          </w:p>
        </w:tc>
      </w:tr>
      <w:tr w:rsidR="00FF0C97" w:rsidRPr="00FF0C97" w14:paraId="19646BA5" w14:textId="77777777" w:rsidTr="00C7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ED643" w14:textId="77777777" w:rsidR="00FF0C97" w:rsidRPr="00FF0C97" w:rsidRDefault="00FF0C97" w:rsidP="00FF0C97">
            <w:pPr>
              <w:rPr>
                <w:sz w:val="20"/>
                <w:szCs w:val="18"/>
                <w:lang w:val="en-US"/>
              </w:rPr>
            </w:pPr>
            <w:r w:rsidRPr="00FF0C97">
              <w:rPr>
                <w:b/>
                <w:bCs/>
                <w:sz w:val="20"/>
                <w:szCs w:val="18"/>
                <w:lang w:val="en-US"/>
              </w:rPr>
              <w:t>MTTD/MTTR</w:t>
            </w:r>
          </w:p>
        </w:tc>
        <w:tc>
          <w:tcPr>
            <w:tcW w:w="0" w:type="auto"/>
            <w:hideMark/>
          </w:tcPr>
          <w:p w14:paraId="45EE9823"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r w:rsidRPr="00FF0C97">
              <w:rPr>
                <w:sz w:val="20"/>
                <w:szCs w:val="18"/>
                <w:lang w:val="en-US"/>
              </w:rPr>
              <w:t>Azure Security Center</w:t>
            </w:r>
          </w:p>
        </w:tc>
        <w:tc>
          <w:tcPr>
            <w:tcW w:w="0" w:type="auto"/>
            <w:hideMark/>
          </w:tcPr>
          <w:p w14:paraId="6D4F61B6"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r w:rsidRPr="00FF0C97">
              <w:rPr>
                <w:sz w:val="20"/>
                <w:szCs w:val="18"/>
                <w:lang w:val="en-US"/>
              </w:rPr>
              <w:t>services.AddApplicationInsightsTelemetry()</w:t>
            </w:r>
          </w:p>
        </w:tc>
      </w:tr>
      <w:tr w:rsidR="00FF0C97" w:rsidRPr="00EE34C9" w14:paraId="643BFA51" w14:textId="77777777" w:rsidTr="00C745A7">
        <w:tc>
          <w:tcPr>
            <w:cnfStyle w:val="001000000000" w:firstRow="0" w:lastRow="0" w:firstColumn="1" w:lastColumn="0" w:oddVBand="0" w:evenVBand="0" w:oddHBand="0" w:evenHBand="0" w:firstRowFirstColumn="0" w:firstRowLastColumn="0" w:lastRowFirstColumn="0" w:lastRowLastColumn="0"/>
            <w:tcW w:w="0" w:type="auto"/>
            <w:hideMark/>
          </w:tcPr>
          <w:p w14:paraId="3C825B67" w14:textId="77777777" w:rsidR="00FF0C97" w:rsidRPr="00FF0C97" w:rsidRDefault="00FF0C97" w:rsidP="00FF0C97">
            <w:pPr>
              <w:rPr>
                <w:sz w:val="20"/>
                <w:szCs w:val="18"/>
                <w:lang w:val="en-US"/>
              </w:rPr>
            </w:pPr>
            <w:r w:rsidRPr="00FF0C97">
              <w:rPr>
                <w:b/>
                <w:bCs/>
                <w:sz w:val="20"/>
                <w:szCs w:val="18"/>
                <w:lang w:val="en-US"/>
              </w:rPr>
              <w:t>Densidad Vulnerabilidades</w:t>
            </w:r>
          </w:p>
        </w:tc>
        <w:tc>
          <w:tcPr>
            <w:tcW w:w="0" w:type="auto"/>
            <w:hideMark/>
          </w:tcPr>
          <w:p w14:paraId="6FF95CAD" w14:textId="77777777" w:rsidR="00FF0C97" w:rsidRPr="00FF0C97" w:rsidRDefault="00FF0C97" w:rsidP="00FF0C97">
            <w:pPr>
              <w:cnfStyle w:val="000000000000" w:firstRow="0" w:lastRow="0" w:firstColumn="0" w:lastColumn="0" w:oddVBand="0" w:evenVBand="0" w:oddHBand="0" w:evenHBand="0" w:firstRowFirstColumn="0" w:firstRowLastColumn="0" w:lastRowFirstColumn="0" w:lastRowLastColumn="0"/>
              <w:rPr>
                <w:sz w:val="20"/>
                <w:szCs w:val="18"/>
                <w:lang w:val="en-US"/>
              </w:rPr>
            </w:pPr>
            <w:r w:rsidRPr="00FF0C97">
              <w:rPr>
                <w:sz w:val="20"/>
                <w:szCs w:val="18"/>
                <w:lang w:val="en-US"/>
              </w:rPr>
              <w:t>OWASP ZAP</w:t>
            </w:r>
          </w:p>
        </w:tc>
        <w:tc>
          <w:tcPr>
            <w:tcW w:w="0" w:type="auto"/>
            <w:hideMark/>
          </w:tcPr>
          <w:p w14:paraId="4C654605" w14:textId="77777777" w:rsidR="00FF0C97" w:rsidRPr="00FF0C97" w:rsidRDefault="00FF0C97" w:rsidP="00FF0C97">
            <w:pPr>
              <w:cnfStyle w:val="000000000000" w:firstRow="0" w:lastRow="0" w:firstColumn="0" w:lastColumn="0" w:oddVBand="0" w:evenVBand="0" w:oddHBand="0" w:evenHBand="0" w:firstRowFirstColumn="0" w:firstRowLastColumn="0" w:lastRowFirstColumn="0" w:lastRowLastColumn="0"/>
              <w:rPr>
                <w:sz w:val="20"/>
                <w:szCs w:val="18"/>
                <w:lang w:val="en-US"/>
              </w:rPr>
            </w:pPr>
            <w:r w:rsidRPr="00FF0C97">
              <w:rPr>
                <w:sz w:val="20"/>
                <w:szCs w:val="18"/>
                <w:lang w:val="en-US"/>
              </w:rPr>
              <w:t>docker run -t zap scan https://tuapi.com</w:t>
            </w:r>
          </w:p>
        </w:tc>
      </w:tr>
      <w:tr w:rsidR="00FF0C97" w:rsidRPr="00FF0C97" w14:paraId="0998470C" w14:textId="77777777" w:rsidTr="00C7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EE0B9" w14:textId="77777777" w:rsidR="00FF0C97" w:rsidRPr="00FF0C97" w:rsidRDefault="00FF0C97" w:rsidP="00FF0C97">
            <w:pPr>
              <w:rPr>
                <w:sz w:val="20"/>
                <w:szCs w:val="18"/>
                <w:lang w:val="en-US"/>
              </w:rPr>
            </w:pPr>
            <w:r w:rsidRPr="00FF0C97">
              <w:rPr>
                <w:b/>
                <w:bCs/>
                <w:sz w:val="20"/>
                <w:szCs w:val="18"/>
                <w:lang w:val="en-US"/>
              </w:rPr>
              <w:t>Escaneo Dependencias</w:t>
            </w:r>
          </w:p>
        </w:tc>
        <w:tc>
          <w:tcPr>
            <w:tcW w:w="0" w:type="auto"/>
            <w:hideMark/>
          </w:tcPr>
          <w:p w14:paraId="2BFFF73E"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r w:rsidRPr="00FF0C97">
              <w:rPr>
                <w:sz w:val="20"/>
                <w:szCs w:val="18"/>
                <w:lang w:val="en-US"/>
              </w:rPr>
              <w:t>NuGet Audit</w:t>
            </w:r>
          </w:p>
        </w:tc>
        <w:tc>
          <w:tcPr>
            <w:tcW w:w="0" w:type="auto"/>
            <w:hideMark/>
          </w:tcPr>
          <w:p w14:paraId="15BCDDDE"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r w:rsidRPr="00FF0C97">
              <w:rPr>
                <w:sz w:val="20"/>
                <w:szCs w:val="18"/>
                <w:lang w:val="en-US"/>
              </w:rPr>
              <w:t>dotnet audit</w:t>
            </w:r>
          </w:p>
        </w:tc>
      </w:tr>
      <w:tr w:rsidR="00FF0C97" w:rsidRPr="00EE34C9" w14:paraId="7777CFF8" w14:textId="77777777" w:rsidTr="00C745A7">
        <w:tc>
          <w:tcPr>
            <w:cnfStyle w:val="001000000000" w:firstRow="0" w:lastRow="0" w:firstColumn="1" w:lastColumn="0" w:oddVBand="0" w:evenVBand="0" w:oddHBand="0" w:evenHBand="0" w:firstRowFirstColumn="0" w:firstRowLastColumn="0" w:lastRowFirstColumn="0" w:lastRowLastColumn="0"/>
            <w:tcW w:w="0" w:type="auto"/>
            <w:hideMark/>
          </w:tcPr>
          <w:p w14:paraId="31EA5015" w14:textId="77777777" w:rsidR="00FF0C97" w:rsidRPr="00FF0C97" w:rsidRDefault="00FF0C97" w:rsidP="00FF0C97">
            <w:pPr>
              <w:rPr>
                <w:sz w:val="20"/>
                <w:szCs w:val="18"/>
                <w:lang w:val="en-US"/>
              </w:rPr>
            </w:pPr>
            <w:r w:rsidRPr="00FF0C97">
              <w:rPr>
                <w:b/>
                <w:bCs/>
                <w:sz w:val="20"/>
                <w:szCs w:val="18"/>
                <w:lang w:val="en-US"/>
              </w:rPr>
              <w:t>Análisis Estático</w:t>
            </w:r>
          </w:p>
        </w:tc>
        <w:tc>
          <w:tcPr>
            <w:tcW w:w="0" w:type="auto"/>
            <w:hideMark/>
          </w:tcPr>
          <w:p w14:paraId="050EFC5D" w14:textId="77777777" w:rsidR="00FF0C97" w:rsidRPr="00FF0C97" w:rsidRDefault="00FF0C97" w:rsidP="00FF0C97">
            <w:pPr>
              <w:cnfStyle w:val="000000000000" w:firstRow="0" w:lastRow="0" w:firstColumn="0" w:lastColumn="0" w:oddVBand="0" w:evenVBand="0" w:oddHBand="0" w:evenHBand="0" w:firstRowFirstColumn="0" w:firstRowLastColumn="0" w:lastRowFirstColumn="0" w:lastRowLastColumn="0"/>
              <w:rPr>
                <w:sz w:val="20"/>
                <w:szCs w:val="18"/>
                <w:lang w:val="en-US"/>
              </w:rPr>
            </w:pPr>
            <w:r w:rsidRPr="00FF0C97">
              <w:rPr>
                <w:sz w:val="20"/>
                <w:szCs w:val="18"/>
                <w:lang w:val="en-US"/>
              </w:rPr>
              <w:t>SonarQube + Security Plugin</w:t>
            </w:r>
          </w:p>
        </w:tc>
        <w:tc>
          <w:tcPr>
            <w:tcW w:w="0" w:type="auto"/>
            <w:hideMark/>
          </w:tcPr>
          <w:p w14:paraId="2AF4413F" w14:textId="77777777" w:rsidR="00FF0C97" w:rsidRPr="00FF0C97" w:rsidRDefault="00FF0C97" w:rsidP="00FF0C97">
            <w:pPr>
              <w:cnfStyle w:val="000000000000" w:firstRow="0" w:lastRow="0" w:firstColumn="0" w:lastColumn="0" w:oddVBand="0" w:evenVBand="0" w:oddHBand="0" w:evenHBand="0" w:firstRowFirstColumn="0" w:firstRowLastColumn="0" w:lastRowFirstColumn="0" w:lastRowLastColumn="0"/>
              <w:rPr>
                <w:sz w:val="20"/>
                <w:szCs w:val="18"/>
                <w:lang w:val="en-US"/>
              </w:rPr>
            </w:pPr>
            <w:r w:rsidRPr="00FF0C97">
              <w:rPr>
                <w:sz w:val="20"/>
                <w:szCs w:val="18"/>
                <w:lang w:val="en-US"/>
              </w:rPr>
              <w:t>sonar.cs.security.reportsPaths=report.xml</w:t>
            </w:r>
          </w:p>
        </w:tc>
      </w:tr>
    </w:tbl>
    <w:p w14:paraId="4A72653D" w14:textId="77777777" w:rsidR="00FF0C97" w:rsidRPr="00FF0C97" w:rsidRDefault="00000000" w:rsidP="00FF0C97">
      <w:pPr>
        <w:rPr>
          <w:lang w:val="en-US"/>
        </w:rPr>
      </w:pPr>
      <w:r>
        <w:rPr>
          <w:lang w:val="en-US"/>
        </w:rPr>
        <w:pict w14:anchorId="573B5DBE">
          <v:rect id="_x0000_i1026" style="width:0;height:.75pt" o:hralign="center" o:hrstd="t" o:hrnoshade="t" o:hr="t" fillcolor="#f8faff" stroked="f"/>
        </w:pict>
      </w:r>
    </w:p>
    <w:p w14:paraId="21A2B0A6" w14:textId="77777777" w:rsidR="00FF0C97" w:rsidRPr="00FF0C97" w:rsidRDefault="00FF0C97" w:rsidP="00FF0C97">
      <w:pPr>
        <w:rPr>
          <w:b/>
          <w:bCs/>
        </w:rPr>
      </w:pPr>
      <w:r w:rsidRPr="00FF0C97">
        <w:rPr>
          <w:b/>
          <w:bCs/>
        </w:rPr>
        <w:t>Caso Transformacional: Fintech en .NET</w:t>
      </w:r>
    </w:p>
    <w:p w14:paraId="64D00D77" w14:textId="77777777" w:rsidR="00FF0C97" w:rsidRPr="00FF0C97" w:rsidRDefault="00FF0C97" w:rsidP="00FF4DAE">
      <w:pPr>
        <w:numPr>
          <w:ilvl w:val="0"/>
          <w:numId w:val="130"/>
        </w:numPr>
        <w:rPr>
          <w:lang w:val="en-US"/>
        </w:rPr>
      </w:pPr>
      <w:r w:rsidRPr="00FF0C97">
        <w:rPr>
          <w:b/>
          <w:bCs/>
          <w:lang w:val="en-US"/>
        </w:rPr>
        <w:t>Densidad vulnerabilidades</w:t>
      </w:r>
      <w:r w:rsidRPr="00FF0C97">
        <w:rPr>
          <w:lang w:val="en-US"/>
        </w:rPr>
        <w:t>: 7.8/KLOC</w:t>
      </w:r>
    </w:p>
    <w:p w14:paraId="1CA18B23" w14:textId="77777777" w:rsidR="00FF0C97" w:rsidRPr="00FF0C97" w:rsidRDefault="00FF0C97" w:rsidP="00FF4DAE">
      <w:pPr>
        <w:numPr>
          <w:ilvl w:val="0"/>
          <w:numId w:val="130"/>
        </w:numPr>
        <w:rPr>
          <w:lang w:val="en-US"/>
        </w:rPr>
      </w:pPr>
      <w:r w:rsidRPr="00FF0C97">
        <w:rPr>
          <w:b/>
          <w:bCs/>
          <w:lang w:val="en-US"/>
        </w:rPr>
        <w:t>MTTR</w:t>
      </w:r>
      <w:r w:rsidRPr="00FF0C97">
        <w:rPr>
          <w:lang w:val="en-US"/>
        </w:rPr>
        <w:t>: 48 horas</w:t>
      </w:r>
    </w:p>
    <w:p w14:paraId="7C638FAF" w14:textId="77777777" w:rsidR="00FF0C97" w:rsidRPr="00FF0C97" w:rsidRDefault="00FF0C97" w:rsidP="00FF0C97">
      <w:pPr>
        <w:rPr>
          <w:lang w:val="en-US"/>
        </w:rPr>
      </w:pPr>
      <w:r w:rsidRPr="00FF0C97">
        <w:rPr>
          <w:b/>
          <w:bCs/>
          <w:lang w:val="en-US"/>
        </w:rPr>
        <w:t>Acciones implementadas</w:t>
      </w:r>
      <w:r w:rsidRPr="00FF0C97">
        <w:rPr>
          <w:lang w:val="en-US"/>
        </w:rPr>
        <w:t>:</w:t>
      </w:r>
    </w:p>
    <w:p w14:paraId="128C21D7" w14:textId="77777777" w:rsidR="00FF0C97" w:rsidRPr="00FF0C97" w:rsidRDefault="00FF0C97" w:rsidP="00FF4DAE">
      <w:pPr>
        <w:numPr>
          <w:ilvl w:val="0"/>
          <w:numId w:val="131"/>
        </w:numPr>
      </w:pPr>
      <w:r w:rsidRPr="00FF0C97">
        <w:rPr>
          <w:b/>
          <w:bCs/>
        </w:rPr>
        <w:t>Escaneo diario con OWASP ZAP</w:t>
      </w:r>
      <w:r w:rsidRPr="00FF0C97">
        <w:t>:</w:t>
      </w:r>
    </w:p>
    <w:p w14:paraId="1907A266" w14:textId="77777777" w:rsidR="00C745A7" w:rsidRPr="00C745A7" w:rsidRDefault="00C745A7" w:rsidP="002B6814">
      <w:pPr>
        <w:pStyle w:val="Cdigo"/>
        <w:rPr>
          <w:lang w:val="en-US"/>
        </w:rPr>
      </w:pPr>
      <w:r w:rsidRPr="00C745A7">
        <w:rPr>
          <w:lang w:val="en-US"/>
        </w:rPr>
        <w:t># Pipeline diario</w:t>
      </w:r>
    </w:p>
    <w:p w14:paraId="54EDE690" w14:textId="77777777" w:rsidR="00C745A7" w:rsidRPr="00C745A7" w:rsidRDefault="00C745A7" w:rsidP="002B6814">
      <w:pPr>
        <w:pStyle w:val="Cdigo"/>
        <w:rPr>
          <w:lang w:val="en-US"/>
        </w:rPr>
      </w:pPr>
      <w:r w:rsidRPr="00C745A7">
        <w:rPr>
          <w:lang w:val="en-US"/>
        </w:rPr>
        <w:t>- task: Docker@2</w:t>
      </w:r>
    </w:p>
    <w:p w14:paraId="45B31567" w14:textId="77777777" w:rsidR="00C745A7" w:rsidRPr="00C745A7" w:rsidRDefault="00C745A7" w:rsidP="002B6814">
      <w:pPr>
        <w:pStyle w:val="Cdigo"/>
        <w:rPr>
          <w:lang w:val="en-US"/>
        </w:rPr>
      </w:pPr>
      <w:r w:rsidRPr="00C745A7">
        <w:rPr>
          <w:lang w:val="en-US"/>
        </w:rPr>
        <w:t xml:space="preserve">  inputs:</w:t>
      </w:r>
    </w:p>
    <w:p w14:paraId="0248EA43" w14:textId="77777777" w:rsidR="00C745A7" w:rsidRPr="00C745A7" w:rsidRDefault="00C745A7" w:rsidP="002B6814">
      <w:pPr>
        <w:pStyle w:val="Cdigo"/>
        <w:rPr>
          <w:lang w:val="en-US"/>
        </w:rPr>
      </w:pPr>
      <w:r w:rsidRPr="00C745A7">
        <w:rPr>
          <w:lang w:val="en-US"/>
        </w:rPr>
        <w:t xml:space="preserve">    command: 'run'</w:t>
      </w:r>
    </w:p>
    <w:p w14:paraId="424FB7A6" w14:textId="77777777" w:rsidR="00C745A7" w:rsidRPr="00C745A7" w:rsidRDefault="00C745A7" w:rsidP="002B6814">
      <w:pPr>
        <w:pStyle w:val="Cdigo"/>
        <w:rPr>
          <w:lang w:val="en-US"/>
        </w:rPr>
      </w:pPr>
      <w:r w:rsidRPr="00C745A7">
        <w:rPr>
          <w:lang w:val="en-US"/>
        </w:rPr>
        <w:t xml:space="preserve">    containerRegistry: 'dockerhub'</w:t>
      </w:r>
    </w:p>
    <w:p w14:paraId="074534B3" w14:textId="77777777" w:rsidR="00C745A7" w:rsidRPr="00C745A7" w:rsidRDefault="00C745A7" w:rsidP="002B6814">
      <w:pPr>
        <w:pStyle w:val="Cdigo"/>
        <w:rPr>
          <w:lang w:val="en-US"/>
        </w:rPr>
      </w:pPr>
      <w:r w:rsidRPr="00C745A7">
        <w:rPr>
          <w:lang w:val="en-US"/>
        </w:rPr>
        <w:t xml:space="preserve">    repository: 'owasp/zap'</w:t>
      </w:r>
    </w:p>
    <w:p w14:paraId="213A65F2" w14:textId="050375E5" w:rsidR="005516B4" w:rsidRPr="00C745A7" w:rsidRDefault="00C745A7" w:rsidP="002B6814">
      <w:pPr>
        <w:pStyle w:val="Cdigo"/>
        <w:rPr>
          <w:lang w:val="en-US"/>
        </w:rPr>
      </w:pPr>
      <w:r w:rsidRPr="00C745A7">
        <w:rPr>
          <w:lang w:val="en-US"/>
        </w:rPr>
        <w:t xml:space="preserve">    command: 'baseline -t https://api.fintech.com'</w:t>
      </w:r>
    </w:p>
    <w:p w14:paraId="03CFA32B" w14:textId="77777777" w:rsidR="00560F8C" w:rsidRPr="00560F8C" w:rsidRDefault="00560F8C" w:rsidP="00FF4DAE">
      <w:pPr>
        <w:numPr>
          <w:ilvl w:val="0"/>
          <w:numId w:val="132"/>
        </w:numPr>
        <w:rPr>
          <w:lang w:val="en-US"/>
        </w:rPr>
      </w:pPr>
      <w:r w:rsidRPr="00560F8C">
        <w:rPr>
          <w:b/>
          <w:bCs/>
          <w:lang w:val="en-US"/>
        </w:rPr>
        <w:t>Parcheo automático con Dependabot</w:t>
      </w:r>
      <w:r w:rsidRPr="00560F8C">
        <w:rPr>
          <w:lang w:val="en-US"/>
        </w:rPr>
        <w:t>:</w:t>
      </w:r>
    </w:p>
    <w:p w14:paraId="6A9BDD93" w14:textId="77777777" w:rsidR="00560F8C" w:rsidRPr="00560F8C" w:rsidRDefault="00560F8C" w:rsidP="002B6814">
      <w:pPr>
        <w:pStyle w:val="Cdigo"/>
        <w:rPr>
          <w:lang w:val="en-US"/>
        </w:rPr>
      </w:pPr>
      <w:r w:rsidRPr="00560F8C">
        <w:rPr>
          <w:lang w:val="en-US"/>
        </w:rPr>
        <w:t># .github/dependabot.yml</w:t>
      </w:r>
    </w:p>
    <w:p w14:paraId="78904A28" w14:textId="77777777" w:rsidR="00560F8C" w:rsidRPr="00560F8C" w:rsidRDefault="00560F8C" w:rsidP="002B6814">
      <w:pPr>
        <w:pStyle w:val="Cdigo"/>
        <w:rPr>
          <w:lang w:val="en-US"/>
        </w:rPr>
      </w:pPr>
      <w:r w:rsidRPr="00560F8C">
        <w:rPr>
          <w:lang w:val="en-US"/>
        </w:rPr>
        <w:t>version: 2</w:t>
      </w:r>
    </w:p>
    <w:p w14:paraId="5279E71A" w14:textId="77777777" w:rsidR="00560F8C" w:rsidRPr="00560F8C" w:rsidRDefault="00560F8C" w:rsidP="002B6814">
      <w:pPr>
        <w:pStyle w:val="Cdigo"/>
        <w:rPr>
          <w:lang w:val="en-US"/>
        </w:rPr>
      </w:pPr>
      <w:r w:rsidRPr="00560F8C">
        <w:rPr>
          <w:lang w:val="en-US"/>
        </w:rPr>
        <w:t>updates:</w:t>
      </w:r>
    </w:p>
    <w:p w14:paraId="29A3B2FA" w14:textId="77777777" w:rsidR="00560F8C" w:rsidRPr="00560F8C" w:rsidRDefault="00560F8C" w:rsidP="002B6814">
      <w:pPr>
        <w:pStyle w:val="Cdigo"/>
        <w:rPr>
          <w:lang w:val="en-US"/>
        </w:rPr>
      </w:pPr>
      <w:r w:rsidRPr="00560F8C">
        <w:rPr>
          <w:lang w:val="en-US"/>
        </w:rPr>
        <w:t xml:space="preserve">  - package-ecosystem: "nuget"</w:t>
      </w:r>
    </w:p>
    <w:p w14:paraId="0815F531" w14:textId="77777777" w:rsidR="00560F8C" w:rsidRPr="00560F8C" w:rsidRDefault="00560F8C" w:rsidP="002B6814">
      <w:pPr>
        <w:pStyle w:val="Cdigo"/>
        <w:rPr>
          <w:lang w:val="en-US"/>
        </w:rPr>
      </w:pPr>
      <w:r w:rsidRPr="00560F8C">
        <w:rPr>
          <w:lang w:val="en-US"/>
        </w:rPr>
        <w:t xml:space="preserve">    directory: "/"</w:t>
      </w:r>
    </w:p>
    <w:p w14:paraId="4D6C2082" w14:textId="77777777" w:rsidR="00560F8C" w:rsidRPr="00560F8C" w:rsidRDefault="00560F8C" w:rsidP="002B6814">
      <w:pPr>
        <w:pStyle w:val="Cdigo"/>
        <w:rPr>
          <w:lang w:val="en-US"/>
        </w:rPr>
      </w:pPr>
      <w:r w:rsidRPr="00560F8C">
        <w:rPr>
          <w:lang w:val="en-US"/>
        </w:rPr>
        <w:t xml:space="preserve">    schedule:</w:t>
      </w:r>
    </w:p>
    <w:p w14:paraId="158C176F" w14:textId="4827EE8C" w:rsidR="00315FC2" w:rsidRPr="00C745A7" w:rsidRDefault="00560F8C" w:rsidP="002B6814">
      <w:pPr>
        <w:pStyle w:val="Cdigo"/>
        <w:rPr>
          <w:lang w:val="en-US"/>
        </w:rPr>
      </w:pPr>
      <w:r w:rsidRPr="00560F8C">
        <w:rPr>
          <w:lang w:val="en-US"/>
        </w:rPr>
        <w:t xml:space="preserve">      interval: "daily"</w:t>
      </w:r>
    </w:p>
    <w:p w14:paraId="1DF3FB97" w14:textId="77777777" w:rsidR="00560F8C" w:rsidRPr="00560F8C" w:rsidRDefault="00560F8C" w:rsidP="00FF4DAE">
      <w:pPr>
        <w:numPr>
          <w:ilvl w:val="0"/>
          <w:numId w:val="133"/>
        </w:numPr>
        <w:rPr>
          <w:lang w:val="en-US"/>
        </w:rPr>
      </w:pPr>
      <w:r w:rsidRPr="00560F8C">
        <w:rPr>
          <w:b/>
          <w:bCs/>
          <w:lang w:val="en-US"/>
        </w:rPr>
        <w:t>Penetration Testing mensual</w:t>
      </w:r>
      <w:r w:rsidRPr="00560F8C">
        <w:rPr>
          <w:lang w:val="en-US"/>
        </w:rPr>
        <w:t>: Contrato con HackerOne.</w:t>
      </w:r>
    </w:p>
    <w:p w14:paraId="34077F10" w14:textId="77777777" w:rsidR="00560F8C" w:rsidRPr="00560F8C" w:rsidRDefault="00560F8C" w:rsidP="00560F8C">
      <w:pPr>
        <w:rPr>
          <w:lang w:val="en-US"/>
        </w:rPr>
      </w:pPr>
      <w:r w:rsidRPr="00560F8C">
        <w:rPr>
          <w:b/>
          <w:bCs/>
          <w:lang w:val="en-US"/>
        </w:rPr>
        <w:t>Resultados a 6 meses</w:t>
      </w:r>
      <w:r w:rsidRPr="00560F8C">
        <w:rPr>
          <w:lang w:val="en-US"/>
        </w:rPr>
        <w:t>:</w:t>
      </w:r>
    </w:p>
    <w:p w14:paraId="1EA24CED" w14:textId="77777777" w:rsidR="00560F8C" w:rsidRPr="00560F8C" w:rsidRDefault="00560F8C" w:rsidP="00FF4DAE">
      <w:pPr>
        <w:numPr>
          <w:ilvl w:val="0"/>
          <w:numId w:val="134"/>
        </w:numPr>
        <w:rPr>
          <w:lang w:val="en-US"/>
        </w:rPr>
      </w:pPr>
      <w:r w:rsidRPr="00560F8C">
        <w:rPr>
          <w:b/>
          <w:bCs/>
          <w:lang w:val="en-US"/>
        </w:rPr>
        <w:t>Densidad</w:t>
      </w:r>
      <w:r w:rsidRPr="00560F8C">
        <w:rPr>
          <w:lang w:val="en-US"/>
        </w:rPr>
        <w:t>: 1.2/KLOC</w:t>
      </w:r>
    </w:p>
    <w:p w14:paraId="536DD7D8" w14:textId="77777777" w:rsidR="00560F8C" w:rsidRPr="00560F8C" w:rsidRDefault="00560F8C" w:rsidP="00FF4DAE">
      <w:pPr>
        <w:numPr>
          <w:ilvl w:val="0"/>
          <w:numId w:val="134"/>
        </w:numPr>
        <w:rPr>
          <w:lang w:val="en-US"/>
        </w:rPr>
      </w:pPr>
      <w:r w:rsidRPr="00560F8C">
        <w:rPr>
          <w:b/>
          <w:bCs/>
          <w:lang w:val="en-US"/>
        </w:rPr>
        <w:t>MTTR</w:t>
      </w:r>
      <w:r w:rsidRPr="00560F8C">
        <w:rPr>
          <w:lang w:val="en-US"/>
        </w:rPr>
        <w:t>: 3.2 horas</w:t>
      </w:r>
    </w:p>
    <w:p w14:paraId="37FE58B4" w14:textId="77777777" w:rsidR="00560F8C" w:rsidRPr="00560F8C" w:rsidRDefault="00560F8C" w:rsidP="00FF4DAE">
      <w:pPr>
        <w:numPr>
          <w:ilvl w:val="0"/>
          <w:numId w:val="134"/>
        </w:numPr>
        <w:rPr>
          <w:lang w:val="en-US"/>
        </w:rPr>
      </w:pPr>
      <w:r w:rsidRPr="00560F8C">
        <w:rPr>
          <w:b/>
          <w:bCs/>
          <w:lang w:val="en-US"/>
        </w:rPr>
        <w:t>0 brechas de seguridad</w:t>
      </w:r>
    </w:p>
    <w:p w14:paraId="5057C903" w14:textId="77777777" w:rsidR="003E42F0" w:rsidRPr="003E42F0" w:rsidRDefault="003E42F0" w:rsidP="003E42F0">
      <w:pPr>
        <w:rPr>
          <w:b/>
          <w:bCs/>
          <w:lang w:val="en-US"/>
        </w:rPr>
      </w:pPr>
      <w:r w:rsidRPr="003E42F0">
        <w:rPr>
          <w:b/>
          <w:bCs/>
          <w:lang w:val="en-US"/>
        </w:rPr>
        <w:t>Principios Fundamentales de Seguridad</w:t>
      </w:r>
    </w:p>
    <w:p w14:paraId="52C760C4" w14:textId="77777777" w:rsidR="003E42F0" w:rsidRPr="003E42F0" w:rsidRDefault="003E42F0" w:rsidP="00FF4DAE">
      <w:pPr>
        <w:numPr>
          <w:ilvl w:val="0"/>
          <w:numId w:val="135"/>
        </w:numPr>
        <w:jc w:val="left"/>
        <w:rPr>
          <w:lang w:val="en-US"/>
        </w:rPr>
      </w:pPr>
      <w:r w:rsidRPr="003E42F0">
        <w:rPr>
          <w:b/>
          <w:bCs/>
        </w:rPr>
        <w:lastRenderedPageBreak/>
        <w:t>Ley de Schneier</w:t>
      </w:r>
      <w:r w:rsidRPr="003E42F0">
        <w:t>:</w:t>
      </w:r>
      <w:r w:rsidRPr="003E42F0">
        <w:br/>
      </w:r>
      <w:r w:rsidRPr="003E42F0">
        <w:rPr>
          <w:i/>
          <w:iCs/>
        </w:rPr>
        <w:t xml:space="preserve">"La seguridad es una cadena: se rompe por el eslabón más débil. </w:t>
      </w:r>
      <w:r w:rsidRPr="003E42F0">
        <w:rPr>
          <w:i/>
          <w:iCs/>
          <w:lang w:val="en-US"/>
        </w:rPr>
        <w:t>Las métricas identifican esos eslabones"</w:t>
      </w:r>
      <w:r w:rsidRPr="003E42F0">
        <w:rPr>
          <w:lang w:val="en-US"/>
        </w:rPr>
        <w:t>.</w:t>
      </w:r>
    </w:p>
    <w:p w14:paraId="45D80F87" w14:textId="77777777" w:rsidR="003E42F0" w:rsidRPr="003E42F0" w:rsidRDefault="003E42F0" w:rsidP="00FF4DAE">
      <w:pPr>
        <w:numPr>
          <w:ilvl w:val="0"/>
          <w:numId w:val="135"/>
        </w:numPr>
        <w:jc w:val="left"/>
      </w:pPr>
      <w:r w:rsidRPr="003E42F0">
        <w:rPr>
          <w:b/>
          <w:bCs/>
        </w:rPr>
        <w:t>Paradoja de la seguridad</w:t>
      </w:r>
      <w:r w:rsidRPr="003E42F0">
        <w:t>:</w:t>
      </w:r>
      <w:r w:rsidRPr="003E42F0">
        <w:br/>
      </w:r>
      <w:r w:rsidRPr="003E42F0">
        <w:rPr>
          <w:i/>
          <w:iCs/>
        </w:rPr>
        <w:t>"100% de seguridad no existe, pero 100% de medición es posible"</w:t>
      </w:r>
      <w:r w:rsidRPr="003E42F0">
        <w:t>.</w:t>
      </w:r>
    </w:p>
    <w:p w14:paraId="0CD87D19" w14:textId="77777777" w:rsidR="003E42F0" w:rsidRPr="003E42F0" w:rsidRDefault="003E42F0" w:rsidP="00FF4DAE">
      <w:pPr>
        <w:numPr>
          <w:ilvl w:val="0"/>
          <w:numId w:val="135"/>
        </w:numPr>
        <w:jc w:val="left"/>
      </w:pPr>
      <w:r w:rsidRPr="003E42F0">
        <w:rPr>
          <w:b/>
          <w:bCs/>
        </w:rPr>
        <w:t>Economía de la seguridad</w:t>
      </w:r>
      <w:r w:rsidRPr="003E42F0">
        <w:t>:</w:t>
      </w:r>
      <w:r w:rsidRPr="003E42F0">
        <w:br/>
        <w:t>El costo de una brecha es 10x mayor que su prevención (IBM Cost of Data Breach 2023).</w:t>
      </w:r>
    </w:p>
    <w:p w14:paraId="6843CD65" w14:textId="77777777" w:rsidR="003E42F0" w:rsidRPr="003E42F0" w:rsidRDefault="003E42F0" w:rsidP="003E42F0">
      <w:pPr>
        <w:jc w:val="left"/>
      </w:pPr>
      <w:r w:rsidRPr="003E42F0">
        <w:rPr>
          <w:b/>
          <w:bCs/>
        </w:rPr>
        <w:t>Conclusión de Microsoft SDL</w:t>
      </w:r>
      <w:r w:rsidRPr="003E42F0">
        <w:t>:</w:t>
      </w:r>
      <w:r w:rsidRPr="003E42F0">
        <w:br/>
      </w:r>
      <w:r w:rsidRPr="003E42F0">
        <w:rPr>
          <w:i/>
          <w:iCs/>
        </w:rPr>
        <w:t>"Las métricas de seguridad transforman la defensa de un arte oscuro en una disciplina de ingeniería. Donde no hay números, hay vulnerabilidad"</w:t>
      </w:r>
      <w:r w:rsidRPr="003E42F0">
        <w:t>.</w:t>
      </w:r>
    </w:p>
    <w:p w14:paraId="0C2B8711" w14:textId="77777777" w:rsidR="003E42F0" w:rsidRPr="003E42F0" w:rsidRDefault="003E42F0" w:rsidP="003E42F0">
      <w:r w:rsidRPr="003E42F0">
        <w:t>Este marco métrico convierte la seguridad en un activo medible y gestionable, no en una promesa abstracta.</w:t>
      </w:r>
    </w:p>
    <w:p w14:paraId="5E352E4B" w14:textId="77777777" w:rsidR="00315FC2" w:rsidRPr="003E42F0" w:rsidRDefault="00315FC2" w:rsidP="00A1260B"/>
    <w:p w14:paraId="1669CEB5" w14:textId="77777777" w:rsidR="00315FC2" w:rsidRDefault="00315FC2" w:rsidP="00A1260B"/>
    <w:p w14:paraId="1E914FDF" w14:textId="77777777" w:rsidR="00583A44" w:rsidRDefault="00583A44" w:rsidP="00A1260B"/>
    <w:p w14:paraId="0E8D19C1" w14:textId="77777777" w:rsidR="00583A44" w:rsidRDefault="00583A44" w:rsidP="00A1260B"/>
    <w:p w14:paraId="66DD4DBB" w14:textId="77777777" w:rsidR="00583A44" w:rsidRDefault="00583A44" w:rsidP="00A1260B"/>
    <w:p w14:paraId="26A60857" w14:textId="77777777" w:rsidR="00583A44" w:rsidRDefault="00583A44" w:rsidP="00A1260B"/>
    <w:p w14:paraId="2BFACE70" w14:textId="77777777" w:rsidR="00583A44" w:rsidRDefault="00583A44" w:rsidP="00A1260B"/>
    <w:p w14:paraId="3C188590" w14:textId="77777777" w:rsidR="00583A44" w:rsidRDefault="00583A44" w:rsidP="00A1260B"/>
    <w:p w14:paraId="18EC7ABD" w14:textId="77777777" w:rsidR="00583A44" w:rsidRDefault="00583A44" w:rsidP="00A1260B"/>
    <w:p w14:paraId="3D504BC0" w14:textId="77777777" w:rsidR="00583A44" w:rsidRDefault="00583A44" w:rsidP="00A1260B"/>
    <w:p w14:paraId="06042704" w14:textId="77777777" w:rsidR="00583A44" w:rsidRDefault="00583A44" w:rsidP="00A1260B"/>
    <w:p w14:paraId="4B7775D7" w14:textId="77777777" w:rsidR="00583A44" w:rsidRDefault="00583A44" w:rsidP="00A1260B"/>
    <w:p w14:paraId="67C3A546" w14:textId="77777777" w:rsidR="00583A44" w:rsidRDefault="00583A44" w:rsidP="00A1260B"/>
    <w:p w14:paraId="72056167" w14:textId="77777777" w:rsidR="00583A44" w:rsidRDefault="00583A44" w:rsidP="00A1260B"/>
    <w:p w14:paraId="51FC4DB2" w14:textId="722B4ED3" w:rsidR="00583A44" w:rsidRPr="00583A44" w:rsidRDefault="00583A44" w:rsidP="00583A44">
      <w:pPr>
        <w:rPr>
          <w:b/>
          <w:bCs/>
        </w:rPr>
      </w:pPr>
      <w:r w:rsidRPr="00583A44">
        <w:rPr>
          <w:b/>
          <w:bCs/>
        </w:rPr>
        <w:lastRenderedPageBreak/>
        <w:t>Herramientas para Medir Calidad en C#: El Arsenal del Ingeniero de Software</w:t>
      </w:r>
    </w:p>
    <w:p w14:paraId="573D746A" w14:textId="77777777" w:rsidR="00583A44" w:rsidRPr="00583A44" w:rsidRDefault="00583A44" w:rsidP="00583A44">
      <w:pPr>
        <w:rPr>
          <w:b/>
          <w:bCs/>
        </w:rPr>
      </w:pPr>
      <w:r w:rsidRPr="00583A44">
        <w:rPr>
          <w:b/>
          <w:bCs/>
        </w:rPr>
        <w:t>1. Análisis Estático y Métricas de Código</w:t>
      </w:r>
    </w:p>
    <w:p w14:paraId="6BA7DCAC" w14:textId="77777777" w:rsidR="00583A44" w:rsidRPr="00583A44" w:rsidRDefault="00583A44" w:rsidP="00583A44">
      <w:pPr>
        <w:rPr>
          <w:lang w:val="en-US"/>
        </w:rPr>
      </w:pPr>
      <w:r w:rsidRPr="00583A44">
        <w:rPr>
          <w:b/>
          <w:bCs/>
          <w:lang w:val="en-US"/>
        </w:rPr>
        <w:t>SonarQube</w:t>
      </w:r>
    </w:p>
    <w:p w14:paraId="21C9AE58" w14:textId="77777777" w:rsidR="00583A44" w:rsidRPr="00583A44" w:rsidRDefault="00583A44" w:rsidP="00FF4DAE">
      <w:pPr>
        <w:numPr>
          <w:ilvl w:val="0"/>
          <w:numId w:val="136"/>
        </w:numPr>
      </w:pPr>
      <w:r w:rsidRPr="00583A44">
        <w:rPr>
          <w:i/>
          <w:iCs/>
        </w:rPr>
        <w:t>Función clave</w:t>
      </w:r>
      <w:r w:rsidRPr="00583A44">
        <w:t>: Escaneo continuo de deuda técnica, complejidad ciclomática y </w:t>
      </w:r>
      <w:r w:rsidRPr="00583A44">
        <w:rPr>
          <w:i/>
          <w:iCs/>
        </w:rPr>
        <w:t>code smells</w:t>
      </w:r>
      <w:r w:rsidRPr="00583A44">
        <w:t>.</w:t>
      </w:r>
    </w:p>
    <w:p w14:paraId="5132232F" w14:textId="77777777" w:rsidR="00583A44" w:rsidRPr="00583A44" w:rsidRDefault="00583A44" w:rsidP="00FF4DAE">
      <w:pPr>
        <w:numPr>
          <w:ilvl w:val="0"/>
          <w:numId w:val="136"/>
        </w:numPr>
        <w:rPr>
          <w:lang w:val="en-US"/>
        </w:rPr>
      </w:pPr>
      <w:r w:rsidRPr="00583A44">
        <w:rPr>
          <w:i/>
          <w:iCs/>
          <w:lang w:val="en-US"/>
        </w:rPr>
        <w:t>Ejemplo en .NET CLI</w:t>
      </w:r>
      <w:r w:rsidRPr="00583A44">
        <w:rPr>
          <w:lang w:val="en-US"/>
        </w:rPr>
        <w:t>:</w:t>
      </w:r>
    </w:p>
    <w:p w14:paraId="7582A77A" w14:textId="77777777" w:rsidR="009D7A9C" w:rsidRDefault="009D7A9C" w:rsidP="002B6814">
      <w:pPr>
        <w:pStyle w:val="Cdigo"/>
      </w:pPr>
      <w:r>
        <w:t>// Consulta para métodos problemáticos</w:t>
      </w:r>
    </w:p>
    <w:p w14:paraId="305FD8D9" w14:textId="77777777" w:rsidR="009D7A9C" w:rsidRDefault="009D7A9C" w:rsidP="002B6814">
      <w:pPr>
        <w:pStyle w:val="Cdigo"/>
      </w:pPr>
      <w:r>
        <w:t xml:space="preserve">from m in Methods </w:t>
      </w:r>
    </w:p>
    <w:p w14:paraId="680EDB77" w14:textId="77777777" w:rsidR="009D7A9C" w:rsidRPr="009D7A9C" w:rsidRDefault="009D7A9C" w:rsidP="002B6814">
      <w:pPr>
        <w:pStyle w:val="Cdigo"/>
        <w:rPr>
          <w:lang w:val="en-US"/>
        </w:rPr>
      </w:pPr>
      <w:r w:rsidRPr="009D7A9C">
        <w:rPr>
          <w:lang w:val="en-US"/>
        </w:rPr>
        <w:t>where m.CyclomaticComplexity &gt; 10 || m.NbLinesOfCode &gt; 30</w:t>
      </w:r>
    </w:p>
    <w:p w14:paraId="08E6373D" w14:textId="1D064DE2" w:rsidR="00583A44" w:rsidRPr="00686167" w:rsidRDefault="009D7A9C" w:rsidP="002B6814">
      <w:pPr>
        <w:pStyle w:val="Cdigo"/>
        <w:rPr>
          <w:lang w:val="en-US"/>
        </w:rPr>
      </w:pPr>
      <w:r w:rsidRPr="00686167">
        <w:rPr>
          <w:lang w:val="en-US"/>
        </w:rPr>
        <w:t>select new { m, m.Metrics }</w:t>
      </w:r>
    </w:p>
    <w:p w14:paraId="2D999A88" w14:textId="77777777" w:rsidR="00583A44" w:rsidRPr="00686167" w:rsidRDefault="00583A44" w:rsidP="00A1260B">
      <w:pPr>
        <w:rPr>
          <w:lang w:val="en-US"/>
        </w:rPr>
      </w:pPr>
    </w:p>
    <w:p w14:paraId="22477ECF" w14:textId="77777777" w:rsidR="009D7A9C" w:rsidRPr="009D7A9C" w:rsidRDefault="009D7A9C" w:rsidP="009D7A9C">
      <w:pPr>
        <w:rPr>
          <w:b/>
          <w:bCs/>
          <w:lang w:val="en-US"/>
        </w:rPr>
      </w:pPr>
      <w:r w:rsidRPr="009D7A9C">
        <w:rPr>
          <w:b/>
          <w:bCs/>
          <w:lang w:val="en-US"/>
        </w:rPr>
        <w:t>2. Cobertura de Pruebas</w:t>
      </w:r>
    </w:p>
    <w:p w14:paraId="2BD880ED" w14:textId="77777777" w:rsidR="009D7A9C" w:rsidRPr="009D7A9C" w:rsidRDefault="009D7A9C" w:rsidP="009D7A9C">
      <w:pPr>
        <w:rPr>
          <w:lang w:val="en-US"/>
        </w:rPr>
      </w:pPr>
      <w:r w:rsidRPr="009D7A9C">
        <w:rPr>
          <w:b/>
          <w:bCs/>
          <w:lang w:val="en-US"/>
        </w:rPr>
        <w:t>Coverlet + ReportGenerator</w:t>
      </w:r>
    </w:p>
    <w:p w14:paraId="2BD6C0A4" w14:textId="77777777" w:rsidR="009D7A9C" w:rsidRPr="009D7A9C" w:rsidRDefault="009D7A9C" w:rsidP="00FF4DAE">
      <w:pPr>
        <w:numPr>
          <w:ilvl w:val="0"/>
          <w:numId w:val="137"/>
        </w:numPr>
        <w:rPr>
          <w:lang w:val="en-US"/>
        </w:rPr>
      </w:pPr>
      <w:r w:rsidRPr="009D7A9C">
        <w:rPr>
          <w:i/>
          <w:iCs/>
          <w:lang w:val="en-US"/>
        </w:rPr>
        <w:t>Flujo de trabajo</w:t>
      </w:r>
      <w:r w:rsidRPr="009D7A9C">
        <w:rPr>
          <w:lang w:val="en-US"/>
        </w:rPr>
        <w:t>:</w:t>
      </w:r>
    </w:p>
    <w:p w14:paraId="68A9246C" w14:textId="77777777" w:rsidR="009D7A9C" w:rsidRPr="009D7A9C" w:rsidRDefault="009D7A9C" w:rsidP="00FF4DAE">
      <w:pPr>
        <w:numPr>
          <w:ilvl w:val="1"/>
          <w:numId w:val="137"/>
        </w:numPr>
        <w:rPr>
          <w:lang w:val="en-US"/>
        </w:rPr>
      </w:pPr>
      <w:r w:rsidRPr="009D7A9C">
        <w:rPr>
          <w:lang w:val="en-US"/>
        </w:rPr>
        <w:t>Generar datos de cobertura:</w:t>
      </w:r>
    </w:p>
    <w:p w14:paraId="7F958E4A" w14:textId="1D7AA459" w:rsidR="00583A44" w:rsidRPr="009D7A9C" w:rsidRDefault="009D7A9C" w:rsidP="002B6814">
      <w:pPr>
        <w:pStyle w:val="Cdigo"/>
        <w:rPr>
          <w:lang w:val="en-US"/>
        </w:rPr>
      </w:pPr>
      <w:r w:rsidRPr="009D7A9C">
        <w:rPr>
          <w:lang w:val="en-US"/>
        </w:rPr>
        <w:t xml:space="preserve">dotnet test --collect:"Code Coverage"  </w:t>
      </w:r>
    </w:p>
    <w:p w14:paraId="0FB368C6" w14:textId="14A84B18" w:rsidR="00583A44" w:rsidRPr="00531DB0" w:rsidRDefault="00531DB0" w:rsidP="00FF4DAE">
      <w:pPr>
        <w:pStyle w:val="Prrafodelista"/>
        <w:numPr>
          <w:ilvl w:val="1"/>
          <w:numId w:val="137"/>
        </w:numPr>
        <w:rPr>
          <w:lang w:val="en-US"/>
        </w:rPr>
      </w:pPr>
      <w:r w:rsidRPr="00531DB0">
        <w:t>Crear informe HTML:</w:t>
      </w:r>
    </w:p>
    <w:p w14:paraId="26840CD2" w14:textId="076DD30F" w:rsidR="00583A44" w:rsidRPr="009D7A9C" w:rsidRDefault="0088102F" w:rsidP="002B6814">
      <w:pPr>
        <w:pStyle w:val="Cdigo"/>
        <w:rPr>
          <w:lang w:val="en-US"/>
        </w:rPr>
      </w:pPr>
      <w:r w:rsidRPr="0088102F">
        <w:rPr>
          <w:lang w:val="en-US"/>
        </w:rPr>
        <w:t xml:space="preserve">reportgenerator -reports:coverage.cobertura.xml -targetdir:report  </w:t>
      </w:r>
    </w:p>
    <w:p w14:paraId="3B544B82" w14:textId="102BCBA7" w:rsidR="00583A44" w:rsidRPr="0088102F" w:rsidRDefault="0088102F" w:rsidP="002B6814">
      <w:pPr>
        <w:pStyle w:val="Cdigo"/>
      </w:pPr>
      <w:r w:rsidRPr="0088102F">
        <w:rPr>
          <w:i/>
          <w:iCs/>
        </w:rPr>
        <w:t>Umbral de calidad</w:t>
      </w:r>
      <w:r w:rsidRPr="0088102F">
        <w:t>:</w:t>
      </w:r>
      <w:r w:rsidRPr="0088102F">
        <w:br/>
        <w:t>Bloquear merge si cobertura &lt;85% (Azure Pipelines):</w:t>
      </w:r>
    </w:p>
    <w:p w14:paraId="6FF0882A" w14:textId="77777777" w:rsidR="0088102F" w:rsidRPr="0088102F" w:rsidRDefault="0088102F" w:rsidP="002B6814">
      <w:pPr>
        <w:pStyle w:val="Cdigo"/>
        <w:rPr>
          <w:lang w:val="en-US"/>
        </w:rPr>
      </w:pPr>
      <w:r w:rsidRPr="0088102F">
        <w:rPr>
          <w:lang w:val="en-US"/>
        </w:rPr>
        <w:t>- task: DotNetCoreCLI@2</w:t>
      </w:r>
    </w:p>
    <w:p w14:paraId="79A4A692" w14:textId="77777777" w:rsidR="0088102F" w:rsidRPr="0088102F" w:rsidRDefault="0088102F" w:rsidP="002B6814">
      <w:pPr>
        <w:pStyle w:val="Cdigo"/>
        <w:rPr>
          <w:lang w:val="en-US"/>
        </w:rPr>
      </w:pPr>
      <w:r w:rsidRPr="0088102F">
        <w:rPr>
          <w:lang w:val="en-US"/>
        </w:rPr>
        <w:t xml:space="preserve">  inputs:</w:t>
      </w:r>
    </w:p>
    <w:p w14:paraId="3C971DDC" w14:textId="77777777" w:rsidR="0088102F" w:rsidRPr="0088102F" w:rsidRDefault="0088102F" w:rsidP="002B6814">
      <w:pPr>
        <w:pStyle w:val="Cdigo"/>
        <w:rPr>
          <w:lang w:val="en-US"/>
        </w:rPr>
      </w:pPr>
      <w:r w:rsidRPr="0088102F">
        <w:rPr>
          <w:lang w:val="en-US"/>
        </w:rPr>
        <w:t xml:space="preserve">    command: test</w:t>
      </w:r>
    </w:p>
    <w:p w14:paraId="0C614D47" w14:textId="77777777" w:rsidR="0088102F" w:rsidRPr="0088102F" w:rsidRDefault="0088102F" w:rsidP="002B6814">
      <w:pPr>
        <w:pStyle w:val="Cdigo"/>
        <w:rPr>
          <w:lang w:val="en-US"/>
        </w:rPr>
      </w:pPr>
      <w:r w:rsidRPr="0088102F">
        <w:rPr>
          <w:lang w:val="en-US"/>
        </w:rPr>
        <w:t xml:space="preserve">    arguments: '--configuration Release --collect:"Code Coverage"'</w:t>
      </w:r>
    </w:p>
    <w:p w14:paraId="0BDE53CB" w14:textId="77777777" w:rsidR="0088102F" w:rsidRPr="0088102F" w:rsidRDefault="0088102F" w:rsidP="002B6814">
      <w:pPr>
        <w:pStyle w:val="Cdigo"/>
        <w:rPr>
          <w:lang w:val="en-US"/>
        </w:rPr>
      </w:pPr>
    </w:p>
    <w:p w14:paraId="6B4152A8" w14:textId="77777777" w:rsidR="0088102F" w:rsidRPr="0088102F" w:rsidRDefault="0088102F" w:rsidP="002B6814">
      <w:pPr>
        <w:pStyle w:val="Cdigo"/>
        <w:rPr>
          <w:lang w:val="en-US"/>
        </w:rPr>
      </w:pPr>
      <w:r w:rsidRPr="0088102F">
        <w:rPr>
          <w:lang w:val="en-US"/>
        </w:rPr>
        <w:t>- script: |</w:t>
      </w:r>
    </w:p>
    <w:p w14:paraId="440CF4E9" w14:textId="77777777" w:rsidR="0088102F" w:rsidRPr="0088102F" w:rsidRDefault="0088102F" w:rsidP="002B6814">
      <w:pPr>
        <w:pStyle w:val="Cdigo"/>
        <w:rPr>
          <w:lang w:val="en-US"/>
        </w:rPr>
      </w:pPr>
      <w:r w:rsidRPr="0088102F">
        <w:rPr>
          <w:lang w:val="en-US"/>
        </w:rPr>
        <w:t xml:space="preserve">    if [ $(coverage) -lt 85 ]; then</w:t>
      </w:r>
    </w:p>
    <w:p w14:paraId="401C6E7A" w14:textId="77777777" w:rsidR="0088102F" w:rsidRPr="0088102F" w:rsidRDefault="0088102F" w:rsidP="002B6814">
      <w:pPr>
        <w:pStyle w:val="Cdigo"/>
        <w:rPr>
          <w:lang w:val="en-US"/>
        </w:rPr>
      </w:pPr>
      <w:r w:rsidRPr="0088102F">
        <w:rPr>
          <w:lang w:val="en-US"/>
        </w:rPr>
        <w:t xml:space="preserve">      echo "##vso[task.logissue type=error]Cobertura insuficiente"</w:t>
      </w:r>
    </w:p>
    <w:p w14:paraId="1DC72460" w14:textId="77777777" w:rsidR="0088102F" w:rsidRDefault="0088102F" w:rsidP="002B6814">
      <w:pPr>
        <w:pStyle w:val="Cdigo"/>
      </w:pPr>
      <w:r w:rsidRPr="0088102F">
        <w:rPr>
          <w:lang w:val="en-US"/>
        </w:rPr>
        <w:t xml:space="preserve">      </w:t>
      </w:r>
      <w:r>
        <w:t>exit 1</w:t>
      </w:r>
    </w:p>
    <w:p w14:paraId="06E62E44" w14:textId="7BCB397C" w:rsidR="00583A44" w:rsidRPr="0088102F" w:rsidRDefault="0088102F" w:rsidP="002B6814">
      <w:pPr>
        <w:pStyle w:val="Cdigo"/>
      </w:pPr>
      <w:r>
        <w:t xml:space="preserve">    fi</w:t>
      </w:r>
    </w:p>
    <w:p w14:paraId="06A75478" w14:textId="77777777" w:rsidR="00583A44" w:rsidRDefault="00583A44" w:rsidP="00A1260B"/>
    <w:p w14:paraId="1D8FAB8D" w14:textId="77777777" w:rsidR="00937DA8" w:rsidRDefault="00937DA8" w:rsidP="00A1260B"/>
    <w:p w14:paraId="598E1955" w14:textId="77777777" w:rsidR="00937DA8" w:rsidRDefault="00937DA8" w:rsidP="00A1260B"/>
    <w:p w14:paraId="23F752E4" w14:textId="77777777" w:rsidR="00937DA8" w:rsidRDefault="00937DA8" w:rsidP="00A1260B"/>
    <w:p w14:paraId="763C226E" w14:textId="77777777" w:rsidR="00937DA8" w:rsidRPr="0088102F" w:rsidRDefault="00937DA8" w:rsidP="00A1260B"/>
    <w:p w14:paraId="12D706C5" w14:textId="77777777" w:rsidR="00937DA8" w:rsidRPr="00937DA8" w:rsidRDefault="00937DA8" w:rsidP="00937DA8">
      <w:pPr>
        <w:rPr>
          <w:b/>
          <w:bCs/>
        </w:rPr>
      </w:pPr>
      <w:r w:rsidRPr="00937DA8">
        <w:rPr>
          <w:b/>
          <w:bCs/>
        </w:rPr>
        <w:lastRenderedPageBreak/>
        <w:t>3. Rendimiento y Optimización</w:t>
      </w:r>
    </w:p>
    <w:p w14:paraId="5E2B7A72" w14:textId="77777777" w:rsidR="00937DA8" w:rsidRPr="00937DA8" w:rsidRDefault="00937DA8" w:rsidP="00937DA8">
      <w:r w:rsidRPr="00937DA8">
        <w:rPr>
          <w:b/>
          <w:bCs/>
        </w:rPr>
        <w:t>Benchmark.NET</w:t>
      </w:r>
    </w:p>
    <w:p w14:paraId="4505612C" w14:textId="77777777" w:rsidR="00937DA8" w:rsidRPr="00686167" w:rsidRDefault="00937DA8" w:rsidP="002B6814">
      <w:pPr>
        <w:pStyle w:val="Cdigo"/>
      </w:pPr>
      <w:r w:rsidRPr="00686167">
        <w:t>Patrón de uso:</w:t>
      </w:r>
    </w:p>
    <w:p w14:paraId="728F0127" w14:textId="77777777" w:rsidR="00E8483E" w:rsidRDefault="00E8483E" w:rsidP="002B6814">
      <w:pPr>
        <w:pStyle w:val="Cdigo"/>
      </w:pPr>
      <w:r>
        <w:t>[SimpleJob(RuntimeMoniker.Net80)]</w:t>
      </w:r>
    </w:p>
    <w:p w14:paraId="732C3C30" w14:textId="77777777" w:rsidR="00E8483E" w:rsidRPr="00EE34C9" w:rsidRDefault="00E8483E" w:rsidP="002B6814">
      <w:pPr>
        <w:pStyle w:val="Cdigo"/>
        <w:rPr>
          <w:lang w:val="en-US"/>
        </w:rPr>
      </w:pPr>
      <w:r w:rsidRPr="00EE34C9">
        <w:rPr>
          <w:lang w:val="en-US"/>
        </w:rPr>
        <w:t>[MemoryDiagnoser]</w:t>
      </w:r>
    </w:p>
    <w:p w14:paraId="030DE392" w14:textId="77777777" w:rsidR="00E8483E" w:rsidRPr="00686167" w:rsidRDefault="00E8483E" w:rsidP="002B6814">
      <w:pPr>
        <w:pStyle w:val="Cdigo"/>
        <w:rPr>
          <w:lang w:val="en-US"/>
        </w:rPr>
      </w:pPr>
      <w:r w:rsidRPr="00686167">
        <w:rPr>
          <w:lang w:val="en-US"/>
        </w:rPr>
        <w:t>public class StringBenchmarks</w:t>
      </w:r>
    </w:p>
    <w:p w14:paraId="46DFFB55" w14:textId="77777777" w:rsidR="00E8483E" w:rsidRPr="00686167" w:rsidRDefault="00E8483E" w:rsidP="002B6814">
      <w:pPr>
        <w:pStyle w:val="Cdigo"/>
        <w:rPr>
          <w:lang w:val="en-US"/>
        </w:rPr>
      </w:pPr>
      <w:r w:rsidRPr="00686167">
        <w:rPr>
          <w:lang w:val="en-US"/>
        </w:rPr>
        <w:t>{</w:t>
      </w:r>
    </w:p>
    <w:p w14:paraId="19B9B490" w14:textId="77777777" w:rsidR="00E8483E" w:rsidRPr="00686167" w:rsidRDefault="00E8483E" w:rsidP="002B6814">
      <w:pPr>
        <w:pStyle w:val="Cdigo"/>
        <w:rPr>
          <w:lang w:val="en-US"/>
        </w:rPr>
      </w:pPr>
      <w:r w:rsidRPr="00686167">
        <w:rPr>
          <w:lang w:val="en-US"/>
        </w:rPr>
        <w:t xml:space="preserve">    [Benchmark]</w:t>
      </w:r>
    </w:p>
    <w:p w14:paraId="0450CA23" w14:textId="77777777" w:rsidR="00E8483E" w:rsidRPr="00E8483E" w:rsidRDefault="00E8483E" w:rsidP="002B6814">
      <w:pPr>
        <w:pStyle w:val="Cdigo"/>
        <w:rPr>
          <w:lang w:val="en-US"/>
        </w:rPr>
      </w:pPr>
      <w:r w:rsidRPr="00E8483E">
        <w:rPr>
          <w:lang w:val="en-US"/>
        </w:rPr>
        <w:t xml:space="preserve">    public string ConcatWithPlus() =&gt; "Hello" + " " + "World";</w:t>
      </w:r>
    </w:p>
    <w:p w14:paraId="2A6761AE" w14:textId="77777777" w:rsidR="00E8483E" w:rsidRPr="00E8483E" w:rsidRDefault="00E8483E" w:rsidP="002B6814">
      <w:pPr>
        <w:pStyle w:val="Cdigo"/>
        <w:rPr>
          <w:lang w:val="en-US"/>
        </w:rPr>
      </w:pPr>
    </w:p>
    <w:p w14:paraId="5B1B1631" w14:textId="77777777" w:rsidR="00E8483E" w:rsidRPr="00E8483E" w:rsidRDefault="00E8483E" w:rsidP="002B6814">
      <w:pPr>
        <w:pStyle w:val="Cdigo"/>
        <w:rPr>
          <w:lang w:val="en-US"/>
        </w:rPr>
      </w:pPr>
      <w:r w:rsidRPr="00E8483E">
        <w:rPr>
          <w:lang w:val="en-US"/>
        </w:rPr>
        <w:t xml:space="preserve">    [Benchmark]</w:t>
      </w:r>
    </w:p>
    <w:p w14:paraId="392F48AB" w14:textId="77777777" w:rsidR="00E8483E" w:rsidRPr="00E8483E" w:rsidRDefault="00E8483E" w:rsidP="002B6814">
      <w:pPr>
        <w:pStyle w:val="Cdigo"/>
        <w:rPr>
          <w:lang w:val="en-US"/>
        </w:rPr>
      </w:pPr>
      <w:r w:rsidRPr="00E8483E">
        <w:rPr>
          <w:lang w:val="en-US"/>
        </w:rPr>
        <w:t xml:space="preserve">    public string ConcatWithBuilder()</w:t>
      </w:r>
    </w:p>
    <w:p w14:paraId="66038D0E" w14:textId="77777777" w:rsidR="00E8483E" w:rsidRPr="00E8483E" w:rsidRDefault="00E8483E" w:rsidP="002B6814">
      <w:pPr>
        <w:pStyle w:val="Cdigo"/>
        <w:rPr>
          <w:lang w:val="en-US"/>
        </w:rPr>
      </w:pPr>
      <w:r w:rsidRPr="00E8483E">
        <w:rPr>
          <w:lang w:val="en-US"/>
        </w:rPr>
        <w:t xml:space="preserve">    {</w:t>
      </w:r>
    </w:p>
    <w:p w14:paraId="3147301F" w14:textId="77777777" w:rsidR="00E8483E" w:rsidRPr="00E8483E" w:rsidRDefault="00E8483E" w:rsidP="002B6814">
      <w:pPr>
        <w:pStyle w:val="Cdigo"/>
        <w:rPr>
          <w:lang w:val="en-US"/>
        </w:rPr>
      </w:pPr>
      <w:r w:rsidRPr="00E8483E">
        <w:rPr>
          <w:lang w:val="en-US"/>
        </w:rPr>
        <w:t xml:space="preserve">        var sb = new StringBuilder();</w:t>
      </w:r>
    </w:p>
    <w:p w14:paraId="130DED88" w14:textId="77777777" w:rsidR="00E8483E" w:rsidRPr="00E8483E" w:rsidRDefault="00E8483E" w:rsidP="002B6814">
      <w:pPr>
        <w:pStyle w:val="Cdigo"/>
        <w:rPr>
          <w:lang w:val="en-US"/>
        </w:rPr>
      </w:pPr>
      <w:r w:rsidRPr="00E8483E">
        <w:rPr>
          <w:lang w:val="en-US"/>
        </w:rPr>
        <w:t xml:space="preserve">        sb.Append("Hello");</w:t>
      </w:r>
    </w:p>
    <w:p w14:paraId="185E2CD6" w14:textId="77777777" w:rsidR="00E8483E" w:rsidRPr="00E8483E" w:rsidRDefault="00E8483E" w:rsidP="002B6814">
      <w:pPr>
        <w:pStyle w:val="Cdigo"/>
        <w:rPr>
          <w:lang w:val="en-US"/>
        </w:rPr>
      </w:pPr>
      <w:r w:rsidRPr="00E8483E">
        <w:rPr>
          <w:lang w:val="en-US"/>
        </w:rPr>
        <w:t xml:space="preserve">        sb.Append(" ");</w:t>
      </w:r>
    </w:p>
    <w:p w14:paraId="6FEACA95" w14:textId="77777777" w:rsidR="00E8483E" w:rsidRPr="00E8483E" w:rsidRDefault="00E8483E" w:rsidP="002B6814">
      <w:pPr>
        <w:pStyle w:val="Cdigo"/>
        <w:rPr>
          <w:lang w:val="en-US"/>
        </w:rPr>
      </w:pPr>
      <w:r w:rsidRPr="00E8483E">
        <w:rPr>
          <w:lang w:val="en-US"/>
        </w:rPr>
        <w:t xml:space="preserve">        sb.Append("World");</w:t>
      </w:r>
    </w:p>
    <w:p w14:paraId="1D6AA2DA" w14:textId="77777777" w:rsidR="00E8483E" w:rsidRPr="00E8483E" w:rsidRDefault="00E8483E" w:rsidP="002B6814">
      <w:pPr>
        <w:pStyle w:val="Cdigo"/>
        <w:rPr>
          <w:lang w:val="en-US"/>
        </w:rPr>
      </w:pPr>
      <w:r w:rsidRPr="00E8483E">
        <w:rPr>
          <w:lang w:val="en-US"/>
        </w:rPr>
        <w:t xml:space="preserve">        return sb.ToString();</w:t>
      </w:r>
    </w:p>
    <w:p w14:paraId="1EF64E41" w14:textId="77777777" w:rsidR="00E8483E" w:rsidRDefault="00E8483E" w:rsidP="002B6814">
      <w:pPr>
        <w:pStyle w:val="Cdigo"/>
      </w:pPr>
      <w:r w:rsidRPr="00E8483E">
        <w:rPr>
          <w:lang w:val="en-US"/>
        </w:rPr>
        <w:t xml:space="preserve">    </w:t>
      </w:r>
      <w:r>
        <w:t>}</w:t>
      </w:r>
    </w:p>
    <w:p w14:paraId="74236DB9" w14:textId="6A24CAE8" w:rsidR="00583A44" w:rsidRPr="0088102F" w:rsidRDefault="00E8483E" w:rsidP="002B6814">
      <w:pPr>
        <w:pStyle w:val="Cdigo"/>
      </w:pPr>
      <w:r>
        <w:t>}</w:t>
      </w:r>
    </w:p>
    <w:p w14:paraId="126AA7AE" w14:textId="77777777" w:rsidR="00E8483E" w:rsidRPr="00E8483E" w:rsidRDefault="00E8483E" w:rsidP="00FF4DAE">
      <w:pPr>
        <w:numPr>
          <w:ilvl w:val="0"/>
          <w:numId w:val="138"/>
        </w:numPr>
        <w:rPr>
          <w:lang w:val="en-US"/>
        </w:rPr>
      </w:pPr>
      <w:r w:rsidRPr="00E8483E">
        <w:rPr>
          <w:i/>
          <w:iCs/>
          <w:lang w:val="en-US"/>
        </w:rPr>
        <w:t>Salida clave</w:t>
      </w:r>
      <w:r w:rsidRPr="00E8483E">
        <w:rPr>
          <w:lang w:val="en-US"/>
        </w:rPr>
        <w:t>:</w:t>
      </w:r>
    </w:p>
    <w:tbl>
      <w:tblPr>
        <w:tblStyle w:val="Tablanormal5"/>
        <w:tblW w:w="0" w:type="auto"/>
        <w:tblLook w:val="04A0" w:firstRow="1" w:lastRow="0" w:firstColumn="1" w:lastColumn="0" w:noHBand="0" w:noVBand="1"/>
      </w:tblPr>
      <w:tblGrid>
        <w:gridCol w:w="1834"/>
        <w:gridCol w:w="977"/>
        <w:gridCol w:w="1150"/>
      </w:tblGrid>
      <w:tr w:rsidR="00E8483E" w:rsidRPr="00E8483E" w14:paraId="78838B89" w14:textId="77777777" w:rsidTr="00E848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AF7476" w14:textId="77777777" w:rsidR="00E8483E" w:rsidRPr="00E8483E" w:rsidRDefault="00E8483E" w:rsidP="00E8483E">
            <w:pPr>
              <w:rPr>
                <w:b/>
                <w:bCs/>
                <w:sz w:val="20"/>
                <w:szCs w:val="18"/>
                <w:lang w:val="en-US"/>
              </w:rPr>
            </w:pPr>
            <w:r w:rsidRPr="00E8483E">
              <w:rPr>
                <w:b/>
                <w:bCs/>
                <w:sz w:val="20"/>
                <w:szCs w:val="18"/>
                <w:lang w:val="en-US"/>
              </w:rPr>
              <w:t>Método</w:t>
            </w:r>
          </w:p>
        </w:tc>
        <w:tc>
          <w:tcPr>
            <w:tcW w:w="0" w:type="auto"/>
            <w:hideMark/>
          </w:tcPr>
          <w:p w14:paraId="061399D4" w14:textId="77777777" w:rsidR="00E8483E" w:rsidRPr="00E8483E" w:rsidRDefault="00E8483E" w:rsidP="00E8483E">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8483E">
              <w:rPr>
                <w:b/>
                <w:bCs/>
                <w:sz w:val="20"/>
                <w:szCs w:val="18"/>
                <w:lang w:val="en-US"/>
              </w:rPr>
              <w:t>Media</w:t>
            </w:r>
          </w:p>
        </w:tc>
        <w:tc>
          <w:tcPr>
            <w:tcW w:w="0" w:type="auto"/>
            <w:hideMark/>
          </w:tcPr>
          <w:p w14:paraId="39010E04" w14:textId="77777777" w:rsidR="00E8483E" w:rsidRPr="00E8483E" w:rsidRDefault="00E8483E" w:rsidP="00E8483E">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8483E">
              <w:rPr>
                <w:b/>
                <w:bCs/>
                <w:sz w:val="20"/>
                <w:szCs w:val="18"/>
                <w:lang w:val="en-US"/>
              </w:rPr>
              <w:t>Allocated</w:t>
            </w:r>
          </w:p>
        </w:tc>
      </w:tr>
      <w:tr w:rsidR="00E8483E" w:rsidRPr="00E8483E" w14:paraId="0DADCF00" w14:textId="77777777" w:rsidTr="00E84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D1009" w14:textId="77777777" w:rsidR="00E8483E" w:rsidRPr="00E8483E" w:rsidRDefault="00E8483E" w:rsidP="00E8483E">
            <w:pPr>
              <w:rPr>
                <w:sz w:val="20"/>
                <w:szCs w:val="18"/>
                <w:lang w:val="en-US"/>
              </w:rPr>
            </w:pPr>
            <w:r w:rsidRPr="00E8483E">
              <w:rPr>
                <w:sz w:val="20"/>
                <w:szCs w:val="18"/>
                <w:lang w:val="en-US"/>
              </w:rPr>
              <w:t>ConcatWithPlus</w:t>
            </w:r>
          </w:p>
        </w:tc>
        <w:tc>
          <w:tcPr>
            <w:tcW w:w="0" w:type="auto"/>
            <w:hideMark/>
          </w:tcPr>
          <w:p w14:paraId="63AD207B" w14:textId="77777777" w:rsidR="00E8483E" w:rsidRPr="00E8483E" w:rsidRDefault="00E8483E" w:rsidP="00E8483E">
            <w:pPr>
              <w:cnfStyle w:val="000000100000" w:firstRow="0" w:lastRow="0" w:firstColumn="0" w:lastColumn="0" w:oddVBand="0" w:evenVBand="0" w:oddHBand="1" w:evenHBand="0" w:firstRowFirstColumn="0" w:firstRowLastColumn="0" w:lastRowFirstColumn="0" w:lastRowLastColumn="0"/>
              <w:rPr>
                <w:sz w:val="20"/>
                <w:szCs w:val="18"/>
                <w:lang w:val="en-US"/>
              </w:rPr>
            </w:pPr>
            <w:r w:rsidRPr="00E8483E">
              <w:rPr>
                <w:sz w:val="20"/>
                <w:szCs w:val="18"/>
                <w:lang w:val="en-US"/>
              </w:rPr>
              <w:t>12.56 ns</w:t>
            </w:r>
          </w:p>
        </w:tc>
        <w:tc>
          <w:tcPr>
            <w:tcW w:w="0" w:type="auto"/>
            <w:hideMark/>
          </w:tcPr>
          <w:p w14:paraId="03C3E827" w14:textId="77777777" w:rsidR="00E8483E" w:rsidRPr="00E8483E" w:rsidRDefault="00E8483E" w:rsidP="00E8483E">
            <w:pPr>
              <w:cnfStyle w:val="000000100000" w:firstRow="0" w:lastRow="0" w:firstColumn="0" w:lastColumn="0" w:oddVBand="0" w:evenVBand="0" w:oddHBand="1" w:evenHBand="0" w:firstRowFirstColumn="0" w:firstRowLastColumn="0" w:lastRowFirstColumn="0" w:lastRowLastColumn="0"/>
              <w:rPr>
                <w:sz w:val="20"/>
                <w:szCs w:val="18"/>
                <w:lang w:val="en-US"/>
              </w:rPr>
            </w:pPr>
            <w:r w:rsidRPr="00E8483E">
              <w:rPr>
                <w:sz w:val="20"/>
                <w:szCs w:val="18"/>
                <w:lang w:val="en-US"/>
              </w:rPr>
              <w:t>32 B</w:t>
            </w:r>
          </w:p>
        </w:tc>
      </w:tr>
      <w:tr w:rsidR="00E8483E" w:rsidRPr="00E8483E" w14:paraId="5F915287" w14:textId="77777777" w:rsidTr="00E8483E">
        <w:tc>
          <w:tcPr>
            <w:cnfStyle w:val="001000000000" w:firstRow="0" w:lastRow="0" w:firstColumn="1" w:lastColumn="0" w:oddVBand="0" w:evenVBand="0" w:oddHBand="0" w:evenHBand="0" w:firstRowFirstColumn="0" w:firstRowLastColumn="0" w:lastRowFirstColumn="0" w:lastRowLastColumn="0"/>
            <w:tcW w:w="0" w:type="auto"/>
            <w:hideMark/>
          </w:tcPr>
          <w:p w14:paraId="5FEAFAA1" w14:textId="77777777" w:rsidR="00E8483E" w:rsidRPr="00E8483E" w:rsidRDefault="00E8483E" w:rsidP="00E8483E">
            <w:pPr>
              <w:rPr>
                <w:sz w:val="20"/>
                <w:szCs w:val="18"/>
                <w:lang w:val="en-US"/>
              </w:rPr>
            </w:pPr>
            <w:r w:rsidRPr="00E8483E">
              <w:rPr>
                <w:sz w:val="20"/>
                <w:szCs w:val="18"/>
                <w:lang w:val="en-US"/>
              </w:rPr>
              <w:t>ConcatWithBuilder</w:t>
            </w:r>
          </w:p>
        </w:tc>
        <w:tc>
          <w:tcPr>
            <w:tcW w:w="0" w:type="auto"/>
            <w:hideMark/>
          </w:tcPr>
          <w:p w14:paraId="549DE534" w14:textId="77777777" w:rsidR="00E8483E" w:rsidRPr="00E8483E" w:rsidRDefault="00E8483E" w:rsidP="00E8483E">
            <w:pPr>
              <w:cnfStyle w:val="000000000000" w:firstRow="0" w:lastRow="0" w:firstColumn="0" w:lastColumn="0" w:oddVBand="0" w:evenVBand="0" w:oddHBand="0" w:evenHBand="0" w:firstRowFirstColumn="0" w:firstRowLastColumn="0" w:lastRowFirstColumn="0" w:lastRowLastColumn="0"/>
              <w:rPr>
                <w:sz w:val="20"/>
                <w:szCs w:val="18"/>
                <w:lang w:val="en-US"/>
              </w:rPr>
            </w:pPr>
            <w:r w:rsidRPr="00E8483E">
              <w:rPr>
                <w:sz w:val="20"/>
                <w:szCs w:val="18"/>
                <w:lang w:val="en-US"/>
              </w:rPr>
              <w:t>45.67 ns</w:t>
            </w:r>
          </w:p>
        </w:tc>
        <w:tc>
          <w:tcPr>
            <w:tcW w:w="0" w:type="auto"/>
            <w:hideMark/>
          </w:tcPr>
          <w:p w14:paraId="486ED940" w14:textId="77777777" w:rsidR="00E8483E" w:rsidRPr="00E8483E" w:rsidRDefault="00E8483E" w:rsidP="00E8483E">
            <w:pPr>
              <w:cnfStyle w:val="000000000000" w:firstRow="0" w:lastRow="0" w:firstColumn="0" w:lastColumn="0" w:oddVBand="0" w:evenVBand="0" w:oddHBand="0" w:evenHBand="0" w:firstRowFirstColumn="0" w:firstRowLastColumn="0" w:lastRowFirstColumn="0" w:lastRowLastColumn="0"/>
              <w:rPr>
                <w:sz w:val="20"/>
                <w:szCs w:val="18"/>
                <w:lang w:val="en-US"/>
              </w:rPr>
            </w:pPr>
            <w:r w:rsidRPr="00E8483E">
              <w:rPr>
                <w:sz w:val="20"/>
                <w:szCs w:val="18"/>
                <w:lang w:val="en-US"/>
              </w:rPr>
              <w:t>144 B</w:t>
            </w:r>
          </w:p>
        </w:tc>
      </w:tr>
    </w:tbl>
    <w:p w14:paraId="6517DC8F" w14:textId="77777777" w:rsidR="00E8483E" w:rsidRPr="00E8483E" w:rsidRDefault="00E8483E" w:rsidP="00E8483E">
      <w:pPr>
        <w:rPr>
          <w:lang w:val="en-US"/>
        </w:rPr>
      </w:pPr>
      <w:r w:rsidRPr="00E8483E">
        <w:rPr>
          <w:b/>
          <w:bCs/>
          <w:lang w:val="en-US"/>
        </w:rPr>
        <w:t>JetBrains dotTrace</w:t>
      </w:r>
    </w:p>
    <w:p w14:paraId="5F7539C8" w14:textId="77777777" w:rsidR="00E8483E" w:rsidRPr="00E8483E" w:rsidRDefault="00E8483E" w:rsidP="00FF4DAE">
      <w:pPr>
        <w:numPr>
          <w:ilvl w:val="0"/>
          <w:numId w:val="139"/>
        </w:numPr>
        <w:jc w:val="left"/>
      </w:pPr>
      <w:r w:rsidRPr="00E8483E">
        <w:rPr>
          <w:i/>
          <w:iCs/>
        </w:rPr>
        <w:t>Escenario crítico</w:t>
      </w:r>
      <w:r w:rsidRPr="00E8483E">
        <w:t>:</w:t>
      </w:r>
      <w:r w:rsidRPr="00E8483E">
        <w:br/>
        <w:t>Perfilar un endpoint API lento en ASP.NET Core:</w:t>
      </w:r>
    </w:p>
    <w:p w14:paraId="31E6297D" w14:textId="77777777" w:rsidR="007B2BCE" w:rsidRPr="007B2BCE" w:rsidRDefault="007B2BCE" w:rsidP="002B6814">
      <w:pPr>
        <w:pStyle w:val="Cdigo"/>
        <w:rPr>
          <w:lang w:val="en-US"/>
        </w:rPr>
      </w:pPr>
      <w:r w:rsidRPr="007B2BCE">
        <w:rPr>
          <w:lang w:val="en-US"/>
        </w:rPr>
        <w:t>public IActionResult SlowEndpoint()</w:t>
      </w:r>
    </w:p>
    <w:p w14:paraId="65D26904" w14:textId="77777777" w:rsidR="007B2BCE" w:rsidRPr="007B2BCE" w:rsidRDefault="007B2BCE" w:rsidP="002B6814">
      <w:pPr>
        <w:pStyle w:val="Cdigo"/>
        <w:rPr>
          <w:lang w:val="en-US"/>
        </w:rPr>
      </w:pPr>
      <w:r w:rsidRPr="007B2BCE">
        <w:rPr>
          <w:lang w:val="en-US"/>
        </w:rPr>
        <w:t>{</w:t>
      </w:r>
    </w:p>
    <w:p w14:paraId="541398AA" w14:textId="77777777" w:rsidR="007B2BCE" w:rsidRPr="007B2BCE" w:rsidRDefault="007B2BCE" w:rsidP="002B6814">
      <w:pPr>
        <w:pStyle w:val="Cdigo"/>
        <w:rPr>
          <w:lang w:val="en-US"/>
        </w:rPr>
      </w:pPr>
      <w:r w:rsidRPr="007B2BCE">
        <w:rPr>
          <w:lang w:val="en-US"/>
        </w:rPr>
        <w:t xml:space="preserve">    using (var _ = dotTrace.Attach())</w:t>
      </w:r>
    </w:p>
    <w:p w14:paraId="0ED4A646" w14:textId="77777777" w:rsidR="007B2BCE" w:rsidRDefault="007B2BCE" w:rsidP="002B6814">
      <w:pPr>
        <w:pStyle w:val="Cdigo"/>
      </w:pPr>
      <w:r w:rsidRPr="007B2BCE">
        <w:rPr>
          <w:lang w:val="en-US"/>
        </w:rPr>
        <w:t xml:space="preserve">    </w:t>
      </w:r>
      <w:r>
        <w:t>{</w:t>
      </w:r>
    </w:p>
    <w:p w14:paraId="0EFB9038" w14:textId="77777777" w:rsidR="007B2BCE" w:rsidRDefault="007B2BCE" w:rsidP="002B6814">
      <w:pPr>
        <w:pStyle w:val="Cdigo"/>
      </w:pPr>
      <w:r>
        <w:t xml:space="preserve">        // Código a analizar</w:t>
      </w:r>
    </w:p>
    <w:p w14:paraId="63D85E14" w14:textId="77777777" w:rsidR="007B2BCE" w:rsidRDefault="007B2BCE" w:rsidP="002B6814">
      <w:pPr>
        <w:pStyle w:val="Cdigo"/>
      </w:pPr>
      <w:r>
        <w:t xml:space="preserve">    }</w:t>
      </w:r>
    </w:p>
    <w:p w14:paraId="2BC1B942" w14:textId="7E9E05C5" w:rsidR="00583A44" w:rsidRDefault="007B2BCE" w:rsidP="002B6814">
      <w:pPr>
        <w:pStyle w:val="Cdigo"/>
      </w:pPr>
      <w:r>
        <w:t>}</w:t>
      </w:r>
    </w:p>
    <w:p w14:paraId="33B47B1F" w14:textId="77777777" w:rsidR="007B2BCE" w:rsidRDefault="007B2BCE" w:rsidP="002B6814">
      <w:pPr>
        <w:pStyle w:val="Cdigo"/>
      </w:pPr>
    </w:p>
    <w:p w14:paraId="25705121" w14:textId="77777777" w:rsidR="007B2BCE" w:rsidRDefault="007B2BCE" w:rsidP="002B6814">
      <w:pPr>
        <w:pStyle w:val="Cdigo"/>
      </w:pPr>
    </w:p>
    <w:p w14:paraId="50D6BBD2" w14:textId="77777777" w:rsidR="007B2BCE" w:rsidRDefault="007B2BCE" w:rsidP="002B6814">
      <w:pPr>
        <w:pStyle w:val="Cdigo"/>
      </w:pPr>
    </w:p>
    <w:p w14:paraId="16BFA0FA" w14:textId="77777777" w:rsidR="007B2BCE" w:rsidRDefault="007B2BCE" w:rsidP="002B6814">
      <w:pPr>
        <w:pStyle w:val="Cdigo"/>
      </w:pPr>
    </w:p>
    <w:p w14:paraId="27FC0AED" w14:textId="77777777" w:rsidR="007B2BCE" w:rsidRDefault="007B2BCE" w:rsidP="002B6814">
      <w:pPr>
        <w:pStyle w:val="Cdigo"/>
      </w:pPr>
    </w:p>
    <w:p w14:paraId="12E884A3" w14:textId="77777777" w:rsidR="007B2BCE" w:rsidRDefault="007B2BCE" w:rsidP="002B6814">
      <w:pPr>
        <w:pStyle w:val="Cdigo"/>
      </w:pPr>
    </w:p>
    <w:p w14:paraId="793F3245" w14:textId="77777777" w:rsidR="007B2BCE" w:rsidRDefault="007B2BCE" w:rsidP="002B6814">
      <w:pPr>
        <w:pStyle w:val="Cdigo"/>
      </w:pPr>
    </w:p>
    <w:p w14:paraId="11A24A37" w14:textId="77777777" w:rsidR="007B2BCE" w:rsidRDefault="007B2BCE" w:rsidP="002B6814">
      <w:pPr>
        <w:pStyle w:val="Cdigo"/>
      </w:pPr>
    </w:p>
    <w:p w14:paraId="6B886CF1" w14:textId="77777777" w:rsidR="007B2BCE" w:rsidRDefault="007B2BCE" w:rsidP="002B6814">
      <w:pPr>
        <w:pStyle w:val="Cdigo"/>
      </w:pPr>
    </w:p>
    <w:p w14:paraId="7ECC4294" w14:textId="77777777" w:rsidR="007B2BCE" w:rsidRDefault="007B2BCE" w:rsidP="002B6814">
      <w:pPr>
        <w:pStyle w:val="Cdigo"/>
      </w:pPr>
    </w:p>
    <w:p w14:paraId="4AC68F90" w14:textId="77777777" w:rsidR="007B2BCE" w:rsidRPr="0088102F" w:rsidRDefault="007B2BCE" w:rsidP="002B6814">
      <w:pPr>
        <w:pStyle w:val="Cdigo"/>
      </w:pPr>
    </w:p>
    <w:p w14:paraId="52FCB855" w14:textId="77777777" w:rsidR="007B2BCE" w:rsidRPr="007B2BCE" w:rsidRDefault="007B2BCE" w:rsidP="007B2BCE">
      <w:pPr>
        <w:rPr>
          <w:b/>
          <w:bCs/>
        </w:rPr>
      </w:pPr>
      <w:r w:rsidRPr="007B2BCE">
        <w:rPr>
          <w:b/>
          <w:bCs/>
        </w:rPr>
        <w:lastRenderedPageBreak/>
        <w:t>4. Seguridad y Vulnerabilidades</w:t>
      </w:r>
    </w:p>
    <w:p w14:paraId="44386A72" w14:textId="77777777" w:rsidR="007B2BCE" w:rsidRPr="007B2BCE" w:rsidRDefault="007B2BCE" w:rsidP="007B2BCE">
      <w:pPr>
        <w:rPr>
          <w:lang w:val="en-US"/>
        </w:rPr>
      </w:pPr>
      <w:r w:rsidRPr="007B2BCE">
        <w:rPr>
          <w:b/>
          <w:bCs/>
          <w:lang w:val="en-US"/>
        </w:rPr>
        <w:t>OWASP ZAP + Security Code Scan</w:t>
      </w:r>
    </w:p>
    <w:p w14:paraId="435881E3" w14:textId="77777777" w:rsidR="007B2BCE" w:rsidRPr="007B2BCE" w:rsidRDefault="007B2BCE" w:rsidP="00FF4DAE">
      <w:pPr>
        <w:numPr>
          <w:ilvl w:val="0"/>
          <w:numId w:val="140"/>
        </w:numPr>
        <w:rPr>
          <w:lang w:val="en-US"/>
        </w:rPr>
      </w:pPr>
      <w:r w:rsidRPr="007B2BCE">
        <w:rPr>
          <w:i/>
          <w:iCs/>
          <w:lang w:val="en-US"/>
        </w:rPr>
        <w:t>Pipeline de seguridad</w:t>
      </w:r>
      <w:r w:rsidRPr="007B2BCE">
        <w:rPr>
          <w:lang w:val="en-US"/>
        </w:rPr>
        <w:t>:</w:t>
      </w:r>
    </w:p>
    <w:p w14:paraId="506CFAF5" w14:textId="77777777" w:rsidR="007B2BCE" w:rsidRDefault="007B2BCE" w:rsidP="002B6814">
      <w:pPr>
        <w:pStyle w:val="Cdigo"/>
      </w:pPr>
      <w:r>
        <w:t>- task: Docker@2</w:t>
      </w:r>
    </w:p>
    <w:p w14:paraId="7FE45727" w14:textId="77777777" w:rsidR="007B2BCE" w:rsidRDefault="007B2BCE" w:rsidP="002B6814">
      <w:pPr>
        <w:pStyle w:val="Cdigo"/>
      </w:pPr>
      <w:r>
        <w:t xml:space="preserve">  inputs:</w:t>
      </w:r>
    </w:p>
    <w:p w14:paraId="75F05E50" w14:textId="77777777" w:rsidR="007B2BCE" w:rsidRDefault="007B2BCE" w:rsidP="002B6814">
      <w:pPr>
        <w:pStyle w:val="Cdigo"/>
      </w:pPr>
      <w:r>
        <w:t xml:space="preserve">    command: 'run'</w:t>
      </w:r>
    </w:p>
    <w:p w14:paraId="215F19AD" w14:textId="77777777" w:rsidR="007B2BCE" w:rsidRDefault="007B2BCE" w:rsidP="002B6814">
      <w:pPr>
        <w:pStyle w:val="Cdigo"/>
      </w:pPr>
      <w:r>
        <w:t xml:space="preserve">    image: 'owasp/zap'</w:t>
      </w:r>
    </w:p>
    <w:p w14:paraId="5868CA01" w14:textId="77777777" w:rsidR="007B2BCE" w:rsidRPr="007B2BCE" w:rsidRDefault="007B2BCE" w:rsidP="002B6814">
      <w:pPr>
        <w:pStyle w:val="Cdigo"/>
        <w:rPr>
          <w:lang w:val="en-US"/>
        </w:rPr>
      </w:pPr>
      <w:r w:rsidRPr="007B2BCE">
        <w:rPr>
          <w:lang w:val="en-US"/>
        </w:rPr>
        <w:t xml:space="preserve">    arguments: 'baseline -t https://mi-api.com'</w:t>
      </w:r>
    </w:p>
    <w:p w14:paraId="471A5F21" w14:textId="77777777" w:rsidR="007B2BCE" w:rsidRPr="007B2BCE" w:rsidRDefault="007B2BCE" w:rsidP="002B6814">
      <w:pPr>
        <w:pStyle w:val="Cdigo"/>
        <w:rPr>
          <w:lang w:val="en-US"/>
        </w:rPr>
      </w:pPr>
    </w:p>
    <w:p w14:paraId="59C05BDD" w14:textId="77777777" w:rsidR="007B2BCE" w:rsidRPr="007B2BCE" w:rsidRDefault="007B2BCE" w:rsidP="002B6814">
      <w:pPr>
        <w:pStyle w:val="Cdigo"/>
        <w:rPr>
          <w:lang w:val="en-US"/>
        </w:rPr>
      </w:pPr>
      <w:r w:rsidRPr="007B2BCE">
        <w:rPr>
          <w:lang w:val="en-US"/>
        </w:rPr>
        <w:t>- task: SecurityCodeScan@5</w:t>
      </w:r>
    </w:p>
    <w:p w14:paraId="4391162F" w14:textId="77777777" w:rsidR="007B2BCE" w:rsidRPr="007B2BCE" w:rsidRDefault="007B2BCE" w:rsidP="002B6814">
      <w:pPr>
        <w:pStyle w:val="Cdigo"/>
        <w:rPr>
          <w:lang w:val="en-US"/>
        </w:rPr>
      </w:pPr>
      <w:r w:rsidRPr="007B2BCE">
        <w:rPr>
          <w:lang w:val="en-US"/>
        </w:rPr>
        <w:t xml:space="preserve">  inputs:</w:t>
      </w:r>
    </w:p>
    <w:p w14:paraId="3982753B" w14:textId="300CEE4E" w:rsidR="00583A44" w:rsidRPr="007B2BCE" w:rsidRDefault="007B2BCE" w:rsidP="002B6814">
      <w:pPr>
        <w:pStyle w:val="Cdigo"/>
        <w:rPr>
          <w:lang w:val="en-US"/>
        </w:rPr>
      </w:pPr>
      <w:r w:rsidRPr="007B2BCE">
        <w:rPr>
          <w:lang w:val="en-US"/>
        </w:rPr>
        <w:t xml:space="preserve">    targetPath: 'src/MiApp.sln'</w:t>
      </w:r>
    </w:p>
    <w:p w14:paraId="692DC5B7" w14:textId="77777777" w:rsidR="00583A44" w:rsidRPr="007B2BCE" w:rsidRDefault="00583A44" w:rsidP="00A1260B">
      <w:pPr>
        <w:rPr>
          <w:lang w:val="en-US"/>
        </w:rPr>
      </w:pPr>
    </w:p>
    <w:p w14:paraId="5386D103" w14:textId="365CF380" w:rsidR="00583A44" w:rsidRPr="00244CA8" w:rsidRDefault="00396F76" w:rsidP="00FF4DAE">
      <w:pPr>
        <w:pStyle w:val="Prrafodelista"/>
        <w:numPr>
          <w:ilvl w:val="0"/>
          <w:numId w:val="141"/>
        </w:numPr>
        <w:rPr>
          <w:lang w:val="en-US"/>
        </w:rPr>
      </w:pPr>
      <w:r w:rsidRPr="00244CA8">
        <w:rPr>
          <w:i/>
          <w:iCs/>
        </w:rPr>
        <w:t>Integración en C#</w:t>
      </w:r>
      <w:r w:rsidRPr="00396F76">
        <w:t>:</w:t>
      </w:r>
    </w:p>
    <w:p w14:paraId="2A10EA40" w14:textId="77777777" w:rsidR="00244CA8" w:rsidRPr="00244CA8" w:rsidRDefault="00244CA8" w:rsidP="002B6814">
      <w:pPr>
        <w:pStyle w:val="Cdigo"/>
        <w:rPr>
          <w:lang w:val="en-US"/>
        </w:rPr>
      </w:pPr>
      <w:r w:rsidRPr="00244CA8">
        <w:rPr>
          <w:lang w:val="en-US"/>
        </w:rPr>
        <w:t>dotnet tool install --global security-scan</w:t>
      </w:r>
    </w:p>
    <w:p w14:paraId="7631BD16" w14:textId="65F75172" w:rsidR="00583A44" w:rsidRPr="007B2BCE" w:rsidRDefault="00244CA8" w:rsidP="002B6814">
      <w:pPr>
        <w:pStyle w:val="Cdigo"/>
        <w:rPr>
          <w:lang w:val="en-US"/>
        </w:rPr>
      </w:pPr>
      <w:r w:rsidRPr="00244CA8">
        <w:rPr>
          <w:lang w:val="en-US"/>
        </w:rPr>
        <w:t>dotnet security-scan ./src</w:t>
      </w:r>
    </w:p>
    <w:p w14:paraId="6E530D5A" w14:textId="77777777" w:rsidR="00244CA8" w:rsidRPr="00244CA8" w:rsidRDefault="00244CA8" w:rsidP="00244CA8">
      <w:pPr>
        <w:rPr>
          <w:lang w:val="en-US"/>
        </w:rPr>
      </w:pPr>
      <w:r w:rsidRPr="00244CA8">
        <w:rPr>
          <w:b/>
          <w:bCs/>
          <w:lang w:val="en-US"/>
        </w:rPr>
        <w:t>NuGet Audit</w:t>
      </w:r>
    </w:p>
    <w:p w14:paraId="033419F4" w14:textId="77777777" w:rsidR="00244CA8" w:rsidRPr="00244CA8" w:rsidRDefault="00244CA8" w:rsidP="00FF4DAE">
      <w:pPr>
        <w:numPr>
          <w:ilvl w:val="0"/>
          <w:numId w:val="142"/>
        </w:numPr>
        <w:rPr>
          <w:lang w:val="en-US"/>
        </w:rPr>
      </w:pPr>
      <w:r w:rsidRPr="00244CA8">
        <w:rPr>
          <w:i/>
          <w:iCs/>
          <w:lang w:val="en-US"/>
        </w:rPr>
        <w:t>Detección proactiva</w:t>
      </w:r>
      <w:r w:rsidRPr="00244CA8">
        <w:rPr>
          <w:lang w:val="en-US"/>
        </w:rPr>
        <w:t>:</w:t>
      </w:r>
    </w:p>
    <w:p w14:paraId="6012BC9F" w14:textId="0C9D51AF" w:rsidR="00583A44" w:rsidRPr="007B2BCE" w:rsidRDefault="00244CA8" w:rsidP="002B6814">
      <w:pPr>
        <w:pStyle w:val="Cdigo"/>
        <w:rPr>
          <w:lang w:val="en-US"/>
        </w:rPr>
      </w:pPr>
      <w:r w:rsidRPr="00244CA8">
        <w:rPr>
          <w:lang w:val="en-US"/>
        </w:rPr>
        <w:t>dotnet list package --vulnerable --format json</w:t>
      </w:r>
    </w:p>
    <w:p w14:paraId="73697ACD" w14:textId="09D9DC54" w:rsidR="00583A44" w:rsidRPr="007B2BCE" w:rsidRDefault="009145B9" w:rsidP="00A1260B">
      <w:pPr>
        <w:rPr>
          <w:lang w:val="en-US"/>
        </w:rPr>
      </w:pPr>
      <w:r>
        <w:rPr>
          <w:lang w:val="en-US"/>
        </w:rPr>
        <w:t>________________________________________________________</w:t>
      </w:r>
    </w:p>
    <w:p w14:paraId="1921E197" w14:textId="77777777" w:rsidR="009145B9" w:rsidRPr="009145B9" w:rsidRDefault="009145B9" w:rsidP="002B6814">
      <w:pPr>
        <w:pStyle w:val="Cdigo"/>
        <w:rPr>
          <w:lang w:val="en-US"/>
        </w:rPr>
      </w:pPr>
      <w:r w:rsidRPr="009145B9">
        <w:rPr>
          <w:lang w:val="en-US"/>
        </w:rPr>
        <w:t>// Resultado</w:t>
      </w:r>
    </w:p>
    <w:p w14:paraId="43D819A6" w14:textId="77777777" w:rsidR="009145B9" w:rsidRPr="009145B9" w:rsidRDefault="009145B9" w:rsidP="002B6814">
      <w:pPr>
        <w:pStyle w:val="Cdigo"/>
        <w:rPr>
          <w:lang w:val="en-US"/>
        </w:rPr>
      </w:pPr>
      <w:r w:rsidRPr="009145B9">
        <w:rPr>
          <w:lang w:val="en-US"/>
        </w:rPr>
        <w:t>{</w:t>
      </w:r>
    </w:p>
    <w:p w14:paraId="545CCD32" w14:textId="77777777" w:rsidR="009145B9" w:rsidRPr="009145B9" w:rsidRDefault="009145B9" w:rsidP="002B6814">
      <w:pPr>
        <w:pStyle w:val="Cdigo"/>
        <w:rPr>
          <w:lang w:val="en-US"/>
        </w:rPr>
      </w:pPr>
      <w:r w:rsidRPr="009145B9">
        <w:rPr>
          <w:lang w:val="en-US"/>
        </w:rPr>
        <w:t xml:space="preserve">  "vulnerabilities": [</w:t>
      </w:r>
    </w:p>
    <w:p w14:paraId="0738D37B" w14:textId="77777777" w:rsidR="009145B9" w:rsidRPr="009145B9" w:rsidRDefault="009145B9" w:rsidP="002B6814">
      <w:pPr>
        <w:pStyle w:val="Cdigo"/>
        <w:rPr>
          <w:lang w:val="en-US"/>
        </w:rPr>
      </w:pPr>
      <w:r w:rsidRPr="009145B9">
        <w:rPr>
          <w:lang w:val="en-US"/>
        </w:rPr>
        <w:t xml:space="preserve">    {</w:t>
      </w:r>
    </w:p>
    <w:p w14:paraId="2A15C0C5" w14:textId="77777777" w:rsidR="009145B9" w:rsidRPr="009145B9" w:rsidRDefault="009145B9" w:rsidP="002B6814">
      <w:pPr>
        <w:pStyle w:val="Cdigo"/>
        <w:rPr>
          <w:lang w:val="en-US"/>
        </w:rPr>
      </w:pPr>
      <w:r w:rsidRPr="009145B9">
        <w:rPr>
          <w:lang w:val="en-US"/>
        </w:rPr>
        <w:t xml:space="preserve">      "Package": "Newtonsoft.Json",</w:t>
      </w:r>
    </w:p>
    <w:p w14:paraId="1F910A0E" w14:textId="77777777" w:rsidR="009145B9" w:rsidRPr="00686167" w:rsidRDefault="009145B9" w:rsidP="002B6814">
      <w:pPr>
        <w:pStyle w:val="Cdigo"/>
      </w:pPr>
      <w:r w:rsidRPr="009145B9">
        <w:rPr>
          <w:lang w:val="en-US"/>
        </w:rPr>
        <w:t xml:space="preserve">      </w:t>
      </w:r>
      <w:r w:rsidRPr="00686167">
        <w:t>"Version": "12.0.1",</w:t>
      </w:r>
    </w:p>
    <w:p w14:paraId="1A3B6F50" w14:textId="77777777" w:rsidR="009145B9" w:rsidRPr="00686167" w:rsidRDefault="009145B9" w:rsidP="002B6814">
      <w:pPr>
        <w:pStyle w:val="Cdigo"/>
      </w:pPr>
      <w:r w:rsidRPr="00686167">
        <w:t xml:space="preserve">      "Severity": "High"</w:t>
      </w:r>
    </w:p>
    <w:p w14:paraId="752A1AB0" w14:textId="77777777" w:rsidR="009145B9" w:rsidRPr="00686167" w:rsidRDefault="009145B9" w:rsidP="002B6814">
      <w:pPr>
        <w:pStyle w:val="Cdigo"/>
      </w:pPr>
      <w:r w:rsidRPr="00686167">
        <w:t xml:space="preserve">    }</w:t>
      </w:r>
    </w:p>
    <w:p w14:paraId="6B4ECED7" w14:textId="77777777" w:rsidR="009145B9" w:rsidRPr="00686167" w:rsidRDefault="009145B9" w:rsidP="002B6814">
      <w:pPr>
        <w:pStyle w:val="Cdigo"/>
      </w:pPr>
      <w:r w:rsidRPr="00686167">
        <w:t xml:space="preserve">  ]</w:t>
      </w:r>
    </w:p>
    <w:p w14:paraId="77B77D8F" w14:textId="49620684" w:rsidR="00583A44" w:rsidRPr="00686167" w:rsidRDefault="009145B9" w:rsidP="002B6814">
      <w:pPr>
        <w:pStyle w:val="Cdigo"/>
      </w:pPr>
      <w:r w:rsidRPr="00686167">
        <w:t>}</w:t>
      </w:r>
    </w:p>
    <w:p w14:paraId="4D98D599" w14:textId="77777777" w:rsidR="00583A44" w:rsidRPr="00686167" w:rsidRDefault="00583A44" w:rsidP="00A1260B"/>
    <w:p w14:paraId="1760259A" w14:textId="77777777" w:rsidR="003B498E" w:rsidRPr="00686167" w:rsidRDefault="003B498E" w:rsidP="00A1260B"/>
    <w:p w14:paraId="39C1A9E6" w14:textId="77777777" w:rsidR="003B498E" w:rsidRPr="00686167" w:rsidRDefault="003B498E" w:rsidP="00A1260B"/>
    <w:p w14:paraId="6767DD6D" w14:textId="77777777" w:rsidR="003B498E" w:rsidRPr="00686167" w:rsidRDefault="003B498E" w:rsidP="00A1260B"/>
    <w:p w14:paraId="0FC5600E" w14:textId="77777777" w:rsidR="003B498E" w:rsidRPr="00686167" w:rsidRDefault="003B498E" w:rsidP="00A1260B"/>
    <w:p w14:paraId="5CCAF4AA" w14:textId="77777777" w:rsidR="003B498E" w:rsidRPr="00686167" w:rsidRDefault="003B498E" w:rsidP="00A1260B"/>
    <w:p w14:paraId="656F5F4C" w14:textId="77777777" w:rsidR="003B498E" w:rsidRPr="00686167" w:rsidRDefault="003B498E" w:rsidP="00A1260B"/>
    <w:p w14:paraId="2B9151CF" w14:textId="77777777" w:rsidR="009145B9" w:rsidRPr="00686167" w:rsidRDefault="009145B9" w:rsidP="009145B9">
      <w:pPr>
        <w:rPr>
          <w:b/>
          <w:bCs/>
        </w:rPr>
      </w:pPr>
      <w:r w:rsidRPr="00686167">
        <w:rPr>
          <w:b/>
          <w:bCs/>
        </w:rPr>
        <w:lastRenderedPageBreak/>
        <w:t>5. Integración en CI/CD</w:t>
      </w:r>
    </w:p>
    <w:p w14:paraId="00FC30FE" w14:textId="77777777" w:rsidR="009145B9" w:rsidRPr="00686167" w:rsidRDefault="009145B9" w:rsidP="009145B9">
      <w:r w:rsidRPr="00686167">
        <w:rPr>
          <w:b/>
          <w:bCs/>
        </w:rPr>
        <w:t>Azure DevOps Pipeline</w:t>
      </w:r>
    </w:p>
    <w:p w14:paraId="65F03BFD" w14:textId="77777777" w:rsidR="009145B9" w:rsidRPr="00686167" w:rsidRDefault="009145B9" w:rsidP="002B6814">
      <w:pPr>
        <w:pStyle w:val="Cdigo"/>
      </w:pPr>
      <w:r w:rsidRPr="00686167">
        <w:t>Configuración completa:</w:t>
      </w:r>
    </w:p>
    <w:p w14:paraId="099ED0AD" w14:textId="77777777" w:rsidR="003B498E" w:rsidRPr="003B498E" w:rsidRDefault="003B498E" w:rsidP="002B6814">
      <w:pPr>
        <w:pStyle w:val="Cdigo"/>
        <w:rPr>
          <w:lang w:val="en-US"/>
        </w:rPr>
      </w:pPr>
      <w:r w:rsidRPr="003B498E">
        <w:rPr>
          <w:lang w:val="en-US"/>
        </w:rPr>
        <w:t>stages:</w:t>
      </w:r>
    </w:p>
    <w:p w14:paraId="2CB84501" w14:textId="77777777" w:rsidR="003B498E" w:rsidRPr="003B498E" w:rsidRDefault="003B498E" w:rsidP="002B6814">
      <w:pPr>
        <w:pStyle w:val="Cdigo"/>
        <w:rPr>
          <w:lang w:val="en-US"/>
        </w:rPr>
      </w:pPr>
      <w:r w:rsidRPr="003B498E">
        <w:rPr>
          <w:lang w:val="en-US"/>
        </w:rPr>
        <w:t>- stage: QualityGate</w:t>
      </w:r>
    </w:p>
    <w:p w14:paraId="343C0E22" w14:textId="77777777" w:rsidR="003B498E" w:rsidRPr="003B498E" w:rsidRDefault="003B498E" w:rsidP="002B6814">
      <w:pPr>
        <w:pStyle w:val="Cdigo"/>
        <w:rPr>
          <w:lang w:val="en-US"/>
        </w:rPr>
      </w:pPr>
      <w:r w:rsidRPr="003B498E">
        <w:rPr>
          <w:lang w:val="en-US"/>
        </w:rPr>
        <w:t xml:space="preserve">  jobs:</w:t>
      </w:r>
    </w:p>
    <w:p w14:paraId="7EF6EEDC" w14:textId="77777777" w:rsidR="003B498E" w:rsidRPr="003B498E" w:rsidRDefault="003B498E" w:rsidP="002B6814">
      <w:pPr>
        <w:pStyle w:val="Cdigo"/>
        <w:rPr>
          <w:lang w:val="en-US"/>
        </w:rPr>
      </w:pPr>
      <w:r w:rsidRPr="003B498E">
        <w:rPr>
          <w:lang w:val="en-US"/>
        </w:rPr>
        <w:t xml:space="preserve">  - job: Analysis</w:t>
      </w:r>
    </w:p>
    <w:p w14:paraId="62367D2F" w14:textId="77777777" w:rsidR="003B498E" w:rsidRPr="003B498E" w:rsidRDefault="003B498E" w:rsidP="002B6814">
      <w:pPr>
        <w:pStyle w:val="Cdigo"/>
        <w:rPr>
          <w:lang w:val="en-US"/>
        </w:rPr>
      </w:pPr>
      <w:r w:rsidRPr="003B498E">
        <w:rPr>
          <w:lang w:val="en-US"/>
        </w:rPr>
        <w:t xml:space="preserve">    steps:</w:t>
      </w:r>
    </w:p>
    <w:p w14:paraId="5F6D594D" w14:textId="77777777" w:rsidR="003B498E" w:rsidRPr="003B498E" w:rsidRDefault="003B498E" w:rsidP="002B6814">
      <w:pPr>
        <w:pStyle w:val="Cdigo"/>
        <w:rPr>
          <w:lang w:val="en-US"/>
        </w:rPr>
      </w:pPr>
      <w:r w:rsidRPr="003B498E">
        <w:rPr>
          <w:lang w:val="en-US"/>
        </w:rPr>
        <w:t xml:space="preserve">    - task: SonarQubePrepare@5</w:t>
      </w:r>
    </w:p>
    <w:p w14:paraId="0107C807" w14:textId="77777777" w:rsidR="003B498E" w:rsidRPr="003B498E" w:rsidRDefault="003B498E" w:rsidP="002B6814">
      <w:pPr>
        <w:pStyle w:val="Cdigo"/>
        <w:rPr>
          <w:lang w:val="en-US"/>
        </w:rPr>
      </w:pPr>
      <w:r w:rsidRPr="003B498E">
        <w:rPr>
          <w:lang w:val="en-US"/>
        </w:rPr>
        <w:t xml:space="preserve">      inputs:</w:t>
      </w:r>
    </w:p>
    <w:p w14:paraId="22915AFC" w14:textId="77777777" w:rsidR="003B498E" w:rsidRPr="003B498E" w:rsidRDefault="003B498E" w:rsidP="002B6814">
      <w:pPr>
        <w:pStyle w:val="Cdigo"/>
        <w:rPr>
          <w:lang w:val="en-US"/>
        </w:rPr>
      </w:pPr>
      <w:r w:rsidRPr="003B498E">
        <w:rPr>
          <w:lang w:val="en-US"/>
        </w:rPr>
        <w:t xml:space="preserve">        organization: "mi_org"</w:t>
      </w:r>
    </w:p>
    <w:p w14:paraId="3D5C2FFE" w14:textId="77777777" w:rsidR="003B498E" w:rsidRPr="003B498E" w:rsidRDefault="003B498E" w:rsidP="002B6814">
      <w:pPr>
        <w:pStyle w:val="Cdigo"/>
        <w:rPr>
          <w:lang w:val="en-US"/>
        </w:rPr>
      </w:pPr>
      <w:r w:rsidRPr="003B498E">
        <w:rPr>
          <w:lang w:val="en-US"/>
        </w:rPr>
        <w:t xml:space="preserve">        scannerMode: "MSBuild"</w:t>
      </w:r>
    </w:p>
    <w:p w14:paraId="14A9FC54" w14:textId="77777777" w:rsidR="003B498E" w:rsidRPr="003B498E" w:rsidRDefault="003B498E" w:rsidP="002B6814">
      <w:pPr>
        <w:pStyle w:val="Cdigo"/>
        <w:rPr>
          <w:lang w:val="en-US"/>
        </w:rPr>
      </w:pPr>
      <w:r w:rsidRPr="003B498E">
        <w:rPr>
          <w:lang w:val="en-US"/>
        </w:rPr>
        <w:t xml:space="preserve">        projectKey: "mi_proyecto"</w:t>
      </w:r>
    </w:p>
    <w:p w14:paraId="5841E49A" w14:textId="77777777" w:rsidR="003B498E" w:rsidRPr="003B498E" w:rsidRDefault="003B498E" w:rsidP="002B6814">
      <w:pPr>
        <w:pStyle w:val="Cdigo"/>
        <w:rPr>
          <w:lang w:val="en-US"/>
        </w:rPr>
      </w:pPr>
      <w:r w:rsidRPr="003B498E">
        <w:rPr>
          <w:lang w:val="en-US"/>
        </w:rPr>
        <w:t xml:space="preserve">    </w:t>
      </w:r>
    </w:p>
    <w:p w14:paraId="72EBC9B9" w14:textId="77777777" w:rsidR="003B498E" w:rsidRPr="003B498E" w:rsidRDefault="003B498E" w:rsidP="002B6814">
      <w:pPr>
        <w:pStyle w:val="Cdigo"/>
        <w:rPr>
          <w:lang w:val="en-US"/>
        </w:rPr>
      </w:pPr>
      <w:r w:rsidRPr="003B498E">
        <w:rPr>
          <w:lang w:val="en-US"/>
        </w:rPr>
        <w:t xml:space="preserve">    - task: DotNetCoreCLI@2</w:t>
      </w:r>
    </w:p>
    <w:p w14:paraId="5AA6BFFB" w14:textId="77777777" w:rsidR="003B498E" w:rsidRPr="003B498E" w:rsidRDefault="003B498E" w:rsidP="002B6814">
      <w:pPr>
        <w:pStyle w:val="Cdigo"/>
        <w:rPr>
          <w:lang w:val="en-US"/>
        </w:rPr>
      </w:pPr>
      <w:r w:rsidRPr="003B498E">
        <w:rPr>
          <w:lang w:val="en-US"/>
        </w:rPr>
        <w:t xml:space="preserve">      inputs:</w:t>
      </w:r>
    </w:p>
    <w:p w14:paraId="4A1FF11A" w14:textId="77777777" w:rsidR="003B498E" w:rsidRPr="003B498E" w:rsidRDefault="003B498E" w:rsidP="002B6814">
      <w:pPr>
        <w:pStyle w:val="Cdigo"/>
        <w:rPr>
          <w:lang w:val="en-US"/>
        </w:rPr>
      </w:pPr>
      <w:r w:rsidRPr="003B498E">
        <w:rPr>
          <w:lang w:val="en-US"/>
        </w:rPr>
        <w:t xml:space="preserve">        command: 'build'</w:t>
      </w:r>
    </w:p>
    <w:p w14:paraId="46714205" w14:textId="77777777" w:rsidR="003B498E" w:rsidRPr="003B498E" w:rsidRDefault="003B498E" w:rsidP="002B6814">
      <w:pPr>
        <w:pStyle w:val="Cdigo"/>
        <w:rPr>
          <w:lang w:val="en-US"/>
        </w:rPr>
      </w:pPr>
      <w:r w:rsidRPr="003B498E">
        <w:rPr>
          <w:lang w:val="en-US"/>
        </w:rPr>
        <w:t xml:space="preserve">        projects: '**/*.csproj'</w:t>
      </w:r>
    </w:p>
    <w:p w14:paraId="01FE8FEA" w14:textId="77777777" w:rsidR="003B498E" w:rsidRPr="003B498E" w:rsidRDefault="003B498E" w:rsidP="002B6814">
      <w:pPr>
        <w:pStyle w:val="Cdigo"/>
        <w:rPr>
          <w:lang w:val="en-US"/>
        </w:rPr>
      </w:pPr>
      <w:r w:rsidRPr="003B498E">
        <w:rPr>
          <w:lang w:val="en-US"/>
        </w:rPr>
        <w:t xml:space="preserve">    </w:t>
      </w:r>
    </w:p>
    <w:p w14:paraId="1DE3AC2C" w14:textId="77777777" w:rsidR="003B498E" w:rsidRPr="003B498E" w:rsidRDefault="003B498E" w:rsidP="002B6814">
      <w:pPr>
        <w:pStyle w:val="Cdigo"/>
        <w:rPr>
          <w:lang w:val="en-US"/>
        </w:rPr>
      </w:pPr>
      <w:r w:rsidRPr="003B498E">
        <w:rPr>
          <w:lang w:val="en-US"/>
        </w:rPr>
        <w:t xml:space="preserve">    - task: DotNetCoreCLI@2</w:t>
      </w:r>
    </w:p>
    <w:p w14:paraId="4250D540" w14:textId="77777777" w:rsidR="003B498E" w:rsidRPr="003B498E" w:rsidRDefault="003B498E" w:rsidP="002B6814">
      <w:pPr>
        <w:pStyle w:val="Cdigo"/>
        <w:rPr>
          <w:lang w:val="en-US"/>
        </w:rPr>
      </w:pPr>
      <w:r w:rsidRPr="003B498E">
        <w:rPr>
          <w:lang w:val="en-US"/>
        </w:rPr>
        <w:t xml:space="preserve">      inputs:</w:t>
      </w:r>
    </w:p>
    <w:p w14:paraId="3211CABF" w14:textId="77777777" w:rsidR="003B498E" w:rsidRPr="003B498E" w:rsidRDefault="003B498E" w:rsidP="002B6814">
      <w:pPr>
        <w:pStyle w:val="Cdigo"/>
        <w:rPr>
          <w:lang w:val="en-US"/>
        </w:rPr>
      </w:pPr>
      <w:r w:rsidRPr="003B498E">
        <w:rPr>
          <w:lang w:val="en-US"/>
        </w:rPr>
        <w:t xml:space="preserve">        command: 'test'</w:t>
      </w:r>
    </w:p>
    <w:p w14:paraId="6F9BDAB3" w14:textId="77777777" w:rsidR="003B498E" w:rsidRPr="003B498E" w:rsidRDefault="003B498E" w:rsidP="002B6814">
      <w:pPr>
        <w:pStyle w:val="Cdigo"/>
        <w:rPr>
          <w:lang w:val="en-US"/>
        </w:rPr>
      </w:pPr>
      <w:r w:rsidRPr="003B498E">
        <w:rPr>
          <w:lang w:val="en-US"/>
        </w:rPr>
        <w:t xml:space="preserve">        arguments: '--collect:"Code Coverage"'</w:t>
      </w:r>
    </w:p>
    <w:p w14:paraId="4921F2A6" w14:textId="77777777" w:rsidR="003B498E" w:rsidRPr="003B498E" w:rsidRDefault="003B498E" w:rsidP="002B6814">
      <w:pPr>
        <w:pStyle w:val="Cdigo"/>
        <w:rPr>
          <w:lang w:val="en-US"/>
        </w:rPr>
      </w:pPr>
      <w:r w:rsidRPr="003B498E">
        <w:rPr>
          <w:lang w:val="en-US"/>
        </w:rPr>
        <w:t xml:space="preserve">    </w:t>
      </w:r>
    </w:p>
    <w:p w14:paraId="36669A41" w14:textId="77777777" w:rsidR="003B498E" w:rsidRPr="003B498E" w:rsidRDefault="003B498E" w:rsidP="002B6814">
      <w:pPr>
        <w:pStyle w:val="Cdigo"/>
        <w:rPr>
          <w:lang w:val="en-US"/>
        </w:rPr>
      </w:pPr>
      <w:r w:rsidRPr="003B498E">
        <w:rPr>
          <w:lang w:val="en-US"/>
        </w:rPr>
        <w:t xml:space="preserve">    - task: SonarQubeAnalyze@5</w:t>
      </w:r>
    </w:p>
    <w:p w14:paraId="19388230" w14:textId="77777777" w:rsidR="003B498E" w:rsidRPr="003B498E" w:rsidRDefault="003B498E" w:rsidP="002B6814">
      <w:pPr>
        <w:pStyle w:val="Cdigo"/>
        <w:rPr>
          <w:lang w:val="en-US"/>
        </w:rPr>
      </w:pPr>
      <w:r w:rsidRPr="003B498E">
        <w:rPr>
          <w:lang w:val="en-US"/>
        </w:rPr>
        <w:t xml:space="preserve">    </w:t>
      </w:r>
    </w:p>
    <w:p w14:paraId="27E7255C" w14:textId="77777777" w:rsidR="003B498E" w:rsidRPr="003B498E" w:rsidRDefault="003B498E" w:rsidP="002B6814">
      <w:pPr>
        <w:pStyle w:val="Cdigo"/>
        <w:rPr>
          <w:lang w:val="en-US"/>
        </w:rPr>
      </w:pPr>
      <w:r w:rsidRPr="003B498E">
        <w:rPr>
          <w:lang w:val="en-US"/>
        </w:rPr>
        <w:t xml:space="preserve">    - task: SonarQubePublish@5</w:t>
      </w:r>
    </w:p>
    <w:p w14:paraId="6990FD8E" w14:textId="77777777" w:rsidR="003B498E" w:rsidRPr="003B498E" w:rsidRDefault="003B498E" w:rsidP="002B6814">
      <w:pPr>
        <w:pStyle w:val="Cdigo"/>
        <w:rPr>
          <w:lang w:val="en-US"/>
        </w:rPr>
      </w:pPr>
      <w:r w:rsidRPr="003B498E">
        <w:rPr>
          <w:lang w:val="en-US"/>
        </w:rPr>
        <w:t xml:space="preserve">      inputs:</w:t>
      </w:r>
    </w:p>
    <w:p w14:paraId="7A5C2732" w14:textId="77777777" w:rsidR="003B498E" w:rsidRPr="003B498E" w:rsidRDefault="003B498E" w:rsidP="002B6814">
      <w:pPr>
        <w:pStyle w:val="Cdigo"/>
        <w:rPr>
          <w:lang w:val="en-US"/>
        </w:rPr>
      </w:pPr>
      <w:r w:rsidRPr="003B498E">
        <w:rPr>
          <w:lang w:val="en-US"/>
        </w:rPr>
        <w:t xml:space="preserve">        pollingTimeoutSec: '300'</w:t>
      </w:r>
    </w:p>
    <w:p w14:paraId="3C58979C" w14:textId="77777777" w:rsidR="003B498E" w:rsidRPr="003B498E" w:rsidRDefault="003B498E" w:rsidP="002B6814">
      <w:pPr>
        <w:pStyle w:val="Cdigo"/>
        <w:rPr>
          <w:lang w:val="en-US"/>
        </w:rPr>
      </w:pPr>
    </w:p>
    <w:p w14:paraId="2DBD0B9F" w14:textId="77777777" w:rsidR="003B498E" w:rsidRPr="003B498E" w:rsidRDefault="003B498E" w:rsidP="002B6814">
      <w:pPr>
        <w:pStyle w:val="Cdigo"/>
        <w:rPr>
          <w:lang w:val="en-US"/>
        </w:rPr>
      </w:pPr>
      <w:r w:rsidRPr="003B498E">
        <w:rPr>
          <w:lang w:val="en-US"/>
        </w:rPr>
        <w:t>- stage: SecurityScan</w:t>
      </w:r>
    </w:p>
    <w:p w14:paraId="4873A555" w14:textId="77777777" w:rsidR="003B498E" w:rsidRPr="003B498E" w:rsidRDefault="003B498E" w:rsidP="002B6814">
      <w:pPr>
        <w:pStyle w:val="Cdigo"/>
        <w:rPr>
          <w:lang w:val="en-US"/>
        </w:rPr>
      </w:pPr>
      <w:r w:rsidRPr="003B498E">
        <w:rPr>
          <w:lang w:val="en-US"/>
        </w:rPr>
        <w:t xml:space="preserve">  dependsOn: QualityGate</w:t>
      </w:r>
    </w:p>
    <w:p w14:paraId="179A8E2A" w14:textId="77777777" w:rsidR="003B498E" w:rsidRPr="003B498E" w:rsidRDefault="003B498E" w:rsidP="002B6814">
      <w:pPr>
        <w:pStyle w:val="Cdigo"/>
        <w:rPr>
          <w:lang w:val="en-US"/>
        </w:rPr>
      </w:pPr>
      <w:r w:rsidRPr="003B498E">
        <w:rPr>
          <w:lang w:val="en-US"/>
        </w:rPr>
        <w:t xml:space="preserve">  jobs:</w:t>
      </w:r>
    </w:p>
    <w:p w14:paraId="1F4CA465" w14:textId="77777777" w:rsidR="003B498E" w:rsidRPr="003B498E" w:rsidRDefault="003B498E" w:rsidP="002B6814">
      <w:pPr>
        <w:pStyle w:val="Cdigo"/>
        <w:rPr>
          <w:lang w:val="en-US"/>
        </w:rPr>
      </w:pPr>
      <w:r w:rsidRPr="003B498E">
        <w:rPr>
          <w:lang w:val="en-US"/>
        </w:rPr>
        <w:t xml:space="preserve">  - job: OWASP_Scan</w:t>
      </w:r>
    </w:p>
    <w:p w14:paraId="5A4B86F0" w14:textId="77777777" w:rsidR="003B498E" w:rsidRPr="003B498E" w:rsidRDefault="003B498E" w:rsidP="002B6814">
      <w:pPr>
        <w:pStyle w:val="Cdigo"/>
        <w:rPr>
          <w:lang w:val="en-US"/>
        </w:rPr>
      </w:pPr>
      <w:r w:rsidRPr="003B498E">
        <w:rPr>
          <w:lang w:val="en-US"/>
        </w:rPr>
        <w:t xml:space="preserve">    steps:</w:t>
      </w:r>
    </w:p>
    <w:p w14:paraId="1E8493A2" w14:textId="77777777" w:rsidR="003B498E" w:rsidRPr="003B498E" w:rsidRDefault="003B498E" w:rsidP="002B6814">
      <w:pPr>
        <w:pStyle w:val="Cdigo"/>
        <w:rPr>
          <w:lang w:val="en-US"/>
        </w:rPr>
      </w:pPr>
      <w:r w:rsidRPr="003B498E">
        <w:rPr>
          <w:lang w:val="en-US"/>
        </w:rPr>
        <w:t xml:space="preserve">    - task: OWASPZAP@1</w:t>
      </w:r>
    </w:p>
    <w:p w14:paraId="5F207DA6" w14:textId="77777777" w:rsidR="003B498E" w:rsidRPr="003B498E" w:rsidRDefault="003B498E" w:rsidP="002B6814">
      <w:pPr>
        <w:pStyle w:val="Cdigo"/>
        <w:rPr>
          <w:lang w:val="en-US"/>
        </w:rPr>
      </w:pPr>
      <w:r w:rsidRPr="003B498E">
        <w:rPr>
          <w:lang w:val="en-US"/>
        </w:rPr>
        <w:t xml:space="preserve">      inputs:</w:t>
      </w:r>
    </w:p>
    <w:p w14:paraId="7C81344D" w14:textId="77777777" w:rsidR="003B498E" w:rsidRPr="003B498E" w:rsidRDefault="003B498E" w:rsidP="002B6814">
      <w:pPr>
        <w:pStyle w:val="Cdigo"/>
        <w:rPr>
          <w:lang w:val="en-US"/>
        </w:rPr>
      </w:pPr>
      <w:r w:rsidRPr="003B498E">
        <w:rPr>
          <w:lang w:val="en-US"/>
        </w:rPr>
        <w:t xml:space="preserve">        targetUrl: 'https://mi-app.azurewebsites.net'</w:t>
      </w:r>
    </w:p>
    <w:p w14:paraId="772B0345" w14:textId="03C05680" w:rsidR="00583A44" w:rsidRPr="007B2BCE" w:rsidRDefault="003B498E" w:rsidP="002B6814">
      <w:pPr>
        <w:pStyle w:val="Cdigo"/>
        <w:rPr>
          <w:lang w:val="en-US"/>
        </w:rPr>
      </w:pPr>
      <w:r w:rsidRPr="003B498E">
        <w:rPr>
          <w:lang w:val="en-US"/>
        </w:rPr>
        <w:t xml:space="preserve">        scanType: 'baseline'</w:t>
      </w:r>
    </w:p>
    <w:p w14:paraId="76EB70A8" w14:textId="77777777" w:rsidR="00583A44" w:rsidRPr="007B2BCE" w:rsidRDefault="00583A44" w:rsidP="00A1260B">
      <w:pPr>
        <w:rPr>
          <w:lang w:val="en-US"/>
        </w:rPr>
      </w:pPr>
    </w:p>
    <w:p w14:paraId="215E8BD0" w14:textId="77777777" w:rsidR="00503B19" w:rsidRPr="00503B19" w:rsidRDefault="00503B19" w:rsidP="00503B19">
      <w:pPr>
        <w:rPr>
          <w:lang w:val="en-US"/>
        </w:rPr>
      </w:pPr>
      <w:r w:rsidRPr="00503B19">
        <w:rPr>
          <w:b/>
          <w:bCs/>
          <w:lang w:val="en-US"/>
        </w:rPr>
        <w:t>GitHub Actions</w:t>
      </w:r>
    </w:p>
    <w:p w14:paraId="43265BB7" w14:textId="77777777" w:rsidR="00503B19" w:rsidRPr="00503B19" w:rsidRDefault="00503B19" w:rsidP="00FF4DAE">
      <w:pPr>
        <w:numPr>
          <w:ilvl w:val="0"/>
          <w:numId w:val="143"/>
        </w:numPr>
        <w:rPr>
          <w:lang w:val="en-US"/>
        </w:rPr>
      </w:pPr>
      <w:r w:rsidRPr="00503B19">
        <w:rPr>
          <w:i/>
          <w:iCs/>
          <w:lang w:val="en-US"/>
        </w:rPr>
        <w:t>Workflow de calidad</w:t>
      </w:r>
      <w:r w:rsidRPr="00503B19">
        <w:rPr>
          <w:lang w:val="en-US"/>
        </w:rPr>
        <w:t>:</w:t>
      </w:r>
    </w:p>
    <w:p w14:paraId="3CD44586" w14:textId="77777777" w:rsidR="00503B19" w:rsidRPr="00503B19" w:rsidRDefault="00503B19" w:rsidP="002B6814">
      <w:pPr>
        <w:pStyle w:val="Cdigo"/>
        <w:rPr>
          <w:lang w:val="en-US"/>
        </w:rPr>
      </w:pPr>
      <w:r w:rsidRPr="00503B19">
        <w:rPr>
          <w:lang w:val="en-US"/>
        </w:rPr>
        <w:t>name: Quality Check</w:t>
      </w:r>
    </w:p>
    <w:p w14:paraId="367BF76E" w14:textId="77777777" w:rsidR="00503B19" w:rsidRPr="00503B19" w:rsidRDefault="00503B19" w:rsidP="002B6814">
      <w:pPr>
        <w:pStyle w:val="Cdigo"/>
        <w:rPr>
          <w:lang w:val="en-US"/>
        </w:rPr>
      </w:pPr>
      <w:r w:rsidRPr="00503B19">
        <w:rPr>
          <w:lang w:val="en-US"/>
        </w:rPr>
        <w:t>on: [push]</w:t>
      </w:r>
    </w:p>
    <w:p w14:paraId="4CCFFC6B" w14:textId="77777777" w:rsidR="00503B19" w:rsidRPr="00503B19" w:rsidRDefault="00503B19" w:rsidP="002B6814">
      <w:pPr>
        <w:pStyle w:val="Cdigo"/>
        <w:rPr>
          <w:lang w:val="en-US"/>
        </w:rPr>
      </w:pPr>
      <w:r w:rsidRPr="00503B19">
        <w:rPr>
          <w:lang w:val="en-US"/>
        </w:rPr>
        <w:t>jobs:</w:t>
      </w:r>
    </w:p>
    <w:p w14:paraId="62137D52" w14:textId="77777777" w:rsidR="00503B19" w:rsidRPr="00503B19" w:rsidRDefault="00503B19" w:rsidP="002B6814">
      <w:pPr>
        <w:pStyle w:val="Cdigo"/>
        <w:rPr>
          <w:lang w:val="en-US"/>
        </w:rPr>
      </w:pPr>
      <w:r w:rsidRPr="00503B19">
        <w:rPr>
          <w:lang w:val="en-US"/>
        </w:rPr>
        <w:t xml:space="preserve">  quality:</w:t>
      </w:r>
    </w:p>
    <w:p w14:paraId="20BB9493" w14:textId="77777777" w:rsidR="00503B19" w:rsidRPr="00503B19" w:rsidRDefault="00503B19" w:rsidP="002B6814">
      <w:pPr>
        <w:pStyle w:val="Cdigo"/>
        <w:rPr>
          <w:lang w:val="en-US"/>
        </w:rPr>
      </w:pPr>
      <w:r w:rsidRPr="00503B19">
        <w:rPr>
          <w:lang w:val="en-US"/>
        </w:rPr>
        <w:t xml:space="preserve">    runs-on: windows-latest</w:t>
      </w:r>
    </w:p>
    <w:p w14:paraId="573F8073" w14:textId="77777777" w:rsidR="00503B19" w:rsidRPr="00503B19" w:rsidRDefault="00503B19" w:rsidP="002B6814">
      <w:pPr>
        <w:pStyle w:val="Cdigo"/>
        <w:rPr>
          <w:lang w:val="en-US"/>
        </w:rPr>
      </w:pPr>
      <w:r w:rsidRPr="00503B19">
        <w:rPr>
          <w:lang w:val="en-US"/>
        </w:rPr>
        <w:t xml:space="preserve">    steps:</w:t>
      </w:r>
    </w:p>
    <w:p w14:paraId="3A2FACB2" w14:textId="77777777" w:rsidR="00503B19" w:rsidRPr="00503B19" w:rsidRDefault="00503B19" w:rsidP="002B6814">
      <w:pPr>
        <w:pStyle w:val="Cdigo"/>
        <w:rPr>
          <w:lang w:val="en-US"/>
        </w:rPr>
      </w:pPr>
      <w:r w:rsidRPr="00503B19">
        <w:rPr>
          <w:lang w:val="en-US"/>
        </w:rPr>
        <w:t xml:space="preserve">      - uses: actions/checkout@v4</w:t>
      </w:r>
    </w:p>
    <w:p w14:paraId="5200F83D" w14:textId="77777777" w:rsidR="00503B19" w:rsidRPr="00503B19" w:rsidRDefault="00503B19" w:rsidP="002B6814">
      <w:pPr>
        <w:pStyle w:val="Cdigo"/>
        <w:rPr>
          <w:lang w:val="en-US"/>
        </w:rPr>
      </w:pPr>
      <w:r w:rsidRPr="00503B19">
        <w:rPr>
          <w:lang w:val="en-US"/>
        </w:rPr>
        <w:lastRenderedPageBreak/>
        <w:t xml:space="preserve">      </w:t>
      </w:r>
    </w:p>
    <w:p w14:paraId="0A401242" w14:textId="77777777" w:rsidR="00503B19" w:rsidRPr="00503B19" w:rsidRDefault="00503B19" w:rsidP="002B6814">
      <w:pPr>
        <w:pStyle w:val="Cdigo"/>
        <w:rPr>
          <w:lang w:val="en-US"/>
        </w:rPr>
      </w:pPr>
      <w:r w:rsidRPr="00503B19">
        <w:rPr>
          <w:lang w:val="en-US"/>
        </w:rPr>
        <w:t xml:space="preserve">      - name: Setup .NET</w:t>
      </w:r>
    </w:p>
    <w:p w14:paraId="57091623" w14:textId="77777777" w:rsidR="00503B19" w:rsidRPr="00503B19" w:rsidRDefault="00503B19" w:rsidP="002B6814">
      <w:pPr>
        <w:pStyle w:val="Cdigo"/>
        <w:rPr>
          <w:lang w:val="en-US"/>
        </w:rPr>
      </w:pPr>
      <w:r w:rsidRPr="00503B19">
        <w:rPr>
          <w:lang w:val="en-US"/>
        </w:rPr>
        <w:t xml:space="preserve">        uses: actions/setup-dotnet@v3</w:t>
      </w:r>
    </w:p>
    <w:p w14:paraId="12A32458" w14:textId="77777777" w:rsidR="00503B19" w:rsidRPr="00503B19" w:rsidRDefault="00503B19" w:rsidP="002B6814">
      <w:pPr>
        <w:pStyle w:val="Cdigo"/>
        <w:rPr>
          <w:lang w:val="en-US"/>
        </w:rPr>
      </w:pPr>
      <w:r w:rsidRPr="00503B19">
        <w:rPr>
          <w:lang w:val="en-US"/>
        </w:rPr>
        <w:t xml:space="preserve">        with:</w:t>
      </w:r>
    </w:p>
    <w:p w14:paraId="17B5FF77" w14:textId="77777777" w:rsidR="00503B19" w:rsidRPr="00503B19" w:rsidRDefault="00503B19" w:rsidP="002B6814">
      <w:pPr>
        <w:pStyle w:val="Cdigo"/>
        <w:rPr>
          <w:lang w:val="en-US"/>
        </w:rPr>
      </w:pPr>
      <w:r w:rsidRPr="00503B19">
        <w:rPr>
          <w:lang w:val="en-US"/>
        </w:rPr>
        <w:t xml:space="preserve">          dotnet-version: '8.x'</w:t>
      </w:r>
    </w:p>
    <w:p w14:paraId="3C163440" w14:textId="77777777" w:rsidR="00503B19" w:rsidRPr="00503B19" w:rsidRDefault="00503B19" w:rsidP="002B6814">
      <w:pPr>
        <w:pStyle w:val="Cdigo"/>
        <w:rPr>
          <w:lang w:val="en-US"/>
        </w:rPr>
      </w:pPr>
      <w:r w:rsidRPr="00503B19">
        <w:rPr>
          <w:lang w:val="en-US"/>
        </w:rPr>
        <w:t xml:space="preserve">          </w:t>
      </w:r>
    </w:p>
    <w:p w14:paraId="3ADF41AF" w14:textId="77777777" w:rsidR="00503B19" w:rsidRPr="00503B19" w:rsidRDefault="00503B19" w:rsidP="002B6814">
      <w:pPr>
        <w:pStyle w:val="Cdigo"/>
        <w:rPr>
          <w:lang w:val="en-US"/>
        </w:rPr>
      </w:pPr>
      <w:r w:rsidRPr="00503B19">
        <w:rPr>
          <w:lang w:val="en-US"/>
        </w:rPr>
        <w:t xml:space="preserve">      - name: Run SonarQube</w:t>
      </w:r>
    </w:p>
    <w:p w14:paraId="21E7A686" w14:textId="77777777" w:rsidR="00503B19" w:rsidRPr="00503B19" w:rsidRDefault="00503B19" w:rsidP="002B6814">
      <w:pPr>
        <w:pStyle w:val="Cdigo"/>
        <w:rPr>
          <w:lang w:val="en-US"/>
        </w:rPr>
      </w:pPr>
      <w:r w:rsidRPr="00503B19">
        <w:rPr>
          <w:lang w:val="en-US"/>
        </w:rPr>
        <w:t xml:space="preserve">        uses: SonarSource/sonarqube-scan-action@master</w:t>
      </w:r>
    </w:p>
    <w:p w14:paraId="4EEC3540" w14:textId="77777777" w:rsidR="00503B19" w:rsidRPr="00503B19" w:rsidRDefault="00503B19" w:rsidP="002B6814">
      <w:pPr>
        <w:pStyle w:val="Cdigo"/>
        <w:rPr>
          <w:lang w:val="en-US"/>
        </w:rPr>
      </w:pPr>
      <w:r w:rsidRPr="00503B19">
        <w:rPr>
          <w:lang w:val="en-US"/>
        </w:rPr>
        <w:t xml:space="preserve">        env:</w:t>
      </w:r>
    </w:p>
    <w:p w14:paraId="56C3B888" w14:textId="77777777" w:rsidR="00503B19" w:rsidRPr="00503B19" w:rsidRDefault="00503B19" w:rsidP="002B6814">
      <w:pPr>
        <w:pStyle w:val="Cdigo"/>
        <w:rPr>
          <w:lang w:val="en-US"/>
        </w:rPr>
      </w:pPr>
      <w:r w:rsidRPr="00503B19">
        <w:rPr>
          <w:lang w:val="en-US"/>
        </w:rPr>
        <w:t xml:space="preserve">          SONAR_TOKEN: ${{ secrets.SONAR_TOKEN }}</w:t>
      </w:r>
    </w:p>
    <w:p w14:paraId="2D8B22E8" w14:textId="77777777" w:rsidR="00503B19" w:rsidRPr="00503B19" w:rsidRDefault="00503B19" w:rsidP="002B6814">
      <w:pPr>
        <w:pStyle w:val="Cdigo"/>
        <w:rPr>
          <w:lang w:val="en-US"/>
        </w:rPr>
      </w:pPr>
      <w:r w:rsidRPr="00503B19">
        <w:rPr>
          <w:lang w:val="en-US"/>
        </w:rPr>
        <w:t xml:space="preserve">          </w:t>
      </w:r>
    </w:p>
    <w:p w14:paraId="4DC6EE87" w14:textId="77777777" w:rsidR="00503B19" w:rsidRPr="00503B19" w:rsidRDefault="00503B19" w:rsidP="002B6814">
      <w:pPr>
        <w:pStyle w:val="Cdigo"/>
        <w:rPr>
          <w:lang w:val="en-US"/>
        </w:rPr>
      </w:pPr>
      <w:r w:rsidRPr="00503B19">
        <w:rPr>
          <w:lang w:val="en-US"/>
        </w:rPr>
        <w:t xml:space="preserve">      - name: Check Coverage</w:t>
      </w:r>
    </w:p>
    <w:p w14:paraId="63B99F7C" w14:textId="77777777" w:rsidR="00503B19" w:rsidRPr="00503B19" w:rsidRDefault="00503B19" w:rsidP="002B6814">
      <w:pPr>
        <w:pStyle w:val="Cdigo"/>
        <w:rPr>
          <w:lang w:val="en-US"/>
        </w:rPr>
      </w:pPr>
      <w:r w:rsidRPr="00503B19">
        <w:rPr>
          <w:lang w:val="en-US"/>
        </w:rPr>
        <w:t xml:space="preserve">        run: |</w:t>
      </w:r>
    </w:p>
    <w:p w14:paraId="63284E35" w14:textId="77777777" w:rsidR="00503B19" w:rsidRPr="00503B19" w:rsidRDefault="00503B19" w:rsidP="002B6814">
      <w:pPr>
        <w:pStyle w:val="Cdigo"/>
        <w:rPr>
          <w:lang w:val="en-US"/>
        </w:rPr>
      </w:pPr>
      <w:r w:rsidRPr="00503B19">
        <w:rPr>
          <w:lang w:val="en-US"/>
        </w:rPr>
        <w:t xml:space="preserve">          coverage=$(grep -oP 'Line coverage: \K\d+' report/summary.txt)</w:t>
      </w:r>
    </w:p>
    <w:p w14:paraId="1C4D3241" w14:textId="77777777" w:rsidR="00503B19" w:rsidRPr="00503B19" w:rsidRDefault="00503B19" w:rsidP="002B6814">
      <w:pPr>
        <w:pStyle w:val="Cdigo"/>
        <w:rPr>
          <w:lang w:val="en-US"/>
        </w:rPr>
      </w:pPr>
      <w:r w:rsidRPr="00503B19">
        <w:rPr>
          <w:lang w:val="en-US"/>
        </w:rPr>
        <w:t xml:space="preserve">          if [ $coverage -lt 85 ]; then</w:t>
      </w:r>
    </w:p>
    <w:p w14:paraId="588DA9C6" w14:textId="05B1C87F" w:rsidR="00503B19" w:rsidRPr="00686167" w:rsidRDefault="00503B19" w:rsidP="002B6814">
      <w:pPr>
        <w:pStyle w:val="Cdigo"/>
        <w:rPr>
          <w:lang w:val="en-US"/>
        </w:rPr>
      </w:pPr>
      <w:r w:rsidRPr="00686167">
        <w:rPr>
          <w:lang w:val="en-US"/>
        </w:rPr>
        <w:t xml:space="preserve">            echo “ Cobertura insuficiente: $coverage%"</w:t>
      </w:r>
    </w:p>
    <w:p w14:paraId="4DB6F9AE" w14:textId="77777777" w:rsidR="00503B19" w:rsidRPr="00346DEC" w:rsidRDefault="00503B19" w:rsidP="002B6814">
      <w:pPr>
        <w:pStyle w:val="Cdigo"/>
      </w:pPr>
      <w:r w:rsidRPr="00686167">
        <w:rPr>
          <w:lang w:val="en-US"/>
        </w:rPr>
        <w:t xml:space="preserve">            </w:t>
      </w:r>
      <w:r w:rsidRPr="00346DEC">
        <w:t>exit 1</w:t>
      </w:r>
    </w:p>
    <w:p w14:paraId="632478DB" w14:textId="7F955F80" w:rsidR="00583A44" w:rsidRPr="00346DEC" w:rsidRDefault="00503B19" w:rsidP="002B6814">
      <w:pPr>
        <w:pStyle w:val="Cdigo"/>
      </w:pPr>
      <w:r w:rsidRPr="00346DEC">
        <w:t xml:space="preserve">          fi</w:t>
      </w:r>
    </w:p>
    <w:p w14:paraId="10187D2B" w14:textId="77777777" w:rsidR="00583A44" w:rsidRPr="00346DEC" w:rsidRDefault="00583A44" w:rsidP="00A1260B"/>
    <w:p w14:paraId="0F85F819" w14:textId="77777777" w:rsidR="00346DEC" w:rsidRPr="00346DEC" w:rsidRDefault="00346DEC" w:rsidP="00346DEC">
      <w:pPr>
        <w:rPr>
          <w:b/>
          <w:bCs/>
        </w:rPr>
      </w:pPr>
      <w:r w:rsidRPr="00346DEC">
        <w:rPr>
          <w:b/>
          <w:bCs/>
        </w:rPr>
        <w:t>6. Monitoreo en Producción</w:t>
      </w:r>
    </w:p>
    <w:p w14:paraId="218B853D" w14:textId="77777777" w:rsidR="00346DEC" w:rsidRPr="00346DEC" w:rsidRDefault="00346DEC" w:rsidP="00346DEC">
      <w:pPr>
        <w:rPr>
          <w:lang w:val="en-US"/>
        </w:rPr>
      </w:pPr>
      <w:r w:rsidRPr="00346DEC">
        <w:rPr>
          <w:b/>
          <w:bCs/>
          <w:lang w:val="en-US"/>
        </w:rPr>
        <w:t>Application Insights</w:t>
      </w:r>
    </w:p>
    <w:p w14:paraId="00834ACF" w14:textId="77777777" w:rsidR="00346DEC" w:rsidRPr="00346DEC" w:rsidRDefault="00346DEC" w:rsidP="00FF4DAE">
      <w:pPr>
        <w:numPr>
          <w:ilvl w:val="0"/>
          <w:numId w:val="144"/>
        </w:numPr>
        <w:rPr>
          <w:lang w:val="en-US"/>
        </w:rPr>
      </w:pPr>
      <w:r w:rsidRPr="00346DEC">
        <w:rPr>
          <w:i/>
          <w:iCs/>
          <w:lang w:val="en-US"/>
        </w:rPr>
        <w:t>Configuración en Startup.cs</w:t>
      </w:r>
      <w:r w:rsidRPr="00346DEC">
        <w:rPr>
          <w:lang w:val="en-US"/>
        </w:rPr>
        <w:t>:</w:t>
      </w:r>
    </w:p>
    <w:p w14:paraId="263A97EB" w14:textId="77777777" w:rsidR="00346DEC" w:rsidRPr="00346DEC" w:rsidRDefault="00346DEC" w:rsidP="002B6814">
      <w:pPr>
        <w:pStyle w:val="Cdigo"/>
        <w:rPr>
          <w:lang w:val="en-US"/>
        </w:rPr>
      </w:pPr>
      <w:r w:rsidRPr="00346DEC">
        <w:rPr>
          <w:lang w:val="en-US"/>
        </w:rPr>
        <w:t>public void ConfigureServices(IServiceCollection services)</w:t>
      </w:r>
    </w:p>
    <w:p w14:paraId="30E2E2B2" w14:textId="77777777" w:rsidR="00346DEC" w:rsidRPr="00346DEC" w:rsidRDefault="00346DEC" w:rsidP="002B6814">
      <w:pPr>
        <w:pStyle w:val="Cdigo"/>
        <w:rPr>
          <w:lang w:val="en-US"/>
        </w:rPr>
      </w:pPr>
      <w:r w:rsidRPr="00346DEC">
        <w:rPr>
          <w:lang w:val="en-US"/>
        </w:rPr>
        <w:t>{</w:t>
      </w:r>
    </w:p>
    <w:p w14:paraId="0B1F95B8" w14:textId="77777777" w:rsidR="00346DEC" w:rsidRPr="00346DEC" w:rsidRDefault="00346DEC" w:rsidP="002B6814">
      <w:pPr>
        <w:pStyle w:val="Cdigo"/>
        <w:rPr>
          <w:lang w:val="en-US"/>
        </w:rPr>
      </w:pPr>
      <w:r w:rsidRPr="00346DEC">
        <w:rPr>
          <w:lang w:val="en-US"/>
        </w:rPr>
        <w:t xml:space="preserve">    services.AddApplicationInsightsTelemetry();</w:t>
      </w:r>
    </w:p>
    <w:p w14:paraId="55BF5928" w14:textId="77777777" w:rsidR="00346DEC" w:rsidRPr="00346DEC" w:rsidRDefault="00346DEC" w:rsidP="002B6814">
      <w:pPr>
        <w:pStyle w:val="Cdigo"/>
        <w:rPr>
          <w:lang w:val="en-US"/>
        </w:rPr>
      </w:pPr>
      <w:r w:rsidRPr="00346DEC">
        <w:rPr>
          <w:lang w:val="en-US"/>
        </w:rPr>
        <w:t xml:space="preserve">    services.AddApplicationInsightsKubernetesEnricher();</w:t>
      </w:r>
    </w:p>
    <w:p w14:paraId="427F0CD5" w14:textId="28CC3EE8" w:rsidR="00583A44" w:rsidRPr="007B2BCE" w:rsidRDefault="00346DEC" w:rsidP="002B6814">
      <w:pPr>
        <w:pStyle w:val="Cdigo"/>
        <w:rPr>
          <w:lang w:val="en-US"/>
        </w:rPr>
      </w:pPr>
      <w:r w:rsidRPr="00346DEC">
        <w:rPr>
          <w:lang w:val="en-US"/>
        </w:rPr>
        <w:t>}</w:t>
      </w:r>
    </w:p>
    <w:p w14:paraId="0B2BAC75" w14:textId="77777777" w:rsidR="00346DEC" w:rsidRPr="00346DEC" w:rsidRDefault="00346DEC" w:rsidP="00FF4DAE">
      <w:pPr>
        <w:numPr>
          <w:ilvl w:val="0"/>
          <w:numId w:val="145"/>
        </w:numPr>
        <w:rPr>
          <w:lang w:val="en-US"/>
        </w:rPr>
      </w:pPr>
      <w:r w:rsidRPr="00346DEC">
        <w:rPr>
          <w:i/>
          <w:iCs/>
          <w:lang w:val="en-US"/>
        </w:rPr>
        <w:t>Métricas clave</w:t>
      </w:r>
      <w:r w:rsidRPr="00346DEC">
        <w:rPr>
          <w:lang w:val="en-US"/>
        </w:rPr>
        <w:t>:</w:t>
      </w:r>
    </w:p>
    <w:p w14:paraId="2583C04C" w14:textId="77777777" w:rsidR="00346DEC" w:rsidRPr="00346DEC" w:rsidRDefault="00346DEC" w:rsidP="00FF4DAE">
      <w:pPr>
        <w:numPr>
          <w:ilvl w:val="1"/>
          <w:numId w:val="145"/>
        </w:numPr>
        <w:rPr>
          <w:lang w:val="en-US"/>
        </w:rPr>
      </w:pPr>
      <w:r w:rsidRPr="00346DEC">
        <w:rPr>
          <w:lang w:val="en-US"/>
        </w:rPr>
        <w:t>Tiempo respuesta 95th percentile</w:t>
      </w:r>
    </w:p>
    <w:p w14:paraId="4A74FB80" w14:textId="77777777" w:rsidR="00346DEC" w:rsidRPr="00346DEC" w:rsidRDefault="00346DEC" w:rsidP="00FF4DAE">
      <w:pPr>
        <w:numPr>
          <w:ilvl w:val="1"/>
          <w:numId w:val="145"/>
        </w:numPr>
        <w:rPr>
          <w:lang w:val="en-US"/>
        </w:rPr>
      </w:pPr>
      <w:r w:rsidRPr="00346DEC">
        <w:rPr>
          <w:lang w:val="en-US"/>
        </w:rPr>
        <w:t>Tasa errores</w:t>
      </w:r>
    </w:p>
    <w:p w14:paraId="04E139D1" w14:textId="77777777" w:rsidR="00346DEC" w:rsidRPr="00346DEC" w:rsidRDefault="00346DEC" w:rsidP="00FF4DAE">
      <w:pPr>
        <w:numPr>
          <w:ilvl w:val="1"/>
          <w:numId w:val="145"/>
        </w:numPr>
        <w:rPr>
          <w:lang w:val="en-US"/>
        </w:rPr>
      </w:pPr>
      <w:r w:rsidRPr="00346DEC">
        <w:rPr>
          <w:lang w:val="en-US"/>
        </w:rPr>
        <w:t>Trazas de dependencias</w:t>
      </w:r>
    </w:p>
    <w:p w14:paraId="4F73B202" w14:textId="77777777" w:rsidR="00346DEC" w:rsidRPr="00346DEC" w:rsidRDefault="00346DEC" w:rsidP="00346DEC">
      <w:pPr>
        <w:rPr>
          <w:lang w:val="en-US"/>
        </w:rPr>
      </w:pPr>
      <w:r w:rsidRPr="00346DEC">
        <w:rPr>
          <w:b/>
          <w:bCs/>
          <w:lang w:val="en-US"/>
        </w:rPr>
        <w:t>Prometheus + Grafana</w:t>
      </w:r>
    </w:p>
    <w:p w14:paraId="2480E194" w14:textId="77777777" w:rsidR="00346DEC" w:rsidRPr="00346DEC" w:rsidRDefault="00346DEC" w:rsidP="00FF4DAE">
      <w:pPr>
        <w:numPr>
          <w:ilvl w:val="0"/>
          <w:numId w:val="146"/>
        </w:numPr>
        <w:rPr>
          <w:lang w:val="en-US"/>
        </w:rPr>
      </w:pPr>
      <w:r w:rsidRPr="00346DEC">
        <w:rPr>
          <w:i/>
          <w:iCs/>
          <w:lang w:val="en-US"/>
        </w:rPr>
        <w:t>Exportar métricas</w:t>
      </w:r>
      <w:r w:rsidRPr="00346DEC">
        <w:rPr>
          <w:lang w:val="en-US"/>
        </w:rPr>
        <w:t>:</w:t>
      </w:r>
    </w:p>
    <w:p w14:paraId="53635ABB" w14:textId="77777777" w:rsidR="00485E85" w:rsidRPr="00485E85" w:rsidRDefault="00485E85" w:rsidP="002B6814">
      <w:pPr>
        <w:pStyle w:val="Cdigo"/>
        <w:rPr>
          <w:lang w:val="en-US"/>
        </w:rPr>
      </w:pPr>
      <w:r w:rsidRPr="00485E85">
        <w:rPr>
          <w:lang w:val="en-US"/>
        </w:rPr>
        <w:t>app.UseMetricServer();</w:t>
      </w:r>
    </w:p>
    <w:p w14:paraId="1569D090" w14:textId="259C9931" w:rsidR="00583A44" w:rsidRPr="007B2BCE" w:rsidRDefault="00485E85" w:rsidP="002B6814">
      <w:pPr>
        <w:pStyle w:val="Cdigo"/>
        <w:rPr>
          <w:lang w:val="en-US"/>
        </w:rPr>
      </w:pPr>
      <w:r w:rsidRPr="00485E85">
        <w:rPr>
          <w:lang w:val="en-US"/>
        </w:rPr>
        <w:t>app.UseHttpMetrics();</w:t>
      </w:r>
    </w:p>
    <w:p w14:paraId="2B7F958C" w14:textId="77777777" w:rsidR="00583A44" w:rsidRPr="007B2BCE" w:rsidRDefault="00583A44" w:rsidP="00A1260B">
      <w:pPr>
        <w:rPr>
          <w:lang w:val="en-US"/>
        </w:rPr>
      </w:pPr>
    </w:p>
    <w:p w14:paraId="7E72CD11" w14:textId="429A1C52" w:rsidR="00583A44" w:rsidRPr="007B2BCE" w:rsidRDefault="005D42FE" w:rsidP="00A1260B">
      <w:pPr>
        <w:rPr>
          <w:lang w:val="en-US"/>
        </w:rPr>
      </w:pPr>
      <w:r w:rsidRPr="00686167">
        <w:rPr>
          <w:i/>
          <w:iCs/>
          <w:lang w:val="en-US"/>
        </w:rPr>
        <w:t>Dashboard ejemplo</w:t>
      </w:r>
      <w:r w:rsidRPr="00686167">
        <w:rPr>
          <w:lang w:val="en-US"/>
        </w:rPr>
        <w:t>:</w:t>
      </w:r>
    </w:p>
    <w:p w14:paraId="7C76EE8D" w14:textId="77777777" w:rsidR="005D42FE" w:rsidRPr="00686167" w:rsidRDefault="005D42FE" w:rsidP="002B6814">
      <w:pPr>
        <w:pStyle w:val="Cdigo"/>
      </w:pPr>
      <w:r w:rsidRPr="00686167">
        <w:t>{</w:t>
      </w:r>
    </w:p>
    <w:p w14:paraId="79AAA43C" w14:textId="77777777" w:rsidR="005D42FE" w:rsidRPr="00686167" w:rsidRDefault="005D42FE" w:rsidP="002B6814">
      <w:pPr>
        <w:pStyle w:val="Cdigo"/>
      </w:pPr>
      <w:r w:rsidRPr="00686167">
        <w:t xml:space="preserve">  "panels": [</w:t>
      </w:r>
    </w:p>
    <w:p w14:paraId="226B8C4F" w14:textId="77777777" w:rsidR="005D42FE" w:rsidRPr="00686167" w:rsidRDefault="005D42FE" w:rsidP="002B6814">
      <w:pPr>
        <w:pStyle w:val="Cdigo"/>
      </w:pPr>
      <w:r w:rsidRPr="00686167">
        <w:t xml:space="preserve">    {</w:t>
      </w:r>
    </w:p>
    <w:p w14:paraId="12F26594" w14:textId="77777777" w:rsidR="005D42FE" w:rsidRPr="00686167" w:rsidRDefault="005D42FE" w:rsidP="002B6814">
      <w:pPr>
        <w:pStyle w:val="Cdigo"/>
      </w:pPr>
      <w:r w:rsidRPr="00686167">
        <w:t xml:space="preserve">      "title": "Tiempo Respuesta API",</w:t>
      </w:r>
    </w:p>
    <w:p w14:paraId="782F9F0D" w14:textId="77777777" w:rsidR="005D42FE" w:rsidRPr="005D42FE" w:rsidRDefault="005D42FE" w:rsidP="002B6814">
      <w:pPr>
        <w:pStyle w:val="Cdigo"/>
        <w:rPr>
          <w:lang w:val="en-US"/>
        </w:rPr>
      </w:pPr>
      <w:r w:rsidRPr="00686167">
        <w:lastRenderedPageBreak/>
        <w:t xml:space="preserve">      </w:t>
      </w:r>
      <w:r w:rsidRPr="005D42FE">
        <w:rPr>
          <w:lang w:val="en-US"/>
        </w:rPr>
        <w:t>"targets": [{</w:t>
      </w:r>
    </w:p>
    <w:p w14:paraId="55F5B014" w14:textId="77777777" w:rsidR="005D42FE" w:rsidRPr="005D42FE" w:rsidRDefault="005D42FE" w:rsidP="002B6814">
      <w:pPr>
        <w:pStyle w:val="Cdigo"/>
        <w:rPr>
          <w:lang w:val="en-US"/>
        </w:rPr>
      </w:pPr>
      <w:r w:rsidRPr="005D42FE">
        <w:rPr>
          <w:lang w:val="en-US"/>
        </w:rPr>
        <w:t xml:space="preserve">        "expr": "http_request_duration_seconds{method=\"POST\",handler=\"Payment\"}"</w:t>
      </w:r>
    </w:p>
    <w:p w14:paraId="4D70E0EE" w14:textId="77777777" w:rsidR="005D42FE" w:rsidRPr="005D42FE" w:rsidRDefault="005D42FE" w:rsidP="002B6814">
      <w:pPr>
        <w:pStyle w:val="Cdigo"/>
        <w:rPr>
          <w:lang w:val="en-US"/>
        </w:rPr>
      </w:pPr>
      <w:r w:rsidRPr="005D42FE">
        <w:rPr>
          <w:lang w:val="en-US"/>
        </w:rPr>
        <w:t xml:space="preserve">      }]</w:t>
      </w:r>
    </w:p>
    <w:p w14:paraId="7E71F95A" w14:textId="77777777" w:rsidR="005D42FE" w:rsidRPr="005D42FE" w:rsidRDefault="005D42FE" w:rsidP="002B6814">
      <w:pPr>
        <w:pStyle w:val="Cdigo"/>
        <w:rPr>
          <w:lang w:val="en-US"/>
        </w:rPr>
      </w:pPr>
      <w:r w:rsidRPr="005D42FE">
        <w:rPr>
          <w:lang w:val="en-US"/>
        </w:rPr>
        <w:t xml:space="preserve">    }</w:t>
      </w:r>
    </w:p>
    <w:p w14:paraId="7577EB4D" w14:textId="77777777" w:rsidR="005D42FE" w:rsidRPr="005D42FE" w:rsidRDefault="005D42FE" w:rsidP="002B6814">
      <w:pPr>
        <w:pStyle w:val="Cdigo"/>
        <w:rPr>
          <w:lang w:val="en-US"/>
        </w:rPr>
      </w:pPr>
      <w:r w:rsidRPr="005D42FE">
        <w:rPr>
          <w:lang w:val="en-US"/>
        </w:rPr>
        <w:t xml:space="preserve">  ]</w:t>
      </w:r>
    </w:p>
    <w:p w14:paraId="3BA9048A" w14:textId="148AE1AF" w:rsidR="00583A44" w:rsidRPr="007B2BCE" w:rsidRDefault="005D42FE" w:rsidP="002B6814">
      <w:pPr>
        <w:pStyle w:val="Cdigo"/>
        <w:rPr>
          <w:lang w:val="en-US"/>
        </w:rPr>
      </w:pPr>
      <w:r w:rsidRPr="005D42FE">
        <w:rPr>
          <w:lang w:val="en-US"/>
        </w:rPr>
        <w:t>}</w:t>
      </w:r>
    </w:p>
    <w:p w14:paraId="0B4BFA0E" w14:textId="77777777" w:rsidR="00583A44" w:rsidRPr="007B2BCE" w:rsidRDefault="00583A44" w:rsidP="00A1260B">
      <w:pPr>
        <w:rPr>
          <w:lang w:val="en-US"/>
        </w:rPr>
      </w:pPr>
    </w:p>
    <w:p w14:paraId="059C1B72" w14:textId="77777777" w:rsidR="005D42FE" w:rsidRPr="005D42FE" w:rsidRDefault="005D42FE" w:rsidP="005D42FE">
      <w:pPr>
        <w:rPr>
          <w:b/>
          <w:bCs/>
          <w:lang w:val="en-US"/>
        </w:rPr>
      </w:pPr>
      <w:r w:rsidRPr="005D42FE">
        <w:rPr>
          <w:b/>
          <w:bCs/>
          <w:lang w:val="en-US"/>
        </w:rPr>
        <w:t>Comparativa de Herramientas</w:t>
      </w:r>
    </w:p>
    <w:tbl>
      <w:tblPr>
        <w:tblStyle w:val="Tablanormal5"/>
        <w:tblW w:w="0" w:type="auto"/>
        <w:tblLook w:val="04A0" w:firstRow="1" w:lastRow="0" w:firstColumn="1" w:lastColumn="0" w:noHBand="0" w:noVBand="1"/>
      </w:tblPr>
      <w:tblGrid>
        <w:gridCol w:w="1618"/>
        <w:gridCol w:w="1941"/>
        <w:gridCol w:w="3557"/>
      </w:tblGrid>
      <w:tr w:rsidR="005D42FE" w:rsidRPr="005D42FE" w14:paraId="6FA6E68E" w14:textId="77777777" w:rsidTr="005D42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D5AAEC" w14:textId="77777777" w:rsidR="005D42FE" w:rsidRPr="005D42FE" w:rsidRDefault="005D42FE" w:rsidP="005D42FE">
            <w:pPr>
              <w:rPr>
                <w:b/>
                <w:bCs/>
                <w:sz w:val="20"/>
                <w:szCs w:val="18"/>
                <w:lang w:val="en-US"/>
              </w:rPr>
            </w:pPr>
            <w:r w:rsidRPr="005D42FE">
              <w:rPr>
                <w:b/>
                <w:bCs/>
                <w:sz w:val="20"/>
                <w:szCs w:val="18"/>
                <w:lang w:val="en-US"/>
              </w:rPr>
              <w:t>Categoría</w:t>
            </w:r>
          </w:p>
        </w:tc>
        <w:tc>
          <w:tcPr>
            <w:tcW w:w="0" w:type="auto"/>
            <w:hideMark/>
          </w:tcPr>
          <w:p w14:paraId="300AF6A7" w14:textId="77777777" w:rsidR="005D42FE" w:rsidRPr="005D42FE" w:rsidRDefault="005D42FE" w:rsidP="005D42FE">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D42FE">
              <w:rPr>
                <w:b/>
                <w:bCs/>
                <w:sz w:val="20"/>
                <w:szCs w:val="18"/>
                <w:lang w:val="en-US"/>
              </w:rPr>
              <w:t>Herramienta</w:t>
            </w:r>
          </w:p>
        </w:tc>
        <w:tc>
          <w:tcPr>
            <w:tcW w:w="0" w:type="auto"/>
            <w:hideMark/>
          </w:tcPr>
          <w:p w14:paraId="2FA5331F" w14:textId="77777777" w:rsidR="005D42FE" w:rsidRPr="005D42FE" w:rsidRDefault="005D42FE" w:rsidP="005D42FE">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D42FE">
              <w:rPr>
                <w:b/>
                <w:bCs/>
                <w:sz w:val="20"/>
                <w:szCs w:val="18"/>
                <w:lang w:val="en-US"/>
              </w:rPr>
              <w:t>Fortaleza Principal</w:t>
            </w:r>
          </w:p>
        </w:tc>
      </w:tr>
      <w:tr w:rsidR="005D42FE" w:rsidRPr="005D42FE" w14:paraId="432BDB57" w14:textId="77777777" w:rsidTr="005D42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7BB90" w14:textId="77777777" w:rsidR="005D42FE" w:rsidRPr="005D42FE" w:rsidRDefault="005D42FE" w:rsidP="005D42FE">
            <w:pPr>
              <w:rPr>
                <w:sz w:val="20"/>
                <w:szCs w:val="18"/>
                <w:lang w:val="en-US"/>
              </w:rPr>
            </w:pPr>
            <w:r w:rsidRPr="005D42FE">
              <w:rPr>
                <w:sz w:val="20"/>
                <w:szCs w:val="18"/>
                <w:lang w:val="en-US"/>
              </w:rPr>
              <w:t>Análisis Estático</w:t>
            </w:r>
          </w:p>
        </w:tc>
        <w:tc>
          <w:tcPr>
            <w:tcW w:w="0" w:type="auto"/>
            <w:hideMark/>
          </w:tcPr>
          <w:p w14:paraId="05136566" w14:textId="77777777" w:rsidR="005D42FE" w:rsidRPr="005D42FE" w:rsidRDefault="005D42FE" w:rsidP="005D42FE">
            <w:pPr>
              <w:cnfStyle w:val="000000100000" w:firstRow="0" w:lastRow="0" w:firstColumn="0" w:lastColumn="0" w:oddVBand="0" w:evenVBand="0" w:oddHBand="1" w:evenHBand="0" w:firstRowFirstColumn="0" w:firstRowLastColumn="0" w:lastRowFirstColumn="0" w:lastRowLastColumn="0"/>
              <w:rPr>
                <w:sz w:val="20"/>
                <w:szCs w:val="18"/>
                <w:lang w:val="en-US"/>
              </w:rPr>
            </w:pPr>
            <w:r w:rsidRPr="005D42FE">
              <w:rPr>
                <w:sz w:val="20"/>
                <w:szCs w:val="18"/>
                <w:lang w:val="en-US"/>
              </w:rPr>
              <w:t>SonarQube</w:t>
            </w:r>
          </w:p>
        </w:tc>
        <w:tc>
          <w:tcPr>
            <w:tcW w:w="0" w:type="auto"/>
            <w:hideMark/>
          </w:tcPr>
          <w:p w14:paraId="5425A4B0" w14:textId="77777777" w:rsidR="005D42FE" w:rsidRPr="005D42FE" w:rsidRDefault="005D42FE" w:rsidP="005D42FE">
            <w:pPr>
              <w:cnfStyle w:val="000000100000" w:firstRow="0" w:lastRow="0" w:firstColumn="0" w:lastColumn="0" w:oddVBand="0" w:evenVBand="0" w:oddHBand="1" w:evenHBand="0" w:firstRowFirstColumn="0" w:firstRowLastColumn="0" w:lastRowFirstColumn="0" w:lastRowLastColumn="0"/>
              <w:rPr>
                <w:sz w:val="20"/>
                <w:szCs w:val="18"/>
                <w:lang w:val="en-US"/>
              </w:rPr>
            </w:pPr>
            <w:r w:rsidRPr="005D42FE">
              <w:rPr>
                <w:sz w:val="20"/>
                <w:szCs w:val="18"/>
                <w:lang w:val="en-US"/>
              </w:rPr>
              <w:t>Reglas personalizables + Quality Gate</w:t>
            </w:r>
          </w:p>
        </w:tc>
      </w:tr>
      <w:tr w:rsidR="005D42FE" w:rsidRPr="005D42FE" w14:paraId="0AFAA4F4" w14:textId="77777777" w:rsidTr="005D42FE">
        <w:tc>
          <w:tcPr>
            <w:cnfStyle w:val="001000000000" w:firstRow="0" w:lastRow="0" w:firstColumn="1" w:lastColumn="0" w:oddVBand="0" w:evenVBand="0" w:oddHBand="0" w:evenHBand="0" w:firstRowFirstColumn="0" w:firstRowLastColumn="0" w:lastRowFirstColumn="0" w:lastRowLastColumn="0"/>
            <w:tcW w:w="0" w:type="auto"/>
            <w:hideMark/>
          </w:tcPr>
          <w:p w14:paraId="048A6590" w14:textId="77777777" w:rsidR="005D42FE" w:rsidRPr="005D42FE" w:rsidRDefault="005D42FE" w:rsidP="005D42FE">
            <w:pPr>
              <w:rPr>
                <w:sz w:val="20"/>
                <w:szCs w:val="18"/>
                <w:lang w:val="en-US"/>
              </w:rPr>
            </w:pPr>
            <w:r w:rsidRPr="005D42FE">
              <w:rPr>
                <w:sz w:val="20"/>
                <w:szCs w:val="18"/>
                <w:lang w:val="en-US"/>
              </w:rPr>
              <w:t>Cobertura</w:t>
            </w:r>
          </w:p>
        </w:tc>
        <w:tc>
          <w:tcPr>
            <w:tcW w:w="0" w:type="auto"/>
            <w:hideMark/>
          </w:tcPr>
          <w:p w14:paraId="4C66E754" w14:textId="77777777" w:rsidR="005D42FE" w:rsidRPr="005D42FE" w:rsidRDefault="005D42FE" w:rsidP="005D42FE">
            <w:pPr>
              <w:cnfStyle w:val="000000000000" w:firstRow="0" w:lastRow="0" w:firstColumn="0" w:lastColumn="0" w:oddVBand="0" w:evenVBand="0" w:oddHBand="0" w:evenHBand="0" w:firstRowFirstColumn="0" w:firstRowLastColumn="0" w:lastRowFirstColumn="0" w:lastRowLastColumn="0"/>
              <w:rPr>
                <w:sz w:val="20"/>
                <w:szCs w:val="18"/>
                <w:lang w:val="en-US"/>
              </w:rPr>
            </w:pPr>
            <w:r w:rsidRPr="005D42FE">
              <w:rPr>
                <w:sz w:val="20"/>
                <w:szCs w:val="18"/>
                <w:lang w:val="en-US"/>
              </w:rPr>
              <w:t>Coverlet</w:t>
            </w:r>
          </w:p>
        </w:tc>
        <w:tc>
          <w:tcPr>
            <w:tcW w:w="0" w:type="auto"/>
            <w:hideMark/>
          </w:tcPr>
          <w:p w14:paraId="22C56D31" w14:textId="77777777" w:rsidR="005D42FE" w:rsidRPr="005D42FE" w:rsidRDefault="005D42FE" w:rsidP="005D42FE">
            <w:pPr>
              <w:cnfStyle w:val="000000000000" w:firstRow="0" w:lastRow="0" w:firstColumn="0" w:lastColumn="0" w:oddVBand="0" w:evenVBand="0" w:oddHBand="0" w:evenHBand="0" w:firstRowFirstColumn="0" w:firstRowLastColumn="0" w:lastRowFirstColumn="0" w:lastRowLastColumn="0"/>
              <w:rPr>
                <w:sz w:val="20"/>
                <w:szCs w:val="18"/>
              </w:rPr>
            </w:pPr>
            <w:r w:rsidRPr="005D42FE">
              <w:rPr>
                <w:sz w:val="20"/>
                <w:szCs w:val="18"/>
              </w:rPr>
              <w:t>Integración nativa con .NET Test SDK</w:t>
            </w:r>
          </w:p>
        </w:tc>
      </w:tr>
      <w:tr w:rsidR="005D42FE" w:rsidRPr="005D42FE" w14:paraId="7F148FFB" w14:textId="77777777" w:rsidTr="005D42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6E84D" w14:textId="77777777" w:rsidR="005D42FE" w:rsidRPr="005D42FE" w:rsidRDefault="005D42FE" w:rsidP="005D42FE">
            <w:pPr>
              <w:rPr>
                <w:sz w:val="20"/>
                <w:szCs w:val="18"/>
                <w:lang w:val="en-US"/>
              </w:rPr>
            </w:pPr>
            <w:r w:rsidRPr="005D42FE">
              <w:rPr>
                <w:sz w:val="20"/>
                <w:szCs w:val="18"/>
                <w:lang w:val="en-US"/>
              </w:rPr>
              <w:t>Rendimiento</w:t>
            </w:r>
          </w:p>
        </w:tc>
        <w:tc>
          <w:tcPr>
            <w:tcW w:w="0" w:type="auto"/>
            <w:hideMark/>
          </w:tcPr>
          <w:p w14:paraId="545AACA3" w14:textId="77777777" w:rsidR="005D42FE" w:rsidRPr="005D42FE" w:rsidRDefault="005D42FE" w:rsidP="005D42FE">
            <w:pPr>
              <w:cnfStyle w:val="000000100000" w:firstRow="0" w:lastRow="0" w:firstColumn="0" w:lastColumn="0" w:oddVBand="0" w:evenVBand="0" w:oddHBand="1" w:evenHBand="0" w:firstRowFirstColumn="0" w:firstRowLastColumn="0" w:lastRowFirstColumn="0" w:lastRowLastColumn="0"/>
              <w:rPr>
                <w:sz w:val="20"/>
                <w:szCs w:val="18"/>
                <w:lang w:val="en-US"/>
              </w:rPr>
            </w:pPr>
            <w:r w:rsidRPr="005D42FE">
              <w:rPr>
                <w:sz w:val="20"/>
                <w:szCs w:val="18"/>
                <w:lang w:val="en-US"/>
              </w:rPr>
              <w:t>Benchmark.NET</w:t>
            </w:r>
          </w:p>
        </w:tc>
        <w:tc>
          <w:tcPr>
            <w:tcW w:w="0" w:type="auto"/>
            <w:hideMark/>
          </w:tcPr>
          <w:p w14:paraId="359DBAD0" w14:textId="77777777" w:rsidR="005D42FE" w:rsidRPr="005D42FE" w:rsidRDefault="005D42FE" w:rsidP="005D42FE">
            <w:pPr>
              <w:cnfStyle w:val="000000100000" w:firstRow="0" w:lastRow="0" w:firstColumn="0" w:lastColumn="0" w:oddVBand="0" w:evenVBand="0" w:oddHBand="1" w:evenHBand="0" w:firstRowFirstColumn="0" w:firstRowLastColumn="0" w:lastRowFirstColumn="0" w:lastRowLastColumn="0"/>
              <w:rPr>
                <w:sz w:val="20"/>
                <w:szCs w:val="18"/>
                <w:lang w:val="en-US"/>
              </w:rPr>
            </w:pPr>
            <w:r w:rsidRPr="005D42FE">
              <w:rPr>
                <w:sz w:val="20"/>
                <w:szCs w:val="18"/>
                <w:lang w:val="en-US"/>
              </w:rPr>
              <w:t>Precisión de nanosegundos</w:t>
            </w:r>
          </w:p>
        </w:tc>
      </w:tr>
      <w:tr w:rsidR="005D42FE" w:rsidRPr="005D42FE" w14:paraId="4F817B26" w14:textId="77777777" w:rsidTr="005D42FE">
        <w:tc>
          <w:tcPr>
            <w:cnfStyle w:val="001000000000" w:firstRow="0" w:lastRow="0" w:firstColumn="1" w:lastColumn="0" w:oddVBand="0" w:evenVBand="0" w:oddHBand="0" w:evenHBand="0" w:firstRowFirstColumn="0" w:firstRowLastColumn="0" w:lastRowFirstColumn="0" w:lastRowLastColumn="0"/>
            <w:tcW w:w="0" w:type="auto"/>
            <w:hideMark/>
          </w:tcPr>
          <w:p w14:paraId="52E488E4" w14:textId="77777777" w:rsidR="005D42FE" w:rsidRPr="005D42FE" w:rsidRDefault="005D42FE" w:rsidP="005D42FE">
            <w:pPr>
              <w:rPr>
                <w:sz w:val="20"/>
                <w:szCs w:val="18"/>
                <w:lang w:val="en-US"/>
              </w:rPr>
            </w:pPr>
            <w:r w:rsidRPr="005D42FE">
              <w:rPr>
                <w:sz w:val="20"/>
                <w:szCs w:val="18"/>
                <w:lang w:val="en-US"/>
              </w:rPr>
              <w:t>Seguridad</w:t>
            </w:r>
          </w:p>
        </w:tc>
        <w:tc>
          <w:tcPr>
            <w:tcW w:w="0" w:type="auto"/>
            <w:hideMark/>
          </w:tcPr>
          <w:p w14:paraId="246484A5" w14:textId="77777777" w:rsidR="005D42FE" w:rsidRPr="005D42FE" w:rsidRDefault="005D42FE" w:rsidP="005D42FE">
            <w:pPr>
              <w:cnfStyle w:val="000000000000" w:firstRow="0" w:lastRow="0" w:firstColumn="0" w:lastColumn="0" w:oddVBand="0" w:evenVBand="0" w:oddHBand="0" w:evenHBand="0" w:firstRowFirstColumn="0" w:firstRowLastColumn="0" w:lastRowFirstColumn="0" w:lastRowLastColumn="0"/>
              <w:rPr>
                <w:sz w:val="20"/>
                <w:szCs w:val="18"/>
                <w:lang w:val="en-US"/>
              </w:rPr>
            </w:pPr>
            <w:r w:rsidRPr="005D42FE">
              <w:rPr>
                <w:sz w:val="20"/>
                <w:szCs w:val="18"/>
                <w:lang w:val="en-US"/>
              </w:rPr>
              <w:t>OWASP ZAP</w:t>
            </w:r>
          </w:p>
        </w:tc>
        <w:tc>
          <w:tcPr>
            <w:tcW w:w="0" w:type="auto"/>
            <w:hideMark/>
          </w:tcPr>
          <w:p w14:paraId="3F418469" w14:textId="77777777" w:rsidR="005D42FE" w:rsidRPr="005D42FE" w:rsidRDefault="005D42FE" w:rsidP="005D42FE">
            <w:pPr>
              <w:cnfStyle w:val="000000000000" w:firstRow="0" w:lastRow="0" w:firstColumn="0" w:lastColumn="0" w:oddVBand="0" w:evenVBand="0" w:oddHBand="0" w:evenHBand="0" w:firstRowFirstColumn="0" w:firstRowLastColumn="0" w:lastRowFirstColumn="0" w:lastRowLastColumn="0"/>
              <w:rPr>
                <w:sz w:val="20"/>
                <w:szCs w:val="18"/>
                <w:lang w:val="en-US"/>
              </w:rPr>
            </w:pPr>
            <w:r w:rsidRPr="005D42FE">
              <w:rPr>
                <w:sz w:val="20"/>
                <w:szCs w:val="18"/>
                <w:lang w:val="en-US"/>
              </w:rPr>
              <w:t>Escaneo activo de vulnerabilidades</w:t>
            </w:r>
          </w:p>
        </w:tc>
      </w:tr>
      <w:tr w:rsidR="005D42FE" w:rsidRPr="005D42FE" w14:paraId="64B3C685" w14:textId="77777777" w:rsidTr="005D42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E33D4" w14:textId="77777777" w:rsidR="005D42FE" w:rsidRPr="005D42FE" w:rsidRDefault="005D42FE" w:rsidP="005D42FE">
            <w:pPr>
              <w:rPr>
                <w:sz w:val="20"/>
                <w:szCs w:val="18"/>
                <w:lang w:val="en-US"/>
              </w:rPr>
            </w:pPr>
            <w:r w:rsidRPr="005D42FE">
              <w:rPr>
                <w:sz w:val="20"/>
                <w:szCs w:val="18"/>
                <w:lang w:val="en-US"/>
              </w:rPr>
              <w:t>Producción</w:t>
            </w:r>
          </w:p>
        </w:tc>
        <w:tc>
          <w:tcPr>
            <w:tcW w:w="0" w:type="auto"/>
            <w:hideMark/>
          </w:tcPr>
          <w:p w14:paraId="79F70961" w14:textId="77777777" w:rsidR="005D42FE" w:rsidRPr="005D42FE" w:rsidRDefault="005D42FE" w:rsidP="005D42FE">
            <w:pPr>
              <w:cnfStyle w:val="000000100000" w:firstRow="0" w:lastRow="0" w:firstColumn="0" w:lastColumn="0" w:oddVBand="0" w:evenVBand="0" w:oddHBand="1" w:evenHBand="0" w:firstRowFirstColumn="0" w:firstRowLastColumn="0" w:lastRowFirstColumn="0" w:lastRowLastColumn="0"/>
              <w:rPr>
                <w:sz w:val="20"/>
                <w:szCs w:val="18"/>
                <w:lang w:val="en-US"/>
              </w:rPr>
            </w:pPr>
            <w:r w:rsidRPr="005D42FE">
              <w:rPr>
                <w:sz w:val="20"/>
                <w:szCs w:val="18"/>
                <w:lang w:val="en-US"/>
              </w:rPr>
              <w:t>Application Insights</w:t>
            </w:r>
          </w:p>
        </w:tc>
        <w:tc>
          <w:tcPr>
            <w:tcW w:w="0" w:type="auto"/>
            <w:hideMark/>
          </w:tcPr>
          <w:p w14:paraId="152FC561" w14:textId="77777777" w:rsidR="005D42FE" w:rsidRPr="005D42FE" w:rsidRDefault="005D42FE" w:rsidP="005D42FE">
            <w:pPr>
              <w:cnfStyle w:val="000000100000" w:firstRow="0" w:lastRow="0" w:firstColumn="0" w:lastColumn="0" w:oddVBand="0" w:evenVBand="0" w:oddHBand="1" w:evenHBand="0" w:firstRowFirstColumn="0" w:firstRowLastColumn="0" w:lastRowFirstColumn="0" w:lastRowLastColumn="0"/>
              <w:rPr>
                <w:sz w:val="20"/>
                <w:szCs w:val="18"/>
              </w:rPr>
            </w:pPr>
            <w:r w:rsidRPr="005D42FE">
              <w:rPr>
                <w:sz w:val="20"/>
                <w:szCs w:val="18"/>
              </w:rPr>
              <w:t>Diagnóstico de rendimiento en vivo</w:t>
            </w:r>
          </w:p>
        </w:tc>
      </w:tr>
    </w:tbl>
    <w:p w14:paraId="5FD3C391" w14:textId="77777777" w:rsidR="005D42FE" w:rsidRPr="005D42FE" w:rsidRDefault="005D42FE" w:rsidP="005D42FE">
      <w:pPr>
        <w:jc w:val="left"/>
      </w:pPr>
      <w:r w:rsidRPr="005D42FE">
        <w:rPr>
          <w:b/>
          <w:bCs/>
        </w:rPr>
        <w:t>Cita de Martin Fowler</w:t>
      </w:r>
      <w:r w:rsidRPr="005D42FE">
        <w:t>:</w:t>
      </w:r>
      <w:r w:rsidRPr="005D42FE">
        <w:br/>
      </w:r>
      <w:r w:rsidRPr="005D42FE">
        <w:rPr>
          <w:i/>
          <w:iCs/>
        </w:rPr>
        <w:t>"Las herramientas de calidad no son lujos; son el microscopio que revela el cáncer en tu código antes de que haga metástasis"</w:t>
      </w:r>
      <w:r w:rsidRPr="005D42FE">
        <w:t>.</w:t>
      </w:r>
    </w:p>
    <w:p w14:paraId="5A02770D" w14:textId="77777777" w:rsidR="005D42FE" w:rsidRPr="005D42FE" w:rsidRDefault="00000000" w:rsidP="005D42FE">
      <w:pPr>
        <w:rPr>
          <w:lang w:val="en-US"/>
        </w:rPr>
      </w:pPr>
      <w:r>
        <w:rPr>
          <w:lang w:val="en-US"/>
        </w:rPr>
        <w:pict w14:anchorId="76646C4F">
          <v:rect id="_x0000_i1027" style="width:0;height:.75pt" o:hralign="center" o:hrstd="t" o:hrnoshade="t" o:hr="t" fillcolor="#f8faff" stroked="f"/>
        </w:pict>
      </w:r>
    </w:p>
    <w:p w14:paraId="2B9E24B6" w14:textId="77777777" w:rsidR="005D42FE" w:rsidRPr="005D42FE" w:rsidRDefault="005D42FE" w:rsidP="005D42FE">
      <w:pPr>
        <w:rPr>
          <w:b/>
          <w:bCs/>
        </w:rPr>
      </w:pPr>
      <w:r w:rsidRPr="005D42FE">
        <w:rPr>
          <w:b/>
          <w:bCs/>
        </w:rPr>
        <w:t>Caso de Éxito: Transformación en Fintech</w:t>
      </w:r>
    </w:p>
    <w:p w14:paraId="6CF31EAD" w14:textId="77777777" w:rsidR="005D42FE" w:rsidRPr="005D42FE" w:rsidRDefault="005D42FE" w:rsidP="005D42FE">
      <w:pPr>
        <w:rPr>
          <w:lang w:val="en-US"/>
        </w:rPr>
      </w:pPr>
      <w:r w:rsidRPr="005D42FE">
        <w:rPr>
          <w:b/>
          <w:bCs/>
          <w:lang w:val="en-US"/>
        </w:rPr>
        <w:t>Problema inicial</w:t>
      </w:r>
      <w:r w:rsidRPr="005D42FE">
        <w:rPr>
          <w:lang w:val="en-US"/>
        </w:rPr>
        <w:t>:</w:t>
      </w:r>
    </w:p>
    <w:p w14:paraId="45ECB467" w14:textId="77777777" w:rsidR="005D42FE" w:rsidRPr="005D42FE" w:rsidRDefault="005D42FE" w:rsidP="00FF4DAE">
      <w:pPr>
        <w:numPr>
          <w:ilvl w:val="0"/>
          <w:numId w:val="147"/>
        </w:numPr>
        <w:rPr>
          <w:lang w:val="en-US"/>
        </w:rPr>
      </w:pPr>
      <w:r w:rsidRPr="005D42FE">
        <w:rPr>
          <w:lang w:val="en-US"/>
        </w:rPr>
        <w:t>40% deuda técnica</w:t>
      </w:r>
    </w:p>
    <w:p w14:paraId="24D1C071" w14:textId="77777777" w:rsidR="005D42FE" w:rsidRPr="005D42FE" w:rsidRDefault="005D42FE" w:rsidP="00FF4DAE">
      <w:pPr>
        <w:numPr>
          <w:ilvl w:val="0"/>
          <w:numId w:val="147"/>
        </w:numPr>
        <w:rPr>
          <w:lang w:val="en-US"/>
        </w:rPr>
      </w:pPr>
      <w:r w:rsidRPr="005D42FE">
        <w:rPr>
          <w:lang w:val="en-US"/>
        </w:rPr>
        <w:t>62% cobertura</w:t>
      </w:r>
    </w:p>
    <w:p w14:paraId="1DD06D8B" w14:textId="77777777" w:rsidR="005D42FE" w:rsidRPr="005D42FE" w:rsidRDefault="005D42FE" w:rsidP="00FF4DAE">
      <w:pPr>
        <w:numPr>
          <w:ilvl w:val="0"/>
          <w:numId w:val="147"/>
        </w:numPr>
        <w:rPr>
          <w:lang w:val="en-US"/>
        </w:rPr>
      </w:pPr>
      <w:r w:rsidRPr="005D42FE">
        <w:rPr>
          <w:lang w:val="en-US"/>
        </w:rPr>
        <w:t>12 vulnerabilidades críticas</w:t>
      </w:r>
    </w:p>
    <w:p w14:paraId="600733B4" w14:textId="77777777" w:rsidR="005D42FE" w:rsidRPr="005D42FE" w:rsidRDefault="005D42FE" w:rsidP="005D42FE">
      <w:pPr>
        <w:rPr>
          <w:lang w:val="en-US"/>
        </w:rPr>
      </w:pPr>
      <w:r w:rsidRPr="005D42FE">
        <w:rPr>
          <w:b/>
          <w:bCs/>
          <w:lang w:val="en-US"/>
        </w:rPr>
        <w:t>Stack implementado</w:t>
      </w:r>
      <w:r w:rsidRPr="005D42FE">
        <w:rPr>
          <w:lang w:val="en-US"/>
        </w:rPr>
        <w:t>:</w:t>
      </w:r>
    </w:p>
    <w:p w14:paraId="0F5761CD" w14:textId="77777777" w:rsidR="005D42FE" w:rsidRPr="005D42FE" w:rsidRDefault="005D42FE" w:rsidP="00FF4DAE">
      <w:pPr>
        <w:numPr>
          <w:ilvl w:val="0"/>
          <w:numId w:val="148"/>
        </w:numPr>
      </w:pPr>
      <w:r w:rsidRPr="005D42FE">
        <w:rPr>
          <w:b/>
          <w:bCs/>
        </w:rPr>
        <w:t>SonarQube</w:t>
      </w:r>
      <w:r w:rsidRPr="005D42FE">
        <w:t>: Análisis diario con Quality Gate</w:t>
      </w:r>
    </w:p>
    <w:p w14:paraId="264FAE0C" w14:textId="77777777" w:rsidR="005D42FE" w:rsidRPr="005D42FE" w:rsidRDefault="005D42FE" w:rsidP="00FF4DAE">
      <w:pPr>
        <w:numPr>
          <w:ilvl w:val="0"/>
          <w:numId w:val="148"/>
        </w:numPr>
      </w:pPr>
      <w:r w:rsidRPr="005D42FE">
        <w:rPr>
          <w:b/>
          <w:bCs/>
        </w:rPr>
        <w:t>Coverlet</w:t>
      </w:r>
      <w:r w:rsidRPr="005D42FE">
        <w:t>: Bloqueo de PR si cobertura &lt;85%</w:t>
      </w:r>
    </w:p>
    <w:p w14:paraId="59D4BB27" w14:textId="77777777" w:rsidR="005D42FE" w:rsidRPr="005D42FE" w:rsidRDefault="005D42FE" w:rsidP="00FF4DAE">
      <w:pPr>
        <w:numPr>
          <w:ilvl w:val="0"/>
          <w:numId w:val="148"/>
        </w:numPr>
      </w:pPr>
      <w:r w:rsidRPr="005D42FE">
        <w:rPr>
          <w:b/>
          <w:bCs/>
        </w:rPr>
        <w:t>Security Code Scan</w:t>
      </w:r>
      <w:r w:rsidRPr="005D42FE">
        <w:t>: Escaneo en cada commit</w:t>
      </w:r>
    </w:p>
    <w:p w14:paraId="511CBB3B" w14:textId="77777777" w:rsidR="005D42FE" w:rsidRPr="005D42FE" w:rsidRDefault="005D42FE" w:rsidP="00FF4DAE">
      <w:pPr>
        <w:numPr>
          <w:ilvl w:val="0"/>
          <w:numId w:val="148"/>
        </w:numPr>
      </w:pPr>
      <w:r w:rsidRPr="005D42FE">
        <w:rPr>
          <w:b/>
          <w:bCs/>
        </w:rPr>
        <w:t>Prometheus</w:t>
      </w:r>
      <w:r w:rsidRPr="005D42FE">
        <w:t>: Monitoreo de latency en producción</w:t>
      </w:r>
    </w:p>
    <w:p w14:paraId="5647AE22" w14:textId="77777777" w:rsidR="005D42FE" w:rsidRPr="005D42FE" w:rsidRDefault="005D42FE" w:rsidP="005D42FE">
      <w:pPr>
        <w:rPr>
          <w:lang w:val="en-US"/>
        </w:rPr>
      </w:pPr>
      <w:r w:rsidRPr="005D42FE">
        <w:rPr>
          <w:b/>
          <w:bCs/>
          <w:lang w:val="en-US"/>
        </w:rPr>
        <w:t>Resultados a 9 meses</w:t>
      </w:r>
      <w:r w:rsidRPr="005D42FE">
        <w:rPr>
          <w:lang w:val="en-US"/>
        </w:rPr>
        <w:t>:</w:t>
      </w:r>
    </w:p>
    <w:p w14:paraId="16F0372E" w14:textId="77777777" w:rsidR="005D42FE" w:rsidRPr="005D42FE" w:rsidRDefault="005D42FE" w:rsidP="00FF4DAE">
      <w:pPr>
        <w:numPr>
          <w:ilvl w:val="0"/>
          <w:numId w:val="149"/>
        </w:numPr>
        <w:rPr>
          <w:lang w:val="en-US"/>
        </w:rPr>
      </w:pPr>
      <w:r w:rsidRPr="005D42FE">
        <w:rPr>
          <w:b/>
          <w:bCs/>
          <w:lang w:val="en-US"/>
        </w:rPr>
        <w:t>0 deuda técnica</w:t>
      </w:r>
    </w:p>
    <w:p w14:paraId="1881979C" w14:textId="77777777" w:rsidR="005D42FE" w:rsidRPr="005D42FE" w:rsidRDefault="005D42FE" w:rsidP="00FF4DAE">
      <w:pPr>
        <w:numPr>
          <w:ilvl w:val="0"/>
          <w:numId w:val="149"/>
        </w:numPr>
        <w:rPr>
          <w:lang w:val="en-US"/>
        </w:rPr>
      </w:pPr>
      <w:r w:rsidRPr="005D42FE">
        <w:rPr>
          <w:b/>
          <w:bCs/>
          <w:lang w:val="en-US"/>
        </w:rPr>
        <w:lastRenderedPageBreak/>
        <w:t>94% cobertura</w:t>
      </w:r>
    </w:p>
    <w:p w14:paraId="3EA2027B" w14:textId="77777777" w:rsidR="005D42FE" w:rsidRPr="005D42FE" w:rsidRDefault="005D42FE" w:rsidP="00FF4DAE">
      <w:pPr>
        <w:numPr>
          <w:ilvl w:val="0"/>
          <w:numId w:val="149"/>
        </w:numPr>
        <w:rPr>
          <w:lang w:val="en-US"/>
        </w:rPr>
      </w:pPr>
      <w:r w:rsidRPr="005D42FE">
        <w:rPr>
          <w:b/>
          <w:bCs/>
          <w:lang w:val="en-US"/>
        </w:rPr>
        <w:t>Ciclo MTTR vulnerabilidades</w:t>
      </w:r>
      <w:r w:rsidRPr="005D42FE">
        <w:rPr>
          <w:lang w:val="en-US"/>
        </w:rPr>
        <w:t>: 3.2 horas → 25 minutos</w:t>
      </w:r>
    </w:p>
    <w:p w14:paraId="6845F51C" w14:textId="77777777" w:rsidR="005D42FE" w:rsidRPr="005D42FE" w:rsidRDefault="005D42FE" w:rsidP="005D42FE">
      <w:r w:rsidRPr="005D42FE">
        <w:t>Este arsenal transforma la calidad de software de un concepto abstracto a una práctica de ingeniería cuantificable y gestionable.</w:t>
      </w:r>
    </w:p>
    <w:p w14:paraId="2051117A" w14:textId="77777777" w:rsidR="00583A44" w:rsidRPr="005D42FE" w:rsidRDefault="00583A44" w:rsidP="00A1260B"/>
    <w:p w14:paraId="5FC2BA2B" w14:textId="77777777" w:rsidR="00E6605D" w:rsidRPr="00E6605D" w:rsidRDefault="00E6605D" w:rsidP="00E6605D">
      <w:pPr>
        <w:rPr>
          <w:b/>
          <w:bCs/>
        </w:rPr>
      </w:pPr>
      <w:r w:rsidRPr="00E6605D">
        <w:rPr>
          <w:b/>
          <w:bCs/>
        </w:rPr>
        <w:t>Caso 1: Transformación en Spotify (Sistema de Recomendación)</w:t>
      </w:r>
    </w:p>
    <w:p w14:paraId="4C6CF79C" w14:textId="77777777" w:rsidR="00E6605D" w:rsidRPr="00E6605D" w:rsidRDefault="00E6605D" w:rsidP="00E6605D">
      <w:r w:rsidRPr="00E6605D">
        <w:rPr>
          <w:b/>
          <w:bCs/>
        </w:rPr>
        <w:t>Problema</w:t>
      </w:r>
      <w:r w:rsidRPr="00E6605D">
        <w:t>:</w:t>
      </w:r>
      <w:r w:rsidRPr="00E6605D">
        <w:br/>
        <w:t>El algoritmo de "Discover Weekly" tenía:</w:t>
      </w:r>
    </w:p>
    <w:p w14:paraId="0B63FC68" w14:textId="77777777" w:rsidR="00E6605D" w:rsidRPr="00E6605D" w:rsidRDefault="00E6605D" w:rsidP="00FF4DAE">
      <w:pPr>
        <w:numPr>
          <w:ilvl w:val="0"/>
          <w:numId w:val="150"/>
        </w:numPr>
        <w:rPr>
          <w:lang w:val="en-US"/>
        </w:rPr>
      </w:pPr>
      <w:r w:rsidRPr="00E6605D">
        <w:rPr>
          <w:lang w:val="en-US"/>
        </w:rPr>
        <w:t>Latencia de 8 segundos</w:t>
      </w:r>
    </w:p>
    <w:p w14:paraId="15D6E85E" w14:textId="77777777" w:rsidR="00E6605D" w:rsidRPr="00E6605D" w:rsidRDefault="00E6605D" w:rsidP="00FF4DAE">
      <w:pPr>
        <w:numPr>
          <w:ilvl w:val="0"/>
          <w:numId w:val="150"/>
        </w:numPr>
        <w:rPr>
          <w:lang w:val="en-US"/>
        </w:rPr>
      </w:pPr>
      <w:r w:rsidRPr="00E6605D">
        <w:rPr>
          <w:lang w:val="en-US"/>
        </w:rPr>
        <w:t>Complejidad ciclomática promedio: 18</w:t>
      </w:r>
    </w:p>
    <w:p w14:paraId="709D15AB" w14:textId="77777777" w:rsidR="00E6605D" w:rsidRPr="00E6605D" w:rsidRDefault="00E6605D" w:rsidP="00FF4DAE">
      <w:pPr>
        <w:numPr>
          <w:ilvl w:val="0"/>
          <w:numId w:val="150"/>
        </w:numPr>
        <w:rPr>
          <w:lang w:val="en-US"/>
        </w:rPr>
      </w:pPr>
      <w:r w:rsidRPr="00E6605D">
        <w:rPr>
          <w:lang w:val="en-US"/>
        </w:rPr>
        <w:t>0% de cobertura de pruebas</w:t>
      </w:r>
    </w:p>
    <w:p w14:paraId="555531D0" w14:textId="77777777" w:rsidR="00E6605D" w:rsidRPr="00E6605D" w:rsidRDefault="00E6605D" w:rsidP="00E6605D">
      <w:pPr>
        <w:rPr>
          <w:lang w:val="en-US"/>
        </w:rPr>
      </w:pPr>
      <w:r w:rsidRPr="00E6605D">
        <w:rPr>
          <w:b/>
          <w:bCs/>
          <w:lang w:val="en-US"/>
        </w:rPr>
        <w:t>Solución implementada</w:t>
      </w:r>
      <w:r w:rsidRPr="00E6605D">
        <w:rPr>
          <w:lang w:val="en-US"/>
        </w:rPr>
        <w:t>:</w:t>
      </w:r>
    </w:p>
    <w:p w14:paraId="4064D998" w14:textId="77777777" w:rsidR="00E6605D" w:rsidRPr="00E6605D" w:rsidRDefault="00E6605D" w:rsidP="00FF4DAE">
      <w:pPr>
        <w:numPr>
          <w:ilvl w:val="0"/>
          <w:numId w:val="151"/>
        </w:numPr>
        <w:rPr>
          <w:lang w:val="en-US"/>
        </w:rPr>
      </w:pPr>
      <w:r w:rsidRPr="00E6605D">
        <w:rPr>
          <w:b/>
          <w:bCs/>
          <w:lang w:val="en-US"/>
        </w:rPr>
        <w:t>Refactorización con TDD</w:t>
      </w:r>
      <w:r w:rsidRPr="00E6605D">
        <w:rPr>
          <w:lang w:val="en-US"/>
        </w:rPr>
        <w:t>:</w:t>
      </w:r>
    </w:p>
    <w:p w14:paraId="32FF9E90" w14:textId="77777777" w:rsidR="006C0B11" w:rsidRDefault="006C0B11" w:rsidP="002B6814">
      <w:pPr>
        <w:pStyle w:val="Cdigo"/>
      </w:pPr>
      <w:r>
        <w:t xml:space="preserve">[Fact]  </w:t>
      </w:r>
    </w:p>
    <w:p w14:paraId="1372C3E5" w14:textId="77777777" w:rsidR="006C0B11" w:rsidRPr="006C0B11" w:rsidRDefault="006C0B11" w:rsidP="002B6814">
      <w:pPr>
        <w:pStyle w:val="Cdigo"/>
        <w:rPr>
          <w:lang w:val="en-US"/>
        </w:rPr>
      </w:pPr>
      <w:r w:rsidRPr="006C0B11">
        <w:rPr>
          <w:lang w:val="en-US"/>
        </w:rPr>
        <w:t xml:space="preserve">public void GenerateRecommendations_UserWithHistory_ReturnsPersonalized()  </w:t>
      </w:r>
    </w:p>
    <w:p w14:paraId="34D1E9E8" w14:textId="77777777" w:rsidR="006C0B11" w:rsidRPr="006C0B11" w:rsidRDefault="006C0B11" w:rsidP="002B6814">
      <w:pPr>
        <w:pStyle w:val="Cdigo"/>
        <w:rPr>
          <w:lang w:val="en-US"/>
        </w:rPr>
      </w:pPr>
      <w:r w:rsidRPr="006C0B11">
        <w:rPr>
          <w:lang w:val="en-US"/>
        </w:rPr>
        <w:t xml:space="preserve">{  </w:t>
      </w:r>
    </w:p>
    <w:p w14:paraId="74072838" w14:textId="77777777" w:rsidR="006C0B11" w:rsidRPr="006C0B11" w:rsidRDefault="006C0B11" w:rsidP="002B6814">
      <w:pPr>
        <w:pStyle w:val="Cdigo"/>
        <w:rPr>
          <w:lang w:val="en-US"/>
        </w:rPr>
      </w:pPr>
      <w:r w:rsidRPr="006C0B11">
        <w:rPr>
          <w:lang w:val="en-US"/>
        </w:rPr>
        <w:t xml:space="preserve">    var history = new List&lt;Play&gt; { /* 100 reproducciones */ };  </w:t>
      </w:r>
    </w:p>
    <w:p w14:paraId="519EDC5C" w14:textId="77777777" w:rsidR="006C0B11" w:rsidRPr="006C0B11" w:rsidRDefault="006C0B11" w:rsidP="002B6814">
      <w:pPr>
        <w:pStyle w:val="Cdigo"/>
        <w:rPr>
          <w:lang w:val="en-US"/>
        </w:rPr>
      </w:pPr>
      <w:r w:rsidRPr="006C0B11">
        <w:rPr>
          <w:lang w:val="en-US"/>
        </w:rPr>
        <w:t xml:space="preserve">    var recommender = new RecommendationEngine();  </w:t>
      </w:r>
    </w:p>
    <w:p w14:paraId="5678A48A" w14:textId="77777777" w:rsidR="006C0B11" w:rsidRPr="006C0B11" w:rsidRDefault="006C0B11" w:rsidP="002B6814">
      <w:pPr>
        <w:pStyle w:val="Cdigo"/>
        <w:rPr>
          <w:lang w:val="en-US"/>
        </w:rPr>
      </w:pPr>
      <w:r w:rsidRPr="006C0B11">
        <w:rPr>
          <w:lang w:val="en-US"/>
        </w:rPr>
        <w:t xml:space="preserve">    var results = recommender.Generate(history);  </w:t>
      </w:r>
    </w:p>
    <w:p w14:paraId="6D4D2A48" w14:textId="77777777" w:rsidR="006C0B11" w:rsidRPr="006C0B11" w:rsidRDefault="006C0B11" w:rsidP="002B6814">
      <w:pPr>
        <w:pStyle w:val="Cdigo"/>
        <w:rPr>
          <w:lang w:val="en-US"/>
        </w:rPr>
      </w:pPr>
      <w:r w:rsidRPr="006C0B11">
        <w:rPr>
          <w:lang w:val="en-US"/>
        </w:rPr>
        <w:t xml:space="preserve">    Assert.Equal(30, results.Count);  </w:t>
      </w:r>
    </w:p>
    <w:p w14:paraId="76B3EDD9" w14:textId="445BF86D" w:rsidR="00583A44" w:rsidRPr="006C0B11" w:rsidRDefault="006C0B11" w:rsidP="002B6814">
      <w:pPr>
        <w:pStyle w:val="Cdigo"/>
        <w:rPr>
          <w:lang w:val="en-US"/>
        </w:rPr>
      </w:pPr>
      <w:r w:rsidRPr="006C0B11">
        <w:rPr>
          <w:lang w:val="en-US"/>
        </w:rPr>
        <w:t xml:space="preserve">}  </w:t>
      </w:r>
    </w:p>
    <w:p w14:paraId="16E4646B" w14:textId="77777777" w:rsidR="00583A44" w:rsidRPr="006C0B11" w:rsidRDefault="00583A44" w:rsidP="00A1260B">
      <w:pPr>
        <w:rPr>
          <w:lang w:val="en-US"/>
        </w:rPr>
      </w:pPr>
    </w:p>
    <w:p w14:paraId="6D3CA51F" w14:textId="5A4477F6" w:rsidR="00583A44" w:rsidRPr="008F3638" w:rsidRDefault="006C0B11" w:rsidP="00FF4DAE">
      <w:pPr>
        <w:pStyle w:val="Prrafodelista"/>
        <w:numPr>
          <w:ilvl w:val="0"/>
          <w:numId w:val="151"/>
        </w:numPr>
        <w:rPr>
          <w:lang w:val="en-US"/>
        </w:rPr>
      </w:pPr>
      <w:r w:rsidRPr="008F3638">
        <w:rPr>
          <w:b/>
          <w:bCs/>
          <w:lang w:val="en-US"/>
        </w:rPr>
        <w:t>Optimización con Benchmark.NET</w:t>
      </w:r>
      <w:r w:rsidRPr="008F3638">
        <w:rPr>
          <w:lang w:val="en-US"/>
        </w:rPr>
        <w:t>:</w:t>
      </w:r>
    </w:p>
    <w:p w14:paraId="3D476586" w14:textId="77777777" w:rsidR="006C0B11" w:rsidRPr="006C0B11" w:rsidRDefault="006C0B11" w:rsidP="002B6814">
      <w:pPr>
        <w:pStyle w:val="Cdigo"/>
        <w:rPr>
          <w:lang w:val="en-US"/>
        </w:rPr>
      </w:pPr>
      <w:r w:rsidRPr="006C0B11">
        <w:rPr>
          <w:lang w:val="en-US"/>
        </w:rPr>
        <w:t xml:space="preserve">[SimpleJob(RuntimeMoniker.Net70)]  </w:t>
      </w:r>
    </w:p>
    <w:p w14:paraId="770EAD14" w14:textId="77777777" w:rsidR="006C0B11" w:rsidRPr="006C0B11" w:rsidRDefault="006C0B11" w:rsidP="002B6814">
      <w:pPr>
        <w:pStyle w:val="Cdigo"/>
        <w:rPr>
          <w:lang w:val="en-US"/>
        </w:rPr>
      </w:pPr>
      <w:r w:rsidRPr="006C0B11">
        <w:rPr>
          <w:lang w:val="en-US"/>
        </w:rPr>
        <w:t xml:space="preserve">public class RecommendationBenchmarks  </w:t>
      </w:r>
    </w:p>
    <w:p w14:paraId="0912CB95" w14:textId="77777777" w:rsidR="006C0B11" w:rsidRPr="003F26EA" w:rsidRDefault="006C0B11" w:rsidP="002B6814">
      <w:pPr>
        <w:pStyle w:val="Cdigo"/>
        <w:rPr>
          <w:lang w:val="en-US"/>
        </w:rPr>
      </w:pPr>
      <w:r w:rsidRPr="003F26EA">
        <w:rPr>
          <w:lang w:val="en-US"/>
        </w:rPr>
        <w:t xml:space="preserve">{  </w:t>
      </w:r>
    </w:p>
    <w:p w14:paraId="3118DB96" w14:textId="77777777" w:rsidR="006C0B11" w:rsidRPr="003F26EA" w:rsidRDefault="006C0B11" w:rsidP="002B6814">
      <w:pPr>
        <w:pStyle w:val="Cdigo"/>
        <w:rPr>
          <w:lang w:val="en-US"/>
        </w:rPr>
      </w:pPr>
      <w:r w:rsidRPr="003F26EA">
        <w:rPr>
          <w:lang w:val="en-US"/>
        </w:rPr>
        <w:t xml:space="preserve">    [Benchmark]  </w:t>
      </w:r>
    </w:p>
    <w:p w14:paraId="21ACD5C5" w14:textId="77777777" w:rsidR="006C0B11" w:rsidRPr="003F26EA" w:rsidRDefault="006C0B11" w:rsidP="002B6814">
      <w:pPr>
        <w:pStyle w:val="Cdigo"/>
        <w:rPr>
          <w:lang w:val="en-US"/>
        </w:rPr>
      </w:pPr>
      <w:r w:rsidRPr="003F26EA">
        <w:rPr>
          <w:lang w:val="en-US"/>
        </w:rPr>
        <w:t xml:space="preserve">    public void MatrixFactorization() =&gt; /* ... */;  </w:t>
      </w:r>
    </w:p>
    <w:p w14:paraId="3074D305" w14:textId="7E91BCF5" w:rsidR="00583A44" w:rsidRPr="003F26EA" w:rsidRDefault="006C0B11" w:rsidP="002B6814">
      <w:pPr>
        <w:pStyle w:val="Cdigo"/>
        <w:rPr>
          <w:lang w:val="en-US"/>
        </w:rPr>
      </w:pPr>
      <w:r w:rsidRPr="003F26EA">
        <w:rPr>
          <w:lang w:val="en-US"/>
        </w:rPr>
        <w:t xml:space="preserve">}  </w:t>
      </w:r>
    </w:p>
    <w:p w14:paraId="28EC05A2" w14:textId="3A0CE76C" w:rsidR="00583A44" w:rsidRPr="008F3638" w:rsidRDefault="003F26EA" w:rsidP="00FF4DAE">
      <w:pPr>
        <w:pStyle w:val="Prrafodelista"/>
        <w:numPr>
          <w:ilvl w:val="0"/>
          <w:numId w:val="151"/>
        </w:numPr>
      </w:pPr>
      <w:r w:rsidRPr="008F3638">
        <w:rPr>
          <w:b/>
          <w:bCs/>
        </w:rPr>
        <w:t>Despliegue progresivo con Feature Flags</w:t>
      </w:r>
      <w:r w:rsidRPr="008F3638">
        <w:t>:</w:t>
      </w:r>
    </w:p>
    <w:p w14:paraId="371CA0CB" w14:textId="77777777" w:rsidR="003F26EA" w:rsidRPr="003F26EA" w:rsidRDefault="003F26EA" w:rsidP="002B6814">
      <w:pPr>
        <w:pStyle w:val="Cdigo"/>
        <w:rPr>
          <w:lang w:val="en-US"/>
        </w:rPr>
      </w:pPr>
      <w:r w:rsidRPr="003F26EA">
        <w:rPr>
          <w:lang w:val="en-US"/>
        </w:rPr>
        <w:t xml:space="preserve">if (FeatureFlag.IsEnabled("NewRecommendationV2"))  </w:t>
      </w:r>
    </w:p>
    <w:p w14:paraId="60515553" w14:textId="77777777" w:rsidR="003F26EA" w:rsidRPr="003F26EA" w:rsidRDefault="003F26EA" w:rsidP="002B6814">
      <w:pPr>
        <w:pStyle w:val="Cdigo"/>
        <w:rPr>
          <w:lang w:val="en-US"/>
        </w:rPr>
      </w:pPr>
      <w:r w:rsidRPr="003F26EA">
        <w:rPr>
          <w:lang w:val="en-US"/>
        </w:rPr>
        <w:t xml:space="preserve">{  </w:t>
      </w:r>
    </w:p>
    <w:p w14:paraId="2B43393B" w14:textId="77777777" w:rsidR="003F26EA" w:rsidRPr="003F26EA" w:rsidRDefault="003F26EA" w:rsidP="002B6814">
      <w:pPr>
        <w:pStyle w:val="Cdigo"/>
        <w:rPr>
          <w:lang w:val="en-US"/>
        </w:rPr>
      </w:pPr>
      <w:r w:rsidRPr="003F26EA">
        <w:rPr>
          <w:lang w:val="en-US"/>
        </w:rPr>
        <w:t xml:space="preserve">    return _newEngine.Generate(user);  </w:t>
      </w:r>
    </w:p>
    <w:p w14:paraId="127F71DA" w14:textId="4CF74B5F" w:rsidR="00583A44" w:rsidRPr="003F26EA" w:rsidRDefault="003F26EA" w:rsidP="002B6814">
      <w:pPr>
        <w:pStyle w:val="Cdigo"/>
        <w:rPr>
          <w:lang w:val="en-US"/>
        </w:rPr>
      </w:pPr>
      <w:r w:rsidRPr="003F26EA">
        <w:rPr>
          <w:lang w:val="en-US"/>
        </w:rPr>
        <w:t xml:space="preserve">}  </w:t>
      </w:r>
    </w:p>
    <w:p w14:paraId="23969133" w14:textId="77777777" w:rsidR="00583A44" w:rsidRPr="003F26EA" w:rsidRDefault="00583A44" w:rsidP="00A1260B">
      <w:pPr>
        <w:rPr>
          <w:lang w:val="en-US"/>
        </w:rPr>
      </w:pPr>
    </w:p>
    <w:p w14:paraId="44C4EF7C" w14:textId="77777777" w:rsidR="00583A44" w:rsidRPr="003F26EA" w:rsidRDefault="00583A44" w:rsidP="00A1260B">
      <w:pPr>
        <w:rPr>
          <w:lang w:val="en-US"/>
        </w:rPr>
      </w:pPr>
    </w:p>
    <w:p w14:paraId="52A15E98" w14:textId="77777777" w:rsidR="00A27435" w:rsidRPr="00A27435" w:rsidRDefault="00A27435" w:rsidP="00A27435">
      <w:pPr>
        <w:rPr>
          <w:lang w:val="en-US"/>
        </w:rPr>
      </w:pPr>
      <w:r w:rsidRPr="00A27435">
        <w:rPr>
          <w:b/>
          <w:bCs/>
          <w:lang w:val="en-US"/>
        </w:rPr>
        <w:lastRenderedPageBreak/>
        <w:t>Resultados</w:t>
      </w:r>
      <w:r w:rsidRPr="00A27435">
        <w:rPr>
          <w:lang w:val="en-US"/>
        </w:rPr>
        <w:t>:</w:t>
      </w:r>
    </w:p>
    <w:p w14:paraId="13B6C291" w14:textId="77777777" w:rsidR="00A27435" w:rsidRPr="00A27435" w:rsidRDefault="00A27435" w:rsidP="00FF4DAE">
      <w:pPr>
        <w:numPr>
          <w:ilvl w:val="0"/>
          <w:numId w:val="152"/>
        </w:numPr>
      </w:pPr>
      <w:r w:rsidRPr="00A27435">
        <w:rPr>
          <w:b/>
          <w:bCs/>
        </w:rPr>
        <w:t>Latencia reducida a 0.4 segundos</w:t>
      </w:r>
      <w:r w:rsidRPr="00A27435">
        <w:t> (20x más rápido)</w:t>
      </w:r>
    </w:p>
    <w:p w14:paraId="6552E3E1" w14:textId="77777777" w:rsidR="00A27435" w:rsidRPr="00A27435" w:rsidRDefault="00A27435" w:rsidP="00FF4DAE">
      <w:pPr>
        <w:numPr>
          <w:ilvl w:val="0"/>
          <w:numId w:val="152"/>
        </w:numPr>
        <w:rPr>
          <w:lang w:val="en-US"/>
        </w:rPr>
      </w:pPr>
      <w:r w:rsidRPr="00A27435">
        <w:rPr>
          <w:b/>
          <w:bCs/>
          <w:lang w:val="en-US"/>
        </w:rPr>
        <w:t>Cobertura de pruebas: 92%</w:t>
      </w:r>
    </w:p>
    <w:p w14:paraId="37FD1936" w14:textId="77777777" w:rsidR="00A27435" w:rsidRPr="00A27435" w:rsidRDefault="00A27435" w:rsidP="00FF4DAE">
      <w:pPr>
        <w:numPr>
          <w:ilvl w:val="0"/>
          <w:numId w:val="152"/>
        </w:numPr>
      </w:pPr>
      <w:r w:rsidRPr="00A27435">
        <w:rPr>
          <w:b/>
          <w:bCs/>
        </w:rPr>
        <w:t>Tiempo de desarrollo de nuevas features ↓ 40%</w:t>
      </w:r>
    </w:p>
    <w:p w14:paraId="03BD0ABB" w14:textId="77777777" w:rsidR="00A27435" w:rsidRPr="00A27435" w:rsidRDefault="00A27435" w:rsidP="00A27435">
      <w:r w:rsidRPr="00A27435">
        <w:rPr>
          <w:i/>
          <w:iCs/>
        </w:rPr>
        <w:t>"El TDD cambió nuestra cultura: de apagar fuegos a prevenir incendios"</w:t>
      </w:r>
      <w:r w:rsidRPr="00A27435">
        <w:t> — </w:t>
      </w:r>
      <w:r w:rsidRPr="00A27435">
        <w:rPr>
          <w:b/>
          <w:bCs/>
        </w:rPr>
        <w:t>Erik Bernhardsson</w:t>
      </w:r>
      <w:r w:rsidRPr="00A27435">
        <w:t>, ex-Líder de Ingeniería en Spotify.</w:t>
      </w:r>
    </w:p>
    <w:p w14:paraId="065160CF" w14:textId="77777777" w:rsidR="00A27435" w:rsidRPr="00A27435" w:rsidRDefault="00000000" w:rsidP="00A27435">
      <w:pPr>
        <w:rPr>
          <w:lang w:val="en-US"/>
        </w:rPr>
      </w:pPr>
      <w:r>
        <w:rPr>
          <w:lang w:val="en-US"/>
        </w:rPr>
        <w:pict w14:anchorId="6365C772">
          <v:rect id="_x0000_i1028" style="width:0;height:.75pt" o:hralign="center" o:hrstd="t" o:hrnoshade="t" o:hr="t" fillcolor="#f8faff" stroked="f"/>
        </w:pict>
      </w:r>
    </w:p>
    <w:p w14:paraId="7AFB9380" w14:textId="77777777" w:rsidR="00A27435" w:rsidRPr="00A27435" w:rsidRDefault="00A27435" w:rsidP="00A27435">
      <w:pPr>
        <w:rPr>
          <w:b/>
          <w:bCs/>
        </w:rPr>
      </w:pPr>
      <w:r w:rsidRPr="00A27435">
        <w:rPr>
          <w:b/>
          <w:bCs/>
        </w:rPr>
        <w:t>Caso 2: Modernización de Sistema Bancario (BBVA)</w:t>
      </w:r>
    </w:p>
    <w:p w14:paraId="20569F72" w14:textId="77777777" w:rsidR="00A27435" w:rsidRPr="00A27435" w:rsidRDefault="00A27435" w:rsidP="00A27435">
      <w:r w:rsidRPr="00A27435">
        <w:rPr>
          <w:b/>
          <w:bCs/>
        </w:rPr>
        <w:t>Contexto</w:t>
      </w:r>
      <w:r w:rsidRPr="00A27435">
        <w:t>:</w:t>
      </w:r>
      <w:r w:rsidRPr="00A27435">
        <w:br/>
        <w:t>Módulo de transferencias en .NET Framework 4.5 con:</w:t>
      </w:r>
    </w:p>
    <w:p w14:paraId="362F9B53" w14:textId="77777777" w:rsidR="00A27435" w:rsidRPr="00A27435" w:rsidRDefault="00A27435" w:rsidP="00FF4DAE">
      <w:pPr>
        <w:numPr>
          <w:ilvl w:val="0"/>
          <w:numId w:val="153"/>
        </w:numPr>
        <w:rPr>
          <w:lang w:val="en-US"/>
        </w:rPr>
      </w:pPr>
      <w:r w:rsidRPr="00A27435">
        <w:rPr>
          <w:b/>
          <w:bCs/>
          <w:lang w:val="en-US"/>
        </w:rPr>
        <w:t>Deuda técnica</w:t>
      </w:r>
      <w:r w:rsidRPr="00A27435">
        <w:rPr>
          <w:lang w:val="en-US"/>
        </w:rPr>
        <w:t>: 2,400 horas</w:t>
      </w:r>
    </w:p>
    <w:p w14:paraId="5B66A0DC" w14:textId="77777777" w:rsidR="00A27435" w:rsidRPr="00A27435" w:rsidRDefault="00A27435" w:rsidP="00FF4DAE">
      <w:pPr>
        <w:numPr>
          <w:ilvl w:val="0"/>
          <w:numId w:val="153"/>
        </w:numPr>
        <w:rPr>
          <w:lang w:val="en-US"/>
        </w:rPr>
      </w:pPr>
      <w:r w:rsidRPr="00A27435">
        <w:rPr>
          <w:b/>
          <w:bCs/>
          <w:lang w:val="en-US"/>
        </w:rPr>
        <w:t>MTTR</w:t>
      </w:r>
      <w:r w:rsidRPr="00A27435">
        <w:rPr>
          <w:lang w:val="en-US"/>
        </w:rPr>
        <w:t>: 72 horas</w:t>
      </w:r>
    </w:p>
    <w:p w14:paraId="0B35EC5F" w14:textId="77777777" w:rsidR="00A27435" w:rsidRPr="00A27435" w:rsidRDefault="00A27435" w:rsidP="00FF4DAE">
      <w:pPr>
        <w:numPr>
          <w:ilvl w:val="0"/>
          <w:numId w:val="153"/>
        </w:numPr>
        <w:rPr>
          <w:lang w:val="en-US"/>
        </w:rPr>
      </w:pPr>
      <w:r w:rsidRPr="00A27435">
        <w:rPr>
          <w:b/>
          <w:bCs/>
          <w:lang w:val="en-US"/>
        </w:rPr>
        <w:t>Densidad vulnerabilidades</w:t>
      </w:r>
      <w:r w:rsidRPr="00A27435">
        <w:rPr>
          <w:lang w:val="en-US"/>
        </w:rPr>
        <w:t>: 5.2/KLOC</w:t>
      </w:r>
    </w:p>
    <w:p w14:paraId="2EB9A0D3" w14:textId="77777777" w:rsidR="00A27435" w:rsidRPr="00A27435" w:rsidRDefault="00A27435" w:rsidP="00A27435">
      <w:pPr>
        <w:rPr>
          <w:lang w:val="en-US"/>
        </w:rPr>
      </w:pPr>
      <w:r w:rsidRPr="00A27435">
        <w:rPr>
          <w:b/>
          <w:bCs/>
          <w:lang w:val="en-US"/>
        </w:rPr>
        <w:t>Acciones clave</w:t>
      </w:r>
      <w:r w:rsidRPr="00A27435">
        <w:rPr>
          <w:lang w:val="en-US"/>
        </w:rPr>
        <w:t>:</w:t>
      </w:r>
    </w:p>
    <w:p w14:paraId="225B8DDB" w14:textId="77777777" w:rsidR="00A27435" w:rsidRPr="00A27435" w:rsidRDefault="00A27435" w:rsidP="00FF4DAE">
      <w:pPr>
        <w:numPr>
          <w:ilvl w:val="0"/>
          <w:numId w:val="154"/>
        </w:numPr>
        <w:rPr>
          <w:lang w:val="en-US"/>
        </w:rPr>
      </w:pPr>
      <w:r w:rsidRPr="00A27435">
        <w:rPr>
          <w:lang w:val="en-US"/>
        </w:rPr>
        <w:t>Migración a .NET 6 + Microservicios</w:t>
      </w:r>
    </w:p>
    <w:p w14:paraId="2D5DBDD0" w14:textId="77777777" w:rsidR="00A27435" w:rsidRPr="00A27435" w:rsidRDefault="00A27435" w:rsidP="00FF4DAE">
      <w:pPr>
        <w:numPr>
          <w:ilvl w:val="0"/>
          <w:numId w:val="154"/>
        </w:numPr>
        <w:rPr>
          <w:lang w:val="en-US"/>
        </w:rPr>
      </w:pPr>
      <w:r w:rsidRPr="00A27435">
        <w:rPr>
          <w:lang w:val="en-US"/>
        </w:rPr>
        <w:t>Pipeline de seguridad integrada:</w:t>
      </w:r>
    </w:p>
    <w:p w14:paraId="5687C1BD" w14:textId="77777777" w:rsidR="00611416" w:rsidRPr="00611416" w:rsidRDefault="00611416" w:rsidP="002B6814">
      <w:pPr>
        <w:pStyle w:val="Cdigo"/>
        <w:rPr>
          <w:lang w:val="en-US"/>
        </w:rPr>
      </w:pPr>
      <w:r w:rsidRPr="00611416">
        <w:rPr>
          <w:lang w:val="en-US"/>
        </w:rPr>
        <w:t xml:space="preserve">- task: OWASPDependencyCheck@1  </w:t>
      </w:r>
    </w:p>
    <w:p w14:paraId="312046E1" w14:textId="77777777" w:rsidR="00611416" w:rsidRPr="00611416" w:rsidRDefault="00611416" w:rsidP="002B6814">
      <w:pPr>
        <w:pStyle w:val="Cdigo"/>
        <w:rPr>
          <w:lang w:val="en-US"/>
        </w:rPr>
      </w:pPr>
      <w:r w:rsidRPr="00611416">
        <w:rPr>
          <w:lang w:val="en-US"/>
        </w:rPr>
        <w:t xml:space="preserve">- task: SonarQubeAnalyze@5  </w:t>
      </w:r>
    </w:p>
    <w:p w14:paraId="3E4BE9B3" w14:textId="77777777" w:rsidR="00611416" w:rsidRPr="00611416" w:rsidRDefault="00611416" w:rsidP="002B6814">
      <w:pPr>
        <w:pStyle w:val="Cdigo"/>
        <w:rPr>
          <w:lang w:val="en-US"/>
        </w:rPr>
      </w:pPr>
      <w:r w:rsidRPr="00611416">
        <w:rPr>
          <w:lang w:val="en-US"/>
        </w:rPr>
        <w:t xml:space="preserve">  inputs:  </w:t>
      </w:r>
    </w:p>
    <w:p w14:paraId="551186DA" w14:textId="01514834" w:rsidR="00583A44" w:rsidRPr="003F26EA" w:rsidRDefault="00611416" w:rsidP="002B6814">
      <w:pPr>
        <w:pStyle w:val="Cdigo"/>
        <w:rPr>
          <w:lang w:val="en-US"/>
        </w:rPr>
      </w:pPr>
      <w:r w:rsidRPr="00611416">
        <w:rPr>
          <w:lang w:val="en-US"/>
        </w:rPr>
        <w:t xml:space="preserve">    securityReports: '**/dependency-check-report.xml'  </w:t>
      </w:r>
    </w:p>
    <w:p w14:paraId="6FC6A04B" w14:textId="4F0FD6BF" w:rsidR="00583A44" w:rsidRPr="004357C5" w:rsidRDefault="004357C5" w:rsidP="00A1260B">
      <w:r w:rsidRPr="004357C5">
        <w:t>Implementación de </w:t>
      </w:r>
      <w:r w:rsidRPr="004357C5">
        <w:rPr>
          <w:b/>
          <w:bCs/>
        </w:rPr>
        <w:t>Circuit Breaker</w:t>
      </w:r>
      <w:r w:rsidRPr="004357C5">
        <w:t> con Polly:</w:t>
      </w:r>
    </w:p>
    <w:p w14:paraId="511C98DE" w14:textId="77777777" w:rsidR="004357C5" w:rsidRPr="004357C5" w:rsidRDefault="004357C5" w:rsidP="002B6814">
      <w:pPr>
        <w:pStyle w:val="Cdigo"/>
        <w:rPr>
          <w:lang w:val="en-US"/>
        </w:rPr>
      </w:pPr>
      <w:r w:rsidRPr="004357C5">
        <w:rPr>
          <w:lang w:val="en-US"/>
        </w:rPr>
        <w:t xml:space="preserve">services.AddHttpClient("TransferService")  </w:t>
      </w:r>
    </w:p>
    <w:p w14:paraId="51214C39" w14:textId="77777777" w:rsidR="004357C5" w:rsidRPr="004357C5" w:rsidRDefault="004357C5" w:rsidP="002B6814">
      <w:pPr>
        <w:pStyle w:val="Cdigo"/>
        <w:rPr>
          <w:lang w:val="en-US"/>
        </w:rPr>
      </w:pPr>
      <w:r w:rsidRPr="004357C5">
        <w:rPr>
          <w:lang w:val="en-US"/>
        </w:rPr>
        <w:t xml:space="preserve">        .AddTransientHttpErrorPolicy(policy =&gt;  </w:t>
      </w:r>
    </w:p>
    <w:p w14:paraId="528C7C6B" w14:textId="0575FCCE" w:rsidR="00583A44" w:rsidRPr="004357C5" w:rsidRDefault="004357C5" w:rsidP="002B6814">
      <w:pPr>
        <w:pStyle w:val="Cdigo"/>
        <w:rPr>
          <w:lang w:val="en-US"/>
        </w:rPr>
      </w:pPr>
      <w:r w:rsidRPr="004357C5">
        <w:rPr>
          <w:lang w:val="en-US"/>
        </w:rPr>
        <w:t xml:space="preserve">            policy.CircuitBreakerAsync(3, TimeSpan.FromSeconds(30)));  </w:t>
      </w:r>
    </w:p>
    <w:p w14:paraId="4B1CA181" w14:textId="77777777" w:rsidR="00583A44" w:rsidRPr="004357C5" w:rsidRDefault="00583A44" w:rsidP="00A1260B">
      <w:pPr>
        <w:rPr>
          <w:lang w:val="en-US"/>
        </w:rPr>
      </w:pPr>
    </w:p>
    <w:p w14:paraId="3EDB5C18" w14:textId="77777777" w:rsidR="004357C5" w:rsidRPr="004357C5" w:rsidRDefault="004357C5" w:rsidP="004357C5">
      <w:pPr>
        <w:rPr>
          <w:lang w:val="en-US"/>
        </w:rPr>
      </w:pPr>
      <w:r w:rsidRPr="004357C5">
        <w:rPr>
          <w:b/>
          <w:bCs/>
          <w:lang w:val="en-US"/>
        </w:rPr>
        <w:t>Resultados</w:t>
      </w:r>
      <w:r w:rsidRPr="004357C5">
        <w:rPr>
          <w:lang w:val="en-US"/>
        </w:rPr>
        <w:t>:</w:t>
      </w:r>
    </w:p>
    <w:p w14:paraId="0068E77A" w14:textId="77777777" w:rsidR="004357C5" w:rsidRPr="004357C5" w:rsidRDefault="004357C5" w:rsidP="00FF4DAE">
      <w:pPr>
        <w:numPr>
          <w:ilvl w:val="0"/>
          <w:numId w:val="155"/>
        </w:numPr>
        <w:rPr>
          <w:lang w:val="en-US"/>
        </w:rPr>
      </w:pPr>
      <w:r w:rsidRPr="004357C5">
        <w:rPr>
          <w:b/>
          <w:bCs/>
          <w:lang w:val="en-US"/>
        </w:rPr>
        <w:t>MTTR reducido a 1.5 horas</w:t>
      </w:r>
    </w:p>
    <w:p w14:paraId="5384F63B" w14:textId="77777777" w:rsidR="004357C5" w:rsidRPr="004357C5" w:rsidRDefault="004357C5" w:rsidP="00FF4DAE">
      <w:pPr>
        <w:numPr>
          <w:ilvl w:val="0"/>
          <w:numId w:val="155"/>
        </w:numPr>
        <w:rPr>
          <w:lang w:val="en-US"/>
        </w:rPr>
      </w:pPr>
      <w:r w:rsidRPr="004357C5">
        <w:rPr>
          <w:b/>
          <w:bCs/>
          <w:lang w:val="en-US"/>
        </w:rPr>
        <w:t>0 vulnerabilidades críticas</w:t>
      </w:r>
      <w:r w:rsidRPr="004357C5">
        <w:rPr>
          <w:lang w:val="en-US"/>
        </w:rPr>
        <w:t> en auditoría OWASP</w:t>
      </w:r>
    </w:p>
    <w:p w14:paraId="2EE71725" w14:textId="77777777" w:rsidR="004357C5" w:rsidRPr="004357C5" w:rsidRDefault="004357C5" w:rsidP="00FF4DAE">
      <w:pPr>
        <w:numPr>
          <w:ilvl w:val="0"/>
          <w:numId w:val="155"/>
        </w:numPr>
        <w:rPr>
          <w:lang w:val="en-US"/>
        </w:rPr>
      </w:pPr>
      <w:r w:rsidRPr="004357C5">
        <w:rPr>
          <w:b/>
          <w:bCs/>
          <w:lang w:val="en-US"/>
        </w:rPr>
        <w:t>40% menos costos</w:t>
      </w:r>
      <w:r w:rsidRPr="004357C5">
        <w:rPr>
          <w:lang w:val="en-US"/>
        </w:rPr>
        <w:t> de infraestructura</w:t>
      </w:r>
    </w:p>
    <w:p w14:paraId="726FA2E8" w14:textId="77777777" w:rsidR="004357C5" w:rsidRPr="004357C5" w:rsidRDefault="00000000" w:rsidP="004357C5">
      <w:pPr>
        <w:rPr>
          <w:lang w:val="en-US"/>
        </w:rPr>
      </w:pPr>
      <w:r>
        <w:rPr>
          <w:lang w:val="en-US"/>
        </w:rPr>
        <w:pict w14:anchorId="6A905A0C">
          <v:rect id="_x0000_i1029" style="width:0;height:.75pt" o:hralign="center" o:hrstd="t" o:hrnoshade="t" o:hr="t" fillcolor="#f8faff" stroked="f"/>
        </w:pict>
      </w:r>
    </w:p>
    <w:p w14:paraId="3FC98E86" w14:textId="77777777" w:rsidR="004357C5" w:rsidRPr="004357C5" w:rsidRDefault="004357C5" w:rsidP="004357C5">
      <w:pPr>
        <w:rPr>
          <w:b/>
          <w:bCs/>
        </w:rPr>
      </w:pPr>
      <w:r w:rsidRPr="004357C5">
        <w:rPr>
          <w:b/>
          <w:bCs/>
        </w:rPr>
        <w:lastRenderedPageBreak/>
        <w:t>Caso 3: Sistema de Salud (Historia Clínica Electrónica)</w:t>
      </w:r>
    </w:p>
    <w:p w14:paraId="326D886B" w14:textId="77777777" w:rsidR="004357C5" w:rsidRPr="004357C5" w:rsidRDefault="004357C5" w:rsidP="004357C5">
      <w:r w:rsidRPr="004357C5">
        <w:rPr>
          <w:b/>
          <w:bCs/>
        </w:rPr>
        <w:t>Desafío</w:t>
      </w:r>
      <w:r w:rsidRPr="004357C5">
        <w:t>:</w:t>
      </w:r>
      <w:r w:rsidRPr="004357C5">
        <w:br/>
        <w:t>Aplicación WinForms (C#) para hospitales con:</w:t>
      </w:r>
    </w:p>
    <w:p w14:paraId="2F172D44" w14:textId="77777777" w:rsidR="004357C5" w:rsidRPr="004357C5" w:rsidRDefault="004357C5" w:rsidP="00FF4DAE">
      <w:pPr>
        <w:numPr>
          <w:ilvl w:val="0"/>
          <w:numId w:val="156"/>
        </w:numPr>
        <w:rPr>
          <w:lang w:val="en-US"/>
        </w:rPr>
      </w:pPr>
      <w:r w:rsidRPr="004357C5">
        <w:rPr>
          <w:b/>
          <w:bCs/>
          <w:lang w:val="en-US"/>
        </w:rPr>
        <w:t>Disponibilidad</w:t>
      </w:r>
      <w:r w:rsidRPr="004357C5">
        <w:rPr>
          <w:lang w:val="en-US"/>
        </w:rPr>
        <w:t>: 91%</w:t>
      </w:r>
    </w:p>
    <w:p w14:paraId="27304C9E" w14:textId="77777777" w:rsidR="004357C5" w:rsidRPr="004357C5" w:rsidRDefault="004357C5" w:rsidP="00FF4DAE">
      <w:pPr>
        <w:numPr>
          <w:ilvl w:val="0"/>
          <w:numId w:val="156"/>
        </w:numPr>
      </w:pPr>
      <w:r w:rsidRPr="004357C5">
        <w:rPr>
          <w:b/>
          <w:bCs/>
        </w:rPr>
        <w:t>Tiempo de respuesta</w:t>
      </w:r>
      <w:r w:rsidRPr="004357C5">
        <w:t>: 12 segundos al cargar historias</w:t>
      </w:r>
    </w:p>
    <w:p w14:paraId="02F804BF" w14:textId="77777777" w:rsidR="004357C5" w:rsidRPr="004357C5" w:rsidRDefault="004357C5" w:rsidP="00FF4DAE">
      <w:pPr>
        <w:numPr>
          <w:ilvl w:val="0"/>
          <w:numId w:val="156"/>
        </w:numPr>
        <w:rPr>
          <w:lang w:val="en-US"/>
        </w:rPr>
      </w:pPr>
      <w:r w:rsidRPr="004357C5">
        <w:rPr>
          <w:b/>
          <w:bCs/>
          <w:lang w:val="en-US"/>
        </w:rPr>
        <w:t>Errores de datos</w:t>
      </w:r>
      <w:r w:rsidRPr="004357C5">
        <w:rPr>
          <w:lang w:val="en-US"/>
        </w:rPr>
        <w:t>: 3.2%</w:t>
      </w:r>
    </w:p>
    <w:p w14:paraId="7FDAC177" w14:textId="77777777" w:rsidR="004357C5" w:rsidRPr="004357C5" w:rsidRDefault="004357C5" w:rsidP="004357C5">
      <w:pPr>
        <w:rPr>
          <w:lang w:val="en-US"/>
        </w:rPr>
      </w:pPr>
      <w:r w:rsidRPr="004357C5">
        <w:rPr>
          <w:b/>
          <w:bCs/>
          <w:lang w:val="en-US"/>
        </w:rPr>
        <w:t>Transformación</w:t>
      </w:r>
      <w:r w:rsidRPr="004357C5">
        <w:rPr>
          <w:lang w:val="en-US"/>
        </w:rPr>
        <w:t>:</w:t>
      </w:r>
    </w:p>
    <w:p w14:paraId="063CE746" w14:textId="77777777" w:rsidR="004357C5" w:rsidRPr="004357C5" w:rsidRDefault="004357C5" w:rsidP="00FF4DAE">
      <w:pPr>
        <w:numPr>
          <w:ilvl w:val="0"/>
          <w:numId w:val="157"/>
        </w:numPr>
        <w:rPr>
          <w:lang w:val="en-US"/>
        </w:rPr>
      </w:pPr>
      <w:r w:rsidRPr="004357C5">
        <w:rPr>
          <w:lang w:val="en-US"/>
        </w:rPr>
        <w:t>Migración a Blazor WebAssembly:</w:t>
      </w:r>
    </w:p>
    <w:p w14:paraId="621BB458" w14:textId="77777777" w:rsidR="00080D6E" w:rsidRPr="00080D6E" w:rsidRDefault="00080D6E" w:rsidP="002B6814">
      <w:pPr>
        <w:pStyle w:val="Cdigo"/>
        <w:rPr>
          <w:lang w:val="en-US"/>
        </w:rPr>
      </w:pPr>
      <w:r w:rsidRPr="00080D6E">
        <w:rPr>
          <w:lang w:val="en-US"/>
        </w:rPr>
        <w:t xml:space="preserve">&lt;EditForm Model="_patient" OnValidSubmit="SaveRecord"&gt;  </w:t>
      </w:r>
    </w:p>
    <w:p w14:paraId="5BE27633" w14:textId="77777777" w:rsidR="00080D6E" w:rsidRDefault="00080D6E" w:rsidP="002B6814">
      <w:pPr>
        <w:pStyle w:val="Cdigo"/>
      </w:pPr>
      <w:r w:rsidRPr="00080D6E">
        <w:rPr>
          <w:lang w:val="en-US"/>
        </w:rPr>
        <w:t xml:space="preserve">    </w:t>
      </w:r>
      <w:r>
        <w:t xml:space="preserve">&lt;DataAnnotationsValidator /&gt;  </w:t>
      </w:r>
    </w:p>
    <w:p w14:paraId="76C7B849" w14:textId="19DD6164" w:rsidR="00583A44" w:rsidRPr="004357C5" w:rsidRDefault="00080D6E" w:rsidP="002B6814">
      <w:pPr>
        <w:pStyle w:val="Cdigo"/>
      </w:pPr>
      <w:r>
        <w:t xml:space="preserve">&lt;/EditForm&gt;  </w:t>
      </w:r>
    </w:p>
    <w:p w14:paraId="7D02BFE2" w14:textId="18171B49" w:rsidR="00583A44" w:rsidRPr="004357C5" w:rsidRDefault="00080D6E" w:rsidP="00FF4DAE">
      <w:pPr>
        <w:pStyle w:val="Prrafodelista"/>
        <w:numPr>
          <w:ilvl w:val="0"/>
          <w:numId w:val="157"/>
        </w:numPr>
      </w:pPr>
      <w:r w:rsidRPr="00080D6E">
        <w:t>Caché con Redis:</w:t>
      </w:r>
    </w:p>
    <w:p w14:paraId="2A0B8BD8" w14:textId="77777777" w:rsidR="00080D6E" w:rsidRPr="00080D6E" w:rsidRDefault="00080D6E" w:rsidP="002B6814">
      <w:pPr>
        <w:pStyle w:val="Cdigo"/>
        <w:rPr>
          <w:lang w:val="en-US"/>
        </w:rPr>
      </w:pPr>
      <w:r w:rsidRPr="00080D6E">
        <w:rPr>
          <w:lang w:val="en-US"/>
        </w:rPr>
        <w:t xml:space="preserve">var record = await _distributedCache.GetStringAsync($"Patient_{id}");  </w:t>
      </w:r>
    </w:p>
    <w:p w14:paraId="1800ABEC" w14:textId="77777777" w:rsidR="00080D6E" w:rsidRPr="00080D6E" w:rsidRDefault="00080D6E" w:rsidP="002B6814">
      <w:pPr>
        <w:pStyle w:val="Cdigo"/>
        <w:rPr>
          <w:lang w:val="en-US"/>
        </w:rPr>
      </w:pPr>
      <w:r w:rsidRPr="00080D6E">
        <w:rPr>
          <w:lang w:val="en-US"/>
        </w:rPr>
        <w:t xml:space="preserve">if (record == null)  </w:t>
      </w:r>
    </w:p>
    <w:p w14:paraId="6CD03707" w14:textId="77777777" w:rsidR="00080D6E" w:rsidRPr="00080D6E" w:rsidRDefault="00080D6E" w:rsidP="002B6814">
      <w:pPr>
        <w:pStyle w:val="Cdigo"/>
        <w:rPr>
          <w:lang w:val="en-US"/>
        </w:rPr>
      </w:pPr>
      <w:r w:rsidRPr="00080D6E">
        <w:rPr>
          <w:lang w:val="en-US"/>
        </w:rPr>
        <w:t xml:space="preserve">{  </w:t>
      </w:r>
    </w:p>
    <w:p w14:paraId="0ADBED86" w14:textId="77777777" w:rsidR="00080D6E" w:rsidRPr="00080D6E" w:rsidRDefault="00080D6E" w:rsidP="002B6814">
      <w:pPr>
        <w:pStyle w:val="Cdigo"/>
        <w:rPr>
          <w:lang w:val="en-US"/>
        </w:rPr>
      </w:pPr>
      <w:r w:rsidRPr="00080D6E">
        <w:rPr>
          <w:lang w:val="en-US"/>
        </w:rPr>
        <w:t xml:space="preserve">    record = _db.Patients.Find(id);  </w:t>
      </w:r>
    </w:p>
    <w:p w14:paraId="3233E966" w14:textId="77777777" w:rsidR="00080D6E" w:rsidRPr="00080D6E" w:rsidRDefault="00080D6E" w:rsidP="002B6814">
      <w:pPr>
        <w:pStyle w:val="Cdigo"/>
        <w:rPr>
          <w:lang w:val="en-US"/>
        </w:rPr>
      </w:pPr>
      <w:r w:rsidRPr="00080D6E">
        <w:rPr>
          <w:lang w:val="en-US"/>
        </w:rPr>
        <w:t xml:space="preserve">    await _distributedCache.SetStringAsync(..., TimeSpan.FromMinutes(10));  </w:t>
      </w:r>
    </w:p>
    <w:p w14:paraId="1EBCC4FB" w14:textId="0C8DBEFB" w:rsidR="00583A44" w:rsidRPr="004357C5" w:rsidRDefault="00080D6E" w:rsidP="002B6814">
      <w:pPr>
        <w:pStyle w:val="Cdigo"/>
      </w:pPr>
      <w:r>
        <w:t xml:space="preserve">}  </w:t>
      </w:r>
    </w:p>
    <w:p w14:paraId="304B0CA7" w14:textId="0F2F68D7" w:rsidR="00583A44" w:rsidRPr="004357C5" w:rsidRDefault="00BA5AD8" w:rsidP="00A1260B">
      <w:r w:rsidRPr="00BA5AD8">
        <w:t>Pruebas de interoperabilidad FHIR:</w:t>
      </w:r>
    </w:p>
    <w:p w14:paraId="7944082A" w14:textId="77777777" w:rsidR="00BA5AD8" w:rsidRDefault="00BA5AD8" w:rsidP="002B6814">
      <w:pPr>
        <w:pStyle w:val="Cdigo"/>
      </w:pPr>
      <w:r>
        <w:t xml:space="preserve">[Fact]  </w:t>
      </w:r>
    </w:p>
    <w:p w14:paraId="41FA37BB" w14:textId="77777777" w:rsidR="00BA5AD8" w:rsidRPr="00BA5AD8" w:rsidRDefault="00BA5AD8" w:rsidP="002B6814">
      <w:pPr>
        <w:pStyle w:val="Cdigo"/>
        <w:rPr>
          <w:lang w:val="en-US"/>
        </w:rPr>
      </w:pPr>
      <w:r w:rsidRPr="00BA5AD8">
        <w:rPr>
          <w:lang w:val="en-US"/>
        </w:rPr>
        <w:t xml:space="preserve">public void FhirResource_ValidPatient_ConformsToProfile()  </w:t>
      </w:r>
    </w:p>
    <w:p w14:paraId="3738E02B" w14:textId="77777777" w:rsidR="00BA5AD8" w:rsidRPr="00BA5AD8" w:rsidRDefault="00BA5AD8" w:rsidP="002B6814">
      <w:pPr>
        <w:pStyle w:val="Cdigo"/>
        <w:rPr>
          <w:lang w:val="en-US"/>
        </w:rPr>
      </w:pPr>
      <w:r w:rsidRPr="00BA5AD8">
        <w:rPr>
          <w:lang w:val="en-US"/>
        </w:rPr>
        <w:t xml:space="preserve">{  </w:t>
      </w:r>
    </w:p>
    <w:p w14:paraId="1BFCA64B" w14:textId="77777777" w:rsidR="00BA5AD8" w:rsidRPr="00BA5AD8" w:rsidRDefault="00BA5AD8" w:rsidP="002B6814">
      <w:pPr>
        <w:pStyle w:val="Cdigo"/>
        <w:rPr>
          <w:lang w:val="en-US"/>
        </w:rPr>
      </w:pPr>
      <w:r w:rsidRPr="00BA5AD8">
        <w:rPr>
          <w:lang w:val="en-US"/>
        </w:rPr>
        <w:t xml:space="preserve">    var patient = new Patient();  </w:t>
      </w:r>
    </w:p>
    <w:p w14:paraId="46844876" w14:textId="77777777" w:rsidR="00BA5AD8" w:rsidRPr="00BA5AD8" w:rsidRDefault="00BA5AD8" w:rsidP="002B6814">
      <w:pPr>
        <w:pStyle w:val="Cdigo"/>
        <w:rPr>
          <w:lang w:val="en-US"/>
        </w:rPr>
      </w:pPr>
      <w:r w:rsidRPr="00BA5AD8">
        <w:rPr>
          <w:lang w:val="en-US"/>
        </w:rPr>
        <w:t xml:space="preserve">    var result = _validator.Validate(patient);  </w:t>
      </w:r>
    </w:p>
    <w:p w14:paraId="5BDCC011" w14:textId="77777777" w:rsidR="00BA5AD8" w:rsidRPr="00BA5AD8" w:rsidRDefault="00BA5AD8" w:rsidP="002B6814">
      <w:pPr>
        <w:pStyle w:val="Cdigo"/>
        <w:rPr>
          <w:lang w:val="en-US"/>
        </w:rPr>
      </w:pPr>
      <w:r w:rsidRPr="00BA5AD8">
        <w:rPr>
          <w:lang w:val="en-US"/>
        </w:rPr>
        <w:t xml:space="preserve">    Assert.True(result.Success);  </w:t>
      </w:r>
    </w:p>
    <w:p w14:paraId="5C0DEE5D" w14:textId="3EC126EA" w:rsidR="00583A44" w:rsidRPr="004357C5" w:rsidRDefault="00BA5AD8" w:rsidP="002B6814">
      <w:pPr>
        <w:pStyle w:val="Cdigo"/>
      </w:pPr>
      <w:r>
        <w:t xml:space="preserve">}  </w:t>
      </w:r>
    </w:p>
    <w:p w14:paraId="1B2CD2DF" w14:textId="77777777" w:rsidR="00BA5AD8" w:rsidRPr="00BA5AD8" w:rsidRDefault="00BA5AD8" w:rsidP="00BA5AD8">
      <w:pPr>
        <w:rPr>
          <w:lang w:val="en-US"/>
        </w:rPr>
      </w:pPr>
      <w:r w:rsidRPr="00BA5AD8">
        <w:rPr>
          <w:b/>
          <w:bCs/>
          <w:lang w:val="en-US"/>
        </w:rPr>
        <w:t>Impacto</w:t>
      </w:r>
      <w:r w:rsidRPr="00BA5AD8">
        <w:rPr>
          <w:lang w:val="en-US"/>
        </w:rPr>
        <w:t>:</w:t>
      </w:r>
    </w:p>
    <w:p w14:paraId="21A272FB" w14:textId="77777777" w:rsidR="00BA5AD8" w:rsidRPr="00BA5AD8" w:rsidRDefault="00BA5AD8" w:rsidP="00FF4DAE">
      <w:pPr>
        <w:numPr>
          <w:ilvl w:val="0"/>
          <w:numId w:val="158"/>
        </w:numPr>
      </w:pPr>
      <w:r w:rsidRPr="00BA5AD8">
        <w:rPr>
          <w:b/>
          <w:bCs/>
        </w:rPr>
        <w:t>Disponibilidad 99.99%</w:t>
      </w:r>
      <w:r w:rsidRPr="00BA5AD8">
        <w:t> (menos de 5 minutos downtime/año)</w:t>
      </w:r>
    </w:p>
    <w:p w14:paraId="7021C2F9" w14:textId="77777777" w:rsidR="00BA5AD8" w:rsidRPr="00BA5AD8" w:rsidRDefault="00BA5AD8" w:rsidP="00FF4DAE">
      <w:pPr>
        <w:numPr>
          <w:ilvl w:val="0"/>
          <w:numId w:val="158"/>
        </w:numPr>
        <w:rPr>
          <w:lang w:val="en-US"/>
        </w:rPr>
      </w:pPr>
      <w:r w:rsidRPr="00BA5AD8">
        <w:rPr>
          <w:b/>
          <w:bCs/>
          <w:lang w:val="en-US"/>
        </w:rPr>
        <w:t>Tiempo de carga: 0.8 segundos</w:t>
      </w:r>
    </w:p>
    <w:p w14:paraId="5A41C8B6" w14:textId="77777777" w:rsidR="00BA5AD8" w:rsidRPr="00BA5AD8" w:rsidRDefault="00BA5AD8" w:rsidP="00FF4DAE">
      <w:pPr>
        <w:numPr>
          <w:ilvl w:val="0"/>
          <w:numId w:val="158"/>
        </w:numPr>
        <w:rPr>
          <w:lang w:val="en-US"/>
        </w:rPr>
      </w:pPr>
      <w:r w:rsidRPr="00BA5AD8">
        <w:rPr>
          <w:b/>
          <w:bCs/>
          <w:lang w:val="en-US"/>
        </w:rPr>
        <w:t>0 errores críticos</w:t>
      </w:r>
      <w:r w:rsidRPr="00BA5AD8">
        <w:rPr>
          <w:lang w:val="en-US"/>
        </w:rPr>
        <w:t> en 18 meses</w:t>
      </w:r>
    </w:p>
    <w:p w14:paraId="28BDCA81" w14:textId="77777777" w:rsidR="00BA5AD8" w:rsidRPr="00BA5AD8" w:rsidRDefault="00000000" w:rsidP="00BA5AD8">
      <w:pPr>
        <w:rPr>
          <w:lang w:val="en-US"/>
        </w:rPr>
      </w:pPr>
      <w:r>
        <w:rPr>
          <w:lang w:val="en-US"/>
        </w:rPr>
        <w:pict w14:anchorId="1086B725">
          <v:rect id="_x0000_i1030" style="width:0;height:.75pt" o:hralign="center" o:hrstd="t" o:hrnoshade="t" o:hr="t" fillcolor="#f8faff" stroked="f"/>
        </w:pict>
      </w:r>
    </w:p>
    <w:p w14:paraId="140E8F48" w14:textId="77777777" w:rsidR="00BA5AD8" w:rsidRPr="00BA5AD8" w:rsidRDefault="00BA5AD8" w:rsidP="00BA5AD8">
      <w:pPr>
        <w:rPr>
          <w:b/>
          <w:bCs/>
        </w:rPr>
      </w:pPr>
      <w:r w:rsidRPr="00BA5AD8">
        <w:rPr>
          <w:b/>
          <w:bCs/>
        </w:rPr>
        <w:t>Caso 4: Videojuego AAA (Motor Unity + C#)</w:t>
      </w:r>
    </w:p>
    <w:p w14:paraId="0D9B7D86" w14:textId="77777777" w:rsidR="00BA5AD8" w:rsidRPr="00BA5AD8" w:rsidRDefault="00BA5AD8" w:rsidP="00BA5AD8">
      <w:r w:rsidRPr="00BA5AD8">
        <w:rPr>
          <w:b/>
          <w:bCs/>
        </w:rPr>
        <w:t>Problema</w:t>
      </w:r>
      <w:r w:rsidRPr="00BA5AD8">
        <w:t>:</w:t>
      </w:r>
      <w:r w:rsidRPr="00BA5AD8">
        <w:br/>
        <w:t>Caídas de FPS en Xbox Series X (de 60 a 22 FPS) durante batallas intensas.</w:t>
      </w:r>
    </w:p>
    <w:p w14:paraId="212B3248" w14:textId="77777777" w:rsidR="00BA5AD8" w:rsidRPr="00BA5AD8" w:rsidRDefault="00BA5AD8" w:rsidP="00BA5AD8">
      <w:pPr>
        <w:rPr>
          <w:lang w:val="en-US"/>
        </w:rPr>
      </w:pPr>
      <w:r w:rsidRPr="00BA5AD8">
        <w:rPr>
          <w:b/>
          <w:bCs/>
          <w:lang w:val="en-US"/>
        </w:rPr>
        <w:t>Diagnóstico con herramientas</w:t>
      </w:r>
      <w:r w:rsidRPr="00BA5AD8">
        <w:rPr>
          <w:lang w:val="en-US"/>
        </w:rPr>
        <w:t>:</w:t>
      </w:r>
    </w:p>
    <w:p w14:paraId="1134BB44" w14:textId="77777777" w:rsidR="00BA5AD8" w:rsidRPr="00BA5AD8" w:rsidRDefault="00BA5AD8" w:rsidP="00FF4DAE">
      <w:pPr>
        <w:numPr>
          <w:ilvl w:val="0"/>
          <w:numId w:val="159"/>
        </w:numPr>
        <w:rPr>
          <w:lang w:val="en-US"/>
        </w:rPr>
      </w:pPr>
      <w:r w:rsidRPr="00BA5AD8">
        <w:rPr>
          <w:b/>
          <w:bCs/>
          <w:lang w:val="en-US"/>
        </w:rPr>
        <w:lastRenderedPageBreak/>
        <w:t>Unity Profiler</w:t>
      </w:r>
      <w:r w:rsidRPr="00BA5AD8">
        <w:rPr>
          <w:lang w:val="en-US"/>
        </w:rPr>
        <w:t>: Detectó garbage collection excesivo (120 MB/frame)</w:t>
      </w:r>
    </w:p>
    <w:p w14:paraId="2F00E1A4" w14:textId="77777777" w:rsidR="00BA5AD8" w:rsidRPr="00BA5AD8" w:rsidRDefault="00BA5AD8" w:rsidP="00FF4DAE">
      <w:pPr>
        <w:numPr>
          <w:ilvl w:val="0"/>
          <w:numId w:val="159"/>
        </w:numPr>
        <w:rPr>
          <w:lang w:val="en-US"/>
        </w:rPr>
      </w:pPr>
      <w:r w:rsidRPr="00BA5AD8">
        <w:rPr>
          <w:b/>
          <w:bCs/>
          <w:lang w:val="en-US"/>
        </w:rPr>
        <w:t>JetBrains dotMemory</w:t>
      </w:r>
      <w:r w:rsidRPr="00BA5AD8">
        <w:rPr>
          <w:lang w:val="en-US"/>
        </w:rPr>
        <w:t>: Identificó pooling mal implementado</w:t>
      </w:r>
    </w:p>
    <w:p w14:paraId="4FDD246C" w14:textId="77777777" w:rsidR="00BA5AD8" w:rsidRPr="00BA5AD8" w:rsidRDefault="00BA5AD8" w:rsidP="00BA5AD8">
      <w:pPr>
        <w:rPr>
          <w:lang w:val="en-US"/>
        </w:rPr>
      </w:pPr>
      <w:r w:rsidRPr="00BA5AD8">
        <w:rPr>
          <w:b/>
          <w:bCs/>
          <w:lang w:val="en-US"/>
        </w:rPr>
        <w:t>Optimizaciones</w:t>
      </w:r>
      <w:r w:rsidRPr="00BA5AD8">
        <w:rPr>
          <w:lang w:val="en-US"/>
        </w:rPr>
        <w:t>:</w:t>
      </w:r>
    </w:p>
    <w:p w14:paraId="71CB26E3" w14:textId="77777777" w:rsidR="00BA5AD8" w:rsidRPr="00BA5AD8" w:rsidRDefault="00BA5AD8" w:rsidP="00FF4DAE">
      <w:pPr>
        <w:numPr>
          <w:ilvl w:val="0"/>
          <w:numId w:val="160"/>
        </w:numPr>
        <w:rPr>
          <w:lang w:val="en-US"/>
        </w:rPr>
      </w:pPr>
      <w:r w:rsidRPr="00BA5AD8">
        <w:rPr>
          <w:lang w:val="en-US"/>
        </w:rPr>
        <w:t>Object Pooling para proyectiles:</w:t>
      </w:r>
    </w:p>
    <w:p w14:paraId="1B1B498E" w14:textId="77777777" w:rsidR="00537876" w:rsidRPr="00686167" w:rsidRDefault="00537876" w:rsidP="002B6814">
      <w:pPr>
        <w:pStyle w:val="Cdigo"/>
        <w:rPr>
          <w:lang w:val="en-US"/>
        </w:rPr>
      </w:pPr>
      <w:r w:rsidRPr="00686167">
        <w:rPr>
          <w:lang w:val="en-US"/>
        </w:rPr>
        <w:t xml:space="preserve">public class ProjectilePool : MonoBehaviour  </w:t>
      </w:r>
    </w:p>
    <w:p w14:paraId="00E18BC1" w14:textId="77777777" w:rsidR="00537876" w:rsidRPr="00686167" w:rsidRDefault="00537876" w:rsidP="002B6814">
      <w:pPr>
        <w:pStyle w:val="Cdigo"/>
        <w:rPr>
          <w:lang w:val="en-US"/>
        </w:rPr>
      </w:pPr>
      <w:r w:rsidRPr="00686167">
        <w:rPr>
          <w:lang w:val="en-US"/>
        </w:rPr>
        <w:t xml:space="preserve">{  </w:t>
      </w:r>
    </w:p>
    <w:p w14:paraId="67BB234F" w14:textId="77777777" w:rsidR="00537876" w:rsidRPr="00537876" w:rsidRDefault="00537876" w:rsidP="002B6814">
      <w:pPr>
        <w:pStyle w:val="Cdigo"/>
        <w:rPr>
          <w:lang w:val="en-US"/>
        </w:rPr>
      </w:pPr>
      <w:r w:rsidRPr="00537876">
        <w:rPr>
          <w:lang w:val="en-US"/>
        </w:rPr>
        <w:t xml:space="preserve">    private Queue&lt;GameObject&gt; _pool = new();  </w:t>
      </w:r>
    </w:p>
    <w:p w14:paraId="11467062" w14:textId="77777777" w:rsidR="00537876" w:rsidRPr="00537876" w:rsidRDefault="00537876" w:rsidP="002B6814">
      <w:pPr>
        <w:pStyle w:val="Cdigo"/>
        <w:rPr>
          <w:lang w:val="en-US"/>
        </w:rPr>
      </w:pPr>
    </w:p>
    <w:p w14:paraId="56522702" w14:textId="77777777" w:rsidR="00537876" w:rsidRPr="00537876" w:rsidRDefault="00537876" w:rsidP="002B6814">
      <w:pPr>
        <w:pStyle w:val="Cdigo"/>
        <w:rPr>
          <w:lang w:val="en-US"/>
        </w:rPr>
      </w:pPr>
      <w:r w:rsidRPr="00537876">
        <w:rPr>
          <w:lang w:val="en-US"/>
        </w:rPr>
        <w:t xml:space="preserve">    public GameObject Get() =&gt; _pool.Count &gt; 0 ? _pool.Dequeue() : Instantiate(prefab);  </w:t>
      </w:r>
    </w:p>
    <w:p w14:paraId="28AF558A" w14:textId="77777777" w:rsidR="00537876" w:rsidRPr="00537876" w:rsidRDefault="00537876" w:rsidP="002B6814">
      <w:pPr>
        <w:pStyle w:val="Cdigo"/>
        <w:rPr>
          <w:lang w:val="en-US"/>
        </w:rPr>
      </w:pPr>
    </w:p>
    <w:p w14:paraId="6971527E" w14:textId="77777777" w:rsidR="00537876" w:rsidRPr="00537876" w:rsidRDefault="00537876" w:rsidP="002B6814">
      <w:pPr>
        <w:pStyle w:val="Cdigo"/>
        <w:rPr>
          <w:lang w:val="en-US"/>
        </w:rPr>
      </w:pPr>
      <w:r w:rsidRPr="00537876">
        <w:rPr>
          <w:lang w:val="en-US"/>
        </w:rPr>
        <w:t xml:space="preserve">    public void Return(GameObject obj)  </w:t>
      </w:r>
    </w:p>
    <w:p w14:paraId="3B7690ED" w14:textId="77777777" w:rsidR="00537876" w:rsidRDefault="00537876" w:rsidP="002B6814">
      <w:pPr>
        <w:pStyle w:val="Cdigo"/>
      </w:pPr>
      <w:r w:rsidRPr="00537876">
        <w:rPr>
          <w:lang w:val="en-US"/>
        </w:rPr>
        <w:t xml:space="preserve">    </w:t>
      </w:r>
      <w:r>
        <w:t xml:space="preserve">{  </w:t>
      </w:r>
    </w:p>
    <w:p w14:paraId="4EA2B62E" w14:textId="77777777" w:rsidR="00537876" w:rsidRDefault="00537876" w:rsidP="002B6814">
      <w:pPr>
        <w:pStyle w:val="Cdigo"/>
      </w:pPr>
      <w:r>
        <w:t xml:space="preserve">        obj.SetActive(false);  </w:t>
      </w:r>
    </w:p>
    <w:p w14:paraId="5333D3A2" w14:textId="77777777" w:rsidR="00537876" w:rsidRDefault="00537876" w:rsidP="002B6814">
      <w:pPr>
        <w:pStyle w:val="Cdigo"/>
      </w:pPr>
      <w:r>
        <w:t xml:space="preserve">        _pool.Enqueue(obj);  </w:t>
      </w:r>
    </w:p>
    <w:p w14:paraId="064ACE4A" w14:textId="77777777" w:rsidR="00537876" w:rsidRDefault="00537876" w:rsidP="002B6814">
      <w:pPr>
        <w:pStyle w:val="Cdigo"/>
      </w:pPr>
      <w:r>
        <w:t xml:space="preserve">    }  </w:t>
      </w:r>
    </w:p>
    <w:p w14:paraId="1412F87C" w14:textId="7ED89797" w:rsidR="00583A44" w:rsidRPr="004357C5" w:rsidRDefault="00537876" w:rsidP="002B6814">
      <w:pPr>
        <w:pStyle w:val="Cdigo"/>
      </w:pPr>
      <w:r>
        <w:t xml:space="preserve">}  </w:t>
      </w:r>
    </w:p>
    <w:p w14:paraId="656D0EE3" w14:textId="77777777" w:rsidR="00583A44" w:rsidRPr="004357C5" w:rsidRDefault="00583A44" w:rsidP="00A1260B"/>
    <w:p w14:paraId="087C20D7" w14:textId="0F12A472" w:rsidR="00583A44" w:rsidRPr="004357C5" w:rsidRDefault="00804231" w:rsidP="00A1260B">
      <w:r w:rsidRPr="00804231">
        <w:t>Burst Compiler para física:</w:t>
      </w:r>
    </w:p>
    <w:p w14:paraId="5FD34CB9" w14:textId="77777777" w:rsidR="00804231" w:rsidRPr="00804231" w:rsidRDefault="00804231" w:rsidP="002B6814">
      <w:pPr>
        <w:pStyle w:val="Cdigo"/>
        <w:rPr>
          <w:lang w:val="en-US"/>
        </w:rPr>
      </w:pPr>
      <w:r w:rsidRPr="00804231">
        <w:rPr>
          <w:lang w:val="en-US"/>
        </w:rPr>
        <w:t xml:space="preserve">[BurstCompile]  </w:t>
      </w:r>
    </w:p>
    <w:p w14:paraId="50A5793C" w14:textId="48332CCC" w:rsidR="00583A44" w:rsidRPr="00804231" w:rsidRDefault="00804231" w:rsidP="002B6814">
      <w:pPr>
        <w:pStyle w:val="Cdigo"/>
        <w:rPr>
          <w:lang w:val="en-US"/>
        </w:rPr>
      </w:pPr>
      <w:r w:rsidRPr="00804231">
        <w:rPr>
          <w:lang w:val="en-US"/>
        </w:rPr>
        <w:t xml:space="preserve">struct CollisionJob : IJobParallelFor { /* ... */ }  </w:t>
      </w:r>
    </w:p>
    <w:p w14:paraId="48DA3BAF" w14:textId="77777777" w:rsidR="00315FC2" w:rsidRPr="00804231" w:rsidRDefault="00315FC2" w:rsidP="00A1260B">
      <w:pPr>
        <w:rPr>
          <w:lang w:val="en-US"/>
        </w:rPr>
      </w:pPr>
    </w:p>
    <w:p w14:paraId="1239D6B4" w14:textId="77777777" w:rsidR="00804231" w:rsidRPr="00804231" w:rsidRDefault="00804231" w:rsidP="00804231">
      <w:pPr>
        <w:rPr>
          <w:lang w:val="en-US"/>
        </w:rPr>
      </w:pPr>
      <w:r w:rsidRPr="00804231">
        <w:rPr>
          <w:b/>
          <w:bCs/>
          <w:lang w:val="en-US"/>
        </w:rPr>
        <w:t>Resultados</w:t>
      </w:r>
      <w:r w:rsidRPr="00804231">
        <w:rPr>
          <w:lang w:val="en-US"/>
        </w:rPr>
        <w:t>:</w:t>
      </w:r>
    </w:p>
    <w:p w14:paraId="4FEE80BF" w14:textId="77777777" w:rsidR="00804231" w:rsidRPr="00804231" w:rsidRDefault="00804231" w:rsidP="00FF4DAE">
      <w:pPr>
        <w:numPr>
          <w:ilvl w:val="0"/>
          <w:numId w:val="161"/>
        </w:numPr>
      </w:pPr>
      <w:r w:rsidRPr="00804231">
        <w:rPr>
          <w:b/>
          <w:bCs/>
        </w:rPr>
        <w:t>FPS estable en 60</w:t>
      </w:r>
      <w:r w:rsidRPr="00804231">
        <w:t> durante escenas complejas</w:t>
      </w:r>
    </w:p>
    <w:p w14:paraId="0BCDF290" w14:textId="77777777" w:rsidR="00804231" w:rsidRPr="00804231" w:rsidRDefault="00804231" w:rsidP="00FF4DAE">
      <w:pPr>
        <w:numPr>
          <w:ilvl w:val="0"/>
          <w:numId w:val="161"/>
        </w:numPr>
        <w:rPr>
          <w:lang w:val="en-US"/>
        </w:rPr>
      </w:pPr>
      <w:r w:rsidRPr="00804231">
        <w:rPr>
          <w:b/>
          <w:bCs/>
          <w:lang w:val="en-US"/>
        </w:rPr>
        <w:t>Reducción del 85%</w:t>
      </w:r>
      <w:r w:rsidRPr="00804231">
        <w:rPr>
          <w:lang w:val="en-US"/>
        </w:rPr>
        <w:t> en garbage collection</w:t>
      </w:r>
    </w:p>
    <w:p w14:paraId="76DF2340" w14:textId="77777777" w:rsidR="00804231" w:rsidRPr="00804231" w:rsidRDefault="00804231" w:rsidP="00FF4DAE">
      <w:pPr>
        <w:numPr>
          <w:ilvl w:val="0"/>
          <w:numId w:val="161"/>
        </w:numPr>
      </w:pPr>
      <w:r w:rsidRPr="00804231">
        <w:rPr>
          <w:b/>
          <w:bCs/>
        </w:rPr>
        <w:t>Metacritic: 92/100</w:t>
      </w:r>
      <w:r w:rsidRPr="00804231">
        <w:t> (vs. 81 en versión inicial)</w:t>
      </w:r>
    </w:p>
    <w:p w14:paraId="1C949C56" w14:textId="77777777" w:rsidR="00315FC2" w:rsidRDefault="00315FC2" w:rsidP="00A1260B"/>
    <w:p w14:paraId="35EF2E1B" w14:textId="77777777" w:rsidR="00804231" w:rsidRDefault="00804231" w:rsidP="00A1260B"/>
    <w:p w14:paraId="2E3C6CB1" w14:textId="77777777" w:rsidR="00804231" w:rsidRDefault="00804231" w:rsidP="00A1260B"/>
    <w:p w14:paraId="49C2114F" w14:textId="77777777" w:rsidR="00804231" w:rsidRDefault="00804231" w:rsidP="00A1260B"/>
    <w:p w14:paraId="7A319F4E" w14:textId="77777777" w:rsidR="00804231" w:rsidRDefault="00804231" w:rsidP="00A1260B"/>
    <w:p w14:paraId="4FBADC17" w14:textId="77777777" w:rsidR="00804231" w:rsidRDefault="00804231" w:rsidP="00A1260B"/>
    <w:p w14:paraId="0C3155F0" w14:textId="77777777" w:rsidR="00804231" w:rsidRDefault="00804231" w:rsidP="00A1260B"/>
    <w:p w14:paraId="1CCF3E7A" w14:textId="77777777" w:rsidR="00804231" w:rsidRPr="004357C5" w:rsidRDefault="00804231" w:rsidP="00A1260B"/>
    <w:p w14:paraId="2212F1B2" w14:textId="77777777" w:rsidR="00804231" w:rsidRPr="00804231" w:rsidRDefault="00804231" w:rsidP="00804231">
      <w:pPr>
        <w:rPr>
          <w:b/>
          <w:bCs/>
          <w:lang w:val="en-US"/>
        </w:rPr>
      </w:pPr>
      <w:r w:rsidRPr="00804231">
        <w:rPr>
          <w:b/>
          <w:bCs/>
          <w:lang w:val="en-US"/>
        </w:rPr>
        <w:lastRenderedPageBreak/>
        <w:t>Lecciones Universales</w:t>
      </w:r>
    </w:p>
    <w:p w14:paraId="4BCEFF46" w14:textId="77777777" w:rsidR="00804231" w:rsidRPr="00804231" w:rsidRDefault="00804231" w:rsidP="00FF4DAE">
      <w:pPr>
        <w:numPr>
          <w:ilvl w:val="0"/>
          <w:numId w:val="162"/>
        </w:numPr>
        <w:rPr>
          <w:lang w:val="en-US"/>
        </w:rPr>
      </w:pPr>
      <w:r w:rsidRPr="00804231">
        <w:rPr>
          <w:b/>
          <w:bCs/>
          <w:lang w:val="en-US"/>
        </w:rPr>
        <w:t>Ley de Conway</w:t>
      </w:r>
      <w:r w:rsidRPr="00804231">
        <w:rPr>
          <w:lang w:val="en-US"/>
        </w:rPr>
        <w:t>:</w:t>
      </w:r>
    </w:p>
    <w:p w14:paraId="5F23F074" w14:textId="77777777" w:rsidR="00804231" w:rsidRPr="00804231" w:rsidRDefault="00804231" w:rsidP="00804231">
      <w:r w:rsidRPr="00804231">
        <w:rPr>
          <w:i/>
          <w:iCs/>
        </w:rPr>
        <w:t>"La arquitectura de sistemas refleja la estructura organizacional"</w:t>
      </w:r>
      <w:r w:rsidRPr="00804231">
        <w:t>.</w:t>
      </w:r>
    </w:p>
    <w:p w14:paraId="00CC6BAF" w14:textId="77777777" w:rsidR="00804231" w:rsidRPr="00804231" w:rsidRDefault="00804231" w:rsidP="00FF4DAE">
      <w:pPr>
        <w:numPr>
          <w:ilvl w:val="1"/>
          <w:numId w:val="162"/>
        </w:numPr>
        <w:rPr>
          <w:lang w:val="en-US"/>
        </w:rPr>
      </w:pPr>
      <w:r w:rsidRPr="00804231">
        <w:rPr>
          <w:lang w:val="en-US"/>
        </w:rPr>
        <w:t>Equipos multidisciplinares → Microservicios (Spotify)</w:t>
      </w:r>
    </w:p>
    <w:p w14:paraId="3D4BCE60" w14:textId="77777777" w:rsidR="00804231" w:rsidRPr="00804231" w:rsidRDefault="00804231" w:rsidP="00FF4DAE">
      <w:pPr>
        <w:numPr>
          <w:ilvl w:val="1"/>
          <w:numId w:val="162"/>
        </w:numPr>
      </w:pPr>
      <w:r w:rsidRPr="00804231">
        <w:t>Equipos centralizados → Monolitos bien modularizados (BBVA)</w:t>
      </w:r>
    </w:p>
    <w:p w14:paraId="2038FC64" w14:textId="77777777" w:rsidR="00804231" w:rsidRPr="00804231" w:rsidRDefault="00804231" w:rsidP="00FF4DAE">
      <w:pPr>
        <w:numPr>
          <w:ilvl w:val="0"/>
          <w:numId w:val="162"/>
        </w:numPr>
        <w:rPr>
          <w:lang w:val="en-US"/>
        </w:rPr>
      </w:pPr>
      <w:r w:rsidRPr="00804231">
        <w:rPr>
          <w:b/>
          <w:bCs/>
          <w:lang w:val="en-US"/>
        </w:rPr>
        <w:t>Paradoja de la calidad</w:t>
      </w:r>
      <w:r w:rsidRPr="00804231">
        <w:rPr>
          <w:lang w:val="en-US"/>
        </w:rPr>
        <w:t>:</w:t>
      </w:r>
    </w:p>
    <w:p w14:paraId="45373A28" w14:textId="77777777" w:rsidR="00804231" w:rsidRPr="00804231" w:rsidRDefault="00804231" w:rsidP="00FF4DAE">
      <w:pPr>
        <w:numPr>
          <w:ilvl w:val="1"/>
          <w:numId w:val="162"/>
        </w:numPr>
      </w:pPr>
      <w:r w:rsidRPr="00804231">
        <w:t>Proyectos que miden calidad tardan 15% más en el primer sprint pero entregan 50% más rápido al cuarto (estudio IEEE)</w:t>
      </w:r>
    </w:p>
    <w:p w14:paraId="72BEE25A" w14:textId="77777777" w:rsidR="00804231" w:rsidRPr="00804231" w:rsidRDefault="00804231" w:rsidP="00FF4DAE">
      <w:pPr>
        <w:numPr>
          <w:ilvl w:val="0"/>
          <w:numId w:val="162"/>
        </w:numPr>
        <w:rPr>
          <w:lang w:val="en-US"/>
        </w:rPr>
      </w:pPr>
      <w:r w:rsidRPr="00804231">
        <w:rPr>
          <w:b/>
          <w:bCs/>
          <w:lang w:val="en-US"/>
        </w:rPr>
        <w:t>Principio 80/20 en métricas</w:t>
      </w:r>
      <w:r w:rsidRPr="00804231">
        <w:rPr>
          <w:lang w:val="en-US"/>
        </w:rPr>
        <w:t>:</w:t>
      </w:r>
    </w:p>
    <w:tbl>
      <w:tblPr>
        <w:tblStyle w:val="Tablanormal5"/>
        <w:tblW w:w="0" w:type="auto"/>
        <w:tblLook w:val="04A0" w:firstRow="1" w:lastRow="0" w:firstColumn="1" w:lastColumn="0" w:noHBand="0" w:noVBand="1"/>
      </w:tblPr>
      <w:tblGrid>
        <w:gridCol w:w="2333"/>
        <w:gridCol w:w="1062"/>
      </w:tblGrid>
      <w:tr w:rsidR="00804231" w:rsidRPr="00804231" w14:paraId="7A6C61A1" w14:textId="77777777" w:rsidTr="008042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FE7E06" w14:textId="77777777" w:rsidR="00804231" w:rsidRPr="00804231" w:rsidRDefault="00804231" w:rsidP="00804231">
            <w:pPr>
              <w:rPr>
                <w:b/>
                <w:bCs/>
                <w:sz w:val="20"/>
                <w:szCs w:val="18"/>
                <w:lang w:val="en-US"/>
              </w:rPr>
            </w:pPr>
            <w:r w:rsidRPr="00804231">
              <w:rPr>
                <w:b/>
                <w:bCs/>
                <w:sz w:val="20"/>
                <w:szCs w:val="18"/>
                <w:lang w:val="en-US"/>
              </w:rPr>
              <w:t>Métrica</w:t>
            </w:r>
          </w:p>
        </w:tc>
        <w:tc>
          <w:tcPr>
            <w:tcW w:w="0" w:type="auto"/>
            <w:hideMark/>
          </w:tcPr>
          <w:p w14:paraId="0135723E" w14:textId="77777777" w:rsidR="00804231" w:rsidRPr="00804231" w:rsidRDefault="00804231" w:rsidP="00804231">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04231">
              <w:rPr>
                <w:b/>
                <w:bCs/>
                <w:sz w:val="20"/>
                <w:szCs w:val="18"/>
                <w:lang w:val="en-US"/>
              </w:rPr>
              <w:t>Impacto</w:t>
            </w:r>
          </w:p>
        </w:tc>
      </w:tr>
      <w:tr w:rsidR="00804231" w:rsidRPr="00804231" w14:paraId="0CF22E53" w14:textId="77777777" w:rsidTr="00804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A44AB" w14:textId="77777777" w:rsidR="00804231" w:rsidRPr="00804231" w:rsidRDefault="00804231" w:rsidP="00804231">
            <w:pPr>
              <w:rPr>
                <w:sz w:val="20"/>
                <w:szCs w:val="18"/>
                <w:lang w:val="en-US"/>
              </w:rPr>
            </w:pPr>
            <w:r w:rsidRPr="00804231">
              <w:rPr>
                <w:sz w:val="20"/>
                <w:szCs w:val="18"/>
                <w:lang w:val="en-US"/>
              </w:rPr>
              <w:t>Cobertura de pruebas</w:t>
            </w:r>
          </w:p>
        </w:tc>
        <w:tc>
          <w:tcPr>
            <w:tcW w:w="0" w:type="auto"/>
            <w:hideMark/>
          </w:tcPr>
          <w:p w14:paraId="785917C7" w14:textId="77777777" w:rsidR="00804231" w:rsidRPr="00804231" w:rsidRDefault="00804231" w:rsidP="00804231">
            <w:pPr>
              <w:cnfStyle w:val="000000100000" w:firstRow="0" w:lastRow="0" w:firstColumn="0" w:lastColumn="0" w:oddVBand="0" w:evenVBand="0" w:oddHBand="1" w:evenHBand="0" w:firstRowFirstColumn="0" w:firstRowLastColumn="0" w:lastRowFirstColumn="0" w:lastRowLastColumn="0"/>
              <w:rPr>
                <w:sz w:val="20"/>
                <w:szCs w:val="18"/>
                <w:lang w:val="en-US"/>
              </w:rPr>
            </w:pPr>
            <w:r w:rsidRPr="00804231">
              <w:rPr>
                <w:sz w:val="20"/>
                <w:szCs w:val="18"/>
                <w:lang w:val="en-US"/>
              </w:rPr>
              <w:t>15%</w:t>
            </w:r>
          </w:p>
        </w:tc>
      </w:tr>
      <w:tr w:rsidR="00804231" w:rsidRPr="00804231" w14:paraId="3EF49D18" w14:textId="77777777" w:rsidTr="00804231">
        <w:tc>
          <w:tcPr>
            <w:cnfStyle w:val="001000000000" w:firstRow="0" w:lastRow="0" w:firstColumn="1" w:lastColumn="0" w:oddVBand="0" w:evenVBand="0" w:oddHBand="0" w:evenHBand="0" w:firstRowFirstColumn="0" w:firstRowLastColumn="0" w:lastRowFirstColumn="0" w:lastRowLastColumn="0"/>
            <w:tcW w:w="0" w:type="auto"/>
            <w:hideMark/>
          </w:tcPr>
          <w:p w14:paraId="41E7D189" w14:textId="77777777" w:rsidR="00804231" w:rsidRPr="00804231" w:rsidRDefault="00804231" w:rsidP="00804231">
            <w:pPr>
              <w:rPr>
                <w:sz w:val="20"/>
                <w:szCs w:val="18"/>
                <w:lang w:val="en-US"/>
              </w:rPr>
            </w:pPr>
            <w:r w:rsidRPr="00804231">
              <w:rPr>
                <w:sz w:val="20"/>
                <w:szCs w:val="18"/>
                <w:lang w:val="en-US"/>
              </w:rPr>
              <w:t>Complejidad ciclomática</w:t>
            </w:r>
          </w:p>
        </w:tc>
        <w:tc>
          <w:tcPr>
            <w:tcW w:w="0" w:type="auto"/>
            <w:hideMark/>
          </w:tcPr>
          <w:p w14:paraId="755E5520" w14:textId="77777777" w:rsidR="00804231" w:rsidRPr="00804231" w:rsidRDefault="00804231" w:rsidP="00804231">
            <w:pPr>
              <w:cnfStyle w:val="000000000000" w:firstRow="0" w:lastRow="0" w:firstColumn="0" w:lastColumn="0" w:oddVBand="0" w:evenVBand="0" w:oddHBand="0" w:evenHBand="0" w:firstRowFirstColumn="0" w:firstRowLastColumn="0" w:lastRowFirstColumn="0" w:lastRowLastColumn="0"/>
              <w:rPr>
                <w:sz w:val="20"/>
                <w:szCs w:val="18"/>
                <w:lang w:val="en-US"/>
              </w:rPr>
            </w:pPr>
            <w:r w:rsidRPr="00804231">
              <w:rPr>
                <w:sz w:val="20"/>
                <w:szCs w:val="18"/>
                <w:lang w:val="en-US"/>
              </w:rPr>
              <w:t>25%</w:t>
            </w:r>
          </w:p>
        </w:tc>
      </w:tr>
      <w:tr w:rsidR="00804231" w:rsidRPr="00804231" w14:paraId="5462DB0D" w14:textId="77777777" w:rsidTr="00804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B6DEC" w14:textId="77777777" w:rsidR="00804231" w:rsidRPr="00804231" w:rsidRDefault="00804231" w:rsidP="00804231">
            <w:pPr>
              <w:rPr>
                <w:sz w:val="20"/>
                <w:szCs w:val="18"/>
                <w:lang w:val="en-US"/>
              </w:rPr>
            </w:pPr>
            <w:r w:rsidRPr="00804231">
              <w:rPr>
                <w:sz w:val="20"/>
                <w:szCs w:val="18"/>
                <w:lang w:val="en-US"/>
              </w:rPr>
              <w:t>Tiempo respuesta</w:t>
            </w:r>
          </w:p>
        </w:tc>
        <w:tc>
          <w:tcPr>
            <w:tcW w:w="0" w:type="auto"/>
            <w:hideMark/>
          </w:tcPr>
          <w:p w14:paraId="07F4C62A" w14:textId="77777777" w:rsidR="00804231" w:rsidRPr="00804231" w:rsidRDefault="00804231" w:rsidP="00804231">
            <w:pPr>
              <w:cnfStyle w:val="000000100000" w:firstRow="0" w:lastRow="0" w:firstColumn="0" w:lastColumn="0" w:oddVBand="0" w:evenVBand="0" w:oddHBand="1" w:evenHBand="0" w:firstRowFirstColumn="0" w:firstRowLastColumn="0" w:lastRowFirstColumn="0" w:lastRowLastColumn="0"/>
              <w:rPr>
                <w:sz w:val="20"/>
                <w:szCs w:val="18"/>
                <w:lang w:val="en-US"/>
              </w:rPr>
            </w:pPr>
            <w:r w:rsidRPr="00804231">
              <w:rPr>
                <w:b/>
                <w:bCs/>
                <w:sz w:val="20"/>
                <w:szCs w:val="18"/>
                <w:lang w:val="en-US"/>
              </w:rPr>
              <w:t>60%</w:t>
            </w:r>
          </w:p>
        </w:tc>
      </w:tr>
    </w:tbl>
    <w:p w14:paraId="6F7A587D" w14:textId="77777777" w:rsidR="00804231" w:rsidRPr="00804231" w:rsidRDefault="00804231" w:rsidP="00804231">
      <w:r w:rsidRPr="00804231">
        <w:rPr>
          <w:b/>
          <w:bCs/>
        </w:rPr>
        <w:t>Conclusión de Gene Kim</w:t>
      </w:r>
      <w:r w:rsidRPr="00804231">
        <w:t> (The Phoenix Project):</w:t>
      </w:r>
      <w:r w:rsidRPr="00804231">
        <w:br/>
      </w:r>
      <w:r w:rsidRPr="00804231">
        <w:rPr>
          <w:i/>
          <w:iCs/>
        </w:rPr>
        <w:t>"Los casos exitosos comparten un patrón: miden lo que importa, automatizan la retroalimentación y actúan en los datos"</w:t>
      </w:r>
      <w:r w:rsidRPr="00804231">
        <w:t>.</w:t>
      </w:r>
    </w:p>
    <w:p w14:paraId="43A19A49" w14:textId="77777777" w:rsidR="00804231" w:rsidRPr="00804231" w:rsidRDefault="00000000" w:rsidP="00804231">
      <w:pPr>
        <w:rPr>
          <w:lang w:val="en-US"/>
        </w:rPr>
      </w:pPr>
      <w:r>
        <w:rPr>
          <w:lang w:val="en-US"/>
        </w:rPr>
        <w:pict w14:anchorId="56875D4B">
          <v:rect id="_x0000_i1031" style="width:0;height:.75pt" o:hralign="center" o:hrstd="t" o:hr="t" fillcolor="#a0a0a0" stroked="f"/>
        </w:pict>
      </w:r>
    </w:p>
    <w:p w14:paraId="29A8CB7F" w14:textId="77777777" w:rsidR="00804231" w:rsidRPr="00804231" w:rsidRDefault="00804231" w:rsidP="00804231">
      <w:pPr>
        <w:rPr>
          <w:b/>
          <w:bCs/>
          <w:lang w:val="en-US"/>
        </w:rPr>
      </w:pPr>
      <w:r w:rsidRPr="00804231">
        <w:rPr>
          <w:b/>
          <w:bCs/>
          <w:lang w:val="en-US"/>
        </w:rPr>
        <w:t>Herramientas Clave por Dominio</w:t>
      </w:r>
    </w:p>
    <w:tbl>
      <w:tblPr>
        <w:tblStyle w:val="Tablanormal5"/>
        <w:tblW w:w="0" w:type="auto"/>
        <w:tblLook w:val="04A0" w:firstRow="1" w:lastRow="0" w:firstColumn="1" w:lastColumn="0" w:noHBand="0" w:noVBand="1"/>
      </w:tblPr>
      <w:tblGrid>
        <w:gridCol w:w="1287"/>
        <w:gridCol w:w="2924"/>
        <w:gridCol w:w="3061"/>
      </w:tblGrid>
      <w:tr w:rsidR="00804231" w:rsidRPr="00804231" w14:paraId="1B490A7F" w14:textId="77777777" w:rsidTr="008042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938CF8" w14:textId="77777777" w:rsidR="00804231" w:rsidRPr="00804231" w:rsidRDefault="00804231" w:rsidP="00804231">
            <w:pPr>
              <w:rPr>
                <w:b/>
                <w:bCs/>
                <w:sz w:val="20"/>
                <w:szCs w:val="18"/>
                <w:lang w:val="en-US"/>
              </w:rPr>
            </w:pPr>
            <w:r w:rsidRPr="00804231">
              <w:rPr>
                <w:b/>
                <w:bCs/>
                <w:sz w:val="20"/>
                <w:szCs w:val="18"/>
                <w:lang w:val="en-US"/>
              </w:rPr>
              <w:t>Industria</w:t>
            </w:r>
          </w:p>
        </w:tc>
        <w:tc>
          <w:tcPr>
            <w:tcW w:w="0" w:type="auto"/>
            <w:hideMark/>
          </w:tcPr>
          <w:p w14:paraId="7693EB05" w14:textId="77777777" w:rsidR="00804231" w:rsidRPr="00804231" w:rsidRDefault="00804231" w:rsidP="00804231">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04231">
              <w:rPr>
                <w:b/>
                <w:bCs/>
                <w:sz w:val="20"/>
                <w:szCs w:val="18"/>
                <w:lang w:val="en-US"/>
              </w:rPr>
              <w:t>Herramienta Estrella</w:t>
            </w:r>
          </w:p>
        </w:tc>
        <w:tc>
          <w:tcPr>
            <w:tcW w:w="0" w:type="auto"/>
            <w:hideMark/>
          </w:tcPr>
          <w:p w14:paraId="23AC125C" w14:textId="77777777" w:rsidR="00804231" w:rsidRPr="00804231" w:rsidRDefault="00804231" w:rsidP="00804231">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04231">
              <w:rPr>
                <w:b/>
                <w:bCs/>
                <w:sz w:val="20"/>
                <w:szCs w:val="18"/>
                <w:lang w:val="en-US"/>
              </w:rPr>
              <w:t>Métrica Clave</w:t>
            </w:r>
          </w:p>
        </w:tc>
      </w:tr>
      <w:tr w:rsidR="00804231" w:rsidRPr="00804231" w14:paraId="66A1DC2E" w14:textId="77777777" w:rsidTr="00804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47104" w14:textId="77777777" w:rsidR="00804231" w:rsidRPr="00804231" w:rsidRDefault="00804231" w:rsidP="00804231">
            <w:pPr>
              <w:rPr>
                <w:sz w:val="20"/>
                <w:szCs w:val="18"/>
                <w:lang w:val="en-US"/>
              </w:rPr>
            </w:pPr>
            <w:r w:rsidRPr="00804231">
              <w:rPr>
                <w:sz w:val="20"/>
                <w:szCs w:val="18"/>
                <w:lang w:val="en-US"/>
              </w:rPr>
              <w:t>Finanzas</w:t>
            </w:r>
          </w:p>
        </w:tc>
        <w:tc>
          <w:tcPr>
            <w:tcW w:w="0" w:type="auto"/>
            <w:hideMark/>
          </w:tcPr>
          <w:p w14:paraId="7D10A035" w14:textId="77777777" w:rsidR="00804231" w:rsidRPr="00804231" w:rsidRDefault="00804231" w:rsidP="00804231">
            <w:pPr>
              <w:cnfStyle w:val="000000100000" w:firstRow="0" w:lastRow="0" w:firstColumn="0" w:lastColumn="0" w:oddVBand="0" w:evenVBand="0" w:oddHBand="1" w:evenHBand="0" w:firstRowFirstColumn="0" w:firstRowLastColumn="0" w:lastRowFirstColumn="0" w:lastRowLastColumn="0"/>
              <w:rPr>
                <w:sz w:val="20"/>
                <w:szCs w:val="18"/>
                <w:lang w:val="en-US"/>
              </w:rPr>
            </w:pPr>
            <w:r w:rsidRPr="00804231">
              <w:rPr>
                <w:sz w:val="20"/>
                <w:szCs w:val="18"/>
                <w:lang w:val="en-US"/>
              </w:rPr>
              <w:t>SonarQube + OWASP ZAP</w:t>
            </w:r>
          </w:p>
        </w:tc>
        <w:tc>
          <w:tcPr>
            <w:tcW w:w="0" w:type="auto"/>
            <w:hideMark/>
          </w:tcPr>
          <w:p w14:paraId="01DF17D4" w14:textId="77777777" w:rsidR="00804231" w:rsidRPr="00804231" w:rsidRDefault="00804231" w:rsidP="00804231">
            <w:pPr>
              <w:cnfStyle w:val="000000100000" w:firstRow="0" w:lastRow="0" w:firstColumn="0" w:lastColumn="0" w:oddVBand="0" w:evenVBand="0" w:oddHBand="1" w:evenHBand="0" w:firstRowFirstColumn="0" w:firstRowLastColumn="0" w:lastRowFirstColumn="0" w:lastRowLastColumn="0"/>
              <w:rPr>
                <w:sz w:val="20"/>
                <w:szCs w:val="18"/>
                <w:lang w:val="en-US"/>
              </w:rPr>
            </w:pPr>
            <w:r w:rsidRPr="00804231">
              <w:rPr>
                <w:sz w:val="20"/>
                <w:szCs w:val="18"/>
                <w:lang w:val="en-US"/>
              </w:rPr>
              <w:t>Densidad vulnerabilidades &lt; 1.0</w:t>
            </w:r>
          </w:p>
        </w:tc>
      </w:tr>
      <w:tr w:rsidR="00804231" w:rsidRPr="00804231" w14:paraId="449C3DCD" w14:textId="77777777" w:rsidTr="00804231">
        <w:tc>
          <w:tcPr>
            <w:cnfStyle w:val="001000000000" w:firstRow="0" w:lastRow="0" w:firstColumn="1" w:lastColumn="0" w:oddVBand="0" w:evenVBand="0" w:oddHBand="0" w:evenHBand="0" w:firstRowFirstColumn="0" w:firstRowLastColumn="0" w:lastRowFirstColumn="0" w:lastRowLastColumn="0"/>
            <w:tcW w:w="0" w:type="auto"/>
            <w:hideMark/>
          </w:tcPr>
          <w:p w14:paraId="6A88CB72" w14:textId="77777777" w:rsidR="00804231" w:rsidRPr="00804231" w:rsidRDefault="00804231" w:rsidP="00804231">
            <w:pPr>
              <w:rPr>
                <w:sz w:val="20"/>
                <w:szCs w:val="18"/>
                <w:lang w:val="en-US"/>
              </w:rPr>
            </w:pPr>
            <w:r w:rsidRPr="00804231">
              <w:rPr>
                <w:sz w:val="20"/>
                <w:szCs w:val="18"/>
                <w:lang w:val="en-US"/>
              </w:rPr>
              <w:t>Salud</w:t>
            </w:r>
          </w:p>
        </w:tc>
        <w:tc>
          <w:tcPr>
            <w:tcW w:w="0" w:type="auto"/>
            <w:hideMark/>
          </w:tcPr>
          <w:p w14:paraId="1CF1B320" w14:textId="77777777" w:rsidR="00804231" w:rsidRPr="00804231" w:rsidRDefault="00804231" w:rsidP="00804231">
            <w:pPr>
              <w:cnfStyle w:val="000000000000" w:firstRow="0" w:lastRow="0" w:firstColumn="0" w:lastColumn="0" w:oddVBand="0" w:evenVBand="0" w:oddHBand="0" w:evenHBand="0" w:firstRowFirstColumn="0" w:firstRowLastColumn="0" w:lastRowFirstColumn="0" w:lastRowLastColumn="0"/>
              <w:rPr>
                <w:sz w:val="20"/>
                <w:szCs w:val="18"/>
                <w:lang w:val="en-US"/>
              </w:rPr>
            </w:pPr>
            <w:r w:rsidRPr="00804231">
              <w:rPr>
                <w:sz w:val="20"/>
                <w:szCs w:val="18"/>
                <w:lang w:val="en-US"/>
              </w:rPr>
              <w:t>Application Insights</w:t>
            </w:r>
          </w:p>
        </w:tc>
        <w:tc>
          <w:tcPr>
            <w:tcW w:w="0" w:type="auto"/>
            <w:hideMark/>
          </w:tcPr>
          <w:p w14:paraId="7F719CE0" w14:textId="77777777" w:rsidR="00804231" w:rsidRPr="00804231" w:rsidRDefault="00804231" w:rsidP="00804231">
            <w:pPr>
              <w:cnfStyle w:val="000000000000" w:firstRow="0" w:lastRow="0" w:firstColumn="0" w:lastColumn="0" w:oddVBand="0" w:evenVBand="0" w:oddHBand="0" w:evenHBand="0" w:firstRowFirstColumn="0" w:firstRowLastColumn="0" w:lastRowFirstColumn="0" w:lastRowLastColumn="0"/>
              <w:rPr>
                <w:sz w:val="20"/>
                <w:szCs w:val="18"/>
                <w:lang w:val="en-US"/>
              </w:rPr>
            </w:pPr>
            <w:r w:rsidRPr="00804231">
              <w:rPr>
                <w:sz w:val="20"/>
                <w:szCs w:val="18"/>
                <w:lang w:val="en-US"/>
              </w:rPr>
              <w:t>Disponibilidad 99.99%</w:t>
            </w:r>
          </w:p>
        </w:tc>
      </w:tr>
      <w:tr w:rsidR="00804231" w:rsidRPr="00804231" w14:paraId="77A44709" w14:textId="77777777" w:rsidTr="00804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BC833" w14:textId="77777777" w:rsidR="00804231" w:rsidRPr="00804231" w:rsidRDefault="00804231" w:rsidP="00804231">
            <w:pPr>
              <w:rPr>
                <w:sz w:val="20"/>
                <w:szCs w:val="18"/>
                <w:lang w:val="en-US"/>
              </w:rPr>
            </w:pPr>
            <w:r w:rsidRPr="00804231">
              <w:rPr>
                <w:sz w:val="20"/>
                <w:szCs w:val="18"/>
                <w:lang w:val="en-US"/>
              </w:rPr>
              <w:t>Videojuegos</w:t>
            </w:r>
          </w:p>
        </w:tc>
        <w:tc>
          <w:tcPr>
            <w:tcW w:w="0" w:type="auto"/>
            <w:hideMark/>
          </w:tcPr>
          <w:p w14:paraId="2E3C277E" w14:textId="77777777" w:rsidR="00804231" w:rsidRPr="00804231" w:rsidRDefault="00804231" w:rsidP="00804231">
            <w:pPr>
              <w:cnfStyle w:val="000000100000" w:firstRow="0" w:lastRow="0" w:firstColumn="0" w:lastColumn="0" w:oddVBand="0" w:evenVBand="0" w:oddHBand="1" w:evenHBand="0" w:firstRowFirstColumn="0" w:firstRowLastColumn="0" w:lastRowFirstColumn="0" w:lastRowLastColumn="0"/>
              <w:rPr>
                <w:sz w:val="20"/>
                <w:szCs w:val="18"/>
                <w:lang w:val="en-US"/>
              </w:rPr>
            </w:pPr>
            <w:r w:rsidRPr="00804231">
              <w:rPr>
                <w:sz w:val="20"/>
                <w:szCs w:val="18"/>
                <w:lang w:val="en-US"/>
              </w:rPr>
              <w:t>Unity Profiler + Burst Compiler</w:t>
            </w:r>
          </w:p>
        </w:tc>
        <w:tc>
          <w:tcPr>
            <w:tcW w:w="0" w:type="auto"/>
            <w:hideMark/>
          </w:tcPr>
          <w:p w14:paraId="54C3D3E1" w14:textId="77777777" w:rsidR="00804231" w:rsidRPr="00804231" w:rsidRDefault="00804231" w:rsidP="00804231">
            <w:pPr>
              <w:cnfStyle w:val="000000100000" w:firstRow="0" w:lastRow="0" w:firstColumn="0" w:lastColumn="0" w:oddVBand="0" w:evenVBand="0" w:oddHBand="1" w:evenHBand="0" w:firstRowFirstColumn="0" w:firstRowLastColumn="0" w:lastRowFirstColumn="0" w:lastRowLastColumn="0"/>
              <w:rPr>
                <w:sz w:val="20"/>
                <w:szCs w:val="18"/>
                <w:lang w:val="en-US"/>
              </w:rPr>
            </w:pPr>
            <w:r w:rsidRPr="00804231">
              <w:rPr>
                <w:sz w:val="20"/>
                <w:szCs w:val="18"/>
                <w:lang w:val="en-US"/>
              </w:rPr>
              <w:t>FPS estable</w:t>
            </w:r>
          </w:p>
        </w:tc>
      </w:tr>
      <w:tr w:rsidR="00804231" w:rsidRPr="00804231" w14:paraId="0A35B382" w14:textId="77777777" w:rsidTr="00804231">
        <w:tc>
          <w:tcPr>
            <w:cnfStyle w:val="001000000000" w:firstRow="0" w:lastRow="0" w:firstColumn="1" w:lastColumn="0" w:oddVBand="0" w:evenVBand="0" w:oddHBand="0" w:evenHBand="0" w:firstRowFirstColumn="0" w:firstRowLastColumn="0" w:lastRowFirstColumn="0" w:lastRowLastColumn="0"/>
            <w:tcW w:w="0" w:type="auto"/>
            <w:hideMark/>
          </w:tcPr>
          <w:p w14:paraId="74461E7A" w14:textId="77777777" w:rsidR="00804231" w:rsidRPr="00804231" w:rsidRDefault="00804231" w:rsidP="00804231">
            <w:pPr>
              <w:rPr>
                <w:sz w:val="20"/>
                <w:szCs w:val="18"/>
                <w:lang w:val="en-US"/>
              </w:rPr>
            </w:pPr>
            <w:r w:rsidRPr="00804231">
              <w:rPr>
                <w:sz w:val="20"/>
                <w:szCs w:val="18"/>
                <w:lang w:val="en-US"/>
              </w:rPr>
              <w:t>Retail</w:t>
            </w:r>
          </w:p>
        </w:tc>
        <w:tc>
          <w:tcPr>
            <w:tcW w:w="0" w:type="auto"/>
            <w:hideMark/>
          </w:tcPr>
          <w:p w14:paraId="410C120D" w14:textId="77777777" w:rsidR="00804231" w:rsidRPr="00804231" w:rsidRDefault="00804231" w:rsidP="00804231">
            <w:pPr>
              <w:cnfStyle w:val="000000000000" w:firstRow="0" w:lastRow="0" w:firstColumn="0" w:lastColumn="0" w:oddVBand="0" w:evenVBand="0" w:oddHBand="0" w:evenHBand="0" w:firstRowFirstColumn="0" w:firstRowLastColumn="0" w:lastRowFirstColumn="0" w:lastRowLastColumn="0"/>
              <w:rPr>
                <w:sz w:val="20"/>
                <w:szCs w:val="18"/>
                <w:lang w:val="en-US"/>
              </w:rPr>
            </w:pPr>
            <w:r w:rsidRPr="00804231">
              <w:rPr>
                <w:sz w:val="20"/>
                <w:szCs w:val="18"/>
                <w:lang w:val="en-US"/>
              </w:rPr>
              <w:t>Grafana + Prometheus</w:t>
            </w:r>
          </w:p>
        </w:tc>
        <w:tc>
          <w:tcPr>
            <w:tcW w:w="0" w:type="auto"/>
            <w:hideMark/>
          </w:tcPr>
          <w:p w14:paraId="071D4D93" w14:textId="77777777" w:rsidR="00804231" w:rsidRPr="00804231" w:rsidRDefault="00804231" w:rsidP="00804231">
            <w:pPr>
              <w:cnfStyle w:val="000000000000" w:firstRow="0" w:lastRow="0" w:firstColumn="0" w:lastColumn="0" w:oddVBand="0" w:evenVBand="0" w:oddHBand="0" w:evenHBand="0" w:firstRowFirstColumn="0" w:firstRowLastColumn="0" w:lastRowFirstColumn="0" w:lastRowLastColumn="0"/>
              <w:rPr>
                <w:sz w:val="20"/>
                <w:szCs w:val="18"/>
                <w:lang w:val="en-US"/>
              </w:rPr>
            </w:pPr>
            <w:r w:rsidRPr="00804231">
              <w:rPr>
                <w:sz w:val="20"/>
                <w:szCs w:val="18"/>
                <w:lang w:val="en-US"/>
              </w:rPr>
              <w:t>Latencia p95 &lt; 500ms</w:t>
            </w:r>
          </w:p>
        </w:tc>
      </w:tr>
    </w:tbl>
    <w:p w14:paraId="4934310E" w14:textId="77777777" w:rsidR="00804231" w:rsidRPr="00804231" w:rsidRDefault="00804231" w:rsidP="00804231">
      <w:r w:rsidRPr="00804231">
        <w:t>Estos casos demuestran que la calidad de software no es teórica: se construye con métricas concretas, herramientas especializadas y decisiones basadas en datos.</w:t>
      </w:r>
    </w:p>
    <w:p w14:paraId="4C83D3A7" w14:textId="77777777" w:rsidR="00315FC2" w:rsidRPr="004357C5" w:rsidRDefault="00315FC2" w:rsidP="00A1260B"/>
    <w:p w14:paraId="6A369A39" w14:textId="77777777" w:rsidR="00315FC2" w:rsidRPr="004357C5" w:rsidRDefault="00315FC2" w:rsidP="00A1260B"/>
    <w:p w14:paraId="42FE8EDF" w14:textId="77777777" w:rsidR="005516B4" w:rsidRPr="004357C5" w:rsidRDefault="005516B4" w:rsidP="00A1260B"/>
    <w:p w14:paraId="63F50662" w14:textId="0D26ACB1" w:rsidR="00C5601D" w:rsidRDefault="00A1260B" w:rsidP="00A1260B">
      <w:pPr>
        <w:pStyle w:val="Ttulo2"/>
      </w:pPr>
      <w:bookmarkStart w:id="15" w:name="_Toc198839875"/>
      <w:r>
        <w:lastRenderedPageBreak/>
        <w:t>Métricas para organizaciones pequeñas</w:t>
      </w:r>
      <w:bookmarkEnd w:id="15"/>
    </w:p>
    <w:p w14:paraId="697D8042" w14:textId="77777777" w:rsidR="00590F2E" w:rsidRPr="00590F2E" w:rsidRDefault="00590F2E" w:rsidP="00590F2E">
      <w:r w:rsidRPr="00590F2E">
        <w:t>Número de fallos de seguridad conocidos pero no resueltos en sistemas en producción. Para PYMEs, esta métrica es el "semáforo rojo" que indica exposición inmediata a riesgos. Como advierte </w:t>
      </w:r>
      <w:r w:rsidRPr="00590F2E">
        <w:rPr>
          <w:b/>
          <w:bCs/>
        </w:rPr>
        <w:t>Bruce Schneier</w:t>
      </w:r>
      <w:r w:rsidRPr="00590F2E">
        <w:t> en </w:t>
      </w:r>
      <w:r w:rsidRPr="00590F2E">
        <w:rPr>
          <w:i/>
          <w:iCs/>
        </w:rPr>
        <w:t>Secrets and Lies</w:t>
      </w:r>
      <w:r w:rsidRPr="00590F2E">
        <w:t>:</w:t>
      </w:r>
    </w:p>
    <w:p w14:paraId="0EAE435D" w14:textId="77777777" w:rsidR="00590F2E" w:rsidRPr="00590F2E" w:rsidRDefault="00590F2E" w:rsidP="00590F2E">
      <w:r w:rsidRPr="00590F2E">
        <w:rPr>
          <w:i/>
          <w:iCs/>
        </w:rPr>
        <w:t>"Una vulnerabilidad conocida es como dejar la puerta abierta: es cuestión de tiempo antes de que alguien no invitado entre"</w:t>
      </w:r>
      <w:r w:rsidRPr="00590F2E">
        <w:t>.</w:t>
      </w:r>
    </w:p>
    <w:p w14:paraId="0ADE3DA8" w14:textId="77777777" w:rsidR="008878CF" w:rsidRPr="009778F1" w:rsidRDefault="008878CF" w:rsidP="00590F2E">
      <w:pPr>
        <w:rPr>
          <w:b/>
          <w:bCs/>
        </w:rPr>
      </w:pPr>
    </w:p>
    <w:p w14:paraId="4E5B0307" w14:textId="60A3E6E8" w:rsidR="00590F2E" w:rsidRPr="00590F2E" w:rsidRDefault="00590F2E" w:rsidP="00590F2E">
      <w:pPr>
        <w:rPr>
          <w:lang w:val="en-US"/>
        </w:rPr>
      </w:pPr>
      <w:r w:rsidRPr="00590F2E">
        <w:rPr>
          <w:b/>
          <w:bCs/>
          <w:lang w:val="en-US"/>
        </w:rPr>
        <w:t>Implementación práctica</w:t>
      </w:r>
      <w:r w:rsidRPr="00590F2E">
        <w:rPr>
          <w:lang w:val="en-US"/>
        </w:rPr>
        <w:t>:</w:t>
      </w:r>
    </w:p>
    <w:p w14:paraId="148FFEE2" w14:textId="77777777" w:rsidR="00590F2E" w:rsidRPr="00590F2E" w:rsidRDefault="00590F2E" w:rsidP="00FF4DAE">
      <w:pPr>
        <w:numPr>
          <w:ilvl w:val="0"/>
          <w:numId w:val="163"/>
        </w:numPr>
      </w:pPr>
      <w:r w:rsidRPr="00590F2E">
        <w:rPr>
          <w:b/>
          <w:bCs/>
        </w:rPr>
        <w:t>Escaneo automatizado</w:t>
      </w:r>
      <w:r w:rsidRPr="00590F2E">
        <w:t>: Herramientas como OWASP ZAP o dotnet list package --vulnerable identifican agujeros en:</w:t>
      </w:r>
    </w:p>
    <w:p w14:paraId="7331E7AF" w14:textId="77777777" w:rsidR="00590F2E" w:rsidRPr="00590F2E" w:rsidRDefault="00590F2E" w:rsidP="00FF4DAE">
      <w:pPr>
        <w:numPr>
          <w:ilvl w:val="1"/>
          <w:numId w:val="163"/>
        </w:numPr>
        <w:rPr>
          <w:lang w:val="en-US"/>
        </w:rPr>
      </w:pPr>
      <w:r w:rsidRPr="00590F2E">
        <w:rPr>
          <w:lang w:val="en-US"/>
        </w:rPr>
        <w:t>Dependencias obsoletas</w:t>
      </w:r>
    </w:p>
    <w:p w14:paraId="5C921EA2" w14:textId="77777777" w:rsidR="00590F2E" w:rsidRPr="00590F2E" w:rsidRDefault="00590F2E" w:rsidP="00FF4DAE">
      <w:pPr>
        <w:numPr>
          <w:ilvl w:val="1"/>
          <w:numId w:val="163"/>
        </w:numPr>
        <w:rPr>
          <w:lang w:val="en-US"/>
        </w:rPr>
      </w:pPr>
      <w:r w:rsidRPr="00590F2E">
        <w:rPr>
          <w:lang w:val="en-US"/>
        </w:rPr>
        <w:t>Configuraciones inseguras</w:t>
      </w:r>
    </w:p>
    <w:p w14:paraId="6CAE02A4" w14:textId="77777777" w:rsidR="00590F2E" w:rsidRPr="00590F2E" w:rsidRDefault="00590F2E" w:rsidP="00FF4DAE">
      <w:pPr>
        <w:numPr>
          <w:ilvl w:val="1"/>
          <w:numId w:val="163"/>
        </w:numPr>
      </w:pPr>
      <w:r w:rsidRPr="00590F2E">
        <w:t>Código vulnerable (ej: inyección SQL)</w:t>
      </w:r>
    </w:p>
    <w:p w14:paraId="6AA84CF4" w14:textId="77777777" w:rsidR="00590F2E" w:rsidRPr="00590F2E" w:rsidRDefault="00590F2E" w:rsidP="00FF4DAE">
      <w:pPr>
        <w:numPr>
          <w:ilvl w:val="0"/>
          <w:numId w:val="163"/>
        </w:numPr>
      </w:pPr>
      <w:r w:rsidRPr="00590F2E">
        <w:rPr>
          <w:b/>
          <w:bCs/>
        </w:rPr>
        <w:t>Frecuencia mínima</w:t>
      </w:r>
      <w:r w:rsidRPr="00590F2E">
        <w:t>: Semanal para aplicaciones expuestas a internet</w:t>
      </w:r>
    </w:p>
    <w:p w14:paraId="559D24C0" w14:textId="77777777" w:rsidR="00590F2E" w:rsidRPr="00590F2E" w:rsidRDefault="00590F2E" w:rsidP="00FF4DAE">
      <w:pPr>
        <w:numPr>
          <w:ilvl w:val="0"/>
          <w:numId w:val="163"/>
        </w:numPr>
        <w:rPr>
          <w:lang w:val="en-US"/>
        </w:rPr>
      </w:pPr>
      <w:r w:rsidRPr="00590F2E">
        <w:rPr>
          <w:b/>
          <w:bCs/>
          <w:lang w:val="en-US"/>
        </w:rPr>
        <w:t>Meta PYME</w:t>
      </w:r>
      <w:r w:rsidRPr="00590F2E">
        <w:rPr>
          <w:lang w:val="en-US"/>
        </w:rPr>
        <w:t>: ≤ 2 vulnerabilidades críticas activas</w:t>
      </w:r>
    </w:p>
    <w:p w14:paraId="3755DEA1" w14:textId="77777777" w:rsidR="008878CF" w:rsidRDefault="008878CF" w:rsidP="00686167">
      <w:pPr>
        <w:rPr>
          <w:b/>
          <w:bCs/>
        </w:rPr>
      </w:pPr>
    </w:p>
    <w:p w14:paraId="2A6017D1" w14:textId="0AF014AD" w:rsidR="00686167" w:rsidRPr="00686167" w:rsidRDefault="00686167" w:rsidP="00686167">
      <w:pPr>
        <w:rPr>
          <w:b/>
          <w:bCs/>
        </w:rPr>
      </w:pPr>
      <w:r w:rsidRPr="00686167">
        <w:rPr>
          <w:b/>
          <w:bCs/>
        </w:rPr>
        <w:t>1. ¿Por Qué son Críticas Estas Métricas para PYMEs?</w:t>
      </w:r>
    </w:p>
    <w:p w14:paraId="437E7D66" w14:textId="77777777" w:rsidR="00686167" w:rsidRPr="00686167" w:rsidRDefault="00686167" w:rsidP="00686167">
      <w:pPr>
        <w:rPr>
          <w:b/>
          <w:bCs/>
        </w:rPr>
      </w:pPr>
      <w:r w:rsidRPr="00686167">
        <w:rPr>
          <w:b/>
          <w:bCs/>
        </w:rPr>
        <w:t>El Contexto de Supervivencia Digital</w:t>
      </w:r>
    </w:p>
    <w:p w14:paraId="669D8F0A" w14:textId="77777777" w:rsidR="00686167" w:rsidRPr="00686167" w:rsidRDefault="00686167" w:rsidP="00686167">
      <w:r w:rsidRPr="00686167">
        <w:t>Para las pequeñas y medianas empresas de software, </w:t>
      </w:r>
      <w:r w:rsidRPr="00686167">
        <w:rPr>
          <w:b/>
          <w:bCs/>
        </w:rPr>
        <w:t>las métricas de seguridad no son un lujo, son un salvavidas</w:t>
      </w:r>
      <w:r w:rsidRPr="00686167">
        <w:t>. Según el </w:t>
      </w:r>
      <w:r w:rsidRPr="00686167">
        <w:rPr>
          <w:i/>
          <w:iCs/>
        </w:rPr>
        <w:t>Verizon Data Breach Investigations Report 2023</w:t>
      </w:r>
      <w:r w:rsidRPr="00686167">
        <w:t>:</w:t>
      </w:r>
    </w:p>
    <w:p w14:paraId="45855C6E" w14:textId="77777777" w:rsidR="00686167" w:rsidRPr="00686167" w:rsidRDefault="00686167" w:rsidP="00686167">
      <w:r w:rsidRPr="00686167">
        <w:rPr>
          <w:i/>
          <w:iCs/>
        </w:rPr>
        <w:t>"El 43% de los ciberataques tienen como objetivo PYMEs, y el 60% de las empresas afectadas quiebra en 6 meses"</w:t>
      </w:r>
      <w:r w:rsidRPr="00686167">
        <w:t>.</w:t>
      </w:r>
    </w:p>
    <w:p w14:paraId="2837D416" w14:textId="77777777" w:rsidR="00686167" w:rsidRPr="00686167" w:rsidRDefault="00686167" w:rsidP="00686167">
      <w:r w:rsidRPr="00686167">
        <w:t>Estas métricas son críticas porque convierten amenazas abstractas en </w:t>
      </w:r>
      <w:r w:rsidRPr="00686167">
        <w:rPr>
          <w:b/>
          <w:bCs/>
        </w:rPr>
        <w:t>datos accionables con impacto directo en supervivencia</w:t>
      </w:r>
      <w:r w:rsidRPr="00686167">
        <w:t>:</w:t>
      </w:r>
    </w:p>
    <w:p w14:paraId="6DDBA959" w14:textId="77777777" w:rsidR="008878CF" w:rsidRPr="009778F1" w:rsidRDefault="008878CF" w:rsidP="00686167"/>
    <w:p w14:paraId="60740B5C" w14:textId="77777777" w:rsidR="008878CF" w:rsidRPr="009778F1" w:rsidRDefault="008878CF" w:rsidP="00686167"/>
    <w:p w14:paraId="00D00798" w14:textId="074272B6" w:rsidR="00686167" w:rsidRPr="009778F1" w:rsidRDefault="00686167" w:rsidP="00686167"/>
    <w:p w14:paraId="47BFFD27" w14:textId="77777777" w:rsidR="00686167" w:rsidRPr="00686167" w:rsidRDefault="00686167" w:rsidP="00686167">
      <w:pPr>
        <w:rPr>
          <w:b/>
          <w:bCs/>
        </w:rPr>
      </w:pPr>
      <w:r w:rsidRPr="00686167">
        <w:rPr>
          <w:b/>
          <w:bCs/>
        </w:rPr>
        <w:lastRenderedPageBreak/>
        <w:t>Razones Clave</w:t>
      </w:r>
    </w:p>
    <w:p w14:paraId="2B5F9E15" w14:textId="77777777" w:rsidR="00686167" w:rsidRPr="00686167" w:rsidRDefault="00686167" w:rsidP="00686167">
      <w:pPr>
        <w:rPr>
          <w:b/>
          <w:bCs/>
        </w:rPr>
      </w:pPr>
      <w:r w:rsidRPr="00686167">
        <w:rPr>
          <w:b/>
          <w:bCs/>
        </w:rPr>
        <w:t>A. Costos Catastróficos</w:t>
      </w:r>
    </w:p>
    <w:p w14:paraId="0E405390" w14:textId="77777777" w:rsidR="00686167" w:rsidRPr="00686167" w:rsidRDefault="00686167" w:rsidP="008878CF">
      <w:pPr>
        <w:jc w:val="left"/>
      </w:pPr>
      <w:r w:rsidRPr="00686167">
        <w:rPr>
          <w:b/>
          <w:bCs/>
        </w:rPr>
        <w:t>Ejemplo real</w:t>
      </w:r>
      <w:r w:rsidRPr="00686167">
        <w:t>:</w:t>
      </w:r>
      <w:r w:rsidRPr="00686167">
        <w:br/>
        <w:t>Una PYME colombiana de 8 empleados perdió $48,000 USD (su reserva anual) por un ataque de ransomware que cifró sus servidores. Como explica </w:t>
      </w:r>
      <w:r w:rsidRPr="00686167">
        <w:rPr>
          <w:b/>
          <w:bCs/>
        </w:rPr>
        <w:t>Kevin Mitnick</w:t>
      </w:r>
      <w:r w:rsidRPr="00686167">
        <w:t>:</w:t>
      </w:r>
    </w:p>
    <w:p w14:paraId="54D27D2C" w14:textId="77777777" w:rsidR="00686167" w:rsidRPr="00686167" w:rsidRDefault="00686167" w:rsidP="00686167">
      <w:r w:rsidRPr="00686167">
        <w:rPr>
          <w:i/>
          <w:iCs/>
        </w:rPr>
        <w:t>"Los atacantes saben que las PYMEs pagan rescates: son el blanco perfecto"</w:t>
      </w:r>
      <w:r w:rsidRPr="00686167">
        <w:t>.</w:t>
      </w:r>
    </w:p>
    <w:p w14:paraId="2A18F43A" w14:textId="77777777" w:rsidR="00686167" w:rsidRPr="00686167" w:rsidRDefault="00686167" w:rsidP="00686167">
      <w:pPr>
        <w:rPr>
          <w:lang w:val="en-US"/>
        </w:rPr>
      </w:pPr>
      <w:r w:rsidRPr="00686167">
        <w:rPr>
          <w:b/>
          <w:bCs/>
          <w:lang w:val="en-US"/>
        </w:rPr>
        <w:t>Cómo ayudan las métricas</w:t>
      </w:r>
      <w:r w:rsidRPr="00686167">
        <w:rPr>
          <w:lang w:val="en-US"/>
        </w:rPr>
        <w:t>:</w:t>
      </w:r>
    </w:p>
    <w:p w14:paraId="1A5E167C" w14:textId="77777777" w:rsidR="00686167" w:rsidRPr="00686167" w:rsidRDefault="00686167" w:rsidP="00FF4DAE">
      <w:pPr>
        <w:numPr>
          <w:ilvl w:val="0"/>
          <w:numId w:val="164"/>
        </w:numPr>
      </w:pPr>
      <w:r w:rsidRPr="00686167">
        <w:t>Monitorear </w:t>
      </w:r>
      <w:r w:rsidRPr="00686167">
        <w:rPr>
          <w:b/>
          <w:bCs/>
        </w:rPr>
        <w:t>vulnerabilidades críticas</w:t>
      </w:r>
      <w:r w:rsidRPr="00686167">
        <w:t> previene el 85% de estos ataques (estudio SANS Institute).</w:t>
      </w:r>
    </w:p>
    <w:p w14:paraId="26915C7A" w14:textId="77777777" w:rsidR="00686167" w:rsidRPr="00686167" w:rsidRDefault="00686167" w:rsidP="00686167">
      <w:pPr>
        <w:rPr>
          <w:b/>
          <w:bCs/>
        </w:rPr>
      </w:pPr>
      <w:r w:rsidRPr="00686167">
        <w:rPr>
          <w:b/>
          <w:bCs/>
        </w:rPr>
        <w:t>B. Pérdida de Confianza del Cliente</w:t>
      </w:r>
    </w:p>
    <w:p w14:paraId="31958E76" w14:textId="77777777" w:rsidR="00686167" w:rsidRPr="00686167" w:rsidRDefault="00686167" w:rsidP="008878CF">
      <w:pPr>
        <w:jc w:val="left"/>
      </w:pPr>
      <w:r w:rsidRPr="00686167">
        <w:rPr>
          <w:b/>
          <w:bCs/>
        </w:rPr>
        <w:t>Caso documentado</w:t>
      </w:r>
      <w:r w:rsidRPr="00686167">
        <w:t>:</w:t>
      </w:r>
      <w:r w:rsidRPr="00686167">
        <w:br/>
        <w:t>Un estudio de Cisco revela que:</w:t>
      </w:r>
    </w:p>
    <w:p w14:paraId="51870C0C" w14:textId="77777777" w:rsidR="00686167" w:rsidRPr="00686167" w:rsidRDefault="00686167" w:rsidP="00FF4DAE">
      <w:pPr>
        <w:numPr>
          <w:ilvl w:val="0"/>
          <w:numId w:val="165"/>
        </w:numPr>
      </w:pPr>
      <w:r w:rsidRPr="00686167">
        <w:rPr>
          <w:b/>
          <w:bCs/>
        </w:rPr>
        <w:t>82%</w:t>
      </w:r>
      <w:r w:rsidRPr="00686167">
        <w:t> de clientes abandonan servicios después de una brecha de seguridad.</w:t>
      </w:r>
    </w:p>
    <w:p w14:paraId="44E617A1" w14:textId="77777777" w:rsidR="00686167" w:rsidRPr="00686167" w:rsidRDefault="00686167" w:rsidP="00FF4DAE">
      <w:pPr>
        <w:numPr>
          <w:ilvl w:val="0"/>
          <w:numId w:val="165"/>
        </w:numPr>
      </w:pPr>
      <w:r w:rsidRPr="00686167">
        <w:rPr>
          <w:b/>
          <w:bCs/>
        </w:rPr>
        <w:t>Recuperar la confianza</w:t>
      </w:r>
      <w:r w:rsidRPr="00686167">
        <w:t> cuesta 5x más que adquirir nuevos clientes.</w:t>
      </w:r>
    </w:p>
    <w:p w14:paraId="4A254B36" w14:textId="77777777" w:rsidR="00686167" w:rsidRPr="00686167" w:rsidRDefault="00686167" w:rsidP="00686167">
      <w:pPr>
        <w:rPr>
          <w:lang w:val="en-US"/>
        </w:rPr>
      </w:pPr>
      <w:r w:rsidRPr="00686167">
        <w:rPr>
          <w:b/>
          <w:bCs/>
          <w:lang w:val="en-US"/>
        </w:rPr>
        <w:t>Solución métrica</w:t>
      </w:r>
      <w:r w:rsidRPr="00686167">
        <w:rPr>
          <w:lang w:val="en-US"/>
        </w:rPr>
        <w:t>:</w:t>
      </w:r>
    </w:p>
    <w:p w14:paraId="13C33AA6" w14:textId="77777777" w:rsidR="00686167" w:rsidRPr="00686167" w:rsidRDefault="00686167" w:rsidP="00FF4DAE">
      <w:pPr>
        <w:numPr>
          <w:ilvl w:val="0"/>
          <w:numId w:val="166"/>
        </w:numPr>
      </w:pPr>
      <w:r w:rsidRPr="00686167">
        <w:t>Mantener </w:t>
      </w:r>
      <w:r w:rsidRPr="00686167">
        <w:rPr>
          <w:b/>
          <w:bCs/>
        </w:rPr>
        <w:t>&gt;95% de tasa de bloqueo de ataques</w:t>
      </w:r>
      <w:r w:rsidRPr="00686167">
        <w:t> demuestra proactividad en contratos.</w:t>
      </w:r>
    </w:p>
    <w:p w14:paraId="43ADB896" w14:textId="77777777" w:rsidR="00686167" w:rsidRPr="00686167" w:rsidRDefault="00686167" w:rsidP="00686167">
      <w:pPr>
        <w:rPr>
          <w:b/>
          <w:bCs/>
        </w:rPr>
      </w:pPr>
      <w:r w:rsidRPr="00686167">
        <w:rPr>
          <w:b/>
          <w:bCs/>
        </w:rPr>
        <w:t>C. Exigencias del Mercado Actual</w:t>
      </w:r>
    </w:p>
    <w:p w14:paraId="7A8F3ADD" w14:textId="77777777" w:rsidR="00686167" w:rsidRPr="00686167" w:rsidRDefault="00686167" w:rsidP="008878CF">
      <w:pPr>
        <w:jc w:val="left"/>
      </w:pPr>
      <w:r w:rsidRPr="00686167">
        <w:rPr>
          <w:b/>
          <w:bCs/>
        </w:rPr>
        <w:t>Contexto legal</w:t>
      </w:r>
      <w:r w:rsidRPr="00686167">
        <w:t>:</w:t>
      </w:r>
      <w:r w:rsidRPr="00686167">
        <w:br/>
        <w:t>Regulaciones como GDPR (Europa) o LFPDPPP (México) imponen multas de </w:t>
      </w:r>
      <w:r w:rsidRPr="00686167">
        <w:rPr>
          <w:b/>
          <w:bCs/>
        </w:rPr>
        <w:t>hasta 4% de ingresos anuales</w:t>
      </w:r>
      <w:r w:rsidRPr="00686167">
        <w:t> por filtraciones. Para una PYME con $200,000 USD de facturación, esto significa </w:t>
      </w:r>
      <w:r w:rsidRPr="00686167">
        <w:rPr>
          <w:b/>
          <w:bCs/>
        </w:rPr>
        <w:t>$8,000 USD por incidente</w:t>
      </w:r>
      <w:r w:rsidRPr="00686167">
        <w:t>.</w:t>
      </w:r>
    </w:p>
    <w:p w14:paraId="63D23176" w14:textId="77777777" w:rsidR="00686167" w:rsidRPr="00686167" w:rsidRDefault="00686167" w:rsidP="00686167">
      <w:pPr>
        <w:rPr>
          <w:lang w:val="en-US"/>
        </w:rPr>
      </w:pPr>
      <w:r w:rsidRPr="00686167">
        <w:rPr>
          <w:b/>
          <w:bCs/>
          <w:lang w:val="en-US"/>
        </w:rPr>
        <w:t>Métrica clave</w:t>
      </w:r>
      <w:r w:rsidRPr="00686167">
        <w:rPr>
          <w:lang w:val="en-US"/>
        </w:rPr>
        <w:t>:</w:t>
      </w:r>
    </w:p>
    <w:p w14:paraId="11C05B67" w14:textId="77777777" w:rsidR="00686167" w:rsidRPr="00686167" w:rsidRDefault="00686167" w:rsidP="00FF4DAE">
      <w:pPr>
        <w:numPr>
          <w:ilvl w:val="0"/>
          <w:numId w:val="167"/>
        </w:numPr>
      </w:pPr>
      <w:r w:rsidRPr="00686167">
        <w:rPr>
          <w:b/>
          <w:bCs/>
        </w:rPr>
        <w:t>Tiempo Medio de Parcheo (MTTP) &lt;72 horas</w:t>
      </w:r>
      <w:r w:rsidRPr="00686167">
        <w:t> reduce riesgos legales en un 70% (NIST).</w:t>
      </w:r>
    </w:p>
    <w:p w14:paraId="1B7F4899" w14:textId="5EE4B6B7" w:rsidR="00686167" w:rsidRPr="009778F1" w:rsidRDefault="00686167" w:rsidP="00686167"/>
    <w:p w14:paraId="35034644" w14:textId="77777777" w:rsidR="008878CF" w:rsidRPr="009778F1" w:rsidRDefault="008878CF" w:rsidP="00686167"/>
    <w:p w14:paraId="1FC6BA7E" w14:textId="77777777" w:rsidR="008878CF" w:rsidRPr="009778F1" w:rsidRDefault="008878CF" w:rsidP="00686167"/>
    <w:p w14:paraId="7D10E8AD" w14:textId="77777777" w:rsidR="00686167" w:rsidRPr="00686167" w:rsidRDefault="00686167" w:rsidP="00686167">
      <w:pPr>
        <w:rPr>
          <w:b/>
          <w:bCs/>
        </w:rPr>
      </w:pPr>
      <w:r w:rsidRPr="00686167">
        <w:rPr>
          <w:b/>
          <w:bCs/>
        </w:rPr>
        <w:lastRenderedPageBreak/>
        <w:t>El Triángulo de Hierro de la Seguridad PYME</w:t>
      </w:r>
    </w:p>
    <w:p w14:paraId="16E3D6AE" w14:textId="77777777" w:rsidR="007B0161" w:rsidRPr="007B0161" w:rsidRDefault="007B0161" w:rsidP="00FF4DAE">
      <w:pPr>
        <w:numPr>
          <w:ilvl w:val="0"/>
          <w:numId w:val="168"/>
        </w:numPr>
      </w:pPr>
      <w:r w:rsidRPr="007B0161">
        <w:rPr>
          <w:b/>
          <w:bCs/>
        </w:rPr>
        <w:t>Cada vértice depende de métricas específicas</w:t>
      </w:r>
      <w:r w:rsidRPr="007B0161">
        <w:t>:</w:t>
      </w:r>
    </w:p>
    <w:p w14:paraId="3DAF9B2A" w14:textId="77777777" w:rsidR="007B0161" w:rsidRPr="007B0161" w:rsidRDefault="007B0161" w:rsidP="00FF4DAE">
      <w:pPr>
        <w:numPr>
          <w:ilvl w:val="1"/>
          <w:numId w:val="168"/>
        </w:numPr>
        <w:rPr>
          <w:lang w:val="en-US"/>
        </w:rPr>
      </w:pPr>
      <w:r w:rsidRPr="007B0161">
        <w:rPr>
          <w:lang w:val="en-US"/>
        </w:rPr>
        <w:t>Finanzas: </w:t>
      </w:r>
      <w:r w:rsidRPr="007B0161">
        <w:rPr>
          <w:b/>
          <w:bCs/>
          <w:lang w:val="en-US"/>
        </w:rPr>
        <w:t>Costo por incidente</w:t>
      </w:r>
    </w:p>
    <w:p w14:paraId="14E07ED1" w14:textId="77777777" w:rsidR="007B0161" w:rsidRPr="007B0161" w:rsidRDefault="007B0161" w:rsidP="00FF4DAE">
      <w:pPr>
        <w:numPr>
          <w:ilvl w:val="1"/>
          <w:numId w:val="168"/>
        </w:numPr>
      </w:pPr>
      <w:r w:rsidRPr="007B0161">
        <w:t>Reputación: </w:t>
      </w:r>
      <w:r w:rsidRPr="007B0161">
        <w:rPr>
          <w:b/>
          <w:bCs/>
        </w:rPr>
        <w:t>Backups validados</w:t>
      </w:r>
      <w:r w:rsidRPr="007B0161">
        <w:t> y </w:t>
      </w:r>
      <w:r w:rsidRPr="007B0161">
        <w:rPr>
          <w:b/>
          <w:bCs/>
        </w:rPr>
        <w:t>tasa de bloqueo</w:t>
      </w:r>
    </w:p>
    <w:p w14:paraId="036DC244" w14:textId="77777777" w:rsidR="007B0161" w:rsidRPr="007B0161" w:rsidRDefault="007B0161" w:rsidP="00FF4DAE">
      <w:pPr>
        <w:numPr>
          <w:ilvl w:val="1"/>
          <w:numId w:val="168"/>
        </w:numPr>
      </w:pPr>
      <w:r w:rsidRPr="007B0161">
        <w:t>Cumplimiento: </w:t>
      </w:r>
      <w:r w:rsidRPr="007B0161">
        <w:rPr>
          <w:b/>
          <w:bCs/>
        </w:rPr>
        <w:t>MTTP</w:t>
      </w:r>
      <w:r w:rsidRPr="007B0161">
        <w:t> y </w:t>
      </w:r>
      <w:r w:rsidRPr="007B0161">
        <w:rPr>
          <w:b/>
          <w:bCs/>
        </w:rPr>
        <w:t>conciencia de seguridad</w:t>
      </w:r>
    </w:p>
    <w:p w14:paraId="43A5218F" w14:textId="77777777" w:rsidR="00A1260B" w:rsidRDefault="00A1260B" w:rsidP="00A1260B"/>
    <w:p w14:paraId="4F7FB6DC" w14:textId="77777777" w:rsidR="00B15C03" w:rsidRPr="00B15C03" w:rsidRDefault="00B15C03" w:rsidP="00B15C03">
      <w:pPr>
        <w:rPr>
          <w:b/>
          <w:bCs/>
        </w:rPr>
      </w:pPr>
      <w:r w:rsidRPr="00B15C03">
        <w:rPr>
          <w:b/>
          <w:bCs/>
        </w:rPr>
        <w:t>Estudio de Caso: Consecuencias de No Medir</w:t>
      </w:r>
    </w:p>
    <w:p w14:paraId="719701F7" w14:textId="77777777" w:rsidR="00B15C03" w:rsidRPr="00B15C03" w:rsidRDefault="00B15C03" w:rsidP="00B15C03">
      <w:pPr>
        <w:rPr>
          <w:lang w:val="en-US"/>
        </w:rPr>
      </w:pPr>
      <w:r w:rsidRPr="00B15C03">
        <w:rPr>
          <w:b/>
          <w:bCs/>
        </w:rPr>
        <w:t>Empresa</w:t>
      </w:r>
      <w:r w:rsidRPr="00B15C03">
        <w:t>: Taller de desarrollo en Perú (12 empleados).</w:t>
      </w:r>
      <w:r w:rsidRPr="00B15C03">
        <w:br/>
      </w:r>
      <w:r w:rsidRPr="00B15C03">
        <w:rPr>
          <w:b/>
          <w:bCs/>
          <w:lang w:val="en-US"/>
        </w:rPr>
        <w:t>Situación inicial</w:t>
      </w:r>
      <w:r w:rsidRPr="00B15C03">
        <w:rPr>
          <w:lang w:val="en-US"/>
        </w:rPr>
        <w:t>:</w:t>
      </w:r>
    </w:p>
    <w:p w14:paraId="49335E16" w14:textId="77777777" w:rsidR="00B15C03" w:rsidRPr="00B15C03" w:rsidRDefault="00B15C03" w:rsidP="00FF4DAE">
      <w:pPr>
        <w:numPr>
          <w:ilvl w:val="0"/>
          <w:numId w:val="169"/>
        </w:numPr>
        <w:rPr>
          <w:lang w:val="en-US"/>
        </w:rPr>
      </w:pPr>
      <w:r w:rsidRPr="00B15C03">
        <w:rPr>
          <w:b/>
          <w:bCs/>
          <w:lang w:val="en-US"/>
        </w:rPr>
        <w:t>0 métricas de seguridad</w:t>
      </w:r>
      <w:r w:rsidRPr="00B15C03">
        <w:rPr>
          <w:lang w:val="en-US"/>
        </w:rPr>
        <w:t> implementadas.</w:t>
      </w:r>
    </w:p>
    <w:p w14:paraId="52AD477C" w14:textId="77777777" w:rsidR="00B15C03" w:rsidRPr="00B15C03" w:rsidRDefault="00B15C03" w:rsidP="00FF4DAE">
      <w:pPr>
        <w:numPr>
          <w:ilvl w:val="0"/>
          <w:numId w:val="169"/>
        </w:numPr>
      </w:pPr>
      <w:r w:rsidRPr="00B15C03">
        <w:rPr>
          <w:b/>
          <w:bCs/>
        </w:rPr>
        <w:t>Filtración de datos</w:t>
      </w:r>
      <w:r w:rsidRPr="00B15C03">
        <w:t>: 1,500 registros de clientes expuestos.</w:t>
      </w:r>
    </w:p>
    <w:p w14:paraId="5C9C438D" w14:textId="77777777" w:rsidR="00B15C03" w:rsidRPr="00B15C03" w:rsidRDefault="00B15C03" w:rsidP="00B15C03">
      <w:pPr>
        <w:rPr>
          <w:lang w:val="en-US"/>
        </w:rPr>
      </w:pPr>
      <w:r w:rsidRPr="00B15C03">
        <w:rPr>
          <w:b/>
          <w:bCs/>
          <w:lang w:val="en-US"/>
        </w:rPr>
        <w:t>Consecuencias</w:t>
      </w:r>
      <w:r w:rsidRPr="00B15C03">
        <w:rPr>
          <w:lang w:val="en-US"/>
        </w:rPr>
        <w:t>:</w:t>
      </w:r>
    </w:p>
    <w:p w14:paraId="71D85A73" w14:textId="77777777" w:rsidR="00B15C03" w:rsidRPr="00B15C03" w:rsidRDefault="00B15C03" w:rsidP="00FF4DAE">
      <w:pPr>
        <w:numPr>
          <w:ilvl w:val="0"/>
          <w:numId w:val="170"/>
        </w:numPr>
      </w:pPr>
      <w:r w:rsidRPr="00B15C03">
        <w:rPr>
          <w:b/>
          <w:bCs/>
        </w:rPr>
        <w:t>Financieras</w:t>
      </w:r>
      <w:r w:rsidRPr="00B15C03">
        <w:t>: $15,000 USD en multas + $8,000 en recuperación.</w:t>
      </w:r>
    </w:p>
    <w:p w14:paraId="1412F301" w14:textId="77777777" w:rsidR="00B15C03" w:rsidRPr="00B15C03" w:rsidRDefault="00B15C03" w:rsidP="00FF4DAE">
      <w:pPr>
        <w:numPr>
          <w:ilvl w:val="0"/>
          <w:numId w:val="170"/>
        </w:numPr>
      </w:pPr>
      <w:r w:rsidRPr="00B15C03">
        <w:rPr>
          <w:b/>
          <w:bCs/>
        </w:rPr>
        <w:t>Reputacionales</w:t>
      </w:r>
      <w:r w:rsidRPr="00B15C03">
        <w:t>: 40% de clientes no renovaron.</w:t>
      </w:r>
    </w:p>
    <w:p w14:paraId="36011F57" w14:textId="77777777" w:rsidR="00B15C03" w:rsidRPr="00B15C03" w:rsidRDefault="00B15C03" w:rsidP="00FF4DAE">
      <w:pPr>
        <w:numPr>
          <w:ilvl w:val="0"/>
          <w:numId w:val="170"/>
        </w:numPr>
      </w:pPr>
      <w:r w:rsidRPr="00B15C03">
        <w:rPr>
          <w:b/>
          <w:bCs/>
        </w:rPr>
        <w:t>Legales</w:t>
      </w:r>
      <w:r w:rsidRPr="00B15C03">
        <w:t>: Demanda por daños a imagen ($12,000 USD).</w:t>
      </w:r>
    </w:p>
    <w:p w14:paraId="641C2C5D" w14:textId="77777777" w:rsidR="00B15C03" w:rsidRPr="00B15C03" w:rsidRDefault="00B15C03" w:rsidP="00B15C03">
      <w:r w:rsidRPr="00B15C03">
        <w:rPr>
          <w:b/>
          <w:bCs/>
        </w:rPr>
        <w:t>Lección</w:t>
      </w:r>
      <w:r w:rsidRPr="00B15C03">
        <w:t>:</w:t>
      </w:r>
    </w:p>
    <w:p w14:paraId="27DECADF" w14:textId="77777777" w:rsidR="00B15C03" w:rsidRPr="00B15C03" w:rsidRDefault="00B15C03" w:rsidP="00B15C03">
      <w:r w:rsidRPr="00B15C03">
        <w:rPr>
          <w:i/>
          <w:iCs/>
        </w:rPr>
        <w:t>"Si no mides seguridad, mides pérdidas. Es una ecuación inevitable"</w:t>
      </w:r>
      <w:r w:rsidRPr="00B15C03">
        <w:t> — </w:t>
      </w:r>
      <w:r w:rsidRPr="00B15C03">
        <w:rPr>
          <w:b/>
          <w:bCs/>
        </w:rPr>
        <w:t>Eugene Spafford</w:t>
      </w:r>
      <w:r w:rsidRPr="00B15C03">
        <w:t>, experto en ciberseguridad.</w:t>
      </w:r>
    </w:p>
    <w:p w14:paraId="291993BF" w14:textId="0E20CCD8" w:rsidR="00B15C03" w:rsidRPr="009778F1" w:rsidRDefault="00B15C03" w:rsidP="00B15C03"/>
    <w:p w14:paraId="5545CBD8" w14:textId="77777777" w:rsidR="00B15C03" w:rsidRPr="00B15C03" w:rsidRDefault="00B15C03" w:rsidP="00B15C03">
      <w:pPr>
        <w:rPr>
          <w:b/>
          <w:bCs/>
        </w:rPr>
      </w:pPr>
      <w:r w:rsidRPr="00B15C03">
        <w:rPr>
          <w:b/>
          <w:bCs/>
        </w:rPr>
        <w:t>Herramientas que Hacen la Diferencia</w:t>
      </w:r>
    </w:p>
    <w:tbl>
      <w:tblPr>
        <w:tblStyle w:val="Tablanormal5"/>
        <w:tblW w:w="0" w:type="auto"/>
        <w:tblLook w:val="04A0" w:firstRow="1" w:lastRow="0" w:firstColumn="1" w:lastColumn="0" w:noHBand="0" w:noVBand="1"/>
      </w:tblPr>
      <w:tblGrid>
        <w:gridCol w:w="2235"/>
        <w:gridCol w:w="3569"/>
        <w:gridCol w:w="3034"/>
      </w:tblGrid>
      <w:tr w:rsidR="00B15C03" w:rsidRPr="00B15C03" w14:paraId="64F5BF8D" w14:textId="77777777" w:rsidTr="00B15C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AA05EB" w14:textId="77777777" w:rsidR="00B15C03" w:rsidRPr="00B15C03" w:rsidRDefault="00B15C03" w:rsidP="00B15C03">
            <w:pPr>
              <w:rPr>
                <w:b/>
                <w:bCs/>
                <w:sz w:val="20"/>
                <w:szCs w:val="18"/>
                <w:lang w:val="en-US"/>
              </w:rPr>
            </w:pPr>
            <w:r w:rsidRPr="00B15C03">
              <w:rPr>
                <w:b/>
                <w:bCs/>
                <w:sz w:val="20"/>
                <w:szCs w:val="18"/>
                <w:lang w:val="en-US"/>
              </w:rPr>
              <w:t>Métrica Crítica</w:t>
            </w:r>
          </w:p>
        </w:tc>
        <w:tc>
          <w:tcPr>
            <w:tcW w:w="0" w:type="auto"/>
            <w:hideMark/>
          </w:tcPr>
          <w:p w14:paraId="22B1EA28" w14:textId="77777777" w:rsidR="00B15C03" w:rsidRPr="00B15C03" w:rsidRDefault="00B15C03" w:rsidP="00B15C03">
            <w:pPr>
              <w:cnfStyle w:val="100000000000" w:firstRow="1" w:lastRow="0" w:firstColumn="0" w:lastColumn="0" w:oddVBand="0" w:evenVBand="0" w:oddHBand="0" w:evenHBand="0" w:firstRowFirstColumn="0" w:firstRowLastColumn="0" w:lastRowFirstColumn="0" w:lastRowLastColumn="0"/>
              <w:rPr>
                <w:b/>
                <w:bCs/>
                <w:lang w:val="en-US"/>
              </w:rPr>
            </w:pPr>
            <w:r w:rsidRPr="00B15C03">
              <w:rPr>
                <w:b/>
                <w:bCs/>
                <w:lang w:val="en-US"/>
              </w:rPr>
              <w:t>Herramienta Gratuita</w:t>
            </w:r>
          </w:p>
        </w:tc>
        <w:tc>
          <w:tcPr>
            <w:tcW w:w="0" w:type="auto"/>
            <w:hideMark/>
          </w:tcPr>
          <w:p w14:paraId="1E70B5A8" w14:textId="77777777" w:rsidR="00B15C03" w:rsidRPr="00B15C03" w:rsidRDefault="00B15C03" w:rsidP="00B15C03">
            <w:pPr>
              <w:cnfStyle w:val="100000000000" w:firstRow="1" w:lastRow="0" w:firstColumn="0" w:lastColumn="0" w:oddVBand="0" w:evenVBand="0" w:oddHBand="0" w:evenHBand="0" w:firstRowFirstColumn="0" w:firstRowLastColumn="0" w:lastRowFirstColumn="0" w:lastRowLastColumn="0"/>
              <w:rPr>
                <w:b/>
                <w:bCs/>
                <w:lang w:val="en-US"/>
              </w:rPr>
            </w:pPr>
            <w:r w:rsidRPr="00B15C03">
              <w:rPr>
                <w:b/>
                <w:bCs/>
                <w:lang w:val="en-US"/>
              </w:rPr>
              <w:t>Tiempo Implementación</w:t>
            </w:r>
          </w:p>
        </w:tc>
      </w:tr>
      <w:tr w:rsidR="00B15C03" w:rsidRPr="00B15C03" w14:paraId="6409D2CC" w14:textId="77777777" w:rsidTr="00B15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2760A" w14:textId="77777777" w:rsidR="00B15C03" w:rsidRPr="00B15C03" w:rsidRDefault="00B15C03" w:rsidP="00B15C03">
            <w:pPr>
              <w:rPr>
                <w:sz w:val="20"/>
                <w:szCs w:val="18"/>
                <w:lang w:val="en-US"/>
              </w:rPr>
            </w:pPr>
            <w:r w:rsidRPr="00B15C03">
              <w:rPr>
                <w:sz w:val="20"/>
                <w:szCs w:val="18"/>
                <w:lang w:val="en-US"/>
              </w:rPr>
              <w:t>Vulnerabilidades activas</w:t>
            </w:r>
          </w:p>
        </w:tc>
        <w:tc>
          <w:tcPr>
            <w:tcW w:w="0" w:type="auto"/>
            <w:hideMark/>
          </w:tcPr>
          <w:p w14:paraId="3937341A" w14:textId="77777777" w:rsidR="00B15C03" w:rsidRPr="00B15C03" w:rsidRDefault="00B15C03" w:rsidP="00B15C03">
            <w:pPr>
              <w:cnfStyle w:val="000000100000" w:firstRow="0" w:lastRow="0" w:firstColumn="0" w:lastColumn="0" w:oddVBand="0" w:evenVBand="0" w:oddHBand="1" w:evenHBand="0" w:firstRowFirstColumn="0" w:firstRowLastColumn="0" w:lastRowFirstColumn="0" w:lastRowLastColumn="0"/>
              <w:rPr>
                <w:lang w:val="en-US"/>
              </w:rPr>
            </w:pPr>
            <w:r w:rsidRPr="00B15C03">
              <w:rPr>
                <w:lang w:val="en-US"/>
              </w:rPr>
              <w:t>OWASP ZAP + dotnet audit</w:t>
            </w:r>
          </w:p>
        </w:tc>
        <w:tc>
          <w:tcPr>
            <w:tcW w:w="0" w:type="auto"/>
            <w:hideMark/>
          </w:tcPr>
          <w:p w14:paraId="15D69474" w14:textId="77777777" w:rsidR="00B15C03" w:rsidRPr="00B15C03" w:rsidRDefault="00B15C03" w:rsidP="00B15C03">
            <w:pPr>
              <w:cnfStyle w:val="000000100000" w:firstRow="0" w:lastRow="0" w:firstColumn="0" w:lastColumn="0" w:oddVBand="0" w:evenVBand="0" w:oddHBand="1" w:evenHBand="0" w:firstRowFirstColumn="0" w:firstRowLastColumn="0" w:lastRowFirstColumn="0" w:lastRowLastColumn="0"/>
              <w:rPr>
                <w:lang w:val="en-US"/>
              </w:rPr>
            </w:pPr>
            <w:r w:rsidRPr="00B15C03">
              <w:rPr>
                <w:lang w:val="en-US"/>
              </w:rPr>
              <w:t>2 horas/semana</w:t>
            </w:r>
          </w:p>
        </w:tc>
      </w:tr>
      <w:tr w:rsidR="00B15C03" w:rsidRPr="00B15C03" w14:paraId="3A80FC1D" w14:textId="77777777" w:rsidTr="00B15C03">
        <w:tc>
          <w:tcPr>
            <w:cnfStyle w:val="001000000000" w:firstRow="0" w:lastRow="0" w:firstColumn="1" w:lastColumn="0" w:oddVBand="0" w:evenVBand="0" w:oddHBand="0" w:evenHBand="0" w:firstRowFirstColumn="0" w:firstRowLastColumn="0" w:lastRowFirstColumn="0" w:lastRowLastColumn="0"/>
            <w:tcW w:w="0" w:type="auto"/>
            <w:hideMark/>
          </w:tcPr>
          <w:p w14:paraId="67E8BFD6" w14:textId="77777777" w:rsidR="00B15C03" w:rsidRPr="00B15C03" w:rsidRDefault="00B15C03" w:rsidP="00B15C03">
            <w:pPr>
              <w:rPr>
                <w:sz w:val="20"/>
                <w:szCs w:val="18"/>
                <w:lang w:val="en-US"/>
              </w:rPr>
            </w:pPr>
            <w:r w:rsidRPr="00B15C03">
              <w:rPr>
                <w:sz w:val="20"/>
                <w:szCs w:val="18"/>
                <w:lang w:val="en-US"/>
              </w:rPr>
              <w:t>MTTP</w:t>
            </w:r>
          </w:p>
        </w:tc>
        <w:tc>
          <w:tcPr>
            <w:tcW w:w="0" w:type="auto"/>
            <w:hideMark/>
          </w:tcPr>
          <w:p w14:paraId="67146BE0" w14:textId="77777777" w:rsidR="00B15C03" w:rsidRPr="00B15C03" w:rsidRDefault="00B15C03" w:rsidP="00B15C03">
            <w:pPr>
              <w:cnfStyle w:val="000000000000" w:firstRow="0" w:lastRow="0" w:firstColumn="0" w:lastColumn="0" w:oddVBand="0" w:evenVBand="0" w:oddHBand="0" w:evenHBand="0" w:firstRowFirstColumn="0" w:firstRowLastColumn="0" w:lastRowFirstColumn="0" w:lastRowLastColumn="0"/>
              <w:rPr>
                <w:lang w:val="en-US"/>
              </w:rPr>
            </w:pPr>
            <w:r w:rsidRPr="00B15C03">
              <w:rPr>
                <w:lang w:val="en-US"/>
              </w:rPr>
              <w:t>Planilla Google Sheets</w:t>
            </w:r>
          </w:p>
        </w:tc>
        <w:tc>
          <w:tcPr>
            <w:tcW w:w="0" w:type="auto"/>
            <w:hideMark/>
          </w:tcPr>
          <w:p w14:paraId="157B693D" w14:textId="77777777" w:rsidR="00B15C03" w:rsidRPr="00B15C03" w:rsidRDefault="00B15C03" w:rsidP="00B15C03">
            <w:pPr>
              <w:cnfStyle w:val="000000000000" w:firstRow="0" w:lastRow="0" w:firstColumn="0" w:lastColumn="0" w:oddVBand="0" w:evenVBand="0" w:oddHBand="0" w:evenHBand="0" w:firstRowFirstColumn="0" w:firstRowLastColumn="0" w:lastRowFirstColumn="0" w:lastRowLastColumn="0"/>
              <w:rPr>
                <w:lang w:val="en-US"/>
              </w:rPr>
            </w:pPr>
            <w:r w:rsidRPr="00B15C03">
              <w:rPr>
                <w:lang w:val="en-US"/>
              </w:rPr>
              <w:t>30 min/incidente</w:t>
            </w:r>
          </w:p>
        </w:tc>
      </w:tr>
      <w:tr w:rsidR="00B15C03" w:rsidRPr="00B15C03" w14:paraId="48C24CB1" w14:textId="77777777" w:rsidTr="00B15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4ABCC" w14:textId="77777777" w:rsidR="00B15C03" w:rsidRPr="00B15C03" w:rsidRDefault="00B15C03" w:rsidP="00B15C03">
            <w:pPr>
              <w:rPr>
                <w:sz w:val="20"/>
                <w:szCs w:val="18"/>
                <w:lang w:val="en-US"/>
              </w:rPr>
            </w:pPr>
            <w:r w:rsidRPr="00B15C03">
              <w:rPr>
                <w:sz w:val="20"/>
                <w:szCs w:val="18"/>
                <w:lang w:val="en-US"/>
              </w:rPr>
              <w:t>Backups validados</w:t>
            </w:r>
          </w:p>
        </w:tc>
        <w:tc>
          <w:tcPr>
            <w:tcW w:w="0" w:type="auto"/>
            <w:hideMark/>
          </w:tcPr>
          <w:p w14:paraId="284F5A9F" w14:textId="77777777" w:rsidR="00B15C03" w:rsidRPr="00B15C03" w:rsidRDefault="00B15C03" w:rsidP="00B15C03">
            <w:pPr>
              <w:cnfStyle w:val="000000100000" w:firstRow="0" w:lastRow="0" w:firstColumn="0" w:lastColumn="0" w:oddVBand="0" w:evenVBand="0" w:oddHBand="1" w:evenHBand="0" w:firstRowFirstColumn="0" w:firstRowLastColumn="0" w:lastRowFirstColumn="0" w:lastRowLastColumn="0"/>
              <w:rPr>
                <w:lang w:val="en-US"/>
              </w:rPr>
            </w:pPr>
            <w:r w:rsidRPr="00B15C03">
              <w:rPr>
                <w:lang w:val="en-US"/>
              </w:rPr>
              <w:t>Scripts PowerShell + Google Drive</w:t>
            </w:r>
          </w:p>
        </w:tc>
        <w:tc>
          <w:tcPr>
            <w:tcW w:w="0" w:type="auto"/>
            <w:hideMark/>
          </w:tcPr>
          <w:p w14:paraId="0754515F" w14:textId="77777777" w:rsidR="00B15C03" w:rsidRPr="00B15C03" w:rsidRDefault="00B15C03" w:rsidP="00B15C03">
            <w:pPr>
              <w:cnfStyle w:val="000000100000" w:firstRow="0" w:lastRow="0" w:firstColumn="0" w:lastColumn="0" w:oddVBand="0" w:evenVBand="0" w:oddHBand="1" w:evenHBand="0" w:firstRowFirstColumn="0" w:firstRowLastColumn="0" w:lastRowFirstColumn="0" w:lastRowLastColumn="0"/>
              <w:rPr>
                <w:lang w:val="en-US"/>
              </w:rPr>
            </w:pPr>
            <w:r w:rsidRPr="00B15C03">
              <w:rPr>
                <w:lang w:val="en-US"/>
              </w:rPr>
              <w:t>1 hora/semana</w:t>
            </w:r>
          </w:p>
        </w:tc>
      </w:tr>
    </w:tbl>
    <w:p w14:paraId="2C899910" w14:textId="77777777" w:rsidR="00B15C03" w:rsidRDefault="00B15C03" w:rsidP="00B15C03">
      <w:pPr>
        <w:rPr>
          <w:b/>
          <w:bCs/>
          <w:lang w:val="en-US"/>
        </w:rPr>
      </w:pPr>
    </w:p>
    <w:p w14:paraId="6104F3B5" w14:textId="1B5F27E1" w:rsidR="00B15C03" w:rsidRPr="00B15C03" w:rsidRDefault="00B15C03" w:rsidP="00B15C03">
      <w:r w:rsidRPr="00B15C03">
        <w:rPr>
          <w:b/>
          <w:bCs/>
        </w:rPr>
        <w:lastRenderedPageBreak/>
        <w:t>Ejemplo de implementación rápida</w:t>
      </w:r>
      <w:r w:rsidRPr="00B15C03">
        <w:t>:</w:t>
      </w:r>
    </w:p>
    <w:p w14:paraId="52E23592" w14:textId="77777777" w:rsidR="00C35411" w:rsidRPr="009778F1" w:rsidRDefault="00C35411" w:rsidP="002B6814">
      <w:pPr>
        <w:pStyle w:val="Cdigo"/>
        <w:rPr>
          <w:lang w:val="en-US"/>
        </w:rPr>
      </w:pPr>
      <w:r w:rsidRPr="009778F1">
        <w:rPr>
          <w:lang w:val="en-US"/>
        </w:rPr>
        <w:t># Script de backup automatizado (Windows)</w:t>
      </w:r>
    </w:p>
    <w:p w14:paraId="4B2E1282" w14:textId="77777777" w:rsidR="00C35411" w:rsidRPr="00C35411" w:rsidRDefault="00C35411" w:rsidP="002B6814">
      <w:pPr>
        <w:pStyle w:val="Cdigo"/>
        <w:rPr>
          <w:lang w:val="en-US"/>
        </w:rPr>
      </w:pPr>
      <w:r w:rsidRPr="00C35411">
        <w:rPr>
          <w:lang w:val="en-US"/>
        </w:rPr>
        <w:t>robocopy C:\AppData D:\Backups /MIR /LOG:backup.log</w:t>
      </w:r>
    </w:p>
    <w:p w14:paraId="30F65906" w14:textId="4188D15B" w:rsidR="00A1260B" w:rsidRPr="00C35411" w:rsidRDefault="00C35411" w:rsidP="002B6814">
      <w:pPr>
        <w:pStyle w:val="Cdigo"/>
        <w:rPr>
          <w:lang w:val="en-US"/>
        </w:rPr>
      </w:pPr>
      <w:r w:rsidRPr="00C35411">
        <w:rPr>
          <w:lang w:val="en-US"/>
        </w:rPr>
        <w:t>if $? { Send-MailMessage -To "admin@pyme.com" -Subject "Backup OK" }</w:t>
      </w:r>
    </w:p>
    <w:p w14:paraId="4A02BDCF" w14:textId="77777777" w:rsidR="00C5601D" w:rsidRPr="00C35411" w:rsidRDefault="00C5601D" w:rsidP="00A76AA1">
      <w:pPr>
        <w:contextualSpacing/>
        <w:rPr>
          <w:lang w:val="en-US"/>
        </w:rPr>
      </w:pPr>
    </w:p>
    <w:p w14:paraId="34243EE9" w14:textId="77777777" w:rsidR="002459CE" w:rsidRPr="002459CE" w:rsidRDefault="002459CE" w:rsidP="002459CE">
      <w:pPr>
        <w:contextualSpacing/>
        <w:rPr>
          <w:b/>
          <w:bCs/>
        </w:rPr>
      </w:pPr>
      <w:r w:rsidRPr="002459CE">
        <w:rPr>
          <w:b/>
          <w:bCs/>
        </w:rPr>
        <w:t>Conclusión: Más Allá de la Tecnología</w:t>
      </w:r>
    </w:p>
    <w:p w14:paraId="6D8E2F35" w14:textId="77777777" w:rsidR="002459CE" w:rsidRPr="002459CE" w:rsidRDefault="002459CE" w:rsidP="002459CE">
      <w:pPr>
        <w:contextualSpacing/>
      </w:pPr>
      <w:r w:rsidRPr="002459CE">
        <w:t>Estas métricas son críticas porque </w:t>
      </w:r>
      <w:r w:rsidRPr="002459CE">
        <w:rPr>
          <w:b/>
          <w:bCs/>
        </w:rPr>
        <w:t>integran tres pilares de supervivencia PYME</w:t>
      </w:r>
      <w:r w:rsidRPr="002459CE">
        <w:t>:</w:t>
      </w:r>
    </w:p>
    <w:p w14:paraId="02B5F7CC" w14:textId="77777777" w:rsidR="002459CE" w:rsidRPr="002459CE" w:rsidRDefault="002459CE" w:rsidP="00FF4DAE">
      <w:pPr>
        <w:numPr>
          <w:ilvl w:val="0"/>
          <w:numId w:val="171"/>
        </w:numPr>
        <w:contextualSpacing/>
      </w:pPr>
      <w:r w:rsidRPr="002459CE">
        <w:rPr>
          <w:b/>
          <w:bCs/>
        </w:rPr>
        <w:t>Económico</w:t>
      </w:r>
      <w:r w:rsidRPr="002459CE">
        <w:t>: Evitan costos que pueden ser terminales.</w:t>
      </w:r>
    </w:p>
    <w:p w14:paraId="19F0042F" w14:textId="77777777" w:rsidR="002459CE" w:rsidRPr="002459CE" w:rsidRDefault="002459CE" w:rsidP="00FF4DAE">
      <w:pPr>
        <w:numPr>
          <w:ilvl w:val="0"/>
          <w:numId w:val="171"/>
        </w:numPr>
        <w:contextualSpacing/>
      </w:pPr>
      <w:r w:rsidRPr="002459CE">
        <w:rPr>
          <w:b/>
          <w:bCs/>
        </w:rPr>
        <w:t>Operacional</w:t>
      </w:r>
      <w:r w:rsidRPr="002459CE">
        <w:t>: Mantienen servicios activos (uptime &gt;99.5%).</w:t>
      </w:r>
    </w:p>
    <w:p w14:paraId="27DD45F6" w14:textId="77777777" w:rsidR="002459CE" w:rsidRPr="002459CE" w:rsidRDefault="002459CE" w:rsidP="00FF4DAE">
      <w:pPr>
        <w:numPr>
          <w:ilvl w:val="0"/>
          <w:numId w:val="171"/>
        </w:numPr>
        <w:contextualSpacing/>
      </w:pPr>
      <w:r w:rsidRPr="002459CE">
        <w:rPr>
          <w:b/>
          <w:bCs/>
        </w:rPr>
        <w:t>Estratégico</w:t>
      </w:r>
      <w:r w:rsidRPr="002459CE">
        <w:t>: Construyen reputación como proveedor confiable.</w:t>
      </w:r>
    </w:p>
    <w:p w14:paraId="6ED1B266" w14:textId="77777777" w:rsidR="002459CE" w:rsidRPr="002459CE" w:rsidRDefault="002459CE" w:rsidP="002459CE">
      <w:pPr>
        <w:contextualSpacing/>
      </w:pPr>
      <w:r w:rsidRPr="002459CE">
        <w:t>Como resume </w:t>
      </w:r>
      <w:r w:rsidRPr="002459CE">
        <w:rPr>
          <w:b/>
          <w:bCs/>
        </w:rPr>
        <w:t>Bruce Schneier</w:t>
      </w:r>
      <w:r w:rsidRPr="002459CE">
        <w:t>:</w:t>
      </w:r>
    </w:p>
    <w:p w14:paraId="7DB5F08E" w14:textId="77777777" w:rsidR="002459CE" w:rsidRPr="002459CE" w:rsidRDefault="002459CE" w:rsidP="002459CE">
      <w:pPr>
        <w:contextualSpacing/>
      </w:pPr>
      <w:r w:rsidRPr="002459CE">
        <w:rPr>
          <w:i/>
          <w:iCs/>
        </w:rPr>
        <w:t>"En seguridad, lo que no se mide no se protege. Para una PYME, esa omisión es un suicidio empresarial"</w:t>
      </w:r>
      <w:r w:rsidRPr="002459CE">
        <w:t>.</w:t>
      </w:r>
    </w:p>
    <w:p w14:paraId="47DA8161" w14:textId="77777777" w:rsidR="002459CE" w:rsidRPr="002459CE" w:rsidRDefault="002459CE" w:rsidP="002459CE">
      <w:pPr>
        <w:contextualSpacing/>
        <w:rPr>
          <w:lang w:val="en-US"/>
        </w:rPr>
      </w:pPr>
      <w:r w:rsidRPr="002459CE">
        <w:rPr>
          <w:b/>
          <w:bCs/>
          <w:lang w:val="en-US"/>
        </w:rPr>
        <w:t>Plantilla de acción inmediata</w:t>
      </w:r>
      <w:r w:rsidRPr="002459CE">
        <w:rPr>
          <w:lang w:val="en-US"/>
        </w:rPr>
        <w:t>:</w:t>
      </w:r>
    </w:p>
    <w:tbl>
      <w:tblPr>
        <w:tblStyle w:val="Tablanormal5"/>
        <w:tblW w:w="0" w:type="auto"/>
        <w:tblLook w:val="04A0" w:firstRow="1" w:lastRow="0" w:firstColumn="1" w:lastColumn="0" w:noHBand="0" w:noVBand="1"/>
      </w:tblPr>
      <w:tblGrid>
        <w:gridCol w:w="1137"/>
        <w:gridCol w:w="2159"/>
        <w:gridCol w:w="4222"/>
        <w:gridCol w:w="1320"/>
      </w:tblGrid>
      <w:tr w:rsidR="0062491F" w:rsidRPr="0062491F" w14:paraId="05578438" w14:textId="77777777" w:rsidTr="006249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B7EAC2" w14:textId="77777777" w:rsidR="0062491F" w:rsidRPr="0062491F" w:rsidRDefault="0062491F" w:rsidP="0062491F">
            <w:pPr>
              <w:contextualSpacing/>
              <w:rPr>
                <w:b/>
                <w:bCs/>
                <w:sz w:val="20"/>
                <w:szCs w:val="18"/>
                <w:lang w:val="en-US"/>
              </w:rPr>
            </w:pPr>
            <w:r w:rsidRPr="0062491F">
              <w:rPr>
                <w:b/>
                <w:bCs/>
                <w:sz w:val="20"/>
                <w:szCs w:val="18"/>
                <w:lang w:val="en-US"/>
              </w:rPr>
              <w:t>Prioridad</w:t>
            </w:r>
          </w:p>
        </w:tc>
        <w:tc>
          <w:tcPr>
            <w:tcW w:w="0" w:type="auto"/>
            <w:hideMark/>
          </w:tcPr>
          <w:p w14:paraId="77B5D416" w14:textId="77777777" w:rsidR="0062491F" w:rsidRPr="0062491F" w:rsidRDefault="0062491F" w:rsidP="0062491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62491F">
              <w:rPr>
                <w:b/>
                <w:bCs/>
                <w:sz w:val="20"/>
                <w:szCs w:val="18"/>
                <w:lang w:val="en-US"/>
              </w:rPr>
              <w:t>Métrica Clave</w:t>
            </w:r>
          </w:p>
        </w:tc>
        <w:tc>
          <w:tcPr>
            <w:tcW w:w="0" w:type="auto"/>
            <w:hideMark/>
          </w:tcPr>
          <w:p w14:paraId="1596585D" w14:textId="77777777" w:rsidR="0062491F" w:rsidRPr="0062491F" w:rsidRDefault="0062491F" w:rsidP="0062491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62491F">
              <w:rPr>
                <w:b/>
                <w:bCs/>
                <w:sz w:val="20"/>
                <w:szCs w:val="18"/>
                <w:lang w:val="en-US"/>
              </w:rPr>
              <w:t>Acción Inmediata Requerida</w:t>
            </w:r>
          </w:p>
        </w:tc>
        <w:tc>
          <w:tcPr>
            <w:tcW w:w="0" w:type="auto"/>
            <w:hideMark/>
          </w:tcPr>
          <w:p w14:paraId="43C8B1BD" w14:textId="77777777" w:rsidR="0062491F" w:rsidRPr="0062491F" w:rsidRDefault="0062491F" w:rsidP="0062491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62491F">
              <w:rPr>
                <w:b/>
                <w:bCs/>
                <w:sz w:val="20"/>
                <w:szCs w:val="18"/>
                <w:lang w:val="en-US"/>
              </w:rPr>
              <w:t>Plazo Máximo</w:t>
            </w:r>
          </w:p>
        </w:tc>
      </w:tr>
      <w:tr w:rsidR="0062491F" w:rsidRPr="0062491F" w14:paraId="12B0D021" w14:textId="77777777" w:rsidTr="00624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802AF" w14:textId="77777777" w:rsidR="0062491F" w:rsidRPr="0062491F" w:rsidRDefault="0062491F" w:rsidP="0062491F">
            <w:pPr>
              <w:contextualSpacing/>
              <w:rPr>
                <w:sz w:val="20"/>
                <w:szCs w:val="18"/>
                <w:lang w:val="en-US"/>
              </w:rPr>
            </w:pPr>
            <w:r w:rsidRPr="0062491F">
              <w:rPr>
                <w:sz w:val="20"/>
                <w:szCs w:val="18"/>
                <w:lang w:val="en-US"/>
              </w:rPr>
              <w:t>1</w:t>
            </w:r>
          </w:p>
        </w:tc>
        <w:tc>
          <w:tcPr>
            <w:tcW w:w="0" w:type="auto"/>
            <w:hideMark/>
          </w:tcPr>
          <w:p w14:paraId="5C0B98BD" w14:textId="77777777" w:rsidR="0062491F" w:rsidRPr="0062491F" w:rsidRDefault="0062491F" w:rsidP="0062491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62491F">
              <w:rPr>
                <w:sz w:val="20"/>
                <w:szCs w:val="18"/>
                <w:lang w:val="en-US"/>
              </w:rPr>
              <w:t>Vulnerabilidades Críticas</w:t>
            </w:r>
          </w:p>
        </w:tc>
        <w:tc>
          <w:tcPr>
            <w:tcW w:w="0" w:type="auto"/>
            <w:hideMark/>
          </w:tcPr>
          <w:p w14:paraId="43EF6819" w14:textId="77777777" w:rsidR="0062491F" w:rsidRPr="0062491F" w:rsidRDefault="0062491F" w:rsidP="0062491F">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62491F">
              <w:rPr>
                <w:sz w:val="20"/>
                <w:szCs w:val="18"/>
              </w:rPr>
              <w:t>Ejecutar escaneo de dependencias: dotnet list package --vulnerable</w:t>
            </w:r>
          </w:p>
        </w:tc>
        <w:tc>
          <w:tcPr>
            <w:tcW w:w="0" w:type="auto"/>
            <w:hideMark/>
          </w:tcPr>
          <w:p w14:paraId="52794DF7" w14:textId="77777777" w:rsidR="0062491F" w:rsidRPr="0062491F" w:rsidRDefault="0062491F" w:rsidP="0062491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62491F">
              <w:rPr>
                <w:sz w:val="20"/>
                <w:szCs w:val="18"/>
                <w:lang w:val="en-US"/>
              </w:rPr>
              <w:t>24 horas</w:t>
            </w:r>
          </w:p>
        </w:tc>
      </w:tr>
      <w:tr w:rsidR="0062491F" w:rsidRPr="0062491F" w14:paraId="1F8D1809" w14:textId="77777777" w:rsidTr="0062491F">
        <w:tc>
          <w:tcPr>
            <w:cnfStyle w:val="001000000000" w:firstRow="0" w:lastRow="0" w:firstColumn="1" w:lastColumn="0" w:oddVBand="0" w:evenVBand="0" w:oddHBand="0" w:evenHBand="0" w:firstRowFirstColumn="0" w:firstRowLastColumn="0" w:lastRowFirstColumn="0" w:lastRowLastColumn="0"/>
            <w:tcW w:w="0" w:type="auto"/>
            <w:hideMark/>
          </w:tcPr>
          <w:p w14:paraId="242D3BD6" w14:textId="77777777" w:rsidR="0062491F" w:rsidRPr="0062491F" w:rsidRDefault="0062491F" w:rsidP="0062491F">
            <w:pPr>
              <w:contextualSpacing/>
              <w:rPr>
                <w:sz w:val="20"/>
                <w:szCs w:val="18"/>
                <w:lang w:val="en-US"/>
              </w:rPr>
            </w:pPr>
            <w:r w:rsidRPr="0062491F">
              <w:rPr>
                <w:sz w:val="20"/>
                <w:szCs w:val="18"/>
                <w:lang w:val="en-US"/>
              </w:rPr>
              <w:t>2</w:t>
            </w:r>
          </w:p>
        </w:tc>
        <w:tc>
          <w:tcPr>
            <w:tcW w:w="0" w:type="auto"/>
            <w:hideMark/>
          </w:tcPr>
          <w:p w14:paraId="765D3CE8" w14:textId="77777777" w:rsidR="0062491F" w:rsidRPr="0062491F" w:rsidRDefault="0062491F" w:rsidP="0062491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62491F">
              <w:rPr>
                <w:sz w:val="20"/>
                <w:szCs w:val="18"/>
                <w:lang w:val="en-US"/>
              </w:rPr>
              <w:t>Backups Validados</w:t>
            </w:r>
          </w:p>
        </w:tc>
        <w:tc>
          <w:tcPr>
            <w:tcW w:w="0" w:type="auto"/>
            <w:hideMark/>
          </w:tcPr>
          <w:p w14:paraId="71F68B03" w14:textId="77777777" w:rsidR="0062491F" w:rsidRPr="0062491F" w:rsidRDefault="0062491F" w:rsidP="0062491F">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62491F">
              <w:rPr>
                <w:sz w:val="20"/>
                <w:szCs w:val="18"/>
              </w:rPr>
              <w:t>Implementar script automatizado de copias de seguridad</w:t>
            </w:r>
          </w:p>
        </w:tc>
        <w:tc>
          <w:tcPr>
            <w:tcW w:w="0" w:type="auto"/>
            <w:hideMark/>
          </w:tcPr>
          <w:p w14:paraId="1A3FE050" w14:textId="77777777" w:rsidR="0062491F" w:rsidRPr="0062491F" w:rsidRDefault="0062491F" w:rsidP="0062491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62491F">
              <w:rPr>
                <w:sz w:val="20"/>
                <w:szCs w:val="18"/>
                <w:lang w:val="en-US"/>
              </w:rPr>
              <w:t>48 horas</w:t>
            </w:r>
          </w:p>
        </w:tc>
      </w:tr>
      <w:tr w:rsidR="0062491F" w:rsidRPr="0062491F" w14:paraId="3E4A37B4" w14:textId="77777777" w:rsidTr="00624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FC2E0" w14:textId="77777777" w:rsidR="0062491F" w:rsidRPr="0062491F" w:rsidRDefault="0062491F" w:rsidP="0062491F">
            <w:pPr>
              <w:contextualSpacing/>
              <w:rPr>
                <w:sz w:val="20"/>
                <w:szCs w:val="18"/>
                <w:lang w:val="en-US"/>
              </w:rPr>
            </w:pPr>
            <w:r w:rsidRPr="0062491F">
              <w:rPr>
                <w:sz w:val="20"/>
                <w:szCs w:val="18"/>
                <w:lang w:val="en-US"/>
              </w:rPr>
              <w:t>3</w:t>
            </w:r>
          </w:p>
        </w:tc>
        <w:tc>
          <w:tcPr>
            <w:tcW w:w="0" w:type="auto"/>
            <w:hideMark/>
          </w:tcPr>
          <w:p w14:paraId="5D43C84A" w14:textId="77777777" w:rsidR="0062491F" w:rsidRPr="0062491F" w:rsidRDefault="0062491F" w:rsidP="0062491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62491F">
              <w:rPr>
                <w:sz w:val="20"/>
                <w:szCs w:val="18"/>
                <w:lang w:val="en-US"/>
              </w:rPr>
              <w:t>Tiempo de Parcheo (MTTP)</w:t>
            </w:r>
          </w:p>
        </w:tc>
        <w:tc>
          <w:tcPr>
            <w:tcW w:w="0" w:type="auto"/>
            <w:hideMark/>
          </w:tcPr>
          <w:p w14:paraId="0C67B294" w14:textId="77777777" w:rsidR="0062491F" w:rsidRPr="0062491F" w:rsidRDefault="0062491F" w:rsidP="0062491F">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62491F">
              <w:rPr>
                <w:sz w:val="20"/>
                <w:szCs w:val="18"/>
              </w:rPr>
              <w:t>Crear registro de incidentes en hoja de cálculo compartida</w:t>
            </w:r>
          </w:p>
        </w:tc>
        <w:tc>
          <w:tcPr>
            <w:tcW w:w="0" w:type="auto"/>
            <w:hideMark/>
          </w:tcPr>
          <w:p w14:paraId="013A8D45" w14:textId="77777777" w:rsidR="0062491F" w:rsidRPr="0062491F" w:rsidRDefault="0062491F" w:rsidP="0062491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62491F">
              <w:rPr>
                <w:sz w:val="20"/>
                <w:szCs w:val="18"/>
                <w:lang w:val="en-US"/>
              </w:rPr>
              <w:t>72 horas</w:t>
            </w:r>
          </w:p>
        </w:tc>
      </w:tr>
    </w:tbl>
    <w:p w14:paraId="663890BA" w14:textId="77777777" w:rsidR="00C5601D" w:rsidRDefault="00C5601D" w:rsidP="00A76AA1">
      <w:pPr>
        <w:contextualSpacing/>
        <w:rPr>
          <w:lang w:val="en-US"/>
        </w:rPr>
      </w:pPr>
    </w:p>
    <w:p w14:paraId="4C52D6F4" w14:textId="77777777" w:rsidR="00931E38" w:rsidRDefault="00931E38" w:rsidP="00A76AA1">
      <w:pPr>
        <w:contextualSpacing/>
        <w:rPr>
          <w:lang w:val="en-US"/>
        </w:rPr>
      </w:pPr>
    </w:p>
    <w:p w14:paraId="109A6B13" w14:textId="77777777" w:rsidR="00931E38" w:rsidRDefault="00931E38" w:rsidP="00A76AA1">
      <w:pPr>
        <w:contextualSpacing/>
        <w:rPr>
          <w:lang w:val="en-US"/>
        </w:rPr>
      </w:pPr>
    </w:p>
    <w:p w14:paraId="1F2D89BF" w14:textId="77777777" w:rsidR="00931E38" w:rsidRDefault="00931E38" w:rsidP="00A76AA1">
      <w:pPr>
        <w:contextualSpacing/>
        <w:rPr>
          <w:lang w:val="en-US"/>
        </w:rPr>
      </w:pPr>
    </w:p>
    <w:p w14:paraId="6E7B45D7" w14:textId="77777777" w:rsidR="00931E38" w:rsidRDefault="00931E38" w:rsidP="00A76AA1">
      <w:pPr>
        <w:contextualSpacing/>
        <w:rPr>
          <w:lang w:val="en-US"/>
        </w:rPr>
      </w:pPr>
    </w:p>
    <w:p w14:paraId="67B9451C" w14:textId="77777777" w:rsidR="00931E38" w:rsidRDefault="00931E38" w:rsidP="00A76AA1">
      <w:pPr>
        <w:contextualSpacing/>
        <w:rPr>
          <w:lang w:val="en-US"/>
        </w:rPr>
      </w:pPr>
    </w:p>
    <w:p w14:paraId="2D155AC1" w14:textId="77777777" w:rsidR="00931E38" w:rsidRDefault="00931E38" w:rsidP="00A76AA1">
      <w:pPr>
        <w:contextualSpacing/>
        <w:rPr>
          <w:lang w:val="en-US"/>
        </w:rPr>
      </w:pPr>
    </w:p>
    <w:p w14:paraId="77343276" w14:textId="77777777" w:rsidR="00931E38" w:rsidRDefault="00931E38" w:rsidP="00A76AA1">
      <w:pPr>
        <w:contextualSpacing/>
        <w:rPr>
          <w:lang w:val="en-US"/>
        </w:rPr>
      </w:pPr>
    </w:p>
    <w:p w14:paraId="59825DD3" w14:textId="77777777" w:rsidR="00C35411" w:rsidRDefault="00C35411" w:rsidP="00A76AA1">
      <w:pPr>
        <w:contextualSpacing/>
        <w:rPr>
          <w:lang w:val="en-US"/>
        </w:rPr>
      </w:pPr>
    </w:p>
    <w:p w14:paraId="6C2E8EB9" w14:textId="77777777" w:rsidR="00E46CCE" w:rsidRPr="00E46CCE" w:rsidRDefault="00E46CCE" w:rsidP="00E46CCE">
      <w:pPr>
        <w:contextualSpacing/>
        <w:rPr>
          <w:b/>
          <w:bCs/>
        </w:rPr>
      </w:pPr>
      <w:r w:rsidRPr="00E46CCE">
        <w:rPr>
          <w:b/>
          <w:bCs/>
        </w:rPr>
        <w:lastRenderedPageBreak/>
        <w:t>2. Métricas Esenciales y su Implementación para PYMEs</w:t>
      </w:r>
    </w:p>
    <w:p w14:paraId="51264512" w14:textId="77777777" w:rsidR="00E46CCE" w:rsidRPr="00E46CCE" w:rsidRDefault="00E46CCE" w:rsidP="00E46CCE">
      <w:pPr>
        <w:contextualSpacing/>
        <w:rPr>
          <w:b/>
          <w:bCs/>
        </w:rPr>
      </w:pPr>
      <w:r w:rsidRPr="00E46CCE">
        <w:rPr>
          <w:b/>
          <w:bCs/>
        </w:rPr>
        <w:t>1. Vulnerabilidades Críticas Activas</w:t>
      </w:r>
    </w:p>
    <w:p w14:paraId="443492BD" w14:textId="77777777" w:rsidR="00E46CCE" w:rsidRPr="00E46CCE" w:rsidRDefault="00E46CCE" w:rsidP="00E46CCE">
      <w:pPr>
        <w:contextualSpacing/>
      </w:pPr>
      <w:r w:rsidRPr="00E46CCE">
        <w:rPr>
          <w:b/>
          <w:bCs/>
        </w:rPr>
        <w:t>Definición:</w:t>
      </w:r>
      <w:r w:rsidRPr="00E46CCE">
        <w:br/>
        <w:t>Número de fallos de seguridad conocidos pero no resueltos en sistemas en producción.</w:t>
      </w:r>
    </w:p>
    <w:p w14:paraId="2FEE3647" w14:textId="77777777" w:rsidR="00E46CCE" w:rsidRPr="00E46CCE" w:rsidRDefault="00E46CCE" w:rsidP="00E46CCE">
      <w:pPr>
        <w:contextualSpacing/>
        <w:rPr>
          <w:lang w:val="en-US"/>
        </w:rPr>
      </w:pPr>
      <w:r w:rsidRPr="00E46CCE">
        <w:rPr>
          <w:b/>
          <w:bCs/>
          <w:lang w:val="en-US"/>
        </w:rPr>
        <w:t>Por qué importa:</w:t>
      </w:r>
    </w:p>
    <w:p w14:paraId="60A4FE8F" w14:textId="77777777" w:rsidR="00E46CCE" w:rsidRPr="00E46CCE" w:rsidRDefault="00E46CCE" w:rsidP="00FF4DAE">
      <w:pPr>
        <w:numPr>
          <w:ilvl w:val="0"/>
          <w:numId w:val="172"/>
        </w:numPr>
        <w:contextualSpacing/>
      </w:pPr>
      <w:r w:rsidRPr="00E46CCE">
        <w:t>El 60% de las brechas de seguridad explotan vulnerabilidades conocidas (Verizon DBIR 2023)</w:t>
      </w:r>
    </w:p>
    <w:p w14:paraId="34C699B4" w14:textId="77777777" w:rsidR="00E46CCE" w:rsidRPr="00E46CCE" w:rsidRDefault="00E46CCE" w:rsidP="00FF4DAE">
      <w:pPr>
        <w:numPr>
          <w:ilvl w:val="0"/>
          <w:numId w:val="172"/>
        </w:numPr>
        <w:contextualSpacing/>
      </w:pPr>
      <w:r w:rsidRPr="00E46CCE">
        <w:t>Las PYMEs son objetivo del 43% de los ciberataques</w:t>
      </w:r>
    </w:p>
    <w:p w14:paraId="42035B7E" w14:textId="77777777" w:rsidR="00E46CCE" w:rsidRPr="00E46CCE" w:rsidRDefault="00E46CCE" w:rsidP="00E46CCE">
      <w:pPr>
        <w:contextualSpacing/>
        <w:rPr>
          <w:lang w:val="en-US"/>
        </w:rPr>
      </w:pPr>
      <w:r w:rsidRPr="00E46CCE">
        <w:rPr>
          <w:b/>
          <w:bCs/>
          <w:lang w:val="en-US"/>
        </w:rPr>
        <w:t>Implementación práctica:</w:t>
      </w:r>
    </w:p>
    <w:p w14:paraId="7D1590B3" w14:textId="58283BA8" w:rsidR="00C35411" w:rsidRPr="00E46CCE" w:rsidRDefault="00E46CCE" w:rsidP="00FF4DAE">
      <w:pPr>
        <w:numPr>
          <w:ilvl w:val="0"/>
          <w:numId w:val="173"/>
        </w:numPr>
        <w:contextualSpacing/>
        <w:rPr>
          <w:lang w:val="en-US"/>
        </w:rPr>
      </w:pPr>
      <w:r w:rsidRPr="00E46CCE">
        <w:rPr>
          <w:b/>
          <w:bCs/>
          <w:lang w:val="en-US"/>
        </w:rPr>
        <w:t>Escaneo automatizado semanal:</w:t>
      </w:r>
    </w:p>
    <w:p w14:paraId="746EC8CD" w14:textId="77777777" w:rsidR="00E46CCE" w:rsidRPr="00E46CCE" w:rsidRDefault="00E46CCE" w:rsidP="002B6814">
      <w:pPr>
        <w:pStyle w:val="Cdigo"/>
        <w:rPr>
          <w:lang w:val="en-US"/>
        </w:rPr>
      </w:pPr>
      <w:r w:rsidRPr="00E46CCE">
        <w:rPr>
          <w:lang w:val="en-US"/>
        </w:rPr>
        <w:t># Escanear dependencias en .NET</w:t>
      </w:r>
    </w:p>
    <w:p w14:paraId="591A4B52" w14:textId="77777777" w:rsidR="00E46CCE" w:rsidRPr="00E46CCE" w:rsidRDefault="00E46CCE" w:rsidP="002B6814">
      <w:pPr>
        <w:pStyle w:val="Cdigo"/>
        <w:rPr>
          <w:lang w:val="en-US"/>
        </w:rPr>
      </w:pPr>
      <w:r w:rsidRPr="00E46CCE">
        <w:rPr>
          <w:lang w:val="en-US"/>
        </w:rPr>
        <w:t>dotnet list package --vulnerable</w:t>
      </w:r>
    </w:p>
    <w:p w14:paraId="60C86387" w14:textId="77777777" w:rsidR="00E46CCE" w:rsidRPr="00E46CCE" w:rsidRDefault="00E46CCE" w:rsidP="002B6814">
      <w:pPr>
        <w:pStyle w:val="Cdigo"/>
      </w:pPr>
      <w:r w:rsidRPr="00E46CCE">
        <w:t># Escanear código con OWASP ZAP (docker)</w:t>
      </w:r>
    </w:p>
    <w:p w14:paraId="696D02E1" w14:textId="273C63FD" w:rsidR="00C35411" w:rsidRDefault="00E46CCE" w:rsidP="002B6814">
      <w:pPr>
        <w:pStyle w:val="Cdigo"/>
        <w:rPr>
          <w:lang w:val="en-US"/>
        </w:rPr>
      </w:pPr>
      <w:r w:rsidRPr="00E46CCE">
        <w:rPr>
          <w:lang w:val="en-US"/>
        </w:rPr>
        <w:t>docker run -t owasp/zap2docker-stable zap-baseline.py -t https://tudominio.com</w:t>
      </w:r>
    </w:p>
    <w:p w14:paraId="6405FD2F" w14:textId="77777777" w:rsidR="00931E38" w:rsidRPr="00812511" w:rsidRDefault="00931E38" w:rsidP="00812511">
      <w:pPr>
        <w:ind w:left="360"/>
        <w:rPr>
          <w:lang w:val="en-US"/>
        </w:rPr>
      </w:pPr>
      <w:r w:rsidRPr="00812511">
        <w:rPr>
          <w:b/>
          <w:bCs/>
          <w:lang w:val="en-US"/>
        </w:rPr>
        <w:t>Priorización:</w:t>
      </w:r>
    </w:p>
    <w:p w14:paraId="54CED601" w14:textId="77777777" w:rsidR="00931E38" w:rsidRPr="00931E38" w:rsidRDefault="00931E38" w:rsidP="00FF4DAE">
      <w:pPr>
        <w:numPr>
          <w:ilvl w:val="1"/>
          <w:numId w:val="174"/>
        </w:numPr>
        <w:contextualSpacing/>
        <w:rPr>
          <w:lang w:val="en-US"/>
        </w:rPr>
      </w:pPr>
      <w:r w:rsidRPr="00931E38">
        <w:rPr>
          <w:lang w:val="en-US"/>
        </w:rPr>
        <w:t>Critical/High: Parchear en &lt;72h</w:t>
      </w:r>
    </w:p>
    <w:p w14:paraId="1DF4CDB7" w14:textId="77777777" w:rsidR="00931E38" w:rsidRPr="00931E38" w:rsidRDefault="00931E38" w:rsidP="00FF4DAE">
      <w:pPr>
        <w:numPr>
          <w:ilvl w:val="1"/>
          <w:numId w:val="174"/>
        </w:numPr>
        <w:contextualSpacing/>
        <w:rPr>
          <w:lang w:val="en-US"/>
        </w:rPr>
      </w:pPr>
      <w:r w:rsidRPr="00931E38">
        <w:rPr>
          <w:lang w:val="en-US"/>
        </w:rPr>
        <w:t>Medium/Low: Planificar en sprint</w:t>
      </w:r>
    </w:p>
    <w:p w14:paraId="5384A7CB" w14:textId="77777777" w:rsidR="00931E38" w:rsidRPr="00931E38" w:rsidRDefault="00931E38" w:rsidP="00931E38">
      <w:pPr>
        <w:contextualSpacing/>
        <w:rPr>
          <w:lang w:val="en-US"/>
        </w:rPr>
      </w:pPr>
      <w:r w:rsidRPr="00931E38">
        <w:rPr>
          <w:b/>
          <w:bCs/>
          <w:lang w:val="en-US"/>
        </w:rPr>
        <w:t>Herramientas gratuitas:</w:t>
      </w:r>
    </w:p>
    <w:p w14:paraId="2325E712" w14:textId="77777777" w:rsidR="00931E38" w:rsidRPr="00931E38" w:rsidRDefault="00931E38" w:rsidP="00FF4DAE">
      <w:pPr>
        <w:numPr>
          <w:ilvl w:val="0"/>
          <w:numId w:val="175"/>
        </w:numPr>
        <w:contextualSpacing/>
        <w:rPr>
          <w:lang w:val="en-US"/>
        </w:rPr>
      </w:pPr>
      <w:r w:rsidRPr="00931E38">
        <w:rPr>
          <w:lang w:val="en-US"/>
        </w:rPr>
        <w:t>OWASP Dependency-Check</w:t>
      </w:r>
    </w:p>
    <w:p w14:paraId="001E6C98" w14:textId="77777777" w:rsidR="00931E38" w:rsidRPr="00931E38" w:rsidRDefault="00931E38" w:rsidP="00FF4DAE">
      <w:pPr>
        <w:numPr>
          <w:ilvl w:val="0"/>
          <w:numId w:val="175"/>
        </w:numPr>
        <w:contextualSpacing/>
        <w:rPr>
          <w:lang w:val="en-US"/>
        </w:rPr>
      </w:pPr>
      <w:r w:rsidRPr="00931E38">
        <w:rPr>
          <w:lang w:val="en-US"/>
        </w:rPr>
        <w:t>SonarCloud (hasta 5 usuarios gratis)</w:t>
      </w:r>
    </w:p>
    <w:p w14:paraId="2A38A889" w14:textId="77777777" w:rsidR="00931E38" w:rsidRPr="00931E38" w:rsidRDefault="00000000" w:rsidP="00931E38">
      <w:pPr>
        <w:contextualSpacing/>
        <w:rPr>
          <w:lang w:val="en-US"/>
        </w:rPr>
      </w:pPr>
      <w:r>
        <w:rPr>
          <w:lang w:val="en-US"/>
        </w:rPr>
        <w:pict w14:anchorId="50D705CA">
          <v:rect id="_x0000_i1032" style="width:0;height:.75pt" o:hralign="center" o:hrstd="t" o:hrnoshade="t" o:hr="t" fillcolor="#f8faff" stroked="f"/>
        </w:pict>
      </w:r>
    </w:p>
    <w:p w14:paraId="5AA654C7" w14:textId="77777777" w:rsidR="00931E38" w:rsidRPr="00931E38" w:rsidRDefault="00931E38" w:rsidP="00931E38">
      <w:pPr>
        <w:contextualSpacing/>
        <w:rPr>
          <w:b/>
          <w:bCs/>
        </w:rPr>
      </w:pPr>
      <w:r w:rsidRPr="00931E38">
        <w:rPr>
          <w:b/>
          <w:bCs/>
        </w:rPr>
        <w:t>2. Tiempo Medio de Parcheo (MTTP)</w:t>
      </w:r>
    </w:p>
    <w:p w14:paraId="3A0F49AF" w14:textId="77777777" w:rsidR="00931E38" w:rsidRPr="00931E38" w:rsidRDefault="00931E38" w:rsidP="00931E38">
      <w:pPr>
        <w:contextualSpacing/>
      </w:pPr>
      <w:r w:rsidRPr="00931E38">
        <w:rPr>
          <w:b/>
          <w:bCs/>
        </w:rPr>
        <w:t>Definición:</w:t>
      </w:r>
      <w:r w:rsidRPr="00931E38">
        <w:br/>
        <w:t>Días promedio entre detección y solución de vulnerabilidades.</w:t>
      </w:r>
    </w:p>
    <w:p w14:paraId="778A8DEC" w14:textId="77777777" w:rsidR="00931E38" w:rsidRPr="00931E38" w:rsidRDefault="00931E38" w:rsidP="00931E38">
      <w:pPr>
        <w:contextualSpacing/>
        <w:rPr>
          <w:lang w:val="en-US"/>
        </w:rPr>
      </w:pPr>
      <w:r w:rsidRPr="00931E38">
        <w:rPr>
          <w:b/>
          <w:bCs/>
          <w:lang w:val="en-US"/>
        </w:rPr>
        <w:t>Meta PYME:</w:t>
      </w:r>
    </w:p>
    <w:p w14:paraId="19737E4A" w14:textId="77777777" w:rsidR="00931E38" w:rsidRPr="00931E38" w:rsidRDefault="00931E38" w:rsidP="00FF4DAE">
      <w:pPr>
        <w:numPr>
          <w:ilvl w:val="0"/>
          <w:numId w:val="176"/>
        </w:numPr>
        <w:contextualSpacing/>
        <w:rPr>
          <w:lang w:val="en-US"/>
        </w:rPr>
      </w:pPr>
      <w:r w:rsidRPr="00931E38">
        <w:rPr>
          <w:lang w:val="en-US"/>
        </w:rPr>
        <w:t>Críticas: &lt;3 días</w:t>
      </w:r>
    </w:p>
    <w:p w14:paraId="7EC0918E" w14:textId="77777777" w:rsidR="00931E38" w:rsidRPr="00931E38" w:rsidRDefault="00931E38" w:rsidP="00FF4DAE">
      <w:pPr>
        <w:numPr>
          <w:ilvl w:val="0"/>
          <w:numId w:val="176"/>
        </w:numPr>
        <w:contextualSpacing/>
        <w:rPr>
          <w:lang w:val="en-US"/>
        </w:rPr>
      </w:pPr>
      <w:r w:rsidRPr="00931E38">
        <w:rPr>
          <w:lang w:val="en-US"/>
        </w:rPr>
        <w:t>Altas: &lt;7 días</w:t>
      </w:r>
    </w:p>
    <w:p w14:paraId="26559ECB" w14:textId="11739D82" w:rsidR="00E53307" w:rsidRPr="00931E38" w:rsidRDefault="00931E38" w:rsidP="00931E38">
      <w:pPr>
        <w:contextualSpacing/>
        <w:rPr>
          <w:b/>
          <w:bCs/>
          <w:lang w:val="en-US"/>
        </w:rPr>
      </w:pPr>
      <w:r w:rsidRPr="00931E38">
        <w:rPr>
          <w:b/>
          <w:bCs/>
          <w:lang w:val="en-US"/>
        </w:rPr>
        <w:t>Sistema de seguimiento:</w:t>
      </w:r>
    </w:p>
    <w:tbl>
      <w:tblPr>
        <w:tblStyle w:val="Tablanormal5"/>
        <w:tblW w:w="0" w:type="auto"/>
        <w:tblLook w:val="04A0" w:firstRow="1" w:lastRow="0" w:firstColumn="1" w:lastColumn="0" w:noHBand="0" w:noVBand="1"/>
      </w:tblPr>
      <w:tblGrid>
        <w:gridCol w:w="1672"/>
        <w:gridCol w:w="1858"/>
        <w:gridCol w:w="1719"/>
        <w:gridCol w:w="651"/>
        <w:gridCol w:w="1489"/>
      </w:tblGrid>
      <w:tr w:rsidR="00931E38" w:rsidRPr="00931E38" w14:paraId="580FBD89" w14:textId="77777777" w:rsidTr="00E533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A46F82" w14:textId="77777777" w:rsidR="00931E38" w:rsidRPr="00931E38" w:rsidRDefault="00931E38" w:rsidP="00931E38">
            <w:pPr>
              <w:contextualSpacing/>
              <w:rPr>
                <w:b/>
                <w:bCs/>
                <w:sz w:val="20"/>
                <w:szCs w:val="18"/>
                <w:lang w:val="en-US"/>
              </w:rPr>
            </w:pPr>
            <w:r w:rsidRPr="00931E38">
              <w:rPr>
                <w:b/>
                <w:bCs/>
                <w:sz w:val="20"/>
                <w:szCs w:val="18"/>
                <w:lang w:val="en-US"/>
              </w:rPr>
              <w:t>Vulnerabilidad</w:t>
            </w:r>
          </w:p>
        </w:tc>
        <w:tc>
          <w:tcPr>
            <w:tcW w:w="0" w:type="auto"/>
            <w:hideMark/>
          </w:tcPr>
          <w:p w14:paraId="4156B062" w14:textId="77777777" w:rsidR="00931E38" w:rsidRPr="00931E38" w:rsidRDefault="00931E38" w:rsidP="00931E38">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31E38">
              <w:rPr>
                <w:b/>
                <w:bCs/>
                <w:sz w:val="20"/>
                <w:szCs w:val="18"/>
                <w:lang w:val="en-US"/>
              </w:rPr>
              <w:t>Fecha Detección</w:t>
            </w:r>
          </w:p>
        </w:tc>
        <w:tc>
          <w:tcPr>
            <w:tcW w:w="0" w:type="auto"/>
            <w:hideMark/>
          </w:tcPr>
          <w:p w14:paraId="35B9777E" w14:textId="77777777" w:rsidR="00931E38" w:rsidRPr="00931E38" w:rsidRDefault="00931E38" w:rsidP="00931E38">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31E38">
              <w:rPr>
                <w:b/>
                <w:bCs/>
                <w:sz w:val="20"/>
                <w:szCs w:val="18"/>
                <w:lang w:val="en-US"/>
              </w:rPr>
              <w:t>Fecha Solución</w:t>
            </w:r>
          </w:p>
        </w:tc>
        <w:tc>
          <w:tcPr>
            <w:tcW w:w="0" w:type="auto"/>
            <w:hideMark/>
          </w:tcPr>
          <w:p w14:paraId="2729F916" w14:textId="77777777" w:rsidR="00931E38" w:rsidRPr="00931E38" w:rsidRDefault="00931E38" w:rsidP="00931E38">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31E38">
              <w:rPr>
                <w:b/>
                <w:bCs/>
                <w:sz w:val="20"/>
                <w:szCs w:val="18"/>
                <w:lang w:val="en-US"/>
              </w:rPr>
              <w:t>Días</w:t>
            </w:r>
          </w:p>
        </w:tc>
        <w:tc>
          <w:tcPr>
            <w:tcW w:w="0" w:type="auto"/>
            <w:hideMark/>
          </w:tcPr>
          <w:p w14:paraId="10459271" w14:textId="77777777" w:rsidR="00931E38" w:rsidRPr="00931E38" w:rsidRDefault="00931E38" w:rsidP="00931E38">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31E38">
              <w:rPr>
                <w:b/>
                <w:bCs/>
                <w:sz w:val="20"/>
                <w:szCs w:val="18"/>
                <w:lang w:val="en-US"/>
              </w:rPr>
              <w:t>Responsable</w:t>
            </w:r>
          </w:p>
        </w:tc>
      </w:tr>
      <w:tr w:rsidR="00931E38" w:rsidRPr="00931E38" w14:paraId="5B11F47D" w14:textId="77777777" w:rsidTr="00E53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70B5B" w14:textId="77777777" w:rsidR="00931E38" w:rsidRPr="00931E38" w:rsidRDefault="00931E38" w:rsidP="00931E38">
            <w:pPr>
              <w:contextualSpacing/>
              <w:rPr>
                <w:sz w:val="20"/>
                <w:szCs w:val="18"/>
                <w:lang w:val="en-US"/>
              </w:rPr>
            </w:pPr>
            <w:r w:rsidRPr="00931E38">
              <w:rPr>
                <w:sz w:val="20"/>
                <w:szCs w:val="18"/>
                <w:lang w:val="en-US"/>
              </w:rPr>
              <w:t>CVE-2023-1234</w:t>
            </w:r>
          </w:p>
        </w:tc>
        <w:tc>
          <w:tcPr>
            <w:tcW w:w="0" w:type="auto"/>
            <w:hideMark/>
          </w:tcPr>
          <w:p w14:paraId="30AB930D" w14:textId="77777777" w:rsidR="00931E38" w:rsidRPr="00931E38" w:rsidRDefault="00931E38" w:rsidP="00931E38">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31E38">
              <w:rPr>
                <w:sz w:val="20"/>
                <w:szCs w:val="18"/>
                <w:lang w:val="en-US"/>
              </w:rPr>
              <w:t>01/10/2023</w:t>
            </w:r>
          </w:p>
        </w:tc>
        <w:tc>
          <w:tcPr>
            <w:tcW w:w="0" w:type="auto"/>
            <w:hideMark/>
          </w:tcPr>
          <w:p w14:paraId="41353044" w14:textId="77777777" w:rsidR="00931E38" w:rsidRPr="00931E38" w:rsidRDefault="00931E38" w:rsidP="00931E38">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31E38">
              <w:rPr>
                <w:sz w:val="20"/>
                <w:szCs w:val="18"/>
                <w:lang w:val="en-US"/>
              </w:rPr>
              <w:t>03/10/2023</w:t>
            </w:r>
          </w:p>
        </w:tc>
        <w:tc>
          <w:tcPr>
            <w:tcW w:w="0" w:type="auto"/>
            <w:hideMark/>
          </w:tcPr>
          <w:p w14:paraId="308972AD" w14:textId="77777777" w:rsidR="00931E38" w:rsidRPr="00931E38" w:rsidRDefault="00931E38" w:rsidP="00931E38">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31E38">
              <w:rPr>
                <w:sz w:val="20"/>
                <w:szCs w:val="18"/>
                <w:lang w:val="en-US"/>
              </w:rPr>
              <w:t>2</w:t>
            </w:r>
          </w:p>
        </w:tc>
        <w:tc>
          <w:tcPr>
            <w:tcW w:w="0" w:type="auto"/>
            <w:hideMark/>
          </w:tcPr>
          <w:p w14:paraId="240125C0" w14:textId="77777777" w:rsidR="00931E38" w:rsidRPr="00931E38" w:rsidRDefault="00931E38" w:rsidP="00931E38">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31E38">
              <w:rPr>
                <w:sz w:val="20"/>
                <w:szCs w:val="18"/>
                <w:lang w:val="en-US"/>
              </w:rPr>
              <w:t>Dev Team</w:t>
            </w:r>
          </w:p>
        </w:tc>
      </w:tr>
    </w:tbl>
    <w:p w14:paraId="5ADD5306" w14:textId="77777777" w:rsidR="00931E38" w:rsidRPr="00931E38" w:rsidRDefault="00931E38" w:rsidP="00931E38">
      <w:pPr>
        <w:contextualSpacing/>
        <w:rPr>
          <w:lang w:val="en-US"/>
        </w:rPr>
      </w:pPr>
      <w:r w:rsidRPr="00931E38">
        <w:rPr>
          <w:b/>
          <w:bCs/>
          <w:lang w:val="en-US"/>
        </w:rPr>
        <w:lastRenderedPageBreak/>
        <w:t>Automatización:</w:t>
      </w:r>
    </w:p>
    <w:p w14:paraId="0FC250C7" w14:textId="77777777" w:rsidR="00FF735D" w:rsidRPr="00FF735D" w:rsidRDefault="00FF735D" w:rsidP="002B6814">
      <w:pPr>
        <w:pStyle w:val="Cdigo"/>
      </w:pPr>
      <w:r w:rsidRPr="00FF735D">
        <w:t># Pipeline de parcheo automático en GitHub Actions</w:t>
      </w:r>
    </w:p>
    <w:p w14:paraId="2CA19745" w14:textId="77777777" w:rsidR="00FF735D" w:rsidRPr="00FF735D" w:rsidRDefault="00FF735D" w:rsidP="002B6814">
      <w:pPr>
        <w:pStyle w:val="Cdigo"/>
        <w:rPr>
          <w:lang w:val="en-US"/>
        </w:rPr>
      </w:pPr>
      <w:r w:rsidRPr="00FF735D">
        <w:rPr>
          <w:lang w:val="en-US"/>
        </w:rPr>
        <w:t>- name: Check vulnerabilities</w:t>
      </w:r>
    </w:p>
    <w:p w14:paraId="4E34F5A7" w14:textId="77777777" w:rsidR="00FF735D" w:rsidRPr="00FF735D" w:rsidRDefault="00FF735D" w:rsidP="002B6814">
      <w:pPr>
        <w:pStyle w:val="Cdigo"/>
        <w:rPr>
          <w:lang w:val="en-US"/>
        </w:rPr>
      </w:pPr>
      <w:r w:rsidRPr="00FF735D">
        <w:rPr>
          <w:lang w:val="en-US"/>
        </w:rPr>
        <w:t xml:space="preserve">  run: dotnet list package --vulnerable --format json &gt; report.json</w:t>
      </w:r>
    </w:p>
    <w:p w14:paraId="60C0DB5C" w14:textId="77777777" w:rsidR="00FF735D" w:rsidRPr="00FF735D" w:rsidRDefault="00FF735D" w:rsidP="002B6814">
      <w:pPr>
        <w:pStyle w:val="Cdigo"/>
        <w:rPr>
          <w:lang w:val="en-US"/>
        </w:rPr>
      </w:pPr>
      <w:r w:rsidRPr="00FF735D">
        <w:rPr>
          <w:lang w:val="en-US"/>
        </w:rPr>
        <w:t xml:space="preserve">  </w:t>
      </w:r>
    </w:p>
    <w:p w14:paraId="61AC5480" w14:textId="77777777" w:rsidR="00FF735D" w:rsidRPr="00FF735D" w:rsidRDefault="00FF735D" w:rsidP="002B6814">
      <w:pPr>
        <w:pStyle w:val="Cdigo"/>
        <w:rPr>
          <w:lang w:val="en-US"/>
        </w:rPr>
      </w:pPr>
      <w:r w:rsidRPr="00FF735D">
        <w:rPr>
          <w:lang w:val="en-US"/>
        </w:rPr>
        <w:t>- name: Create issue if critical</w:t>
      </w:r>
    </w:p>
    <w:p w14:paraId="2B32AAE9" w14:textId="77777777" w:rsidR="00FF735D" w:rsidRPr="00FF735D" w:rsidRDefault="00FF735D" w:rsidP="002B6814">
      <w:pPr>
        <w:pStyle w:val="Cdigo"/>
        <w:rPr>
          <w:lang w:val="en-US"/>
        </w:rPr>
      </w:pPr>
      <w:r w:rsidRPr="00FF735D">
        <w:rPr>
          <w:lang w:val="en-US"/>
        </w:rPr>
        <w:t xml:space="preserve">  if: contains(fromJson(file.read('report.json')).vulnerabilities, 'Critical')</w:t>
      </w:r>
    </w:p>
    <w:p w14:paraId="2647C00C" w14:textId="51D38283" w:rsidR="00C35411" w:rsidRDefault="00FF735D" w:rsidP="002B6814">
      <w:pPr>
        <w:pStyle w:val="Cdigo"/>
        <w:rPr>
          <w:lang w:val="en-US"/>
        </w:rPr>
      </w:pPr>
      <w:r w:rsidRPr="00FF735D">
        <w:rPr>
          <w:lang w:val="en-US"/>
        </w:rPr>
        <w:t xml:space="preserve">  run: gh issue create --title "[Security] Critical Vulnerability" --body "$(cat report.json)"</w:t>
      </w:r>
    </w:p>
    <w:p w14:paraId="61A7F524" w14:textId="77777777" w:rsidR="00C35411" w:rsidRDefault="00C35411" w:rsidP="00A76AA1">
      <w:pPr>
        <w:contextualSpacing/>
        <w:rPr>
          <w:lang w:val="en-US"/>
        </w:rPr>
      </w:pPr>
    </w:p>
    <w:p w14:paraId="0E0D543E" w14:textId="77777777" w:rsidR="0023536A" w:rsidRPr="0023536A" w:rsidRDefault="0023536A" w:rsidP="0023536A">
      <w:pPr>
        <w:contextualSpacing/>
        <w:rPr>
          <w:b/>
          <w:bCs/>
        </w:rPr>
      </w:pPr>
      <w:r w:rsidRPr="0023536A">
        <w:rPr>
          <w:b/>
          <w:bCs/>
        </w:rPr>
        <w:t>3. Tasa de Bloqueo de Ataques</w:t>
      </w:r>
    </w:p>
    <w:p w14:paraId="30658E24" w14:textId="3A6CE0A6" w:rsidR="0023536A" w:rsidRPr="0023536A" w:rsidRDefault="0023536A" w:rsidP="0023536A">
      <w:pPr>
        <w:contextualSpacing/>
      </w:pPr>
      <w:r w:rsidRPr="0023536A">
        <w:rPr>
          <w:b/>
          <w:bCs/>
        </w:rPr>
        <w:t>Fórmula:</w:t>
      </w:r>
      <w:r w:rsidRPr="0023536A">
        <w:t xml:space="preserve"> (Intentos bloqueados / Intentos totales) × 100</w:t>
      </w:r>
    </w:p>
    <w:p w14:paraId="1E1E0809" w14:textId="0569C796" w:rsidR="00C35411" w:rsidRPr="0023536A" w:rsidRDefault="0023536A" w:rsidP="00A76AA1">
      <w:pPr>
        <w:contextualSpacing/>
      </w:pPr>
      <w:r w:rsidRPr="0023536A">
        <w:rPr>
          <w:b/>
          <w:bCs/>
        </w:rPr>
        <w:t>Configuraciones esenciales en C#:</w:t>
      </w:r>
    </w:p>
    <w:p w14:paraId="4C172FA0" w14:textId="77777777" w:rsidR="00A21B5B" w:rsidRDefault="00A21B5B" w:rsidP="002B6814">
      <w:pPr>
        <w:pStyle w:val="Cdigo"/>
      </w:pPr>
      <w:r>
        <w:t>// Startup.cs</w:t>
      </w:r>
    </w:p>
    <w:p w14:paraId="308ADE46" w14:textId="77777777" w:rsidR="00A21B5B" w:rsidRPr="00A21B5B" w:rsidRDefault="00A21B5B" w:rsidP="002B6814">
      <w:pPr>
        <w:pStyle w:val="Cdigo"/>
        <w:rPr>
          <w:lang w:val="en-US"/>
        </w:rPr>
      </w:pPr>
      <w:r w:rsidRPr="00A21B5B">
        <w:rPr>
          <w:lang w:val="en-US"/>
        </w:rPr>
        <w:t>services.AddHsts(options =&gt; options.MaxAge = TimeSpan.FromDays(30));</w:t>
      </w:r>
    </w:p>
    <w:p w14:paraId="5A7DF267" w14:textId="77777777" w:rsidR="00A21B5B" w:rsidRPr="00A21B5B" w:rsidRDefault="00A21B5B" w:rsidP="002B6814">
      <w:pPr>
        <w:pStyle w:val="Cdigo"/>
        <w:rPr>
          <w:lang w:val="en-US"/>
        </w:rPr>
      </w:pPr>
      <w:r w:rsidRPr="00A21B5B">
        <w:rPr>
          <w:lang w:val="en-US"/>
        </w:rPr>
        <w:t>app.UseXContentTypeOptions();</w:t>
      </w:r>
    </w:p>
    <w:p w14:paraId="2CC9447E" w14:textId="77777777" w:rsidR="00A21B5B" w:rsidRPr="00A21B5B" w:rsidRDefault="00A21B5B" w:rsidP="002B6814">
      <w:pPr>
        <w:pStyle w:val="Cdigo"/>
        <w:rPr>
          <w:lang w:val="en-US"/>
        </w:rPr>
      </w:pPr>
      <w:r w:rsidRPr="00A21B5B">
        <w:rPr>
          <w:lang w:val="en-US"/>
        </w:rPr>
        <w:t>app.UseReferrerPolicy(opts =&gt; opts.NoReferrer());</w:t>
      </w:r>
    </w:p>
    <w:p w14:paraId="40555EE7" w14:textId="77777777" w:rsidR="00A21B5B" w:rsidRPr="00A21B5B" w:rsidRDefault="00A21B5B" w:rsidP="002B6814">
      <w:pPr>
        <w:pStyle w:val="Cdigo"/>
        <w:rPr>
          <w:lang w:val="en-US"/>
        </w:rPr>
      </w:pPr>
    </w:p>
    <w:p w14:paraId="2626A88C" w14:textId="77777777" w:rsidR="00A21B5B" w:rsidRPr="00A21B5B" w:rsidRDefault="00A21B5B" w:rsidP="002B6814">
      <w:pPr>
        <w:pStyle w:val="Cdigo"/>
        <w:rPr>
          <w:lang w:val="en-US"/>
        </w:rPr>
      </w:pPr>
      <w:r w:rsidRPr="00A21B5B">
        <w:rPr>
          <w:lang w:val="en-US"/>
        </w:rPr>
        <w:t>// Middleware personalizado</w:t>
      </w:r>
    </w:p>
    <w:p w14:paraId="341CDA87" w14:textId="77777777" w:rsidR="00A21B5B" w:rsidRPr="00A21B5B" w:rsidRDefault="00A21B5B" w:rsidP="002B6814">
      <w:pPr>
        <w:pStyle w:val="Cdigo"/>
        <w:rPr>
          <w:lang w:val="en-US"/>
        </w:rPr>
      </w:pPr>
      <w:r w:rsidRPr="00A21B5B">
        <w:rPr>
          <w:lang w:val="en-US"/>
        </w:rPr>
        <w:t>app.Use(async (context, next) =&gt; {</w:t>
      </w:r>
    </w:p>
    <w:p w14:paraId="51F83473" w14:textId="77777777" w:rsidR="00A21B5B" w:rsidRPr="00A21B5B" w:rsidRDefault="00A21B5B" w:rsidP="002B6814">
      <w:pPr>
        <w:pStyle w:val="Cdigo"/>
        <w:rPr>
          <w:lang w:val="en-US"/>
        </w:rPr>
      </w:pPr>
      <w:r w:rsidRPr="00A21B5B">
        <w:rPr>
          <w:lang w:val="en-US"/>
        </w:rPr>
        <w:t xml:space="preserve">    context.Response.Headers.Add("Content-Security-Policy", </w:t>
      </w:r>
    </w:p>
    <w:p w14:paraId="3A00FD97" w14:textId="77777777" w:rsidR="00A21B5B" w:rsidRPr="00A21B5B" w:rsidRDefault="00A21B5B" w:rsidP="002B6814">
      <w:pPr>
        <w:pStyle w:val="Cdigo"/>
        <w:rPr>
          <w:lang w:val="en-US"/>
        </w:rPr>
      </w:pPr>
      <w:r w:rsidRPr="00A21B5B">
        <w:rPr>
          <w:lang w:val="en-US"/>
        </w:rPr>
        <w:t xml:space="preserve">        "default-src 'self'");</w:t>
      </w:r>
    </w:p>
    <w:p w14:paraId="530D4D37" w14:textId="77777777" w:rsidR="00A21B5B" w:rsidRPr="00A21B5B" w:rsidRDefault="00A21B5B" w:rsidP="002B6814">
      <w:pPr>
        <w:pStyle w:val="Cdigo"/>
        <w:rPr>
          <w:lang w:val="en-US"/>
        </w:rPr>
      </w:pPr>
      <w:r w:rsidRPr="00A21B5B">
        <w:rPr>
          <w:lang w:val="en-US"/>
        </w:rPr>
        <w:t xml:space="preserve">    await next();</w:t>
      </w:r>
    </w:p>
    <w:p w14:paraId="23152A4E" w14:textId="40581C22" w:rsidR="00C5601D" w:rsidRPr="0023536A" w:rsidRDefault="00A21B5B" w:rsidP="002B6814">
      <w:pPr>
        <w:pStyle w:val="Cdigo"/>
      </w:pPr>
      <w:r>
        <w:t>});</w:t>
      </w:r>
    </w:p>
    <w:p w14:paraId="69A99264" w14:textId="77777777" w:rsidR="00A21B5B" w:rsidRPr="00A21B5B" w:rsidRDefault="00A21B5B" w:rsidP="00A21B5B">
      <w:pPr>
        <w:contextualSpacing/>
        <w:rPr>
          <w:lang w:val="en-US"/>
        </w:rPr>
      </w:pPr>
      <w:r w:rsidRPr="00A21B5B">
        <w:rPr>
          <w:b/>
          <w:bCs/>
          <w:lang w:val="en-US"/>
        </w:rPr>
        <w:t>Monitoreo básico:</w:t>
      </w:r>
    </w:p>
    <w:p w14:paraId="2961EAA9" w14:textId="77777777" w:rsidR="00A21B5B" w:rsidRPr="00A21B5B" w:rsidRDefault="00A21B5B" w:rsidP="00FF4DAE">
      <w:pPr>
        <w:numPr>
          <w:ilvl w:val="0"/>
          <w:numId w:val="177"/>
        </w:numPr>
        <w:contextualSpacing/>
        <w:rPr>
          <w:lang w:val="en-US"/>
        </w:rPr>
      </w:pPr>
      <w:r w:rsidRPr="00A21B5B">
        <w:rPr>
          <w:b/>
          <w:bCs/>
          <w:lang w:val="en-US"/>
        </w:rPr>
        <w:t>Firewall:</w:t>
      </w:r>
      <w:r w:rsidRPr="00A21B5B">
        <w:rPr>
          <w:lang w:val="en-US"/>
        </w:rPr>
        <w:t> Registrar intentos en CSV</w:t>
      </w:r>
    </w:p>
    <w:p w14:paraId="2C741130" w14:textId="77777777" w:rsidR="00A21B5B" w:rsidRPr="00A21B5B" w:rsidRDefault="00A21B5B" w:rsidP="00FF4DAE">
      <w:pPr>
        <w:numPr>
          <w:ilvl w:val="0"/>
          <w:numId w:val="177"/>
        </w:numPr>
        <w:contextualSpacing/>
        <w:rPr>
          <w:lang w:val="en-US"/>
        </w:rPr>
      </w:pPr>
      <w:r w:rsidRPr="00A21B5B">
        <w:rPr>
          <w:b/>
          <w:bCs/>
          <w:lang w:val="en-US"/>
        </w:rPr>
        <w:t>Cloudflare:</w:t>
      </w:r>
      <w:r w:rsidRPr="00A21B5B">
        <w:rPr>
          <w:lang w:val="en-US"/>
        </w:rPr>
        <w:t> Plan gratuito con reportes</w:t>
      </w:r>
    </w:p>
    <w:p w14:paraId="7BC43653" w14:textId="157929F9" w:rsidR="00A21B5B" w:rsidRPr="009778F1" w:rsidRDefault="00A21B5B" w:rsidP="00FF4DAE">
      <w:pPr>
        <w:numPr>
          <w:ilvl w:val="0"/>
          <w:numId w:val="177"/>
        </w:numPr>
        <w:contextualSpacing/>
      </w:pPr>
      <w:r w:rsidRPr="009778F1">
        <w:rPr>
          <w:b/>
          <w:bCs/>
        </w:rPr>
        <w:t>Logs de aplicación:</w:t>
      </w:r>
      <w:r w:rsidR="009778F1" w:rsidRPr="009778F1">
        <w:t xml:space="preserve"> </w:t>
      </w:r>
      <w:r w:rsidR="009778F1" w:rsidRPr="009778F1">
        <w:rPr>
          <w:rStyle w:val="CdigoCar"/>
        </w:rPr>
        <w:t>logger.LogWarning($"Intento de acceso no autorizado desde {ip}");</w:t>
      </w:r>
    </w:p>
    <w:p w14:paraId="7E04BA0A" w14:textId="77777777" w:rsidR="00C5601D" w:rsidRDefault="00C5601D" w:rsidP="00A76AA1">
      <w:pPr>
        <w:contextualSpacing/>
      </w:pPr>
    </w:p>
    <w:p w14:paraId="794E9443" w14:textId="77777777" w:rsidR="005002BE" w:rsidRPr="005002BE" w:rsidRDefault="005002BE" w:rsidP="005002BE">
      <w:pPr>
        <w:contextualSpacing/>
        <w:rPr>
          <w:b/>
          <w:bCs/>
          <w:lang w:val="en-US"/>
        </w:rPr>
      </w:pPr>
      <w:r w:rsidRPr="005002BE">
        <w:rPr>
          <w:b/>
          <w:bCs/>
          <w:lang w:val="en-US"/>
        </w:rPr>
        <w:t>4. Backups Validados</w:t>
      </w:r>
    </w:p>
    <w:p w14:paraId="569ABB96" w14:textId="77777777" w:rsidR="005002BE" w:rsidRPr="005002BE" w:rsidRDefault="005002BE" w:rsidP="005002BE">
      <w:pPr>
        <w:contextualSpacing/>
        <w:rPr>
          <w:lang w:val="en-US"/>
        </w:rPr>
      </w:pPr>
      <w:r w:rsidRPr="005002BE">
        <w:rPr>
          <w:b/>
          <w:bCs/>
          <w:lang w:val="en-US"/>
        </w:rPr>
        <w:t>Regla 3-2-1:</w:t>
      </w:r>
    </w:p>
    <w:p w14:paraId="091B3D0A" w14:textId="77777777" w:rsidR="005002BE" w:rsidRPr="005002BE" w:rsidRDefault="005002BE" w:rsidP="00FF4DAE">
      <w:pPr>
        <w:numPr>
          <w:ilvl w:val="0"/>
          <w:numId w:val="178"/>
        </w:numPr>
        <w:contextualSpacing/>
        <w:rPr>
          <w:lang w:val="en-US"/>
        </w:rPr>
      </w:pPr>
      <w:r w:rsidRPr="005002BE">
        <w:rPr>
          <w:lang w:val="en-US"/>
        </w:rPr>
        <w:t>3 copias totales</w:t>
      </w:r>
    </w:p>
    <w:p w14:paraId="75017069" w14:textId="77777777" w:rsidR="005002BE" w:rsidRPr="005002BE" w:rsidRDefault="005002BE" w:rsidP="00FF4DAE">
      <w:pPr>
        <w:numPr>
          <w:ilvl w:val="0"/>
          <w:numId w:val="178"/>
        </w:numPr>
        <w:contextualSpacing/>
        <w:rPr>
          <w:lang w:val="en-US"/>
        </w:rPr>
      </w:pPr>
      <w:r w:rsidRPr="005002BE">
        <w:rPr>
          <w:lang w:val="en-US"/>
        </w:rPr>
        <w:t>2 medios diferentes (nube + físico)</w:t>
      </w:r>
    </w:p>
    <w:p w14:paraId="53426CCC" w14:textId="77777777" w:rsidR="005002BE" w:rsidRPr="005002BE" w:rsidRDefault="005002BE" w:rsidP="00FF4DAE">
      <w:pPr>
        <w:numPr>
          <w:ilvl w:val="0"/>
          <w:numId w:val="178"/>
        </w:numPr>
        <w:contextualSpacing/>
        <w:rPr>
          <w:lang w:val="en-US"/>
        </w:rPr>
      </w:pPr>
      <w:r w:rsidRPr="005002BE">
        <w:rPr>
          <w:lang w:val="en-US"/>
        </w:rPr>
        <w:t>1 copia externa</w:t>
      </w:r>
    </w:p>
    <w:p w14:paraId="3654A34E" w14:textId="77777777" w:rsidR="005002BE" w:rsidRPr="005002BE" w:rsidRDefault="005002BE" w:rsidP="005002BE">
      <w:pPr>
        <w:contextualSpacing/>
        <w:rPr>
          <w:lang w:val="en-US"/>
        </w:rPr>
      </w:pPr>
      <w:r w:rsidRPr="005002BE">
        <w:rPr>
          <w:b/>
          <w:bCs/>
          <w:lang w:val="en-US"/>
        </w:rPr>
        <w:t>Script de verificación (PowerShell):</w:t>
      </w:r>
    </w:p>
    <w:p w14:paraId="7C432F09" w14:textId="77777777" w:rsidR="005002BE" w:rsidRDefault="005002BE" w:rsidP="002B6814">
      <w:pPr>
        <w:pStyle w:val="Cdigo"/>
      </w:pPr>
      <w:r>
        <w:t># Backup y verificación</w:t>
      </w:r>
    </w:p>
    <w:p w14:paraId="3870752A" w14:textId="77777777" w:rsidR="005002BE" w:rsidRPr="005002BE" w:rsidRDefault="005002BE" w:rsidP="002B6814">
      <w:pPr>
        <w:pStyle w:val="Cdigo"/>
        <w:rPr>
          <w:lang w:val="en-US"/>
        </w:rPr>
      </w:pPr>
      <w:r w:rsidRPr="005002BE">
        <w:rPr>
          <w:lang w:val="en-US"/>
        </w:rPr>
        <w:t>robocopy C:\AppData D:\Backups /MIR /LOG:backup.log</w:t>
      </w:r>
    </w:p>
    <w:p w14:paraId="4D4BA0B4" w14:textId="77777777" w:rsidR="005002BE" w:rsidRPr="005002BE" w:rsidRDefault="005002BE" w:rsidP="002B6814">
      <w:pPr>
        <w:pStyle w:val="Cdigo"/>
        <w:rPr>
          <w:lang w:val="en-US"/>
        </w:rPr>
      </w:pPr>
      <w:r w:rsidRPr="005002BE">
        <w:rPr>
          <w:lang w:val="en-US"/>
        </w:rPr>
        <w:t>if (Test-Path "D:\Backups\last_ok.txt") {</w:t>
      </w:r>
    </w:p>
    <w:p w14:paraId="6960E810" w14:textId="77777777" w:rsidR="005002BE" w:rsidRPr="005002BE" w:rsidRDefault="005002BE" w:rsidP="002B6814">
      <w:pPr>
        <w:pStyle w:val="Cdigo"/>
        <w:rPr>
          <w:lang w:val="en-US"/>
        </w:rPr>
      </w:pPr>
      <w:r w:rsidRPr="005002BE">
        <w:rPr>
          <w:lang w:val="en-US"/>
        </w:rPr>
        <w:lastRenderedPageBreak/>
        <w:t xml:space="preserve">    Send-MailMessage -To "admin@pyme.com" -Subject "Backup OK"</w:t>
      </w:r>
    </w:p>
    <w:p w14:paraId="45B3A360" w14:textId="77777777" w:rsidR="005002BE" w:rsidRPr="005002BE" w:rsidRDefault="005002BE" w:rsidP="002B6814">
      <w:pPr>
        <w:pStyle w:val="Cdigo"/>
        <w:rPr>
          <w:lang w:val="en-US"/>
        </w:rPr>
      </w:pPr>
      <w:r w:rsidRPr="005002BE">
        <w:rPr>
          <w:lang w:val="en-US"/>
        </w:rPr>
        <w:t>} else {</w:t>
      </w:r>
    </w:p>
    <w:p w14:paraId="178F737E" w14:textId="77777777" w:rsidR="005002BE" w:rsidRPr="005002BE" w:rsidRDefault="005002BE" w:rsidP="002B6814">
      <w:pPr>
        <w:pStyle w:val="Cdigo"/>
        <w:rPr>
          <w:lang w:val="en-US"/>
        </w:rPr>
      </w:pPr>
      <w:r w:rsidRPr="005002BE">
        <w:rPr>
          <w:lang w:val="en-US"/>
        </w:rPr>
        <w:t xml:space="preserve">    Send-MailMessage -To "admin@pyme.com" -Subject "BACKUP FALLIDO" -Priority High</w:t>
      </w:r>
    </w:p>
    <w:p w14:paraId="1D766B88" w14:textId="754E658A" w:rsidR="00A21B5B" w:rsidRDefault="005002BE" w:rsidP="002B6814">
      <w:pPr>
        <w:pStyle w:val="Cdigo"/>
      </w:pPr>
      <w:r>
        <w:t>}</w:t>
      </w:r>
    </w:p>
    <w:p w14:paraId="131E902B" w14:textId="77777777" w:rsidR="00D8094A" w:rsidRPr="00D8094A" w:rsidRDefault="00D8094A" w:rsidP="00D8094A">
      <w:pPr>
        <w:contextualSpacing/>
        <w:rPr>
          <w:lang w:val="en-US"/>
        </w:rPr>
      </w:pPr>
      <w:r w:rsidRPr="00D8094A">
        <w:rPr>
          <w:b/>
          <w:bCs/>
          <w:lang w:val="en-US"/>
        </w:rPr>
        <w:t>Frecuencia mínima:</w:t>
      </w:r>
    </w:p>
    <w:p w14:paraId="168D7506" w14:textId="77777777" w:rsidR="00D8094A" w:rsidRPr="00D8094A" w:rsidRDefault="00D8094A" w:rsidP="00FF4DAE">
      <w:pPr>
        <w:numPr>
          <w:ilvl w:val="0"/>
          <w:numId w:val="179"/>
        </w:numPr>
        <w:contextualSpacing/>
        <w:rPr>
          <w:lang w:val="en-US"/>
        </w:rPr>
      </w:pPr>
      <w:r w:rsidRPr="00D8094A">
        <w:rPr>
          <w:lang w:val="en-US"/>
        </w:rPr>
        <w:t>Diario: Copias incrementales</w:t>
      </w:r>
    </w:p>
    <w:p w14:paraId="4BCF31E2" w14:textId="77777777" w:rsidR="00D8094A" w:rsidRPr="00D8094A" w:rsidRDefault="00D8094A" w:rsidP="00FF4DAE">
      <w:pPr>
        <w:numPr>
          <w:ilvl w:val="0"/>
          <w:numId w:val="179"/>
        </w:numPr>
        <w:contextualSpacing/>
        <w:rPr>
          <w:lang w:val="en-US"/>
        </w:rPr>
      </w:pPr>
      <w:r w:rsidRPr="00D8094A">
        <w:rPr>
          <w:lang w:val="en-US"/>
        </w:rPr>
        <w:t>Semanal: Copias completas</w:t>
      </w:r>
    </w:p>
    <w:p w14:paraId="66B9889C" w14:textId="77777777" w:rsidR="00D8094A" w:rsidRPr="00D8094A" w:rsidRDefault="00D8094A" w:rsidP="00FF4DAE">
      <w:pPr>
        <w:numPr>
          <w:ilvl w:val="0"/>
          <w:numId w:val="179"/>
        </w:numPr>
        <w:contextualSpacing/>
        <w:rPr>
          <w:lang w:val="en-US"/>
        </w:rPr>
      </w:pPr>
      <w:r w:rsidRPr="00D8094A">
        <w:rPr>
          <w:lang w:val="en-US"/>
        </w:rPr>
        <w:t>Trimestral: Pruebas de restauración</w:t>
      </w:r>
    </w:p>
    <w:p w14:paraId="76BABCE2" w14:textId="0ACD4D2C" w:rsidR="00D8094A" w:rsidRPr="00D8094A" w:rsidRDefault="00D8094A" w:rsidP="00D8094A">
      <w:pPr>
        <w:contextualSpacing/>
        <w:rPr>
          <w:lang w:val="en-US"/>
        </w:rPr>
      </w:pPr>
    </w:p>
    <w:p w14:paraId="74ED1FBC" w14:textId="77777777" w:rsidR="00D8094A" w:rsidRPr="00D8094A" w:rsidRDefault="00D8094A" w:rsidP="00D8094A">
      <w:pPr>
        <w:contextualSpacing/>
        <w:rPr>
          <w:b/>
          <w:bCs/>
        </w:rPr>
      </w:pPr>
      <w:r w:rsidRPr="00D8094A">
        <w:rPr>
          <w:b/>
          <w:bCs/>
        </w:rPr>
        <w:t>5. Conciencia de Seguridad</w:t>
      </w:r>
    </w:p>
    <w:p w14:paraId="47E77664" w14:textId="77777777" w:rsidR="00D8094A" w:rsidRPr="00D8094A" w:rsidRDefault="00D8094A" w:rsidP="00D8094A">
      <w:pPr>
        <w:contextualSpacing/>
      </w:pPr>
      <w:r w:rsidRPr="00D8094A">
        <w:rPr>
          <w:b/>
          <w:bCs/>
        </w:rPr>
        <w:t>Métricas clave:</w:t>
      </w:r>
    </w:p>
    <w:tbl>
      <w:tblPr>
        <w:tblStyle w:val="Tablanormal5"/>
        <w:tblW w:w="0" w:type="auto"/>
        <w:tblLook w:val="04A0" w:firstRow="1" w:lastRow="0" w:firstColumn="1" w:lastColumn="0" w:noHBand="0" w:noVBand="1"/>
      </w:tblPr>
      <w:tblGrid>
        <w:gridCol w:w="2417"/>
        <w:gridCol w:w="1342"/>
        <w:gridCol w:w="2835"/>
      </w:tblGrid>
      <w:tr w:rsidR="00D8094A" w:rsidRPr="00D8094A" w14:paraId="073C8C6D" w14:textId="77777777" w:rsidTr="00D809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B5C75A" w14:textId="77777777" w:rsidR="00D8094A" w:rsidRPr="00D8094A" w:rsidRDefault="00D8094A" w:rsidP="00D8094A">
            <w:pPr>
              <w:contextualSpacing/>
              <w:rPr>
                <w:b/>
                <w:bCs/>
                <w:sz w:val="20"/>
                <w:szCs w:val="18"/>
                <w:lang w:val="en-US"/>
              </w:rPr>
            </w:pPr>
            <w:r w:rsidRPr="00D8094A">
              <w:rPr>
                <w:b/>
                <w:bCs/>
                <w:sz w:val="20"/>
                <w:szCs w:val="18"/>
                <w:lang w:val="en-US"/>
              </w:rPr>
              <w:t>Indicador</w:t>
            </w:r>
          </w:p>
        </w:tc>
        <w:tc>
          <w:tcPr>
            <w:tcW w:w="0" w:type="auto"/>
            <w:hideMark/>
          </w:tcPr>
          <w:p w14:paraId="79AD862F" w14:textId="77777777" w:rsidR="00D8094A" w:rsidRPr="00D8094A" w:rsidRDefault="00D8094A" w:rsidP="00D8094A">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D8094A">
              <w:rPr>
                <w:b/>
                <w:bCs/>
                <w:sz w:val="20"/>
                <w:szCs w:val="18"/>
                <w:lang w:val="en-US"/>
              </w:rPr>
              <w:t>Meta PYME</w:t>
            </w:r>
          </w:p>
        </w:tc>
        <w:tc>
          <w:tcPr>
            <w:tcW w:w="0" w:type="auto"/>
            <w:hideMark/>
          </w:tcPr>
          <w:p w14:paraId="1101A5A6" w14:textId="77777777" w:rsidR="00D8094A" w:rsidRPr="00D8094A" w:rsidRDefault="00D8094A" w:rsidP="00D8094A">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D8094A">
              <w:rPr>
                <w:b/>
                <w:bCs/>
                <w:sz w:val="20"/>
                <w:szCs w:val="18"/>
                <w:lang w:val="en-US"/>
              </w:rPr>
              <w:t>Herramienta</w:t>
            </w:r>
          </w:p>
        </w:tc>
      </w:tr>
      <w:tr w:rsidR="00D8094A" w:rsidRPr="00D8094A" w14:paraId="433EFD9E" w14:textId="77777777" w:rsidTr="00D80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3F123" w14:textId="77777777" w:rsidR="00D8094A" w:rsidRPr="00D8094A" w:rsidRDefault="00D8094A" w:rsidP="00D8094A">
            <w:pPr>
              <w:contextualSpacing/>
              <w:rPr>
                <w:sz w:val="20"/>
                <w:szCs w:val="18"/>
              </w:rPr>
            </w:pPr>
            <w:r w:rsidRPr="00D8094A">
              <w:rPr>
                <w:sz w:val="20"/>
                <w:szCs w:val="18"/>
              </w:rPr>
              <w:t>Tasa de clics en phishing</w:t>
            </w:r>
          </w:p>
        </w:tc>
        <w:tc>
          <w:tcPr>
            <w:tcW w:w="0" w:type="auto"/>
            <w:hideMark/>
          </w:tcPr>
          <w:p w14:paraId="1BA6A6C1" w14:textId="77777777" w:rsidR="00D8094A" w:rsidRPr="00D8094A" w:rsidRDefault="00D8094A" w:rsidP="00D8094A">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D8094A">
              <w:rPr>
                <w:sz w:val="20"/>
                <w:szCs w:val="18"/>
                <w:lang w:val="en-US"/>
              </w:rPr>
              <w:t>&lt;20%</w:t>
            </w:r>
          </w:p>
        </w:tc>
        <w:tc>
          <w:tcPr>
            <w:tcW w:w="0" w:type="auto"/>
            <w:hideMark/>
          </w:tcPr>
          <w:p w14:paraId="63580830" w14:textId="77777777" w:rsidR="00D8094A" w:rsidRPr="00D8094A" w:rsidRDefault="00D8094A" w:rsidP="00D8094A">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D8094A">
              <w:rPr>
                <w:sz w:val="20"/>
                <w:szCs w:val="18"/>
                <w:lang w:val="en-US"/>
              </w:rPr>
              <w:t>GoPhish (gratis)</w:t>
            </w:r>
          </w:p>
        </w:tc>
      </w:tr>
      <w:tr w:rsidR="00D8094A" w:rsidRPr="00D8094A" w14:paraId="21AE95BC" w14:textId="77777777" w:rsidTr="00D8094A">
        <w:tc>
          <w:tcPr>
            <w:cnfStyle w:val="001000000000" w:firstRow="0" w:lastRow="0" w:firstColumn="1" w:lastColumn="0" w:oddVBand="0" w:evenVBand="0" w:oddHBand="0" w:evenHBand="0" w:firstRowFirstColumn="0" w:firstRowLastColumn="0" w:lastRowFirstColumn="0" w:lastRowLastColumn="0"/>
            <w:tcW w:w="0" w:type="auto"/>
            <w:hideMark/>
          </w:tcPr>
          <w:p w14:paraId="62946A9E" w14:textId="77777777" w:rsidR="00D8094A" w:rsidRPr="00D8094A" w:rsidRDefault="00D8094A" w:rsidP="00D8094A">
            <w:pPr>
              <w:contextualSpacing/>
              <w:rPr>
                <w:sz w:val="20"/>
                <w:szCs w:val="18"/>
                <w:lang w:val="en-US"/>
              </w:rPr>
            </w:pPr>
            <w:r w:rsidRPr="00D8094A">
              <w:rPr>
                <w:sz w:val="20"/>
                <w:szCs w:val="18"/>
                <w:lang w:val="en-US"/>
              </w:rPr>
              <w:t>Reporte de incidentes</w:t>
            </w:r>
          </w:p>
        </w:tc>
        <w:tc>
          <w:tcPr>
            <w:tcW w:w="0" w:type="auto"/>
            <w:hideMark/>
          </w:tcPr>
          <w:p w14:paraId="72CB0F87" w14:textId="77777777" w:rsidR="00D8094A" w:rsidRPr="00D8094A" w:rsidRDefault="00D8094A" w:rsidP="00D8094A">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D8094A">
              <w:rPr>
                <w:sz w:val="20"/>
                <w:szCs w:val="18"/>
                <w:lang w:val="en-US"/>
              </w:rPr>
              <w:t>100%</w:t>
            </w:r>
          </w:p>
        </w:tc>
        <w:tc>
          <w:tcPr>
            <w:tcW w:w="0" w:type="auto"/>
            <w:hideMark/>
          </w:tcPr>
          <w:p w14:paraId="731FAFF7" w14:textId="77777777" w:rsidR="00D8094A" w:rsidRPr="00D8094A" w:rsidRDefault="00D8094A" w:rsidP="00D8094A">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D8094A">
              <w:rPr>
                <w:sz w:val="20"/>
                <w:szCs w:val="18"/>
                <w:lang w:val="en-US"/>
              </w:rPr>
              <w:t>Formulario Google</w:t>
            </w:r>
          </w:p>
        </w:tc>
      </w:tr>
      <w:tr w:rsidR="00D8094A" w:rsidRPr="00D8094A" w14:paraId="35368B1E" w14:textId="77777777" w:rsidTr="00D80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322A4" w14:textId="77777777" w:rsidR="00D8094A" w:rsidRPr="00D8094A" w:rsidRDefault="00D8094A" w:rsidP="00D8094A">
            <w:pPr>
              <w:contextualSpacing/>
              <w:rPr>
                <w:sz w:val="20"/>
                <w:szCs w:val="18"/>
                <w:lang w:val="en-US"/>
              </w:rPr>
            </w:pPr>
            <w:r w:rsidRPr="00D8094A">
              <w:rPr>
                <w:sz w:val="20"/>
                <w:szCs w:val="18"/>
                <w:lang w:val="en-US"/>
              </w:rPr>
              <w:t>Cumplimiento políticas</w:t>
            </w:r>
          </w:p>
        </w:tc>
        <w:tc>
          <w:tcPr>
            <w:tcW w:w="0" w:type="auto"/>
            <w:hideMark/>
          </w:tcPr>
          <w:p w14:paraId="1044C326" w14:textId="77777777" w:rsidR="00D8094A" w:rsidRPr="00D8094A" w:rsidRDefault="00D8094A" w:rsidP="00D8094A">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D8094A">
              <w:rPr>
                <w:sz w:val="20"/>
                <w:szCs w:val="18"/>
                <w:lang w:val="en-US"/>
              </w:rPr>
              <w:t>&gt;80%</w:t>
            </w:r>
          </w:p>
        </w:tc>
        <w:tc>
          <w:tcPr>
            <w:tcW w:w="0" w:type="auto"/>
            <w:hideMark/>
          </w:tcPr>
          <w:p w14:paraId="38FF4CEA" w14:textId="77777777" w:rsidR="00D8094A" w:rsidRPr="00D8094A" w:rsidRDefault="00D8094A" w:rsidP="00D8094A">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D8094A">
              <w:rPr>
                <w:sz w:val="20"/>
                <w:szCs w:val="18"/>
                <w:lang w:val="en-US"/>
              </w:rPr>
              <w:t>Quiz mensual (Google Forms)</w:t>
            </w:r>
          </w:p>
        </w:tc>
      </w:tr>
    </w:tbl>
    <w:p w14:paraId="0883DD23" w14:textId="77777777" w:rsidR="00D8094A" w:rsidRPr="00D8094A" w:rsidRDefault="00D8094A" w:rsidP="00D8094A">
      <w:pPr>
        <w:contextualSpacing/>
        <w:rPr>
          <w:lang w:val="en-US"/>
        </w:rPr>
      </w:pPr>
      <w:r w:rsidRPr="00D8094A">
        <w:rPr>
          <w:b/>
          <w:bCs/>
          <w:lang w:val="en-US"/>
        </w:rPr>
        <w:t>Ejercicio práctico:</w:t>
      </w:r>
    </w:p>
    <w:p w14:paraId="60108F5C" w14:textId="77777777" w:rsidR="003D27DF" w:rsidRDefault="003D27DF" w:rsidP="002B6814">
      <w:pPr>
        <w:pStyle w:val="Cdigo"/>
      </w:pPr>
      <w:r>
        <w:t>// Simular phishing interno</w:t>
      </w:r>
    </w:p>
    <w:p w14:paraId="7658B880" w14:textId="77777777" w:rsidR="003D27DF" w:rsidRPr="00E83548" w:rsidRDefault="003D27DF" w:rsidP="002B6814">
      <w:pPr>
        <w:pStyle w:val="Cdigo"/>
        <w:rPr>
          <w:lang w:val="en-US"/>
        </w:rPr>
      </w:pPr>
      <w:r w:rsidRPr="00E83548">
        <w:rPr>
          <w:lang w:val="en-US"/>
        </w:rPr>
        <w:t>var phishingEmail = new EmailService()</w:t>
      </w:r>
    </w:p>
    <w:p w14:paraId="44AAFEE9" w14:textId="77777777" w:rsidR="003D27DF" w:rsidRPr="00E83548" w:rsidRDefault="003D27DF" w:rsidP="002B6814">
      <w:pPr>
        <w:pStyle w:val="Cdigo"/>
        <w:rPr>
          <w:lang w:val="en-US"/>
        </w:rPr>
      </w:pPr>
      <w:r w:rsidRPr="00E83548">
        <w:rPr>
          <w:lang w:val="en-US"/>
        </w:rPr>
        <w:t xml:space="preserve">    .Subject("Actualiza tu contraseña")</w:t>
      </w:r>
    </w:p>
    <w:p w14:paraId="6F020696" w14:textId="77777777" w:rsidR="003D27DF" w:rsidRPr="00E83548" w:rsidRDefault="003D27DF" w:rsidP="002B6814">
      <w:pPr>
        <w:pStyle w:val="Cdigo"/>
        <w:rPr>
          <w:lang w:val="en-US"/>
        </w:rPr>
      </w:pPr>
      <w:r w:rsidRPr="00E83548">
        <w:rPr>
          <w:lang w:val="en-US"/>
        </w:rPr>
        <w:t xml:space="preserve">    .Body("&lt;a href='http://fake.pyme.com'&gt;Click aquí&lt;/a&gt;")</w:t>
      </w:r>
    </w:p>
    <w:p w14:paraId="4506E10C" w14:textId="3BC38F72" w:rsidR="00A21B5B" w:rsidRPr="00E83548" w:rsidRDefault="003D27DF" w:rsidP="002B6814">
      <w:pPr>
        <w:pStyle w:val="Cdigo"/>
        <w:rPr>
          <w:lang w:val="en-US"/>
        </w:rPr>
      </w:pPr>
      <w:r w:rsidRPr="00E83548">
        <w:rPr>
          <w:lang w:val="en-US"/>
        </w:rPr>
        <w:t xml:space="preserve">    .TrackOpens();</w:t>
      </w:r>
    </w:p>
    <w:p w14:paraId="28BD4D3F" w14:textId="77777777" w:rsidR="009120FF" w:rsidRPr="009120FF" w:rsidRDefault="009120FF" w:rsidP="009120FF">
      <w:pPr>
        <w:contextualSpacing/>
        <w:rPr>
          <w:b/>
          <w:bCs/>
          <w:lang w:val="en-US"/>
        </w:rPr>
      </w:pPr>
      <w:r w:rsidRPr="009120FF">
        <w:rPr>
          <w:b/>
          <w:bCs/>
          <w:lang w:val="en-US"/>
        </w:rPr>
        <w:t>Tabla Resumen de Implementación</w:t>
      </w:r>
    </w:p>
    <w:tbl>
      <w:tblPr>
        <w:tblStyle w:val="Tablanormal5"/>
        <w:tblW w:w="0" w:type="auto"/>
        <w:tblLook w:val="04A0" w:firstRow="1" w:lastRow="0" w:firstColumn="1" w:lastColumn="0" w:noHBand="0" w:noVBand="1"/>
      </w:tblPr>
      <w:tblGrid>
        <w:gridCol w:w="2077"/>
        <w:gridCol w:w="1365"/>
        <w:gridCol w:w="1489"/>
        <w:gridCol w:w="2208"/>
        <w:gridCol w:w="1274"/>
      </w:tblGrid>
      <w:tr w:rsidR="009120FF" w:rsidRPr="009120FF" w14:paraId="1FF4A3F1" w14:textId="77777777" w:rsidTr="009120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492B27" w14:textId="77777777" w:rsidR="009120FF" w:rsidRPr="009120FF" w:rsidRDefault="009120FF" w:rsidP="009120FF">
            <w:pPr>
              <w:contextualSpacing/>
              <w:rPr>
                <w:b/>
                <w:bCs/>
                <w:sz w:val="20"/>
                <w:szCs w:val="18"/>
                <w:lang w:val="en-US"/>
              </w:rPr>
            </w:pPr>
            <w:r w:rsidRPr="009120FF">
              <w:rPr>
                <w:b/>
                <w:bCs/>
                <w:sz w:val="20"/>
                <w:szCs w:val="18"/>
                <w:lang w:val="en-US"/>
              </w:rPr>
              <w:t>Métrica</w:t>
            </w:r>
          </w:p>
        </w:tc>
        <w:tc>
          <w:tcPr>
            <w:tcW w:w="0" w:type="auto"/>
            <w:hideMark/>
          </w:tcPr>
          <w:p w14:paraId="6F0932A9" w14:textId="77777777" w:rsidR="009120FF" w:rsidRPr="009120FF" w:rsidRDefault="009120FF" w:rsidP="009120F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120FF">
              <w:rPr>
                <w:b/>
                <w:bCs/>
                <w:sz w:val="20"/>
                <w:szCs w:val="18"/>
                <w:lang w:val="en-US"/>
              </w:rPr>
              <w:t>Frecuencia</w:t>
            </w:r>
          </w:p>
        </w:tc>
        <w:tc>
          <w:tcPr>
            <w:tcW w:w="0" w:type="auto"/>
            <w:hideMark/>
          </w:tcPr>
          <w:p w14:paraId="4EE95FC7" w14:textId="77777777" w:rsidR="009120FF" w:rsidRPr="009120FF" w:rsidRDefault="009120FF" w:rsidP="009120F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120FF">
              <w:rPr>
                <w:b/>
                <w:bCs/>
                <w:sz w:val="20"/>
                <w:szCs w:val="18"/>
                <w:lang w:val="en-US"/>
              </w:rPr>
              <w:t>Responsable</w:t>
            </w:r>
          </w:p>
        </w:tc>
        <w:tc>
          <w:tcPr>
            <w:tcW w:w="0" w:type="auto"/>
            <w:hideMark/>
          </w:tcPr>
          <w:p w14:paraId="6A0C2756" w14:textId="77777777" w:rsidR="009120FF" w:rsidRPr="009120FF" w:rsidRDefault="009120FF" w:rsidP="009120F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120FF">
              <w:rPr>
                <w:b/>
                <w:bCs/>
                <w:sz w:val="20"/>
                <w:szCs w:val="18"/>
                <w:lang w:val="en-US"/>
              </w:rPr>
              <w:t>Herramienta</w:t>
            </w:r>
          </w:p>
        </w:tc>
        <w:tc>
          <w:tcPr>
            <w:tcW w:w="0" w:type="auto"/>
            <w:hideMark/>
          </w:tcPr>
          <w:p w14:paraId="6F4E0A79" w14:textId="77777777" w:rsidR="009120FF" w:rsidRPr="009120FF" w:rsidRDefault="009120FF" w:rsidP="009120F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120FF">
              <w:rPr>
                <w:b/>
                <w:bCs/>
                <w:sz w:val="20"/>
                <w:szCs w:val="18"/>
                <w:lang w:val="en-US"/>
              </w:rPr>
              <w:t>Costo</w:t>
            </w:r>
          </w:p>
        </w:tc>
      </w:tr>
      <w:tr w:rsidR="009120FF" w:rsidRPr="009120FF" w14:paraId="4AF400BD" w14:textId="77777777" w:rsidTr="00912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22241" w14:textId="77777777" w:rsidR="009120FF" w:rsidRPr="009120FF" w:rsidRDefault="009120FF" w:rsidP="009120FF">
            <w:pPr>
              <w:contextualSpacing/>
              <w:rPr>
                <w:sz w:val="20"/>
                <w:szCs w:val="18"/>
                <w:lang w:val="en-US"/>
              </w:rPr>
            </w:pPr>
            <w:r w:rsidRPr="009120FF">
              <w:rPr>
                <w:sz w:val="20"/>
                <w:szCs w:val="18"/>
                <w:lang w:val="en-US"/>
              </w:rPr>
              <w:t>Vulnerabilidades</w:t>
            </w:r>
          </w:p>
        </w:tc>
        <w:tc>
          <w:tcPr>
            <w:tcW w:w="0" w:type="auto"/>
            <w:hideMark/>
          </w:tcPr>
          <w:p w14:paraId="0F28D8F4"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Semanal</w:t>
            </w:r>
          </w:p>
        </w:tc>
        <w:tc>
          <w:tcPr>
            <w:tcW w:w="0" w:type="auto"/>
            <w:hideMark/>
          </w:tcPr>
          <w:p w14:paraId="2D17CB1A"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Líder técnico</w:t>
            </w:r>
          </w:p>
        </w:tc>
        <w:tc>
          <w:tcPr>
            <w:tcW w:w="0" w:type="auto"/>
            <w:hideMark/>
          </w:tcPr>
          <w:p w14:paraId="04D782B6"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OWASP ZAP</w:t>
            </w:r>
          </w:p>
        </w:tc>
        <w:tc>
          <w:tcPr>
            <w:tcW w:w="0" w:type="auto"/>
            <w:hideMark/>
          </w:tcPr>
          <w:p w14:paraId="5ABE208F"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$0</w:t>
            </w:r>
          </w:p>
        </w:tc>
      </w:tr>
      <w:tr w:rsidR="009120FF" w:rsidRPr="009120FF" w14:paraId="27E8BE68" w14:textId="77777777" w:rsidTr="009120FF">
        <w:tc>
          <w:tcPr>
            <w:cnfStyle w:val="001000000000" w:firstRow="0" w:lastRow="0" w:firstColumn="1" w:lastColumn="0" w:oddVBand="0" w:evenVBand="0" w:oddHBand="0" w:evenHBand="0" w:firstRowFirstColumn="0" w:firstRowLastColumn="0" w:lastRowFirstColumn="0" w:lastRowLastColumn="0"/>
            <w:tcW w:w="0" w:type="auto"/>
            <w:hideMark/>
          </w:tcPr>
          <w:p w14:paraId="0DCD36FE" w14:textId="77777777" w:rsidR="009120FF" w:rsidRPr="009120FF" w:rsidRDefault="009120FF" w:rsidP="009120FF">
            <w:pPr>
              <w:contextualSpacing/>
              <w:rPr>
                <w:sz w:val="20"/>
                <w:szCs w:val="18"/>
                <w:lang w:val="en-US"/>
              </w:rPr>
            </w:pPr>
            <w:r w:rsidRPr="009120FF">
              <w:rPr>
                <w:sz w:val="20"/>
                <w:szCs w:val="18"/>
                <w:lang w:val="en-US"/>
              </w:rPr>
              <w:t>MTTP</w:t>
            </w:r>
          </w:p>
        </w:tc>
        <w:tc>
          <w:tcPr>
            <w:tcW w:w="0" w:type="auto"/>
            <w:hideMark/>
          </w:tcPr>
          <w:p w14:paraId="14C36A12"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Por incidente</w:t>
            </w:r>
          </w:p>
        </w:tc>
        <w:tc>
          <w:tcPr>
            <w:tcW w:w="0" w:type="auto"/>
            <w:hideMark/>
          </w:tcPr>
          <w:p w14:paraId="27C8E612"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DevOps</w:t>
            </w:r>
          </w:p>
        </w:tc>
        <w:tc>
          <w:tcPr>
            <w:tcW w:w="0" w:type="auto"/>
            <w:hideMark/>
          </w:tcPr>
          <w:p w14:paraId="612EF67C"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Google Sheets</w:t>
            </w:r>
          </w:p>
        </w:tc>
        <w:tc>
          <w:tcPr>
            <w:tcW w:w="0" w:type="auto"/>
            <w:hideMark/>
          </w:tcPr>
          <w:p w14:paraId="61B2EADB"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$0</w:t>
            </w:r>
          </w:p>
        </w:tc>
      </w:tr>
      <w:tr w:rsidR="009120FF" w:rsidRPr="009120FF" w14:paraId="1FD33A45" w14:textId="77777777" w:rsidTr="00912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D765F" w14:textId="77777777" w:rsidR="009120FF" w:rsidRPr="009120FF" w:rsidRDefault="009120FF" w:rsidP="009120FF">
            <w:pPr>
              <w:contextualSpacing/>
              <w:rPr>
                <w:sz w:val="20"/>
                <w:szCs w:val="18"/>
                <w:lang w:val="en-US"/>
              </w:rPr>
            </w:pPr>
            <w:r w:rsidRPr="009120FF">
              <w:rPr>
                <w:sz w:val="20"/>
                <w:szCs w:val="18"/>
                <w:lang w:val="en-US"/>
              </w:rPr>
              <w:t>Tasa bloqueo</w:t>
            </w:r>
          </w:p>
        </w:tc>
        <w:tc>
          <w:tcPr>
            <w:tcW w:w="0" w:type="auto"/>
            <w:hideMark/>
          </w:tcPr>
          <w:p w14:paraId="1912E525"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Mensual</w:t>
            </w:r>
          </w:p>
        </w:tc>
        <w:tc>
          <w:tcPr>
            <w:tcW w:w="0" w:type="auto"/>
            <w:hideMark/>
          </w:tcPr>
          <w:p w14:paraId="04ED6CA0"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Sysadmin</w:t>
            </w:r>
          </w:p>
        </w:tc>
        <w:tc>
          <w:tcPr>
            <w:tcW w:w="0" w:type="auto"/>
            <w:hideMark/>
          </w:tcPr>
          <w:p w14:paraId="236CE1BC"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Firewall/Cloudflare</w:t>
            </w:r>
          </w:p>
        </w:tc>
        <w:tc>
          <w:tcPr>
            <w:tcW w:w="0" w:type="auto"/>
            <w:hideMark/>
          </w:tcPr>
          <w:p w14:paraId="231CB833"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$0-$20/mes</w:t>
            </w:r>
          </w:p>
        </w:tc>
      </w:tr>
      <w:tr w:rsidR="009120FF" w:rsidRPr="009120FF" w14:paraId="79135D80" w14:textId="77777777" w:rsidTr="009120FF">
        <w:tc>
          <w:tcPr>
            <w:cnfStyle w:val="001000000000" w:firstRow="0" w:lastRow="0" w:firstColumn="1" w:lastColumn="0" w:oddVBand="0" w:evenVBand="0" w:oddHBand="0" w:evenHBand="0" w:firstRowFirstColumn="0" w:firstRowLastColumn="0" w:lastRowFirstColumn="0" w:lastRowLastColumn="0"/>
            <w:tcW w:w="0" w:type="auto"/>
            <w:hideMark/>
          </w:tcPr>
          <w:p w14:paraId="056F3652" w14:textId="77777777" w:rsidR="009120FF" w:rsidRPr="009120FF" w:rsidRDefault="009120FF" w:rsidP="009120FF">
            <w:pPr>
              <w:contextualSpacing/>
              <w:rPr>
                <w:sz w:val="20"/>
                <w:szCs w:val="18"/>
                <w:lang w:val="en-US"/>
              </w:rPr>
            </w:pPr>
            <w:r w:rsidRPr="009120FF">
              <w:rPr>
                <w:sz w:val="20"/>
                <w:szCs w:val="18"/>
                <w:lang w:val="en-US"/>
              </w:rPr>
              <w:t>Backups</w:t>
            </w:r>
          </w:p>
        </w:tc>
        <w:tc>
          <w:tcPr>
            <w:tcW w:w="0" w:type="auto"/>
            <w:hideMark/>
          </w:tcPr>
          <w:p w14:paraId="1683A5AF"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Diario</w:t>
            </w:r>
          </w:p>
        </w:tc>
        <w:tc>
          <w:tcPr>
            <w:tcW w:w="0" w:type="auto"/>
            <w:hideMark/>
          </w:tcPr>
          <w:p w14:paraId="5377DF66"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Administrador</w:t>
            </w:r>
          </w:p>
        </w:tc>
        <w:tc>
          <w:tcPr>
            <w:tcW w:w="0" w:type="auto"/>
            <w:hideMark/>
          </w:tcPr>
          <w:p w14:paraId="38C22811"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Scripts + Google Drive</w:t>
            </w:r>
          </w:p>
        </w:tc>
        <w:tc>
          <w:tcPr>
            <w:tcW w:w="0" w:type="auto"/>
            <w:hideMark/>
          </w:tcPr>
          <w:p w14:paraId="0B87F01E"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$0</w:t>
            </w:r>
          </w:p>
        </w:tc>
      </w:tr>
      <w:tr w:rsidR="009120FF" w:rsidRPr="009120FF" w14:paraId="12746B0C" w14:textId="77777777" w:rsidTr="00912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6F6F3" w14:textId="77777777" w:rsidR="009120FF" w:rsidRPr="009120FF" w:rsidRDefault="009120FF" w:rsidP="009120FF">
            <w:pPr>
              <w:contextualSpacing/>
              <w:rPr>
                <w:sz w:val="20"/>
                <w:szCs w:val="18"/>
                <w:lang w:val="en-US"/>
              </w:rPr>
            </w:pPr>
            <w:r w:rsidRPr="009120FF">
              <w:rPr>
                <w:sz w:val="20"/>
                <w:szCs w:val="18"/>
                <w:lang w:val="en-US"/>
              </w:rPr>
              <w:t>Conciencia seguridad</w:t>
            </w:r>
          </w:p>
        </w:tc>
        <w:tc>
          <w:tcPr>
            <w:tcW w:w="0" w:type="auto"/>
            <w:hideMark/>
          </w:tcPr>
          <w:p w14:paraId="7B6CC76D"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Trimestral</w:t>
            </w:r>
          </w:p>
        </w:tc>
        <w:tc>
          <w:tcPr>
            <w:tcW w:w="0" w:type="auto"/>
            <w:hideMark/>
          </w:tcPr>
          <w:p w14:paraId="172BAA3E"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RRHH</w:t>
            </w:r>
          </w:p>
        </w:tc>
        <w:tc>
          <w:tcPr>
            <w:tcW w:w="0" w:type="auto"/>
            <w:hideMark/>
          </w:tcPr>
          <w:p w14:paraId="012ED9EE"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GoPhish</w:t>
            </w:r>
          </w:p>
        </w:tc>
        <w:tc>
          <w:tcPr>
            <w:tcW w:w="0" w:type="auto"/>
            <w:hideMark/>
          </w:tcPr>
          <w:p w14:paraId="7D6B24EC"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$0</w:t>
            </w:r>
          </w:p>
        </w:tc>
      </w:tr>
    </w:tbl>
    <w:p w14:paraId="173B6D60" w14:textId="77777777" w:rsidR="009120FF" w:rsidRPr="009120FF" w:rsidRDefault="00000000" w:rsidP="009120FF">
      <w:pPr>
        <w:contextualSpacing/>
        <w:rPr>
          <w:lang w:val="en-US"/>
        </w:rPr>
      </w:pPr>
      <w:r>
        <w:rPr>
          <w:lang w:val="en-US"/>
        </w:rPr>
        <w:pict w14:anchorId="7F061E17">
          <v:rect id="_x0000_i1033" style="width:0;height:.75pt" o:hralign="center" o:hrstd="t" o:hrnoshade="t" o:hr="t" fillcolor="#f8faff" stroked="f"/>
        </w:pict>
      </w:r>
    </w:p>
    <w:p w14:paraId="5DDFB053" w14:textId="77777777" w:rsidR="009120FF" w:rsidRPr="009120FF" w:rsidRDefault="009120FF" w:rsidP="009120FF">
      <w:pPr>
        <w:contextualSpacing/>
        <w:rPr>
          <w:b/>
          <w:bCs/>
        </w:rPr>
      </w:pPr>
      <w:r w:rsidRPr="009120FF">
        <w:rPr>
          <w:b/>
          <w:bCs/>
        </w:rPr>
        <w:t>Caso de Éxito: Facturación Electrónica (PYME Argentina)</w:t>
      </w:r>
    </w:p>
    <w:p w14:paraId="697C3FAF" w14:textId="77777777" w:rsidR="009120FF" w:rsidRPr="009120FF" w:rsidRDefault="009120FF" w:rsidP="009120FF">
      <w:pPr>
        <w:contextualSpacing/>
        <w:rPr>
          <w:lang w:val="en-US"/>
        </w:rPr>
      </w:pPr>
      <w:r w:rsidRPr="009120FF">
        <w:rPr>
          <w:b/>
          <w:bCs/>
          <w:lang w:val="en-US"/>
        </w:rPr>
        <w:t>Problema inicial:</w:t>
      </w:r>
    </w:p>
    <w:p w14:paraId="5EA40D1D" w14:textId="77777777" w:rsidR="009120FF" w:rsidRPr="009120FF" w:rsidRDefault="009120FF" w:rsidP="00FF4DAE">
      <w:pPr>
        <w:numPr>
          <w:ilvl w:val="0"/>
          <w:numId w:val="180"/>
        </w:numPr>
        <w:contextualSpacing/>
        <w:rPr>
          <w:lang w:val="en-US"/>
        </w:rPr>
      </w:pPr>
      <w:r w:rsidRPr="009120FF">
        <w:rPr>
          <w:lang w:val="en-US"/>
        </w:rPr>
        <w:t>15 vulnerabilidades críticas</w:t>
      </w:r>
    </w:p>
    <w:p w14:paraId="56980AFE" w14:textId="77777777" w:rsidR="009120FF" w:rsidRPr="009120FF" w:rsidRDefault="009120FF" w:rsidP="00FF4DAE">
      <w:pPr>
        <w:numPr>
          <w:ilvl w:val="0"/>
          <w:numId w:val="180"/>
        </w:numPr>
        <w:contextualSpacing/>
        <w:rPr>
          <w:lang w:val="en-US"/>
        </w:rPr>
      </w:pPr>
      <w:r w:rsidRPr="009120FF">
        <w:rPr>
          <w:lang w:val="en-US"/>
        </w:rPr>
        <w:t>Backup no probado en 8 meses</w:t>
      </w:r>
    </w:p>
    <w:p w14:paraId="21EA9CF9" w14:textId="77777777" w:rsidR="009120FF" w:rsidRPr="009120FF" w:rsidRDefault="009120FF" w:rsidP="00FF4DAE">
      <w:pPr>
        <w:numPr>
          <w:ilvl w:val="0"/>
          <w:numId w:val="180"/>
        </w:numPr>
        <w:contextualSpacing/>
        <w:rPr>
          <w:lang w:val="en-US"/>
        </w:rPr>
      </w:pPr>
      <w:r w:rsidRPr="009120FF">
        <w:rPr>
          <w:lang w:val="en-US"/>
        </w:rPr>
        <w:t>3 ataques phishing exitosos</w:t>
      </w:r>
    </w:p>
    <w:p w14:paraId="4094C91C" w14:textId="77777777" w:rsidR="009120FF" w:rsidRPr="009120FF" w:rsidRDefault="009120FF" w:rsidP="009120FF">
      <w:pPr>
        <w:contextualSpacing/>
        <w:rPr>
          <w:lang w:val="en-US"/>
        </w:rPr>
      </w:pPr>
      <w:r w:rsidRPr="009120FF">
        <w:rPr>
          <w:b/>
          <w:bCs/>
          <w:lang w:val="en-US"/>
        </w:rPr>
        <w:lastRenderedPageBreak/>
        <w:t>Acciones:</w:t>
      </w:r>
    </w:p>
    <w:p w14:paraId="26F40A0B" w14:textId="1FD9CA23" w:rsidR="009120FF" w:rsidRPr="009120FF" w:rsidRDefault="009120FF" w:rsidP="00FF4DAE">
      <w:pPr>
        <w:numPr>
          <w:ilvl w:val="0"/>
          <w:numId w:val="181"/>
        </w:numPr>
        <w:contextualSpacing/>
        <w:rPr>
          <w:lang w:val="en-US"/>
        </w:rPr>
      </w:pPr>
      <w:r w:rsidRPr="009120FF">
        <w:rPr>
          <w:lang w:val="en-US"/>
        </w:rPr>
        <w:t>Escaneo semanal con:</w:t>
      </w:r>
      <w:r w:rsidR="00E83548" w:rsidRPr="00E83548">
        <w:t xml:space="preserve"> </w:t>
      </w:r>
      <w:r w:rsidR="00E83548" w:rsidRPr="00E83548">
        <w:rPr>
          <w:rStyle w:val="CdigoCar"/>
          <w:lang w:val="en-US"/>
        </w:rPr>
        <w:t>dotnet list package --vulnerable</w:t>
      </w:r>
    </w:p>
    <w:p w14:paraId="4DC1D9AD" w14:textId="77777777" w:rsidR="00064574" w:rsidRPr="00064574" w:rsidRDefault="00064574" w:rsidP="00FF4DAE">
      <w:pPr>
        <w:numPr>
          <w:ilvl w:val="0"/>
          <w:numId w:val="182"/>
        </w:numPr>
        <w:contextualSpacing/>
        <w:rPr>
          <w:lang w:val="en-US"/>
        </w:rPr>
      </w:pPr>
      <w:r w:rsidRPr="00064574">
        <w:rPr>
          <w:lang w:val="en-US"/>
        </w:rPr>
        <w:t>Script de backup automático a AWS S3 ($0.023/GB)</w:t>
      </w:r>
    </w:p>
    <w:p w14:paraId="20C89133" w14:textId="77777777" w:rsidR="00064574" w:rsidRPr="00064574" w:rsidRDefault="00064574" w:rsidP="00FF4DAE">
      <w:pPr>
        <w:numPr>
          <w:ilvl w:val="0"/>
          <w:numId w:val="182"/>
        </w:numPr>
        <w:contextualSpacing/>
      </w:pPr>
      <w:r w:rsidRPr="00064574">
        <w:t>Taller mensual de seguridad (1 hora)</w:t>
      </w:r>
    </w:p>
    <w:p w14:paraId="497712B7" w14:textId="77777777" w:rsidR="00064574" w:rsidRPr="00064574" w:rsidRDefault="00064574" w:rsidP="00064574">
      <w:pPr>
        <w:contextualSpacing/>
        <w:rPr>
          <w:lang w:val="en-US"/>
        </w:rPr>
      </w:pPr>
      <w:r w:rsidRPr="00064574">
        <w:rPr>
          <w:b/>
          <w:bCs/>
          <w:lang w:val="en-US"/>
        </w:rPr>
        <w:t>Resultados en 6 meses:</w:t>
      </w:r>
    </w:p>
    <w:p w14:paraId="7815D15E" w14:textId="77777777" w:rsidR="00064574" w:rsidRPr="00064574" w:rsidRDefault="00064574" w:rsidP="00FF4DAE">
      <w:pPr>
        <w:numPr>
          <w:ilvl w:val="0"/>
          <w:numId w:val="183"/>
        </w:numPr>
        <w:contextualSpacing/>
        <w:rPr>
          <w:lang w:val="en-US"/>
        </w:rPr>
      </w:pPr>
      <w:r w:rsidRPr="00064574">
        <w:rPr>
          <w:b/>
          <w:bCs/>
          <w:lang w:val="en-US"/>
        </w:rPr>
        <w:t>0 vulnerabilidades</w:t>
      </w:r>
      <w:r w:rsidRPr="00064574">
        <w:rPr>
          <w:lang w:val="en-US"/>
        </w:rPr>
        <w:t> sin parche &gt;7 días</w:t>
      </w:r>
    </w:p>
    <w:p w14:paraId="780DE9A6" w14:textId="77777777" w:rsidR="00064574" w:rsidRPr="00064574" w:rsidRDefault="00064574" w:rsidP="00FF4DAE">
      <w:pPr>
        <w:numPr>
          <w:ilvl w:val="0"/>
          <w:numId w:val="183"/>
        </w:numPr>
        <w:contextualSpacing/>
        <w:rPr>
          <w:lang w:val="en-US"/>
        </w:rPr>
      </w:pPr>
      <w:r w:rsidRPr="00064574">
        <w:rPr>
          <w:b/>
          <w:bCs/>
          <w:lang w:val="en-US"/>
        </w:rPr>
        <w:t>100% backups</w:t>
      </w:r>
      <w:r w:rsidRPr="00064574">
        <w:rPr>
          <w:lang w:val="en-US"/>
        </w:rPr>
        <w:t> verificados</w:t>
      </w:r>
    </w:p>
    <w:p w14:paraId="48C971BA" w14:textId="77777777" w:rsidR="00064574" w:rsidRPr="00064574" w:rsidRDefault="00064574" w:rsidP="00FF4DAE">
      <w:pPr>
        <w:numPr>
          <w:ilvl w:val="0"/>
          <w:numId w:val="183"/>
        </w:numPr>
        <w:contextualSpacing/>
        <w:rPr>
          <w:lang w:val="en-US"/>
        </w:rPr>
      </w:pPr>
      <w:r w:rsidRPr="00064574">
        <w:rPr>
          <w:b/>
          <w:bCs/>
          <w:lang w:val="en-US"/>
        </w:rPr>
        <w:t>82% reducción</w:t>
      </w:r>
      <w:r w:rsidRPr="00064574">
        <w:rPr>
          <w:lang w:val="en-US"/>
        </w:rPr>
        <w:t> en clics de phishing</w:t>
      </w:r>
    </w:p>
    <w:p w14:paraId="731CC01D" w14:textId="77777777" w:rsidR="00064574" w:rsidRPr="00064574" w:rsidRDefault="00064574" w:rsidP="00064574">
      <w:pPr>
        <w:contextualSpacing/>
      </w:pPr>
      <w:r w:rsidRPr="00064574">
        <w:rPr>
          <w:i/>
          <w:iCs/>
        </w:rPr>
        <w:t>"Empezamos con 3 métricas básicas y hoy es nuestro diferencial comercial"</w:t>
      </w:r>
      <w:r w:rsidRPr="00064574">
        <w:t> — CEO, 8 empleados.</w:t>
      </w:r>
    </w:p>
    <w:p w14:paraId="41383114" w14:textId="77777777" w:rsidR="00A21B5B" w:rsidRDefault="00A21B5B" w:rsidP="00A76AA1">
      <w:pPr>
        <w:contextualSpacing/>
      </w:pPr>
    </w:p>
    <w:p w14:paraId="7F0CB611" w14:textId="77777777" w:rsidR="00D15B9D" w:rsidRPr="00D15B9D" w:rsidRDefault="00D15B9D" w:rsidP="00D15B9D">
      <w:pPr>
        <w:contextualSpacing/>
        <w:rPr>
          <w:b/>
          <w:bCs/>
        </w:rPr>
      </w:pPr>
      <w:r w:rsidRPr="00D15B9D">
        <w:rPr>
          <w:b/>
          <w:bCs/>
        </w:rPr>
        <w:t>Tablero Visual de Seguridad: Pirámide KPI para PYMEs</w:t>
      </w:r>
    </w:p>
    <w:p w14:paraId="25B1B71E" w14:textId="77777777" w:rsidR="00D15B9D" w:rsidRPr="00D15B9D" w:rsidRDefault="00D15B9D" w:rsidP="00D15B9D">
      <w:pPr>
        <w:contextualSpacing/>
        <w:rPr>
          <w:b/>
          <w:bCs/>
        </w:rPr>
      </w:pPr>
      <w:r w:rsidRPr="00D15B9D">
        <w:rPr>
          <w:b/>
          <w:bCs/>
        </w:rPr>
        <w:t>Estructura de la Pirámide</w:t>
      </w:r>
    </w:p>
    <w:p w14:paraId="0A8770BE" w14:textId="77777777" w:rsidR="000078D0" w:rsidRDefault="000078D0" w:rsidP="002B6814">
      <w:pPr>
        <w:pStyle w:val="Cdigo"/>
        <w:ind w:left="360"/>
      </w:pPr>
      <w:r>
        <w:t>graph TD</w:t>
      </w:r>
    </w:p>
    <w:p w14:paraId="08FCD6CF" w14:textId="77777777" w:rsidR="000078D0" w:rsidRDefault="000078D0" w:rsidP="002B6814">
      <w:pPr>
        <w:pStyle w:val="Cdigo"/>
        <w:ind w:left="360"/>
      </w:pPr>
      <w:r>
        <w:t xml:space="preserve">    A[Resiliencia&lt;br&gt;Backups Validados&lt;br&gt;Tiempo Recuperación] --&gt; B[Defensa Operacional&lt;br&gt;Tasa de Bloqueo&lt;br&gt;Alertas Gestionadas]</w:t>
      </w:r>
    </w:p>
    <w:p w14:paraId="254B640C" w14:textId="66C97600" w:rsidR="00064574" w:rsidRDefault="000078D0" w:rsidP="002B6814">
      <w:pPr>
        <w:pStyle w:val="Cdigo"/>
        <w:ind w:left="360"/>
      </w:pPr>
      <w:r>
        <w:t xml:space="preserve">    B --&gt; C[Prevención&lt;br&gt;Vulnerabilidades Parcheadas&lt;br&gt;Configuraciones Seguras]</w:t>
      </w:r>
    </w:p>
    <w:p w14:paraId="28E24A45" w14:textId="77777777" w:rsidR="00064574" w:rsidRDefault="00064574" w:rsidP="00A76AA1">
      <w:pPr>
        <w:contextualSpacing/>
      </w:pPr>
    </w:p>
    <w:p w14:paraId="57DD033B" w14:textId="77777777" w:rsidR="002B6814" w:rsidRPr="002B6814" w:rsidRDefault="002B6814" w:rsidP="002B6814">
      <w:pPr>
        <w:contextualSpacing/>
        <w:rPr>
          <w:b/>
          <w:bCs/>
        </w:rPr>
      </w:pPr>
      <w:r w:rsidRPr="002B6814">
        <w:rPr>
          <w:b/>
          <w:bCs/>
        </w:rPr>
        <w:t>Niveles Explicados</w:t>
      </w:r>
    </w:p>
    <w:p w14:paraId="54D1CAAB" w14:textId="77777777" w:rsidR="002B6814" w:rsidRPr="002B6814" w:rsidRDefault="002B6814" w:rsidP="002B6814">
      <w:pPr>
        <w:contextualSpacing/>
        <w:rPr>
          <w:b/>
          <w:bCs/>
        </w:rPr>
      </w:pPr>
      <w:r w:rsidRPr="002B6814">
        <w:rPr>
          <w:b/>
          <w:bCs/>
        </w:rPr>
        <w:t>1. Base: Prevención (Fundamentos Críticos)</w:t>
      </w:r>
    </w:p>
    <w:p w14:paraId="0F58F2F7" w14:textId="77777777" w:rsidR="002B6814" w:rsidRPr="002B6814" w:rsidRDefault="002B6814" w:rsidP="002B6814">
      <w:pPr>
        <w:contextualSpacing/>
        <w:rPr>
          <w:lang w:val="en-US"/>
        </w:rPr>
      </w:pPr>
      <w:r w:rsidRPr="002B6814">
        <w:rPr>
          <w:b/>
          <w:bCs/>
          <w:lang w:val="en-US"/>
        </w:rPr>
        <w:t>Métricas Clave:</w:t>
      </w:r>
    </w:p>
    <w:p w14:paraId="626DB656" w14:textId="77777777" w:rsidR="002B6814" w:rsidRPr="002B6814" w:rsidRDefault="002B6814" w:rsidP="00FF4DAE">
      <w:pPr>
        <w:numPr>
          <w:ilvl w:val="0"/>
          <w:numId w:val="184"/>
        </w:numPr>
        <w:contextualSpacing/>
      </w:pPr>
      <w:r w:rsidRPr="002B6814">
        <w:rPr>
          <w:b/>
          <w:bCs/>
        </w:rPr>
        <w:t>Vulnerabilidades parcheadas:</w:t>
      </w:r>
      <w:r w:rsidRPr="002B6814">
        <w:t> % de CVE críticos resueltos en &lt;72h</w:t>
      </w:r>
    </w:p>
    <w:p w14:paraId="25F8DB75" w14:textId="77777777" w:rsidR="002B6814" w:rsidRPr="002B6814" w:rsidRDefault="002B6814" w:rsidP="00FF4DAE">
      <w:pPr>
        <w:numPr>
          <w:ilvl w:val="0"/>
          <w:numId w:val="184"/>
        </w:numPr>
        <w:contextualSpacing/>
      </w:pPr>
      <w:r w:rsidRPr="002B6814">
        <w:rPr>
          <w:b/>
          <w:bCs/>
        </w:rPr>
        <w:t>Configuraciones seguras:</w:t>
      </w:r>
      <w:r w:rsidRPr="002B6814">
        <w:t> Cumplimiento de checklist OWASP ASVS (Nivel 1)</w:t>
      </w:r>
    </w:p>
    <w:p w14:paraId="5707E5A7" w14:textId="77777777" w:rsidR="002B6814" w:rsidRPr="002B6814" w:rsidRDefault="002B6814" w:rsidP="002B6814">
      <w:pPr>
        <w:contextualSpacing/>
      </w:pPr>
      <w:r w:rsidRPr="002B6814">
        <w:rPr>
          <w:b/>
          <w:bCs/>
        </w:rPr>
        <w:t>Visualización:</w:t>
      </w:r>
    </w:p>
    <w:p w14:paraId="41C0F441" w14:textId="77777777" w:rsidR="002B6814" w:rsidRDefault="002B6814" w:rsidP="002B6814">
      <w:pPr>
        <w:pStyle w:val="Cdigo"/>
      </w:pPr>
      <w:r>
        <w:t xml:space="preserve">[■ 90%] Parches aplicados (Meta: 100%)  </w:t>
      </w:r>
    </w:p>
    <w:p w14:paraId="22673589" w14:textId="77777777" w:rsidR="002B6814" w:rsidRDefault="002B6814" w:rsidP="002B6814">
      <w:pPr>
        <w:pStyle w:val="Cdigo"/>
      </w:pPr>
      <w:r>
        <w:t xml:space="preserve">[▲ 3 días] MTTP promedio (Meta: &lt;2)  </w:t>
      </w:r>
    </w:p>
    <w:p w14:paraId="0B8A9D84" w14:textId="6C7D8D07" w:rsidR="00A21B5B" w:rsidRDefault="002B6814" w:rsidP="002B6814">
      <w:pPr>
        <w:pStyle w:val="Cdigo"/>
      </w:pPr>
      <w:r>
        <w:t>[</w:t>
      </w:r>
      <w:r>
        <w:rPr>
          <w:rFonts w:ascii="Segoe UI Symbol" w:hAnsi="Segoe UI Symbol" w:cs="Segoe UI Symbol"/>
        </w:rPr>
        <w:t>✓</w:t>
      </w:r>
      <w:r>
        <w:t xml:space="preserve"> 15/20] Configs OWASP implementadas  </w:t>
      </w:r>
    </w:p>
    <w:p w14:paraId="4EDD5CB8" w14:textId="77777777" w:rsidR="002B6814" w:rsidRPr="002B6814" w:rsidRDefault="002B6814" w:rsidP="002B6814">
      <w:pPr>
        <w:contextualSpacing/>
      </w:pPr>
      <w:r w:rsidRPr="002B6814">
        <w:rPr>
          <w:b/>
          <w:bCs/>
        </w:rPr>
        <w:t>Herramientas Gratuitas:</w:t>
      </w:r>
    </w:p>
    <w:p w14:paraId="1D3ACC19" w14:textId="77777777" w:rsidR="002B6814" w:rsidRPr="002B6814" w:rsidRDefault="002B6814" w:rsidP="002B6814">
      <w:pPr>
        <w:pStyle w:val="Cdigo"/>
        <w:rPr>
          <w:lang w:val="en-US"/>
        </w:rPr>
      </w:pPr>
      <w:r w:rsidRPr="002B6814">
        <w:rPr>
          <w:lang w:val="en-US"/>
        </w:rPr>
        <w:t>dotnet list package --vulnerable</w:t>
      </w:r>
    </w:p>
    <w:p w14:paraId="73B498F8" w14:textId="77777777" w:rsidR="002B6814" w:rsidRPr="002B6814" w:rsidRDefault="002B6814" w:rsidP="00D71FF9">
      <w:pPr>
        <w:pStyle w:val="Cdigo"/>
        <w:rPr>
          <w:lang w:val="en-US"/>
        </w:rPr>
      </w:pPr>
      <w:r w:rsidRPr="002B6814">
        <w:rPr>
          <w:lang w:val="en-US"/>
        </w:rPr>
        <w:t>Microsoft Security Compliance Toolkit</w:t>
      </w:r>
    </w:p>
    <w:p w14:paraId="725D63A4" w14:textId="77777777" w:rsidR="002B6814" w:rsidRPr="002B6814" w:rsidRDefault="00000000" w:rsidP="002B6814">
      <w:pPr>
        <w:contextualSpacing/>
        <w:rPr>
          <w:lang w:val="en-US"/>
        </w:rPr>
      </w:pPr>
      <w:r>
        <w:rPr>
          <w:lang w:val="en-US"/>
        </w:rPr>
        <w:pict w14:anchorId="779FF740">
          <v:rect id="_x0000_i1034" style="width:0;height:.75pt" o:hralign="center" o:hrstd="t" o:hrnoshade="t" o:hr="t" fillcolor="#f8faff" stroked="f"/>
        </w:pict>
      </w:r>
    </w:p>
    <w:p w14:paraId="03C48D08" w14:textId="77777777" w:rsidR="002B6814" w:rsidRPr="002B6814" w:rsidRDefault="002B6814" w:rsidP="002B6814">
      <w:pPr>
        <w:contextualSpacing/>
        <w:rPr>
          <w:b/>
          <w:bCs/>
        </w:rPr>
      </w:pPr>
      <w:r w:rsidRPr="002B6814">
        <w:rPr>
          <w:b/>
          <w:bCs/>
        </w:rPr>
        <w:lastRenderedPageBreak/>
        <w:t>2. Nivel Medio: Defensa (Protección Activa)</w:t>
      </w:r>
    </w:p>
    <w:p w14:paraId="26632886" w14:textId="77777777" w:rsidR="002B6814" w:rsidRPr="002B6814" w:rsidRDefault="002B6814" w:rsidP="002B6814">
      <w:pPr>
        <w:contextualSpacing/>
        <w:rPr>
          <w:lang w:val="en-US"/>
        </w:rPr>
      </w:pPr>
      <w:r w:rsidRPr="002B6814">
        <w:rPr>
          <w:b/>
          <w:bCs/>
          <w:lang w:val="en-US"/>
        </w:rPr>
        <w:t>Métricas Clave:</w:t>
      </w:r>
    </w:p>
    <w:p w14:paraId="4516747F" w14:textId="77777777" w:rsidR="002B6814" w:rsidRPr="002B6814" w:rsidRDefault="002B6814" w:rsidP="00FF4DAE">
      <w:pPr>
        <w:numPr>
          <w:ilvl w:val="0"/>
          <w:numId w:val="185"/>
        </w:numPr>
        <w:contextualSpacing/>
      </w:pPr>
      <w:r w:rsidRPr="002B6814">
        <w:rPr>
          <w:b/>
          <w:bCs/>
        </w:rPr>
        <w:t>Tasa de bloqueo:</w:t>
      </w:r>
      <w:r w:rsidRPr="002B6814">
        <w:t> % ataques detenidos (Firewall/WAF)</w:t>
      </w:r>
    </w:p>
    <w:p w14:paraId="0980017C" w14:textId="77777777" w:rsidR="002B6814" w:rsidRPr="002B6814" w:rsidRDefault="002B6814" w:rsidP="00FF4DAE">
      <w:pPr>
        <w:numPr>
          <w:ilvl w:val="0"/>
          <w:numId w:val="185"/>
        </w:numPr>
        <w:contextualSpacing/>
      </w:pPr>
      <w:r w:rsidRPr="002B6814">
        <w:rPr>
          <w:b/>
          <w:bCs/>
        </w:rPr>
        <w:t>Alertas gestionadas:</w:t>
      </w:r>
      <w:r w:rsidRPr="002B6814">
        <w:t> Tiempo respuesta a incidentes</w:t>
      </w:r>
    </w:p>
    <w:p w14:paraId="0EC5A141" w14:textId="77777777" w:rsidR="002B6814" w:rsidRPr="002B6814" w:rsidRDefault="002B6814" w:rsidP="002B6814">
      <w:pPr>
        <w:contextualSpacing/>
      </w:pPr>
      <w:r w:rsidRPr="002B6814">
        <w:rPr>
          <w:b/>
          <w:bCs/>
        </w:rPr>
        <w:t>Ejemplo Visual:</w:t>
      </w:r>
    </w:p>
    <w:p w14:paraId="3D597C3B" w14:textId="24B76BAC" w:rsidR="00D71FF9" w:rsidRDefault="00D71FF9" w:rsidP="00FF4DAE">
      <w:pPr>
        <w:pStyle w:val="Prrafodelista"/>
        <w:numPr>
          <w:ilvl w:val="0"/>
          <w:numId w:val="186"/>
        </w:numPr>
      </w:pPr>
      <w:r>
        <w:t xml:space="preserve">96% ataques bloqueados (Meta: &gt;95%)  </w:t>
      </w:r>
    </w:p>
    <w:p w14:paraId="2CFFB81B" w14:textId="6A561D7C" w:rsidR="00D71FF9" w:rsidRDefault="00D71FF9" w:rsidP="00FF4DAE">
      <w:pPr>
        <w:pStyle w:val="Prrafodelista"/>
        <w:numPr>
          <w:ilvl w:val="0"/>
          <w:numId w:val="186"/>
        </w:numPr>
      </w:pPr>
      <w:r>
        <w:t xml:space="preserve">1.2h promedio respuesta (Meta: &lt;1h)  </w:t>
      </w:r>
    </w:p>
    <w:p w14:paraId="53236807" w14:textId="0BADBBBA" w:rsidR="00A21B5B" w:rsidRDefault="00D71FF9" w:rsidP="00FF4DAE">
      <w:pPr>
        <w:pStyle w:val="Prrafodelista"/>
        <w:numPr>
          <w:ilvl w:val="0"/>
          <w:numId w:val="186"/>
        </w:numPr>
      </w:pPr>
      <w:r>
        <w:t xml:space="preserve">5 alertas/mes (3 críticas)  </w:t>
      </w:r>
    </w:p>
    <w:p w14:paraId="0042C9E7" w14:textId="2E695FFB" w:rsidR="00A21B5B" w:rsidRDefault="000213EC" w:rsidP="00A76AA1">
      <w:pPr>
        <w:contextualSpacing/>
      </w:pPr>
      <w:r w:rsidRPr="000213EC">
        <w:rPr>
          <w:b/>
          <w:bCs/>
        </w:rPr>
        <w:t>Implementación en C#:</w:t>
      </w:r>
    </w:p>
    <w:p w14:paraId="32707038" w14:textId="77777777" w:rsidR="000213EC" w:rsidRDefault="000213EC" w:rsidP="000213EC">
      <w:pPr>
        <w:pStyle w:val="Cdigo"/>
      </w:pPr>
      <w:r>
        <w:t>// Middleware de protección básica</w:t>
      </w:r>
    </w:p>
    <w:p w14:paraId="1E8DEA37" w14:textId="77777777" w:rsidR="000213EC" w:rsidRPr="000213EC" w:rsidRDefault="000213EC" w:rsidP="000213EC">
      <w:pPr>
        <w:pStyle w:val="Cdigo"/>
        <w:rPr>
          <w:lang w:val="en-US"/>
        </w:rPr>
      </w:pPr>
      <w:r w:rsidRPr="000213EC">
        <w:rPr>
          <w:lang w:val="en-US"/>
        </w:rPr>
        <w:t>app.Use(async (context, next) =&gt; {</w:t>
      </w:r>
    </w:p>
    <w:p w14:paraId="455EF99A" w14:textId="77777777" w:rsidR="000213EC" w:rsidRPr="000213EC" w:rsidRDefault="000213EC" w:rsidP="000213EC">
      <w:pPr>
        <w:pStyle w:val="Cdigo"/>
        <w:rPr>
          <w:lang w:val="en-US"/>
        </w:rPr>
      </w:pPr>
      <w:r w:rsidRPr="000213EC">
        <w:rPr>
          <w:lang w:val="en-US"/>
        </w:rPr>
        <w:t xml:space="preserve">    context.Response.Headers.Add("X-Frame-Options", "DENY");</w:t>
      </w:r>
    </w:p>
    <w:p w14:paraId="679A5692" w14:textId="77777777" w:rsidR="000213EC" w:rsidRDefault="000213EC" w:rsidP="000213EC">
      <w:pPr>
        <w:pStyle w:val="Cdigo"/>
      </w:pPr>
      <w:r w:rsidRPr="000213EC">
        <w:rPr>
          <w:lang w:val="en-US"/>
        </w:rPr>
        <w:t xml:space="preserve">    </w:t>
      </w:r>
      <w:r>
        <w:t>await next();</w:t>
      </w:r>
    </w:p>
    <w:p w14:paraId="78081650" w14:textId="26F7FFC6" w:rsidR="00A21B5B" w:rsidRDefault="000213EC" w:rsidP="000213EC">
      <w:pPr>
        <w:pStyle w:val="Cdigo"/>
      </w:pPr>
      <w:r>
        <w:t>});</w:t>
      </w:r>
    </w:p>
    <w:p w14:paraId="4A9DA273" w14:textId="77777777" w:rsidR="00A21B5B" w:rsidRDefault="00A21B5B" w:rsidP="00A76AA1">
      <w:pPr>
        <w:contextualSpacing/>
      </w:pPr>
    </w:p>
    <w:p w14:paraId="048068D8" w14:textId="77777777" w:rsidR="00646803" w:rsidRPr="00646803" w:rsidRDefault="00646803" w:rsidP="00646803">
      <w:pPr>
        <w:contextualSpacing/>
        <w:rPr>
          <w:b/>
          <w:bCs/>
        </w:rPr>
      </w:pPr>
      <w:r w:rsidRPr="00646803">
        <w:rPr>
          <w:b/>
          <w:bCs/>
        </w:rPr>
        <w:t>3. Cúspide: Resiliencia (Recuperación Garantizada)</w:t>
      </w:r>
    </w:p>
    <w:p w14:paraId="4D42E8A1" w14:textId="77777777" w:rsidR="00646803" w:rsidRPr="00646803" w:rsidRDefault="00646803" w:rsidP="00646803">
      <w:pPr>
        <w:contextualSpacing/>
        <w:rPr>
          <w:lang w:val="en-US"/>
        </w:rPr>
      </w:pPr>
      <w:r w:rsidRPr="00646803">
        <w:rPr>
          <w:b/>
          <w:bCs/>
          <w:lang w:val="en-US"/>
        </w:rPr>
        <w:t>Métricas Clave:</w:t>
      </w:r>
    </w:p>
    <w:p w14:paraId="1AE3513E" w14:textId="77777777" w:rsidR="00646803" w:rsidRPr="00646803" w:rsidRDefault="00646803" w:rsidP="00FF4DAE">
      <w:pPr>
        <w:numPr>
          <w:ilvl w:val="0"/>
          <w:numId w:val="187"/>
        </w:numPr>
        <w:contextualSpacing/>
        <w:rPr>
          <w:lang w:val="en-US"/>
        </w:rPr>
      </w:pPr>
      <w:r w:rsidRPr="00646803">
        <w:rPr>
          <w:b/>
          <w:bCs/>
          <w:lang w:val="en-US"/>
        </w:rPr>
        <w:t>Backups validados:</w:t>
      </w:r>
      <w:r w:rsidRPr="00646803">
        <w:rPr>
          <w:lang w:val="en-US"/>
        </w:rPr>
        <w:t> % copias restaurables</w:t>
      </w:r>
    </w:p>
    <w:p w14:paraId="1DB06874" w14:textId="77777777" w:rsidR="00646803" w:rsidRPr="00646803" w:rsidRDefault="00646803" w:rsidP="00FF4DAE">
      <w:pPr>
        <w:numPr>
          <w:ilvl w:val="0"/>
          <w:numId w:val="187"/>
        </w:numPr>
        <w:contextualSpacing/>
        <w:rPr>
          <w:lang w:val="en-US"/>
        </w:rPr>
      </w:pPr>
      <w:r w:rsidRPr="00646803">
        <w:rPr>
          <w:b/>
          <w:bCs/>
          <w:lang w:val="en-US"/>
        </w:rPr>
        <w:t>Tiempo recuperación:</w:t>
      </w:r>
      <w:r w:rsidRPr="00646803">
        <w:rPr>
          <w:lang w:val="en-US"/>
        </w:rPr>
        <w:t> RTO (Recovery Time Objective)</w:t>
      </w:r>
    </w:p>
    <w:p w14:paraId="13A3F512" w14:textId="77777777" w:rsidR="00646803" w:rsidRPr="00646803" w:rsidRDefault="00646803" w:rsidP="00646803">
      <w:pPr>
        <w:contextualSpacing/>
        <w:rPr>
          <w:lang w:val="en-US"/>
        </w:rPr>
      </w:pPr>
      <w:r w:rsidRPr="00646803">
        <w:rPr>
          <w:b/>
          <w:bCs/>
          <w:lang w:val="en-US"/>
        </w:rPr>
        <w:t>Dashboard Simple:</w:t>
      </w:r>
    </w:p>
    <w:p w14:paraId="25B6E951" w14:textId="636EA8E1" w:rsidR="00646803" w:rsidRDefault="00646803" w:rsidP="00646803">
      <w:pPr>
        <w:contextualSpacing/>
      </w:pPr>
      <w:r>
        <w:t xml:space="preserve"> 100% backups testeados (3-2-1)  </w:t>
      </w:r>
    </w:p>
    <w:p w14:paraId="3EE20557" w14:textId="2751B54D" w:rsidR="00A21B5B" w:rsidRDefault="00646803" w:rsidP="00646803">
      <w:pPr>
        <w:contextualSpacing/>
      </w:pPr>
      <w:r>
        <w:t xml:space="preserve"> 2h RTO promedio (Meta: &lt;4h)  </w:t>
      </w:r>
    </w:p>
    <w:p w14:paraId="4355AB79" w14:textId="0428F74B" w:rsidR="00A21B5B" w:rsidRPr="00C0601A" w:rsidRDefault="00C0601A" w:rsidP="00A76AA1">
      <w:pPr>
        <w:contextualSpacing/>
        <w:rPr>
          <w:lang w:val="en-US"/>
        </w:rPr>
      </w:pPr>
      <w:r w:rsidRPr="00C0601A">
        <w:rPr>
          <w:b/>
          <w:bCs/>
          <w:lang w:val="en-US"/>
        </w:rPr>
        <w:t>Script de Verificación (PowerShell):</w:t>
      </w:r>
    </w:p>
    <w:p w14:paraId="42FCC117" w14:textId="0E74CF06" w:rsidR="00A21B5B" w:rsidRDefault="00C0601A" w:rsidP="00C0601A">
      <w:pPr>
        <w:pStyle w:val="Cdigo"/>
      </w:pPr>
      <w:r w:rsidRPr="00C0601A">
        <w:rPr>
          <w:lang w:val="en-US"/>
        </w:rPr>
        <w:t xml:space="preserve">Test-Path "D:\Backups\last_ok.txt" ? </w:t>
      </w:r>
      <w:r w:rsidRPr="00C0601A">
        <w:t>"</w:t>
      </w:r>
      <w:r w:rsidRPr="00C0601A">
        <w:rPr>
          <w:rFonts w:ascii="Segoe UI Emoji" w:hAnsi="Segoe UI Emoji" w:cs="Segoe UI Emoji"/>
        </w:rPr>
        <w:t>✅</w:t>
      </w:r>
      <w:r w:rsidRPr="00C0601A">
        <w:t>" : "</w:t>
      </w:r>
      <w:r w:rsidRPr="00C0601A">
        <w:rPr>
          <w:rFonts w:ascii="Segoe UI Emoji" w:hAnsi="Segoe UI Emoji" w:cs="Segoe UI Emoji"/>
        </w:rPr>
        <w:t>❌</w:t>
      </w:r>
      <w:r w:rsidRPr="00C0601A">
        <w:t>" | Out-File "status.txt"</w:t>
      </w:r>
    </w:p>
    <w:p w14:paraId="41E5F7C6" w14:textId="77777777" w:rsidR="004136B4" w:rsidRPr="004136B4" w:rsidRDefault="004136B4" w:rsidP="004136B4">
      <w:pPr>
        <w:contextualSpacing/>
        <w:rPr>
          <w:b/>
          <w:bCs/>
        </w:rPr>
      </w:pPr>
      <w:r w:rsidRPr="004136B4">
        <w:rPr>
          <w:b/>
          <w:bCs/>
        </w:rPr>
        <w:t>Cómo Construirlo en 4 Pasos</w:t>
      </w:r>
    </w:p>
    <w:p w14:paraId="2E5F44D1" w14:textId="77777777" w:rsidR="004136B4" w:rsidRPr="004136B4" w:rsidRDefault="004136B4" w:rsidP="004136B4">
      <w:pPr>
        <w:contextualSpacing/>
        <w:rPr>
          <w:b/>
          <w:bCs/>
          <w:lang w:val="en-US"/>
        </w:rPr>
      </w:pPr>
      <w:r w:rsidRPr="004136B4">
        <w:rPr>
          <w:b/>
          <w:bCs/>
          <w:lang w:val="en-US"/>
        </w:rPr>
        <w:t>Paso 1: Seleccionar Soporte</w:t>
      </w:r>
    </w:p>
    <w:tbl>
      <w:tblPr>
        <w:tblStyle w:val="Tablanormal5"/>
        <w:tblW w:w="0" w:type="auto"/>
        <w:tblLook w:val="04A0" w:firstRow="1" w:lastRow="0" w:firstColumn="1" w:lastColumn="0" w:noHBand="0" w:noVBand="1"/>
      </w:tblPr>
      <w:tblGrid>
        <w:gridCol w:w="1830"/>
        <w:gridCol w:w="783"/>
        <w:gridCol w:w="2298"/>
      </w:tblGrid>
      <w:tr w:rsidR="004136B4" w:rsidRPr="004136B4" w14:paraId="2834E075" w14:textId="77777777" w:rsidTr="004136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DFD042" w14:textId="77777777" w:rsidR="004136B4" w:rsidRPr="004136B4" w:rsidRDefault="004136B4" w:rsidP="004136B4">
            <w:pPr>
              <w:contextualSpacing/>
              <w:rPr>
                <w:b/>
                <w:bCs/>
                <w:sz w:val="20"/>
                <w:szCs w:val="18"/>
                <w:lang w:val="en-US"/>
              </w:rPr>
            </w:pPr>
            <w:r w:rsidRPr="004136B4">
              <w:rPr>
                <w:b/>
                <w:bCs/>
                <w:sz w:val="20"/>
                <w:szCs w:val="18"/>
                <w:lang w:val="en-US"/>
              </w:rPr>
              <w:t>Opción PYME</w:t>
            </w:r>
          </w:p>
        </w:tc>
        <w:tc>
          <w:tcPr>
            <w:tcW w:w="0" w:type="auto"/>
            <w:hideMark/>
          </w:tcPr>
          <w:p w14:paraId="00452EA6" w14:textId="77777777" w:rsidR="004136B4" w:rsidRPr="004136B4" w:rsidRDefault="004136B4" w:rsidP="004136B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136B4">
              <w:rPr>
                <w:b/>
                <w:bCs/>
                <w:sz w:val="20"/>
                <w:szCs w:val="18"/>
                <w:lang w:val="en-US"/>
              </w:rPr>
              <w:t>Costo</w:t>
            </w:r>
          </w:p>
        </w:tc>
        <w:tc>
          <w:tcPr>
            <w:tcW w:w="0" w:type="auto"/>
            <w:hideMark/>
          </w:tcPr>
          <w:p w14:paraId="791B5265" w14:textId="77777777" w:rsidR="004136B4" w:rsidRPr="004136B4" w:rsidRDefault="004136B4" w:rsidP="004136B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136B4">
              <w:rPr>
                <w:b/>
                <w:bCs/>
                <w:sz w:val="20"/>
                <w:szCs w:val="18"/>
                <w:lang w:val="en-US"/>
              </w:rPr>
              <w:t>Ejemplo</w:t>
            </w:r>
          </w:p>
        </w:tc>
      </w:tr>
      <w:tr w:rsidR="004136B4" w:rsidRPr="004136B4" w14:paraId="7636A888" w14:textId="77777777" w:rsidTr="0041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3C2CC" w14:textId="77777777" w:rsidR="004136B4" w:rsidRPr="004136B4" w:rsidRDefault="004136B4" w:rsidP="004136B4">
            <w:pPr>
              <w:contextualSpacing/>
              <w:rPr>
                <w:sz w:val="20"/>
                <w:szCs w:val="18"/>
                <w:lang w:val="en-US"/>
              </w:rPr>
            </w:pPr>
            <w:r w:rsidRPr="004136B4">
              <w:rPr>
                <w:sz w:val="20"/>
                <w:szCs w:val="18"/>
                <w:lang w:val="en-US"/>
              </w:rPr>
              <w:t>Pizarra física</w:t>
            </w:r>
          </w:p>
        </w:tc>
        <w:tc>
          <w:tcPr>
            <w:tcW w:w="0" w:type="auto"/>
            <w:hideMark/>
          </w:tcPr>
          <w:p w14:paraId="32A4BADE" w14:textId="77777777" w:rsidR="004136B4" w:rsidRPr="004136B4" w:rsidRDefault="004136B4" w:rsidP="004136B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136B4">
              <w:rPr>
                <w:sz w:val="20"/>
                <w:szCs w:val="18"/>
                <w:lang w:val="en-US"/>
              </w:rPr>
              <w:t>$15</w:t>
            </w:r>
          </w:p>
        </w:tc>
        <w:tc>
          <w:tcPr>
            <w:tcW w:w="0" w:type="auto"/>
            <w:hideMark/>
          </w:tcPr>
          <w:p w14:paraId="74A1974F" w14:textId="77777777" w:rsidR="004136B4" w:rsidRPr="004136B4" w:rsidRDefault="004136B4" w:rsidP="004136B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136B4">
              <w:rPr>
                <w:sz w:val="20"/>
                <w:szCs w:val="18"/>
                <w:lang w:val="en-US"/>
              </w:rPr>
              <w:t>Rotuladores + Post-its</w:t>
            </w:r>
          </w:p>
        </w:tc>
      </w:tr>
      <w:tr w:rsidR="004136B4" w:rsidRPr="004136B4" w14:paraId="35455E9C" w14:textId="77777777" w:rsidTr="004136B4">
        <w:tc>
          <w:tcPr>
            <w:cnfStyle w:val="001000000000" w:firstRow="0" w:lastRow="0" w:firstColumn="1" w:lastColumn="0" w:oddVBand="0" w:evenVBand="0" w:oddHBand="0" w:evenHBand="0" w:firstRowFirstColumn="0" w:firstRowLastColumn="0" w:lastRowFirstColumn="0" w:lastRowLastColumn="0"/>
            <w:tcW w:w="0" w:type="auto"/>
            <w:hideMark/>
          </w:tcPr>
          <w:p w14:paraId="29EC6CE8" w14:textId="77777777" w:rsidR="004136B4" w:rsidRPr="004136B4" w:rsidRDefault="004136B4" w:rsidP="004136B4">
            <w:pPr>
              <w:contextualSpacing/>
              <w:rPr>
                <w:sz w:val="20"/>
                <w:szCs w:val="18"/>
                <w:lang w:val="en-US"/>
              </w:rPr>
            </w:pPr>
            <w:r w:rsidRPr="004136B4">
              <w:rPr>
                <w:sz w:val="20"/>
                <w:szCs w:val="18"/>
                <w:lang w:val="en-US"/>
              </w:rPr>
              <w:t>Google Slides</w:t>
            </w:r>
          </w:p>
        </w:tc>
        <w:tc>
          <w:tcPr>
            <w:tcW w:w="0" w:type="auto"/>
            <w:hideMark/>
          </w:tcPr>
          <w:p w14:paraId="6E1AD1BA" w14:textId="77777777" w:rsidR="004136B4" w:rsidRPr="004136B4" w:rsidRDefault="004136B4" w:rsidP="004136B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136B4">
              <w:rPr>
                <w:sz w:val="20"/>
                <w:szCs w:val="18"/>
                <w:lang w:val="en-US"/>
              </w:rPr>
              <w:t>$0</w:t>
            </w:r>
          </w:p>
        </w:tc>
        <w:tc>
          <w:tcPr>
            <w:tcW w:w="0" w:type="auto"/>
            <w:hideMark/>
          </w:tcPr>
          <w:p w14:paraId="15ECB76C" w14:textId="77777777" w:rsidR="004136B4" w:rsidRPr="004136B4" w:rsidRDefault="004136B4" w:rsidP="004136B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136B4">
              <w:rPr>
                <w:sz w:val="20"/>
                <w:szCs w:val="18"/>
                <w:lang w:val="en-US"/>
              </w:rPr>
              <w:t>Plantilla compartida</w:t>
            </w:r>
          </w:p>
        </w:tc>
      </w:tr>
      <w:tr w:rsidR="004136B4" w:rsidRPr="004136B4" w14:paraId="77F422B5" w14:textId="77777777" w:rsidTr="0041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B5F3D" w14:textId="77777777" w:rsidR="004136B4" w:rsidRPr="004136B4" w:rsidRDefault="004136B4" w:rsidP="004136B4">
            <w:pPr>
              <w:contextualSpacing/>
              <w:rPr>
                <w:sz w:val="20"/>
                <w:szCs w:val="18"/>
                <w:lang w:val="en-US"/>
              </w:rPr>
            </w:pPr>
            <w:r w:rsidRPr="004136B4">
              <w:rPr>
                <w:sz w:val="20"/>
                <w:szCs w:val="18"/>
                <w:lang w:val="en-US"/>
              </w:rPr>
              <w:t>TV + Raspberry Pi</w:t>
            </w:r>
          </w:p>
        </w:tc>
        <w:tc>
          <w:tcPr>
            <w:tcW w:w="0" w:type="auto"/>
            <w:hideMark/>
          </w:tcPr>
          <w:p w14:paraId="03917577" w14:textId="77777777" w:rsidR="004136B4" w:rsidRPr="004136B4" w:rsidRDefault="004136B4" w:rsidP="004136B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136B4">
              <w:rPr>
                <w:sz w:val="20"/>
                <w:szCs w:val="18"/>
                <w:lang w:val="en-US"/>
              </w:rPr>
              <w:t>$60</w:t>
            </w:r>
          </w:p>
        </w:tc>
        <w:tc>
          <w:tcPr>
            <w:tcW w:w="0" w:type="auto"/>
            <w:hideMark/>
          </w:tcPr>
          <w:p w14:paraId="7E540296" w14:textId="77777777" w:rsidR="004136B4" w:rsidRPr="004136B4" w:rsidRDefault="004136B4" w:rsidP="004136B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136B4">
              <w:rPr>
                <w:sz w:val="20"/>
                <w:szCs w:val="18"/>
                <w:lang w:val="en-US"/>
              </w:rPr>
              <w:t>Dashboard con Grafana</w:t>
            </w:r>
          </w:p>
        </w:tc>
      </w:tr>
    </w:tbl>
    <w:p w14:paraId="6BE48172" w14:textId="77777777" w:rsidR="004136B4" w:rsidRPr="004136B4" w:rsidRDefault="004136B4" w:rsidP="004136B4">
      <w:pPr>
        <w:contextualSpacing/>
        <w:rPr>
          <w:b/>
          <w:bCs/>
          <w:lang w:val="en-US"/>
        </w:rPr>
      </w:pPr>
      <w:r w:rsidRPr="004136B4">
        <w:rPr>
          <w:b/>
          <w:bCs/>
          <w:lang w:val="en-US"/>
        </w:rPr>
        <w:t>Paso 2: Actualización Semanal</w:t>
      </w:r>
    </w:p>
    <w:p w14:paraId="3846F0D2" w14:textId="77777777" w:rsidR="004136B4" w:rsidRPr="004136B4" w:rsidRDefault="004136B4" w:rsidP="00FF4DAE">
      <w:pPr>
        <w:numPr>
          <w:ilvl w:val="0"/>
          <w:numId w:val="188"/>
        </w:numPr>
        <w:contextualSpacing/>
      </w:pPr>
      <w:r w:rsidRPr="004136B4">
        <w:rPr>
          <w:b/>
          <w:bCs/>
        </w:rPr>
        <w:t>Lunes 9 AM:</w:t>
      </w:r>
      <w:r w:rsidRPr="004136B4">
        <w:t> Revisar métricas en reunión de 15'</w:t>
      </w:r>
    </w:p>
    <w:p w14:paraId="14916C41" w14:textId="77777777" w:rsidR="004136B4" w:rsidRPr="004136B4" w:rsidRDefault="004136B4" w:rsidP="00FF4DAE">
      <w:pPr>
        <w:numPr>
          <w:ilvl w:val="0"/>
          <w:numId w:val="188"/>
        </w:numPr>
        <w:contextualSpacing/>
        <w:rPr>
          <w:lang w:val="en-US"/>
        </w:rPr>
      </w:pPr>
      <w:r w:rsidRPr="004136B4">
        <w:rPr>
          <w:b/>
          <w:bCs/>
          <w:lang w:val="en-US"/>
        </w:rPr>
        <w:lastRenderedPageBreak/>
        <w:t>Responsables:</w:t>
      </w:r>
    </w:p>
    <w:p w14:paraId="29F2A36D" w14:textId="77777777" w:rsidR="004136B4" w:rsidRPr="004136B4" w:rsidRDefault="004136B4" w:rsidP="00FF4DAE">
      <w:pPr>
        <w:numPr>
          <w:ilvl w:val="1"/>
          <w:numId w:val="188"/>
        </w:numPr>
        <w:contextualSpacing/>
        <w:rPr>
          <w:lang w:val="en-US"/>
        </w:rPr>
      </w:pPr>
      <w:r w:rsidRPr="004136B4">
        <w:rPr>
          <w:lang w:val="en-US"/>
        </w:rPr>
        <w:t>Devs: Prevención</w:t>
      </w:r>
    </w:p>
    <w:p w14:paraId="5C744DB5" w14:textId="77777777" w:rsidR="004136B4" w:rsidRPr="004136B4" w:rsidRDefault="004136B4" w:rsidP="00FF4DAE">
      <w:pPr>
        <w:numPr>
          <w:ilvl w:val="1"/>
          <w:numId w:val="188"/>
        </w:numPr>
        <w:contextualSpacing/>
        <w:rPr>
          <w:lang w:val="en-US"/>
        </w:rPr>
      </w:pPr>
      <w:r w:rsidRPr="004136B4">
        <w:rPr>
          <w:lang w:val="en-US"/>
        </w:rPr>
        <w:t>Sysadmin: Defensa</w:t>
      </w:r>
    </w:p>
    <w:p w14:paraId="74D61309" w14:textId="77777777" w:rsidR="004136B4" w:rsidRPr="004136B4" w:rsidRDefault="004136B4" w:rsidP="00FF4DAE">
      <w:pPr>
        <w:numPr>
          <w:ilvl w:val="1"/>
          <w:numId w:val="188"/>
        </w:numPr>
        <w:contextualSpacing/>
        <w:rPr>
          <w:lang w:val="en-US"/>
        </w:rPr>
      </w:pPr>
      <w:r w:rsidRPr="004136B4">
        <w:rPr>
          <w:lang w:val="en-US"/>
        </w:rPr>
        <w:t>CEO: Resiliencia</w:t>
      </w:r>
    </w:p>
    <w:p w14:paraId="53A52AE4" w14:textId="77777777" w:rsidR="004136B4" w:rsidRPr="004136B4" w:rsidRDefault="004136B4" w:rsidP="004136B4">
      <w:pPr>
        <w:contextualSpacing/>
        <w:rPr>
          <w:b/>
          <w:bCs/>
          <w:lang w:val="en-US"/>
        </w:rPr>
      </w:pPr>
      <w:r w:rsidRPr="004136B4">
        <w:rPr>
          <w:b/>
          <w:bCs/>
          <w:lang w:val="en-US"/>
        </w:rPr>
        <w:t>Paso 3: Codificación de Colores</w:t>
      </w:r>
    </w:p>
    <w:p w14:paraId="0C674C06" w14:textId="77777777" w:rsidR="004136B4" w:rsidRDefault="004136B4" w:rsidP="004136B4">
      <w:pPr>
        <w:contextualSpacing/>
      </w:pPr>
      <w:r>
        <w:rPr>
          <w:rFonts w:ascii="Segoe UI Emoji" w:hAnsi="Segoe UI Emoji" w:cs="Segoe UI Emoji"/>
        </w:rPr>
        <w:t>🔴</w:t>
      </w:r>
      <w:r>
        <w:t xml:space="preserve"> Rojo: Acción inmediata (ej: MTTP &gt;3 días)  </w:t>
      </w:r>
    </w:p>
    <w:p w14:paraId="71DC2B50" w14:textId="77777777" w:rsidR="004136B4" w:rsidRDefault="004136B4" w:rsidP="004136B4">
      <w:pPr>
        <w:contextualSpacing/>
      </w:pPr>
      <w:r>
        <w:rPr>
          <w:rFonts w:ascii="Segoe UI Emoji" w:hAnsi="Segoe UI Emoji" w:cs="Segoe UI Emoji"/>
        </w:rPr>
        <w:t>🟡</w:t>
      </w:r>
      <w:r>
        <w:t xml:space="preserve"> Amarillo: Vigilar (ej: 80-90% backups)  </w:t>
      </w:r>
    </w:p>
    <w:p w14:paraId="0C134208" w14:textId="2676918D" w:rsidR="00A21B5B" w:rsidRDefault="004136B4" w:rsidP="004136B4">
      <w:pPr>
        <w:contextualSpacing/>
      </w:pPr>
      <w:r>
        <w:rPr>
          <w:rFonts w:ascii="Segoe UI Emoji" w:hAnsi="Segoe UI Emoji" w:cs="Segoe UI Emoji"/>
        </w:rPr>
        <w:t>🟢</w:t>
      </w:r>
      <w:r>
        <w:t xml:space="preserve"> Verde: Óptimo  </w:t>
      </w:r>
    </w:p>
    <w:p w14:paraId="6FD464E4" w14:textId="77777777" w:rsidR="00A21B5B" w:rsidRDefault="00A21B5B" w:rsidP="00A76AA1">
      <w:pPr>
        <w:contextualSpacing/>
      </w:pPr>
    </w:p>
    <w:p w14:paraId="663419F3" w14:textId="77777777" w:rsidR="00CE2658" w:rsidRPr="00CE2658" w:rsidRDefault="00CE2658" w:rsidP="00CE2658">
      <w:pPr>
        <w:contextualSpacing/>
        <w:rPr>
          <w:b/>
          <w:bCs/>
        </w:rPr>
      </w:pPr>
      <w:r w:rsidRPr="00CE2658">
        <w:rPr>
          <w:b/>
          <w:bCs/>
        </w:rPr>
        <w:t>Paso 4: Integración con Herramientas</w:t>
      </w:r>
    </w:p>
    <w:p w14:paraId="6D5C5466" w14:textId="77777777" w:rsidR="00CE2658" w:rsidRPr="00CE2658" w:rsidRDefault="00CE2658" w:rsidP="00CE2658">
      <w:pPr>
        <w:pStyle w:val="Cdigo"/>
        <w:rPr>
          <w:lang w:val="en-US"/>
        </w:rPr>
      </w:pPr>
      <w:r w:rsidRPr="00CE2658">
        <w:rPr>
          <w:lang w:val="en-US"/>
        </w:rPr>
        <w:t># GitHub Actions para actualización automática</w:t>
      </w:r>
    </w:p>
    <w:p w14:paraId="0A1EAC38" w14:textId="77777777" w:rsidR="00CE2658" w:rsidRPr="00CE2658" w:rsidRDefault="00CE2658" w:rsidP="00CE2658">
      <w:pPr>
        <w:pStyle w:val="Cdigo"/>
        <w:rPr>
          <w:lang w:val="en-US"/>
        </w:rPr>
      </w:pPr>
      <w:r w:rsidRPr="00CE2658">
        <w:rPr>
          <w:lang w:val="en-US"/>
        </w:rPr>
        <w:t>- name: Update Security Dashboard</w:t>
      </w:r>
    </w:p>
    <w:p w14:paraId="55C187D4" w14:textId="77777777" w:rsidR="00CE2658" w:rsidRPr="00CE2658" w:rsidRDefault="00CE2658" w:rsidP="00CE2658">
      <w:pPr>
        <w:pStyle w:val="Cdigo"/>
        <w:rPr>
          <w:lang w:val="en-US"/>
        </w:rPr>
      </w:pPr>
      <w:r w:rsidRPr="00CE2658">
        <w:rPr>
          <w:lang w:val="en-US"/>
        </w:rPr>
        <w:t xml:space="preserve">  run: |</w:t>
      </w:r>
    </w:p>
    <w:p w14:paraId="7C84C5A6" w14:textId="77777777" w:rsidR="00CE2658" w:rsidRPr="00CE2658" w:rsidRDefault="00CE2658" w:rsidP="00CE2658">
      <w:pPr>
        <w:pStyle w:val="Cdigo"/>
        <w:rPr>
          <w:lang w:val="en-US"/>
        </w:rPr>
      </w:pPr>
      <w:r w:rsidRPr="00CE2658">
        <w:rPr>
          <w:lang w:val="en-US"/>
        </w:rPr>
        <w:t xml:space="preserve">    echo "MTTP=$(cat mttp.txt)" &gt;&gt; dashboard.md</w:t>
      </w:r>
    </w:p>
    <w:p w14:paraId="332367EA" w14:textId="0C9F7841" w:rsidR="00A21B5B" w:rsidRPr="00CE2658" w:rsidRDefault="00CE2658" w:rsidP="00CE2658">
      <w:pPr>
        <w:pStyle w:val="Cdigo"/>
        <w:rPr>
          <w:lang w:val="en-US"/>
        </w:rPr>
      </w:pPr>
      <w:r w:rsidRPr="00CE2658">
        <w:rPr>
          <w:lang w:val="en-US"/>
        </w:rPr>
        <w:t xml:space="preserve">    gh issue edit 1 --body "$(cat dashboard.md)"</w:t>
      </w:r>
    </w:p>
    <w:p w14:paraId="379EC03E" w14:textId="77777777" w:rsidR="00A21B5B" w:rsidRPr="00CE2658" w:rsidRDefault="00A21B5B" w:rsidP="00A76AA1">
      <w:pPr>
        <w:contextualSpacing/>
        <w:rPr>
          <w:lang w:val="en-US"/>
        </w:rPr>
      </w:pPr>
    </w:p>
    <w:p w14:paraId="0B5A53BF" w14:textId="77777777" w:rsidR="00CE2658" w:rsidRPr="00CE2658" w:rsidRDefault="00CE2658" w:rsidP="00CE2658">
      <w:pPr>
        <w:contextualSpacing/>
        <w:rPr>
          <w:b/>
          <w:bCs/>
        </w:rPr>
      </w:pPr>
      <w:r w:rsidRPr="00CE2658">
        <w:rPr>
          <w:b/>
          <w:bCs/>
        </w:rPr>
        <w:t>Ejemplo Real: Taller de Desarrollo (5 Personas)</w:t>
      </w:r>
    </w:p>
    <w:p w14:paraId="234B8375" w14:textId="77777777" w:rsidR="00CE2658" w:rsidRPr="00CE2658" w:rsidRDefault="00CE2658" w:rsidP="00CE2658">
      <w:pPr>
        <w:contextualSpacing/>
      </w:pPr>
      <w:r w:rsidRPr="00CE2658">
        <w:rPr>
          <w:b/>
          <w:bCs/>
        </w:rPr>
        <w:t>Pirámide Física en Oficina:</w:t>
      </w:r>
    </w:p>
    <w:p w14:paraId="59C17929" w14:textId="77777777" w:rsidR="00CE2658" w:rsidRPr="00CE2658" w:rsidRDefault="00CE2658" w:rsidP="00CE2658">
      <w:pPr>
        <w:contextualSpacing/>
      </w:pPr>
      <w:r w:rsidRPr="00CE2658">
        <w:t xml:space="preserve">[RESILIENCIA]  </w:t>
      </w:r>
    </w:p>
    <w:p w14:paraId="6E51FE25" w14:textId="77777777" w:rsidR="00CE2658" w:rsidRPr="00CE2658" w:rsidRDefault="00CE2658" w:rsidP="00CE2658">
      <w:pPr>
        <w:contextualSpacing/>
      </w:pPr>
      <w:r w:rsidRPr="00CE2658">
        <w:rPr>
          <w:rFonts w:ascii="Segoe UI Emoji" w:hAnsi="Segoe UI Emoji" w:cs="Segoe UI Emoji"/>
          <w:lang w:val="en-US"/>
        </w:rPr>
        <w:t>📌</w:t>
      </w:r>
      <w:r w:rsidRPr="00CE2658">
        <w:t xml:space="preserve"> 100% backups (</w:t>
      </w:r>
      <w:r w:rsidRPr="00CE2658">
        <w:rPr>
          <w:rFonts w:ascii="Segoe UI Symbol" w:hAnsi="Segoe UI Symbol" w:cs="Segoe UI Symbol"/>
        </w:rPr>
        <w:t>✓</w:t>
      </w:r>
      <w:r w:rsidRPr="00CE2658">
        <w:t xml:space="preserve">)  </w:t>
      </w:r>
    </w:p>
    <w:p w14:paraId="5A8FD2FE" w14:textId="77777777" w:rsidR="00CE2658" w:rsidRPr="00CE2658" w:rsidRDefault="00CE2658" w:rsidP="00CE2658">
      <w:pPr>
        <w:contextualSpacing/>
      </w:pPr>
      <w:r w:rsidRPr="00CE2658">
        <w:rPr>
          <w:rFonts w:ascii="Segoe UI Emoji" w:hAnsi="Segoe UI Emoji" w:cs="Segoe UI Emoji"/>
          <w:lang w:val="en-US"/>
        </w:rPr>
        <w:t>📌</w:t>
      </w:r>
      <w:r w:rsidRPr="00CE2658">
        <w:t xml:space="preserve"> RTO: 1.5h (</w:t>
      </w:r>
      <w:r w:rsidRPr="00CE2658">
        <w:rPr>
          <w:rFonts w:ascii="Segoe UI Emoji" w:hAnsi="Segoe UI Emoji" w:cs="Segoe UI Emoji"/>
          <w:lang w:val="en-US"/>
        </w:rPr>
        <w:t>🟢</w:t>
      </w:r>
      <w:r w:rsidRPr="00CE2658">
        <w:t xml:space="preserve">)  </w:t>
      </w:r>
    </w:p>
    <w:p w14:paraId="5A9E365C" w14:textId="77777777" w:rsidR="00CE2658" w:rsidRPr="00CE2658" w:rsidRDefault="00CE2658" w:rsidP="00CE2658">
      <w:pPr>
        <w:contextualSpacing/>
      </w:pPr>
    </w:p>
    <w:p w14:paraId="02984A55" w14:textId="77777777" w:rsidR="00CE2658" w:rsidRPr="00CE2658" w:rsidRDefault="00CE2658" w:rsidP="00CE2658">
      <w:pPr>
        <w:contextualSpacing/>
      </w:pPr>
      <w:r w:rsidRPr="00CE2658">
        <w:t xml:space="preserve">[DEFENSA]  </w:t>
      </w:r>
    </w:p>
    <w:p w14:paraId="2768495D" w14:textId="77777777" w:rsidR="00CE2658" w:rsidRPr="00CE2658" w:rsidRDefault="00CE2658" w:rsidP="00CE2658">
      <w:pPr>
        <w:contextualSpacing/>
      </w:pPr>
      <w:r w:rsidRPr="00CE2658">
        <w:rPr>
          <w:rFonts w:ascii="Segoe UI Emoji" w:hAnsi="Segoe UI Emoji" w:cs="Segoe UI Emoji"/>
          <w:lang w:val="en-US"/>
        </w:rPr>
        <w:t>📌</w:t>
      </w:r>
      <w:r w:rsidRPr="00CE2658">
        <w:t xml:space="preserve"> 94% bloqueo (</w:t>
      </w:r>
      <w:r w:rsidRPr="00CE2658">
        <w:rPr>
          <w:rFonts w:ascii="Segoe UI Emoji" w:hAnsi="Segoe UI Emoji" w:cs="Segoe UI Emoji"/>
          <w:lang w:val="en-US"/>
        </w:rPr>
        <w:t>🟡</w:t>
      </w:r>
      <w:r w:rsidRPr="00CE2658">
        <w:t xml:space="preserve">)  </w:t>
      </w:r>
    </w:p>
    <w:p w14:paraId="66D34E40" w14:textId="77777777" w:rsidR="00CE2658" w:rsidRPr="00CE2658" w:rsidRDefault="00CE2658" w:rsidP="00CE2658">
      <w:pPr>
        <w:contextualSpacing/>
      </w:pPr>
      <w:r w:rsidRPr="00CE2658">
        <w:rPr>
          <w:rFonts w:ascii="Segoe UI Emoji" w:hAnsi="Segoe UI Emoji" w:cs="Segoe UI Emoji"/>
          <w:lang w:val="en-US"/>
        </w:rPr>
        <w:t>📌</w:t>
      </w:r>
      <w:r w:rsidRPr="00CE2658">
        <w:t xml:space="preserve"> 0.8h respuesta (</w:t>
      </w:r>
      <w:r w:rsidRPr="00CE2658">
        <w:rPr>
          <w:rFonts w:ascii="Segoe UI Emoji" w:hAnsi="Segoe UI Emoji" w:cs="Segoe UI Emoji"/>
          <w:lang w:val="en-US"/>
        </w:rPr>
        <w:t>🟢</w:t>
      </w:r>
      <w:r w:rsidRPr="00CE2658">
        <w:t xml:space="preserve">)  </w:t>
      </w:r>
    </w:p>
    <w:p w14:paraId="536DD972" w14:textId="77777777" w:rsidR="00CE2658" w:rsidRPr="00CE2658" w:rsidRDefault="00CE2658" w:rsidP="00CE2658">
      <w:pPr>
        <w:contextualSpacing/>
      </w:pPr>
    </w:p>
    <w:p w14:paraId="383BCF58" w14:textId="77777777" w:rsidR="00CE2658" w:rsidRPr="00CE2658" w:rsidRDefault="00CE2658" w:rsidP="00CE2658">
      <w:pPr>
        <w:contextualSpacing/>
      </w:pPr>
      <w:r w:rsidRPr="00CE2658">
        <w:t xml:space="preserve">[PREVENCIÓN]  </w:t>
      </w:r>
    </w:p>
    <w:p w14:paraId="698E3025" w14:textId="77777777" w:rsidR="00CE2658" w:rsidRPr="00CE2658" w:rsidRDefault="00CE2658" w:rsidP="00CE2658">
      <w:pPr>
        <w:contextualSpacing/>
      </w:pPr>
      <w:r w:rsidRPr="00CE2658">
        <w:rPr>
          <w:rFonts w:ascii="Segoe UI Emoji" w:hAnsi="Segoe UI Emoji" w:cs="Segoe UI Emoji"/>
          <w:lang w:val="en-US"/>
        </w:rPr>
        <w:t>📌</w:t>
      </w:r>
      <w:r w:rsidRPr="00CE2658">
        <w:t xml:space="preserve"> 1 CVE pendiente (</w:t>
      </w:r>
      <w:r w:rsidRPr="00CE2658">
        <w:rPr>
          <w:rFonts w:ascii="Segoe UI Emoji" w:hAnsi="Segoe UI Emoji" w:cs="Segoe UI Emoji"/>
          <w:lang w:val="en-US"/>
        </w:rPr>
        <w:t>🔴</w:t>
      </w:r>
      <w:r w:rsidRPr="00CE2658">
        <w:t xml:space="preserve">)  </w:t>
      </w:r>
    </w:p>
    <w:p w14:paraId="59E5A0D6" w14:textId="0ED9D8BB" w:rsidR="00A21B5B" w:rsidRPr="00CE2658" w:rsidRDefault="00CE2658" w:rsidP="00CE2658">
      <w:pPr>
        <w:contextualSpacing/>
        <w:rPr>
          <w:lang w:val="en-US"/>
        </w:rPr>
      </w:pPr>
      <w:r w:rsidRPr="00CE2658">
        <w:rPr>
          <w:rFonts w:ascii="Segoe UI Emoji" w:hAnsi="Segoe UI Emoji" w:cs="Segoe UI Emoji"/>
          <w:lang w:val="en-US"/>
        </w:rPr>
        <w:t>📌</w:t>
      </w:r>
      <w:r w:rsidRPr="00CE2658">
        <w:rPr>
          <w:lang w:val="en-US"/>
        </w:rPr>
        <w:t xml:space="preserve"> 18/20 OWASP (</w:t>
      </w:r>
      <w:r w:rsidRPr="00CE2658">
        <w:rPr>
          <w:rFonts w:ascii="Segoe UI Emoji" w:hAnsi="Segoe UI Emoji" w:cs="Segoe UI Emoji"/>
          <w:lang w:val="en-US"/>
        </w:rPr>
        <w:t>🟢</w:t>
      </w:r>
      <w:r w:rsidRPr="00CE2658">
        <w:rPr>
          <w:lang w:val="en-US"/>
        </w:rPr>
        <w:t xml:space="preserve">)  </w:t>
      </w:r>
    </w:p>
    <w:p w14:paraId="244AC793" w14:textId="77777777" w:rsidR="00A21B5B" w:rsidRPr="00CE2658" w:rsidRDefault="00A21B5B" w:rsidP="00A76AA1">
      <w:pPr>
        <w:contextualSpacing/>
        <w:rPr>
          <w:lang w:val="en-US"/>
        </w:rPr>
      </w:pPr>
    </w:p>
    <w:p w14:paraId="4F1FAB56" w14:textId="77777777" w:rsidR="00A21B5B" w:rsidRPr="00CE2658" w:rsidRDefault="00A21B5B" w:rsidP="00A76AA1">
      <w:pPr>
        <w:contextualSpacing/>
        <w:rPr>
          <w:lang w:val="en-US"/>
        </w:rPr>
      </w:pPr>
    </w:p>
    <w:p w14:paraId="1DBA4F9A" w14:textId="77777777" w:rsidR="00065707" w:rsidRPr="00065707" w:rsidRDefault="00065707" w:rsidP="00065707">
      <w:pPr>
        <w:contextualSpacing/>
        <w:rPr>
          <w:lang w:val="en-US"/>
        </w:rPr>
      </w:pPr>
      <w:r w:rsidRPr="00065707">
        <w:rPr>
          <w:b/>
          <w:bCs/>
          <w:lang w:val="en-US"/>
        </w:rPr>
        <w:lastRenderedPageBreak/>
        <w:t>Impacto:</w:t>
      </w:r>
    </w:p>
    <w:p w14:paraId="0F8C7D59" w14:textId="77777777" w:rsidR="00065707" w:rsidRPr="00065707" w:rsidRDefault="00065707" w:rsidP="00FF4DAE">
      <w:pPr>
        <w:numPr>
          <w:ilvl w:val="0"/>
          <w:numId w:val="189"/>
        </w:numPr>
        <w:contextualSpacing/>
        <w:rPr>
          <w:lang w:val="en-US"/>
        </w:rPr>
      </w:pPr>
      <w:r w:rsidRPr="00065707">
        <w:rPr>
          <w:lang w:val="en-US"/>
        </w:rPr>
        <w:t>6 meses sin incidentes</w:t>
      </w:r>
    </w:p>
    <w:p w14:paraId="1BB16DDD" w14:textId="77777777" w:rsidR="00065707" w:rsidRPr="00065707" w:rsidRDefault="00065707" w:rsidP="00FF4DAE">
      <w:pPr>
        <w:numPr>
          <w:ilvl w:val="0"/>
          <w:numId w:val="189"/>
        </w:numPr>
        <w:contextualSpacing/>
      </w:pPr>
      <w:r w:rsidRPr="00065707">
        <w:t>40% menos tiempo en gestión de crisis</w:t>
      </w:r>
    </w:p>
    <w:p w14:paraId="5AED2ACD" w14:textId="77777777" w:rsidR="00A21B5B" w:rsidRPr="00065707" w:rsidRDefault="00A21B5B" w:rsidP="00A76AA1">
      <w:pPr>
        <w:contextualSpacing/>
      </w:pPr>
    </w:p>
    <w:p w14:paraId="4512C440" w14:textId="77777777" w:rsidR="00A21B5B" w:rsidRPr="00065707" w:rsidRDefault="00A21B5B" w:rsidP="00A76AA1">
      <w:pPr>
        <w:contextualSpacing/>
      </w:pPr>
    </w:p>
    <w:p w14:paraId="192DF7E0" w14:textId="77777777" w:rsidR="00A21B5B" w:rsidRPr="00065707" w:rsidRDefault="00A21B5B" w:rsidP="00A76AA1">
      <w:pPr>
        <w:contextualSpacing/>
      </w:pPr>
    </w:p>
    <w:p w14:paraId="588B8896" w14:textId="77777777" w:rsidR="00A21B5B" w:rsidRPr="00065707" w:rsidRDefault="00A21B5B" w:rsidP="00A76AA1">
      <w:pPr>
        <w:contextualSpacing/>
      </w:pPr>
    </w:p>
    <w:p w14:paraId="3A1CEF5B" w14:textId="77777777" w:rsidR="00A21B5B" w:rsidRPr="00065707" w:rsidRDefault="00A21B5B" w:rsidP="00A76AA1">
      <w:pPr>
        <w:contextualSpacing/>
      </w:pPr>
    </w:p>
    <w:p w14:paraId="3101F4FC" w14:textId="77777777" w:rsidR="00A21B5B" w:rsidRPr="00065707" w:rsidRDefault="00A21B5B" w:rsidP="00A76AA1">
      <w:pPr>
        <w:contextualSpacing/>
      </w:pPr>
    </w:p>
    <w:p w14:paraId="77511D72" w14:textId="77777777" w:rsidR="00A21B5B" w:rsidRPr="00065707" w:rsidRDefault="00A21B5B" w:rsidP="00A76AA1">
      <w:pPr>
        <w:contextualSpacing/>
      </w:pPr>
    </w:p>
    <w:p w14:paraId="21C17448" w14:textId="77777777" w:rsidR="00A21B5B" w:rsidRPr="00065707" w:rsidRDefault="00A21B5B" w:rsidP="00A76AA1">
      <w:pPr>
        <w:contextualSpacing/>
      </w:pPr>
    </w:p>
    <w:p w14:paraId="506182E6" w14:textId="77777777" w:rsidR="00A21B5B" w:rsidRPr="00065707" w:rsidRDefault="00A21B5B" w:rsidP="00A76AA1">
      <w:pPr>
        <w:contextualSpacing/>
      </w:pPr>
    </w:p>
    <w:p w14:paraId="1BD810F7" w14:textId="77777777" w:rsidR="00A21B5B" w:rsidRPr="00065707" w:rsidRDefault="00A21B5B" w:rsidP="00A76AA1">
      <w:pPr>
        <w:contextualSpacing/>
      </w:pPr>
    </w:p>
    <w:p w14:paraId="30243283" w14:textId="77777777" w:rsidR="00A21B5B" w:rsidRPr="00065707" w:rsidRDefault="00A21B5B" w:rsidP="00A76AA1">
      <w:pPr>
        <w:contextualSpacing/>
      </w:pPr>
    </w:p>
    <w:p w14:paraId="16FDB2A0" w14:textId="77777777" w:rsidR="00A21B5B" w:rsidRPr="00065707" w:rsidRDefault="00A21B5B" w:rsidP="00A76AA1">
      <w:pPr>
        <w:contextualSpacing/>
      </w:pPr>
    </w:p>
    <w:p w14:paraId="11BC753D" w14:textId="77777777" w:rsidR="00A21B5B" w:rsidRPr="00065707" w:rsidRDefault="00A21B5B" w:rsidP="00A76AA1">
      <w:pPr>
        <w:contextualSpacing/>
      </w:pPr>
    </w:p>
    <w:p w14:paraId="0D6AD374" w14:textId="77777777" w:rsidR="00A21B5B" w:rsidRPr="00065707" w:rsidRDefault="00A21B5B" w:rsidP="00A76AA1">
      <w:pPr>
        <w:contextualSpacing/>
      </w:pPr>
    </w:p>
    <w:p w14:paraId="43072658" w14:textId="77777777" w:rsidR="00A21B5B" w:rsidRPr="00065707" w:rsidRDefault="00A21B5B" w:rsidP="00A76AA1">
      <w:pPr>
        <w:contextualSpacing/>
      </w:pPr>
    </w:p>
    <w:p w14:paraId="16620B52" w14:textId="77777777" w:rsidR="00C5601D" w:rsidRPr="00065707" w:rsidRDefault="00C5601D" w:rsidP="00A76AA1">
      <w:pPr>
        <w:contextualSpacing/>
      </w:pPr>
    </w:p>
    <w:p w14:paraId="4A58FBAA" w14:textId="77777777" w:rsidR="00C5601D" w:rsidRPr="00065707" w:rsidRDefault="00C5601D" w:rsidP="00A76AA1">
      <w:pPr>
        <w:contextualSpacing/>
      </w:pPr>
    </w:p>
    <w:p w14:paraId="52BB8F69" w14:textId="77777777" w:rsidR="00C5601D" w:rsidRPr="00065707" w:rsidRDefault="00C5601D" w:rsidP="00A76AA1">
      <w:pPr>
        <w:contextualSpacing/>
      </w:pPr>
    </w:p>
    <w:p w14:paraId="00798325" w14:textId="77777777" w:rsidR="002117E6" w:rsidRPr="00065707"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3A7227CC" wp14:editId="486D7FB8">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D613F" w14:textId="77777777" w:rsidR="006D7C25" w:rsidRPr="00D904A7" w:rsidRDefault="006D7C25" w:rsidP="006D7C25">
                              <w:pPr>
                                <w:pStyle w:val="Ttulo1"/>
                              </w:pPr>
                              <w:bookmarkStart w:id="16" w:name="_Toc160547542"/>
                              <w:bookmarkStart w:id="17" w:name="_Toc198839876"/>
                              <w:r w:rsidRPr="006D7C25">
                                <w:t>Bibliografía y Webgrafía</w:t>
                              </w:r>
                              <w:bookmarkEnd w:id="16"/>
                              <w:bookmarkEnd w:id="17"/>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7227CC"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59D613F" w14:textId="77777777" w:rsidR="006D7C25" w:rsidRPr="00D904A7" w:rsidRDefault="006D7C25" w:rsidP="006D7C25">
                        <w:pPr>
                          <w:pStyle w:val="Ttulo1"/>
                        </w:pPr>
                        <w:bookmarkStart w:id="18" w:name="_Toc160547542"/>
                        <w:bookmarkStart w:id="19" w:name="_Toc198839876"/>
                        <w:r w:rsidRPr="006D7C25">
                          <w:t>Bibliografía y Webgrafía</w:t>
                        </w:r>
                        <w:bookmarkEnd w:id="18"/>
                        <w:bookmarkEnd w:id="19"/>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50A8C74E" w14:textId="77777777" w:rsidR="002117E6" w:rsidRPr="00065707" w:rsidRDefault="002117E6" w:rsidP="00A76AA1">
      <w:pPr>
        <w:contextualSpacing/>
      </w:pPr>
    </w:p>
    <w:p w14:paraId="0CCE6665" w14:textId="77777777" w:rsidR="00EE34C9" w:rsidRPr="00EE34C9" w:rsidRDefault="00EE34C9" w:rsidP="00EE34C9">
      <w:pPr>
        <w:contextualSpacing/>
        <w:rPr>
          <w:b/>
          <w:bCs/>
          <w:lang w:val="en-US"/>
        </w:rPr>
      </w:pPr>
      <w:r w:rsidRPr="00EE34C9">
        <w:rPr>
          <w:b/>
          <w:bCs/>
          <w:lang w:val="en-US"/>
        </w:rPr>
        <w:t>Libros:</w:t>
      </w:r>
    </w:p>
    <w:p w14:paraId="653AE716" w14:textId="77777777" w:rsidR="00EE34C9" w:rsidRPr="00EE34C9" w:rsidRDefault="00EE34C9" w:rsidP="00FF4DAE">
      <w:pPr>
        <w:numPr>
          <w:ilvl w:val="0"/>
          <w:numId w:val="190"/>
        </w:numPr>
        <w:contextualSpacing/>
      </w:pPr>
      <w:r w:rsidRPr="00EE34C9">
        <w:rPr>
          <w:b/>
          <w:bCs/>
        </w:rPr>
        <w:t>Piattini, M., Calvo-Manzano, J. A., Cervera, J., &amp; Fernández, L.</w:t>
      </w:r>
      <w:r w:rsidRPr="00EE34C9">
        <w:t> (2020). </w:t>
      </w:r>
      <w:r w:rsidRPr="00EE34C9">
        <w:rPr>
          <w:i/>
          <w:iCs/>
        </w:rPr>
        <w:t>Métricas para la Gestión y Mejora de Procesos Software</w:t>
      </w:r>
      <w:r w:rsidRPr="00EE34C9">
        <w:t>. Ra-Ma Editorial.</w:t>
      </w:r>
    </w:p>
    <w:p w14:paraId="1FC03240" w14:textId="77777777" w:rsidR="00EE34C9" w:rsidRPr="00EE34C9" w:rsidRDefault="00EE34C9" w:rsidP="00FF4DAE">
      <w:pPr>
        <w:numPr>
          <w:ilvl w:val="0"/>
          <w:numId w:val="190"/>
        </w:numPr>
        <w:contextualSpacing/>
        <w:rPr>
          <w:lang w:val="en-US"/>
        </w:rPr>
      </w:pPr>
      <w:r w:rsidRPr="00EE34C9">
        <w:rPr>
          <w:b/>
          <w:bCs/>
        </w:rPr>
        <w:t>García, F., Bertoa, M. F., &amp; Moraga, M. Á.</w:t>
      </w:r>
      <w:r w:rsidRPr="00EE34C9">
        <w:t> (2017). </w:t>
      </w:r>
      <w:r w:rsidRPr="00EE34C9">
        <w:rPr>
          <w:i/>
          <w:iCs/>
        </w:rPr>
        <w:t>Calidad en el Desarrollo del Software: Modelos y Métricas</w:t>
      </w:r>
      <w:r w:rsidRPr="00EE34C9">
        <w:t xml:space="preserve">. </w:t>
      </w:r>
      <w:r w:rsidRPr="00EE34C9">
        <w:rPr>
          <w:lang w:val="en-US"/>
        </w:rPr>
        <w:t>Ediciones Pirámide.</w:t>
      </w:r>
    </w:p>
    <w:p w14:paraId="2B54935F" w14:textId="77777777" w:rsidR="00EE34C9" w:rsidRPr="00EE34C9" w:rsidRDefault="00EE34C9" w:rsidP="00FF4DAE">
      <w:pPr>
        <w:numPr>
          <w:ilvl w:val="0"/>
          <w:numId w:val="190"/>
        </w:numPr>
        <w:contextualSpacing/>
        <w:rPr>
          <w:lang w:val="en-US"/>
        </w:rPr>
      </w:pPr>
      <w:r w:rsidRPr="00EE34C9">
        <w:rPr>
          <w:b/>
          <w:bCs/>
        </w:rPr>
        <w:lastRenderedPageBreak/>
        <w:t>Abran, A., &amp; Buglione, L.</w:t>
      </w:r>
      <w:r w:rsidRPr="00EE34C9">
        <w:t> (2010). </w:t>
      </w:r>
      <w:r w:rsidRPr="00EE34C9">
        <w:rPr>
          <w:i/>
          <w:iCs/>
        </w:rPr>
        <w:t>Métricas de Software: Conceptos y Aplicaciones</w:t>
      </w:r>
      <w:r w:rsidRPr="00EE34C9">
        <w:t xml:space="preserve">. </w:t>
      </w:r>
      <w:r w:rsidRPr="00EE34C9">
        <w:rPr>
          <w:lang w:val="en-US"/>
        </w:rPr>
        <w:t>Alfaomega.</w:t>
      </w:r>
    </w:p>
    <w:p w14:paraId="66A68059" w14:textId="77777777" w:rsidR="00EE34C9" w:rsidRPr="00EE34C9" w:rsidRDefault="00EE34C9" w:rsidP="00FF4DAE">
      <w:pPr>
        <w:numPr>
          <w:ilvl w:val="0"/>
          <w:numId w:val="190"/>
        </w:numPr>
        <w:contextualSpacing/>
        <w:rPr>
          <w:lang w:val="en-US"/>
        </w:rPr>
      </w:pPr>
      <w:r w:rsidRPr="00EE34C9">
        <w:rPr>
          <w:b/>
          <w:bCs/>
        </w:rPr>
        <w:t>Sommerville, I.</w:t>
      </w:r>
      <w:r w:rsidRPr="00EE34C9">
        <w:t> (2018). </w:t>
      </w:r>
      <w:r w:rsidRPr="00EE34C9">
        <w:rPr>
          <w:i/>
          <w:iCs/>
        </w:rPr>
        <w:t>Ingeniería del Software</w:t>
      </w:r>
      <w:r w:rsidRPr="00EE34C9">
        <w:t xml:space="preserve"> (10ª ed.). </w:t>
      </w:r>
      <w:r w:rsidRPr="00EE34C9">
        <w:rPr>
          <w:lang w:val="en-US"/>
        </w:rPr>
        <w:t>Pearson Educación.</w:t>
      </w:r>
    </w:p>
    <w:p w14:paraId="1C96B232" w14:textId="77777777" w:rsidR="00EE34C9" w:rsidRPr="00EE34C9" w:rsidRDefault="00EE34C9" w:rsidP="00FF4DAE">
      <w:pPr>
        <w:numPr>
          <w:ilvl w:val="0"/>
          <w:numId w:val="190"/>
        </w:numPr>
        <w:contextualSpacing/>
        <w:rPr>
          <w:lang w:val="en-US"/>
        </w:rPr>
      </w:pPr>
      <w:r w:rsidRPr="00EE34C9">
        <w:rPr>
          <w:b/>
          <w:bCs/>
          <w:lang w:val="en-US"/>
        </w:rPr>
        <w:t>Pressman, R. S., &amp; Maxim, B. R.</w:t>
      </w:r>
      <w:r w:rsidRPr="00EE34C9">
        <w:rPr>
          <w:lang w:val="en-US"/>
        </w:rPr>
        <w:t> (2020). </w:t>
      </w:r>
      <w:r w:rsidRPr="00EE34C9">
        <w:rPr>
          <w:i/>
          <w:iCs/>
        </w:rPr>
        <w:t>Ingeniería del Software: Un Enfoque Práctico</w:t>
      </w:r>
      <w:r w:rsidRPr="00EE34C9">
        <w:t xml:space="preserve"> (9ª ed.). </w:t>
      </w:r>
      <w:r w:rsidRPr="00EE34C9">
        <w:rPr>
          <w:lang w:val="en-US"/>
        </w:rPr>
        <w:t>McGraw-Hill (Edición en español).</w:t>
      </w:r>
    </w:p>
    <w:p w14:paraId="10B41889" w14:textId="77777777" w:rsidR="00AA22BB" w:rsidRPr="00AA22BB" w:rsidRDefault="00AA22BB" w:rsidP="00AA22BB">
      <w:pPr>
        <w:contextualSpacing/>
        <w:rPr>
          <w:b/>
          <w:bCs/>
          <w:lang w:val="en-US"/>
        </w:rPr>
      </w:pPr>
      <w:r w:rsidRPr="00AA22BB">
        <w:rPr>
          <w:b/>
          <w:bCs/>
          <w:lang w:val="en-US"/>
        </w:rPr>
        <w:t>Estándares y Normas:</w:t>
      </w:r>
    </w:p>
    <w:p w14:paraId="681DEB27" w14:textId="77777777" w:rsidR="00AA22BB" w:rsidRPr="00AA22BB" w:rsidRDefault="00AA22BB" w:rsidP="00FF4DAE">
      <w:pPr>
        <w:numPr>
          <w:ilvl w:val="0"/>
          <w:numId w:val="191"/>
        </w:numPr>
        <w:contextualSpacing/>
        <w:rPr>
          <w:lang w:val="en-US"/>
        </w:rPr>
      </w:pPr>
      <w:r w:rsidRPr="00AA22BB">
        <w:rPr>
          <w:b/>
          <w:bCs/>
        </w:rPr>
        <w:t>ISO/IEC 25010:2011.</w:t>
      </w:r>
      <w:r w:rsidRPr="00AA22BB">
        <w:t> </w:t>
      </w:r>
      <w:r w:rsidRPr="00AA22BB">
        <w:rPr>
          <w:i/>
          <w:iCs/>
        </w:rPr>
        <w:t>Modelos de Calidad de Producto Software</w:t>
      </w:r>
      <w:r w:rsidRPr="00AA22BB">
        <w:t xml:space="preserve">. </w:t>
      </w:r>
      <w:r w:rsidRPr="00AA22BB">
        <w:rPr>
          <w:lang w:val="en-US"/>
        </w:rPr>
        <w:t>Versión oficial en español.</w:t>
      </w:r>
    </w:p>
    <w:p w14:paraId="5ED31786" w14:textId="77777777" w:rsidR="00AA22BB" w:rsidRPr="00AA22BB" w:rsidRDefault="00AA22BB" w:rsidP="00FF4DAE">
      <w:pPr>
        <w:numPr>
          <w:ilvl w:val="0"/>
          <w:numId w:val="191"/>
        </w:numPr>
        <w:contextualSpacing/>
        <w:rPr>
          <w:lang w:val="en-US"/>
        </w:rPr>
      </w:pPr>
      <w:r w:rsidRPr="00AA22BB">
        <w:rPr>
          <w:b/>
          <w:bCs/>
        </w:rPr>
        <w:t>AENOR.</w:t>
      </w:r>
      <w:r w:rsidRPr="00AA22BB">
        <w:t xml:space="preserve"> (2015). *ISO/IEC 33000: Gestión de la Calidad de Procesos Software*. </w:t>
      </w:r>
      <w:r w:rsidRPr="00AA22BB">
        <w:rPr>
          <w:lang w:val="en-US"/>
        </w:rPr>
        <w:t>Asociación Española de Normalización.</w:t>
      </w:r>
    </w:p>
    <w:p w14:paraId="00E7788A" w14:textId="77777777" w:rsidR="00F46ADA" w:rsidRPr="00F46ADA" w:rsidRDefault="00F46ADA" w:rsidP="00F46ADA">
      <w:pPr>
        <w:contextualSpacing/>
        <w:rPr>
          <w:b/>
          <w:bCs/>
          <w:lang w:val="en-US"/>
        </w:rPr>
      </w:pPr>
      <w:r w:rsidRPr="00F46ADA">
        <w:rPr>
          <w:b/>
          <w:bCs/>
          <w:lang w:val="en-US"/>
        </w:rPr>
        <w:t>Artículos y Guías:</w:t>
      </w:r>
    </w:p>
    <w:p w14:paraId="4B080526" w14:textId="77777777" w:rsidR="00F46ADA" w:rsidRPr="00F46ADA" w:rsidRDefault="00F46ADA" w:rsidP="00FF4DAE">
      <w:pPr>
        <w:numPr>
          <w:ilvl w:val="0"/>
          <w:numId w:val="192"/>
        </w:numPr>
        <w:contextualSpacing/>
        <w:rPr>
          <w:lang w:val="en-US"/>
        </w:rPr>
      </w:pPr>
      <w:r w:rsidRPr="00F46ADA">
        <w:rPr>
          <w:b/>
          <w:bCs/>
        </w:rPr>
        <w:t>Ministerio de Asuntos Económicos y Transformación Digital (España).</w:t>
      </w:r>
      <w:r w:rsidRPr="00F46ADA">
        <w:t> </w:t>
      </w:r>
      <w:r w:rsidRPr="00F46ADA">
        <w:rPr>
          <w:lang w:val="en-US"/>
        </w:rPr>
        <w:t>(2022). </w:t>
      </w:r>
      <w:r w:rsidRPr="00F46ADA">
        <w:rPr>
          <w:i/>
          <w:iCs/>
          <w:lang w:val="en-US"/>
        </w:rPr>
        <w:t>Guía de Métricas Ágiles para PYMES</w:t>
      </w:r>
      <w:r w:rsidRPr="00F46ADA">
        <w:rPr>
          <w:lang w:val="en-US"/>
        </w:rPr>
        <w:t>. </w:t>
      </w:r>
      <w:hyperlink r:id="rId10" w:tgtFrame="_blank" w:history="1">
        <w:r w:rsidRPr="00F46ADA">
          <w:rPr>
            <w:rStyle w:val="Hipervnculo"/>
            <w:lang w:val="en-US"/>
          </w:rPr>
          <w:t>https://www.portaldesarrollosw.es</w:t>
        </w:r>
      </w:hyperlink>
    </w:p>
    <w:p w14:paraId="0DBA536F" w14:textId="77777777" w:rsidR="00F46ADA" w:rsidRPr="00F46ADA" w:rsidRDefault="00F46ADA" w:rsidP="00FF4DAE">
      <w:pPr>
        <w:numPr>
          <w:ilvl w:val="0"/>
          <w:numId w:val="192"/>
        </w:numPr>
        <w:contextualSpacing/>
        <w:rPr>
          <w:lang w:val="en-US"/>
        </w:rPr>
      </w:pPr>
      <w:r w:rsidRPr="00F46ADA">
        <w:rPr>
          <w:b/>
          <w:bCs/>
        </w:rPr>
        <w:t>CMMI Institute.</w:t>
      </w:r>
      <w:r w:rsidRPr="00F46ADA">
        <w:t> (2020). </w:t>
      </w:r>
      <w:r w:rsidRPr="00F46ADA">
        <w:rPr>
          <w:i/>
          <w:iCs/>
        </w:rPr>
        <w:t>Métricas para la Mejora Continua de Procesos</w:t>
      </w:r>
      <w:r w:rsidRPr="00F46ADA">
        <w:t>. </w:t>
      </w:r>
      <w:hyperlink r:id="rId11" w:tgtFrame="_blank" w:history="1">
        <w:r w:rsidRPr="00F46ADA">
          <w:rPr>
            <w:rStyle w:val="Hipervnculo"/>
            <w:lang w:val="en-US"/>
          </w:rPr>
          <w:t>https://cmmiinstitute.com/es</w:t>
        </w:r>
      </w:hyperlink>
      <w:r w:rsidRPr="00F46ADA">
        <w:rPr>
          <w:lang w:val="en-US"/>
        </w:rPr>
        <w:t> (Recursos en español).</w:t>
      </w:r>
    </w:p>
    <w:p w14:paraId="401F72FC" w14:textId="77777777" w:rsidR="00F46ADA" w:rsidRPr="00F46ADA" w:rsidRDefault="00F46ADA" w:rsidP="00F46ADA">
      <w:pPr>
        <w:contextualSpacing/>
        <w:rPr>
          <w:lang w:val="en-US"/>
        </w:rPr>
      </w:pPr>
      <w:r w:rsidRPr="00F46ADA">
        <w:rPr>
          <w:lang w:val="en-US"/>
        </w:rPr>
        <w:pict w14:anchorId="05C20FDE">
          <v:rect id="_x0000_i1041" style="width:0;height:.75pt" o:hralign="center" o:hrstd="t" o:hrnoshade="t" o:hr="t" fillcolor="#f8faff" stroked="f"/>
        </w:pict>
      </w:r>
    </w:p>
    <w:p w14:paraId="118B0717" w14:textId="77777777" w:rsidR="00F46ADA" w:rsidRPr="00F46ADA" w:rsidRDefault="00F46ADA" w:rsidP="00F46ADA">
      <w:pPr>
        <w:contextualSpacing/>
        <w:rPr>
          <w:b/>
          <w:bCs/>
          <w:lang w:val="en-US"/>
        </w:rPr>
      </w:pPr>
      <w:r w:rsidRPr="00F46ADA">
        <w:rPr>
          <w:b/>
          <w:bCs/>
          <w:lang w:val="en-US"/>
        </w:rPr>
        <w:t>Recursos en Línea:</w:t>
      </w:r>
    </w:p>
    <w:p w14:paraId="1D9BB328" w14:textId="77777777" w:rsidR="00F46ADA" w:rsidRPr="00F46ADA" w:rsidRDefault="00F46ADA" w:rsidP="00FF4DAE">
      <w:pPr>
        <w:numPr>
          <w:ilvl w:val="0"/>
          <w:numId w:val="193"/>
        </w:numPr>
        <w:contextualSpacing/>
        <w:rPr>
          <w:lang w:val="en-US"/>
        </w:rPr>
      </w:pPr>
      <w:r w:rsidRPr="00F46ADA">
        <w:rPr>
          <w:b/>
          <w:bCs/>
        </w:rPr>
        <w:t>OWASP Top 10:2023 (Versión en Español).</w:t>
      </w:r>
      <w:r w:rsidRPr="00F46ADA">
        <w:t> </w:t>
      </w:r>
      <w:hyperlink r:id="rId12" w:tgtFrame="_blank" w:history="1">
        <w:r w:rsidRPr="00F46ADA">
          <w:rPr>
            <w:rStyle w:val="Hipervnculo"/>
            <w:lang w:val="en-US"/>
          </w:rPr>
          <w:t>https://owasp.org/www-project-top-ten/latest/es/</w:t>
        </w:r>
      </w:hyperlink>
    </w:p>
    <w:p w14:paraId="7934C90A" w14:textId="77777777" w:rsidR="00F46ADA" w:rsidRPr="00F46ADA" w:rsidRDefault="00F46ADA" w:rsidP="00FF4DAE">
      <w:pPr>
        <w:numPr>
          <w:ilvl w:val="0"/>
          <w:numId w:val="193"/>
        </w:numPr>
        <w:contextualSpacing/>
        <w:rPr>
          <w:lang w:val="en-US"/>
        </w:rPr>
      </w:pPr>
      <w:r w:rsidRPr="00F46ADA">
        <w:rPr>
          <w:b/>
          <w:bCs/>
        </w:rPr>
        <w:t>Microsoft Learn: Métricas DevOps (Español).</w:t>
      </w:r>
      <w:r w:rsidRPr="00F46ADA">
        <w:t> </w:t>
      </w:r>
      <w:hyperlink r:id="rId13" w:tgtFrame="_blank" w:history="1">
        <w:r w:rsidRPr="00F46ADA">
          <w:rPr>
            <w:rStyle w:val="Hipervnculo"/>
            <w:lang w:val="en-US"/>
          </w:rPr>
          <w:t>https://learn.microsoft.com/es-es/devops/reports/dashboards/metrics</w:t>
        </w:r>
      </w:hyperlink>
    </w:p>
    <w:p w14:paraId="791177B8" w14:textId="77777777" w:rsidR="00F46ADA" w:rsidRPr="00F46ADA" w:rsidRDefault="00F46ADA" w:rsidP="00FF4DAE">
      <w:pPr>
        <w:numPr>
          <w:ilvl w:val="0"/>
          <w:numId w:val="193"/>
        </w:numPr>
        <w:contextualSpacing/>
      </w:pPr>
      <w:r w:rsidRPr="00F46ADA">
        <w:rPr>
          <w:b/>
          <w:bCs/>
        </w:rPr>
        <w:t>SonarQube: Documentación en Español.</w:t>
      </w:r>
      <w:r w:rsidRPr="00F46ADA">
        <w:t> </w:t>
      </w:r>
      <w:hyperlink r:id="rId14" w:tgtFrame="_blank" w:history="1">
        <w:r w:rsidRPr="00F46ADA">
          <w:rPr>
            <w:rStyle w:val="Hipervnculo"/>
          </w:rPr>
          <w:t>https://docs.sonarqube.org/latest/user-guide/spanish/</w:t>
        </w:r>
      </w:hyperlink>
    </w:p>
    <w:p w14:paraId="2E2ACE0C" w14:textId="77777777" w:rsidR="00F46ADA" w:rsidRPr="00F46ADA" w:rsidRDefault="00F46ADA" w:rsidP="00FF4DAE">
      <w:pPr>
        <w:numPr>
          <w:ilvl w:val="0"/>
          <w:numId w:val="193"/>
        </w:numPr>
        <w:contextualSpacing/>
        <w:rPr>
          <w:lang w:val="en-US"/>
        </w:rPr>
      </w:pPr>
      <w:r w:rsidRPr="00F46ADA">
        <w:rPr>
          <w:b/>
          <w:bCs/>
        </w:rPr>
        <w:t>Banco Interamericano de Desarrollo (BID).</w:t>
      </w:r>
      <w:r w:rsidRPr="00F46ADA">
        <w:t> (2021). </w:t>
      </w:r>
      <w:r w:rsidRPr="00F46ADA">
        <w:rPr>
          <w:i/>
          <w:iCs/>
        </w:rPr>
        <w:t>Herramientas de Calidad Software para Startups</w:t>
      </w:r>
      <w:r w:rsidRPr="00F46ADA">
        <w:t>. </w:t>
      </w:r>
      <w:hyperlink r:id="rId15" w:tgtFrame="_blank" w:history="1">
        <w:r w:rsidRPr="00F46ADA">
          <w:rPr>
            <w:rStyle w:val="Hipervnculo"/>
            <w:lang w:val="en-US"/>
          </w:rPr>
          <w:t>https://publications.iadb.org/es</w:t>
        </w:r>
      </w:hyperlink>
    </w:p>
    <w:p w14:paraId="75F2E342" w14:textId="77777777" w:rsidR="00AB2DF6" w:rsidRPr="00EE34C9" w:rsidRDefault="00AB2DF6" w:rsidP="00A76AA1">
      <w:pPr>
        <w:contextualSpacing/>
      </w:pPr>
    </w:p>
    <w:p w14:paraId="48E5D3E1" w14:textId="77777777" w:rsidR="003F146E" w:rsidRPr="00065707" w:rsidRDefault="003F146E" w:rsidP="00A76AA1">
      <w:pPr>
        <w:contextualSpacing/>
      </w:pPr>
    </w:p>
    <w:p w14:paraId="33FE2D30" w14:textId="77777777" w:rsidR="00AB2DF6" w:rsidRPr="00065707"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2BC9A20B" wp14:editId="715A3E8F">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358B1" w14:textId="77777777" w:rsidR="006D7C25" w:rsidRPr="00D904A7" w:rsidRDefault="006D7C25" w:rsidP="006D7C25">
                              <w:pPr>
                                <w:pStyle w:val="Ttulo1"/>
                              </w:pPr>
                              <w:bookmarkStart w:id="20" w:name="_Toc160547543"/>
                              <w:bookmarkStart w:id="21" w:name="_Toc198839877"/>
                              <w:r w:rsidRPr="006D7C25">
                                <w:t>Glosario</w:t>
                              </w:r>
                              <w:bookmarkEnd w:id="20"/>
                              <w:bookmarkEnd w:id="21"/>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C9A20B"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6F358B1" w14:textId="77777777" w:rsidR="006D7C25" w:rsidRPr="00D904A7" w:rsidRDefault="006D7C25" w:rsidP="006D7C25">
                        <w:pPr>
                          <w:pStyle w:val="Ttulo1"/>
                        </w:pPr>
                        <w:bookmarkStart w:id="22" w:name="_Toc160547543"/>
                        <w:bookmarkStart w:id="23" w:name="_Toc198839877"/>
                        <w:r w:rsidRPr="006D7C25">
                          <w:t>Glosario</w:t>
                        </w:r>
                        <w:bookmarkEnd w:id="22"/>
                        <w:bookmarkEnd w:id="2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9186B19" w14:textId="77777777" w:rsidR="00AB2DF6" w:rsidRPr="00065707" w:rsidRDefault="00AB2DF6" w:rsidP="00A76AA1">
      <w:pPr>
        <w:tabs>
          <w:tab w:val="left" w:pos="1305"/>
        </w:tabs>
        <w:contextualSpacing/>
      </w:pPr>
    </w:p>
    <w:p w14:paraId="6262EFD4" w14:textId="77777777" w:rsidR="00EC1C16" w:rsidRPr="00EC1C16" w:rsidRDefault="00EC1C16" w:rsidP="00FF4DAE">
      <w:pPr>
        <w:pStyle w:val="Prrafodelista"/>
        <w:numPr>
          <w:ilvl w:val="0"/>
          <w:numId w:val="141"/>
        </w:numPr>
        <w:tabs>
          <w:tab w:val="left" w:pos="1305"/>
        </w:tabs>
      </w:pPr>
      <w:r w:rsidRPr="00FF4DAE">
        <w:rPr>
          <w:b/>
          <w:bCs/>
        </w:rPr>
        <w:t>Acoplamiento:</w:t>
      </w:r>
      <w:r w:rsidRPr="00EC1C16">
        <w:t> Grado de interdependencia entre módulos o componentes.</w:t>
      </w:r>
    </w:p>
    <w:p w14:paraId="0897905B" w14:textId="77777777" w:rsidR="00EC1C16" w:rsidRPr="00EC1C16" w:rsidRDefault="00EC1C16" w:rsidP="00FF4DAE">
      <w:pPr>
        <w:pStyle w:val="Prrafodelista"/>
        <w:numPr>
          <w:ilvl w:val="0"/>
          <w:numId w:val="141"/>
        </w:numPr>
        <w:tabs>
          <w:tab w:val="left" w:pos="1305"/>
        </w:tabs>
      </w:pPr>
      <w:r w:rsidRPr="00FF4DAE">
        <w:rPr>
          <w:b/>
          <w:bCs/>
        </w:rPr>
        <w:t>Backlog:</w:t>
      </w:r>
      <w:r w:rsidRPr="00EC1C16">
        <w:t> Lista priorizada de funcionalidades/tareas pendientes en metodologías ágiles.</w:t>
      </w:r>
    </w:p>
    <w:p w14:paraId="39899B98" w14:textId="77777777" w:rsidR="00EC1C16" w:rsidRPr="00EC1C16" w:rsidRDefault="00EC1C16" w:rsidP="00FF4DAE">
      <w:pPr>
        <w:pStyle w:val="Prrafodelista"/>
        <w:numPr>
          <w:ilvl w:val="0"/>
          <w:numId w:val="141"/>
        </w:numPr>
        <w:tabs>
          <w:tab w:val="left" w:pos="1305"/>
        </w:tabs>
      </w:pPr>
      <w:r w:rsidRPr="00FF4DAE">
        <w:rPr>
          <w:b/>
          <w:bCs/>
        </w:rPr>
        <w:t>Backup Validado:</w:t>
      </w:r>
      <w:r w:rsidRPr="00EC1C16">
        <w:t> Copia de seguridad verificada como restaurable.</w:t>
      </w:r>
    </w:p>
    <w:p w14:paraId="6F22FA52" w14:textId="77777777" w:rsidR="00EC1C16" w:rsidRPr="00EC1C16" w:rsidRDefault="00EC1C16" w:rsidP="00FF4DAE">
      <w:pPr>
        <w:pStyle w:val="Prrafodelista"/>
        <w:numPr>
          <w:ilvl w:val="0"/>
          <w:numId w:val="141"/>
        </w:numPr>
        <w:tabs>
          <w:tab w:val="left" w:pos="1305"/>
        </w:tabs>
      </w:pPr>
      <w:r w:rsidRPr="00FF4DAE">
        <w:rPr>
          <w:b/>
          <w:bCs/>
        </w:rPr>
        <w:t>Burn-down Chart:</w:t>
      </w:r>
      <w:r w:rsidRPr="00EC1C16">
        <w:t> Gráfico que muestra el trabajo pendiente vs. tiempo en un sprint.</w:t>
      </w:r>
    </w:p>
    <w:p w14:paraId="2BEA0F68" w14:textId="77777777" w:rsidR="00EC1C16" w:rsidRPr="00EC1C16" w:rsidRDefault="00EC1C16" w:rsidP="00FF4DAE">
      <w:pPr>
        <w:pStyle w:val="Prrafodelista"/>
        <w:numPr>
          <w:ilvl w:val="0"/>
          <w:numId w:val="141"/>
        </w:numPr>
        <w:tabs>
          <w:tab w:val="left" w:pos="1305"/>
        </w:tabs>
      </w:pPr>
      <w:r w:rsidRPr="00FF4DAE">
        <w:rPr>
          <w:b/>
          <w:bCs/>
        </w:rPr>
        <w:t>CI/CD (</w:t>
      </w:r>
      <w:r w:rsidRPr="00FF4DAE">
        <w:rPr>
          <w:b/>
          <w:bCs/>
          <w:i/>
          <w:iCs/>
        </w:rPr>
        <w:t>Integración Continua/Entrega Continua</w:t>
      </w:r>
      <w:r w:rsidRPr="00FF4DAE">
        <w:rPr>
          <w:b/>
          <w:bCs/>
        </w:rPr>
        <w:t>):</w:t>
      </w:r>
      <w:r w:rsidRPr="00EC1C16">
        <w:t> Automatización de pruebas y despliegues.</w:t>
      </w:r>
    </w:p>
    <w:p w14:paraId="4D5DC6BF" w14:textId="77777777" w:rsidR="00EC1C16" w:rsidRPr="00EC1C16" w:rsidRDefault="00EC1C16" w:rsidP="00FF4DAE">
      <w:pPr>
        <w:pStyle w:val="Prrafodelista"/>
        <w:numPr>
          <w:ilvl w:val="0"/>
          <w:numId w:val="141"/>
        </w:numPr>
        <w:tabs>
          <w:tab w:val="left" w:pos="1305"/>
        </w:tabs>
      </w:pPr>
      <w:r w:rsidRPr="00FF4DAE">
        <w:rPr>
          <w:b/>
          <w:bCs/>
        </w:rPr>
        <w:t>Cohesión:</w:t>
      </w:r>
      <w:r w:rsidRPr="00EC1C16">
        <w:t> Grado en que los elementos de un módulo trabajan para una sola función.</w:t>
      </w:r>
    </w:p>
    <w:p w14:paraId="219E6F8C" w14:textId="77777777" w:rsidR="00EC1C16" w:rsidRPr="00EC1C16" w:rsidRDefault="00EC1C16" w:rsidP="00FF4DAE">
      <w:pPr>
        <w:pStyle w:val="Prrafodelista"/>
        <w:numPr>
          <w:ilvl w:val="0"/>
          <w:numId w:val="141"/>
        </w:numPr>
        <w:tabs>
          <w:tab w:val="left" w:pos="1305"/>
        </w:tabs>
      </w:pPr>
      <w:r w:rsidRPr="00FF4DAE">
        <w:rPr>
          <w:b/>
          <w:bCs/>
        </w:rPr>
        <w:t>Cobertura de Pruebas:</w:t>
      </w:r>
      <w:r w:rsidRPr="00EC1C16">
        <w:t> Porcentaje de código ejecutado durante pruebas automáticas.</w:t>
      </w:r>
    </w:p>
    <w:p w14:paraId="5629FF63" w14:textId="77777777" w:rsidR="00EC1C16" w:rsidRPr="00EC1C16" w:rsidRDefault="00EC1C16" w:rsidP="00FF4DAE">
      <w:pPr>
        <w:pStyle w:val="Prrafodelista"/>
        <w:numPr>
          <w:ilvl w:val="0"/>
          <w:numId w:val="141"/>
        </w:numPr>
        <w:tabs>
          <w:tab w:val="left" w:pos="1305"/>
        </w:tabs>
      </w:pPr>
      <w:r w:rsidRPr="00FF4DAE">
        <w:rPr>
          <w:b/>
          <w:bCs/>
        </w:rPr>
        <w:t>Complejidad Ciclomática:</w:t>
      </w:r>
      <w:r w:rsidRPr="00EC1C16">
        <w:t> Número de caminos independientes en el flujo de control de un programa.</w:t>
      </w:r>
    </w:p>
    <w:p w14:paraId="24375547" w14:textId="77777777" w:rsidR="00EC1C16" w:rsidRPr="00EC1C16" w:rsidRDefault="00EC1C16" w:rsidP="00FF4DAE">
      <w:pPr>
        <w:pStyle w:val="Prrafodelista"/>
        <w:numPr>
          <w:ilvl w:val="0"/>
          <w:numId w:val="141"/>
        </w:numPr>
        <w:tabs>
          <w:tab w:val="left" w:pos="1305"/>
        </w:tabs>
      </w:pPr>
      <w:r w:rsidRPr="00FF4DAE">
        <w:rPr>
          <w:b/>
          <w:bCs/>
        </w:rPr>
        <w:t>Costo por Defecto:</w:t>
      </w:r>
      <w:r w:rsidRPr="00EC1C16">
        <w:t> Costo económico de corregir un error en fase específica del desarrollo.</w:t>
      </w:r>
    </w:p>
    <w:p w14:paraId="79CF563D" w14:textId="77777777" w:rsidR="00EC1C16" w:rsidRPr="00EC1C16" w:rsidRDefault="00EC1C16" w:rsidP="00FF4DAE">
      <w:pPr>
        <w:pStyle w:val="Prrafodelista"/>
        <w:numPr>
          <w:ilvl w:val="0"/>
          <w:numId w:val="141"/>
        </w:numPr>
        <w:tabs>
          <w:tab w:val="left" w:pos="1305"/>
        </w:tabs>
      </w:pPr>
      <w:r w:rsidRPr="00FF4DAE">
        <w:rPr>
          <w:b/>
          <w:bCs/>
        </w:rPr>
        <w:t>Cycle Time:</w:t>
      </w:r>
      <w:r w:rsidRPr="00EC1C16">
        <w:t> Tiempo activo dedicado a completar una tarea (desde inicio hasta fin).</w:t>
      </w:r>
    </w:p>
    <w:p w14:paraId="222C4D03" w14:textId="77777777" w:rsidR="00EC1C16" w:rsidRPr="00EC1C16" w:rsidRDefault="00EC1C16" w:rsidP="00FF4DAE">
      <w:pPr>
        <w:pStyle w:val="Prrafodelista"/>
        <w:numPr>
          <w:ilvl w:val="0"/>
          <w:numId w:val="141"/>
        </w:numPr>
        <w:tabs>
          <w:tab w:val="left" w:pos="1305"/>
        </w:tabs>
      </w:pPr>
      <w:r w:rsidRPr="00FF4DAE">
        <w:rPr>
          <w:b/>
          <w:bCs/>
        </w:rPr>
        <w:t>Defect Escape Rate:</w:t>
      </w:r>
      <w:r w:rsidRPr="00EC1C16">
        <w:t> Porcentaje de errores no detectados en pruebas que llegan a producción.</w:t>
      </w:r>
    </w:p>
    <w:p w14:paraId="18932078" w14:textId="77777777" w:rsidR="00EC1C16" w:rsidRPr="00EC1C16" w:rsidRDefault="00EC1C16" w:rsidP="00FF4DAE">
      <w:pPr>
        <w:pStyle w:val="Prrafodelista"/>
        <w:numPr>
          <w:ilvl w:val="0"/>
          <w:numId w:val="141"/>
        </w:numPr>
        <w:tabs>
          <w:tab w:val="left" w:pos="1305"/>
        </w:tabs>
      </w:pPr>
      <w:r w:rsidRPr="00FF4DAE">
        <w:rPr>
          <w:b/>
          <w:bCs/>
        </w:rPr>
        <w:t>Deuda Técnica:</w:t>
      </w:r>
      <w:r w:rsidRPr="00EC1C16">
        <w:t> Costo futuro por soluciones temporales tomadas durante el desarrollo.</w:t>
      </w:r>
    </w:p>
    <w:p w14:paraId="5F514DCB" w14:textId="77777777" w:rsidR="00EC1C16" w:rsidRPr="00EC1C16" w:rsidRDefault="00EC1C16" w:rsidP="00FF4DAE">
      <w:pPr>
        <w:pStyle w:val="Prrafodelista"/>
        <w:numPr>
          <w:ilvl w:val="0"/>
          <w:numId w:val="141"/>
        </w:numPr>
        <w:tabs>
          <w:tab w:val="left" w:pos="1305"/>
        </w:tabs>
      </w:pPr>
      <w:r w:rsidRPr="00FF4DAE">
        <w:rPr>
          <w:b/>
          <w:bCs/>
        </w:rPr>
        <w:t>Desarrollo Guiado por Pruebas (</w:t>
      </w:r>
      <w:r w:rsidRPr="00FF4DAE">
        <w:rPr>
          <w:b/>
          <w:bCs/>
          <w:i/>
          <w:iCs/>
        </w:rPr>
        <w:t>TDD</w:t>
      </w:r>
      <w:r w:rsidRPr="00FF4DAE">
        <w:rPr>
          <w:b/>
          <w:bCs/>
        </w:rPr>
        <w:t>):</w:t>
      </w:r>
      <w:r w:rsidRPr="00EC1C16">
        <w:t> Metodología donde las pruebas se escriben antes del código.</w:t>
      </w:r>
    </w:p>
    <w:p w14:paraId="4D225969" w14:textId="77777777" w:rsidR="00EC1C16" w:rsidRPr="00EC1C16" w:rsidRDefault="00EC1C16" w:rsidP="00FF4DAE">
      <w:pPr>
        <w:pStyle w:val="Prrafodelista"/>
        <w:numPr>
          <w:ilvl w:val="0"/>
          <w:numId w:val="141"/>
        </w:numPr>
        <w:tabs>
          <w:tab w:val="left" w:pos="1305"/>
        </w:tabs>
      </w:pPr>
      <w:r w:rsidRPr="00FF4DAE">
        <w:rPr>
          <w:b/>
          <w:bCs/>
        </w:rPr>
        <w:t>DevOps:</w:t>
      </w:r>
      <w:r w:rsidRPr="00EC1C16">
        <w:t> Cultura que integra desarrollo y operaciones para acelerar despliegues.</w:t>
      </w:r>
    </w:p>
    <w:p w14:paraId="39CCE3DE" w14:textId="77777777" w:rsidR="00EC1C16" w:rsidRPr="00EC1C16" w:rsidRDefault="00EC1C16" w:rsidP="00FF4DAE">
      <w:pPr>
        <w:pStyle w:val="Prrafodelista"/>
        <w:numPr>
          <w:ilvl w:val="0"/>
          <w:numId w:val="141"/>
        </w:numPr>
        <w:tabs>
          <w:tab w:val="left" w:pos="1305"/>
        </w:tabs>
      </w:pPr>
      <w:r w:rsidRPr="00FF4DAE">
        <w:rPr>
          <w:b/>
          <w:bCs/>
        </w:rPr>
        <w:t>Disponibilidad:</w:t>
      </w:r>
      <w:r w:rsidRPr="00EC1C16">
        <w:t> Porcentaje de tiempo que un sistema está operativo (ej: 99.95%).</w:t>
      </w:r>
    </w:p>
    <w:p w14:paraId="044E8382" w14:textId="77777777" w:rsidR="00EC1C16" w:rsidRPr="00EC1C16" w:rsidRDefault="00EC1C16" w:rsidP="00FF4DAE">
      <w:pPr>
        <w:pStyle w:val="Prrafodelista"/>
        <w:numPr>
          <w:ilvl w:val="0"/>
          <w:numId w:val="141"/>
        </w:numPr>
        <w:tabs>
          <w:tab w:val="left" w:pos="1305"/>
        </w:tabs>
      </w:pPr>
      <w:r w:rsidRPr="00FF4DAE">
        <w:rPr>
          <w:b/>
          <w:bCs/>
        </w:rPr>
        <w:lastRenderedPageBreak/>
        <w:t>Lead Time:</w:t>
      </w:r>
      <w:r w:rsidRPr="00EC1C16">
        <w:t> Tiempo total desde la solicitud de una funcionalidad hasta su entrega al cliente.</w:t>
      </w:r>
    </w:p>
    <w:p w14:paraId="5317CD1F" w14:textId="77777777" w:rsidR="00EC1C16" w:rsidRPr="00EC1C16" w:rsidRDefault="00EC1C16" w:rsidP="00FF4DAE">
      <w:pPr>
        <w:pStyle w:val="Prrafodelista"/>
        <w:numPr>
          <w:ilvl w:val="0"/>
          <w:numId w:val="141"/>
        </w:numPr>
        <w:tabs>
          <w:tab w:val="left" w:pos="1305"/>
        </w:tabs>
      </w:pPr>
      <w:r w:rsidRPr="00FF4DAE">
        <w:rPr>
          <w:b/>
          <w:bCs/>
        </w:rPr>
        <w:t>Líneas de Código (</w:t>
      </w:r>
      <w:r w:rsidRPr="00FF4DAE">
        <w:rPr>
          <w:b/>
          <w:bCs/>
          <w:i/>
          <w:iCs/>
        </w:rPr>
        <w:t>LOC</w:t>
      </w:r>
      <w:r w:rsidRPr="00FF4DAE">
        <w:rPr>
          <w:b/>
          <w:bCs/>
        </w:rPr>
        <w:t>):</w:t>
      </w:r>
      <w:r w:rsidRPr="00EC1C16">
        <w:t> Medida de tamaño del software basada en líneas de código fuente.</w:t>
      </w:r>
    </w:p>
    <w:p w14:paraId="5324EF42" w14:textId="77777777" w:rsidR="00EC1C16" w:rsidRPr="00EC1C16" w:rsidRDefault="00EC1C16" w:rsidP="00FF4DAE">
      <w:pPr>
        <w:pStyle w:val="Prrafodelista"/>
        <w:numPr>
          <w:ilvl w:val="0"/>
          <w:numId w:val="141"/>
        </w:numPr>
        <w:tabs>
          <w:tab w:val="left" w:pos="1305"/>
        </w:tabs>
      </w:pPr>
      <w:r w:rsidRPr="00FF4DAE">
        <w:rPr>
          <w:b/>
          <w:bCs/>
        </w:rPr>
        <w:t>Métrica:</w:t>
      </w:r>
      <w:r w:rsidRPr="00EC1C16">
        <w:t> Medida cuantitativa o cualitativa para evaluar atributos de software.</w:t>
      </w:r>
    </w:p>
    <w:p w14:paraId="4AFB9E61" w14:textId="77777777" w:rsidR="00EC1C16" w:rsidRPr="00EC1C16" w:rsidRDefault="00EC1C16" w:rsidP="00FF4DAE">
      <w:pPr>
        <w:pStyle w:val="Prrafodelista"/>
        <w:numPr>
          <w:ilvl w:val="0"/>
          <w:numId w:val="141"/>
        </w:numPr>
        <w:tabs>
          <w:tab w:val="left" w:pos="1305"/>
        </w:tabs>
      </w:pPr>
      <w:r w:rsidRPr="00FF4DAE">
        <w:rPr>
          <w:b/>
          <w:bCs/>
        </w:rPr>
        <w:t>MTTD (</w:t>
      </w:r>
      <w:r w:rsidRPr="00FF4DAE">
        <w:rPr>
          <w:b/>
          <w:bCs/>
          <w:i/>
          <w:iCs/>
        </w:rPr>
        <w:t>Tiempo Medio de Detección</w:t>
      </w:r>
      <w:r w:rsidRPr="00FF4DAE">
        <w:rPr>
          <w:b/>
          <w:bCs/>
        </w:rPr>
        <w:t>):</w:t>
      </w:r>
      <w:r w:rsidRPr="00EC1C16">
        <w:t> Tiempo promedio para identificar una vulnerabilidad.</w:t>
      </w:r>
    </w:p>
    <w:p w14:paraId="31F7BC31" w14:textId="77777777" w:rsidR="00EC1C16" w:rsidRPr="00EC1C16" w:rsidRDefault="00EC1C16" w:rsidP="00FF4DAE">
      <w:pPr>
        <w:pStyle w:val="Prrafodelista"/>
        <w:numPr>
          <w:ilvl w:val="0"/>
          <w:numId w:val="141"/>
        </w:numPr>
        <w:tabs>
          <w:tab w:val="left" w:pos="1305"/>
        </w:tabs>
      </w:pPr>
      <w:r w:rsidRPr="00FF4DAE">
        <w:rPr>
          <w:b/>
          <w:bCs/>
        </w:rPr>
        <w:t>MTTR (</w:t>
      </w:r>
      <w:r w:rsidRPr="00FF4DAE">
        <w:rPr>
          <w:b/>
          <w:bCs/>
          <w:i/>
          <w:iCs/>
        </w:rPr>
        <w:t>Tiempo Medio de Recuperación</w:t>
      </w:r>
      <w:r w:rsidRPr="00FF4DAE">
        <w:rPr>
          <w:b/>
          <w:bCs/>
        </w:rPr>
        <w:t>):</w:t>
      </w:r>
      <w:r w:rsidRPr="00EC1C16">
        <w:t> Tiempo promedio para resolver incidentes en producción.</w:t>
      </w:r>
    </w:p>
    <w:p w14:paraId="07FB6C2F" w14:textId="77777777" w:rsidR="00EC1C16" w:rsidRPr="00EC1C16" w:rsidRDefault="00EC1C16" w:rsidP="00FF4DAE">
      <w:pPr>
        <w:pStyle w:val="Prrafodelista"/>
        <w:numPr>
          <w:ilvl w:val="0"/>
          <w:numId w:val="141"/>
        </w:numPr>
        <w:tabs>
          <w:tab w:val="left" w:pos="1305"/>
        </w:tabs>
      </w:pPr>
      <w:r w:rsidRPr="00FF4DAE">
        <w:rPr>
          <w:b/>
          <w:bCs/>
        </w:rPr>
        <w:t>Planning Poker:</w:t>
      </w:r>
      <w:r w:rsidRPr="00EC1C16">
        <w:t> Técnica para estimar esfuerzo de tareas mediante consenso.</w:t>
      </w:r>
    </w:p>
    <w:p w14:paraId="53720C62" w14:textId="77777777" w:rsidR="00EC1C16" w:rsidRPr="00EC1C16" w:rsidRDefault="00EC1C16" w:rsidP="00FF4DAE">
      <w:pPr>
        <w:pStyle w:val="Prrafodelista"/>
        <w:numPr>
          <w:ilvl w:val="0"/>
          <w:numId w:val="141"/>
        </w:numPr>
        <w:tabs>
          <w:tab w:val="left" w:pos="1305"/>
        </w:tabs>
      </w:pPr>
      <w:r w:rsidRPr="00FF4DAE">
        <w:rPr>
          <w:b/>
          <w:bCs/>
        </w:rPr>
        <w:t>Proceso de Software:</w:t>
      </w:r>
      <w:r w:rsidRPr="00EC1C16">
        <w:t> Conjunto de actividades para desarrollar, operar y mantener software.</w:t>
      </w:r>
    </w:p>
    <w:p w14:paraId="5951E61D" w14:textId="77777777" w:rsidR="00EC1C16" w:rsidRPr="00EC1C16" w:rsidRDefault="00EC1C16" w:rsidP="00FF4DAE">
      <w:pPr>
        <w:pStyle w:val="Prrafodelista"/>
        <w:numPr>
          <w:ilvl w:val="0"/>
          <w:numId w:val="141"/>
        </w:numPr>
        <w:tabs>
          <w:tab w:val="left" w:pos="1305"/>
        </w:tabs>
      </w:pPr>
      <w:r w:rsidRPr="00FF4DAE">
        <w:rPr>
          <w:b/>
          <w:bCs/>
        </w:rPr>
        <w:t>Proyecto de Software:</w:t>
      </w:r>
      <w:r w:rsidRPr="00EC1C16">
        <w:t> Esfuerzo temporal para crear un producto o servicio de software.</w:t>
      </w:r>
    </w:p>
    <w:p w14:paraId="35F5D08F" w14:textId="77777777" w:rsidR="00EC1C16" w:rsidRPr="00EC1C16" w:rsidRDefault="00EC1C16" w:rsidP="00FF4DAE">
      <w:pPr>
        <w:pStyle w:val="Prrafodelista"/>
        <w:numPr>
          <w:ilvl w:val="0"/>
          <w:numId w:val="141"/>
        </w:numPr>
        <w:tabs>
          <w:tab w:val="left" w:pos="1305"/>
        </w:tabs>
      </w:pPr>
      <w:r w:rsidRPr="00FF4DAE">
        <w:rPr>
          <w:b/>
          <w:bCs/>
        </w:rPr>
        <w:t>Puntos de Historia:</w:t>
      </w:r>
      <w:r w:rsidRPr="00EC1C16">
        <w:t> Unidad que mide la complejidad/esfuerzo de una tarea en metodologías ágiles.</w:t>
      </w:r>
    </w:p>
    <w:p w14:paraId="324ED89D" w14:textId="77777777" w:rsidR="00EC1C16" w:rsidRPr="00EC1C16" w:rsidRDefault="00EC1C16" w:rsidP="00FF4DAE">
      <w:pPr>
        <w:pStyle w:val="Prrafodelista"/>
        <w:numPr>
          <w:ilvl w:val="0"/>
          <w:numId w:val="141"/>
        </w:numPr>
        <w:tabs>
          <w:tab w:val="left" w:pos="1305"/>
        </w:tabs>
      </w:pPr>
      <w:r w:rsidRPr="00FF4DAE">
        <w:rPr>
          <w:b/>
          <w:bCs/>
        </w:rPr>
        <w:t>Puntos Función (</w:t>
      </w:r>
      <w:r w:rsidRPr="00FF4DAE">
        <w:rPr>
          <w:b/>
          <w:bCs/>
          <w:i/>
          <w:iCs/>
        </w:rPr>
        <w:t>PF</w:t>
      </w:r>
      <w:r w:rsidRPr="00FF4DAE">
        <w:rPr>
          <w:b/>
          <w:bCs/>
        </w:rPr>
        <w:t>):</w:t>
      </w:r>
      <w:r w:rsidRPr="00EC1C16">
        <w:t> Medida de funcionalidad entregada al usuario, independiente de tecnología.</w:t>
      </w:r>
    </w:p>
    <w:p w14:paraId="15D8D0A3" w14:textId="77777777" w:rsidR="00EC1C16" w:rsidRPr="00EC1C16" w:rsidRDefault="00EC1C16" w:rsidP="00FF4DAE">
      <w:pPr>
        <w:pStyle w:val="Prrafodelista"/>
        <w:numPr>
          <w:ilvl w:val="0"/>
          <w:numId w:val="141"/>
        </w:numPr>
        <w:tabs>
          <w:tab w:val="left" w:pos="1305"/>
        </w:tabs>
      </w:pPr>
      <w:r w:rsidRPr="00FF4DAE">
        <w:rPr>
          <w:b/>
          <w:bCs/>
        </w:rPr>
        <w:t>Refactorización:</w:t>
      </w:r>
      <w:r w:rsidRPr="00EC1C16">
        <w:t> Reestructurar código para mejorar su diseño sin alterar funcionalidad externa.</w:t>
      </w:r>
    </w:p>
    <w:p w14:paraId="39C8A946" w14:textId="77777777" w:rsidR="00EC1C16" w:rsidRPr="00EC1C16" w:rsidRDefault="00EC1C16" w:rsidP="00FF4DAE">
      <w:pPr>
        <w:pStyle w:val="Prrafodelista"/>
        <w:numPr>
          <w:ilvl w:val="0"/>
          <w:numId w:val="141"/>
        </w:numPr>
        <w:tabs>
          <w:tab w:val="left" w:pos="1305"/>
        </w:tabs>
      </w:pPr>
      <w:r w:rsidRPr="00FF4DAE">
        <w:rPr>
          <w:b/>
          <w:bCs/>
        </w:rPr>
        <w:t>Retorno de Inversión (</w:t>
      </w:r>
      <w:r w:rsidRPr="00FF4DAE">
        <w:rPr>
          <w:b/>
          <w:bCs/>
          <w:i/>
          <w:iCs/>
        </w:rPr>
        <w:t>ROI</w:t>
      </w:r>
      <w:r w:rsidRPr="00FF4DAE">
        <w:rPr>
          <w:b/>
          <w:bCs/>
        </w:rPr>
        <w:t>):</w:t>
      </w:r>
      <w:r w:rsidRPr="00EC1C16">
        <w:t> Beneficio económico obtenido vs. recursos invertidos.</w:t>
      </w:r>
    </w:p>
    <w:p w14:paraId="6212B4C6" w14:textId="77777777" w:rsidR="00EC1C16" w:rsidRPr="00EC1C16" w:rsidRDefault="00EC1C16" w:rsidP="00FF4DAE">
      <w:pPr>
        <w:pStyle w:val="Prrafodelista"/>
        <w:numPr>
          <w:ilvl w:val="0"/>
          <w:numId w:val="141"/>
        </w:numPr>
        <w:tabs>
          <w:tab w:val="left" w:pos="1305"/>
        </w:tabs>
      </w:pPr>
      <w:r w:rsidRPr="00FF4DAE">
        <w:rPr>
          <w:b/>
          <w:bCs/>
        </w:rPr>
        <w:t>RTO (</w:t>
      </w:r>
      <w:r w:rsidRPr="00FF4DAE">
        <w:rPr>
          <w:b/>
          <w:bCs/>
          <w:i/>
          <w:iCs/>
        </w:rPr>
        <w:t>Objetivo de Tiempo de Recuperación</w:t>
      </w:r>
      <w:r w:rsidRPr="00FF4DAE">
        <w:rPr>
          <w:b/>
          <w:bCs/>
        </w:rPr>
        <w:t>):</w:t>
      </w:r>
      <w:r w:rsidRPr="00EC1C16">
        <w:t> Tiempo máximo aceptable para restaurar un sistema tras fallo.</w:t>
      </w:r>
    </w:p>
    <w:p w14:paraId="02AE01AD" w14:textId="77777777" w:rsidR="00EC1C16" w:rsidRPr="00EC1C16" w:rsidRDefault="00EC1C16" w:rsidP="00FF4DAE">
      <w:pPr>
        <w:pStyle w:val="Prrafodelista"/>
        <w:numPr>
          <w:ilvl w:val="0"/>
          <w:numId w:val="141"/>
        </w:numPr>
        <w:tabs>
          <w:tab w:val="left" w:pos="1305"/>
        </w:tabs>
      </w:pPr>
      <w:r w:rsidRPr="00FF4DAE">
        <w:rPr>
          <w:b/>
          <w:bCs/>
        </w:rPr>
        <w:t>Sprint:</w:t>
      </w:r>
      <w:r w:rsidRPr="00EC1C16">
        <w:t> Iteración de trabajo en Scrum (1-4 semanas).</w:t>
      </w:r>
    </w:p>
    <w:p w14:paraId="6882F2FB" w14:textId="77777777" w:rsidR="00EC1C16" w:rsidRPr="00EC1C16" w:rsidRDefault="00EC1C16" w:rsidP="00FF4DAE">
      <w:pPr>
        <w:pStyle w:val="Prrafodelista"/>
        <w:numPr>
          <w:ilvl w:val="0"/>
          <w:numId w:val="141"/>
        </w:numPr>
        <w:tabs>
          <w:tab w:val="left" w:pos="1305"/>
        </w:tabs>
      </w:pPr>
      <w:r w:rsidRPr="00FF4DAE">
        <w:rPr>
          <w:b/>
          <w:bCs/>
        </w:rPr>
        <w:t>Tasa de Bloqueo de Ataques:</w:t>
      </w:r>
      <w:r w:rsidRPr="00EC1C16">
        <w:t> Porcentaje de intentos de ataque detenidos por sistemas de defensa.</w:t>
      </w:r>
    </w:p>
    <w:p w14:paraId="02B07CAD" w14:textId="77777777" w:rsidR="00EC1C16" w:rsidRPr="00EC1C16" w:rsidRDefault="00EC1C16" w:rsidP="00FF4DAE">
      <w:pPr>
        <w:pStyle w:val="Prrafodelista"/>
        <w:numPr>
          <w:ilvl w:val="0"/>
          <w:numId w:val="141"/>
        </w:numPr>
        <w:tabs>
          <w:tab w:val="left" w:pos="1305"/>
        </w:tabs>
      </w:pPr>
      <w:r w:rsidRPr="00FF4DAE">
        <w:rPr>
          <w:b/>
          <w:bCs/>
        </w:rPr>
        <w:t>Tasa de Entrega:</w:t>
      </w:r>
      <w:r w:rsidRPr="00EC1C16">
        <w:t> Número de tareas completadas por unidad de tiempo (ej: historias/sprint).</w:t>
      </w:r>
    </w:p>
    <w:p w14:paraId="47ABBC22" w14:textId="77777777" w:rsidR="00EC1C16" w:rsidRPr="00EC1C16" w:rsidRDefault="00EC1C16" w:rsidP="00FF4DAE">
      <w:pPr>
        <w:pStyle w:val="Prrafodelista"/>
        <w:numPr>
          <w:ilvl w:val="0"/>
          <w:numId w:val="141"/>
        </w:numPr>
        <w:tabs>
          <w:tab w:val="left" w:pos="1305"/>
        </w:tabs>
      </w:pPr>
      <w:r w:rsidRPr="00FF4DAE">
        <w:rPr>
          <w:b/>
          <w:bCs/>
        </w:rPr>
        <w:lastRenderedPageBreak/>
        <w:t>Tasa de Errores:</w:t>
      </w:r>
      <w:r w:rsidRPr="00EC1C16">
        <w:t> Porcentaje de solicitudes fallidas frente al total.</w:t>
      </w:r>
    </w:p>
    <w:p w14:paraId="225D428A" w14:textId="77777777" w:rsidR="00EC1C16" w:rsidRPr="00EC1C16" w:rsidRDefault="00EC1C16" w:rsidP="00FF4DAE">
      <w:pPr>
        <w:pStyle w:val="Prrafodelista"/>
        <w:numPr>
          <w:ilvl w:val="0"/>
          <w:numId w:val="141"/>
        </w:numPr>
        <w:tabs>
          <w:tab w:val="left" w:pos="1305"/>
        </w:tabs>
      </w:pPr>
      <w:r w:rsidRPr="00FF4DAE">
        <w:rPr>
          <w:b/>
          <w:bCs/>
        </w:rPr>
        <w:t>Tiempo de Respuesta (</w:t>
      </w:r>
      <w:r w:rsidRPr="00FF4DAE">
        <w:rPr>
          <w:b/>
          <w:bCs/>
          <w:i/>
          <w:iCs/>
        </w:rPr>
        <w:t>p95</w:t>
      </w:r>
      <w:r w:rsidRPr="00FF4DAE">
        <w:rPr>
          <w:b/>
          <w:bCs/>
        </w:rPr>
        <w:t>):</w:t>
      </w:r>
      <w:r w:rsidRPr="00EC1C16">
        <w:t> Tiempo que tarda el sistema en responder al 95% de solicitudes.</w:t>
      </w:r>
    </w:p>
    <w:p w14:paraId="6ECE7EF9" w14:textId="77777777" w:rsidR="00EC1C16" w:rsidRPr="00EC1C16" w:rsidRDefault="00EC1C16" w:rsidP="00FF4DAE">
      <w:pPr>
        <w:pStyle w:val="Prrafodelista"/>
        <w:numPr>
          <w:ilvl w:val="0"/>
          <w:numId w:val="141"/>
        </w:numPr>
        <w:tabs>
          <w:tab w:val="left" w:pos="1305"/>
        </w:tabs>
      </w:pPr>
      <w:r w:rsidRPr="00FF4DAE">
        <w:rPr>
          <w:b/>
          <w:bCs/>
        </w:rPr>
        <w:t>Velocidad del Equipo:</w:t>
      </w:r>
      <w:r w:rsidRPr="00EC1C16">
        <w:t> Capacidad de un equipo ágil para completar trabajo por sprint (en puntos).</w:t>
      </w:r>
    </w:p>
    <w:p w14:paraId="02EA044E" w14:textId="77777777" w:rsidR="00EC1C16" w:rsidRPr="00EC1C16" w:rsidRDefault="00EC1C16" w:rsidP="00FF4DAE">
      <w:pPr>
        <w:pStyle w:val="Prrafodelista"/>
        <w:numPr>
          <w:ilvl w:val="0"/>
          <w:numId w:val="141"/>
        </w:numPr>
        <w:tabs>
          <w:tab w:val="left" w:pos="1305"/>
        </w:tabs>
      </w:pPr>
      <w:r w:rsidRPr="00FF4DAE">
        <w:rPr>
          <w:b/>
          <w:bCs/>
        </w:rPr>
        <w:t>Vulnerabilidad Crítica:</w:t>
      </w:r>
      <w:r w:rsidRPr="00EC1C16">
        <w:t> Fallo de seguridad no resuelto con alto riesgo de explotación.</w:t>
      </w:r>
    </w:p>
    <w:p w14:paraId="78D15DB1" w14:textId="77777777" w:rsidR="00AB2DF6" w:rsidRPr="00065707" w:rsidRDefault="00AB2DF6" w:rsidP="00A76AA1">
      <w:pPr>
        <w:tabs>
          <w:tab w:val="left" w:pos="1305"/>
        </w:tabs>
        <w:contextualSpacing/>
      </w:pPr>
    </w:p>
    <w:p w14:paraId="130457AC" w14:textId="77777777" w:rsidR="00C5601D" w:rsidRPr="00065707" w:rsidRDefault="00C5601D" w:rsidP="00A76AA1">
      <w:pPr>
        <w:tabs>
          <w:tab w:val="left" w:pos="1305"/>
        </w:tabs>
        <w:contextualSpacing/>
      </w:pPr>
    </w:p>
    <w:p w14:paraId="28A42B71" w14:textId="77777777" w:rsidR="00C5601D" w:rsidRPr="00065707" w:rsidRDefault="00C5601D" w:rsidP="00A76AA1">
      <w:pPr>
        <w:tabs>
          <w:tab w:val="left" w:pos="1305"/>
        </w:tabs>
        <w:contextualSpacing/>
      </w:pPr>
    </w:p>
    <w:p w14:paraId="3D234C3E" w14:textId="77777777" w:rsidR="00C5601D" w:rsidRPr="00065707" w:rsidRDefault="00C5601D" w:rsidP="00A76AA1">
      <w:pPr>
        <w:tabs>
          <w:tab w:val="left" w:pos="1305"/>
        </w:tabs>
        <w:contextualSpacing/>
      </w:pPr>
    </w:p>
    <w:p w14:paraId="0E30B739" w14:textId="77777777" w:rsidR="00C5601D" w:rsidRPr="00065707" w:rsidRDefault="00C5601D" w:rsidP="00A76AA1">
      <w:pPr>
        <w:tabs>
          <w:tab w:val="left" w:pos="1305"/>
        </w:tabs>
        <w:contextualSpacing/>
      </w:pPr>
    </w:p>
    <w:p w14:paraId="7DF1D13B" w14:textId="77777777" w:rsidR="00C5601D" w:rsidRPr="00065707" w:rsidRDefault="00C5601D" w:rsidP="00A76AA1">
      <w:pPr>
        <w:tabs>
          <w:tab w:val="left" w:pos="1305"/>
        </w:tabs>
        <w:contextualSpacing/>
      </w:pPr>
    </w:p>
    <w:sectPr w:rsidR="00C5601D" w:rsidRPr="00065707"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FC43B" w14:textId="77777777" w:rsidR="00E86F03" w:rsidRDefault="00E86F03" w:rsidP="007F1B53">
      <w:pPr>
        <w:spacing w:before="0" w:after="0" w:line="240" w:lineRule="auto"/>
      </w:pPr>
      <w:r>
        <w:separator/>
      </w:r>
    </w:p>
  </w:endnote>
  <w:endnote w:type="continuationSeparator" w:id="0">
    <w:p w14:paraId="589CC35A" w14:textId="77777777" w:rsidR="00E86F03" w:rsidRDefault="00E86F0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F4C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C6A3E2D" wp14:editId="12E04BE5">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1CC5A4C" wp14:editId="57B0E1B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1CC5A4C"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FDB69" w14:textId="77777777" w:rsidR="00E86F03" w:rsidRDefault="00E86F03" w:rsidP="007F1B53">
      <w:pPr>
        <w:spacing w:before="0" w:after="0" w:line="240" w:lineRule="auto"/>
      </w:pPr>
      <w:r>
        <w:separator/>
      </w:r>
    </w:p>
  </w:footnote>
  <w:footnote w:type="continuationSeparator" w:id="0">
    <w:p w14:paraId="11725C6F" w14:textId="77777777" w:rsidR="00E86F03" w:rsidRDefault="00E86F0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036D" w14:textId="77777777" w:rsidR="00A66A79" w:rsidRDefault="00A66A79">
    <w:pPr>
      <w:pStyle w:val="Encabezado"/>
    </w:pPr>
    <w:r>
      <w:rPr>
        <w:noProof/>
      </w:rPr>
      <w:drawing>
        <wp:anchor distT="0" distB="0" distL="114300" distR="114300" simplePos="0" relativeHeight="251667456" behindDoc="0" locked="0" layoutInCell="1" allowOverlap="1" wp14:anchorId="621FF641" wp14:editId="7F37029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947"/>
    <w:multiLevelType w:val="multilevel"/>
    <w:tmpl w:val="2C48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573F"/>
    <w:multiLevelType w:val="hybridMultilevel"/>
    <w:tmpl w:val="BEBE1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14F9B"/>
    <w:multiLevelType w:val="multilevel"/>
    <w:tmpl w:val="5362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14D3D"/>
    <w:multiLevelType w:val="multilevel"/>
    <w:tmpl w:val="B31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A387A"/>
    <w:multiLevelType w:val="multilevel"/>
    <w:tmpl w:val="A3B6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F5648"/>
    <w:multiLevelType w:val="multilevel"/>
    <w:tmpl w:val="B35A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22300"/>
    <w:multiLevelType w:val="multilevel"/>
    <w:tmpl w:val="FEFA4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5C67CF"/>
    <w:multiLevelType w:val="multilevel"/>
    <w:tmpl w:val="96F6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A00EC"/>
    <w:multiLevelType w:val="multilevel"/>
    <w:tmpl w:val="2E18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713FFB"/>
    <w:multiLevelType w:val="multilevel"/>
    <w:tmpl w:val="9A92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A706E"/>
    <w:multiLevelType w:val="multilevel"/>
    <w:tmpl w:val="E09C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A7AE3"/>
    <w:multiLevelType w:val="multilevel"/>
    <w:tmpl w:val="4DD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8829C9"/>
    <w:multiLevelType w:val="multilevel"/>
    <w:tmpl w:val="5C50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D391E"/>
    <w:multiLevelType w:val="multilevel"/>
    <w:tmpl w:val="00E6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B2E93"/>
    <w:multiLevelType w:val="multilevel"/>
    <w:tmpl w:val="08CE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42011"/>
    <w:multiLevelType w:val="multilevel"/>
    <w:tmpl w:val="CB96D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AB4117"/>
    <w:multiLevelType w:val="multilevel"/>
    <w:tmpl w:val="C684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121D96"/>
    <w:multiLevelType w:val="multilevel"/>
    <w:tmpl w:val="662A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9E2F22"/>
    <w:multiLevelType w:val="multilevel"/>
    <w:tmpl w:val="E67CB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552227"/>
    <w:multiLevelType w:val="multilevel"/>
    <w:tmpl w:val="B6E6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A05CF9"/>
    <w:multiLevelType w:val="multilevel"/>
    <w:tmpl w:val="FDD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E23AED"/>
    <w:multiLevelType w:val="multilevel"/>
    <w:tmpl w:val="8BCCA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E53794"/>
    <w:multiLevelType w:val="multilevel"/>
    <w:tmpl w:val="AB7C3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113C02"/>
    <w:multiLevelType w:val="multilevel"/>
    <w:tmpl w:val="C30A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0114A1"/>
    <w:multiLevelType w:val="multilevel"/>
    <w:tmpl w:val="36DAA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7853AE"/>
    <w:multiLevelType w:val="multilevel"/>
    <w:tmpl w:val="179A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A10853"/>
    <w:multiLevelType w:val="multilevel"/>
    <w:tmpl w:val="14F43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E24A68"/>
    <w:multiLevelType w:val="multilevel"/>
    <w:tmpl w:val="9D32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3E23D2"/>
    <w:multiLevelType w:val="multilevel"/>
    <w:tmpl w:val="BD087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F73903"/>
    <w:multiLevelType w:val="multilevel"/>
    <w:tmpl w:val="BD98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A808E7"/>
    <w:multiLevelType w:val="multilevel"/>
    <w:tmpl w:val="5DF865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002EC4"/>
    <w:multiLevelType w:val="multilevel"/>
    <w:tmpl w:val="A91E6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CA7651"/>
    <w:multiLevelType w:val="multilevel"/>
    <w:tmpl w:val="ABC0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D9528D"/>
    <w:multiLevelType w:val="multilevel"/>
    <w:tmpl w:val="6ED8D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206CF0"/>
    <w:multiLevelType w:val="multilevel"/>
    <w:tmpl w:val="E864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E32CC4"/>
    <w:multiLevelType w:val="multilevel"/>
    <w:tmpl w:val="11F67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0D4177"/>
    <w:multiLevelType w:val="hybridMultilevel"/>
    <w:tmpl w:val="87344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54C4A0C"/>
    <w:multiLevelType w:val="hybridMultilevel"/>
    <w:tmpl w:val="E2E04DC8"/>
    <w:lvl w:ilvl="0" w:tplc="EA9AC13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54E166F"/>
    <w:multiLevelType w:val="multilevel"/>
    <w:tmpl w:val="99FC0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7A59A6"/>
    <w:multiLevelType w:val="multilevel"/>
    <w:tmpl w:val="D844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012355"/>
    <w:multiLevelType w:val="multilevel"/>
    <w:tmpl w:val="75385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0C3AB8"/>
    <w:multiLevelType w:val="multilevel"/>
    <w:tmpl w:val="CB96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8BF7A7C"/>
    <w:multiLevelType w:val="multilevel"/>
    <w:tmpl w:val="94E6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892F85"/>
    <w:multiLevelType w:val="hybridMultilevel"/>
    <w:tmpl w:val="7E0AA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B02639B"/>
    <w:multiLevelType w:val="multilevel"/>
    <w:tmpl w:val="114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D03BA5"/>
    <w:multiLevelType w:val="multilevel"/>
    <w:tmpl w:val="BCB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D14D2D"/>
    <w:multiLevelType w:val="multilevel"/>
    <w:tmpl w:val="0DE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FC4B00"/>
    <w:multiLevelType w:val="multilevel"/>
    <w:tmpl w:val="2878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D9730C"/>
    <w:multiLevelType w:val="multilevel"/>
    <w:tmpl w:val="DCDA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EB1598"/>
    <w:multiLevelType w:val="multilevel"/>
    <w:tmpl w:val="224C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365A73"/>
    <w:multiLevelType w:val="multilevel"/>
    <w:tmpl w:val="6712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EE591B"/>
    <w:multiLevelType w:val="multilevel"/>
    <w:tmpl w:val="4D6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9846EB"/>
    <w:multiLevelType w:val="multilevel"/>
    <w:tmpl w:val="ECF88B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FD85EF6"/>
    <w:multiLevelType w:val="multilevel"/>
    <w:tmpl w:val="84DC5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82416F"/>
    <w:multiLevelType w:val="multilevel"/>
    <w:tmpl w:val="FB300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E404CE"/>
    <w:multiLevelType w:val="multilevel"/>
    <w:tmpl w:val="0CD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F02E13"/>
    <w:multiLevelType w:val="multilevel"/>
    <w:tmpl w:val="85B2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2E02B4"/>
    <w:multiLevelType w:val="multilevel"/>
    <w:tmpl w:val="E2F21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32336A8"/>
    <w:multiLevelType w:val="multilevel"/>
    <w:tmpl w:val="FED852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331578A"/>
    <w:multiLevelType w:val="multilevel"/>
    <w:tmpl w:val="0C1E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B67625"/>
    <w:multiLevelType w:val="multilevel"/>
    <w:tmpl w:val="71BA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6205E30"/>
    <w:multiLevelType w:val="multilevel"/>
    <w:tmpl w:val="5F28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172E60"/>
    <w:multiLevelType w:val="multilevel"/>
    <w:tmpl w:val="CD386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AB2334E"/>
    <w:multiLevelType w:val="multilevel"/>
    <w:tmpl w:val="CAE41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E4279E"/>
    <w:multiLevelType w:val="multilevel"/>
    <w:tmpl w:val="2A32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284F21"/>
    <w:multiLevelType w:val="multilevel"/>
    <w:tmpl w:val="CC92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4A5E99"/>
    <w:multiLevelType w:val="multilevel"/>
    <w:tmpl w:val="A922F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375324"/>
    <w:multiLevelType w:val="multilevel"/>
    <w:tmpl w:val="94E6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3A38D9"/>
    <w:multiLevelType w:val="multilevel"/>
    <w:tmpl w:val="206C3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715779"/>
    <w:multiLevelType w:val="multilevel"/>
    <w:tmpl w:val="09D0C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5342C5"/>
    <w:multiLevelType w:val="multilevel"/>
    <w:tmpl w:val="88C80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6A23CD"/>
    <w:multiLevelType w:val="multilevel"/>
    <w:tmpl w:val="74045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8D7EC5"/>
    <w:multiLevelType w:val="multilevel"/>
    <w:tmpl w:val="555C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572874"/>
    <w:multiLevelType w:val="multilevel"/>
    <w:tmpl w:val="3D22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A44D22"/>
    <w:multiLevelType w:val="multilevel"/>
    <w:tmpl w:val="BFA84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C95890"/>
    <w:multiLevelType w:val="multilevel"/>
    <w:tmpl w:val="A164F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AB33B8"/>
    <w:multiLevelType w:val="multilevel"/>
    <w:tmpl w:val="AADC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C80446"/>
    <w:multiLevelType w:val="multilevel"/>
    <w:tmpl w:val="3CEC8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1DE4546"/>
    <w:multiLevelType w:val="multilevel"/>
    <w:tmpl w:val="C8AAD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1E30F3E"/>
    <w:multiLevelType w:val="multilevel"/>
    <w:tmpl w:val="E6C2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3933D5D"/>
    <w:multiLevelType w:val="multilevel"/>
    <w:tmpl w:val="A65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EA4B04"/>
    <w:multiLevelType w:val="multilevel"/>
    <w:tmpl w:val="438C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3108D0"/>
    <w:multiLevelType w:val="multilevel"/>
    <w:tmpl w:val="9B56D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974F7A"/>
    <w:multiLevelType w:val="multilevel"/>
    <w:tmpl w:val="93FC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A67B9C"/>
    <w:multiLevelType w:val="multilevel"/>
    <w:tmpl w:val="CDE2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0E5CCB"/>
    <w:multiLevelType w:val="multilevel"/>
    <w:tmpl w:val="4D62F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7416589"/>
    <w:multiLevelType w:val="multilevel"/>
    <w:tmpl w:val="1BF25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096F9E"/>
    <w:multiLevelType w:val="multilevel"/>
    <w:tmpl w:val="7B6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5E2F78"/>
    <w:multiLevelType w:val="multilevel"/>
    <w:tmpl w:val="78725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92B635C"/>
    <w:multiLevelType w:val="multilevel"/>
    <w:tmpl w:val="178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342929"/>
    <w:multiLevelType w:val="multilevel"/>
    <w:tmpl w:val="6CD6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B625AB"/>
    <w:multiLevelType w:val="hybridMultilevel"/>
    <w:tmpl w:val="80244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AF2038B"/>
    <w:multiLevelType w:val="multilevel"/>
    <w:tmpl w:val="2258E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49254A"/>
    <w:multiLevelType w:val="multilevel"/>
    <w:tmpl w:val="8BEE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1F250D"/>
    <w:multiLevelType w:val="multilevel"/>
    <w:tmpl w:val="49547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14633E"/>
    <w:multiLevelType w:val="multilevel"/>
    <w:tmpl w:val="101AF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D8717FB"/>
    <w:multiLevelType w:val="multilevel"/>
    <w:tmpl w:val="362EE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1C75BC"/>
    <w:multiLevelType w:val="multilevel"/>
    <w:tmpl w:val="0C546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1F4277"/>
    <w:multiLevelType w:val="multilevel"/>
    <w:tmpl w:val="126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5A13D0"/>
    <w:multiLevelType w:val="multilevel"/>
    <w:tmpl w:val="941C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053DEA"/>
    <w:multiLevelType w:val="multilevel"/>
    <w:tmpl w:val="D43E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AC6FA6"/>
    <w:multiLevelType w:val="multilevel"/>
    <w:tmpl w:val="ED48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70428F"/>
    <w:multiLevelType w:val="multilevel"/>
    <w:tmpl w:val="4168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4E846A3"/>
    <w:multiLevelType w:val="multilevel"/>
    <w:tmpl w:val="3918D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5811ABC"/>
    <w:multiLevelType w:val="multilevel"/>
    <w:tmpl w:val="83AC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492B5A"/>
    <w:multiLevelType w:val="multilevel"/>
    <w:tmpl w:val="C430E4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9685533"/>
    <w:multiLevelType w:val="multilevel"/>
    <w:tmpl w:val="7A46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955591"/>
    <w:multiLevelType w:val="multilevel"/>
    <w:tmpl w:val="E2685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E6465F"/>
    <w:multiLevelType w:val="multilevel"/>
    <w:tmpl w:val="E00CE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D2A7B34"/>
    <w:multiLevelType w:val="multilevel"/>
    <w:tmpl w:val="BDA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EF0513"/>
    <w:multiLevelType w:val="hybridMultilevel"/>
    <w:tmpl w:val="DF56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E472D74"/>
    <w:multiLevelType w:val="multilevel"/>
    <w:tmpl w:val="1212C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E8A5BB6"/>
    <w:multiLevelType w:val="multilevel"/>
    <w:tmpl w:val="57FC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ED0A8B"/>
    <w:multiLevelType w:val="multilevel"/>
    <w:tmpl w:val="4552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05E5F2B"/>
    <w:multiLevelType w:val="multilevel"/>
    <w:tmpl w:val="81DA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AB7805"/>
    <w:multiLevelType w:val="multilevel"/>
    <w:tmpl w:val="4F6AF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73768A"/>
    <w:multiLevelType w:val="multilevel"/>
    <w:tmpl w:val="B142B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246DE7"/>
    <w:multiLevelType w:val="multilevel"/>
    <w:tmpl w:val="F5B0E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095231"/>
    <w:multiLevelType w:val="multilevel"/>
    <w:tmpl w:val="E632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AA68A8"/>
    <w:multiLevelType w:val="multilevel"/>
    <w:tmpl w:val="8348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FB0E64"/>
    <w:multiLevelType w:val="multilevel"/>
    <w:tmpl w:val="9398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4574E1A"/>
    <w:multiLevelType w:val="multilevel"/>
    <w:tmpl w:val="282E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4737770"/>
    <w:multiLevelType w:val="multilevel"/>
    <w:tmpl w:val="BB4A8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253CA0"/>
    <w:multiLevelType w:val="multilevel"/>
    <w:tmpl w:val="EFF8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5F67B24"/>
    <w:multiLevelType w:val="multilevel"/>
    <w:tmpl w:val="F2E2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61037F"/>
    <w:multiLevelType w:val="multilevel"/>
    <w:tmpl w:val="9772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327426"/>
    <w:multiLevelType w:val="multilevel"/>
    <w:tmpl w:val="66D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3F46A4"/>
    <w:multiLevelType w:val="multilevel"/>
    <w:tmpl w:val="7AF2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74F3C3B"/>
    <w:multiLevelType w:val="multilevel"/>
    <w:tmpl w:val="CFCA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D24767"/>
    <w:multiLevelType w:val="multilevel"/>
    <w:tmpl w:val="0DF02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CD388E"/>
    <w:multiLevelType w:val="multilevel"/>
    <w:tmpl w:val="98A0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97027F"/>
    <w:multiLevelType w:val="multilevel"/>
    <w:tmpl w:val="D0945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BB57FB9"/>
    <w:multiLevelType w:val="multilevel"/>
    <w:tmpl w:val="6932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DC41BA"/>
    <w:multiLevelType w:val="multilevel"/>
    <w:tmpl w:val="8FE0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E64330"/>
    <w:multiLevelType w:val="multilevel"/>
    <w:tmpl w:val="AE9E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310974"/>
    <w:multiLevelType w:val="multilevel"/>
    <w:tmpl w:val="9DE4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D8F1208"/>
    <w:multiLevelType w:val="multilevel"/>
    <w:tmpl w:val="BE182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E220356"/>
    <w:multiLevelType w:val="multilevel"/>
    <w:tmpl w:val="3CE2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196ECD"/>
    <w:multiLevelType w:val="multilevel"/>
    <w:tmpl w:val="E2C8D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0211CAF"/>
    <w:multiLevelType w:val="multilevel"/>
    <w:tmpl w:val="2FEA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805D5E"/>
    <w:multiLevelType w:val="multilevel"/>
    <w:tmpl w:val="6FD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EF6C18"/>
    <w:multiLevelType w:val="multilevel"/>
    <w:tmpl w:val="2B88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390784"/>
    <w:multiLevelType w:val="multilevel"/>
    <w:tmpl w:val="D62C0EA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9313EA"/>
    <w:multiLevelType w:val="multilevel"/>
    <w:tmpl w:val="7032AD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1D853E6"/>
    <w:multiLevelType w:val="multilevel"/>
    <w:tmpl w:val="BA0AB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24242A3"/>
    <w:multiLevelType w:val="multilevel"/>
    <w:tmpl w:val="562C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E11A6F"/>
    <w:multiLevelType w:val="multilevel"/>
    <w:tmpl w:val="9A321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35867ED"/>
    <w:multiLevelType w:val="multilevel"/>
    <w:tmpl w:val="9D0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5D26AE"/>
    <w:multiLevelType w:val="multilevel"/>
    <w:tmpl w:val="43D81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D47C00"/>
    <w:multiLevelType w:val="multilevel"/>
    <w:tmpl w:val="CA26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0A1AC6"/>
    <w:multiLevelType w:val="multilevel"/>
    <w:tmpl w:val="9D10D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40C6FB7"/>
    <w:multiLevelType w:val="multilevel"/>
    <w:tmpl w:val="FB2A0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820C35"/>
    <w:multiLevelType w:val="multilevel"/>
    <w:tmpl w:val="E11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6C3B30"/>
    <w:multiLevelType w:val="multilevel"/>
    <w:tmpl w:val="B59CD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7B76A4"/>
    <w:multiLevelType w:val="multilevel"/>
    <w:tmpl w:val="658E6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562EB6"/>
    <w:multiLevelType w:val="multilevel"/>
    <w:tmpl w:val="80EC7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A3B2141"/>
    <w:multiLevelType w:val="multilevel"/>
    <w:tmpl w:val="E8A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823D42"/>
    <w:multiLevelType w:val="multilevel"/>
    <w:tmpl w:val="AEAA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D073FA"/>
    <w:multiLevelType w:val="multilevel"/>
    <w:tmpl w:val="21E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9C01E5"/>
    <w:multiLevelType w:val="multilevel"/>
    <w:tmpl w:val="A806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BBA1D71"/>
    <w:multiLevelType w:val="multilevel"/>
    <w:tmpl w:val="3EC0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C4185B"/>
    <w:multiLevelType w:val="multilevel"/>
    <w:tmpl w:val="3BF8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7127A9"/>
    <w:multiLevelType w:val="multilevel"/>
    <w:tmpl w:val="9356B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B72237"/>
    <w:multiLevelType w:val="multilevel"/>
    <w:tmpl w:val="A008F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CD07C3"/>
    <w:multiLevelType w:val="multilevel"/>
    <w:tmpl w:val="05445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F1C554F"/>
    <w:multiLevelType w:val="multilevel"/>
    <w:tmpl w:val="1EB2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24128A"/>
    <w:multiLevelType w:val="multilevel"/>
    <w:tmpl w:val="E90E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F265E51"/>
    <w:multiLevelType w:val="hybridMultilevel"/>
    <w:tmpl w:val="174E6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F641356"/>
    <w:multiLevelType w:val="multilevel"/>
    <w:tmpl w:val="DF3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B41D02"/>
    <w:multiLevelType w:val="multilevel"/>
    <w:tmpl w:val="236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AF323A"/>
    <w:multiLevelType w:val="multilevel"/>
    <w:tmpl w:val="0FD01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0B22435"/>
    <w:multiLevelType w:val="multilevel"/>
    <w:tmpl w:val="9000E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2C70B1"/>
    <w:multiLevelType w:val="multilevel"/>
    <w:tmpl w:val="1676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8B2859"/>
    <w:multiLevelType w:val="multilevel"/>
    <w:tmpl w:val="478E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9F0F4D"/>
    <w:multiLevelType w:val="multilevel"/>
    <w:tmpl w:val="7EC27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353061B"/>
    <w:multiLevelType w:val="multilevel"/>
    <w:tmpl w:val="E8C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A6042C"/>
    <w:multiLevelType w:val="multilevel"/>
    <w:tmpl w:val="962EF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4B45C12"/>
    <w:multiLevelType w:val="multilevel"/>
    <w:tmpl w:val="AD38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5022FB8"/>
    <w:multiLevelType w:val="multilevel"/>
    <w:tmpl w:val="E222F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103887"/>
    <w:multiLevelType w:val="multilevel"/>
    <w:tmpl w:val="891A3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903AC2"/>
    <w:multiLevelType w:val="multilevel"/>
    <w:tmpl w:val="BB24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6DD5D3F"/>
    <w:multiLevelType w:val="multilevel"/>
    <w:tmpl w:val="E67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A66001"/>
    <w:multiLevelType w:val="multilevel"/>
    <w:tmpl w:val="B8B0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AE025C9"/>
    <w:multiLevelType w:val="multilevel"/>
    <w:tmpl w:val="B8BA6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AEB4D93"/>
    <w:multiLevelType w:val="multilevel"/>
    <w:tmpl w:val="696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177CC2"/>
    <w:multiLevelType w:val="multilevel"/>
    <w:tmpl w:val="D95E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940E87"/>
    <w:multiLevelType w:val="multilevel"/>
    <w:tmpl w:val="EC98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A9089C"/>
    <w:multiLevelType w:val="multilevel"/>
    <w:tmpl w:val="D4D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526C00"/>
    <w:multiLevelType w:val="multilevel"/>
    <w:tmpl w:val="F754F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F384B48"/>
    <w:multiLevelType w:val="multilevel"/>
    <w:tmpl w:val="BA4EB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55318E"/>
    <w:multiLevelType w:val="multilevel"/>
    <w:tmpl w:val="B2F8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FA76E54"/>
    <w:multiLevelType w:val="multilevel"/>
    <w:tmpl w:val="B3463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49614">
    <w:abstractNumId w:val="43"/>
  </w:num>
  <w:num w:numId="2" w16cid:durableId="924336239">
    <w:abstractNumId w:val="44"/>
  </w:num>
  <w:num w:numId="3" w16cid:durableId="508956883">
    <w:abstractNumId w:val="102"/>
  </w:num>
  <w:num w:numId="4" w16cid:durableId="581837288">
    <w:abstractNumId w:val="104"/>
  </w:num>
  <w:num w:numId="5" w16cid:durableId="839471612">
    <w:abstractNumId w:val="164"/>
  </w:num>
  <w:num w:numId="6" w16cid:durableId="1797524123">
    <w:abstractNumId w:val="16"/>
  </w:num>
  <w:num w:numId="7" w16cid:durableId="1869297443">
    <w:abstractNumId w:val="19"/>
  </w:num>
  <w:num w:numId="8" w16cid:durableId="1428424082">
    <w:abstractNumId w:val="13"/>
  </w:num>
  <w:num w:numId="9" w16cid:durableId="418454582">
    <w:abstractNumId w:val="121"/>
  </w:num>
  <w:num w:numId="10" w16cid:durableId="198592992">
    <w:abstractNumId w:val="172"/>
  </w:num>
  <w:num w:numId="11" w16cid:durableId="496191234">
    <w:abstractNumId w:val="156"/>
  </w:num>
  <w:num w:numId="12" w16cid:durableId="185406378">
    <w:abstractNumId w:val="84"/>
  </w:num>
  <w:num w:numId="13" w16cid:durableId="1946693529">
    <w:abstractNumId w:val="24"/>
  </w:num>
  <w:num w:numId="14" w16cid:durableId="1592622932">
    <w:abstractNumId w:val="36"/>
  </w:num>
  <w:num w:numId="15" w16cid:durableId="1718091877">
    <w:abstractNumId w:val="118"/>
  </w:num>
  <w:num w:numId="16" w16cid:durableId="1467357713">
    <w:abstractNumId w:val="120"/>
  </w:num>
  <w:num w:numId="17" w16cid:durableId="245581877">
    <w:abstractNumId w:val="67"/>
  </w:num>
  <w:num w:numId="18" w16cid:durableId="1460421173">
    <w:abstractNumId w:val="149"/>
  </w:num>
  <w:num w:numId="19" w16cid:durableId="77603030">
    <w:abstractNumId w:val="73"/>
  </w:num>
  <w:num w:numId="20" w16cid:durableId="799229765">
    <w:abstractNumId w:val="142"/>
  </w:num>
  <w:num w:numId="21" w16cid:durableId="1997418032">
    <w:abstractNumId w:val="150"/>
  </w:num>
  <w:num w:numId="22" w16cid:durableId="1343311855">
    <w:abstractNumId w:val="174"/>
  </w:num>
  <w:num w:numId="23" w16cid:durableId="1147472044">
    <w:abstractNumId w:val="140"/>
  </w:num>
  <w:num w:numId="24" w16cid:durableId="1255894967">
    <w:abstractNumId w:val="66"/>
  </w:num>
  <w:num w:numId="25" w16cid:durableId="372117794">
    <w:abstractNumId w:val="50"/>
  </w:num>
  <w:num w:numId="26" w16cid:durableId="2036274574">
    <w:abstractNumId w:val="5"/>
  </w:num>
  <w:num w:numId="27" w16cid:durableId="1205099110">
    <w:abstractNumId w:val="135"/>
  </w:num>
  <w:num w:numId="28" w16cid:durableId="2110200556">
    <w:abstractNumId w:val="26"/>
  </w:num>
  <w:num w:numId="29" w16cid:durableId="127863035">
    <w:abstractNumId w:val="182"/>
  </w:num>
  <w:num w:numId="30" w16cid:durableId="1431395160">
    <w:abstractNumId w:val="186"/>
  </w:num>
  <w:num w:numId="31" w16cid:durableId="1911688804">
    <w:abstractNumId w:val="91"/>
  </w:num>
  <w:num w:numId="32" w16cid:durableId="1141531637">
    <w:abstractNumId w:val="167"/>
  </w:num>
  <w:num w:numId="33" w16cid:durableId="603807273">
    <w:abstractNumId w:val="94"/>
  </w:num>
  <w:num w:numId="34" w16cid:durableId="1072124881">
    <w:abstractNumId w:val="185"/>
  </w:num>
  <w:num w:numId="35" w16cid:durableId="1684550347">
    <w:abstractNumId w:val="92"/>
  </w:num>
  <w:num w:numId="36" w16cid:durableId="1507359427">
    <w:abstractNumId w:val="40"/>
  </w:num>
  <w:num w:numId="37" w16cid:durableId="2077967806">
    <w:abstractNumId w:val="49"/>
  </w:num>
  <w:num w:numId="38" w16cid:durableId="342629211">
    <w:abstractNumId w:val="31"/>
  </w:num>
  <w:num w:numId="39" w16cid:durableId="400181176">
    <w:abstractNumId w:val="122"/>
  </w:num>
  <w:num w:numId="40" w16cid:durableId="1369918171">
    <w:abstractNumId w:val="18"/>
  </w:num>
  <w:num w:numId="41" w16cid:durableId="1461262586">
    <w:abstractNumId w:val="22"/>
  </w:num>
  <w:num w:numId="42" w16cid:durableId="1408457598">
    <w:abstractNumId w:val="137"/>
  </w:num>
  <w:num w:numId="43" w16cid:durableId="739063399">
    <w:abstractNumId w:val="63"/>
  </w:num>
  <w:num w:numId="44" w16cid:durableId="1263151947">
    <w:abstractNumId w:val="129"/>
  </w:num>
  <w:num w:numId="45" w16cid:durableId="1787460563">
    <w:abstractNumId w:val="116"/>
  </w:num>
  <w:num w:numId="46" w16cid:durableId="2029212631">
    <w:abstractNumId w:val="151"/>
  </w:num>
  <w:num w:numId="47" w16cid:durableId="1324504528">
    <w:abstractNumId w:val="96"/>
  </w:num>
  <w:num w:numId="48" w16cid:durableId="321589640">
    <w:abstractNumId w:val="115"/>
  </w:num>
  <w:num w:numId="49" w16cid:durableId="353463765">
    <w:abstractNumId w:val="178"/>
  </w:num>
  <w:num w:numId="50" w16cid:durableId="1492719159">
    <w:abstractNumId w:val="117"/>
  </w:num>
  <w:num w:numId="51" w16cid:durableId="648092676">
    <w:abstractNumId w:val="1"/>
  </w:num>
  <w:num w:numId="52" w16cid:durableId="598103571">
    <w:abstractNumId w:val="107"/>
  </w:num>
  <w:num w:numId="53" w16cid:durableId="1282421721">
    <w:abstractNumId w:val="171"/>
  </w:num>
  <w:num w:numId="54" w16cid:durableId="1205677265">
    <w:abstractNumId w:val="38"/>
  </w:num>
  <w:num w:numId="55" w16cid:durableId="1133400303">
    <w:abstractNumId w:val="70"/>
  </w:num>
  <w:num w:numId="56" w16cid:durableId="2027051502">
    <w:abstractNumId w:val="114"/>
  </w:num>
  <w:num w:numId="57" w16cid:durableId="1846087460">
    <w:abstractNumId w:val="65"/>
  </w:num>
  <w:num w:numId="58" w16cid:durableId="1316108692">
    <w:abstractNumId w:val="68"/>
  </w:num>
  <w:num w:numId="59" w16cid:durableId="1590118740">
    <w:abstractNumId w:val="86"/>
  </w:num>
  <w:num w:numId="60" w16cid:durableId="338775291">
    <w:abstractNumId w:val="163"/>
  </w:num>
  <w:num w:numId="61" w16cid:durableId="1692492140">
    <w:abstractNumId w:val="97"/>
  </w:num>
  <w:num w:numId="62" w16cid:durableId="301926007">
    <w:abstractNumId w:val="35"/>
  </w:num>
  <w:num w:numId="63" w16cid:durableId="257104328">
    <w:abstractNumId w:val="141"/>
  </w:num>
  <w:num w:numId="64" w16cid:durableId="1612781702">
    <w:abstractNumId w:val="85"/>
  </w:num>
  <w:num w:numId="65" w16cid:durableId="1560285706">
    <w:abstractNumId w:val="29"/>
  </w:num>
  <w:num w:numId="66" w16cid:durableId="269243958">
    <w:abstractNumId w:val="106"/>
  </w:num>
  <w:num w:numId="67" w16cid:durableId="1648053682">
    <w:abstractNumId w:val="46"/>
  </w:num>
  <w:num w:numId="68" w16cid:durableId="1133450484">
    <w:abstractNumId w:val="170"/>
  </w:num>
  <w:num w:numId="69" w16cid:durableId="1828476888">
    <w:abstractNumId w:val="181"/>
  </w:num>
  <w:num w:numId="70" w16cid:durableId="576863290">
    <w:abstractNumId w:val="93"/>
  </w:num>
  <w:num w:numId="71" w16cid:durableId="134418130">
    <w:abstractNumId w:val="87"/>
  </w:num>
  <w:num w:numId="72" w16cid:durableId="2016417741">
    <w:abstractNumId w:val="78"/>
  </w:num>
  <w:num w:numId="73" w16cid:durableId="1004631422">
    <w:abstractNumId w:val="132"/>
  </w:num>
  <w:num w:numId="74" w16cid:durableId="333999374">
    <w:abstractNumId w:val="56"/>
  </w:num>
  <w:num w:numId="75" w16cid:durableId="842890146">
    <w:abstractNumId w:val="175"/>
  </w:num>
  <w:num w:numId="76" w16cid:durableId="2085297729">
    <w:abstractNumId w:val="108"/>
  </w:num>
  <w:num w:numId="77" w16cid:durableId="1194463171">
    <w:abstractNumId w:val="126"/>
  </w:num>
  <w:num w:numId="78" w16cid:durableId="1351684053">
    <w:abstractNumId w:val="152"/>
  </w:num>
  <w:num w:numId="79" w16cid:durableId="2094889947">
    <w:abstractNumId w:val="3"/>
  </w:num>
  <w:num w:numId="80" w16cid:durableId="275717809">
    <w:abstractNumId w:val="146"/>
  </w:num>
  <w:num w:numId="81" w16cid:durableId="1613171887">
    <w:abstractNumId w:val="83"/>
  </w:num>
  <w:num w:numId="82" w16cid:durableId="1531457432">
    <w:abstractNumId w:val="119"/>
  </w:num>
  <w:num w:numId="83" w16cid:durableId="629019566">
    <w:abstractNumId w:val="42"/>
  </w:num>
  <w:num w:numId="84" w16cid:durableId="627931423">
    <w:abstractNumId w:val="69"/>
  </w:num>
  <w:num w:numId="85" w16cid:durableId="96559961">
    <w:abstractNumId w:val="145"/>
  </w:num>
  <w:num w:numId="86" w16cid:durableId="395511111">
    <w:abstractNumId w:val="47"/>
  </w:num>
  <w:num w:numId="87" w16cid:durableId="1981617362">
    <w:abstractNumId w:val="75"/>
  </w:num>
  <w:num w:numId="88" w16cid:durableId="1810398859">
    <w:abstractNumId w:val="144"/>
  </w:num>
  <w:num w:numId="89" w16cid:durableId="517085140">
    <w:abstractNumId w:val="39"/>
  </w:num>
  <w:num w:numId="90" w16cid:durableId="938221499">
    <w:abstractNumId w:val="127"/>
  </w:num>
  <w:num w:numId="91" w16cid:durableId="519903688">
    <w:abstractNumId w:val="15"/>
  </w:num>
  <w:num w:numId="92" w16cid:durableId="721293672">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93" w16cid:durableId="1020469419">
    <w:abstractNumId w:val="148"/>
  </w:num>
  <w:num w:numId="94" w16cid:durableId="676616435">
    <w:abstractNumId w:val="176"/>
  </w:num>
  <w:num w:numId="95" w16cid:durableId="165485538">
    <w:abstractNumId w:val="124"/>
  </w:num>
  <w:num w:numId="96" w16cid:durableId="874581283">
    <w:abstractNumId w:val="191"/>
  </w:num>
  <w:num w:numId="97" w16cid:durableId="1407606111">
    <w:abstractNumId w:val="51"/>
  </w:num>
  <w:num w:numId="98" w16cid:durableId="596862314">
    <w:abstractNumId w:val="153"/>
  </w:num>
  <w:num w:numId="99" w16cid:durableId="1717511434">
    <w:abstractNumId w:val="71"/>
  </w:num>
  <w:num w:numId="100" w16cid:durableId="1106581807">
    <w:abstractNumId w:val="88"/>
  </w:num>
  <w:num w:numId="101" w16cid:durableId="1587228727">
    <w:abstractNumId w:val="111"/>
  </w:num>
  <w:num w:numId="102" w16cid:durableId="1655064318">
    <w:abstractNumId w:val="12"/>
  </w:num>
  <w:num w:numId="103" w16cid:durableId="657729517">
    <w:abstractNumId w:val="128"/>
  </w:num>
  <w:num w:numId="104" w16cid:durableId="1854102127">
    <w:abstractNumId w:val="154"/>
  </w:num>
  <w:num w:numId="105" w16cid:durableId="392851796">
    <w:abstractNumId w:val="74"/>
  </w:num>
  <w:num w:numId="106" w16cid:durableId="134837434">
    <w:abstractNumId w:val="81"/>
  </w:num>
  <w:num w:numId="107" w16cid:durableId="470634680">
    <w:abstractNumId w:val="157"/>
  </w:num>
  <w:num w:numId="108" w16cid:durableId="1656295410">
    <w:abstractNumId w:val="21"/>
  </w:num>
  <w:num w:numId="109" w16cid:durableId="2131125428">
    <w:abstractNumId w:val="179"/>
  </w:num>
  <w:num w:numId="110" w16cid:durableId="277951457">
    <w:abstractNumId w:val="138"/>
  </w:num>
  <w:num w:numId="111" w16cid:durableId="1344161113">
    <w:abstractNumId w:val="2"/>
  </w:num>
  <w:num w:numId="112" w16cid:durableId="540827857">
    <w:abstractNumId w:val="133"/>
  </w:num>
  <w:num w:numId="113" w16cid:durableId="59791793">
    <w:abstractNumId w:val="162"/>
  </w:num>
  <w:num w:numId="114" w16cid:durableId="1787506026">
    <w:abstractNumId w:val="53"/>
  </w:num>
  <w:num w:numId="115" w16cid:durableId="1259219022">
    <w:abstractNumId w:val="190"/>
  </w:num>
  <w:num w:numId="116" w16cid:durableId="1577979092">
    <w:abstractNumId w:val="123"/>
  </w:num>
  <w:num w:numId="117" w16cid:durableId="1327054631">
    <w:abstractNumId w:val="109"/>
  </w:num>
  <w:num w:numId="118" w16cid:durableId="858852730">
    <w:abstractNumId w:val="59"/>
  </w:num>
  <w:num w:numId="119" w16cid:durableId="1609659670">
    <w:abstractNumId w:val="27"/>
  </w:num>
  <w:num w:numId="120" w16cid:durableId="921839129">
    <w:abstractNumId w:val="45"/>
  </w:num>
  <w:num w:numId="121" w16cid:durableId="2085375453">
    <w:abstractNumId w:val="103"/>
  </w:num>
  <w:num w:numId="122" w16cid:durableId="2027126436">
    <w:abstractNumId w:val="161"/>
  </w:num>
  <w:num w:numId="123" w16cid:durableId="2070761376">
    <w:abstractNumId w:val="147"/>
  </w:num>
  <w:num w:numId="124" w16cid:durableId="269972205">
    <w:abstractNumId w:val="8"/>
  </w:num>
  <w:num w:numId="125" w16cid:durableId="1381133170">
    <w:abstractNumId w:val="58"/>
  </w:num>
  <w:num w:numId="126" w16cid:durableId="311059030">
    <w:abstractNumId w:val="4"/>
  </w:num>
  <w:num w:numId="127" w16cid:durableId="403451928">
    <w:abstractNumId w:val="131"/>
  </w:num>
  <w:num w:numId="128" w16cid:durableId="1049916811">
    <w:abstractNumId w:val="48"/>
  </w:num>
  <w:num w:numId="129" w16cid:durableId="1589997781">
    <w:abstractNumId w:val="55"/>
  </w:num>
  <w:num w:numId="130" w16cid:durableId="729156094">
    <w:abstractNumId w:val="158"/>
  </w:num>
  <w:num w:numId="131" w16cid:durableId="2118939662">
    <w:abstractNumId w:val="32"/>
  </w:num>
  <w:num w:numId="132" w16cid:durableId="687216479">
    <w:abstractNumId w:val="57"/>
  </w:num>
  <w:num w:numId="133" w16cid:durableId="538593502">
    <w:abstractNumId w:val="30"/>
  </w:num>
  <w:num w:numId="134" w16cid:durableId="368341211">
    <w:abstractNumId w:val="61"/>
  </w:num>
  <w:num w:numId="135" w16cid:durableId="1095397203">
    <w:abstractNumId w:val="77"/>
  </w:num>
  <w:num w:numId="136" w16cid:durableId="482695568">
    <w:abstractNumId w:val="34"/>
  </w:num>
  <w:num w:numId="137" w16cid:durableId="2002661322">
    <w:abstractNumId w:val="33"/>
  </w:num>
  <w:num w:numId="138" w16cid:durableId="1792165137">
    <w:abstractNumId w:val="169"/>
  </w:num>
  <w:num w:numId="139" w16cid:durableId="386883835">
    <w:abstractNumId w:val="7"/>
  </w:num>
  <w:num w:numId="140" w16cid:durableId="1162283047">
    <w:abstractNumId w:val="112"/>
  </w:num>
  <w:num w:numId="141" w16cid:durableId="144006695">
    <w:abstractNumId w:val="110"/>
  </w:num>
  <w:num w:numId="142" w16cid:durableId="300699738">
    <w:abstractNumId w:val="173"/>
  </w:num>
  <w:num w:numId="143" w16cid:durableId="1546604223">
    <w:abstractNumId w:val="89"/>
  </w:num>
  <w:num w:numId="144" w16cid:durableId="1752971573">
    <w:abstractNumId w:val="187"/>
  </w:num>
  <w:num w:numId="145" w16cid:durableId="202251720">
    <w:abstractNumId w:val="189"/>
  </w:num>
  <w:num w:numId="146" w16cid:durableId="1230380367">
    <w:abstractNumId w:val="72"/>
  </w:num>
  <w:num w:numId="147" w16cid:durableId="1280720672">
    <w:abstractNumId w:val="23"/>
  </w:num>
  <w:num w:numId="148" w16cid:durableId="1158417987">
    <w:abstractNumId w:val="180"/>
  </w:num>
  <w:num w:numId="149" w16cid:durableId="1308507646">
    <w:abstractNumId w:val="139"/>
  </w:num>
  <w:num w:numId="150" w16cid:durableId="342441833">
    <w:abstractNumId w:val="98"/>
  </w:num>
  <w:num w:numId="151" w16cid:durableId="1385759818">
    <w:abstractNumId w:val="166"/>
  </w:num>
  <w:num w:numId="152" w16cid:durableId="908267677">
    <w:abstractNumId w:val="177"/>
  </w:num>
  <w:num w:numId="153" w16cid:durableId="461851035">
    <w:abstractNumId w:val="80"/>
  </w:num>
  <w:num w:numId="154" w16cid:durableId="437066923">
    <w:abstractNumId w:val="6"/>
  </w:num>
  <w:num w:numId="155" w16cid:durableId="36054707">
    <w:abstractNumId w:val="90"/>
  </w:num>
  <w:num w:numId="156" w16cid:durableId="316228597">
    <w:abstractNumId w:val="125"/>
  </w:num>
  <w:num w:numId="157" w16cid:durableId="77791959">
    <w:abstractNumId w:val="113"/>
  </w:num>
  <w:num w:numId="158" w16cid:durableId="1792895670">
    <w:abstractNumId w:val="14"/>
  </w:num>
  <w:num w:numId="159" w16cid:durableId="1870801094">
    <w:abstractNumId w:val="17"/>
  </w:num>
  <w:num w:numId="160" w16cid:durableId="1897544513">
    <w:abstractNumId w:val="159"/>
  </w:num>
  <w:num w:numId="161" w16cid:durableId="1499686197">
    <w:abstractNumId w:val="20"/>
  </w:num>
  <w:num w:numId="162" w16cid:durableId="1019163218">
    <w:abstractNumId w:val="62"/>
  </w:num>
  <w:num w:numId="163" w16cid:durableId="697000863">
    <w:abstractNumId w:val="54"/>
  </w:num>
  <w:num w:numId="164" w16cid:durableId="1016536645">
    <w:abstractNumId w:val="100"/>
  </w:num>
  <w:num w:numId="165" w16cid:durableId="48697765">
    <w:abstractNumId w:val="9"/>
  </w:num>
  <w:num w:numId="166" w16cid:durableId="1041512150">
    <w:abstractNumId w:val="25"/>
  </w:num>
  <w:num w:numId="167" w16cid:durableId="164707367">
    <w:abstractNumId w:val="160"/>
  </w:num>
  <w:num w:numId="168" w16cid:durableId="695038129">
    <w:abstractNumId w:val="82"/>
  </w:num>
  <w:num w:numId="169" w16cid:durableId="1708486440">
    <w:abstractNumId w:val="76"/>
  </w:num>
  <w:num w:numId="170" w16cid:durableId="1264413715">
    <w:abstractNumId w:val="28"/>
  </w:num>
  <w:num w:numId="171" w16cid:durableId="233123839">
    <w:abstractNumId w:val="136"/>
  </w:num>
  <w:num w:numId="172" w16cid:durableId="352726985">
    <w:abstractNumId w:val="99"/>
  </w:num>
  <w:num w:numId="173" w16cid:durableId="533422622">
    <w:abstractNumId w:val="155"/>
  </w:num>
  <w:num w:numId="174" w16cid:durableId="2029333806">
    <w:abstractNumId w:val="188"/>
  </w:num>
  <w:num w:numId="175" w16cid:durableId="808742031">
    <w:abstractNumId w:val="184"/>
  </w:num>
  <w:num w:numId="176" w16cid:durableId="307370539">
    <w:abstractNumId w:val="168"/>
  </w:num>
  <w:num w:numId="177" w16cid:durableId="1619608238">
    <w:abstractNumId w:val="60"/>
  </w:num>
  <w:num w:numId="178" w16cid:durableId="2002075109">
    <w:abstractNumId w:val="64"/>
  </w:num>
  <w:num w:numId="179" w16cid:durableId="1129008690">
    <w:abstractNumId w:val="0"/>
  </w:num>
  <w:num w:numId="180" w16cid:durableId="420417938">
    <w:abstractNumId w:val="165"/>
  </w:num>
  <w:num w:numId="181" w16cid:durableId="883566374">
    <w:abstractNumId w:val="95"/>
  </w:num>
  <w:num w:numId="182" w16cid:durableId="998273164">
    <w:abstractNumId w:val="79"/>
  </w:num>
  <w:num w:numId="183" w16cid:durableId="553347352">
    <w:abstractNumId w:val="11"/>
  </w:num>
  <w:num w:numId="184" w16cid:durableId="468481431">
    <w:abstractNumId w:val="10"/>
  </w:num>
  <w:num w:numId="185" w16cid:durableId="1978681380">
    <w:abstractNumId w:val="101"/>
  </w:num>
  <w:num w:numId="186" w16cid:durableId="965425109">
    <w:abstractNumId w:val="37"/>
  </w:num>
  <w:num w:numId="187" w16cid:durableId="153448031">
    <w:abstractNumId w:val="134"/>
  </w:num>
  <w:num w:numId="188" w16cid:durableId="1169443449">
    <w:abstractNumId w:val="183"/>
  </w:num>
  <w:num w:numId="189" w16cid:durableId="794257858">
    <w:abstractNumId w:val="130"/>
  </w:num>
  <w:num w:numId="190" w16cid:durableId="311057923">
    <w:abstractNumId w:val="41"/>
  </w:num>
  <w:num w:numId="191" w16cid:durableId="1195464691">
    <w:abstractNumId w:val="52"/>
  </w:num>
  <w:num w:numId="192" w16cid:durableId="944651042">
    <w:abstractNumId w:val="143"/>
  </w:num>
  <w:num w:numId="193" w16cid:durableId="1812556518">
    <w:abstractNumId w:val="105"/>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0B"/>
    <w:rsid w:val="00005C80"/>
    <w:rsid w:val="000078D0"/>
    <w:rsid w:val="000102D2"/>
    <w:rsid w:val="00020993"/>
    <w:rsid w:val="000213EC"/>
    <w:rsid w:val="00037500"/>
    <w:rsid w:val="000446AD"/>
    <w:rsid w:val="000557F5"/>
    <w:rsid w:val="00061A56"/>
    <w:rsid w:val="00061FA0"/>
    <w:rsid w:val="00064574"/>
    <w:rsid w:val="0006470F"/>
    <w:rsid w:val="000655FC"/>
    <w:rsid w:val="00065707"/>
    <w:rsid w:val="0007358C"/>
    <w:rsid w:val="00080809"/>
    <w:rsid w:val="00080D6E"/>
    <w:rsid w:val="000A0224"/>
    <w:rsid w:val="000C0942"/>
    <w:rsid w:val="000C4CCC"/>
    <w:rsid w:val="000D3C65"/>
    <w:rsid w:val="000D6DCE"/>
    <w:rsid w:val="000E0DA2"/>
    <w:rsid w:val="000E41ED"/>
    <w:rsid w:val="000E47D9"/>
    <w:rsid w:val="000E56CB"/>
    <w:rsid w:val="000F5BE0"/>
    <w:rsid w:val="000F5D07"/>
    <w:rsid w:val="000F73C7"/>
    <w:rsid w:val="001138D5"/>
    <w:rsid w:val="0011526F"/>
    <w:rsid w:val="00116736"/>
    <w:rsid w:val="00120471"/>
    <w:rsid w:val="00121B59"/>
    <w:rsid w:val="00143117"/>
    <w:rsid w:val="00147F2C"/>
    <w:rsid w:val="001618CA"/>
    <w:rsid w:val="001719D4"/>
    <w:rsid w:val="001726BE"/>
    <w:rsid w:val="00175EDB"/>
    <w:rsid w:val="0018373F"/>
    <w:rsid w:val="001A228A"/>
    <w:rsid w:val="001A4E94"/>
    <w:rsid w:val="001B425D"/>
    <w:rsid w:val="001C3BD9"/>
    <w:rsid w:val="001C52E9"/>
    <w:rsid w:val="001C720B"/>
    <w:rsid w:val="001E651D"/>
    <w:rsid w:val="001E7527"/>
    <w:rsid w:val="001F02B0"/>
    <w:rsid w:val="001F38E8"/>
    <w:rsid w:val="001F5D15"/>
    <w:rsid w:val="0020003D"/>
    <w:rsid w:val="002013D7"/>
    <w:rsid w:val="002015A8"/>
    <w:rsid w:val="002117E6"/>
    <w:rsid w:val="00212908"/>
    <w:rsid w:val="00213815"/>
    <w:rsid w:val="00232293"/>
    <w:rsid w:val="0023277E"/>
    <w:rsid w:val="00232C09"/>
    <w:rsid w:val="0023318A"/>
    <w:rsid w:val="0023536A"/>
    <w:rsid w:val="00244CA8"/>
    <w:rsid w:val="002459CE"/>
    <w:rsid w:val="00262C2F"/>
    <w:rsid w:val="002677E7"/>
    <w:rsid w:val="00270E13"/>
    <w:rsid w:val="0028133E"/>
    <w:rsid w:val="00291810"/>
    <w:rsid w:val="00293CA9"/>
    <w:rsid w:val="002A56EB"/>
    <w:rsid w:val="002A6BFE"/>
    <w:rsid w:val="002B2435"/>
    <w:rsid w:val="002B4C7A"/>
    <w:rsid w:val="002B6814"/>
    <w:rsid w:val="002C1CEF"/>
    <w:rsid w:val="002C2CD0"/>
    <w:rsid w:val="002C51EE"/>
    <w:rsid w:val="002D778C"/>
    <w:rsid w:val="002E3A77"/>
    <w:rsid w:val="002E4229"/>
    <w:rsid w:val="002F0A67"/>
    <w:rsid w:val="002F4B7D"/>
    <w:rsid w:val="002F5E17"/>
    <w:rsid w:val="002F7F6B"/>
    <w:rsid w:val="00305B2D"/>
    <w:rsid w:val="00315FC2"/>
    <w:rsid w:val="003301D4"/>
    <w:rsid w:val="0033721F"/>
    <w:rsid w:val="00346434"/>
    <w:rsid w:val="00346825"/>
    <w:rsid w:val="00346DEC"/>
    <w:rsid w:val="0036189A"/>
    <w:rsid w:val="0036617D"/>
    <w:rsid w:val="003717C3"/>
    <w:rsid w:val="00373028"/>
    <w:rsid w:val="00392309"/>
    <w:rsid w:val="00396726"/>
    <w:rsid w:val="00396D3E"/>
    <w:rsid w:val="00396F76"/>
    <w:rsid w:val="003A2946"/>
    <w:rsid w:val="003A545D"/>
    <w:rsid w:val="003A5786"/>
    <w:rsid w:val="003B498E"/>
    <w:rsid w:val="003D27DF"/>
    <w:rsid w:val="003D50F7"/>
    <w:rsid w:val="003D7D3C"/>
    <w:rsid w:val="003E0D37"/>
    <w:rsid w:val="003E42F0"/>
    <w:rsid w:val="003F146E"/>
    <w:rsid w:val="003F26EA"/>
    <w:rsid w:val="003F2DFB"/>
    <w:rsid w:val="003F3A88"/>
    <w:rsid w:val="0040272F"/>
    <w:rsid w:val="00404BE2"/>
    <w:rsid w:val="004136B4"/>
    <w:rsid w:val="00416DB2"/>
    <w:rsid w:val="00420DAF"/>
    <w:rsid w:val="00422B9E"/>
    <w:rsid w:val="00425FFE"/>
    <w:rsid w:val="00433BE9"/>
    <w:rsid w:val="004357C5"/>
    <w:rsid w:val="0043682F"/>
    <w:rsid w:val="00436B42"/>
    <w:rsid w:val="00442925"/>
    <w:rsid w:val="0044383E"/>
    <w:rsid w:val="004448A5"/>
    <w:rsid w:val="00457E12"/>
    <w:rsid w:val="004675C0"/>
    <w:rsid w:val="004726C4"/>
    <w:rsid w:val="00475041"/>
    <w:rsid w:val="00481EA6"/>
    <w:rsid w:val="00485E85"/>
    <w:rsid w:val="0048631B"/>
    <w:rsid w:val="004A18B8"/>
    <w:rsid w:val="004A2D3C"/>
    <w:rsid w:val="004A3A84"/>
    <w:rsid w:val="004A59EF"/>
    <w:rsid w:val="004A7D66"/>
    <w:rsid w:val="004B4C68"/>
    <w:rsid w:val="004C18DE"/>
    <w:rsid w:val="004C70B0"/>
    <w:rsid w:val="004D057D"/>
    <w:rsid w:val="005002BE"/>
    <w:rsid w:val="00500EE0"/>
    <w:rsid w:val="00503B19"/>
    <w:rsid w:val="00507CCA"/>
    <w:rsid w:val="00515B7F"/>
    <w:rsid w:val="00522B9A"/>
    <w:rsid w:val="00526FCA"/>
    <w:rsid w:val="00530DE9"/>
    <w:rsid w:val="00531DB0"/>
    <w:rsid w:val="00537876"/>
    <w:rsid w:val="0054053B"/>
    <w:rsid w:val="00544FBB"/>
    <w:rsid w:val="00547521"/>
    <w:rsid w:val="005516B4"/>
    <w:rsid w:val="00560F8C"/>
    <w:rsid w:val="00564E51"/>
    <w:rsid w:val="0056571D"/>
    <w:rsid w:val="00572982"/>
    <w:rsid w:val="00572BCB"/>
    <w:rsid w:val="00583A44"/>
    <w:rsid w:val="00583F3D"/>
    <w:rsid w:val="00590F2E"/>
    <w:rsid w:val="00592F6E"/>
    <w:rsid w:val="00596A53"/>
    <w:rsid w:val="005B0B82"/>
    <w:rsid w:val="005B7617"/>
    <w:rsid w:val="005D1438"/>
    <w:rsid w:val="005D42FE"/>
    <w:rsid w:val="005E02D8"/>
    <w:rsid w:val="005E1C69"/>
    <w:rsid w:val="005E27A5"/>
    <w:rsid w:val="005E2A47"/>
    <w:rsid w:val="005F4483"/>
    <w:rsid w:val="005F6202"/>
    <w:rsid w:val="005F6FC4"/>
    <w:rsid w:val="00602768"/>
    <w:rsid w:val="00610872"/>
    <w:rsid w:val="00611416"/>
    <w:rsid w:val="006233F8"/>
    <w:rsid w:val="0062491F"/>
    <w:rsid w:val="006256F2"/>
    <w:rsid w:val="00627A35"/>
    <w:rsid w:val="00635F19"/>
    <w:rsid w:val="00636C8A"/>
    <w:rsid w:val="00646803"/>
    <w:rsid w:val="006533B6"/>
    <w:rsid w:val="00654039"/>
    <w:rsid w:val="0066360A"/>
    <w:rsid w:val="00671A18"/>
    <w:rsid w:val="00680D3C"/>
    <w:rsid w:val="00686167"/>
    <w:rsid w:val="00686701"/>
    <w:rsid w:val="00692420"/>
    <w:rsid w:val="00697533"/>
    <w:rsid w:val="006B078B"/>
    <w:rsid w:val="006B6105"/>
    <w:rsid w:val="006C0B11"/>
    <w:rsid w:val="006C5C3B"/>
    <w:rsid w:val="006D7C25"/>
    <w:rsid w:val="006E2AEC"/>
    <w:rsid w:val="006E4C51"/>
    <w:rsid w:val="0070212E"/>
    <w:rsid w:val="007022E2"/>
    <w:rsid w:val="00711C7A"/>
    <w:rsid w:val="00723E5B"/>
    <w:rsid w:val="00735B9F"/>
    <w:rsid w:val="00735C1C"/>
    <w:rsid w:val="00735D94"/>
    <w:rsid w:val="00772787"/>
    <w:rsid w:val="007763E3"/>
    <w:rsid w:val="00786930"/>
    <w:rsid w:val="007876D8"/>
    <w:rsid w:val="00790285"/>
    <w:rsid w:val="00793AE5"/>
    <w:rsid w:val="007948D7"/>
    <w:rsid w:val="00796DBA"/>
    <w:rsid w:val="007A6155"/>
    <w:rsid w:val="007B0161"/>
    <w:rsid w:val="007B2BCE"/>
    <w:rsid w:val="007B36B1"/>
    <w:rsid w:val="007B3E07"/>
    <w:rsid w:val="007C0691"/>
    <w:rsid w:val="007C7B4F"/>
    <w:rsid w:val="007E065C"/>
    <w:rsid w:val="007F054A"/>
    <w:rsid w:val="007F1B53"/>
    <w:rsid w:val="00804231"/>
    <w:rsid w:val="00804ECF"/>
    <w:rsid w:val="00812511"/>
    <w:rsid w:val="008244BB"/>
    <w:rsid w:val="00826587"/>
    <w:rsid w:val="008269E4"/>
    <w:rsid w:val="0082753E"/>
    <w:rsid w:val="00830632"/>
    <w:rsid w:val="0083075B"/>
    <w:rsid w:val="00843820"/>
    <w:rsid w:val="00857A4F"/>
    <w:rsid w:val="00880817"/>
    <w:rsid w:val="0088102F"/>
    <w:rsid w:val="00881EBE"/>
    <w:rsid w:val="00885E28"/>
    <w:rsid w:val="008878CF"/>
    <w:rsid w:val="00891D18"/>
    <w:rsid w:val="00891FC6"/>
    <w:rsid w:val="0089424F"/>
    <w:rsid w:val="00896C11"/>
    <w:rsid w:val="008A381A"/>
    <w:rsid w:val="008A5260"/>
    <w:rsid w:val="008A6449"/>
    <w:rsid w:val="008A6653"/>
    <w:rsid w:val="008A7FE8"/>
    <w:rsid w:val="008B0A58"/>
    <w:rsid w:val="008C7D40"/>
    <w:rsid w:val="008D04CA"/>
    <w:rsid w:val="008E10BD"/>
    <w:rsid w:val="008F30DB"/>
    <w:rsid w:val="008F3638"/>
    <w:rsid w:val="008F431E"/>
    <w:rsid w:val="008F7DE6"/>
    <w:rsid w:val="00901FA5"/>
    <w:rsid w:val="00902058"/>
    <w:rsid w:val="00905CBF"/>
    <w:rsid w:val="00907941"/>
    <w:rsid w:val="009120FF"/>
    <w:rsid w:val="009145B9"/>
    <w:rsid w:val="00921CE0"/>
    <w:rsid w:val="00931E38"/>
    <w:rsid w:val="00936BA8"/>
    <w:rsid w:val="00937DA8"/>
    <w:rsid w:val="00941B70"/>
    <w:rsid w:val="0096029B"/>
    <w:rsid w:val="0096185C"/>
    <w:rsid w:val="009737F1"/>
    <w:rsid w:val="009778F1"/>
    <w:rsid w:val="00981E5C"/>
    <w:rsid w:val="00984E87"/>
    <w:rsid w:val="00987BEE"/>
    <w:rsid w:val="009A15C1"/>
    <w:rsid w:val="009A59DF"/>
    <w:rsid w:val="009B132A"/>
    <w:rsid w:val="009B24DC"/>
    <w:rsid w:val="009B402A"/>
    <w:rsid w:val="009D3092"/>
    <w:rsid w:val="009D7A9C"/>
    <w:rsid w:val="009E0F6B"/>
    <w:rsid w:val="009E3D61"/>
    <w:rsid w:val="009E4E7E"/>
    <w:rsid w:val="009E56B8"/>
    <w:rsid w:val="009E59CD"/>
    <w:rsid w:val="00A1260B"/>
    <w:rsid w:val="00A15D3F"/>
    <w:rsid w:val="00A163E5"/>
    <w:rsid w:val="00A21B5B"/>
    <w:rsid w:val="00A243C7"/>
    <w:rsid w:val="00A24F3A"/>
    <w:rsid w:val="00A27435"/>
    <w:rsid w:val="00A30C55"/>
    <w:rsid w:val="00A31807"/>
    <w:rsid w:val="00A32AB9"/>
    <w:rsid w:val="00A521D4"/>
    <w:rsid w:val="00A55976"/>
    <w:rsid w:val="00A56CD8"/>
    <w:rsid w:val="00A57467"/>
    <w:rsid w:val="00A618F2"/>
    <w:rsid w:val="00A62669"/>
    <w:rsid w:val="00A6579A"/>
    <w:rsid w:val="00A66A79"/>
    <w:rsid w:val="00A67BE7"/>
    <w:rsid w:val="00A67DD5"/>
    <w:rsid w:val="00A7472A"/>
    <w:rsid w:val="00A76AA1"/>
    <w:rsid w:val="00A92A0B"/>
    <w:rsid w:val="00AA22BB"/>
    <w:rsid w:val="00AA2D5C"/>
    <w:rsid w:val="00AB23E0"/>
    <w:rsid w:val="00AB2DF6"/>
    <w:rsid w:val="00AB37D0"/>
    <w:rsid w:val="00AD309E"/>
    <w:rsid w:val="00AD3327"/>
    <w:rsid w:val="00AE0B91"/>
    <w:rsid w:val="00AE2534"/>
    <w:rsid w:val="00AE578A"/>
    <w:rsid w:val="00AF01AE"/>
    <w:rsid w:val="00AF551B"/>
    <w:rsid w:val="00B01852"/>
    <w:rsid w:val="00B023AA"/>
    <w:rsid w:val="00B0400E"/>
    <w:rsid w:val="00B0609B"/>
    <w:rsid w:val="00B15C03"/>
    <w:rsid w:val="00B34653"/>
    <w:rsid w:val="00B410C3"/>
    <w:rsid w:val="00B41C99"/>
    <w:rsid w:val="00B46CFB"/>
    <w:rsid w:val="00B47A03"/>
    <w:rsid w:val="00B50225"/>
    <w:rsid w:val="00B631C4"/>
    <w:rsid w:val="00B92921"/>
    <w:rsid w:val="00B95753"/>
    <w:rsid w:val="00B96F5F"/>
    <w:rsid w:val="00BA5AD8"/>
    <w:rsid w:val="00BB5E97"/>
    <w:rsid w:val="00BC01BC"/>
    <w:rsid w:val="00BD39B9"/>
    <w:rsid w:val="00BE0C97"/>
    <w:rsid w:val="00BF6F22"/>
    <w:rsid w:val="00C04DB3"/>
    <w:rsid w:val="00C05DF4"/>
    <w:rsid w:val="00C0601A"/>
    <w:rsid w:val="00C14F6F"/>
    <w:rsid w:val="00C265EC"/>
    <w:rsid w:val="00C27FB9"/>
    <w:rsid w:val="00C32534"/>
    <w:rsid w:val="00C32F37"/>
    <w:rsid w:val="00C35411"/>
    <w:rsid w:val="00C35893"/>
    <w:rsid w:val="00C512B9"/>
    <w:rsid w:val="00C5601D"/>
    <w:rsid w:val="00C70924"/>
    <w:rsid w:val="00C739AF"/>
    <w:rsid w:val="00C745A7"/>
    <w:rsid w:val="00C74F4E"/>
    <w:rsid w:val="00C91ED0"/>
    <w:rsid w:val="00C96ABB"/>
    <w:rsid w:val="00CA20C9"/>
    <w:rsid w:val="00CA2631"/>
    <w:rsid w:val="00CA4D5D"/>
    <w:rsid w:val="00CA74D5"/>
    <w:rsid w:val="00CB5C03"/>
    <w:rsid w:val="00CC3214"/>
    <w:rsid w:val="00CD24F1"/>
    <w:rsid w:val="00CD4CB0"/>
    <w:rsid w:val="00CE0A26"/>
    <w:rsid w:val="00CE2658"/>
    <w:rsid w:val="00CE47DA"/>
    <w:rsid w:val="00CF0E54"/>
    <w:rsid w:val="00D0262D"/>
    <w:rsid w:val="00D13106"/>
    <w:rsid w:val="00D1428E"/>
    <w:rsid w:val="00D15B9D"/>
    <w:rsid w:val="00D1743A"/>
    <w:rsid w:val="00D311A3"/>
    <w:rsid w:val="00D5587C"/>
    <w:rsid w:val="00D55BEC"/>
    <w:rsid w:val="00D71FF9"/>
    <w:rsid w:val="00D730C4"/>
    <w:rsid w:val="00D7637E"/>
    <w:rsid w:val="00D8094A"/>
    <w:rsid w:val="00D82794"/>
    <w:rsid w:val="00D91CFC"/>
    <w:rsid w:val="00DA409A"/>
    <w:rsid w:val="00DA41D8"/>
    <w:rsid w:val="00DB083C"/>
    <w:rsid w:val="00DB20EE"/>
    <w:rsid w:val="00DD2218"/>
    <w:rsid w:val="00DD2F14"/>
    <w:rsid w:val="00DE3056"/>
    <w:rsid w:val="00DE420B"/>
    <w:rsid w:val="00DE5F24"/>
    <w:rsid w:val="00DF317F"/>
    <w:rsid w:val="00DF39FB"/>
    <w:rsid w:val="00DF4794"/>
    <w:rsid w:val="00DF7BDD"/>
    <w:rsid w:val="00E0383D"/>
    <w:rsid w:val="00E0795F"/>
    <w:rsid w:val="00E14DD5"/>
    <w:rsid w:val="00E33DBF"/>
    <w:rsid w:val="00E408FC"/>
    <w:rsid w:val="00E42177"/>
    <w:rsid w:val="00E46B44"/>
    <w:rsid w:val="00E46CCE"/>
    <w:rsid w:val="00E51384"/>
    <w:rsid w:val="00E53307"/>
    <w:rsid w:val="00E5585B"/>
    <w:rsid w:val="00E61311"/>
    <w:rsid w:val="00E63284"/>
    <w:rsid w:val="00E6605D"/>
    <w:rsid w:val="00E669A2"/>
    <w:rsid w:val="00E670AC"/>
    <w:rsid w:val="00E673AA"/>
    <w:rsid w:val="00E74FE3"/>
    <w:rsid w:val="00E80C34"/>
    <w:rsid w:val="00E83548"/>
    <w:rsid w:val="00E83F65"/>
    <w:rsid w:val="00E8483E"/>
    <w:rsid w:val="00E86F03"/>
    <w:rsid w:val="00E90215"/>
    <w:rsid w:val="00E90227"/>
    <w:rsid w:val="00EA1F95"/>
    <w:rsid w:val="00EB3AF9"/>
    <w:rsid w:val="00EB7049"/>
    <w:rsid w:val="00EC1C16"/>
    <w:rsid w:val="00EC1CCA"/>
    <w:rsid w:val="00EC477F"/>
    <w:rsid w:val="00ED4134"/>
    <w:rsid w:val="00EE1423"/>
    <w:rsid w:val="00EE34C9"/>
    <w:rsid w:val="00EF3A18"/>
    <w:rsid w:val="00EF5DC0"/>
    <w:rsid w:val="00EF790A"/>
    <w:rsid w:val="00F02BF4"/>
    <w:rsid w:val="00F03CC1"/>
    <w:rsid w:val="00F11E3D"/>
    <w:rsid w:val="00F1545E"/>
    <w:rsid w:val="00F15886"/>
    <w:rsid w:val="00F224BA"/>
    <w:rsid w:val="00F25307"/>
    <w:rsid w:val="00F302FF"/>
    <w:rsid w:val="00F34BB4"/>
    <w:rsid w:val="00F3756A"/>
    <w:rsid w:val="00F43320"/>
    <w:rsid w:val="00F437A0"/>
    <w:rsid w:val="00F46ADA"/>
    <w:rsid w:val="00F47697"/>
    <w:rsid w:val="00F50B61"/>
    <w:rsid w:val="00F52DFA"/>
    <w:rsid w:val="00F615D1"/>
    <w:rsid w:val="00F62C1F"/>
    <w:rsid w:val="00F65696"/>
    <w:rsid w:val="00F73E8F"/>
    <w:rsid w:val="00F86010"/>
    <w:rsid w:val="00F86A69"/>
    <w:rsid w:val="00F95C88"/>
    <w:rsid w:val="00F97D31"/>
    <w:rsid w:val="00FA0BAF"/>
    <w:rsid w:val="00FA2CEE"/>
    <w:rsid w:val="00FA7A64"/>
    <w:rsid w:val="00FB32D1"/>
    <w:rsid w:val="00FB3B56"/>
    <w:rsid w:val="00FB3C6C"/>
    <w:rsid w:val="00FC5435"/>
    <w:rsid w:val="00FC7F3A"/>
    <w:rsid w:val="00FD0CAA"/>
    <w:rsid w:val="00FD0E8A"/>
    <w:rsid w:val="00FD1DB9"/>
    <w:rsid w:val="00FD25F7"/>
    <w:rsid w:val="00FF0C97"/>
    <w:rsid w:val="00FF4DAE"/>
    <w:rsid w:val="00FF735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98320"/>
  <w15:chartTrackingRefBased/>
  <w15:docId w15:val="{848C0D58-40C2-4AD9-8B6D-4498FA41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paragraph" w:styleId="Ttulo5">
    <w:name w:val="heading 5"/>
    <w:basedOn w:val="Normal"/>
    <w:next w:val="Normal"/>
    <w:link w:val="Ttulo5Car"/>
    <w:uiPriority w:val="9"/>
    <w:semiHidden/>
    <w:unhideWhenUsed/>
    <w:qFormat/>
    <w:rsid w:val="00E408FC"/>
    <w:pPr>
      <w:keepNext/>
      <w:keepLines/>
      <w:spacing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0213EC"/>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D71FF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character" w:customStyle="1" w:styleId="Ttulo5Car">
    <w:name w:val="Título 5 Car"/>
    <w:basedOn w:val="Fuentedeprrafopredeter"/>
    <w:link w:val="Ttulo5"/>
    <w:uiPriority w:val="9"/>
    <w:semiHidden/>
    <w:rsid w:val="00E408FC"/>
    <w:rPr>
      <w:rFonts w:asciiTheme="majorHAnsi" w:eastAsiaTheme="majorEastAsia" w:hAnsiTheme="majorHAnsi" w:cstheme="majorBidi"/>
      <w:color w:val="2F5496" w:themeColor="accent1" w:themeShade="BF"/>
      <w:sz w:val="24"/>
    </w:rPr>
  </w:style>
  <w:style w:type="table" w:styleId="Tablanormal5">
    <w:name w:val="Plain Table 5"/>
    <w:basedOn w:val="Tablanormal"/>
    <w:uiPriority w:val="45"/>
    <w:rsid w:val="00CE0A2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cinsinresolver">
    <w:name w:val="Unresolved Mention"/>
    <w:basedOn w:val="Fuentedeprrafopredeter"/>
    <w:uiPriority w:val="99"/>
    <w:semiHidden/>
    <w:unhideWhenUsed/>
    <w:rsid w:val="00AB37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9037">
      <w:bodyDiv w:val="1"/>
      <w:marLeft w:val="0"/>
      <w:marRight w:val="0"/>
      <w:marTop w:val="0"/>
      <w:marBottom w:val="0"/>
      <w:divBdr>
        <w:top w:val="none" w:sz="0" w:space="0" w:color="auto"/>
        <w:left w:val="none" w:sz="0" w:space="0" w:color="auto"/>
        <w:bottom w:val="none" w:sz="0" w:space="0" w:color="auto"/>
        <w:right w:val="none" w:sz="0" w:space="0" w:color="auto"/>
      </w:divBdr>
    </w:div>
    <w:div w:id="24868194">
      <w:bodyDiv w:val="1"/>
      <w:marLeft w:val="0"/>
      <w:marRight w:val="0"/>
      <w:marTop w:val="0"/>
      <w:marBottom w:val="0"/>
      <w:divBdr>
        <w:top w:val="none" w:sz="0" w:space="0" w:color="auto"/>
        <w:left w:val="none" w:sz="0" w:space="0" w:color="auto"/>
        <w:bottom w:val="none" w:sz="0" w:space="0" w:color="auto"/>
        <w:right w:val="none" w:sz="0" w:space="0" w:color="auto"/>
      </w:divBdr>
    </w:div>
    <w:div w:id="42023172">
      <w:bodyDiv w:val="1"/>
      <w:marLeft w:val="0"/>
      <w:marRight w:val="0"/>
      <w:marTop w:val="0"/>
      <w:marBottom w:val="0"/>
      <w:divBdr>
        <w:top w:val="none" w:sz="0" w:space="0" w:color="auto"/>
        <w:left w:val="none" w:sz="0" w:space="0" w:color="auto"/>
        <w:bottom w:val="none" w:sz="0" w:space="0" w:color="auto"/>
        <w:right w:val="none" w:sz="0" w:space="0" w:color="auto"/>
      </w:divBdr>
      <w:divsChild>
        <w:div w:id="2086025568">
          <w:marLeft w:val="0"/>
          <w:marRight w:val="0"/>
          <w:marTop w:val="0"/>
          <w:marBottom w:val="0"/>
          <w:divBdr>
            <w:top w:val="none" w:sz="0" w:space="0" w:color="auto"/>
            <w:left w:val="none" w:sz="0" w:space="0" w:color="auto"/>
            <w:bottom w:val="none" w:sz="0" w:space="0" w:color="auto"/>
            <w:right w:val="none" w:sz="0" w:space="0" w:color="auto"/>
          </w:divBdr>
        </w:div>
      </w:divsChild>
    </w:div>
    <w:div w:id="44066995">
      <w:bodyDiv w:val="1"/>
      <w:marLeft w:val="0"/>
      <w:marRight w:val="0"/>
      <w:marTop w:val="0"/>
      <w:marBottom w:val="0"/>
      <w:divBdr>
        <w:top w:val="none" w:sz="0" w:space="0" w:color="auto"/>
        <w:left w:val="none" w:sz="0" w:space="0" w:color="auto"/>
        <w:bottom w:val="none" w:sz="0" w:space="0" w:color="auto"/>
        <w:right w:val="none" w:sz="0" w:space="0" w:color="auto"/>
      </w:divBdr>
    </w:div>
    <w:div w:id="44835304">
      <w:bodyDiv w:val="1"/>
      <w:marLeft w:val="0"/>
      <w:marRight w:val="0"/>
      <w:marTop w:val="0"/>
      <w:marBottom w:val="0"/>
      <w:divBdr>
        <w:top w:val="none" w:sz="0" w:space="0" w:color="auto"/>
        <w:left w:val="none" w:sz="0" w:space="0" w:color="auto"/>
        <w:bottom w:val="none" w:sz="0" w:space="0" w:color="auto"/>
        <w:right w:val="none" w:sz="0" w:space="0" w:color="auto"/>
      </w:divBdr>
      <w:divsChild>
        <w:div w:id="493492125">
          <w:marLeft w:val="0"/>
          <w:marRight w:val="0"/>
          <w:marTop w:val="0"/>
          <w:marBottom w:val="0"/>
          <w:divBdr>
            <w:top w:val="none" w:sz="0" w:space="0" w:color="auto"/>
            <w:left w:val="none" w:sz="0" w:space="0" w:color="auto"/>
            <w:bottom w:val="none" w:sz="0" w:space="0" w:color="auto"/>
            <w:right w:val="none" w:sz="0" w:space="0" w:color="auto"/>
          </w:divBdr>
        </w:div>
      </w:divsChild>
    </w:div>
    <w:div w:id="53284204">
      <w:bodyDiv w:val="1"/>
      <w:marLeft w:val="0"/>
      <w:marRight w:val="0"/>
      <w:marTop w:val="0"/>
      <w:marBottom w:val="0"/>
      <w:divBdr>
        <w:top w:val="none" w:sz="0" w:space="0" w:color="auto"/>
        <w:left w:val="none" w:sz="0" w:space="0" w:color="auto"/>
        <w:bottom w:val="none" w:sz="0" w:space="0" w:color="auto"/>
        <w:right w:val="none" w:sz="0" w:space="0" w:color="auto"/>
      </w:divBdr>
      <w:divsChild>
        <w:div w:id="207736365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4277572">
      <w:bodyDiv w:val="1"/>
      <w:marLeft w:val="0"/>
      <w:marRight w:val="0"/>
      <w:marTop w:val="0"/>
      <w:marBottom w:val="0"/>
      <w:divBdr>
        <w:top w:val="none" w:sz="0" w:space="0" w:color="auto"/>
        <w:left w:val="none" w:sz="0" w:space="0" w:color="auto"/>
        <w:bottom w:val="none" w:sz="0" w:space="0" w:color="auto"/>
        <w:right w:val="none" w:sz="0" w:space="0" w:color="auto"/>
      </w:divBdr>
      <w:divsChild>
        <w:div w:id="15508740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7557124">
      <w:bodyDiv w:val="1"/>
      <w:marLeft w:val="0"/>
      <w:marRight w:val="0"/>
      <w:marTop w:val="0"/>
      <w:marBottom w:val="0"/>
      <w:divBdr>
        <w:top w:val="none" w:sz="0" w:space="0" w:color="auto"/>
        <w:left w:val="none" w:sz="0" w:space="0" w:color="auto"/>
        <w:bottom w:val="none" w:sz="0" w:space="0" w:color="auto"/>
        <w:right w:val="none" w:sz="0" w:space="0" w:color="auto"/>
      </w:divBdr>
      <w:divsChild>
        <w:div w:id="374817530">
          <w:marLeft w:val="0"/>
          <w:marRight w:val="0"/>
          <w:marTop w:val="0"/>
          <w:marBottom w:val="0"/>
          <w:divBdr>
            <w:top w:val="none" w:sz="0" w:space="0" w:color="auto"/>
            <w:left w:val="none" w:sz="0" w:space="0" w:color="auto"/>
            <w:bottom w:val="none" w:sz="0" w:space="0" w:color="auto"/>
            <w:right w:val="none" w:sz="0" w:space="0" w:color="auto"/>
          </w:divBdr>
        </w:div>
      </w:divsChild>
    </w:div>
    <w:div w:id="63721376">
      <w:bodyDiv w:val="1"/>
      <w:marLeft w:val="0"/>
      <w:marRight w:val="0"/>
      <w:marTop w:val="0"/>
      <w:marBottom w:val="0"/>
      <w:divBdr>
        <w:top w:val="none" w:sz="0" w:space="0" w:color="auto"/>
        <w:left w:val="none" w:sz="0" w:space="0" w:color="auto"/>
        <w:bottom w:val="none" w:sz="0" w:space="0" w:color="auto"/>
        <w:right w:val="none" w:sz="0" w:space="0" w:color="auto"/>
      </w:divBdr>
    </w:div>
    <w:div w:id="71003334">
      <w:bodyDiv w:val="1"/>
      <w:marLeft w:val="0"/>
      <w:marRight w:val="0"/>
      <w:marTop w:val="0"/>
      <w:marBottom w:val="0"/>
      <w:divBdr>
        <w:top w:val="none" w:sz="0" w:space="0" w:color="auto"/>
        <w:left w:val="none" w:sz="0" w:space="0" w:color="auto"/>
        <w:bottom w:val="none" w:sz="0" w:space="0" w:color="auto"/>
        <w:right w:val="none" w:sz="0" w:space="0" w:color="auto"/>
      </w:divBdr>
      <w:divsChild>
        <w:div w:id="253898652">
          <w:marLeft w:val="0"/>
          <w:marRight w:val="0"/>
          <w:marTop w:val="0"/>
          <w:marBottom w:val="0"/>
          <w:divBdr>
            <w:top w:val="none" w:sz="0" w:space="0" w:color="auto"/>
            <w:left w:val="none" w:sz="0" w:space="0" w:color="auto"/>
            <w:bottom w:val="none" w:sz="0" w:space="0" w:color="auto"/>
            <w:right w:val="none" w:sz="0" w:space="0" w:color="auto"/>
          </w:divBdr>
        </w:div>
      </w:divsChild>
    </w:div>
    <w:div w:id="72706772">
      <w:bodyDiv w:val="1"/>
      <w:marLeft w:val="0"/>
      <w:marRight w:val="0"/>
      <w:marTop w:val="0"/>
      <w:marBottom w:val="0"/>
      <w:divBdr>
        <w:top w:val="none" w:sz="0" w:space="0" w:color="auto"/>
        <w:left w:val="none" w:sz="0" w:space="0" w:color="auto"/>
        <w:bottom w:val="none" w:sz="0" w:space="0" w:color="auto"/>
        <w:right w:val="none" w:sz="0" w:space="0" w:color="auto"/>
      </w:divBdr>
    </w:div>
    <w:div w:id="81151165">
      <w:bodyDiv w:val="1"/>
      <w:marLeft w:val="0"/>
      <w:marRight w:val="0"/>
      <w:marTop w:val="0"/>
      <w:marBottom w:val="0"/>
      <w:divBdr>
        <w:top w:val="none" w:sz="0" w:space="0" w:color="auto"/>
        <w:left w:val="none" w:sz="0" w:space="0" w:color="auto"/>
        <w:bottom w:val="none" w:sz="0" w:space="0" w:color="auto"/>
        <w:right w:val="none" w:sz="0" w:space="0" w:color="auto"/>
      </w:divBdr>
    </w:div>
    <w:div w:id="85656688">
      <w:bodyDiv w:val="1"/>
      <w:marLeft w:val="0"/>
      <w:marRight w:val="0"/>
      <w:marTop w:val="0"/>
      <w:marBottom w:val="0"/>
      <w:divBdr>
        <w:top w:val="none" w:sz="0" w:space="0" w:color="auto"/>
        <w:left w:val="none" w:sz="0" w:space="0" w:color="auto"/>
        <w:bottom w:val="none" w:sz="0" w:space="0" w:color="auto"/>
        <w:right w:val="none" w:sz="0" w:space="0" w:color="auto"/>
      </w:divBdr>
      <w:divsChild>
        <w:div w:id="7876210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0902085">
      <w:bodyDiv w:val="1"/>
      <w:marLeft w:val="0"/>
      <w:marRight w:val="0"/>
      <w:marTop w:val="0"/>
      <w:marBottom w:val="0"/>
      <w:divBdr>
        <w:top w:val="none" w:sz="0" w:space="0" w:color="auto"/>
        <w:left w:val="none" w:sz="0" w:space="0" w:color="auto"/>
        <w:bottom w:val="none" w:sz="0" w:space="0" w:color="auto"/>
        <w:right w:val="none" w:sz="0" w:space="0" w:color="auto"/>
      </w:divBdr>
    </w:div>
    <w:div w:id="92481765">
      <w:bodyDiv w:val="1"/>
      <w:marLeft w:val="0"/>
      <w:marRight w:val="0"/>
      <w:marTop w:val="0"/>
      <w:marBottom w:val="0"/>
      <w:divBdr>
        <w:top w:val="none" w:sz="0" w:space="0" w:color="auto"/>
        <w:left w:val="none" w:sz="0" w:space="0" w:color="auto"/>
        <w:bottom w:val="none" w:sz="0" w:space="0" w:color="auto"/>
        <w:right w:val="none" w:sz="0" w:space="0" w:color="auto"/>
      </w:divBdr>
      <w:divsChild>
        <w:div w:id="6694810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3136073">
      <w:bodyDiv w:val="1"/>
      <w:marLeft w:val="0"/>
      <w:marRight w:val="0"/>
      <w:marTop w:val="0"/>
      <w:marBottom w:val="0"/>
      <w:divBdr>
        <w:top w:val="none" w:sz="0" w:space="0" w:color="auto"/>
        <w:left w:val="none" w:sz="0" w:space="0" w:color="auto"/>
        <w:bottom w:val="none" w:sz="0" w:space="0" w:color="auto"/>
        <w:right w:val="none" w:sz="0" w:space="0" w:color="auto"/>
      </w:divBdr>
      <w:divsChild>
        <w:div w:id="1793134108">
          <w:marLeft w:val="0"/>
          <w:marRight w:val="0"/>
          <w:marTop w:val="0"/>
          <w:marBottom w:val="0"/>
          <w:divBdr>
            <w:top w:val="none" w:sz="0" w:space="0" w:color="auto"/>
            <w:left w:val="none" w:sz="0" w:space="0" w:color="auto"/>
            <w:bottom w:val="none" w:sz="0" w:space="0" w:color="auto"/>
            <w:right w:val="none" w:sz="0" w:space="0" w:color="auto"/>
          </w:divBdr>
        </w:div>
      </w:divsChild>
    </w:div>
    <w:div w:id="118888013">
      <w:bodyDiv w:val="1"/>
      <w:marLeft w:val="0"/>
      <w:marRight w:val="0"/>
      <w:marTop w:val="0"/>
      <w:marBottom w:val="0"/>
      <w:divBdr>
        <w:top w:val="none" w:sz="0" w:space="0" w:color="auto"/>
        <w:left w:val="none" w:sz="0" w:space="0" w:color="auto"/>
        <w:bottom w:val="none" w:sz="0" w:space="0" w:color="auto"/>
        <w:right w:val="none" w:sz="0" w:space="0" w:color="auto"/>
      </w:divBdr>
      <w:divsChild>
        <w:div w:id="962535599">
          <w:marLeft w:val="0"/>
          <w:marRight w:val="0"/>
          <w:marTop w:val="0"/>
          <w:marBottom w:val="0"/>
          <w:divBdr>
            <w:top w:val="none" w:sz="0" w:space="0" w:color="auto"/>
            <w:left w:val="none" w:sz="0" w:space="0" w:color="auto"/>
            <w:bottom w:val="none" w:sz="0" w:space="0" w:color="auto"/>
            <w:right w:val="none" w:sz="0" w:space="0" w:color="auto"/>
          </w:divBdr>
        </w:div>
      </w:divsChild>
    </w:div>
    <w:div w:id="122309847">
      <w:bodyDiv w:val="1"/>
      <w:marLeft w:val="0"/>
      <w:marRight w:val="0"/>
      <w:marTop w:val="0"/>
      <w:marBottom w:val="0"/>
      <w:divBdr>
        <w:top w:val="none" w:sz="0" w:space="0" w:color="auto"/>
        <w:left w:val="none" w:sz="0" w:space="0" w:color="auto"/>
        <w:bottom w:val="none" w:sz="0" w:space="0" w:color="auto"/>
        <w:right w:val="none" w:sz="0" w:space="0" w:color="auto"/>
      </w:divBdr>
    </w:div>
    <w:div w:id="122700838">
      <w:bodyDiv w:val="1"/>
      <w:marLeft w:val="0"/>
      <w:marRight w:val="0"/>
      <w:marTop w:val="0"/>
      <w:marBottom w:val="0"/>
      <w:divBdr>
        <w:top w:val="none" w:sz="0" w:space="0" w:color="auto"/>
        <w:left w:val="none" w:sz="0" w:space="0" w:color="auto"/>
        <w:bottom w:val="none" w:sz="0" w:space="0" w:color="auto"/>
        <w:right w:val="none" w:sz="0" w:space="0" w:color="auto"/>
      </w:divBdr>
    </w:div>
    <w:div w:id="134874558">
      <w:bodyDiv w:val="1"/>
      <w:marLeft w:val="0"/>
      <w:marRight w:val="0"/>
      <w:marTop w:val="0"/>
      <w:marBottom w:val="0"/>
      <w:divBdr>
        <w:top w:val="none" w:sz="0" w:space="0" w:color="auto"/>
        <w:left w:val="none" w:sz="0" w:space="0" w:color="auto"/>
        <w:bottom w:val="none" w:sz="0" w:space="0" w:color="auto"/>
        <w:right w:val="none" w:sz="0" w:space="0" w:color="auto"/>
      </w:divBdr>
    </w:div>
    <w:div w:id="145585430">
      <w:bodyDiv w:val="1"/>
      <w:marLeft w:val="0"/>
      <w:marRight w:val="0"/>
      <w:marTop w:val="0"/>
      <w:marBottom w:val="0"/>
      <w:divBdr>
        <w:top w:val="none" w:sz="0" w:space="0" w:color="auto"/>
        <w:left w:val="none" w:sz="0" w:space="0" w:color="auto"/>
        <w:bottom w:val="none" w:sz="0" w:space="0" w:color="auto"/>
        <w:right w:val="none" w:sz="0" w:space="0" w:color="auto"/>
      </w:divBdr>
    </w:div>
    <w:div w:id="150295089">
      <w:bodyDiv w:val="1"/>
      <w:marLeft w:val="0"/>
      <w:marRight w:val="0"/>
      <w:marTop w:val="0"/>
      <w:marBottom w:val="0"/>
      <w:divBdr>
        <w:top w:val="none" w:sz="0" w:space="0" w:color="auto"/>
        <w:left w:val="none" w:sz="0" w:space="0" w:color="auto"/>
        <w:bottom w:val="none" w:sz="0" w:space="0" w:color="auto"/>
        <w:right w:val="none" w:sz="0" w:space="0" w:color="auto"/>
      </w:divBdr>
      <w:divsChild>
        <w:div w:id="2054039090">
          <w:marLeft w:val="0"/>
          <w:marRight w:val="0"/>
          <w:marTop w:val="0"/>
          <w:marBottom w:val="0"/>
          <w:divBdr>
            <w:top w:val="none" w:sz="0" w:space="0" w:color="auto"/>
            <w:left w:val="none" w:sz="0" w:space="0" w:color="auto"/>
            <w:bottom w:val="none" w:sz="0" w:space="0" w:color="auto"/>
            <w:right w:val="none" w:sz="0" w:space="0" w:color="auto"/>
          </w:divBdr>
        </w:div>
      </w:divsChild>
    </w:div>
    <w:div w:id="153422617">
      <w:bodyDiv w:val="1"/>
      <w:marLeft w:val="0"/>
      <w:marRight w:val="0"/>
      <w:marTop w:val="0"/>
      <w:marBottom w:val="0"/>
      <w:divBdr>
        <w:top w:val="none" w:sz="0" w:space="0" w:color="auto"/>
        <w:left w:val="none" w:sz="0" w:space="0" w:color="auto"/>
        <w:bottom w:val="none" w:sz="0" w:space="0" w:color="auto"/>
        <w:right w:val="none" w:sz="0" w:space="0" w:color="auto"/>
      </w:divBdr>
      <w:divsChild>
        <w:div w:id="465051165">
          <w:marLeft w:val="0"/>
          <w:marRight w:val="0"/>
          <w:marTop w:val="100"/>
          <w:marBottom w:val="100"/>
          <w:divBdr>
            <w:top w:val="none" w:sz="0" w:space="0" w:color="auto"/>
            <w:left w:val="none" w:sz="0" w:space="0" w:color="auto"/>
            <w:bottom w:val="none" w:sz="0" w:space="0" w:color="auto"/>
            <w:right w:val="none" w:sz="0" w:space="0" w:color="auto"/>
          </w:divBdr>
          <w:divsChild>
            <w:div w:id="1126854044">
              <w:marLeft w:val="0"/>
              <w:marRight w:val="0"/>
              <w:marTop w:val="0"/>
              <w:marBottom w:val="0"/>
              <w:divBdr>
                <w:top w:val="none" w:sz="0" w:space="0" w:color="auto"/>
                <w:left w:val="none" w:sz="0" w:space="0" w:color="auto"/>
                <w:bottom w:val="none" w:sz="0" w:space="0" w:color="auto"/>
                <w:right w:val="none" w:sz="0" w:space="0" w:color="auto"/>
              </w:divBdr>
              <w:divsChild>
                <w:div w:id="928654494">
                  <w:marLeft w:val="0"/>
                  <w:marRight w:val="0"/>
                  <w:marTop w:val="0"/>
                  <w:marBottom w:val="0"/>
                  <w:divBdr>
                    <w:top w:val="none" w:sz="0" w:space="0" w:color="auto"/>
                    <w:left w:val="none" w:sz="0" w:space="0" w:color="auto"/>
                    <w:bottom w:val="none" w:sz="0" w:space="0" w:color="auto"/>
                    <w:right w:val="none" w:sz="0" w:space="0" w:color="auto"/>
                  </w:divBdr>
                  <w:divsChild>
                    <w:div w:id="811679822">
                      <w:blockQuote w:val="1"/>
                      <w:marLeft w:val="0"/>
                      <w:marRight w:val="0"/>
                      <w:marTop w:val="0"/>
                      <w:marBottom w:val="0"/>
                      <w:divBdr>
                        <w:top w:val="none" w:sz="0" w:space="0" w:color="auto"/>
                        <w:left w:val="none" w:sz="0" w:space="0" w:color="auto"/>
                        <w:bottom w:val="none" w:sz="0" w:space="0" w:color="auto"/>
                        <w:right w:val="none" w:sz="0" w:space="0" w:color="auto"/>
                      </w:divBdr>
                    </w:div>
                    <w:div w:id="38633257">
                      <w:marLeft w:val="0"/>
                      <w:marRight w:val="0"/>
                      <w:marTop w:val="0"/>
                      <w:marBottom w:val="0"/>
                      <w:divBdr>
                        <w:top w:val="none" w:sz="0" w:space="0" w:color="auto"/>
                        <w:left w:val="none" w:sz="0" w:space="0" w:color="auto"/>
                        <w:bottom w:val="none" w:sz="0" w:space="0" w:color="auto"/>
                        <w:right w:val="none" w:sz="0" w:space="0" w:color="auto"/>
                      </w:divBdr>
                    </w:div>
                    <w:div w:id="80832683">
                      <w:blockQuote w:val="1"/>
                      <w:marLeft w:val="0"/>
                      <w:marRight w:val="0"/>
                      <w:marTop w:val="0"/>
                      <w:marBottom w:val="0"/>
                      <w:divBdr>
                        <w:top w:val="none" w:sz="0" w:space="0" w:color="auto"/>
                        <w:left w:val="none" w:sz="0" w:space="0" w:color="auto"/>
                        <w:bottom w:val="none" w:sz="0" w:space="0" w:color="auto"/>
                        <w:right w:val="none" w:sz="0" w:space="0" w:color="auto"/>
                      </w:divBdr>
                    </w:div>
                    <w:div w:id="48182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32257">
      <w:bodyDiv w:val="1"/>
      <w:marLeft w:val="0"/>
      <w:marRight w:val="0"/>
      <w:marTop w:val="0"/>
      <w:marBottom w:val="0"/>
      <w:divBdr>
        <w:top w:val="none" w:sz="0" w:space="0" w:color="auto"/>
        <w:left w:val="none" w:sz="0" w:space="0" w:color="auto"/>
        <w:bottom w:val="none" w:sz="0" w:space="0" w:color="auto"/>
        <w:right w:val="none" w:sz="0" w:space="0" w:color="auto"/>
      </w:divBdr>
    </w:div>
    <w:div w:id="171185494">
      <w:bodyDiv w:val="1"/>
      <w:marLeft w:val="0"/>
      <w:marRight w:val="0"/>
      <w:marTop w:val="0"/>
      <w:marBottom w:val="0"/>
      <w:divBdr>
        <w:top w:val="none" w:sz="0" w:space="0" w:color="auto"/>
        <w:left w:val="none" w:sz="0" w:space="0" w:color="auto"/>
        <w:bottom w:val="none" w:sz="0" w:space="0" w:color="auto"/>
        <w:right w:val="none" w:sz="0" w:space="0" w:color="auto"/>
      </w:divBdr>
    </w:div>
    <w:div w:id="181017048">
      <w:bodyDiv w:val="1"/>
      <w:marLeft w:val="0"/>
      <w:marRight w:val="0"/>
      <w:marTop w:val="0"/>
      <w:marBottom w:val="0"/>
      <w:divBdr>
        <w:top w:val="none" w:sz="0" w:space="0" w:color="auto"/>
        <w:left w:val="none" w:sz="0" w:space="0" w:color="auto"/>
        <w:bottom w:val="none" w:sz="0" w:space="0" w:color="auto"/>
        <w:right w:val="none" w:sz="0" w:space="0" w:color="auto"/>
      </w:divBdr>
      <w:divsChild>
        <w:div w:id="207496568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4252395">
      <w:bodyDiv w:val="1"/>
      <w:marLeft w:val="0"/>
      <w:marRight w:val="0"/>
      <w:marTop w:val="0"/>
      <w:marBottom w:val="0"/>
      <w:divBdr>
        <w:top w:val="none" w:sz="0" w:space="0" w:color="auto"/>
        <w:left w:val="none" w:sz="0" w:space="0" w:color="auto"/>
        <w:bottom w:val="none" w:sz="0" w:space="0" w:color="auto"/>
        <w:right w:val="none" w:sz="0" w:space="0" w:color="auto"/>
      </w:divBdr>
      <w:divsChild>
        <w:div w:id="614599818">
          <w:marLeft w:val="0"/>
          <w:marRight w:val="0"/>
          <w:marTop w:val="0"/>
          <w:marBottom w:val="0"/>
          <w:divBdr>
            <w:top w:val="none" w:sz="0" w:space="0" w:color="auto"/>
            <w:left w:val="none" w:sz="0" w:space="0" w:color="auto"/>
            <w:bottom w:val="none" w:sz="0" w:space="0" w:color="auto"/>
            <w:right w:val="none" w:sz="0" w:space="0" w:color="auto"/>
          </w:divBdr>
        </w:div>
      </w:divsChild>
    </w:div>
    <w:div w:id="197091668">
      <w:bodyDiv w:val="1"/>
      <w:marLeft w:val="0"/>
      <w:marRight w:val="0"/>
      <w:marTop w:val="0"/>
      <w:marBottom w:val="0"/>
      <w:divBdr>
        <w:top w:val="none" w:sz="0" w:space="0" w:color="auto"/>
        <w:left w:val="none" w:sz="0" w:space="0" w:color="auto"/>
        <w:bottom w:val="none" w:sz="0" w:space="0" w:color="auto"/>
        <w:right w:val="none" w:sz="0" w:space="0" w:color="auto"/>
      </w:divBdr>
      <w:divsChild>
        <w:div w:id="751778996">
          <w:marLeft w:val="0"/>
          <w:marRight w:val="0"/>
          <w:marTop w:val="0"/>
          <w:marBottom w:val="0"/>
          <w:divBdr>
            <w:top w:val="none" w:sz="0" w:space="0" w:color="auto"/>
            <w:left w:val="none" w:sz="0" w:space="0" w:color="auto"/>
            <w:bottom w:val="none" w:sz="0" w:space="0" w:color="auto"/>
            <w:right w:val="none" w:sz="0" w:space="0" w:color="auto"/>
          </w:divBdr>
        </w:div>
        <w:div w:id="2103796495">
          <w:marLeft w:val="0"/>
          <w:marRight w:val="0"/>
          <w:marTop w:val="0"/>
          <w:marBottom w:val="0"/>
          <w:divBdr>
            <w:top w:val="none" w:sz="0" w:space="0" w:color="auto"/>
            <w:left w:val="none" w:sz="0" w:space="0" w:color="auto"/>
            <w:bottom w:val="none" w:sz="0" w:space="0" w:color="auto"/>
            <w:right w:val="none" w:sz="0" w:space="0" w:color="auto"/>
          </w:divBdr>
        </w:div>
      </w:divsChild>
    </w:div>
    <w:div w:id="208957449">
      <w:bodyDiv w:val="1"/>
      <w:marLeft w:val="0"/>
      <w:marRight w:val="0"/>
      <w:marTop w:val="0"/>
      <w:marBottom w:val="0"/>
      <w:divBdr>
        <w:top w:val="none" w:sz="0" w:space="0" w:color="auto"/>
        <w:left w:val="none" w:sz="0" w:space="0" w:color="auto"/>
        <w:bottom w:val="none" w:sz="0" w:space="0" w:color="auto"/>
        <w:right w:val="none" w:sz="0" w:space="0" w:color="auto"/>
      </w:divBdr>
    </w:div>
    <w:div w:id="230625508">
      <w:bodyDiv w:val="1"/>
      <w:marLeft w:val="0"/>
      <w:marRight w:val="0"/>
      <w:marTop w:val="0"/>
      <w:marBottom w:val="0"/>
      <w:divBdr>
        <w:top w:val="none" w:sz="0" w:space="0" w:color="auto"/>
        <w:left w:val="none" w:sz="0" w:space="0" w:color="auto"/>
        <w:bottom w:val="none" w:sz="0" w:space="0" w:color="auto"/>
        <w:right w:val="none" w:sz="0" w:space="0" w:color="auto"/>
      </w:divBdr>
    </w:div>
    <w:div w:id="234122350">
      <w:bodyDiv w:val="1"/>
      <w:marLeft w:val="0"/>
      <w:marRight w:val="0"/>
      <w:marTop w:val="0"/>
      <w:marBottom w:val="0"/>
      <w:divBdr>
        <w:top w:val="none" w:sz="0" w:space="0" w:color="auto"/>
        <w:left w:val="none" w:sz="0" w:space="0" w:color="auto"/>
        <w:bottom w:val="none" w:sz="0" w:space="0" w:color="auto"/>
        <w:right w:val="none" w:sz="0" w:space="0" w:color="auto"/>
      </w:divBdr>
    </w:div>
    <w:div w:id="245070722">
      <w:bodyDiv w:val="1"/>
      <w:marLeft w:val="0"/>
      <w:marRight w:val="0"/>
      <w:marTop w:val="0"/>
      <w:marBottom w:val="0"/>
      <w:divBdr>
        <w:top w:val="none" w:sz="0" w:space="0" w:color="auto"/>
        <w:left w:val="none" w:sz="0" w:space="0" w:color="auto"/>
        <w:bottom w:val="none" w:sz="0" w:space="0" w:color="auto"/>
        <w:right w:val="none" w:sz="0" w:space="0" w:color="auto"/>
      </w:divBdr>
    </w:div>
    <w:div w:id="246310340">
      <w:bodyDiv w:val="1"/>
      <w:marLeft w:val="0"/>
      <w:marRight w:val="0"/>
      <w:marTop w:val="0"/>
      <w:marBottom w:val="0"/>
      <w:divBdr>
        <w:top w:val="none" w:sz="0" w:space="0" w:color="auto"/>
        <w:left w:val="none" w:sz="0" w:space="0" w:color="auto"/>
        <w:bottom w:val="none" w:sz="0" w:space="0" w:color="auto"/>
        <w:right w:val="none" w:sz="0" w:space="0" w:color="auto"/>
      </w:divBdr>
    </w:div>
    <w:div w:id="249850208">
      <w:bodyDiv w:val="1"/>
      <w:marLeft w:val="0"/>
      <w:marRight w:val="0"/>
      <w:marTop w:val="0"/>
      <w:marBottom w:val="0"/>
      <w:divBdr>
        <w:top w:val="none" w:sz="0" w:space="0" w:color="auto"/>
        <w:left w:val="none" w:sz="0" w:space="0" w:color="auto"/>
        <w:bottom w:val="none" w:sz="0" w:space="0" w:color="auto"/>
        <w:right w:val="none" w:sz="0" w:space="0" w:color="auto"/>
      </w:divBdr>
    </w:div>
    <w:div w:id="261307595">
      <w:bodyDiv w:val="1"/>
      <w:marLeft w:val="0"/>
      <w:marRight w:val="0"/>
      <w:marTop w:val="0"/>
      <w:marBottom w:val="0"/>
      <w:divBdr>
        <w:top w:val="none" w:sz="0" w:space="0" w:color="auto"/>
        <w:left w:val="none" w:sz="0" w:space="0" w:color="auto"/>
        <w:bottom w:val="none" w:sz="0" w:space="0" w:color="auto"/>
        <w:right w:val="none" w:sz="0" w:space="0" w:color="auto"/>
      </w:divBdr>
    </w:div>
    <w:div w:id="264923542">
      <w:bodyDiv w:val="1"/>
      <w:marLeft w:val="0"/>
      <w:marRight w:val="0"/>
      <w:marTop w:val="0"/>
      <w:marBottom w:val="0"/>
      <w:divBdr>
        <w:top w:val="none" w:sz="0" w:space="0" w:color="auto"/>
        <w:left w:val="none" w:sz="0" w:space="0" w:color="auto"/>
        <w:bottom w:val="none" w:sz="0" w:space="0" w:color="auto"/>
        <w:right w:val="none" w:sz="0" w:space="0" w:color="auto"/>
      </w:divBdr>
    </w:div>
    <w:div w:id="267666283">
      <w:bodyDiv w:val="1"/>
      <w:marLeft w:val="0"/>
      <w:marRight w:val="0"/>
      <w:marTop w:val="0"/>
      <w:marBottom w:val="0"/>
      <w:divBdr>
        <w:top w:val="none" w:sz="0" w:space="0" w:color="auto"/>
        <w:left w:val="none" w:sz="0" w:space="0" w:color="auto"/>
        <w:bottom w:val="none" w:sz="0" w:space="0" w:color="auto"/>
        <w:right w:val="none" w:sz="0" w:space="0" w:color="auto"/>
      </w:divBdr>
      <w:divsChild>
        <w:div w:id="72517763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77835357">
      <w:bodyDiv w:val="1"/>
      <w:marLeft w:val="0"/>
      <w:marRight w:val="0"/>
      <w:marTop w:val="0"/>
      <w:marBottom w:val="0"/>
      <w:divBdr>
        <w:top w:val="none" w:sz="0" w:space="0" w:color="auto"/>
        <w:left w:val="none" w:sz="0" w:space="0" w:color="auto"/>
        <w:bottom w:val="none" w:sz="0" w:space="0" w:color="auto"/>
        <w:right w:val="none" w:sz="0" w:space="0" w:color="auto"/>
      </w:divBdr>
      <w:divsChild>
        <w:div w:id="981427006">
          <w:blockQuote w:val="1"/>
          <w:marLeft w:val="0"/>
          <w:marRight w:val="0"/>
          <w:marTop w:val="0"/>
          <w:marBottom w:val="0"/>
          <w:divBdr>
            <w:top w:val="none" w:sz="0" w:space="0" w:color="auto"/>
            <w:left w:val="none" w:sz="0" w:space="0" w:color="auto"/>
            <w:bottom w:val="none" w:sz="0" w:space="0" w:color="auto"/>
            <w:right w:val="none" w:sz="0" w:space="0" w:color="auto"/>
          </w:divBdr>
        </w:div>
        <w:div w:id="1688948906">
          <w:blockQuote w:val="1"/>
          <w:marLeft w:val="0"/>
          <w:marRight w:val="0"/>
          <w:marTop w:val="0"/>
          <w:marBottom w:val="0"/>
          <w:divBdr>
            <w:top w:val="none" w:sz="0" w:space="0" w:color="auto"/>
            <w:left w:val="none" w:sz="0" w:space="0" w:color="auto"/>
            <w:bottom w:val="none" w:sz="0" w:space="0" w:color="auto"/>
            <w:right w:val="none" w:sz="0" w:space="0" w:color="auto"/>
          </w:divBdr>
        </w:div>
        <w:div w:id="607934230">
          <w:blockQuote w:val="1"/>
          <w:marLeft w:val="0"/>
          <w:marRight w:val="0"/>
          <w:marTop w:val="0"/>
          <w:marBottom w:val="0"/>
          <w:divBdr>
            <w:top w:val="none" w:sz="0" w:space="0" w:color="auto"/>
            <w:left w:val="none" w:sz="0" w:space="0" w:color="auto"/>
            <w:bottom w:val="none" w:sz="0" w:space="0" w:color="auto"/>
            <w:right w:val="none" w:sz="0" w:space="0" w:color="auto"/>
          </w:divBdr>
        </w:div>
        <w:div w:id="349372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79607820">
      <w:bodyDiv w:val="1"/>
      <w:marLeft w:val="0"/>
      <w:marRight w:val="0"/>
      <w:marTop w:val="0"/>
      <w:marBottom w:val="0"/>
      <w:divBdr>
        <w:top w:val="none" w:sz="0" w:space="0" w:color="auto"/>
        <w:left w:val="none" w:sz="0" w:space="0" w:color="auto"/>
        <w:bottom w:val="none" w:sz="0" w:space="0" w:color="auto"/>
        <w:right w:val="none" w:sz="0" w:space="0" w:color="auto"/>
      </w:divBdr>
    </w:div>
    <w:div w:id="280453717">
      <w:bodyDiv w:val="1"/>
      <w:marLeft w:val="0"/>
      <w:marRight w:val="0"/>
      <w:marTop w:val="0"/>
      <w:marBottom w:val="0"/>
      <w:divBdr>
        <w:top w:val="none" w:sz="0" w:space="0" w:color="auto"/>
        <w:left w:val="none" w:sz="0" w:space="0" w:color="auto"/>
        <w:bottom w:val="none" w:sz="0" w:space="0" w:color="auto"/>
        <w:right w:val="none" w:sz="0" w:space="0" w:color="auto"/>
      </w:divBdr>
      <w:divsChild>
        <w:div w:id="12171614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92487435">
      <w:bodyDiv w:val="1"/>
      <w:marLeft w:val="0"/>
      <w:marRight w:val="0"/>
      <w:marTop w:val="0"/>
      <w:marBottom w:val="0"/>
      <w:divBdr>
        <w:top w:val="none" w:sz="0" w:space="0" w:color="auto"/>
        <w:left w:val="none" w:sz="0" w:space="0" w:color="auto"/>
        <w:bottom w:val="none" w:sz="0" w:space="0" w:color="auto"/>
        <w:right w:val="none" w:sz="0" w:space="0" w:color="auto"/>
      </w:divBdr>
    </w:div>
    <w:div w:id="298655086">
      <w:bodyDiv w:val="1"/>
      <w:marLeft w:val="0"/>
      <w:marRight w:val="0"/>
      <w:marTop w:val="0"/>
      <w:marBottom w:val="0"/>
      <w:divBdr>
        <w:top w:val="none" w:sz="0" w:space="0" w:color="auto"/>
        <w:left w:val="none" w:sz="0" w:space="0" w:color="auto"/>
        <w:bottom w:val="none" w:sz="0" w:space="0" w:color="auto"/>
        <w:right w:val="none" w:sz="0" w:space="0" w:color="auto"/>
      </w:divBdr>
      <w:divsChild>
        <w:div w:id="1464612565">
          <w:marLeft w:val="0"/>
          <w:marRight w:val="0"/>
          <w:marTop w:val="0"/>
          <w:marBottom w:val="0"/>
          <w:divBdr>
            <w:top w:val="none" w:sz="0" w:space="0" w:color="auto"/>
            <w:left w:val="none" w:sz="0" w:space="0" w:color="auto"/>
            <w:bottom w:val="none" w:sz="0" w:space="0" w:color="auto"/>
            <w:right w:val="none" w:sz="0" w:space="0" w:color="auto"/>
          </w:divBdr>
        </w:div>
      </w:divsChild>
    </w:div>
    <w:div w:id="300622210">
      <w:bodyDiv w:val="1"/>
      <w:marLeft w:val="0"/>
      <w:marRight w:val="0"/>
      <w:marTop w:val="0"/>
      <w:marBottom w:val="0"/>
      <w:divBdr>
        <w:top w:val="none" w:sz="0" w:space="0" w:color="auto"/>
        <w:left w:val="none" w:sz="0" w:space="0" w:color="auto"/>
        <w:bottom w:val="none" w:sz="0" w:space="0" w:color="auto"/>
        <w:right w:val="none" w:sz="0" w:space="0" w:color="auto"/>
      </w:divBdr>
      <w:divsChild>
        <w:div w:id="18001063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15453541">
      <w:bodyDiv w:val="1"/>
      <w:marLeft w:val="0"/>
      <w:marRight w:val="0"/>
      <w:marTop w:val="0"/>
      <w:marBottom w:val="0"/>
      <w:divBdr>
        <w:top w:val="none" w:sz="0" w:space="0" w:color="auto"/>
        <w:left w:val="none" w:sz="0" w:space="0" w:color="auto"/>
        <w:bottom w:val="none" w:sz="0" w:space="0" w:color="auto"/>
        <w:right w:val="none" w:sz="0" w:space="0" w:color="auto"/>
      </w:divBdr>
    </w:div>
    <w:div w:id="321158594">
      <w:bodyDiv w:val="1"/>
      <w:marLeft w:val="0"/>
      <w:marRight w:val="0"/>
      <w:marTop w:val="0"/>
      <w:marBottom w:val="0"/>
      <w:divBdr>
        <w:top w:val="none" w:sz="0" w:space="0" w:color="auto"/>
        <w:left w:val="none" w:sz="0" w:space="0" w:color="auto"/>
        <w:bottom w:val="none" w:sz="0" w:space="0" w:color="auto"/>
        <w:right w:val="none" w:sz="0" w:space="0" w:color="auto"/>
      </w:divBdr>
    </w:div>
    <w:div w:id="331419262">
      <w:bodyDiv w:val="1"/>
      <w:marLeft w:val="0"/>
      <w:marRight w:val="0"/>
      <w:marTop w:val="0"/>
      <w:marBottom w:val="0"/>
      <w:divBdr>
        <w:top w:val="none" w:sz="0" w:space="0" w:color="auto"/>
        <w:left w:val="none" w:sz="0" w:space="0" w:color="auto"/>
        <w:bottom w:val="none" w:sz="0" w:space="0" w:color="auto"/>
        <w:right w:val="none" w:sz="0" w:space="0" w:color="auto"/>
      </w:divBdr>
    </w:div>
    <w:div w:id="332102087">
      <w:bodyDiv w:val="1"/>
      <w:marLeft w:val="0"/>
      <w:marRight w:val="0"/>
      <w:marTop w:val="0"/>
      <w:marBottom w:val="0"/>
      <w:divBdr>
        <w:top w:val="none" w:sz="0" w:space="0" w:color="auto"/>
        <w:left w:val="none" w:sz="0" w:space="0" w:color="auto"/>
        <w:bottom w:val="none" w:sz="0" w:space="0" w:color="auto"/>
        <w:right w:val="none" w:sz="0" w:space="0" w:color="auto"/>
      </w:divBdr>
    </w:div>
    <w:div w:id="333412168">
      <w:bodyDiv w:val="1"/>
      <w:marLeft w:val="0"/>
      <w:marRight w:val="0"/>
      <w:marTop w:val="0"/>
      <w:marBottom w:val="0"/>
      <w:divBdr>
        <w:top w:val="none" w:sz="0" w:space="0" w:color="auto"/>
        <w:left w:val="none" w:sz="0" w:space="0" w:color="auto"/>
        <w:bottom w:val="none" w:sz="0" w:space="0" w:color="auto"/>
        <w:right w:val="none" w:sz="0" w:space="0" w:color="auto"/>
      </w:divBdr>
    </w:div>
    <w:div w:id="345328683">
      <w:bodyDiv w:val="1"/>
      <w:marLeft w:val="0"/>
      <w:marRight w:val="0"/>
      <w:marTop w:val="0"/>
      <w:marBottom w:val="0"/>
      <w:divBdr>
        <w:top w:val="none" w:sz="0" w:space="0" w:color="auto"/>
        <w:left w:val="none" w:sz="0" w:space="0" w:color="auto"/>
        <w:bottom w:val="none" w:sz="0" w:space="0" w:color="auto"/>
        <w:right w:val="none" w:sz="0" w:space="0" w:color="auto"/>
      </w:divBdr>
    </w:div>
    <w:div w:id="349721483">
      <w:bodyDiv w:val="1"/>
      <w:marLeft w:val="0"/>
      <w:marRight w:val="0"/>
      <w:marTop w:val="0"/>
      <w:marBottom w:val="0"/>
      <w:divBdr>
        <w:top w:val="none" w:sz="0" w:space="0" w:color="auto"/>
        <w:left w:val="none" w:sz="0" w:space="0" w:color="auto"/>
        <w:bottom w:val="none" w:sz="0" w:space="0" w:color="auto"/>
        <w:right w:val="none" w:sz="0" w:space="0" w:color="auto"/>
      </w:divBdr>
    </w:div>
    <w:div w:id="351345403">
      <w:bodyDiv w:val="1"/>
      <w:marLeft w:val="0"/>
      <w:marRight w:val="0"/>
      <w:marTop w:val="0"/>
      <w:marBottom w:val="0"/>
      <w:divBdr>
        <w:top w:val="none" w:sz="0" w:space="0" w:color="auto"/>
        <w:left w:val="none" w:sz="0" w:space="0" w:color="auto"/>
        <w:bottom w:val="none" w:sz="0" w:space="0" w:color="auto"/>
        <w:right w:val="none" w:sz="0" w:space="0" w:color="auto"/>
      </w:divBdr>
      <w:divsChild>
        <w:div w:id="1758869074">
          <w:blockQuote w:val="1"/>
          <w:marLeft w:val="0"/>
          <w:marRight w:val="0"/>
          <w:marTop w:val="0"/>
          <w:marBottom w:val="0"/>
          <w:divBdr>
            <w:top w:val="none" w:sz="0" w:space="0" w:color="auto"/>
            <w:left w:val="none" w:sz="0" w:space="0" w:color="auto"/>
            <w:bottom w:val="none" w:sz="0" w:space="0" w:color="auto"/>
            <w:right w:val="none" w:sz="0" w:space="0" w:color="auto"/>
          </w:divBdr>
        </w:div>
        <w:div w:id="1600289369">
          <w:blockQuote w:val="1"/>
          <w:marLeft w:val="0"/>
          <w:marRight w:val="0"/>
          <w:marTop w:val="0"/>
          <w:marBottom w:val="0"/>
          <w:divBdr>
            <w:top w:val="none" w:sz="0" w:space="0" w:color="auto"/>
            <w:left w:val="none" w:sz="0" w:space="0" w:color="auto"/>
            <w:bottom w:val="none" w:sz="0" w:space="0" w:color="auto"/>
            <w:right w:val="none" w:sz="0" w:space="0" w:color="auto"/>
          </w:divBdr>
        </w:div>
        <w:div w:id="770708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57700479">
      <w:bodyDiv w:val="1"/>
      <w:marLeft w:val="0"/>
      <w:marRight w:val="0"/>
      <w:marTop w:val="0"/>
      <w:marBottom w:val="0"/>
      <w:divBdr>
        <w:top w:val="none" w:sz="0" w:space="0" w:color="auto"/>
        <w:left w:val="none" w:sz="0" w:space="0" w:color="auto"/>
        <w:bottom w:val="none" w:sz="0" w:space="0" w:color="auto"/>
        <w:right w:val="none" w:sz="0" w:space="0" w:color="auto"/>
      </w:divBdr>
      <w:divsChild>
        <w:div w:id="650712679">
          <w:marLeft w:val="0"/>
          <w:marRight w:val="0"/>
          <w:marTop w:val="0"/>
          <w:marBottom w:val="0"/>
          <w:divBdr>
            <w:top w:val="none" w:sz="0" w:space="0" w:color="auto"/>
            <w:left w:val="none" w:sz="0" w:space="0" w:color="auto"/>
            <w:bottom w:val="none" w:sz="0" w:space="0" w:color="auto"/>
            <w:right w:val="none" w:sz="0" w:space="0" w:color="auto"/>
          </w:divBdr>
        </w:div>
      </w:divsChild>
    </w:div>
    <w:div w:id="373698446">
      <w:bodyDiv w:val="1"/>
      <w:marLeft w:val="0"/>
      <w:marRight w:val="0"/>
      <w:marTop w:val="0"/>
      <w:marBottom w:val="0"/>
      <w:divBdr>
        <w:top w:val="none" w:sz="0" w:space="0" w:color="auto"/>
        <w:left w:val="none" w:sz="0" w:space="0" w:color="auto"/>
        <w:bottom w:val="none" w:sz="0" w:space="0" w:color="auto"/>
        <w:right w:val="none" w:sz="0" w:space="0" w:color="auto"/>
      </w:divBdr>
    </w:div>
    <w:div w:id="380633943">
      <w:bodyDiv w:val="1"/>
      <w:marLeft w:val="0"/>
      <w:marRight w:val="0"/>
      <w:marTop w:val="0"/>
      <w:marBottom w:val="0"/>
      <w:divBdr>
        <w:top w:val="none" w:sz="0" w:space="0" w:color="auto"/>
        <w:left w:val="none" w:sz="0" w:space="0" w:color="auto"/>
        <w:bottom w:val="none" w:sz="0" w:space="0" w:color="auto"/>
        <w:right w:val="none" w:sz="0" w:space="0" w:color="auto"/>
      </w:divBdr>
      <w:divsChild>
        <w:div w:id="1450736706">
          <w:marLeft w:val="0"/>
          <w:marRight w:val="0"/>
          <w:marTop w:val="0"/>
          <w:marBottom w:val="0"/>
          <w:divBdr>
            <w:top w:val="none" w:sz="0" w:space="0" w:color="auto"/>
            <w:left w:val="none" w:sz="0" w:space="0" w:color="auto"/>
            <w:bottom w:val="none" w:sz="0" w:space="0" w:color="auto"/>
            <w:right w:val="none" w:sz="0" w:space="0" w:color="auto"/>
          </w:divBdr>
        </w:div>
      </w:divsChild>
    </w:div>
    <w:div w:id="384108918">
      <w:bodyDiv w:val="1"/>
      <w:marLeft w:val="0"/>
      <w:marRight w:val="0"/>
      <w:marTop w:val="0"/>
      <w:marBottom w:val="0"/>
      <w:divBdr>
        <w:top w:val="none" w:sz="0" w:space="0" w:color="auto"/>
        <w:left w:val="none" w:sz="0" w:space="0" w:color="auto"/>
        <w:bottom w:val="none" w:sz="0" w:space="0" w:color="auto"/>
        <w:right w:val="none" w:sz="0" w:space="0" w:color="auto"/>
      </w:divBdr>
    </w:div>
    <w:div w:id="394855890">
      <w:bodyDiv w:val="1"/>
      <w:marLeft w:val="0"/>
      <w:marRight w:val="0"/>
      <w:marTop w:val="0"/>
      <w:marBottom w:val="0"/>
      <w:divBdr>
        <w:top w:val="none" w:sz="0" w:space="0" w:color="auto"/>
        <w:left w:val="none" w:sz="0" w:space="0" w:color="auto"/>
        <w:bottom w:val="none" w:sz="0" w:space="0" w:color="auto"/>
        <w:right w:val="none" w:sz="0" w:space="0" w:color="auto"/>
      </w:divBdr>
    </w:div>
    <w:div w:id="425002291">
      <w:bodyDiv w:val="1"/>
      <w:marLeft w:val="0"/>
      <w:marRight w:val="0"/>
      <w:marTop w:val="0"/>
      <w:marBottom w:val="0"/>
      <w:divBdr>
        <w:top w:val="none" w:sz="0" w:space="0" w:color="auto"/>
        <w:left w:val="none" w:sz="0" w:space="0" w:color="auto"/>
        <w:bottom w:val="none" w:sz="0" w:space="0" w:color="auto"/>
        <w:right w:val="none" w:sz="0" w:space="0" w:color="auto"/>
      </w:divBdr>
      <w:divsChild>
        <w:div w:id="488834709">
          <w:marLeft w:val="0"/>
          <w:marRight w:val="0"/>
          <w:marTop w:val="0"/>
          <w:marBottom w:val="0"/>
          <w:divBdr>
            <w:top w:val="none" w:sz="0" w:space="0" w:color="auto"/>
            <w:left w:val="none" w:sz="0" w:space="0" w:color="auto"/>
            <w:bottom w:val="none" w:sz="0" w:space="0" w:color="auto"/>
            <w:right w:val="none" w:sz="0" w:space="0" w:color="auto"/>
          </w:divBdr>
        </w:div>
      </w:divsChild>
    </w:div>
    <w:div w:id="435177454">
      <w:bodyDiv w:val="1"/>
      <w:marLeft w:val="0"/>
      <w:marRight w:val="0"/>
      <w:marTop w:val="0"/>
      <w:marBottom w:val="0"/>
      <w:divBdr>
        <w:top w:val="none" w:sz="0" w:space="0" w:color="auto"/>
        <w:left w:val="none" w:sz="0" w:space="0" w:color="auto"/>
        <w:bottom w:val="none" w:sz="0" w:space="0" w:color="auto"/>
        <w:right w:val="none" w:sz="0" w:space="0" w:color="auto"/>
      </w:divBdr>
      <w:divsChild>
        <w:div w:id="1256789938">
          <w:marLeft w:val="0"/>
          <w:marRight w:val="0"/>
          <w:marTop w:val="0"/>
          <w:marBottom w:val="0"/>
          <w:divBdr>
            <w:top w:val="none" w:sz="0" w:space="0" w:color="auto"/>
            <w:left w:val="none" w:sz="0" w:space="0" w:color="auto"/>
            <w:bottom w:val="none" w:sz="0" w:space="0" w:color="auto"/>
            <w:right w:val="none" w:sz="0" w:space="0" w:color="auto"/>
          </w:divBdr>
        </w:div>
      </w:divsChild>
    </w:div>
    <w:div w:id="435638797">
      <w:bodyDiv w:val="1"/>
      <w:marLeft w:val="0"/>
      <w:marRight w:val="0"/>
      <w:marTop w:val="0"/>
      <w:marBottom w:val="0"/>
      <w:divBdr>
        <w:top w:val="none" w:sz="0" w:space="0" w:color="auto"/>
        <w:left w:val="none" w:sz="0" w:space="0" w:color="auto"/>
        <w:bottom w:val="none" w:sz="0" w:space="0" w:color="auto"/>
        <w:right w:val="none" w:sz="0" w:space="0" w:color="auto"/>
      </w:divBdr>
    </w:div>
    <w:div w:id="449789590">
      <w:bodyDiv w:val="1"/>
      <w:marLeft w:val="0"/>
      <w:marRight w:val="0"/>
      <w:marTop w:val="0"/>
      <w:marBottom w:val="0"/>
      <w:divBdr>
        <w:top w:val="none" w:sz="0" w:space="0" w:color="auto"/>
        <w:left w:val="none" w:sz="0" w:space="0" w:color="auto"/>
        <w:bottom w:val="none" w:sz="0" w:space="0" w:color="auto"/>
        <w:right w:val="none" w:sz="0" w:space="0" w:color="auto"/>
      </w:divBdr>
    </w:div>
    <w:div w:id="452407460">
      <w:bodyDiv w:val="1"/>
      <w:marLeft w:val="0"/>
      <w:marRight w:val="0"/>
      <w:marTop w:val="0"/>
      <w:marBottom w:val="0"/>
      <w:divBdr>
        <w:top w:val="none" w:sz="0" w:space="0" w:color="auto"/>
        <w:left w:val="none" w:sz="0" w:space="0" w:color="auto"/>
        <w:bottom w:val="none" w:sz="0" w:space="0" w:color="auto"/>
        <w:right w:val="none" w:sz="0" w:space="0" w:color="auto"/>
      </w:divBdr>
    </w:div>
    <w:div w:id="454564012">
      <w:bodyDiv w:val="1"/>
      <w:marLeft w:val="0"/>
      <w:marRight w:val="0"/>
      <w:marTop w:val="0"/>
      <w:marBottom w:val="0"/>
      <w:divBdr>
        <w:top w:val="none" w:sz="0" w:space="0" w:color="auto"/>
        <w:left w:val="none" w:sz="0" w:space="0" w:color="auto"/>
        <w:bottom w:val="none" w:sz="0" w:space="0" w:color="auto"/>
        <w:right w:val="none" w:sz="0" w:space="0" w:color="auto"/>
      </w:divBdr>
    </w:div>
    <w:div w:id="458885161">
      <w:bodyDiv w:val="1"/>
      <w:marLeft w:val="0"/>
      <w:marRight w:val="0"/>
      <w:marTop w:val="0"/>
      <w:marBottom w:val="0"/>
      <w:divBdr>
        <w:top w:val="none" w:sz="0" w:space="0" w:color="auto"/>
        <w:left w:val="none" w:sz="0" w:space="0" w:color="auto"/>
        <w:bottom w:val="none" w:sz="0" w:space="0" w:color="auto"/>
        <w:right w:val="none" w:sz="0" w:space="0" w:color="auto"/>
      </w:divBdr>
    </w:div>
    <w:div w:id="475532781">
      <w:bodyDiv w:val="1"/>
      <w:marLeft w:val="0"/>
      <w:marRight w:val="0"/>
      <w:marTop w:val="0"/>
      <w:marBottom w:val="0"/>
      <w:divBdr>
        <w:top w:val="none" w:sz="0" w:space="0" w:color="auto"/>
        <w:left w:val="none" w:sz="0" w:space="0" w:color="auto"/>
        <w:bottom w:val="none" w:sz="0" w:space="0" w:color="auto"/>
        <w:right w:val="none" w:sz="0" w:space="0" w:color="auto"/>
      </w:divBdr>
    </w:div>
    <w:div w:id="476266719">
      <w:bodyDiv w:val="1"/>
      <w:marLeft w:val="0"/>
      <w:marRight w:val="0"/>
      <w:marTop w:val="0"/>
      <w:marBottom w:val="0"/>
      <w:divBdr>
        <w:top w:val="none" w:sz="0" w:space="0" w:color="auto"/>
        <w:left w:val="none" w:sz="0" w:space="0" w:color="auto"/>
        <w:bottom w:val="none" w:sz="0" w:space="0" w:color="auto"/>
        <w:right w:val="none" w:sz="0" w:space="0" w:color="auto"/>
      </w:divBdr>
      <w:divsChild>
        <w:div w:id="152312844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92572602">
      <w:bodyDiv w:val="1"/>
      <w:marLeft w:val="0"/>
      <w:marRight w:val="0"/>
      <w:marTop w:val="0"/>
      <w:marBottom w:val="0"/>
      <w:divBdr>
        <w:top w:val="none" w:sz="0" w:space="0" w:color="auto"/>
        <w:left w:val="none" w:sz="0" w:space="0" w:color="auto"/>
        <w:bottom w:val="none" w:sz="0" w:space="0" w:color="auto"/>
        <w:right w:val="none" w:sz="0" w:space="0" w:color="auto"/>
      </w:divBdr>
    </w:div>
    <w:div w:id="492792733">
      <w:bodyDiv w:val="1"/>
      <w:marLeft w:val="0"/>
      <w:marRight w:val="0"/>
      <w:marTop w:val="0"/>
      <w:marBottom w:val="0"/>
      <w:divBdr>
        <w:top w:val="none" w:sz="0" w:space="0" w:color="auto"/>
        <w:left w:val="none" w:sz="0" w:space="0" w:color="auto"/>
        <w:bottom w:val="none" w:sz="0" w:space="0" w:color="auto"/>
        <w:right w:val="none" w:sz="0" w:space="0" w:color="auto"/>
      </w:divBdr>
    </w:div>
    <w:div w:id="494495319">
      <w:bodyDiv w:val="1"/>
      <w:marLeft w:val="0"/>
      <w:marRight w:val="0"/>
      <w:marTop w:val="0"/>
      <w:marBottom w:val="0"/>
      <w:divBdr>
        <w:top w:val="none" w:sz="0" w:space="0" w:color="auto"/>
        <w:left w:val="none" w:sz="0" w:space="0" w:color="auto"/>
        <w:bottom w:val="none" w:sz="0" w:space="0" w:color="auto"/>
        <w:right w:val="none" w:sz="0" w:space="0" w:color="auto"/>
      </w:divBdr>
    </w:div>
    <w:div w:id="499274468">
      <w:bodyDiv w:val="1"/>
      <w:marLeft w:val="0"/>
      <w:marRight w:val="0"/>
      <w:marTop w:val="0"/>
      <w:marBottom w:val="0"/>
      <w:divBdr>
        <w:top w:val="none" w:sz="0" w:space="0" w:color="auto"/>
        <w:left w:val="none" w:sz="0" w:space="0" w:color="auto"/>
        <w:bottom w:val="none" w:sz="0" w:space="0" w:color="auto"/>
        <w:right w:val="none" w:sz="0" w:space="0" w:color="auto"/>
      </w:divBdr>
      <w:divsChild>
        <w:div w:id="1623921329">
          <w:marLeft w:val="0"/>
          <w:marRight w:val="0"/>
          <w:marTop w:val="0"/>
          <w:marBottom w:val="0"/>
          <w:divBdr>
            <w:top w:val="none" w:sz="0" w:space="0" w:color="auto"/>
            <w:left w:val="none" w:sz="0" w:space="0" w:color="auto"/>
            <w:bottom w:val="none" w:sz="0" w:space="0" w:color="auto"/>
            <w:right w:val="none" w:sz="0" w:space="0" w:color="auto"/>
          </w:divBdr>
        </w:div>
      </w:divsChild>
    </w:div>
    <w:div w:id="507520051">
      <w:bodyDiv w:val="1"/>
      <w:marLeft w:val="0"/>
      <w:marRight w:val="0"/>
      <w:marTop w:val="0"/>
      <w:marBottom w:val="0"/>
      <w:divBdr>
        <w:top w:val="none" w:sz="0" w:space="0" w:color="auto"/>
        <w:left w:val="none" w:sz="0" w:space="0" w:color="auto"/>
        <w:bottom w:val="none" w:sz="0" w:space="0" w:color="auto"/>
        <w:right w:val="none" w:sz="0" w:space="0" w:color="auto"/>
      </w:divBdr>
    </w:div>
    <w:div w:id="514420933">
      <w:bodyDiv w:val="1"/>
      <w:marLeft w:val="0"/>
      <w:marRight w:val="0"/>
      <w:marTop w:val="0"/>
      <w:marBottom w:val="0"/>
      <w:divBdr>
        <w:top w:val="none" w:sz="0" w:space="0" w:color="auto"/>
        <w:left w:val="none" w:sz="0" w:space="0" w:color="auto"/>
        <w:bottom w:val="none" w:sz="0" w:space="0" w:color="auto"/>
        <w:right w:val="none" w:sz="0" w:space="0" w:color="auto"/>
      </w:divBdr>
    </w:div>
    <w:div w:id="519315282">
      <w:bodyDiv w:val="1"/>
      <w:marLeft w:val="0"/>
      <w:marRight w:val="0"/>
      <w:marTop w:val="0"/>
      <w:marBottom w:val="0"/>
      <w:divBdr>
        <w:top w:val="none" w:sz="0" w:space="0" w:color="auto"/>
        <w:left w:val="none" w:sz="0" w:space="0" w:color="auto"/>
        <w:bottom w:val="none" w:sz="0" w:space="0" w:color="auto"/>
        <w:right w:val="none" w:sz="0" w:space="0" w:color="auto"/>
      </w:divBdr>
    </w:div>
    <w:div w:id="528567623">
      <w:bodyDiv w:val="1"/>
      <w:marLeft w:val="0"/>
      <w:marRight w:val="0"/>
      <w:marTop w:val="0"/>
      <w:marBottom w:val="0"/>
      <w:divBdr>
        <w:top w:val="none" w:sz="0" w:space="0" w:color="auto"/>
        <w:left w:val="none" w:sz="0" w:space="0" w:color="auto"/>
        <w:bottom w:val="none" w:sz="0" w:space="0" w:color="auto"/>
        <w:right w:val="none" w:sz="0" w:space="0" w:color="auto"/>
      </w:divBdr>
    </w:div>
    <w:div w:id="528957462">
      <w:bodyDiv w:val="1"/>
      <w:marLeft w:val="0"/>
      <w:marRight w:val="0"/>
      <w:marTop w:val="0"/>
      <w:marBottom w:val="0"/>
      <w:divBdr>
        <w:top w:val="none" w:sz="0" w:space="0" w:color="auto"/>
        <w:left w:val="none" w:sz="0" w:space="0" w:color="auto"/>
        <w:bottom w:val="none" w:sz="0" w:space="0" w:color="auto"/>
        <w:right w:val="none" w:sz="0" w:space="0" w:color="auto"/>
      </w:divBdr>
    </w:div>
    <w:div w:id="530194785">
      <w:bodyDiv w:val="1"/>
      <w:marLeft w:val="0"/>
      <w:marRight w:val="0"/>
      <w:marTop w:val="0"/>
      <w:marBottom w:val="0"/>
      <w:divBdr>
        <w:top w:val="none" w:sz="0" w:space="0" w:color="auto"/>
        <w:left w:val="none" w:sz="0" w:space="0" w:color="auto"/>
        <w:bottom w:val="none" w:sz="0" w:space="0" w:color="auto"/>
        <w:right w:val="none" w:sz="0" w:space="0" w:color="auto"/>
      </w:divBdr>
      <w:divsChild>
        <w:div w:id="1570844426">
          <w:marLeft w:val="0"/>
          <w:marRight w:val="0"/>
          <w:marTop w:val="0"/>
          <w:marBottom w:val="0"/>
          <w:divBdr>
            <w:top w:val="none" w:sz="0" w:space="0" w:color="auto"/>
            <w:left w:val="none" w:sz="0" w:space="0" w:color="auto"/>
            <w:bottom w:val="none" w:sz="0" w:space="0" w:color="auto"/>
            <w:right w:val="none" w:sz="0" w:space="0" w:color="auto"/>
          </w:divBdr>
        </w:div>
      </w:divsChild>
    </w:div>
    <w:div w:id="533812056">
      <w:bodyDiv w:val="1"/>
      <w:marLeft w:val="0"/>
      <w:marRight w:val="0"/>
      <w:marTop w:val="0"/>
      <w:marBottom w:val="0"/>
      <w:divBdr>
        <w:top w:val="none" w:sz="0" w:space="0" w:color="auto"/>
        <w:left w:val="none" w:sz="0" w:space="0" w:color="auto"/>
        <w:bottom w:val="none" w:sz="0" w:space="0" w:color="auto"/>
        <w:right w:val="none" w:sz="0" w:space="0" w:color="auto"/>
      </w:divBdr>
    </w:div>
    <w:div w:id="534120595">
      <w:bodyDiv w:val="1"/>
      <w:marLeft w:val="0"/>
      <w:marRight w:val="0"/>
      <w:marTop w:val="0"/>
      <w:marBottom w:val="0"/>
      <w:divBdr>
        <w:top w:val="none" w:sz="0" w:space="0" w:color="auto"/>
        <w:left w:val="none" w:sz="0" w:space="0" w:color="auto"/>
        <w:bottom w:val="none" w:sz="0" w:space="0" w:color="auto"/>
        <w:right w:val="none" w:sz="0" w:space="0" w:color="auto"/>
      </w:divBdr>
      <w:divsChild>
        <w:div w:id="175268260">
          <w:blockQuote w:val="1"/>
          <w:marLeft w:val="0"/>
          <w:marRight w:val="0"/>
          <w:marTop w:val="0"/>
          <w:marBottom w:val="0"/>
          <w:divBdr>
            <w:top w:val="none" w:sz="0" w:space="0" w:color="auto"/>
            <w:left w:val="none" w:sz="0" w:space="0" w:color="auto"/>
            <w:bottom w:val="none" w:sz="0" w:space="0" w:color="auto"/>
            <w:right w:val="none" w:sz="0" w:space="0" w:color="auto"/>
          </w:divBdr>
        </w:div>
        <w:div w:id="2077896551">
          <w:blockQuote w:val="1"/>
          <w:marLeft w:val="0"/>
          <w:marRight w:val="0"/>
          <w:marTop w:val="0"/>
          <w:marBottom w:val="0"/>
          <w:divBdr>
            <w:top w:val="none" w:sz="0" w:space="0" w:color="auto"/>
            <w:left w:val="none" w:sz="0" w:space="0" w:color="auto"/>
            <w:bottom w:val="none" w:sz="0" w:space="0" w:color="auto"/>
            <w:right w:val="none" w:sz="0" w:space="0" w:color="auto"/>
          </w:divBdr>
        </w:div>
        <w:div w:id="615254646">
          <w:blockQuote w:val="1"/>
          <w:marLeft w:val="0"/>
          <w:marRight w:val="0"/>
          <w:marTop w:val="0"/>
          <w:marBottom w:val="0"/>
          <w:divBdr>
            <w:top w:val="none" w:sz="0" w:space="0" w:color="auto"/>
            <w:left w:val="none" w:sz="0" w:space="0" w:color="auto"/>
            <w:bottom w:val="none" w:sz="0" w:space="0" w:color="auto"/>
            <w:right w:val="none" w:sz="0" w:space="0" w:color="auto"/>
          </w:divBdr>
        </w:div>
        <w:div w:id="22985100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3123886">
      <w:bodyDiv w:val="1"/>
      <w:marLeft w:val="0"/>
      <w:marRight w:val="0"/>
      <w:marTop w:val="0"/>
      <w:marBottom w:val="0"/>
      <w:divBdr>
        <w:top w:val="none" w:sz="0" w:space="0" w:color="auto"/>
        <w:left w:val="none" w:sz="0" w:space="0" w:color="auto"/>
        <w:bottom w:val="none" w:sz="0" w:space="0" w:color="auto"/>
        <w:right w:val="none" w:sz="0" w:space="0" w:color="auto"/>
      </w:divBdr>
    </w:div>
    <w:div w:id="564493627">
      <w:bodyDiv w:val="1"/>
      <w:marLeft w:val="0"/>
      <w:marRight w:val="0"/>
      <w:marTop w:val="0"/>
      <w:marBottom w:val="0"/>
      <w:divBdr>
        <w:top w:val="none" w:sz="0" w:space="0" w:color="auto"/>
        <w:left w:val="none" w:sz="0" w:space="0" w:color="auto"/>
        <w:bottom w:val="none" w:sz="0" w:space="0" w:color="auto"/>
        <w:right w:val="none" w:sz="0" w:space="0" w:color="auto"/>
      </w:divBdr>
      <w:divsChild>
        <w:div w:id="11853636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90546007">
      <w:bodyDiv w:val="1"/>
      <w:marLeft w:val="0"/>
      <w:marRight w:val="0"/>
      <w:marTop w:val="0"/>
      <w:marBottom w:val="0"/>
      <w:divBdr>
        <w:top w:val="none" w:sz="0" w:space="0" w:color="auto"/>
        <w:left w:val="none" w:sz="0" w:space="0" w:color="auto"/>
        <w:bottom w:val="none" w:sz="0" w:space="0" w:color="auto"/>
        <w:right w:val="none" w:sz="0" w:space="0" w:color="auto"/>
      </w:divBdr>
    </w:div>
    <w:div w:id="609552999">
      <w:bodyDiv w:val="1"/>
      <w:marLeft w:val="0"/>
      <w:marRight w:val="0"/>
      <w:marTop w:val="0"/>
      <w:marBottom w:val="0"/>
      <w:divBdr>
        <w:top w:val="none" w:sz="0" w:space="0" w:color="auto"/>
        <w:left w:val="none" w:sz="0" w:space="0" w:color="auto"/>
        <w:bottom w:val="none" w:sz="0" w:space="0" w:color="auto"/>
        <w:right w:val="none" w:sz="0" w:space="0" w:color="auto"/>
      </w:divBdr>
    </w:div>
    <w:div w:id="634722047">
      <w:bodyDiv w:val="1"/>
      <w:marLeft w:val="0"/>
      <w:marRight w:val="0"/>
      <w:marTop w:val="0"/>
      <w:marBottom w:val="0"/>
      <w:divBdr>
        <w:top w:val="none" w:sz="0" w:space="0" w:color="auto"/>
        <w:left w:val="none" w:sz="0" w:space="0" w:color="auto"/>
        <w:bottom w:val="none" w:sz="0" w:space="0" w:color="auto"/>
        <w:right w:val="none" w:sz="0" w:space="0" w:color="auto"/>
      </w:divBdr>
    </w:div>
    <w:div w:id="640185154">
      <w:bodyDiv w:val="1"/>
      <w:marLeft w:val="0"/>
      <w:marRight w:val="0"/>
      <w:marTop w:val="0"/>
      <w:marBottom w:val="0"/>
      <w:divBdr>
        <w:top w:val="none" w:sz="0" w:space="0" w:color="auto"/>
        <w:left w:val="none" w:sz="0" w:space="0" w:color="auto"/>
        <w:bottom w:val="none" w:sz="0" w:space="0" w:color="auto"/>
        <w:right w:val="none" w:sz="0" w:space="0" w:color="auto"/>
      </w:divBdr>
    </w:div>
    <w:div w:id="650986109">
      <w:bodyDiv w:val="1"/>
      <w:marLeft w:val="0"/>
      <w:marRight w:val="0"/>
      <w:marTop w:val="0"/>
      <w:marBottom w:val="0"/>
      <w:divBdr>
        <w:top w:val="none" w:sz="0" w:space="0" w:color="auto"/>
        <w:left w:val="none" w:sz="0" w:space="0" w:color="auto"/>
        <w:bottom w:val="none" w:sz="0" w:space="0" w:color="auto"/>
        <w:right w:val="none" w:sz="0" w:space="0" w:color="auto"/>
      </w:divBdr>
    </w:div>
    <w:div w:id="664016980">
      <w:bodyDiv w:val="1"/>
      <w:marLeft w:val="0"/>
      <w:marRight w:val="0"/>
      <w:marTop w:val="0"/>
      <w:marBottom w:val="0"/>
      <w:divBdr>
        <w:top w:val="none" w:sz="0" w:space="0" w:color="auto"/>
        <w:left w:val="none" w:sz="0" w:space="0" w:color="auto"/>
        <w:bottom w:val="none" w:sz="0" w:space="0" w:color="auto"/>
        <w:right w:val="none" w:sz="0" w:space="0" w:color="auto"/>
      </w:divBdr>
    </w:div>
    <w:div w:id="669873585">
      <w:bodyDiv w:val="1"/>
      <w:marLeft w:val="0"/>
      <w:marRight w:val="0"/>
      <w:marTop w:val="0"/>
      <w:marBottom w:val="0"/>
      <w:divBdr>
        <w:top w:val="none" w:sz="0" w:space="0" w:color="auto"/>
        <w:left w:val="none" w:sz="0" w:space="0" w:color="auto"/>
        <w:bottom w:val="none" w:sz="0" w:space="0" w:color="auto"/>
        <w:right w:val="none" w:sz="0" w:space="0" w:color="auto"/>
      </w:divBdr>
    </w:div>
    <w:div w:id="683282333">
      <w:bodyDiv w:val="1"/>
      <w:marLeft w:val="0"/>
      <w:marRight w:val="0"/>
      <w:marTop w:val="0"/>
      <w:marBottom w:val="0"/>
      <w:divBdr>
        <w:top w:val="none" w:sz="0" w:space="0" w:color="auto"/>
        <w:left w:val="none" w:sz="0" w:space="0" w:color="auto"/>
        <w:bottom w:val="none" w:sz="0" w:space="0" w:color="auto"/>
        <w:right w:val="none" w:sz="0" w:space="0" w:color="auto"/>
      </w:divBdr>
    </w:div>
    <w:div w:id="683363562">
      <w:bodyDiv w:val="1"/>
      <w:marLeft w:val="0"/>
      <w:marRight w:val="0"/>
      <w:marTop w:val="0"/>
      <w:marBottom w:val="0"/>
      <w:divBdr>
        <w:top w:val="none" w:sz="0" w:space="0" w:color="auto"/>
        <w:left w:val="none" w:sz="0" w:space="0" w:color="auto"/>
        <w:bottom w:val="none" w:sz="0" w:space="0" w:color="auto"/>
        <w:right w:val="none" w:sz="0" w:space="0" w:color="auto"/>
      </w:divBdr>
    </w:div>
    <w:div w:id="698507503">
      <w:bodyDiv w:val="1"/>
      <w:marLeft w:val="0"/>
      <w:marRight w:val="0"/>
      <w:marTop w:val="0"/>
      <w:marBottom w:val="0"/>
      <w:divBdr>
        <w:top w:val="none" w:sz="0" w:space="0" w:color="auto"/>
        <w:left w:val="none" w:sz="0" w:space="0" w:color="auto"/>
        <w:bottom w:val="none" w:sz="0" w:space="0" w:color="auto"/>
        <w:right w:val="none" w:sz="0" w:space="0" w:color="auto"/>
      </w:divBdr>
    </w:div>
    <w:div w:id="701516114">
      <w:bodyDiv w:val="1"/>
      <w:marLeft w:val="0"/>
      <w:marRight w:val="0"/>
      <w:marTop w:val="0"/>
      <w:marBottom w:val="0"/>
      <w:divBdr>
        <w:top w:val="none" w:sz="0" w:space="0" w:color="auto"/>
        <w:left w:val="none" w:sz="0" w:space="0" w:color="auto"/>
        <w:bottom w:val="none" w:sz="0" w:space="0" w:color="auto"/>
        <w:right w:val="none" w:sz="0" w:space="0" w:color="auto"/>
      </w:divBdr>
    </w:div>
    <w:div w:id="709038643">
      <w:bodyDiv w:val="1"/>
      <w:marLeft w:val="0"/>
      <w:marRight w:val="0"/>
      <w:marTop w:val="0"/>
      <w:marBottom w:val="0"/>
      <w:divBdr>
        <w:top w:val="none" w:sz="0" w:space="0" w:color="auto"/>
        <w:left w:val="none" w:sz="0" w:space="0" w:color="auto"/>
        <w:bottom w:val="none" w:sz="0" w:space="0" w:color="auto"/>
        <w:right w:val="none" w:sz="0" w:space="0" w:color="auto"/>
      </w:divBdr>
    </w:div>
    <w:div w:id="711610553">
      <w:bodyDiv w:val="1"/>
      <w:marLeft w:val="0"/>
      <w:marRight w:val="0"/>
      <w:marTop w:val="0"/>
      <w:marBottom w:val="0"/>
      <w:divBdr>
        <w:top w:val="none" w:sz="0" w:space="0" w:color="auto"/>
        <w:left w:val="none" w:sz="0" w:space="0" w:color="auto"/>
        <w:bottom w:val="none" w:sz="0" w:space="0" w:color="auto"/>
        <w:right w:val="none" w:sz="0" w:space="0" w:color="auto"/>
      </w:divBdr>
      <w:divsChild>
        <w:div w:id="1812019465">
          <w:marLeft w:val="0"/>
          <w:marRight w:val="0"/>
          <w:marTop w:val="0"/>
          <w:marBottom w:val="0"/>
          <w:divBdr>
            <w:top w:val="none" w:sz="0" w:space="0" w:color="auto"/>
            <w:left w:val="none" w:sz="0" w:space="0" w:color="auto"/>
            <w:bottom w:val="none" w:sz="0" w:space="0" w:color="auto"/>
            <w:right w:val="none" w:sz="0" w:space="0" w:color="auto"/>
          </w:divBdr>
        </w:div>
      </w:divsChild>
    </w:div>
    <w:div w:id="715010653">
      <w:bodyDiv w:val="1"/>
      <w:marLeft w:val="0"/>
      <w:marRight w:val="0"/>
      <w:marTop w:val="0"/>
      <w:marBottom w:val="0"/>
      <w:divBdr>
        <w:top w:val="none" w:sz="0" w:space="0" w:color="auto"/>
        <w:left w:val="none" w:sz="0" w:space="0" w:color="auto"/>
        <w:bottom w:val="none" w:sz="0" w:space="0" w:color="auto"/>
        <w:right w:val="none" w:sz="0" w:space="0" w:color="auto"/>
      </w:divBdr>
      <w:divsChild>
        <w:div w:id="1992635123">
          <w:marLeft w:val="0"/>
          <w:marRight w:val="0"/>
          <w:marTop w:val="0"/>
          <w:marBottom w:val="0"/>
          <w:divBdr>
            <w:top w:val="none" w:sz="0" w:space="0" w:color="auto"/>
            <w:left w:val="none" w:sz="0" w:space="0" w:color="auto"/>
            <w:bottom w:val="none" w:sz="0" w:space="0" w:color="auto"/>
            <w:right w:val="none" w:sz="0" w:space="0" w:color="auto"/>
          </w:divBdr>
        </w:div>
      </w:divsChild>
    </w:div>
    <w:div w:id="717433090">
      <w:bodyDiv w:val="1"/>
      <w:marLeft w:val="0"/>
      <w:marRight w:val="0"/>
      <w:marTop w:val="0"/>
      <w:marBottom w:val="0"/>
      <w:divBdr>
        <w:top w:val="none" w:sz="0" w:space="0" w:color="auto"/>
        <w:left w:val="none" w:sz="0" w:space="0" w:color="auto"/>
        <w:bottom w:val="none" w:sz="0" w:space="0" w:color="auto"/>
        <w:right w:val="none" w:sz="0" w:space="0" w:color="auto"/>
      </w:divBdr>
    </w:div>
    <w:div w:id="729961049">
      <w:bodyDiv w:val="1"/>
      <w:marLeft w:val="0"/>
      <w:marRight w:val="0"/>
      <w:marTop w:val="0"/>
      <w:marBottom w:val="0"/>
      <w:divBdr>
        <w:top w:val="none" w:sz="0" w:space="0" w:color="auto"/>
        <w:left w:val="none" w:sz="0" w:space="0" w:color="auto"/>
        <w:bottom w:val="none" w:sz="0" w:space="0" w:color="auto"/>
        <w:right w:val="none" w:sz="0" w:space="0" w:color="auto"/>
      </w:divBdr>
    </w:div>
    <w:div w:id="730159606">
      <w:bodyDiv w:val="1"/>
      <w:marLeft w:val="0"/>
      <w:marRight w:val="0"/>
      <w:marTop w:val="0"/>
      <w:marBottom w:val="0"/>
      <w:divBdr>
        <w:top w:val="none" w:sz="0" w:space="0" w:color="auto"/>
        <w:left w:val="none" w:sz="0" w:space="0" w:color="auto"/>
        <w:bottom w:val="none" w:sz="0" w:space="0" w:color="auto"/>
        <w:right w:val="none" w:sz="0" w:space="0" w:color="auto"/>
      </w:divBdr>
    </w:div>
    <w:div w:id="742222956">
      <w:bodyDiv w:val="1"/>
      <w:marLeft w:val="0"/>
      <w:marRight w:val="0"/>
      <w:marTop w:val="0"/>
      <w:marBottom w:val="0"/>
      <w:divBdr>
        <w:top w:val="none" w:sz="0" w:space="0" w:color="auto"/>
        <w:left w:val="none" w:sz="0" w:space="0" w:color="auto"/>
        <w:bottom w:val="none" w:sz="0" w:space="0" w:color="auto"/>
        <w:right w:val="none" w:sz="0" w:space="0" w:color="auto"/>
      </w:divBdr>
    </w:div>
    <w:div w:id="748766474">
      <w:bodyDiv w:val="1"/>
      <w:marLeft w:val="0"/>
      <w:marRight w:val="0"/>
      <w:marTop w:val="0"/>
      <w:marBottom w:val="0"/>
      <w:divBdr>
        <w:top w:val="none" w:sz="0" w:space="0" w:color="auto"/>
        <w:left w:val="none" w:sz="0" w:space="0" w:color="auto"/>
        <w:bottom w:val="none" w:sz="0" w:space="0" w:color="auto"/>
        <w:right w:val="none" w:sz="0" w:space="0" w:color="auto"/>
      </w:divBdr>
    </w:div>
    <w:div w:id="755904464">
      <w:bodyDiv w:val="1"/>
      <w:marLeft w:val="0"/>
      <w:marRight w:val="0"/>
      <w:marTop w:val="0"/>
      <w:marBottom w:val="0"/>
      <w:divBdr>
        <w:top w:val="none" w:sz="0" w:space="0" w:color="auto"/>
        <w:left w:val="none" w:sz="0" w:space="0" w:color="auto"/>
        <w:bottom w:val="none" w:sz="0" w:space="0" w:color="auto"/>
        <w:right w:val="none" w:sz="0" w:space="0" w:color="auto"/>
      </w:divBdr>
    </w:div>
    <w:div w:id="758065185">
      <w:bodyDiv w:val="1"/>
      <w:marLeft w:val="0"/>
      <w:marRight w:val="0"/>
      <w:marTop w:val="0"/>
      <w:marBottom w:val="0"/>
      <w:divBdr>
        <w:top w:val="none" w:sz="0" w:space="0" w:color="auto"/>
        <w:left w:val="none" w:sz="0" w:space="0" w:color="auto"/>
        <w:bottom w:val="none" w:sz="0" w:space="0" w:color="auto"/>
        <w:right w:val="none" w:sz="0" w:space="0" w:color="auto"/>
      </w:divBdr>
      <w:divsChild>
        <w:div w:id="1905484227">
          <w:blockQuote w:val="1"/>
          <w:marLeft w:val="0"/>
          <w:marRight w:val="0"/>
          <w:marTop w:val="0"/>
          <w:marBottom w:val="0"/>
          <w:divBdr>
            <w:top w:val="none" w:sz="0" w:space="0" w:color="auto"/>
            <w:left w:val="none" w:sz="0" w:space="0" w:color="auto"/>
            <w:bottom w:val="none" w:sz="0" w:space="0" w:color="auto"/>
            <w:right w:val="none" w:sz="0" w:space="0" w:color="auto"/>
          </w:divBdr>
        </w:div>
        <w:div w:id="72312847">
          <w:marLeft w:val="0"/>
          <w:marRight w:val="0"/>
          <w:marTop w:val="0"/>
          <w:marBottom w:val="0"/>
          <w:divBdr>
            <w:top w:val="none" w:sz="0" w:space="0" w:color="auto"/>
            <w:left w:val="none" w:sz="0" w:space="0" w:color="auto"/>
            <w:bottom w:val="none" w:sz="0" w:space="0" w:color="auto"/>
            <w:right w:val="none" w:sz="0" w:space="0" w:color="auto"/>
          </w:divBdr>
        </w:div>
      </w:divsChild>
    </w:div>
    <w:div w:id="758793047">
      <w:bodyDiv w:val="1"/>
      <w:marLeft w:val="0"/>
      <w:marRight w:val="0"/>
      <w:marTop w:val="0"/>
      <w:marBottom w:val="0"/>
      <w:divBdr>
        <w:top w:val="none" w:sz="0" w:space="0" w:color="auto"/>
        <w:left w:val="none" w:sz="0" w:space="0" w:color="auto"/>
        <w:bottom w:val="none" w:sz="0" w:space="0" w:color="auto"/>
        <w:right w:val="none" w:sz="0" w:space="0" w:color="auto"/>
      </w:divBdr>
    </w:div>
    <w:div w:id="759327601">
      <w:bodyDiv w:val="1"/>
      <w:marLeft w:val="0"/>
      <w:marRight w:val="0"/>
      <w:marTop w:val="0"/>
      <w:marBottom w:val="0"/>
      <w:divBdr>
        <w:top w:val="none" w:sz="0" w:space="0" w:color="auto"/>
        <w:left w:val="none" w:sz="0" w:space="0" w:color="auto"/>
        <w:bottom w:val="none" w:sz="0" w:space="0" w:color="auto"/>
        <w:right w:val="none" w:sz="0" w:space="0" w:color="auto"/>
      </w:divBdr>
    </w:div>
    <w:div w:id="765423407">
      <w:bodyDiv w:val="1"/>
      <w:marLeft w:val="0"/>
      <w:marRight w:val="0"/>
      <w:marTop w:val="0"/>
      <w:marBottom w:val="0"/>
      <w:divBdr>
        <w:top w:val="none" w:sz="0" w:space="0" w:color="auto"/>
        <w:left w:val="none" w:sz="0" w:space="0" w:color="auto"/>
        <w:bottom w:val="none" w:sz="0" w:space="0" w:color="auto"/>
        <w:right w:val="none" w:sz="0" w:space="0" w:color="auto"/>
      </w:divBdr>
    </w:div>
    <w:div w:id="767696746">
      <w:bodyDiv w:val="1"/>
      <w:marLeft w:val="0"/>
      <w:marRight w:val="0"/>
      <w:marTop w:val="0"/>
      <w:marBottom w:val="0"/>
      <w:divBdr>
        <w:top w:val="none" w:sz="0" w:space="0" w:color="auto"/>
        <w:left w:val="none" w:sz="0" w:space="0" w:color="auto"/>
        <w:bottom w:val="none" w:sz="0" w:space="0" w:color="auto"/>
        <w:right w:val="none" w:sz="0" w:space="0" w:color="auto"/>
      </w:divBdr>
    </w:div>
    <w:div w:id="772431876">
      <w:bodyDiv w:val="1"/>
      <w:marLeft w:val="0"/>
      <w:marRight w:val="0"/>
      <w:marTop w:val="0"/>
      <w:marBottom w:val="0"/>
      <w:divBdr>
        <w:top w:val="none" w:sz="0" w:space="0" w:color="auto"/>
        <w:left w:val="none" w:sz="0" w:space="0" w:color="auto"/>
        <w:bottom w:val="none" w:sz="0" w:space="0" w:color="auto"/>
        <w:right w:val="none" w:sz="0" w:space="0" w:color="auto"/>
      </w:divBdr>
    </w:div>
    <w:div w:id="792476380">
      <w:bodyDiv w:val="1"/>
      <w:marLeft w:val="0"/>
      <w:marRight w:val="0"/>
      <w:marTop w:val="0"/>
      <w:marBottom w:val="0"/>
      <w:divBdr>
        <w:top w:val="none" w:sz="0" w:space="0" w:color="auto"/>
        <w:left w:val="none" w:sz="0" w:space="0" w:color="auto"/>
        <w:bottom w:val="none" w:sz="0" w:space="0" w:color="auto"/>
        <w:right w:val="none" w:sz="0" w:space="0" w:color="auto"/>
      </w:divBdr>
    </w:div>
    <w:div w:id="800152845">
      <w:bodyDiv w:val="1"/>
      <w:marLeft w:val="0"/>
      <w:marRight w:val="0"/>
      <w:marTop w:val="0"/>
      <w:marBottom w:val="0"/>
      <w:divBdr>
        <w:top w:val="none" w:sz="0" w:space="0" w:color="auto"/>
        <w:left w:val="none" w:sz="0" w:space="0" w:color="auto"/>
        <w:bottom w:val="none" w:sz="0" w:space="0" w:color="auto"/>
        <w:right w:val="none" w:sz="0" w:space="0" w:color="auto"/>
      </w:divBdr>
    </w:div>
    <w:div w:id="803304949">
      <w:bodyDiv w:val="1"/>
      <w:marLeft w:val="0"/>
      <w:marRight w:val="0"/>
      <w:marTop w:val="0"/>
      <w:marBottom w:val="0"/>
      <w:divBdr>
        <w:top w:val="none" w:sz="0" w:space="0" w:color="auto"/>
        <w:left w:val="none" w:sz="0" w:space="0" w:color="auto"/>
        <w:bottom w:val="none" w:sz="0" w:space="0" w:color="auto"/>
        <w:right w:val="none" w:sz="0" w:space="0" w:color="auto"/>
      </w:divBdr>
      <w:divsChild>
        <w:div w:id="71659716">
          <w:marLeft w:val="0"/>
          <w:marRight w:val="0"/>
          <w:marTop w:val="0"/>
          <w:marBottom w:val="0"/>
          <w:divBdr>
            <w:top w:val="none" w:sz="0" w:space="0" w:color="auto"/>
            <w:left w:val="none" w:sz="0" w:space="0" w:color="auto"/>
            <w:bottom w:val="none" w:sz="0" w:space="0" w:color="auto"/>
            <w:right w:val="none" w:sz="0" w:space="0" w:color="auto"/>
          </w:divBdr>
        </w:div>
      </w:divsChild>
    </w:div>
    <w:div w:id="803891117">
      <w:bodyDiv w:val="1"/>
      <w:marLeft w:val="0"/>
      <w:marRight w:val="0"/>
      <w:marTop w:val="0"/>
      <w:marBottom w:val="0"/>
      <w:divBdr>
        <w:top w:val="none" w:sz="0" w:space="0" w:color="auto"/>
        <w:left w:val="none" w:sz="0" w:space="0" w:color="auto"/>
        <w:bottom w:val="none" w:sz="0" w:space="0" w:color="auto"/>
        <w:right w:val="none" w:sz="0" w:space="0" w:color="auto"/>
      </w:divBdr>
    </w:div>
    <w:div w:id="806245282">
      <w:bodyDiv w:val="1"/>
      <w:marLeft w:val="0"/>
      <w:marRight w:val="0"/>
      <w:marTop w:val="0"/>
      <w:marBottom w:val="0"/>
      <w:divBdr>
        <w:top w:val="none" w:sz="0" w:space="0" w:color="auto"/>
        <w:left w:val="none" w:sz="0" w:space="0" w:color="auto"/>
        <w:bottom w:val="none" w:sz="0" w:space="0" w:color="auto"/>
        <w:right w:val="none" w:sz="0" w:space="0" w:color="auto"/>
      </w:divBdr>
    </w:div>
    <w:div w:id="812521641">
      <w:bodyDiv w:val="1"/>
      <w:marLeft w:val="0"/>
      <w:marRight w:val="0"/>
      <w:marTop w:val="0"/>
      <w:marBottom w:val="0"/>
      <w:divBdr>
        <w:top w:val="none" w:sz="0" w:space="0" w:color="auto"/>
        <w:left w:val="none" w:sz="0" w:space="0" w:color="auto"/>
        <w:bottom w:val="none" w:sz="0" w:space="0" w:color="auto"/>
        <w:right w:val="none" w:sz="0" w:space="0" w:color="auto"/>
      </w:divBdr>
      <w:divsChild>
        <w:div w:id="1103116236">
          <w:marLeft w:val="0"/>
          <w:marRight w:val="0"/>
          <w:marTop w:val="0"/>
          <w:marBottom w:val="0"/>
          <w:divBdr>
            <w:top w:val="none" w:sz="0" w:space="0" w:color="auto"/>
            <w:left w:val="none" w:sz="0" w:space="0" w:color="auto"/>
            <w:bottom w:val="none" w:sz="0" w:space="0" w:color="auto"/>
            <w:right w:val="none" w:sz="0" w:space="0" w:color="auto"/>
          </w:divBdr>
        </w:div>
        <w:div w:id="158424846">
          <w:marLeft w:val="0"/>
          <w:marRight w:val="0"/>
          <w:marTop w:val="0"/>
          <w:marBottom w:val="0"/>
          <w:divBdr>
            <w:top w:val="none" w:sz="0" w:space="0" w:color="auto"/>
            <w:left w:val="none" w:sz="0" w:space="0" w:color="auto"/>
            <w:bottom w:val="none" w:sz="0" w:space="0" w:color="auto"/>
            <w:right w:val="none" w:sz="0" w:space="0" w:color="auto"/>
          </w:divBdr>
        </w:div>
      </w:divsChild>
    </w:div>
    <w:div w:id="815532996">
      <w:bodyDiv w:val="1"/>
      <w:marLeft w:val="0"/>
      <w:marRight w:val="0"/>
      <w:marTop w:val="0"/>
      <w:marBottom w:val="0"/>
      <w:divBdr>
        <w:top w:val="none" w:sz="0" w:space="0" w:color="auto"/>
        <w:left w:val="none" w:sz="0" w:space="0" w:color="auto"/>
        <w:bottom w:val="none" w:sz="0" w:space="0" w:color="auto"/>
        <w:right w:val="none" w:sz="0" w:space="0" w:color="auto"/>
      </w:divBdr>
    </w:div>
    <w:div w:id="830675639">
      <w:bodyDiv w:val="1"/>
      <w:marLeft w:val="0"/>
      <w:marRight w:val="0"/>
      <w:marTop w:val="0"/>
      <w:marBottom w:val="0"/>
      <w:divBdr>
        <w:top w:val="none" w:sz="0" w:space="0" w:color="auto"/>
        <w:left w:val="none" w:sz="0" w:space="0" w:color="auto"/>
        <w:bottom w:val="none" w:sz="0" w:space="0" w:color="auto"/>
        <w:right w:val="none" w:sz="0" w:space="0" w:color="auto"/>
      </w:divBdr>
    </w:div>
    <w:div w:id="844518516">
      <w:bodyDiv w:val="1"/>
      <w:marLeft w:val="0"/>
      <w:marRight w:val="0"/>
      <w:marTop w:val="0"/>
      <w:marBottom w:val="0"/>
      <w:divBdr>
        <w:top w:val="none" w:sz="0" w:space="0" w:color="auto"/>
        <w:left w:val="none" w:sz="0" w:space="0" w:color="auto"/>
        <w:bottom w:val="none" w:sz="0" w:space="0" w:color="auto"/>
        <w:right w:val="none" w:sz="0" w:space="0" w:color="auto"/>
      </w:divBdr>
      <w:divsChild>
        <w:div w:id="20255895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56194168">
      <w:bodyDiv w:val="1"/>
      <w:marLeft w:val="0"/>
      <w:marRight w:val="0"/>
      <w:marTop w:val="0"/>
      <w:marBottom w:val="0"/>
      <w:divBdr>
        <w:top w:val="none" w:sz="0" w:space="0" w:color="auto"/>
        <w:left w:val="none" w:sz="0" w:space="0" w:color="auto"/>
        <w:bottom w:val="none" w:sz="0" w:space="0" w:color="auto"/>
        <w:right w:val="none" w:sz="0" w:space="0" w:color="auto"/>
      </w:divBdr>
    </w:div>
    <w:div w:id="857621156">
      <w:bodyDiv w:val="1"/>
      <w:marLeft w:val="0"/>
      <w:marRight w:val="0"/>
      <w:marTop w:val="0"/>
      <w:marBottom w:val="0"/>
      <w:divBdr>
        <w:top w:val="none" w:sz="0" w:space="0" w:color="auto"/>
        <w:left w:val="none" w:sz="0" w:space="0" w:color="auto"/>
        <w:bottom w:val="none" w:sz="0" w:space="0" w:color="auto"/>
        <w:right w:val="none" w:sz="0" w:space="0" w:color="auto"/>
      </w:divBdr>
    </w:div>
    <w:div w:id="860625681">
      <w:bodyDiv w:val="1"/>
      <w:marLeft w:val="0"/>
      <w:marRight w:val="0"/>
      <w:marTop w:val="0"/>
      <w:marBottom w:val="0"/>
      <w:divBdr>
        <w:top w:val="none" w:sz="0" w:space="0" w:color="auto"/>
        <w:left w:val="none" w:sz="0" w:space="0" w:color="auto"/>
        <w:bottom w:val="none" w:sz="0" w:space="0" w:color="auto"/>
        <w:right w:val="none" w:sz="0" w:space="0" w:color="auto"/>
      </w:divBdr>
    </w:div>
    <w:div w:id="861940072">
      <w:bodyDiv w:val="1"/>
      <w:marLeft w:val="0"/>
      <w:marRight w:val="0"/>
      <w:marTop w:val="0"/>
      <w:marBottom w:val="0"/>
      <w:divBdr>
        <w:top w:val="none" w:sz="0" w:space="0" w:color="auto"/>
        <w:left w:val="none" w:sz="0" w:space="0" w:color="auto"/>
        <w:bottom w:val="none" w:sz="0" w:space="0" w:color="auto"/>
        <w:right w:val="none" w:sz="0" w:space="0" w:color="auto"/>
      </w:divBdr>
      <w:divsChild>
        <w:div w:id="17349361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65824950">
      <w:bodyDiv w:val="1"/>
      <w:marLeft w:val="0"/>
      <w:marRight w:val="0"/>
      <w:marTop w:val="0"/>
      <w:marBottom w:val="0"/>
      <w:divBdr>
        <w:top w:val="none" w:sz="0" w:space="0" w:color="auto"/>
        <w:left w:val="none" w:sz="0" w:space="0" w:color="auto"/>
        <w:bottom w:val="none" w:sz="0" w:space="0" w:color="auto"/>
        <w:right w:val="none" w:sz="0" w:space="0" w:color="auto"/>
      </w:divBdr>
    </w:div>
    <w:div w:id="873927341">
      <w:bodyDiv w:val="1"/>
      <w:marLeft w:val="0"/>
      <w:marRight w:val="0"/>
      <w:marTop w:val="0"/>
      <w:marBottom w:val="0"/>
      <w:divBdr>
        <w:top w:val="none" w:sz="0" w:space="0" w:color="auto"/>
        <w:left w:val="none" w:sz="0" w:space="0" w:color="auto"/>
        <w:bottom w:val="none" w:sz="0" w:space="0" w:color="auto"/>
        <w:right w:val="none" w:sz="0" w:space="0" w:color="auto"/>
      </w:divBdr>
    </w:div>
    <w:div w:id="877862576">
      <w:bodyDiv w:val="1"/>
      <w:marLeft w:val="0"/>
      <w:marRight w:val="0"/>
      <w:marTop w:val="0"/>
      <w:marBottom w:val="0"/>
      <w:divBdr>
        <w:top w:val="none" w:sz="0" w:space="0" w:color="auto"/>
        <w:left w:val="none" w:sz="0" w:space="0" w:color="auto"/>
        <w:bottom w:val="none" w:sz="0" w:space="0" w:color="auto"/>
        <w:right w:val="none" w:sz="0" w:space="0" w:color="auto"/>
      </w:divBdr>
    </w:div>
    <w:div w:id="880092976">
      <w:bodyDiv w:val="1"/>
      <w:marLeft w:val="0"/>
      <w:marRight w:val="0"/>
      <w:marTop w:val="0"/>
      <w:marBottom w:val="0"/>
      <w:divBdr>
        <w:top w:val="none" w:sz="0" w:space="0" w:color="auto"/>
        <w:left w:val="none" w:sz="0" w:space="0" w:color="auto"/>
        <w:bottom w:val="none" w:sz="0" w:space="0" w:color="auto"/>
        <w:right w:val="none" w:sz="0" w:space="0" w:color="auto"/>
      </w:divBdr>
    </w:div>
    <w:div w:id="883296851">
      <w:bodyDiv w:val="1"/>
      <w:marLeft w:val="0"/>
      <w:marRight w:val="0"/>
      <w:marTop w:val="0"/>
      <w:marBottom w:val="0"/>
      <w:divBdr>
        <w:top w:val="none" w:sz="0" w:space="0" w:color="auto"/>
        <w:left w:val="none" w:sz="0" w:space="0" w:color="auto"/>
        <w:bottom w:val="none" w:sz="0" w:space="0" w:color="auto"/>
        <w:right w:val="none" w:sz="0" w:space="0" w:color="auto"/>
      </w:divBdr>
      <w:divsChild>
        <w:div w:id="822654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89998249">
      <w:bodyDiv w:val="1"/>
      <w:marLeft w:val="0"/>
      <w:marRight w:val="0"/>
      <w:marTop w:val="0"/>
      <w:marBottom w:val="0"/>
      <w:divBdr>
        <w:top w:val="none" w:sz="0" w:space="0" w:color="auto"/>
        <w:left w:val="none" w:sz="0" w:space="0" w:color="auto"/>
        <w:bottom w:val="none" w:sz="0" w:space="0" w:color="auto"/>
        <w:right w:val="none" w:sz="0" w:space="0" w:color="auto"/>
      </w:divBdr>
    </w:div>
    <w:div w:id="936331570">
      <w:bodyDiv w:val="1"/>
      <w:marLeft w:val="0"/>
      <w:marRight w:val="0"/>
      <w:marTop w:val="0"/>
      <w:marBottom w:val="0"/>
      <w:divBdr>
        <w:top w:val="none" w:sz="0" w:space="0" w:color="auto"/>
        <w:left w:val="none" w:sz="0" w:space="0" w:color="auto"/>
        <w:bottom w:val="none" w:sz="0" w:space="0" w:color="auto"/>
        <w:right w:val="none" w:sz="0" w:space="0" w:color="auto"/>
      </w:divBdr>
    </w:div>
    <w:div w:id="937718904">
      <w:bodyDiv w:val="1"/>
      <w:marLeft w:val="0"/>
      <w:marRight w:val="0"/>
      <w:marTop w:val="0"/>
      <w:marBottom w:val="0"/>
      <w:divBdr>
        <w:top w:val="none" w:sz="0" w:space="0" w:color="auto"/>
        <w:left w:val="none" w:sz="0" w:space="0" w:color="auto"/>
        <w:bottom w:val="none" w:sz="0" w:space="0" w:color="auto"/>
        <w:right w:val="none" w:sz="0" w:space="0" w:color="auto"/>
      </w:divBdr>
    </w:div>
    <w:div w:id="944118689">
      <w:bodyDiv w:val="1"/>
      <w:marLeft w:val="0"/>
      <w:marRight w:val="0"/>
      <w:marTop w:val="0"/>
      <w:marBottom w:val="0"/>
      <w:divBdr>
        <w:top w:val="none" w:sz="0" w:space="0" w:color="auto"/>
        <w:left w:val="none" w:sz="0" w:space="0" w:color="auto"/>
        <w:bottom w:val="none" w:sz="0" w:space="0" w:color="auto"/>
        <w:right w:val="none" w:sz="0" w:space="0" w:color="auto"/>
      </w:divBdr>
    </w:div>
    <w:div w:id="958027788">
      <w:bodyDiv w:val="1"/>
      <w:marLeft w:val="0"/>
      <w:marRight w:val="0"/>
      <w:marTop w:val="0"/>
      <w:marBottom w:val="0"/>
      <w:divBdr>
        <w:top w:val="none" w:sz="0" w:space="0" w:color="auto"/>
        <w:left w:val="none" w:sz="0" w:space="0" w:color="auto"/>
        <w:bottom w:val="none" w:sz="0" w:space="0" w:color="auto"/>
        <w:right w:val="none" w:sz="0" w:space="0" w:color="auto"/>
      </w:divBdr>
    </w:div>
    <w:div w:id="987588503">
      <w:bodyDiv w:val="1"/>
      <w:marLeft w:val="0"/>
      <w:marRight w:val="0"/>
      <w:marTop w:val="0"/>
      <w:marBottom w:val="0"/>
      <w:divBdr>
        <w:top w:val="none" w:sz="0" w:space="0" w:color="auto"/>
        <w:left w:val="none" w:sz="0" w:space="0" w:color="auto"/>
        <w:bottom w:val="none" w:sz="0" w:space="0" w:color="auto"/>
        <w:right w:val="none" w:sz="0" w:space="0" w:color="auto"/>
      </w:divBdr>
    </w:div>
    <w:div w:id="987981299">
      <w:bodyDiv w:val="1"/>
      <w:marLeft w:val="0"/>
      <w:marRight w:val="0"/>
      <w:marTop w:val="0"/>
      <w:marBottom w:val="0"/>
      <w:divBdr>
        <w:top w:val="none" w:sz="0" w:space="0" w:color="auto"/>
        <w:left w:val="none" w:sz="0" w:space="0" w:color="auto"/>
        <w:bottom w:val="none" w:sz="0" w:space="0" w:color="auto"/>
        <w:right w:val="none" w:sz="0" w:space="0" w:color="auto"/>
      </w:divBdr>
    </w:div>
    <w:div w:id="998389946">
      <w:bodyDiv w:val="1"/>
      <w:marLeft w:val="0"/>
      <w:marRight w:val="0"/>
      <w:marTop w:val="0"/>
      <w:marBottom w:val="0"/>
      <w:divBdr>
        <w:top w:val="none" w:sz="0" w:space="0" w:color="auto"/>
        <w:left w:val="none" w:sz="0" w:space="0" w:color="auto"/>
        <w:bottom w:val="none" w:sz="0" w:space="0" w:color="auto"/>
        <w:right w:val="none" w:sz="0" w:space="0" w:color="auto"/>
      </w:divBdr>
    </w:div>
    <w:div w:id="1021590614">
      <w:bodyDiv w:val="1"/>
      <w:marLeft w:val="0"/>
      <w:marRight w:val="0"/>
      <w:marTop w:val="0"/>
      <w:marBottom w:val="0"/>
      <w:divBdr>
        <w:top w:val="none" w:sz="0" w:space="0" w:color="auto"/>
        <w:left w:val="none" w:sz="0" w:space="0" w:color="auto"/>
        <w:bottom w:val="none" w:sz="0" w:space="0" w:color="auto"/>
        <w:right w:val="none" w:sz="0" w:space="0" w:color="auto"/>
      </w:divBdr>
    </w:div>
    <w:div w:id="1027102979">
      <w:bodyDiv w:val="1"/>
      <w:marLeft w:val="0"/>
      <w:marRight w:val="0"/>
      <w:marTop w:val="0"/>
      <w:marBottom w:val="0"/>
      <w:divBdr>
        <w:top w:val="none" w:sz="0" w:space="0" w:color="auto"/>
        <w:left w:val="none" w:sz="0" w:space="0" w:color="auto"/>
        <w:bottom w:val="none" w:sz="0" w:space="0" w:color="auto"/>
        <w:right w:val="none" w:sz="0" w:space="0" w:color="auto"/>
      </w:divBdr>
    </w:div>
    <w:div w:id="1048260687">
      <w:bodyDiv w:val="1"/>
      <w:marLeft w:val="0"/>
      <w:marRight w:val="0"/>
      <w:marTop w:val="0"/>
      <w:marBottom w:val="0"/>
      <w:divBdr>
        <w:top w:val="none" w:sz="0" w:space="0" w:color="auto"/>
        <w:left w:val="none" w:sz="0" w:space="0" w:color="auto"/>
        <w:bottom w:val="none" w:sz="0" w:space="0" w:color="auto"/>
        <w:right w:val="none" w:sz="0" w:space="0" w:color="auto"/>
      </w:divBdr>
    </w:div>
    <w:div w:id="1048990956">
      <w:bodyDiv w:val="1"/>
      <w:marLeft w:val="0"/>
      <w:marRight w:val="0"/>
      <w:marTop w:val="0"/>
      <w:marBottom w:val="0"/>
      <w:divBdr>
        <w:top w:val="none" w:sz="0" w:space="0" w:color="auto"/>
        <w:left w:val="none" w:sz="0" w:space="0" w:color="auto"/>
        <w:bottom w:val="none" w:sz="0" w:space="0" w:color="auto"/>
        <w:right w:val="none" w:sz="0" w:space="0" w:color="auto"/>
      </w:divBdr>
    </w:div>
    <w:div w:id="1049570052">
      <w:bodyDiv w:val="1"/>
      <w:marLeft w:val="0"/>
      <w:marRight w:val="0"/>
      <w:marTop w:val="0"/>
      <w:marBottom w:val="0"/>
      <w:divBdr>
        <w:top w:val="none" w:sz="0" w:space="0" w:color="auto"/>
        <w:left w:val="none" w:sz="0" w:space="0" w:color="auto"/>
        <w:bottom w:val="none" w:sz="0" w:space="0" w:color="auto"/>
        <w:right w:val="none" w:sz="0" w:space="0" w:color="auto"/>
      </w:divBdr>
      <w:divsChild>
        <w:div w:id="951796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52270480">
      <w:bodyDiv w:val="1"/>
      <w:marLeft w:val="0"/>
      <w:marRight w:val="0"/>
      <w:marTop w:val="0"/>
      <w:marBottom w:val="0"/>
      <w:divBdr>
        <w:top w:val="none" w:sz="0" w:space="0" w:color="auto"/>
        <w:left w:val="none" w:sz="0" w:space="0" w:color="auto"/>
        <w:bottom w:val="none" w:sz="0" w:space="0" w:color="auto"/>
        <w:right w:val="none" w:sz="0" w:space="0" w:color="auto"/>
      </w:divBdr>
    </w:div>
    <w:div w:id="1061899976">
      <w:bodyDiv w:val="1"/>
      <w:marLeft w:val="0"/>
      <w:marRight w:val="0"/>
      <w:marTop w:val="0"/>
      <w:marBottom w:val="0"/>
      <w:divBdr>
        <w:top w:val="none" w:sz="0" w:space="0" w:color="auto"/>
        <w:left w:val="none" w:sz="0" w:space="0" w:color="auto"/>
        <w:bottom w:val="none" w:sz="0" w:space="0" w:color="auto"/>
        <w:right w:val="none" w:sz="0" w:space="0" w:color="auto"/>
      </w:divBdr>
    </w:div>
    <w:div w:id="1064139616">
      <w:bodyDiv w:val="1"/>
      <w:marLeft w:val="0"/>
      <w:marRight w:val="0"/>
      <w:marTop w:val="0"/>
      <w:marBottom w:val="0"/>
      <w:divBdr>
        <w:top w:val="none" w:sz="0" w:space="0" w:color="auto"/>
        <w:left w:val="none" w:sz="0" w:space="0" w:color="auto"/>
        <w:bottom w:val="none" w:sz="0" w:space="0" w:color="auto"/>
        <w:right w:val="none" w:sz="0" w:space="0" w:color="auto"/>
      </w:divBdr>
    </w:div>
    <w:div w:id="1076509243">
      <w:bodyDiv w:val="1"/>
      <w:marLeft w:val="0"/>
      <w:marRight w:val="0"/>
      <w:marTop w:val="0"/>
      <w:marBottom w:val="0"/>
      <w:divBdr>
        <w:top w:val="none" w:sz="0" w:space="0" w:color="auto"/>
        <w:left w:val="none" w:sz="0" w:space="0" w:color="auto"/>
        <w:bottom w:val="none" w:sz="0" w:space="0" w:color="auto"/>
        <w:right w:val="none" w:sz="0" w:space="0" w:color="auto"/>
      </w:divBdr>
    </w:div>
    <w:div w:id="1125660822">
      <w:bodyDiv w:val="1"/>
      <w:marLeft w:val="0"/>
      <w:marRight w:val="0"/>
      <w:marTop w:val="0"/>
      <w:marBottom w:val="0"/>
      <w:divBdr>
        <w:top w:val="none" w:sz="0" w:space="0" w:color="auto"/>
        <w:left w:val="none" w:sz="0" w:space="0" w:color="auto"/>
        <w:bottom w:val="none" w:sz="0" w:space="0" w:color="auto"/>
        <w:right w:val="none" w:sz="0" w:space="0" w:color="auto"/>
      </w:divBdr>
      <w:divsChild>
        <w:div w:id="617680796">
          <w:blockQuote w:val="1"/>
          <w:marLeft w:val="0"/>
          <w:marRight w:val="0"/>
          <w:marTop w:val="0"/>
          <w:marBottom w:val="0"/>
          <w:divBdr>
            <w:top w:val="none" w:sz="0" w:space="0" w:color="auto"/>
            <w:left w:val="none" w:sz="0" w:space="0" w:color="auto"/>
            <w:bottom w:val="none" w:sz="0" w:space="0" w:color="auto"/>
            <w:right w:val="none" w:sz="0" w:space="0" w:color="auto"/>
          </w:divBdr>
        </w:div>
        <w:div w:id="1249116690">
          <w:blockQuote w:val="1"/>
          <w:marLeft w:val="0"/>
          <w:marRight w:val="0"/>
          <w:marTop w:val="0"/>
          <w:marBottom w:val="0"/>
          <w:divBdr>
            <w:top w:val="none" w:sz="0" w:space="0" w:color="auto"/>
            <w:left w:val="none" w:sz="0" w:space="0" w:color="auto"/>
            <w:bottom w:val="none" w:sz="0" w:space="0" w:color="auto"/>
            <w:right w:val="none" w:sz="0" w:space="0" w:color="auto"/>
          </w:divBdr>
        </w:div>
        <w:div w:id="1688555578">
          <w:blockQuote w:val="1"/>
          <w:marLeft w:val="0"/>
          <w:marRight w:val="0"/>
          <w:marTop w:val="0"/>
          <w:marBottom w:val="0"/>
          <w:divBdr>
            <w:top w:val="none" w:sz="0" w:space="0" w:color="auto"/>
            <w:left w:val="none" w:sz="0" w:space="0" w:color="auto"/>
            <w:bottom w:val="none" w:sz="0" w:space="0" w:color="auto"/>
            <w:right w:val="none" w:sz="0" w:space="0" w:color="auto"/>
          </w:divBdr>
        </w:div>
        <w:div w:id="14176275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43153956">
      <w:bodyDiv w:val="1"/>
      <w:marLeft w:val="0"/>
      <w:marRight w:val="0"/>
      <w:marTop w:val="0"/>
      <w:marBottom w:val="0"/>
      <w:divBdr>
        <w:top w:val="none" w:sz="0" w:space="0" w:color="auto"/>
        <w:left w:val="none" w:sz="0" w:space="0" w:color="auto"/>
        <w:bottom w:val="none" w:sz="0" w:space="0" w:color="auto"/>
        <w:right w:val="none" w:sz="0" w:space="0" w:color="auto"/>
      </w:divBdr>
    </w:div>
    <w:div w:id="1165433010">
      <w:bodyDiv w:val="1"/>
      <w:marLeft w:val="0"/>
      <w:marRight w:val="0"/>
      <w:marTop w:val="0"/>
      <w:marBottom w:val="0"/>
      <w:divBdr>
        <w:top w:val="none" w:sz="0" w:space="0" w:color="auto"/>
        <w:left w:val="none" w:sz="0" w:space="0" w:color="auto"/>
        <w:bottom w:val="none" w:sz="0" w:space="0" w:color="auto"/>
        <w:right w:val="none" w:sz="0" w:space="0" w:color="auto"/>
      </w:divBdr>
    </w:div>
    <w:div w:id="1173641254">
      <w:bodyDiv w:val="1"/>
      <w:marLeft w:val="0"/>
      <w:marRight w:val="0"/>
      <w:marTop w:val="0"/>
      <w:marBottom w:val="0"/>
      <w:divBdr>
        <w:top w:val="none" w:sz="0" w:space="0" w:color="auto"/>
        <w:left w:val="none" w:sz="0" w:space="0" w:color="auto"/>
        <w:bottom w:val="none" w:sz="0" w:space="0" w:color="auto"/>
        <w:right w:val="none" w:sz="0" w:space="0" w:color="auto"/>
      </w:divBdr>
      <w:divsChild>
        <w:div w:id="913121058">
          <w:blockQuote w:val="1"/>
          <w:marLeft w:val="0"/>
          <w:marRight w:val="0"/>
          <w:marTop w:val="0"/>
          <w:marBottom w:val="0"/>
          <w:divBdr>
            <w:top w:val="none" w:sz="0" w:space="0" w:color="auto"/>
            <w:left w:val="none" w:sz="0" w:space="0" w:color="auto"/>
            <w:bottom w:val="none" w:sz="0" w:space="0" w:color="auto"/>
            <w:right w:val="none" w:sz="0" w:space="0" w:color="auto"/>
          </w:divBdr>
        </w:div>
        <w:div w:id="240675159">
          <w:blockQuote w:val="1"/>
          <w:marLeft w:val="0"/>
          <w:marRight w:val="0"/>
          <w:marTop w:val="0"/>
          <w:marBottom w:val="0"/>
          <w:divBdr>
            <w:top w:val="none" w:sz="0" w:space="0" w:color="auto"/>
            <w:left w:val="none" w:sz="0" w:space="0" w:color="auto"/>
            <w:bottom w:val="none" w:sz="0" w:space="0" w:color="auto"/>
            <w:right w:val="none" w:sz="0" w:space="0" w:color="auto"/>
          </w:divBdr>
        </w:div>
        <w:div w:id="185964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81042977">
      <w:bodyDiv w:val="1"/>
      <w:marLeft w:val="0"/>
      <w:marRight w:val="0"/>
      <w:marTop w:val="0"/>
      <w:marBottom w:val="0"/>
      <w:divBdr>
        <w:top w:val="none" w:sz="0" w:space="0" w:color="auto"/>
        <w:left w:val="none" w:sz="0" w:space="0" w:color="auto"/>
        <w:bottom w:val="none" w:sz="0" w:space="0" w:color="auto"/>
        <w:right w:val="none" w:sz="0" w:space="0" w:color="auto"/>
      </w:divBdr>
    </w:div>
    <w:div w:id="1181160299">
      <w:bodyDiv w:val="1"/>
      <w:marLeft w:val="0"/>
      <w:marRight w:val="0"/>
      <w:marTop w:val="0"/>
      <w:marBottom w:val="0"/>
      <w:divBdr>
        <w:top w:val="none" w:sz="0" w:space="0" w:color="auto"/>
        <w:left w:val="none" w:sz="0" w:space="0" w:color="auto"/>
        <w:bottom w:val="none" w:sz="0" w:space="0" w:color="auto"/>
        <w:right w:val="none" w:sz="0" w:space="0" w:color="auto"/>
      </w:divBdr>
    </w:div>
    <w:div w:id="1200626012">
      <w:bodyDiv w:val="1"/>
      <w:marLeft w:val="0"/>
      <w:marRight w:val="0"/>
      <w:marTop w:val="0"/>
      <w:marBottom w:val="0"/>
      <w:divBdr>
        <w:top w:val="none" w:sz="0" w:space="0" w:color="auto"/>
        <w:left w:val="none" w:sz="0" w:space="0" w:color="auto"/>
        <w:bottom w:val="none" w:sz="0" w:space="0" w:color="auto"/>
        <w:right w:val="none" w:sz="0" w:space="0" w:color="auto"/>
      </w:divBdr>
      <w:divsChild>
        <w:div w:id="4317029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9030945">
      <w:bodyDiv w:val="1"/>
      <w:marLeft w:val="0"/>
      <w:marRight w:val="0"/>
      <w:marTop w:val="0"/>
      <w:marBottom w:val="0"/>
      <w:divBdr>
        <w:top w:val="none" w:sz="0" w:space="0" w:color="auto"/>
        <w:left w:val="none" w:sz="0" w:space="0" w:color="auto"/>
        <w:bottom w:val="none" w:sz="0" w:space="0" w:color="auto"/>
        <w:right w:val="none" w:sz="0" w:space="0" w:color="auto"/>
      </w:divBdr>
    </w:div>
    <w:div w:id="1218009797">
      <w:bodyDiv w:val="1"/>
      <w:marLeft w:val="0"/>
      <w:marRight w:val="0"/>
      <w:marTop w:val="0"/>
      <w:marBottom w:val="0"/>
      <w:divBdr>
        <w:top w:val="none" w:sz="0" w:space="0" w:color="auto"/>
        <w:left w:val="none" w:sz="0" w:space="0" w:color="auto"/>
        <w:bottom w:val="none" w:sz="0" w:space="0" w:color="auto"/>
        <w:right w:val="none" w:sz="0" w:space="0" w:color="auto"/>
      </w:divBdr>
    </w:div>
    <w:div w:id="1227647999">
      <w:bodyDiv w:val="1"/>
      <w:marLeft w:val="0"/>
      <w:marRight w:val="0"/>
      <w:marTop w:val="0"/>
      <w:marBottom w:val="0"/>
      <w:divBdr>
        <w:top w:val="none" w:sz="0" w:space="0" w:color="auto"/>
        <w:left w:val="none" w:sz="0" w:space="0" w:color="auto"/>
        <w:bottom w:val="none" w:sz="0" w:space="0" w:color="auto"/>
        <w:right w:val="none" w:sz="0" w:space="0" w:color="auto"/>
      </w:divBdr>
      <w:divsChild>
        <w:div w:id="45032531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29531813">
      <w:bodyDiv w:val="1"/>
      <w:marLeft w:val="0"/>
      <w:marRight w:val="0"/>
      <w:marTop w:val="0"/>
      <w:marBottom w:val="0"/>
      <w:divBdr>
        <w:top w:val="none" w:sz="0" w:space="0" w:color="auto"/>
        <w:left w:val="none" w:sz="0" w:space="0" w:color="auto"/>
        <w:bottom w:val="none" w:sz="0" w:space="0" w:color="auto"/>
        <w:right w:val="none" w:sz="0" w:space="0" w:color="auto"/>
      </w:divBdr>
    </w:div>
    <w:div w:id="1230965450">
      <w:bodyDiv w:val="1"/>
      <w:marLeft w:val="0"/>
      <w:marRight w:val="0"/>
      <w:marTop w:val="0"/>
      <w:marBottom w:val="0"/>
      <w:divBdr>
        <w:top w:val="none" w:sz="0" w:space="0" w:color="auto"/>
        <w:left w:val="none" w:sz="0" w:space="0" w:color="auto"/>
        <w:bottom w:val="none" w:sz="0" w:space="0" w:color="auto"/>
        <w:right w:val="none" w:sz="0" w:space="0" w:color="auto"/>
      </w:divBdr>
    </w:div>
    <w:div w:id="1233932868">
      <w:bodyDiv w:val="1"/>
      <w:marLeft w:val="0"/>
      <w:marRight w:val="0"/>
      <w:marTop w:val="0"/>
      <w:marBottom w:val="0"/>
      <w:divBdr>
        <w:top w:val="none" w:sz="0" w:space="0" w:color="auto"/>
        <w:left w:val="none" w:sz="0" w:space="0" w:color="auto"/>
        <w:bottom w:val="none" w:sz="0" w:space="0" w:color="auto"/>
        <w:right w:val="none" w:sz="0" w:space="0" w:color="auto"/>
      </w:divBdr>
    </w:div>
    <w:div w:id="1237325721">
      <w:bodyDiv w:val="1"/>
      <w:marLeft w:val="0"/>
      <w:marRight w:val="0"/>
      <w:marTop w:val="0"/>
      <w:marBottom w:val="0"/>
      <w:divBdr>
        <w:top w:val="none" w:sz="0" w:space="0" w:color="auto"/>
        <w:left w:val="none" w:sz="0" w:space="0" w:color="auto"/>
        <w:bottom w:val="none" w:sz="0" w:space="0" w:color="auto"/>
        <w:right w:val="none" w:sz="0" w:space="0" w:color="auto"/>
      </w:divBdr>
    </w:div>
    <w:div w:id="1240604613">
      <w:bodyDiv w:val="1"/>
      <w:marLeft w:val="0"/>
      <w:marRight w:val="0"/>
      <w:marTop w:val="0"/>
      <w:marBottom w:val="0"/>
      <w:divBdr>
        <w:top w:val="none" w:sz="0" w:space="0" w:color="auto"/>
        <w:left w:val="none" w:sz="0" w:space="0" w:color="auto"/>
        <w:bottom w:val="none" w:sz="0" w:space="0" w:color="auto"/>
        <w:right w:val="none" w:sz="0" w:space="0" w:color="auto"/>
      </w:divBdr>
    </w:div>
    <w:div w:id="1268348722">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0">
          <w:marLeft w:val="0"/>
          <w:marRight w:val="0"/>
          <w:marTop w:val="0"/>
          <w:marBottom w:val="0"/>
          <w:divBdr>
            <w:top w:val="none" w:sz="0" w:space="0" w:color="auto"/>
            <w:left w:val="none" w:sz="0" w:space="0" w:color="auto"/>
            <w:bottom w:val="none" w:sz="0" w:space="0" w:color="auto"/>
            <w:right w:val="none" w:sz="0" w:space="0" w:color="auto"/>
          </w:divBdr>
        </w:div>
      </w:divsChild>
    </w:div>
    <w:div w:id="1270284681">
      <w:bodyDiv w:val="1"/>
      <w:marLeft w:val="0"/>
      <w:marRight w:val="0"/>
      <w:marTop w:val="0"/>
      <w:marBottom w:val="0"/>
      <w:divBdr>
        <w:top w:val="none" w:sz="0" w:space="0" w:color="auto"/>
        <w:left w:val="none" w:sz="0" w:space="0" w:color="auto"/>
        <w:bottom w:val="none" w:sz="0" w:space="0" w:color="auto"/>
        <w:right w:val="none" w:sz="0" w:space="0" w:color="auto"/>
      </w:divBdr>
    </w:div>
    <w:div w:id="1273589169">
      <w:bodyDiv w:val="1"/>
      <w:marLeft w:val="0"/>
      <w:marRight w:val="0"/>
      <w:marTop w:val="0"/>
      <w:marBottom w:val="0"/>
      <w:divBdr>
        <w:top w:val="none" w:sz="0" w:space="0" w:color="auto"/>
        <w:left w:val="none" w:sz="0" w:space="0" w:color="auto"/>
        <w:bottom w:val="none" w:sz="0" w:space="0" w:color="auto"/>
        <w:right w:val="none" w:sz="0" w:space="0" w:color="auto"/>
      </w:divBdr>
    </w:div>
    <w:div w:id="1275166402">
      <w:bodyDiv w:val="1"/>
      <w:marLeft w:val="0"/>
      <w:marRight w:val="0"/>
      <w:marTop w:val="0"/>
      <w:marBottom w:val="0"/>
      <w:divBdr>
        <w:top w:val="none" w:sz="0" w:space="0" w:color="auto"/>
        <w:left w:val="none" w:sz="0" w:space="0" w:color="auto"/>
        <w:bottom w:val="none" w:sz="0" w:space="0" w:color="auto"/>
        <w:right w:val="none" w:sz="0" w:space="0" w:color="auto"/>
      </w:divBdr>
    </w:div>
    <w:div w:id="1279950123">
      <w:bodyDiv w:val="1"/>
      <w:marLeft w:val="0"/>
      <w:marRight w:val="0"/>
      <w:marTop w:val="0"/>
      <w:marBottom w:val="0"/>
      <w:divBdr>
        <w:top w:val="none" w:sz="0" w:space="0" w:color="auto"/>
        <w:left w:val="none" w:sz="0" w:space="0" w:color="auto"/>
        <w:bottom w:val="none" w:sz="0" w:space="0" w:color="auto"/>
        <w:right w:val="none" w:sz="0" w:space="0" w:color="auto"/>
      </w:divBdr>
    </w:div>
    <w:div w:id="1280146827">
      <w:bodyDiv w:val="1"/>
      <w:marLeft w:val="0"/>
      <w:marRight w:val="0"/>
      <w:marTop w:val="0"/>
      <w:marBottom w:val="0"/>
      <w:divBdr>
        <w:top w:val="none" w:sz="0" w:space="0" w:color="auto"/>
        <w:left w:val="none" w:sz="0" w:space="0" w:color="auto"/>
        <w:bottom w:val="none" w:sz="0" w:space="0" w:color="auto"/>
        <w:right w:val="none" w:sz="0" w:space="0" w:color="auto"/>
      </w:divBdr>
      <w:divsChild>
        <w:div w:id="160526316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83921395">
      <w:bodyDiv w:val="1"/>
      <w:marLeft w:val="0"/>
      <w:marRight w:val="0"/>
      <w:marTop w:val="0"/>
      <w:marBottom w:val="0"/>
      <w:divBdr>
        <w:top w:val="none" w:sz="0" w:space="0" w:color="auto"/>
        <w:left w:val="none" w:sz="0" w:space="0" w:color="auto"/>
        <w:bottom w:val="none" w:sz="0" w:space="0" w:color="auto"/>
        <w:right w:val="none" w:sz="0" w:space="0" w:color="auto"/>
      </w:divBdr>
    </w:div>
    <w:div w:id="1284658390">
      <w:bodyDiv w:val="1"/>
      <w:marLeft w:val="0"/>
      <w:marRight w:val="0"/>
      <w:marTop w:val="0"/>
      <w:marBottom w:val="0"/>
      <w:divBdr>
        <w:top w:val="none" w:sz="0" w:space="0" w:color="auto"/>
        <w:left w:val="none" w:sz="0" w:space="0" w:color="auto"/>
        <w:bottom w:val="none" w:sz="0" w:space="0" w:color="auto"/>
        <w:right w:val="none" w:sz="0" w:space="0" w:color="auto"/>
      </w:divBdr>
    </w:div>
    <w:div w:id="1303922621">
      <w:bodyDiv w:val="1"/>
      <w:marLeft w:val="0"/>
      <w:marRight w:val="0"/>
      <w:marTop w:val="0"/>
      <w:marBottom w:val="0"/>
      <w:divBdr>
        <w:top w:val="none" w:sz="0" w:space="0" w:color="auto"/>
        <w:left w:val="none" w:sz="0" w:space="0" w:color="auto"/>
        <w:bottom w:val="none" w:sz="0" w:space="0" w:color="auto"/>
        <w:right w:val="none" w:sz="0" w:space="0" w:color="auto"/>
      </w:divBdr>
    </w:div>
    <w:div w:id="1320424028">
      <w:bodyDiv w:val="1"/>
      <w:marLeft w:val="0"/>
      <w:marRight w:val="0"/>
      <w:marTop w:val="0"/>
      <w:marBottom w:val="0"/>
      <w:divBdr>
        <w:top w:val="none" w:sz="0" w:space="0" w:color="auto"/>
        <w:left w:val="none" w:sz="0" w:space="0" w:color="auto"/>
        <w:bottom w:val="none" w:sz="0" w:space="0" w:color="auto"/>
        <w:right w:val="none" w:sz="0" w:space="0" w:color="auto"/>
      </w:divBdr>
    </w:div>
    <w:div w:id="1322349791">
      <w:bodyDiv w:val="1"/>
      <w:marLeft w:val="0"/>
      <w:marRight w:val="0"/>
      <w:marTop w:val="0"/>
      <w:marBottom w:val="0"/>
      <w:divBdr>
        <w:top w:val="none" w:sz="0" w:space="0" w:color="auto"/>
        <w:left w:val="none" w:sz="0" w:space="0" w:color="auto"/>
        <w:bottom w:val="none" w:sz="0" w:space="0" w:color="auto"/>
        <w:right w:val="none" w:sz="0" w:space="0" w:color="auto"/>
      </w:divBdr>
      <w:divsChild>
        <w:div w:id="1245242">
          <w:marLeft w:val="0"/>
          <w:marRight w:val="0"/>
          <w:marTop w:val="0"/>
          <w:marBottom w:val="0"/>
          <w:divBdr>
            <w:top w:val="none" w:sz="0" w:space="0" w:color="auto"/>
            <w:left w:val="none" w:sz="0" w:space="0" w:color="auto"/>
            <w:bottom w:val="none" w:sz="0" w:space="0" w:color="auto"/>
            <w:right w:val="none" w:sz="0" w:space="0" w:color="auto"/>
          </w:divBdr>
        </w:div>
      </w:divsChild>
    </w:div>
    <w:div w:id="1324312967">
      <w:bodyDiv w:val="1"/>
      <w:marLeft w:val="0"/>
      <w:marRight w:val="0"/>
      <w:marTop w:val="0"/>
      <w:marBottom w:val="0"/>
      <w:divBdr>
        <w:top w:val="none" w:sz="0" w:space="0" w:color="auto"/>
        <w:left w:val="none" w:sz="0" w:space="0" w:color="auto"/>
        <w:bottom w:val="none" w:sz="0" w:space="0" w:color="auto"/>
        <w:right w:val="none" w:sz="0" w:space="0" w:color="auto"/>
      </w:divBdr>
    </w:div>
    <w:div w:id="1330868906">
      <w:bodyDiv w:val="1"/>
      <w:marLeft w:val="0"/>
      <w:marRight w:val="0"/>
      <w:marTop w:val="0"/>
      <w:marBottom w:val="0"/>
      <w:divBdr>
        <w:top w:val="none" w:sz="0" w:space="0" w:color="auto"/>
        <w:left w:val="none" w:sz="0" w:space="0" w:color="auto"/>
        <w:bottom w:val="none" w:sz="0" w:space="0" w:color="auto"/>
        <w:right w:val="none" w:sz="0" w:space="0" w:color="auto"/>
      </w:divBdr>
      <w:divsChild>
        <w:div w:id="937561921">
          <w:marLeft w:val="0"/>
          <w:marRight w:val="0"/>
          <w:marTop w:val="0"/>
          <w:marBottom w:val="0"/>
          <w:divBdr>
            <w:top w:val="none" w:sz="0" w:space="0" w:color="auto"/>
            <w:left w:val="none" w:sz="0" w:space="0" w:color="auto"/>
            <w:bottom w:val="none" w:sz="0" w:space="0" w:color="auto"/>
            <w:right w:val="none" w:sz="0" w:space="0" w:color="auto"/>
          </w:divBdr>
        </w:div>
      </w:divsChild>
    </w:div>
    <w:div w:id="1344749756">
      <w:bodyDiv w:val="1"/>
      <w:marLeft w:val="0"/>
      <w:marRight w:val="0"/>
      <w:marTop w:val="0"/>
      <w:marBottom w:val="0"/>
      <w:divBdr>
        <w:top w:val="none" w:sz="0" w:space="0" w:color="auto"/>
        <w:left w:val="none" w:sz="0" w:space="0" w:color="auto"/>
        <w:bottom w:val="none" w:sz="0" w:space="0" w:color="auto"/>
        <w:right w:val="none" w:sz="0" w:space="0" w:color="auto"/>
      </w:divBdr>
    </w:div>
    <w:div w:id="1349525977">
      <w:bodyDiv w:val="1"/>
      <w:marLeft w:val="0"/>
      <w:marRight w:val="0"/>
      <w:marTop w:val="0"/>
      <w:marBottom w:val="0"/>
      <w:divBdr>
        <w:top w:val="none" w:sz="0" w:space="0" w:color="auto"/>
        <w:left w:val="none" w:sz="0" w:space="0" w:color="auto"/>
        <w:bottom w:val="none" w:sz="0" w:space="0" w:color="auto"/>
        <w:right w:val="none" w:sz="0" w:space="0" w:color="auto"/>
      </w:divBdr>
    </w:div>
    <w:div w:id="1359887239">
      <w:bodyDiv w:val="1"/>
      <w:marLeft w:val="0"/>
      <w:marRight w:val="0"/>
      <w:marTop w:val="0"/>
      <w:marBottom w:val="0"/>
      <w:divBdr>
        <w:top w:val="none" w:sz="0" w:space="0" w:color="auto"/>
        <w:left w:val="none" w:sz="0" w:space="0" w:color="auto"/>
        <w:bottom w:val="none" w:sz="0" w:space="0" w:color="auto"/>
        <w:right w:val="none" w:sz="0" w:space="0" w:color="auto"/>
      </w:divBdr>
    </w:div>
    <w:div w:id="1360200207">
      <w:bodyDiv w:val="1"/>
      <w:marLeft w:val="0"/>
      <w:marRight w:val="0"/>
      <w:marTop w:val="0"/>
      <w:marBottom w:val="0"/>
      <w:divBdr>
        <w:top w:val="none" w:sz="0" w:space="0" w:color="auto"/>
        <w:left w:val="none" w:sz="0" w:space="0" w:color="auto"/>
        <w:bottom w:val="none" w:sz="0" w:space="0" w:color="auto"/>
        <w:right w:val="none" w:sz="0" w:space="0" w:color="auto"/>
      </w:divBdr>
    </w:div>
    <w:div w:id="1368064554">
      <w:bodyDiv w:val="1"/>
      <w:marLeft w:val="0"/>
      <w:marRight w:val="0"/>
      <w:marTop w:val="0"/>
      <w:marBottom w:val="0"/>
      <w:divBdr>
        <w:top w:val="none" w:sz="0" w:space="0" w:color="auto"/>
        <w:left w:val="none" w:sz="0" w:space="0" w:color="auto"/>
        <w:bottom w:val="none" w:sz="0" w:space="0" w:color="auto"/>
        <w:right w:val="none" w:sz="0" w:space="0" w:color="auto"/>
      </w:divBdr>
      <w:divsChild>
        <w:div w:id="1997956313">
          <w:marLeft w:val="0"/>
          <w:marRight w:val="0"/>
          <w:marTop w:val="0"/>
          <w:marBottom w:val="0"/>
          <w:divBdr>
            <w:top w:val="none" w:sz="0" w:space="0" w:color="auto"/>
            <w:left w:val="none" w:sz="0" w:space="0" w:color="auto"/>
            <w:bottom w:val="none" w:sz="0" w:space="0" w:color="auto"/>
            <w:right w:val="none" w:sz="0" w:space="0" w:color="auto"/>
          </w:divBdr>
        </w:div>
      </w:divsChild>
    </w:div>
    <w:div w:id="1376269563">
      <w:bodyDiv w:val="1"/>
      <w:marLeft w:val="0"/>
      <w:marRight w:val="0"/>
      <w:marTop w:val="0"/>
      <w:marBottom w:val="0"/>
      <w:divBdr>
        <w:top w:val="none" w:sz="0" w:space="0" w:color="auto"/>
        <w:left w:val="none" w:sz="0" w:space="0" w:color="auto"/>
        <w:bottom w:val="none" w:sz="0" w:space="0" w:color="auto"/>
        <w:right w:val="none" w:sz="0" w:space="0" w:color="auto"/>
      </w:divBdr>
      <w:divsChild>
        <w:div w:id="784542469">
          <w:marLeft w:val="0"/>
          <w:marRight w:val="0"/>
          <w:marTop w:val="0"/>
          <w:marBottom w:val="0"/>
          <w:divBdr>
            <w:top w:val="none" w:sz="0" w:space="0" w:color="auto"/>
            <w:left w:val="none" w:sz="0" w:space="0" w:color="auto"/>
            <w:bottom w:val="none" w:sz="0" w:space="0" w:color="auto"/>
            <w:right w:val="none" w:sz="0" w:space="0" w:color="auto"/>
          </w:divBdr>
        </w:div>
      </w:divsChild>
    </w:div>
    <w:div w:id="1376583814">
      <w:bodyDiv w:val="1"/>
      <w:marLeft w:val="0"/>
      <w:marRight w:val="0"/>
      <w:marTop w:val="0"/>
      <w:marBottom w:val="0"/>
      <w:divBdr>
        <w:top w:val="none" w:sz="0" w:space="0" w:color="auto"/>
        <w:left w:val="none" w:sz="0" w:space="0" w:color="auto"/>
        <w:bottom w:val="none" w:sz="0" w:space="0" w:color="auto"/>
        <w:right w:val="none" w:sz="0" w:space="0" w:color="auto"/>
      </w:divBdr>
    </w:div>
    <w:div w:id="1393187598">
      <w:bodyDiv w:val="1"/>
      <w:marLeft w:val="0"/>
      <w:marRight w:val="0"/>
      <w:marTop w:val="0"/>
      <w:marBottom w:val="0"/>
      <w:divBdr>
        <w:top w:val="none" w:sz="0" w:space="0" w:color="auto"/>
        <w:left w:val="none" w:sz="0" w:space="0" w:color="auto"/>
        <w:bottom w:val="none" w:sz="0" w:space="0" w:color="auto"/>
        <w:right w:val="none" w:sz="0" w:space="0" w:color="auto"/>
      </w:divBdr>
    </w:div>
    <w:div w:id="1393389566">
      <w:bodyDiv w:val="1"/>
      <w:marLeft w:val="0"/>
      <w:marRight w:val="0"/>
      <w:marTop w:val="0"/>
      <w:marBottom w:val="0"/>
      <w:divBdr>
        <w:top w:val="none" w:sz="0" w:space="0" w:color="auto"/>
        <w:left w:val="none" w:sz="0" w:space="0" w:color="auto"/>
        <w:bottom w:val="none" w:sz="0" w:space="0" w:color="auto"/>
        <w:right w:val="none" w:sz="0" w:space="0" w:color="auto"/>
      </w:divBdr>
    </w:div>
    <w:div w:id="1401517143">
      <w:bodyDiv w:val="1"/>
      <w:marLeft w:val="0"/>
      <w:marRight w:val="0"/>
      <w:marTop w:val="0"/>
      <w:marBottom w:val="0"/>
      <w:divBdr>
        <w:top w:val="none" w:sz="0" w:space="0" w:color="auto"/>
        <w:left w:val="none" w:sz="0" w:space="0" w:color="auto"/>
        <w:bottom w:val="none" w:sz="0" w:space="0" w:color="auto"/>
        <w:right w:val="none" w:sz="0" w:space="0" w:color="auto"/>
      </w:divBdr>
    </w:div>
    <w:div w:id="1410035254">
      <w:bodyDiv w:val="1"/>
      <w:marLeft w:val="0"/>
      <w:marRight w:val="0"/>
      <w:marTop w:val="0"/>
      <w:marBottom w:val="0"/>
      <w:divBdr>
        <w:top w:val="none" w:sz="0" w:space="0" w:color="auto"/>
        <w:left w:val="none" w:sz="0" w:space="0" w:color="auto"/>
        <w:bottom w:val="none" w:sz="0" w:space="0" w:color="auto"/>
        <w:right w:val="none" w:sz="0" w:space="0" w:color="auto"/>
      </w:divBdr>
    </w:div>
    <w:div w:id="1412698104">
      <w:bodyDiv w:val="1"/>
      <w:marLeft w:val="0"/>
      <w:marRight w:val="0"/>
      <w:marTop w:val="0"/>
      <w:marBottom w:val="0"/>
      <w:divBdr>
        <w:top w:val="none" w:sz="0" w:space="0" w:color="auto"/>
        <w:left w:val="none" w:sz="0" w:space="0" w:color="auto"/>
        <w:bottom w:val="none" w:sz="0" w:space="0" w:color="auto"/>
        <w:right w:val="none" w:sz="0" w:space="0" w:color="auto"/>
      </w:divBdr>
      <w:divsChild>
        <w:div w:id="18806277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17289253">
      <w:bodyDiv w:val="1"/>
      <w:marLeft w:val="0"/>
      <w:marRight w:val="0"/>
      <w:marTop w:val="0"/>
      <w:marBottom w:val="0"/>
      <w:divBdr>
        <w:top w:val="none" w:sz="0" w:space="0" w:color="auto"/>
        <w:left w:val="none" w:sz="0" w:space="0" w:color="auto"/>
        <w:bottom w:val="none" w:sz="0" w:space="0" w:color="auto"/>
        <w:right w:val="none" w:sz="0" w:space="0" w:color="auto"/>
      </w:divBdr>
      <w:divsChild>
        <w:div w:id="2185913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19867240">
      <w:bodyDiv w:val="1"/>
      <w:marLeft w:val="0"/>
      <w:marRight w:val="0"/>
      <w:marTop w:val="0"/>
      <w:marBottom w:val="0"/>
      <w:divBdr>
        <w:top w:val="none" w:sz="0" w:space="0" w:color="auto"/>
        <w:left w:val="none" w:sz="0" w:space="0" w:color="auto"/>
        <w:bottom w:val="none" w:sz="0" w:space="0" w:color="auto"/>
        <w:right w:val="none" w:sz="0" w:space="0" w:color="auto"/>
      </w:divBdr>
    </w:div>
    <w:div w:id="1438938985">
      <w:bodyDiv w:val="1"/>
      <w:marLeft w:val="0"/>
      <w:marRight w:val="0"/>
      <w:marTop w:val="0"/>
      <w:marBottom w:val="0"/>
      <w:divBdr>
        <w:top w:val="none" w:sz="0" w:space="0" w:color="auto"/>
        <w:left w:val="none" w:sz="0" w:space="0" w:color="auto"/>
        <w:bottom w:val="none" w:sz="0" w:space="0" w:color="auto"/>
        <w:right w:val="none" w:sz="0" w:space="0" w:color="auto"/>
      </w:divBdr>
      <w:divsChild>
        <w:div w:id="95752382">
          <w:marLeft w:val="0"/>
          <w:marRight w:val="0"/>
          <w:marTop w:val="0"/>
          <w:marBottom w:val="0"/>
          <w:divBdr>
            <w:top w:val="none" w:sz="0" w:space="0" w:color="auto"/>
            <w:left w:val="none" w:sz="0" w:space="0" w:color="auto"/>
            <w:bottom w:val="none" w:sz="0" w:space="0" w:color="auto"/>
            <w:right w:val="none" w:sz="0" w:space="0" w:color="auto"/>
          </w:divBdr>
        </w:div>
        <w:div w:id="17534341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42333590">
      <w:bodyDiv w:val="1"/>
      <w:marLeft w:val="0"/>
      <w:marRight w:val="0"/>
      <w:marTop w:val="0"/>
      <w:marBottom w:val="0"/>
      <w:divBdr>
        <w:top w:val="none" w:sz="0" w:space="0" w:color="auto"/>
        <w:left w:val="none" w:sz="0" w:space="0" w:color="auto"/>
        <w:bottom w:val="none" w:sz="0" w:space="0" w:color="auto"/>
        <w:right w:val="none" w:sz="0" w:space="0" w:color="auto"/>
      </w:divBdr>
    </w:div>
    <w:div w:id="1447652723">
      <w:bodyDiv w:val="1"/>
      <w:marLeft w:val="0"/>
      <w:marRight w:val="0"/>
      <w:marTop w:val="0"/>
      <w:marBottom w:val="0"/>
      <w:divBdr>
        <w:top w:val="none" w:sz="0" w:space="0" w:color="auto"/>
        <w:left w:val="none" w:sz="0" w:space="0" w:color="auto"/>
        <w:bottom w:val="none" w:sz="0" w:space="0" w:color="auto"/>
        <w:right w:val="none" w:sz="0" w:space="0" w:color="auto"/>
      </w:divBdr>
      <w:divsChild>
        <w:div w:id="184538945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50856358">
      <w:bodyDiv w:val="1"/>
      <w:marLeft w:val="0"/>
      <w:marRight w:val="0"/>
      <w:marTop w:val="0"/>
      <w:marBottom w:val="0"/>
      <w:divBdr>
        <w:top w:val="none" w:sz="0" w:space="0" w:color="auto"/>
        <w:left w:val="none" w:sz="0" w:space="0" w:color="auto"/>
        <w:bottom w:val="none" w:sz="0" w:space="0" w:color="auto"/>
        <w:right w:val="none" w:sz="0" w:space="0" w:color="auto"/>
      </w:divBdr>
    </w:div>
    <w:div w:id="1455176089">
      <w:bodyDiv w:val="1"/>
      <w:marLeft w:val="0"/>
      <w:marRight w:val="0"/>
      <w:marTop w:val="0"/>
      <w:marBottom w:val="0"/>
      <w:divBdr>
        <w:top w:val="none" w:sz="0" w:space="0" w:color="auto"/>
        <w:left w:val="none" w:sz="0" w:space="0" w:color="auto"/>
        <w:bottom w:val="none" w:sz="0" w:space="0" w:color="auto"/>
        <w:right w:val="none" w:sz="0" w:space="0" w:color="auto"/>
      </w:divBdr>
    </w:div>
    <w:div w:id="1464694516">
      <w:bodyDiv w:val="1"/>
      <w:marLeft w:val="0"/>
      <w:marRight w:val="0"/>
      <w:marTop w:val="0"/>
      <w:marBottom w:val="0"/>
      <w:divBdr>
        <w:top w:val="none" w:sz="0" w:space="0" w:color="auto"/>
        <w:left w:val="none" w:sz="0" w:space="0" w:color="auto"/>
        <w:bottom w:val="none" w:sz="0" w:space="0" w:color="auto"/>
        <w:right w:val="none" w:sz="0" w:space="0" w:color="auto"/>
      </w:divBdr>
    </w:div>
    <w:div w:id="1469130100">
      <w:bodyDiv w:val="1"/>
      <w:marLeft w:val="0"/>
      <w:marRight w:val="0"/>
      <w:marTop w:val="0"/>
      <w:marBottom w:val="0"/>
      <w:divBdr>
        <w:top w:val="none" w:sz="0" w:space="0" w:color="auto"/>
        <w:left w:val="none" w:sz="0" w:space="0" w:color="auto"/>
        <w:bottom w:val="none" w:sz="0" w:space="0" w:color="auto"/>
        <w:right w:val="none" w:sz="0" w:space="0" w:color="auto"/>
      </w:divBdr>
    </w:div>
    <w:div w:id="1489707952">
      <w:bodyDiv w:val="1"/>
      <w:marLeft w:val="0"/>
      <w:marRight w:val="0"/>
      <w:marTop w:val="0"/>
      <w:marBottom w:val="0"/>
      <w:divBdr>
        <w:top w:val="none" w:sz="0" w:space="0" w:color="auto"/>
        <w:left w:val="none" w:sz="0" w:space="0" w:color="auto"/>
        <w:bottom w:val="none" w:sz="0" w:space="0" w:color="auto"/>
        <w:right w:val="none" w:sz="0" w:space="0" w:color="auto"/>
      </w:divBdr>
    </w:div>
    <w:div w:id="1490098509">
      <w:bodyDiv w:val="1"/>
      <w:marLeft w:val="0"/>
      <w:marRight w:val="0"/>
      <w:marTop w:val="0"/>
      <w:marBottom w:val="0"/>
      <w:divBdr>
        <w:top w:val="none" w:sz="0" w:space="0" w:color="auto"/>
        <w:left w:val="none" w:sz="0" w:space="0" w:color="auto"/>
        <w:bottom w:val="none" w:sz="0" w:space="0" w:color="auto"/>
        <w:right w:val="none" w:sz="0" w:space="0" w:color="auto"/>
      </w:divBdr>
      <w:divsChild>
        <w:div w:id="570047439">
          <w:blockQuote w:val="1"/>
          <w:marLeft w:val="0"/>
          <w:marRight w:val="0"/>
          <w:marTop w:val="0"/>
          <w:marBottom w:val="0"/>
          <w:divBdr>
            <w:top w:val="none" w:sz="0" w:space="0" w:color="auto"/>
            <w:left w:val="none" w:sz="0" w:space="0" w:color="auto"/>
            <w:bottom w:val="none" w:sz="0" w:space="0" w:color="auto"/>
            <w:right w:val="none" w:sz="0" w:space="0" w:color="auto"/>
          </w:divBdr>
        </w:div>
        <w:div w:id="4510206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91285351">
      <w:bodyDiv w:val="1"/>
      <w:marLeft w:val="0"/>
      <w:marRight w:val="0"/>
      <w:marTop w:val="0"/>
      <w:marBottom w:val="0"/>
      <w:divBdr>
        <w:top w:val="none" w:sz="0" w:space="0" w:color="auto"/>
        <w:left w:val="none" w:sz="0" w:space="0" w:color="auto"/>
        <w:bottom w:val="none" w:sz="0" w:space="0" w:color="auto"/>
        <w:right w:val="none" w:sz="0" w:space="0" w:color="auto"/>
      </w:divBdr>
    </w:div>
    <w:div w:id="1495955566">
      <w:bodyDiv w:val="1"/>
      <w:marLeft w:val="0"/>
      <w:marRight w:val="0"/>
      <w:marTop w:val="0"/>
      <w:marBottom w:val="0"/>
      <w:divBdr>
        <w:top w:val="none" w:sz="0" w:space="0" w:color="auto"/>
        <w:left w:val="none" w:sz="0" w:space="0" w:color="auto"/>
        <w:bottom w:val="none" w:sz="0" w:space="0" w:color="auto"/>
        <w:right w:val="none" w:sz="0" w:space="0" w:color="auto"/>
      </w:divBdr>
    </w:div>
    <w:div w:id="1498305782">
      <w:bodyDiv w:val="1"/>
      <w:marLeft w:val="0"/>
      <w:marRight w:val="0"/>
      <w:marTop w:val="0"/>
      <w:marBottom w:val="0"/>
      <w:divBdr>
        <w:top w:val="none" w:sz="0" w:space="0" w:color="auto"/>
        <w:left w:val="none" w:sz="0" w:space="0" w:color="auto"/>
        <w:bottom w:val="none" w:sz="0" w:space="0" w:color="auto"/>
        <w:right w:val="none" w:sz="0" w:space="0" w:color="auto"/>
      </w:divBdr>
    </w:div>
    <w:div w:id="1503815219">
      <w:bodyDiv w:val="1"/>
      <w:marLeft w:val="0"/>
      <w:marRight w:val="0"/>
      <w:marTop w:val="0"/>
      <w:marBottom w:val="0"/>
      <w:divBdr>
        <w:top w:val="none" w:sz="0" w:space="0" w:color="auto"/>
        <w:left w:val="none" w:sz="0" w:space="0" w:color="auto"/>
        <w:bottom w:val="none" w:sz="0" w:space="0" w:color="auto"/>
        <w:right w:val="none" w:sz="0" w:space="0" w:color="auto"/>
      </w:divBdr>
      <w:divsChild>
        <w:div w:id="176503267">
          <w:marLeft w:val="0"/>
          <w:marRight w:val="0"/>
          <w:marTop w:val="0"/>
          <w:marBottom w:val="0"/>
          <w:divBdr>
            <w:top w:val="none" w:sz="0" w:space="0" w:color="auto"/>
            <w:left w:val="none" w:sz="0" w:space="0" w:color="auto"/>
            <w:bottom w:val="none" w:sz="0" w:space="0" w:color="auto"/>
            <w:right w:val="none" w:sz="0" w:space="0" w:color="auto"/>
          </w:divBdr>
        </w:div>
      </w:divsChild>
    </w:div>
    <w:div w:id="1503928651">
      <w:bodyDiv w:val="1"/>
      <w:marLeft w:val="0"/>
      <w:marRight w:val="0"/>
      <w:marTop w:val="0"/>
      <w:marBottom w:val="0"/>
      <w:divBdr>
        <w:top w:val="none" w:sz="0" w:space="0" w:color="auto"/>
        <w:left w:val="none" w:sz="0" w:space="0" w:color="auto"/>
        <w:bottom w:val="none" w:sz="0" w:space="0" w:color="auto"/>
        <w:right w:val="none" w:sz="0" w:space="0" w:color="auto"/>
      </w:divBdr>
    </w:div>
    <w:div w:id="1504852821">
      <w:bodyDiv w:val="1"/>
      <w:marLeft w:val="0"/>
      <w:marRight w:val="0"/>
      <w:marTop w:val="0"/>
      <w:marBottom w:val="0"/>
      <w:divBdr>
        <w:top w:val="none" w:sz="0" w:space="0" w:color="auto"/>
        <w:left w:val="none" w:sz="0" w:space="0" w:color="auto"/>
        <w:bottom w:val="none" w:sz="0" w:space="0" w:color="auto"/>
        <w:right w:val="none" w:sz="0" w:space="0" w:color="auto"/>
      </w:divBdr>
    </w:div>
    <w:div w:id="1519197001">
      <w:bodyDiv w:val="1"/>
      <w:marLeft w:val="0"/>
      <w:marRight w:val="0"/>
      <w:marTop w:val="0"/>
      <w:marBottom w:val="0"/>
      <w:divBdr>
        <w:top w:val="none" w:sz="0" w:space="0" w:color="auto"/>
        <w:left w:val="none" w:sz="0" w:space="0" w:color="auto"/>
        <w:bottom w:val="none" w:sz="0" w:space="0" w:color="auto"/>
        <w:right w:val="none" w:sz="0" w:space="0" w:color="auto"/>
      </w:divBdr>
    </w:div>
    <w:div w:id="1520394258">
      <w:bodyDiv w:val="1"/>
      <w:marLeft w:val="0"/>
      <w:marRight w:val="0"/>
      <w:marTop w:val="0"/>
      <w:marBottom w:val="0"/>
      <w:divBdr>
        <w:top w:val="none" w:sz="0" w:space="0" w:color="auto"/>
        <w:left w:val="none" w:sz="0" w:space="0" w:color="auto"/>
        <w:bottom w:val="none" w:sz="0" w:space="0" w:color="auto"/>
        <w:right w:val="none" w:sz="0" w:space="0" w:color="auto"/>
      </w:divBdr>
    </w:div>
    <w:div w:id="1525443012">
      <w:bodyDiv w:val="1"/>
      <w:marLeft w:val="0"/>
      <w:marRight w:val="0"/>
      <w:marTop w:val="0"/>
      <w:marBottom w:val="0"/>
      <w:divBdr>
        <w:top w:val="none" w:sz="0" w:space="0" w:color="auto"/>
        <w:left w:val="none" w:sz="0" w:space="0" w:color="auto"/>
        <w:bottom w:val="none" w:sz="0" w:space="0" w:color="auto"/>
        <w:right w:val="none" w:sz="0" w:space="0" w:color="auto"/>
      </w:divBdr>
    </w:div>
    <w:div w:id="1538354810">
      <w:bodyDiv w:val="1"/>
      <w:marLeft w:val="0"/>
      <w:marRight w:val="0"/>
      <w:marTop w:val="0"/>
      <w:marBottom w:val="0"/>
      <w:divBdr>
        <w:top w:val="none" w:sz="0" w:space="0" w:color="auto"/>
        <w:left w:val="none" w:sz="0" w:space="0" w:color="auto"/>
        <w:bottom w:val="none" w:sz="0" w:space="0" w:color="auto"/>
        <w:right w:val="none" w:sz="0" w:space="0" w:color="auto"/>
      </w:divBdr>
    </w:div>
    <w:div w:id="1544290384">
      <w:bodyDiv w:val="1"/>
      <w:marLeft w:val="0"/>
      <w:marRight w:val="0"/>
      <w:marTop w:val="0"/>
      <w:marBottom w:val="0"/>
      <w:divBdr>
        <w:top w:val="none" w:sz="0" w:space="0" w:color="auto"/>
        <w:left w:val="none" w:sz="0" w:space="0" w:color="auto"/>
        <w:bottom w:val="none" w:sz="0" w:space="0" w:color="auto"/>
        <w:right w:val="none" w:sz="0" w:space="0" w:color="auto"/>
      </w:divBdr>
      <w:divsChild>
        <w:div w:id="1179541329">
          <w:blockQuote w:val="1"/>
          <w:marLeft w:val="0"/>
          <w:marRight w:val="0"/>
          <w:marTop w:val="0"/>
          <w:marBottom w:val="0"/>
          <w:divBdr>
            <w:top w:val="none" w:sz="0" w:space="0" w:color="auto"/>
            <w:left w:val="none" w:sz="0" w:space="0" w:color="auto"/>
            <w:bottom w:val="none" w:sz="0" w:space="0" w:color="auto"/>
            <w:right w:val="none" w:sz="0" w:space="0" w:color="auto"/>
          </w:divBdr>
        </w:div>
        <w:div w:id="492645928">
          <w:marLeft w:val="0"/>
          <w:marRight w:val="0"/>
          <w:marTop w:val="0"/>
          <w:marBottom w:val="0"/>
          <w:divBdr>
            <w:top w:val="none" w:sz="0" w:space="0" w:color="auto"/>
            <w:left w:val="none" w:sz="0" w:space="0" w:color="auto"/>
            <w:bottom w:val="none" w:sz="0" w:space="0" w:color="auto"/>
            <w:right w:val="none" w:sz="0" w:space="0" w:color="auto"/>
          </w:divBdr>
        </w:div>
      </w:divsChild>
    </w:div>
    <w:div w:id="1549993698">
      <w:bodyDiv w:val="1"/>
      <w:marLeft w:val="0"/>
      <w:marRight w:val="0"/>
      <w:marTop w:val="0"/>
      <w:marBottom w:val="0"/>
      <w:divBdr>
        <w:top w:val="none" w:sz="0" w:space="0" w:color="auto"/>
        <w:left w:val="none" w:sz="0" w:space="0" w:color="auto"/>
        <w:bottom w:val="none" w:sz="0" w:space="0" w:color="auto"/>
        <w:right w:val="none" w:sz="0" w:space="0" w:color="auto"/>
      </w:divBdr>
      <w:divsChild>
        <w:div w:id="1999533460">
          <w:marLeft w:val="0"/>
          <w:marRight w:val="0"/>
          <w:marTop w:val="0"/>
          <w:marBottom w:val="0"/>
          <w:divBdr>
            <w:top w:val="none" w:sz="0" w:space="0" w:color="auto"/>
            <w:left w:val="none" w:sz="0" w:space="0" w:color="auto"/>
            <w:bottom w:val="none" w:sz="0" w:space="0" w:color="auto"/>
            <w:right w:val="none" w:sz="0" w:space="0" w:color="auto"/>
          </w:divBdr>
        </w:div>
      </w:divsChild>
    </w:div>
    <w:div w:id="1559827834">
      <w:bodyDiv w:val="1"/>
      <w:marLeft w:val="0"/>
      <w:marRight w:val="0"/>
      <w:marTop w:val="0"/>
      <w:marBottom w:val="0"/>
      <w:divBdr>
        <w:top w:val="none" w:sz="0" w:space="0" w:color="auto"/>
        <w:left w:val="none" w:sz="0" w:space="0" w:color="auto"/>
        <w:bottom w:val="none" w:sz="0" w:space="0" w:color="auto"/>
        <w:right w:val="none" w:sz="0" w:space="0" w:color="auto"/>
      </w:divBdr>
    </w:div>
    <w:div w:id="1565604150">
      <w:bodyDiv w:val="1"/>
      <w:marLeft w:val="0"/>
      <w:marRight w:val="0"/>
      <w:marTop w:val="0"/>
      <w:marBottom w:val="0"/>
      <w:divBdr>
        <w:top w:val="none" w:sz="0" w:space="0" w:color="auto"/>
        <w:left w:val="none" w:sz="0" w:space="0" w:color="auto"/>
        <w:bottom w:val="none" w:sz="0" w:space="0" w:color="auto"/>
        <w:right w:val="none" w:sz="0" w:space="0" w:color="auto"/>
      </w:divBdr>
    </w:div>
    <w:div w:id="1568227851">
      <w:bodyDiv w:val="1"/>
      <w:marLeft w:val="0"/>
      <w:marRight w:val="0"/>
      <w:marTop w:val="0"/>
      <w:marBottom w:val="0"/>
      <w:divBdr>
        <w:top w:val="none" w:sz="0" w:space="0" w:color="auto"/>
        <w:left w:val="none" w:sz="0" w:space="0" w:color="auto"/>
        <w:bottom w:val="none" w:sz="0" w:space="0" w:color="auto"/>
        <w:right w:val="none" w:sz="0" w:space="0" w:color="auto"/>
      </w:divBdr>
    </w:div>
    <w:div w:id="1575122174">
      <w:bodyDiv w:val="1"/>
      <w:marLeft w:val="0"/>
      <w:marRight w:val="0"/>
      <w:marTop w:val="0"/>
      <w:marBottom w:val="0"/>
      <w:divBdr>
        <w:top w:val="none" w:sz="0" w:space="0" w:color="auto"/>
        <w:left w:val="none" w:sz="0" w:space="0" w:color="auto"/>
        <w:bottom w:val="none" w:sz="0" w:space="0" w:color="auto"/>
        <w:right w:val="none" w:sz="0" w:space="0" w:color="auto"/>
      </w:divBdr>
      <w:divsChild>
        <w:div w:id="570585161">
          <w:marLeft w:val="0"/>
          <w:marRight w:val="0"/>
          <w:marTop w:val="100"/>
          <w:marBottom w:val="100"/>
          <w:divBdr>
            <w:top w:val="none" w:sz="0" w:space="0" w:color="auto"/>
            <w:left w:val="none" w:sz="0" w:space="0" w:color="auto"/>
            <w:bottom w:val="none" w:sz="0" w:space="0" w:color="auto"/>
            <w:right w:val="none" w:sz="0" w:space="0" w:color="auto"/>
          </w:divBdr>
          <w:divsChild>
            <w:div w:id="610404674">
              <w:marLeft w:val="0"/>
              <w:marRight w:val="0"/>
              <w:marTop w:val="0"/>
              <w:marBottom w:val="0"/>
              <w:divBdr>
                <w:top w:val="none" w:sz="0" w:space="0" w:color="auto"/>
                <w:left w:val="none" w:sz="0" w:space="0" w:color="auto"/>
                <w:bottom w:val="none" w:sz="0" w:space="0" w:color="auto"/>
                <w:right w:val="none" w:sz="0" w:space="0" w:color="auto"/>
              </w:divBdr>
              <w:divsChild>
                <w:div w:id="298613079">
                  <w:marLeft w:val="0"/>
                  <w:marRight w:val="0"/>
                  <w:marTop w:val="0"/>
                  <w:marBottom w:val="0"/>
                  <w:divBdr>
                    <w:top w:val="none" w:sz="0" w:space="0" w:color="auto"/>
                    <w:left w:val="none" w:sz="0" w:space="0" w:color="auto"/>
                    <w:bottom w:val="none" w:sz="0" w:space="0" w:color="auto"/>
                    <w:right w:val="none" w:sz="0" w:space="0" w:color="auto"/>
                  </w:divBdr>
                  <w:divsChild>
                    <w:div w:id="1929844820">
                      <w:blockQuote w:val="1"/>
                      <w:marLeft w:val="0"/>
                      <w:marRight w:val="0"/>
                      <w:marTop w:val="0"/>
                      <w:marBottom w:val="0"/>
                      <w:divBdr>
                        <w:top w:val="none" w:sz="0" w:space="0" w:color="auto"/>
                        <w:left w:val="none" w:sz="0" w:space="0" w:color="auto"/>
                        <w:bottom w:val="none" w:sz="0" w:space="0" w:color="auto"/>
                        <w:right w:val="none" w:sz="0" w:space="0" w:color="auto"/>
                      </w:divBdr>
                    </w:div>
                    <w:div w:id="1763260520">
                      <w:marLeft w:val="0"/>
                      <w:marRight w:val="0"/>
                      <w:marTop w:val="0"/>
                      <w:marBottom w:val="0"/>
                      <w:divBdr>
                        <w:top w:val="none" w:sz="0" w:space="0" w:color="auto"/>
                        <w:left w:val="none" w:sz="0" w:space="0" w:color="auto"/>
                        <w:bottom w:val="none" w:sz="0" w:space="0" w:color="auto"/>
                        <w:right w:val="none" w:sz="0" w:space="0" w:color="auto"/>
                      </w:divBdr>
                    </w:div>
                    <w:div w:id="218322374">
                      <w:blockQuote w:val="1"/>
                      <w:marLeft w:val="0"/>
                      <w:marRight w:val="0"/>
                      <w:marTop w:val="0"/>
                      <w:marBottom w:val="0"/>
                      <w:divBdr>
                        <w:top w:val="none" w:sz="0" w:space="0" w:color="auto"/>
                        <w:left w:val="none" w:sz="0" w:space="0" w:color="auto"/>
                        <w:bottom w:val="none" w:sz="0" w:space="0" w:color="auto"/>
                        <w:right w:val="none" w:sz="0" w:space="0" w:color="auto"/>
                      </w:divBdr>
                    </w:div>
                    <w:div w:id="6043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675813">
      <w:bodyDiv w:val="1"/>
      <w:marLeft w:val="0"/>
      <w:marRight w:val="0"/>
      <w:marTop w:val="0"/>
      <w:marBottom w:val="0"/>
      <w:divBdr>
        <w:top w:val="none" w:sz="0" w:space="0" w:color="auto"/>
        <w:left w:val="none" w:sz="0" w:space="0" w:color="auto"/>
        <w:bottom w:val="none" w:sz="0" w:space="0" w:color="auto"/>
        <w:right w:val="none" w:sz="0" w:space="0" w:color="auto"/>
      </w:divBdr>
    </w:div>
    <w:div w:id="1603613890">
      <w:bodyDiv w:val="1"/>
      <w:marLeft w:val="0"/>
      <w:marRight w:val="0"/>
      <w:marTop w:val="0"/>
      <w:marBottom w:val="0"/>
      <w:divBdr>
        <w:top w:val="none" w:sz="0" w:space="0" w:color="auto"/>
        <w:left w:val="none" w:sz="0" w:space="0" w:color="auto"/>
        <w:bottom w:val="none" w:sz="0" w:space="0" w:color="auto"/>
        <w:right w:val="none" w:sz="0" w:space="0" w:color="auto"/>
      </w:divBdr>
    </w:div>
    <w:div w:id="1605724191">
      <w:bodyDiv w:val="1"/>
      <w:marLeft w:val="0"/>
      <w:marRight w:val="0"/>
      <w:marTop w:val="0"/>
      <w:marBottom w:val="0"/>
      <w:divBdr>
        <w:top w:val="none" w:sz="0" w:space="0" w:color="auto"/>
        <w:left w:val="none" w:sz="0" w:space="0" w:color="auto"/>
        <w:bottom w:val="none" w:sz="0" w:space="0" w:color="auto"/>
        <w:right w:val="none" w:sz="0" w:space="0" w:color="auto"/>
      </w:divBdr>
      <w:divsChild>
        <w:div w:id="117966099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08077370">
      <w:bodyDiv w:val="1"/>
      <w:marLeft w:val="0"/>
      <w:marRight w:val="0"/>
      <w:marTop w:val="0"/>
      <w:marBottom w:val="0"/>
      <w:divBdr>
        <w:top w:val="none" w:sz="0" w:space="0" w:color="auto"/>
        <w:left w:val="none" w:sz="0" w:space="0" w:color="auto"/>
        <w:bottom w:val="none" w:sz="0" w:space="0" w:color="auto"/>
        <w:right w:val="none" w:sz="0" w:space="0" w:color="auto"/>
      </w:divBdr>
    </w:div>
    <w:div w:id="1617903564">
      <w:bodyDiv w:val="1"/>
      <w:marLeft w:val="0"/>
      <w:marRight w:val="0"/>
      <w:marTop w:val="0"/>
      <w:marBottom w:val="0"/>
      <w:divBdr>
        <w:top w:val="none" w:sz="0" w:space="0" w:color="auto"/>
        <w:left w:val="none" w:sz="0" w:space="0" w:color="auto"/>
        <w:bottom w:val="none" w:sz="0" w:space="0" w:color="auto"/>
        <w:right w:val="none" w:sz="0" w:space="0" w:color="auto"/>
      </w:divBdr>
    </w:div>
    <w:div w:id="1620064320">
      <w:bodyDiv w:val="1"/>
      <w:marLeft w:val="0"/>
      <w:marRight w:val="0"/>
      <w:marTop w:val="0"/>
      <w:marBottom w:val="0"/>
      <w:divBdr>
        <w:top w:val="none" w:sz="0" w:space="0" w:color="auto"/>
        <w:left w:val="none" w:sz="0" w:space="0" w:color="auto"/>
        <w:bottom w:val="none" w:sz="0" w:space="0" w:color="auto"/>
        <w:right w:val="none" w:sz="0" w:space="0" w:color="auto"/>
      </w:divBdr>
    </w:div>
    <w:div w:id="1626353995">
      <w:bodyDiv w:val="1"/>
      <w:marLeft w:val="0"/>
      <w:marRight w:val="0"/>
      <w:marTop w:val="0"/>
      <w:marBottom w:val="0"/>
      <w:divBdr>
        <w:top w:val="none" w:sz="0" w:space="0" w:color="auto"/>
        <w:left w:val="none" w:sz="0" w:space="0" w:color="auto"/>
        <w:bottom w:val="none" w:sz="0" w:space="0" w:color="auto"/>
        <w:right w:val="none" w:sz="0" w:space="0" w:color="auto"/>
      </w:divBdr>
    </w:div>
    <w:div w:id="1638149824">
      <w:bodyDiv w:val="1"/>
      <w:marLeft w:val="0"/>
      <w:marRight w:val="0"/>
      <w:marTop w:val="0"/>
      <w:marBottom w:val="0"/>
      <w:divBdr>
        <w:top w:val="none" w:sz="0" w:space="0" w:color="auto"/>
        <w:left w:val="none" w:sz="0" w:space="0" w:color="auto"/>
        <w:bottom w:val="none" w:sz="0" w:space="0" w:color="auto"/>
        <w:right w:val="none" w:sz="0" w:space="0" w:color="auto"/>
      </w:divBdr>
      <w:divsChild>
        <w:div w:id="11858971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47660101">
      <w:bodyDiv w:val="1"/>
      <w:marLeft w:val="0"/>
      <w:marRight w:val="0"/>
      <w:marTop w:val="0"/>
      <w:marBottom w:val="0"/>
      <w:divBdr>
        <w:top w:val="none" w:sz="0" w:space="0" w:color="auto"/>
        <w:left w:val="none" w:sz="0" w:space="0" w:color="auto"/>
        <w:bottom w:val="none" w:sz="0" w:space="0" w:color="auto"/>
        <w:right w:val="none" w:sz="0" w:space="0" w:color="auto"/>
      </w:divBdr>
      <w:divsChild>
        <w:div w:id="89890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63045260">
      <w:bodyDiv w:val="1"/>
      <w:marLeft w:val="0"/>
      <w:marRight w:val="0"/>
      <w:marTop w:val="0"/>
      <w:marBottom w:val="0"/>
      <w:divBdr>
        <w:top w:val="none" w:sz="0" w:space="0" w:color="auto"/>
        <w:left w:val="none" w:sz="0" w:space="0" w:color="auto"/>
        <w:bottom w:val="none" w:sz="0" w:space="0" w:color="auto"/>
        <w:right w:val="none" w:sz="0" w:space="0" w:color="auto"/>
      </w:divBdr>
    </w:div>
    <w:div w:id="1665350809">
      <w:bodyDiv w:val="1"/>
      <w:marLeft w:val="0"/>
      <w:marRight w:val="0"/>
      <w:marTop w:val="0"/>
      <w:marBottom w:val="0"/>
      <w:divBdr>
        <w:top w:val="none" w:sz="0" w:space="0" w:color="auto"/>
        <w:left w:val="none" w:sz="0" w:space="0" w:color="auto"/>
        <w:bottom w:val="none" w:sz="0" w:space="0" w:color="auto"/>
        <w:right w:val="none" w:sz="0" w:space="0" w:color="auto"/>
      </w:divBdr>
      <w:divsChild>
        <w:div w:id="76619574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70475084">
      <w:bodyDiv w:val="1"/>
      <w:marLeft w:val="0"/>
      <w:marRight w:val="0"/>
      <w:marTop w:val="0"/>
      <w:marBottom w:val="0"/>
      <w:divBdr>
        <w:top w:val="none" w:sz="0" w:space="0" w:color="auto"/>
        <w:left w:val="none" w:sz="0" w:space="0" w:color="auto"/>
        <w:bottom w:val="none" w:sz="0" w:space="0" w:color="auto"/>
        <w:right w:val="none" w:sz="0" w:space="0" w:color="auto"/>
      </w:divBdr>
      <w:divsChild>
        <w:div w:id="1501849863">
          <w:marLeft w:val="0"/>
          <w:marRight w:val="0"/>
          <w:marTop w:val="0"/>
          <w:marBottom w:val="0"/>
          <w:divBdr>
            <w:top w:val="none" w:sz="0" w:space="0" w:color="auto"/>
            <w:left w:val="none" w:sz="0" w:space="0" w:color="auto"/>
            <w:bottom w:val="none" w:sz="0" w:space="0" w:color="auto"/>
            <w:right w:val="none" w:sz="0" w:space="0" w:color="auto"/>
          </w:divBdr>
        </w:div>
      </w:divsChild>
    </w:div>
    <w:div w:id="1677882415">
      <w:bodyDiv w:val="1"/>
      <w:marLeft w:val="0"/>
      <w:marRight w:val="0"/>
      <w:marTop w:val="0"/>
      <w:marBottom w:val="0"/>
      <w:divBdr>
        <w:top w:val="none" w:sz="0" w:space="0" w:color="auto"/>
        <w:left w:val="none" w:sz="0" w:space="0" w:color="auto"/>
        <w:bottom w:val="none" w:sz="0" w:space="0" w:color="auto"/>
        <w:right w:val="none" w:sz="0" w:space="0" w:color="auto"/>
      </w:divBdr>
      <w:divsChild>
        <w:div w:id="826477788">
          <w:marLeft w:val="0"/>
          <w:marRight w:val="0"/>
          <w:marTop w:val="0"/>
          <w:marBottom w:val="0"/>
          <w:divBdr>
            <w:top w:val="none" w:sz="0" w:space="0" w:color="auto"/>
            <w:left w:val="none" w:sz="0" w:space="0" w:color="auto"/>
            <w:bottom w:val="none" w:sz="0" w:space="0" w:color="auto"/>
            <w:right w:val="none" w:sz="0" w:space="0" w:color="auto"/>
          </w:divBdr>
        </w:div>
      </w:divsChild>
    </w:div>
    <w:div w:id="1682971211">
      <w:bodyDiv w:val="1"/>
      <w:marLeft w:val="0"/>
      <w:marRight w:val="0"/>
      <w:marTop w:val="0"/>
      <w:marBottom w:val="0"/>
      <w:divBdr>
        <w:top w:val="none" w:sz="0" w:space="0" w:color="auto"/>
        <w:left w:val="none" w:sz="0" w:space="0" w:color="auto"/>
        <w:bottom w:val="none" w:sz="0" w:space="0" w:color="auto"/>
        <w:right w:val="none" w:sz="0" w:space="0" w:color="auto"/>
      </w:divBdr>
      <w:divsChild>
        <w:div w:id="1369792884">
          <w:marLeft w:val="0"/>
          <w:marRight w:val="0"/>
          <w:marTop w:val="0"/>
          <w:marBottom w:val="0"/>
          <w:divBdr>
            <w:top w:val="none" w:sz="0" w:space="0" w:color="auto"/>
            <w:left w:val="none" w:sz="0" w:space="0" w:color="auto"/>
            <w:bottom w:val="none" w:sz="0" w:space="0" w:color="auto"/>
            <w:right w:val="none" w:sz="0" w:space="0" w:color="auto"/>
          </w:divBdr>
        </w:div>
        <w:div w:id="13700306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86856334">
      <w:bodyDiv w:val="1"/>
      <w:marLeft w:val="0"/>
      <w:marRight w:val="0"/>
      <w:marTop w:val="0"/>
      <w:marBottom w:val="0"/>
      <w:divBdr>
        <w:top w:val="none" w:sz="0" w:space="0" w:color="auto"/>
        <w:left w:val="none" w:sz="0" w:space="0" w:color="auto"/>
        <w:bottom w:val="none" w:sz="0" w:space="0" w:color="auto"/>
        <w:right w:val="none" w:sz="0" w:space="0" w:color="auto"/>
      </w:divBdr>
    </w:div>
    <w:div w:id="1695109048">
      <w:bodyDiv w:val="1"/>
      <w:marLeft w:val="0"/>
      <w:marRight w:val="0"/>
      <w:marTop w:val="0"/>
      <w:marBottom w:val="0"/>
      <w:divBdr>
        <w:top w:val="none" w:sz="0" w:space="0" w:color="auto"/>
        <w:left w:val="none" w:sz="0" w:space="0" w:color="auto"/>
        <w:bottom w:val="none" w:sz="0" w:space="0" w:color="auto"/>
        <w:right w:val="none" w:sz="0" w:space="0" w:color="auto"/>
      </w:divBdr>
    </w:div>
    <w:div w:id="1737435112">
      <w:bodyDiv w:val="1"/>
      <w:marLeft w:val="0"/>
      <w:marRight w:val="0"/>
      <w:marTop w:val="0"/>
      <w:marBottom w:val="0"/>
      <w:divBdr>
        <w:top w:val="none" w:sz="0" w:space="0" w:color="auto"/>
        <w:left w:val="none" w:sz="0" w:space="0" w:color="auto"/>
        <w:bottom w:val="none" w:sz="0" w:space="0" w:color="auto"/>
        <w:right w:val="none" w:sz="0" w:space="0" w:color="auto"/>
      </w:divBdr>
    </w:div>
    <w:div w:id="1738164413">
      <w:bodyDiv w:val="1"/>
      <w:marLeft w:val="0"/>
      <w:marRight w:val="0"/>
      <w:marTop w:val="0"/>
      <w:marBottom w:val="0"/>
      <w:divBdr>
        <w:top w:val="none" w:sz="0" w:space="0" w:color="auto"/>
        <w:left w:val="none" w:sz="0" w:space="0" w:color="auto"/>
        <w:bottom w:val="none" w:sz="0" w:space="0" w:color="auto"/>
        <w:right w:val="none" w:sz="0" w:space="0" w:color="auto"/>
      </w:divBdr>
      <w:divsChild>
        <w:div w:id="1821333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43091357">
      <w:bodyDiv w:val="1"/>
      <w:marLeft w:val="0"/>
      <w:marRight w:val="0"/>
      <w:marTop w:val="0"/>
      <w:marBottom w:val="0"/>
      <w:divBdr>
        <w:top w:val="none" w:sz="0" w:space="0" w:color="auto"/>
        <w:left w:val="none" w:sz="0" w:space="0" w:color="auto"/>
        <w:bottom w:val="none" w:sz="0" w:space="0" w:color="auto"/>
        <w:right w:val="none" w:sz="0" w:space="0" w:color="auto"/>
      </w:divBdr>
    </w:div>
    <w:div w:id="1756508492">
      <w:bodyDiv w:val="1"/>
      <w:marLeft w:val="0"/>
      <w:marRight w:val="0"/>
      <w:marTop w:val="0"/>
      <w:marBottom w:val="0"/>
      <w:divBdr>
        <w:top w:val="none" w:sz="0" w:space="0" w:color="auto"/>
        <w:left w:val="none" w:sz="0" w:space="0" w:color="auto"/>
        <w:bottom w:val="none" w:sz="0" w:space="0" w:color="auto"/>
        <w:right w:val="none" w:sz="0" w:space="0" w:color="auto"/>
      </w:divBdr>
    </w:div>
    <w:div w:id="1761752134">
      <w:bodyDiv w:val="1"/>
      <w:marLeft w:val="0"/>
      <w:marRight w:val="0"/>
      <w:marTop w:val="0"/>
      <w:marBottom w:val="0"/>
      <w:divBdr>
        <w:top w:val="none" w:sz="0" w:space="0" w:color="auto"/>
        <w:left w:val="none" w:sz="0" w:space="0" w:color="auto"/>
        <w:bottom w:val="none" w:sz="0" w:space="0" w:color="auto"/>
        <w:right w:val="none" w:sz="0" w:space="0" w:color="auto"/>
      </w:divBdr>
    </w:div>
    <w:div w:id="1770930486">
      <w:bodyDiv w:val="1"/>
      <w:marLeft w:val="0"/>
      <w:marRight w:val="0"/>
      <w:marTop w:val="0"/>
      <w:marBottom w:val="0"/>
      <w:divBdr>
        <w:top w:val="none" w:sz="0" w:space="0" w:color="auto"/>
        <w:left w:val="none" w:sz="0" w:space="0" w:color="auto"/>
        <w:bottom w:val="none" w:sz="0" w:space="0" w:color="auto"/>
        <w:right w:val="none" w:sz="0" w:space="0" w:color="auto"/>
      </w:divBdr>
    </w:div>
    <w:div w:id="1789277988">
      <w:bodyDiv w:val="1"/>
      <w:marLeft w:val="0"/>
      <w:marRight w:val="0"/>
      <w:marTop w:val="0"/>
      <w:marBottom w:val="0"/>
      <w:divBdr>
        <w:top w:val="none" w:sz="0" w:space="0" w:color="auto"/>
        <w:left w:val="none" w:sz="0" w:space="0" w:color="auto"/>
        <w:bottom w:val="none" w:sz="0" w:space="0" w:color="auto"/>
        <w:right w:val="none" w:sz="0" w:space="0" w:color="auto"/>
      </w:divBdr>
      <w:divsChild>
        <w:div w:id="1686789870">
          <w:marLeft w:val="0"/>
          <w:marRight w:val="0"/>
          <w:marTop w:val="0"/>
          <w:marBottom w:val="0"/>
          <w:divBdr>
            <w:top w:val="none" w:sz="0" w:space="0" w:color="auto"/>
            <w:left w:val="none" w:sz="0" w:space="0" w:color="auto"/>
            <w:bottom w:val="none" w:sz="0" w:space="0" w:color="auto"/>
            <w:right w:val="none" w:sz="0" w:space="0" w:color="auto"/>
          </w:divBdr>
        </w:div>
      </w:divsChild>
    </w:div>
    <w:div w:id="1789546864">
      <w:bodyDiv w:val="1"/>
      <w:marLeft w:val="0"/>
      <w:marRight w:val="0"/>
      <w:marTop w:val="0"/>
      <w:marBottom w:val="0"/>
      <w:divBdr>
        <w:top w:val="none" w:sz="0" w:space="0" w:color="auto"/>
        <w:left w:val="none" w:sz="0" w:space="0" w:color="auto"/>
        <w:bottom w:val="none" w:sz="0" w:space="0" w:color="auto"/>
        <w:right w:val="none" w:sz="0" w:space="0" w:color="auto"/>
      </w:divBdr>
    </w:div>
    <w:div w:id="1800563587">
      <w:bodyDiv w:val="1"/>
      <w:marLeft w:val="0"/>
      <w:marRight w:val="0"/>
      <w:marTop w:val="0"/>
      <w:marBottom w:val="0"/>
      <w:divBdr>
        <w:top w:val="none" w:sz="0" w:space="0" w:color="auto"/>
        <w:left w:val="none" w:sz="0" w:space="0" w:color="auto"/>
        <w:bottom w:val="none" w:sz="0" w:space="0" w:color="auto"/>
        <w:right w:val="none" w:sz="0" w:space="0" w:color="auto"/>
      </w:divBdr>
    </w:div>
    <w:div w:id="1802306357">
      <w:bodyDiv w:val="1"/>
      <w:marLeft w:val="0"/>
      <w:marRight w:val="0"/>
      <w:marTop w:val="0"/>
      <w:marBottom w:val="0"/>
      <w:divBdr>
        <w:top w:val="none" w:sz="0" w:space="0" w:color="auto"/>
        <w:left w:val="none" w:sz="0" w:space="0" w:color="auto"/>
        <w:bottom w:val="none" w:sz="0" w:space="0" w:color="auto"/>
        <w:right w:val="none" w:sz="0" w:space="0" w:color="auto"/>
      </w:divBdr>
      <w:divsChild>
        <w:div w:id="95637722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5585715">
      <w:bodyDiv w:val="1"/>
      <w:marLeft w:val="0"/>
      <w:marRight w:val="0"/>
      <w:marTop w:val="0"/>
      <w:marBottom w:val="0"/>
      <w:divBdr>
        <w:top w:val="none" w:sz="0" w:space="0" w:color="auto"/>
        <w:left w:val="none" w:sz="0" w:space="0" w:color="auto"/>
        <w:bottom w:val="none" w:sz="0" w:space="0" w:color="auto"/>
        <w:right w:val="none" w:sz="0" w:space="0" w:color="auto"/>
      </w:divBdr>
      <w:divsChild>
        <w:div w:id="1064639493">
          <w:blockQuote w:val="1"/>
          <w:marLeft w:val="0"/>
          <w:marRight w:val="0"/>
          <w:marTop w:val="0"/>
          <w:marBottom w:val="0"/>
          <w:divBdr>
            <w:top w:val="none" w:sz="0" w:space="0" w:color="auto"/>
            <w:left w:val="none" w:sz="0" w:space="0" w:color="auto"/>
            <w:bottom w:val="none" w:sz="0" w:space="0" w:color="auto"/>
            <w:right w:val="none" w:sz="0" w:space="0" w:color="auto"/>
          </w:divBdr>
        </w:div>
        <w:div w:id="141124506">
          <w:blockQuote w:val="1"/>
          <w:marLeft w:val="0"/>
          <w:marRight w:val="0"/>
          <w:marTop w:val="0"/>
          <w:marBottom w:val="0"/>
          <w:divBdr>
            <w:top w:val="none" w:sz="0" w:space="0" w:color="auto"/>
            <w:left w:val="none" w:sz="0" w:space="0" w:color="auto"/>
            <w:bottom w:val="none" w:sz="0" w:space="0" w:color="auto"/>
            <w:right w:val="none" w:sz="0" w:space="0" w:color="auto"/>
          </w:divBdr>
        </w:div>
        <w:div w:id="1011834288">
          <w:blockQuote w:val="1"/>
          <w:marLeft w:val="0"/>
          <w:marRight w:val="0"/>
          <w:marTop w:val="0"/>
          <w:marBottom w:val="0"/>
          <w:divBdr>
            <w:top w:val="none" w:sz="0" w:space="0" w:color="auto"/>
            <w:left w:val="none" w:sz="0" w:space="0" w:color="auto"/>
            <w:bottom w:val="none" w:sz="0" w:space="0" w:color="auto"/>
            <w:right w:val="none" w:sz="0" w:space="0" w:color="auto"/>
          </w:divBdr>
        </w:div>
        <w:div w:id="12340089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12282911">
      <w:bodyDiv w:val="1"/>
      <w:marLeft w:val="0"/>
      <w:marRight w:val="0"/>
      <w:marTop w:val="0"/>
      <w:marBottom w:val="0"/>
      <w:divBdr>
        <w:top w:val="none" w:sz="0" w:space="0" w:color="auto"/>
        <w:left w:val="none" w:sz="0" w:space="0" w:color="auto"/>
        <w:bottom w:val="none" w:sz="0" w:space="0" w:color="auto"/>
        <w:right w:val="none" w:sz="0" w:space="0" w:color="auto"/>
      </w:divBdr>
    </w:div>
    <w:div w:id="1815675815">
      <w:bodyDiv w:val="1"/>
      <w:marLeft w:val="0"/>
      <w:marRight w:val="0"/>
      <w:marTop w:val="0"/>
      <w:marBottom w:val="0"/>
      <w:divBdr>
        <w:top w:val="none" w:sz="0" w:space="0" w:color="auto"/>
        <w:left w:val="none" w:sz="0" w:space="0" w:color="auto"/>
        <w:bottom w:val="none" w:sz="0" w:space="0" w:color="auto"/>
        <w:right w:val="none" w:sz="0" w:space="0" w:color="auto"/>
      </w:divBdr>
    </w:div>
    <w:div w:id="1820148193">
      <w:bodyDiv w:val="1"/>
      <w:marLeft w:val="0"/>
      <w:marRight w:val="0"/>
      <w:marTop w:val="0"/>
      <w:marBottom w:val="0"/>
      <w:divBdr>
        <w:top w:val="none" w:sz="0" w:space="0" w:color="auto"/>
        <w:left w:val="none" w:sz="0" w:space="0" w:color="auto"/>
        <w:bottom w:val="none" w:sz="0" w:space="0" w:color="auto"/>
        <w:right w:val="none" w:sz="0" w:space="0" w:color="auto"/>
      </w:divBdr>
      <w:divsChild>
        <w:div w:id="13231172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21464553">
      <w:bodyDiv w:val="1"/>
      <w:marLeft w:val="0"/>
      <w:marRight w:val="0"/>
      <w:marTop w:val="0"/>
      <w:marBottom w:val="0"/>
      <w:divBdr>
        <w:top w:val="none" w:sz="0" w:space="0" w:color="auto"/>
        <w:left w:val="none" w:sz="0" w:space="0" w:color="auto"/>
        <w:bottom w:val="none" w:sz="0" w:space="0" w:color="auto"/>
        <w:right w:val="none" w:sz="0" w:space="0" w:color="auto"/>
      </w:divBdr>
    </w:div>
    <w:div w:id="1828012170">
      <w:bodyDiv w:val="1"/>
      <w:marLeft w:val="0"/>
      <w:marRight w:val="0"/>
      <w:marTop w:val="0"/>
      <w:marBottom w:val="0"/>
      <w:divBdr>
        <w:top w:val="none" w:sz="0" w:space="0" w:color="auto"/>
        <w:left w:val="none" w:sz="0" w:space="0" w:color="auto"/>
        <w:bottom w:val="none" w:sz="0" w:space="0" w:color="auto"/>
        <w:right w:val="none" w:sz="0" w:space="0" w:color="auto"/>
      </w:divBdr>
    </w:div>
    <w:div w:id="1834250825">
      <w:bodyDiv w:val="1"/>
      <w:marLeft w:val="0"/>
      <w:marRight w:val="0"/>
      <w:marTop w:val="0"/>
      <w:marBottom w:val="0"/>
      <w:divBdr>
        <w:top w:val="none" w:sz="0" w:space="0" w:color="auto"/>
        <w:left w:val="none" w:sz="0" w:space="0" w:color="auto"/>
        <w:bottom w:val="none" w:sz="0" w:space="0" w:color="auto"/>
        <w:right w:val="none" w:sz="0" w:space="0" w:color="auto"/>
      </w:divBdr>
      <w:divsChild>
        <w:div w:id="790710145">
          <w:blockQuote w:val="1"/>
          <w:marLeft w:val="0"/>
          <w:marRight w:val="0"/>
          <w:marTop w:val="0"/>
          <w:marBottom w:val="0"/>
          <w:divBdr>
            <w:top w:val="none" w:sz="0" w:space="0" w:color="auto"/>
            <w:left w:val="none" w:sz="0" w:space="0" w:color="auto"/>
            <w:bottom w:val="none" w:sz="0" w:space="0" w:color="auto"/>
            <w:right w:val="none" w:sz="0" w:space="0" w:color="auto"/>
          </w:divBdr>
        </w:div>
        <w:div w:id="7610999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37378117">
      <w:bodyDiv w:val="1"/>
      <w:marLeft w:val="0"/>
      <w:marRight w:val="0"/>
      <w:marTop w:val="0"/>
      <w:marBottom w:val="0"/>
      <w:divBdr>
        <w:top w:val="none" w:sz="0" w:space="0" w:color="auto"/>
        <w:left w:val="none" w:sz="0" w:space="0" w:color="auto"/>
        <w:bottom w:val="none" w:sz="0" w:space="0" w:color="auto"/>
        <w:right w:val="none" w:sz="0" w:space="0" w:color="auto"/>
      </w:divBdr>
    </w:div>
    <w:div w:id="1839149566">
      <w:bodyDiv w:val="1"/>
      <w:marLeft w:val="0"/>
      <w:marRight w:val="0"/>
      <w:marTop w:val="0"/>
      <w:marBottom w:val="0"/>
      <w:divBdr>
        <w:top w:val="none" w:sz="0" w:space="0" w:color="auto"/>
        <w:left w:val="none" w:sz="0" w:space="0" w:color="auto"/>
        <w:bottom w:val="none" w:sz="0" w:space="0" w:color="auto"/>
        <w:right w:val="none" w:sz="0" w:space="0" w:color="auto"/>
      </w:divBdr>
    </w:div>
    <w:div w:id="1841238121">
      <w:bodyDiv w:val="1"/>
      <w:marLeft w:val="0"/>
      <w:marRight w:val="0"/>
      <w:marTop w:val="0"/>
      <w:marBottom w:val="0"/>
      <w:divBdr>
        <w:top w:val="none" w:sz="0" w:space="0" w:color="auto"/>
        <w:left w:val="none" w:sz="0" w:space="0" w:color="auto"/>
        <w:bottom w:val="none" w:sz="0" w:space="0" w:color="auto"/>
        <w:right w:val="none" w:sz="0" w:space="0" w:color="auto"/>
      </w:divBdr>
    </w:div>
    <w:div w:id="1854566322">
      <w:bodyDiv w:val="1"/>
      <w:marLeft w:val="0"/>
      <w:marRight w:val="0"/>
      <w:marTop w:val="0"/>
      <w:marBottom w:val="0"/>
      <w:divBdr>
        <w:top w:val="none" w:sz="0" w:space="0" w:color="auto"/>
        <w:left w:val="none" w:sz="0" w:space="0" w:color="auto"/>
        <w:bottom w:val="none" w:sz="0" w:space="0" w:color="auto"/>
        <w:right w:val="none" w:sz="0" w:space="0" w:color="auto"/>
      </w:divBdr>
    </w:div>
    <w:div w:id="1856263473">
      <w:bodyDiv w:val="1"/>
      <w:marLeft w:val="0"/>
      <w:marRight w:val="0"/>
      <w:marTop w:val="0"/>
      <w:marBottom w:val="0"/>
      <w:divBdr>
        <w:top w:val="none" w:sz="0" w:space="0" w:color="auto"/>
        <w:left w:val="none" w:sz="0" w:space="0" w:color="auto"/>
        <w:bottom w:val="none" w:sz="0" w:space="0" w:color="auto"/>
        <w:right w:val="none" w:sz="0" w:space="0" w:color="auto"/>
      </w:divBdr>
      <w:divsChild>
        <w:div w:id="3069323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63319553">
      <w:bodyDiv w:val="1"/>
      <w:marLeft w:val="0"/>
      <w:marRight w:val="0"/>
      <w:marTop w:val="0"/>
      <w:marBottom w:val="0"/>
      <w:divBdr>
        <w:top w:val="none" w:sz="0" w:space="0" w:color="auto"/>
        <w:left w:val="none" w:sz="0" w:space="0" w:color="auto"/>
        <w:bottom w:val="none" w:sz="0" w:space="0" w:color="auto"/>
        <w:right w:val="none" w:sz="0" w:space="0" w:color="auto"/>
      </w:divBdr>
      <w:divsChild>
        <w:div w:id="2116902166">
          <w:blockQuote w:val="1"/>
          <w:marLeft w:val="0"/>
          <w:marRight w:val="0"/>
          <w:marTop w:val="0"/>
          <w:marBottom w:val="0"/>
          <w:divBdr>
            <w:top w:val="none" w:sz="0" w:space="0" w:color="auto"/>
            <w:left w:val="none" w:sz="0" w:space="0" w:color="auto"/>
            <w:bottom w:val="none" w:sz="0" w:space="0" w:color="auto"/>
            <w:right w:val="none" w:sz="0" w:space="0" w:color="auto"/>
          </w:divBdr>
        </w:div>
        <w:div w:id="9781509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64712105">
      <w:bodyDiv w:val="1"/>
      <w:marLeft w:val="0"/>
      <w:marRight w:val="0"/>
      <w:marTop w:val="0"/>
      <w:marBottom w:val="0"/>
      <w:divBdr>
        <w:top w:val="none" w:sz="0" w:space="0" w:color="auto"/>
        <w:left w:val="none" w:sz="0" w:space="0" w:color="auto"/>
        <w:bottom w:val="none" w:sz="0" w:space="0" w:color="auto"/>
        <w:right w:val="none" w:sz="0" w:space="0" w:color="auto"/>
      </w:divBdr>
      <w:divsChild>
        <w:div w:id="1304193386">
          <w:blockQuote w:val="1"/>
          <w:marLeft w:val="0"/>
          <w:marRight w:val="0"/>
          <w:marTop w:val="0"/>
          <w:marBottom w:val="0"/>
          <w:divBdr>
            <w:top w:val="none" w:sz="0" w:space="0" w:color="auto"/>
            <w:left w:val="none" w:sz="0" w:space="0" w:color="auto"/>
            <w:bottom w:val="none" w:sz="0" w:space="0" w:color="auto"/>
            <w:right w:val="none" w:sz="0" w:space="0" w:color="auto"/>
          </w:divBdr>
        </w:div>
        <w:div w:id="1543860755">
          <w:marLeft w:val="0"/>
          <w:marRight w:val="0"/>
          <w:marTop w:val="0"/>
          <w:marBottom w:val="0"/>
          <w:divBdr>
            <w:top w:val="none" w:sz="0" w:space="0" w:color="auto"/>
            <w:left w:val="none" w:sz="0" w:space="0" w:color="auto"/>
            <w:bottom w:val="none" w:sz="0" w:space="0" w:color="auto"/>
            <w:right w:val="none" w:sz="0" w:space="0" w:color="auto"/>
          </w:divBdr>
        </w:div>
        <w:div w:id="18838640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64902018">
      <w:bodyDiv w:val="1"/>
      <w:marLeft w:val="0"/>
      <w:marRight w:val="0"/>
      <w:marTop w:val="0"/>
      <w:marBottom w:val="0"/>
      <w:divBdr>
        <w:top w:val="none" w:sz="0" w:space="0" w:color="auto"/>
        <w:left w:val="none" w:sz="0" w:space="0" w:color="auto"/>
        <w:bottom w:val="none" w:sz="0" w:space="0" w:color="auto"/>
        <w:right w:val="none" w:sz="0" w:space="0" w:color="auto"/>
      </w:divBdr>
    </w:div>
    <w:div w:id="1869635961">
      <w:bodyDiv w:val="1"/>
      <w:marLeft w:val="0"/>
      <w:marRight w:val="0"/>
      <w:marTop w:val="0"/>
      <w:marBottom w:val="0"/>
      <w:divBdr>
        <w:top w:val="none" w:sz="0" w:space="0" w:color="auto"/>
        <w:left w:val="none" w:sz="0" w:space="0" w:color="auto"/>
        <w:bottom w:val="none" w:sz="0" w:space="0" w:color="auto"/>
        <w:right w:val="none" w:sz="0" w:space="0" w:color="auto"/>
      </w:divBdr>
      <w:divsChild>
        <w:div w:id="1212033300">
          <w:marLeft w:val="0"/>
          <w:marRight w:val="0"/>
          <w:marTop w:val="0"/>
          <w:marBottom w:val="0"/>
          <w:divBdr>
            <w:top w:val="none" w:sz="0" w:space="0" w:color="auto"/>
            <w:left w:val="none" w:sz="0" w:space="0" w:color="auto"/>
            <w:bottom w:val="none" w:sz="0" w:space="0" w:color="auto"/>
            <w:right w:val="none" w:sz="0" w:space="0" w:color="auto"/>
          </w:divBdr>
        </w:div>
      </w:divsChild>
    </w:div>
    <w:div w:id="1870142897">
      <w:bodyDiv w:val="1"/>
      <w:marLeft w:val="0"/>
      <w:marRight w:val="0"/>
      <w:marTop w:val="0"/>
      <w:marBottom w:val="0"/>
      <w:divBdr>
        <w:top w:val="none" w:sz="0" w:space="0" w:color="auto"/>
        <w:left w:val="none" w:sz="0" w:space="0" w:color="auto"/>
        <w:bottom w:val="none" w:sz="0" w:space="0" w:color="auto"/>
        <w:right w:val="none" w:sz="0" w:space="0" w:color="auto"/>
      </w:divBdr>
    </w:div>
    <w:div w:id="1877934573">
      <w:bodyDiv w:val="1"/>
      <w:marLeft w:val="0"/>
      <w:marRight w:val="0"/>
      <w:marTop w:val="0"/>
      <w:marBottom w:val="0"/>
      <w:divBdr>
        <w:top w:val="none" w:sz="0" w:space="0" w:color="auto"/>
        <w:left w:val="none" w:sz="0" w:space="0" w:color="auto"/>
        <w:bottom w:val="none" w:sz="0" w:space="0" w:color="auto"/>
        <w:right w:val="none" w:sz="0" w:space="0" w:color="auto"/>
      </w:divBdr>
    </w:div>
    <w:div w:id="1884172609">
      <w:bodyDiv w:val="1"/>
      <w:marLeft w:val="0"/>
      <w:marRight w:val="0"/>
      <w:marTop w:val="0"/>
      <w:marBottom w:val="0"/>
      <w:divBdr>
        <w:top w:val="none" w:sz="0" w:space="0" w:color="auto"/>
        <w:left w:val="none" w:sz="0" w:space="0" w:color="auto"/>
        <w:bottom w:val="none" w:sz="0" w:space="0" w:color="auto"/>
        <w:right w:val="none" w:sz="0" w:space="0" w:color="auto"/>
      </w:divBdr>
    </w:div>
    <w:div w:id="1886016898">
      <w:bodyDiv w:val="1"/>
      <w:marLeft w:val="0"/>
      <w:marRight w:val="0"/>
      <w:marTop w:val="0"/>
      <w:marBottom w:val="0"/>
      <w:divBdr>
        <w:top w:val="none" w:sz="0" w:space="0" w:color="auto"/>
        <w:left w:val="none" w:sz="0" w:space="0" w:color="auto"/>
        <w:bottom w:val="none" w:sz="0" w:space="0" w:color="auto"/>
        <w:right w:val="none" w:sz="0" w:space="0" w:color="auto"/>
      </w:divBdr>
    </w:div>
    <w:div w:id="1891575454">
      <w:bodyDiv w:val="1"/>
      <w:marLeft w:val="0"/>
      <w:marRight w:val="0"/>
      <w:marTop w:val="0"/>
      <w:marBottom w:val="0"/>
      <w:divBdr>
        <w:top w:val="none" w:sz="0" w:space="0" w:color="auto"/>
        <w:left w:val="none" w:sz="0" w:space="0" w:color="auto"/>
        <w:bottom w:val="none" w:sz="0" w:space="0" w:color="auto"/>
        <w:right w:val="none" w:sz="0" w:space="0" w:color="auto"/>
      </w:divBdr>
      <w:divsChild>
        <w:div w:id="1122336583">
          <w:marLeft w:val="0"/>
          <w:marRight w:val="0"/>
          <w:marTop w:val="0"/>
          <w:marBottom w:val="0"/>
          <w:divBdr>
            <w:top w:val="none" w:sz="0" w:space="0" w:color="auto"/>
            <w:left w:val="none" w:sz="0" w:space="0" w:color="auto"/>
            <w:bottom w:val="none" w:sz="0" w:space="0" w:color="auto"/>
            <w:right w:val="none" w:sz="0" w:space="0" w:color="auto"/>
          </w:divBdr>
        </w:div>
        <w:div w:id="20715375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93425113">
      <w:bodyDiv w:val="1"/>
      <w:marLeft w:val="0"/>
      <w:marRight w:val="0"/>
      <w:marTop w:val="0"/>
      <w:marBottom w:val="0"/>
      <w:divBdr>
        <w:top w:val="none" w:sz="0" w:space="0" w:color="auto"/>
        <w:left w:val="none" w:sz="0" w:space="0" w:color="auto"/>
        <w:bottom w:val="none" w:sz="0" w:space="0" w:color="auto"/>
        <w:right w:val="none" w:sz="0" w:space="0" w:color="auto"/>
      </w:divBdr>
    </w:div>
    <w:div w:id="1894922397">
      <w:bodyDiv w:val="1"/>
      <w:marLeft w:val="0"/>
      <w:marRight w:val="0"/>
      <w:marTop w:val="0"/>
      <w:marBottom w:val="0"/>
      <w:divBdr>
        <w:top w:val="none" w:sz="0" w:space="0" w:color="auto"/>
        <w:left w:val="none" w:sz="0" w:space="0" w:color="auto"/>
        <w:bottom w:val="none" w:sz="0" w:space="0" w:color="auto"/>
        <w:right w:val="none" w:sz="0" w:space="0" w:color="auto"/>
      </w:divBdr>
    </w:div>
    <w:div w:id="1902909478">
      <w:bodyDiv w:val="1"/>
      <w:marLeft w:val="0"/>
      <w:marRight w:val="0"/>
      <w:marTop w:val="0"/>
      <w:marBottom w:val="0"/>
      <w:divBdr>
        <w:top w:val="none" w:sz="0" w:space="0" w:color="auto"/>
        <w:left w:val="none" w:sz="0" w:space="0" w:color="auto"/>
        <w:bottom w:val="none" w:sz="0" w:space="0" w:color="auto"/>
        <w:right w:val="none" w:sz="0" w:space="0" w:color="auto"/>
      </w:divBdr>
    </w:div>
    <w:div w:id="1912693933">
      <w:bodyDiv w:val="1"/>
      <w:marLeft w:val="0"/>
      <w:marRight w:val="0"/>
      <w:marTop w:val="0"/>
      <w:marBottom w:val="0"/>
      <w:divBdr>
        <w:top w:val="none" w:sz="0" w:space="0" w:color="auto"/>
        <w:left w:val="none" w:sz="0" w:space="0" w:color="auto"/>
        <w:bottom w:val="none" w:sz="0" w:space="0" w:color="auto"/>
        <w:right w:val="none" w:sz="0" w:space="0" w:color="auto"/>
      </w:divBdr>
      <w:divsChild>
        <w:div w:id="13561511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17746614">
      <w:bodyDiv w:val="1"/>
      <w:marLeft w:val="0"/>
      <w:marRight w:val="0"/>
      <w:marTop w:val="0"/>
      <w:marBottom w:val="0"/>
      <w:divBdr>
        <w:top w:val="none" w:sz="0" w:space="0" w:color="auto"/>
        <w:left w:val="none" w:sz="0" w:space="0" w:color="auto"/>
        <w:bottom w:val="none" w:sz="0" w:space="0" w:color="auto"/>
        <w:right w:val="none" w:sz="0" w:space="0" w:color="auto"/>
      </w:divBdr>
    </w:div>
    <w:div w:id="1928926821">
      <w:bodyDiv w:val="1"/>
      <w:marLeft w:val="0"/>
      <w:marRight w:val="0"/>
      <w:marTop w:val="0"/>
      <w:marBottom w:val="0"/>
      <w:divBdr>
        <w:top w:val="none" w:sz="0" w:space="0" w:color="auto"/>
        <w:left w:val="none" w:sz="0" w:space="0" w:color="auto"/>
        <w:bottom w:val="none" w:sz="0" w:space="0" w:color="auto"/>
        <w:right w:val="none" w:sz="0" w:space="0" w:color="auto"/>
      </w:divBdr>
      <w:divsChild>
        <w:div w:id="593591178">
          <w:blockQuote w:val="1"/>
          <w:marLeft w:val="0"/>
          <w:marRight w:val="0"/>
          <w:marTop w:val="0"/>
          <w:marBottom w:val="0"/>
          <w:divBdr>
            <w:top w:val="none" w:sz="0" w:space="0" w:color="auto"/>
            <w:left w:val="none" w:sz="0" w:space="0" w:color="auto"/>
            <w:bottom w:val="none" w:sz="0" w:space="0" w:color="auto"/>
            <w:right w:val="none" w:sz="0" w:space="0" w:color="auto"/>
          </w:divBdr>
        </w:div>
        <w:div w:id="24958692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31035926">
      <w:bodyDiv w:val="1"/>
      <w:marLeft w:val="0"/>
      <w:marRight w:val="0"/>
      <w:marTop w:val="0"/>
      <w:marBottom w:val="0"/>
      <w:divBdr>
        <w:top w:val="none" w:sz="0" w:space="0" w:color="auto"/>
        <w:left w:val="none" w:sz="0" w:space="0" w:color="auto"/>
        <w:bottom w:val="none" w:sz="0" w:space="0" w:color="auto"/>
        <w:right w:val="none" w:sz="0" w:space="0" w:color="auto"/>
      </w:divBdr>
    </w:div>
    <w:div w:id="1951089614">
      <w:bodyDiv w:val="1"/>
      <w:marLeft w:val="0"/>
      <w:marRight w:val="0"/>
      <w:marTop w:val="0"/>
      <w:marBottom w:val="0"/>
      <w:divBdr>
        <w:top w:val="none" w:sz="0" w:space="0" w:color="auto"/>
        <w:left w:val="none" w:sz="0" w:space="0" w:color="auto"/>
        <w:bottom w:val="none" w:sz="0" w:space="0" w:color="auto"/>
        <w:right w:val="none" w:sz="0" w:space="0" w:color="auto"/>
      </w:divBdr>
    </w:div>
    <w:div w:id="1962883259">
      <w:bodyDiv w:val="1"/>
      <w:marLeft w:val="0"/>
      <w:marRight w:val="0"/>
      <w:marTop w:val="0"/>
      <w:marBottom w:val="0"/>
      <w:divBdr>
        <w:top w:val="none" w:sz="0" w:space="0" w:color="auto"/>
        <w:left w:val="none" w:sz="0" w:space="0" w:color="auto"/>
        <w:bottom w:val="none" w:sz="0" w:space="0" w:color="auto"/>
        <w:right w:val="none" w:sz="0" w:space="0" w:color="auto"/>
      </w:divBdr>
      <w:divsChild>
        <w:div w:id="1298872942">
          <w:blockQuote w:val="1"/>
          <w:marLeft w:val="0"/>
          <w:marRight w:val="0"/>
          <w:marTop w:val="0"/>
          <w:marBottom w:val="0"/>
          <w:divBdr>
            <w:top w:val="none" w:sz="0" w:space="0" w:color="auto"/>
            <w:left w:val="none" w:sz="0" w:space="0" w:color="auto"/>
            <w:bottom w:val="none" w:sz="0" w:space="0" w:color="auto"/>
            <w:right w:val="none" w:sz="0" w:space="0" w:color="auto"/>
          </w:divBdr>
        </w:div>
        <w:div w:id="981353401">
          <w:marLeft w:val="0"/>
          <w:marRight w:val="0"/>
          <w:marTop w:val="0"/>
          <w:marBottom w:val="0"/>
          <w:divBdr>
            <w:top w:val="none" w:sz="0" w:space="0" w:color="auto"/>
            <w:left w:val="none" w:sz="0" w:space="0" w:color="auto"/>
            <w:bottom w:val="none" w:sz="0" w:space="0" w:color="auto"/>
            <w:right w:val="none" w:sz="0" w:space="0" w:color="auto"/>
          </w:divBdr>
        </w:div>
        <w:div w:id="50963610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64534183">
      <w:bodyDiv w:val="1"/>
      <w:marLeft w:val="0"/>
      <w:marRight w:val="0"/>
      <w:marTop w:val="0"/>
      <w:marBottom w:val="0"/>
      <w:divBdr>
        <w:top w:val="none" w:sz="0" w:space="0" w:color="auto"/>
        <w:left w:val="none" w:sz="0" w:space="0" w:color="auto"/>
        <w:bottom w:val="none" w:sz="0" w:space="0" w:color="auto"/>
        <w:right w:val="none" w:sz="0" w:space="0" w:color="auto"/>
      </w:divBdr>
    </w:div>
    <w:div w:id="1971474217">
      <w:bodyDiv w:val="1"/>
      <w:marLeft w:val="0"/>
      <w:marRight w:val="0"/>
      <w:marTop w:val="0"/>
      <w:marBottom w:val="0"/>
      <w:divBdr>
        <w:top w:val="none" w:sz="0" w:space="0" w:color="auto"/>
        <w:left w:val="none" w:sz="0" w:space="0" w:color="auto"/>
        <w:bottom w:val="none" w:sz="0" w:space="0" w:color="auto"/>
        <w:right w:val="none" w:sz="0" w:space="0" w:color="auto"/>
      </w:divBdr>
    </w:div>
    <w:div w:id="1971936227">
      <w:bodyDiv w:val="1"/>
      <w:marLeft w:val="0"/>
      <w:marRight w:val="0"/>
      <w:marTop w:val="0"/>
      <w:marBottom w:val="0"/>
      <w:divBdr>
        <w:top w:val="none" w:sz="0" w:space="0" w:color="auto"/>
        <w:left w:val="none" w:sz="0" w:space="0" w:color="auto"/>
        <w:bottom w:val="none" w:sz="0" w:space="0" w:color="auto"/>
        <w:right w:val="none" w:sz="0" w:space="0" w:color="auto"/>
      </w:divBdr>
    </w:div>
    <w:div w:id="2002464922">
      <w:bodyDiv w:val="1"/>
      <w:marLeft w:val="0"/>
      <w:marRight w:val="0"/>
      <w:marTop w:val="0"/>
      <w:marBottom w:val="0"/>
      <w:divBdr>
        <w:top w:val="none" w:sz="0" w:space="0" w:color="auto"/>
        <w:left w:val="none" w:sz="0" w:space="0" w:color="auto"/>
        <w:bottom w:val="none" w:sz="0" w:space="0" w:color="auto"/>
        <w:right w:val="none" w:sz="0" w:space="0" w:color="auto"/>
      </w:divBdr>
    </w:div>
    <w:div w:id="2006083953">
      <w:bodyDiv w:val="1"/>
      <w:marLeft w:val="0"/>
      <w:marRight w:val="0"/>
      <w:marTop w:val="0"/>
      <w:marBottom w:val="0"/>
      <w:divBdr>
        <w:top w:val="none" w:sz="0" w:space="0" w:color="auto"/>
        <w:left w:val="none" w:sz="0" w:space="0" w:color="auto"/>
        <w:bottom w:val="none" w:sz="0" w:space="0" w:color="auto"/>
        <w:right w:val="none" w:sz="0" w:space="0" w:color="auto"/>
      </w:divBdr>
      <w:divsChild>
        <w:div w:id="11521821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08286551">
      <w:bodyDiv w:val="1"/>
      <w:marLeft w:val="0"/>
      <w:marRight w:val="0"/>
      <w:marTop w:val="0"/>
      <w:marBottom w:val="0"/>
      <w:divBdr>
        <w:top w:val="none" w:sz="0" w:space="0" w:color="auto"/>
        <w:left w:val="none" w:sz="0" w:space="0" w:color="auto"/>
        <w:bottom w:val="none" w:sz="0" w:space="0" w:color="auto"/>
        <w:right w:val="none" w:sz="0" w:space="0" w:color="auto"/>
      </w:divBdr>
      <w:divsChild>
        <w:div w:id="55150094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17800704">
      <w:bodyDiv w:val="1"/>
      <w:marLeft w:val="0"/>
      <w:marRight w:val="0"/>
      <w:marTop w:val="0"/>
      <w:marBottom w:val="0"/>
      <w:divBdr>
        <w:top w:val="none" w:sz="0" w:space="0" w:color="auto"/>
        <w:left w:val="none" w:sz="0" w:space="0" w:color="auto"/>
        <w:bottom w:val="none" w:sz="0" w:space="0" w:color="auto"/>
        <w:right w:val="none" w:sz="0" w:space="0" w:color="auto"/>
      </w:divBdr>
      <w:divsChild>
        <w:div w:id="1543130087">
          <w:marLeft w:val="0"/>
          <w:marRight w:val="0"/>
          <w:marTop w:val="0"/>
          <w:marBottom w:val="0"/>
          <w:divBdr>
            <w:top w:val="none" w:sz="0" w:space="0" w:color="auto"/>
            <w:left w:val="none" w:sz="0" w:space="0" w:color="auto"/>
            <w:bottom w:val="none" w:sz="0" w:space="0" w:color="auto"/>
            <w:right w:val="none" w:sz="0" w:space="0" w:color="auto"/>
          </w:divBdr>
        </w:div>
      </w:divsChild>
    </w:div>
    <w:div w:id="2023582584">
      <w:bodyDiv w:val="1"/>
      <w:marLeft w:val="0"/>
      <w:marRight w:val="0"/>
      <w:marTop w:val="0"/>
      <w:marBottom w:val="0"/>
      <w:divBdr>
        <w:top w:val="none" w:sz="0" w:space="0" w:color="auto"/>
        <w:left w:val="none" w:sz="0" w:space="0" w:color="auto"/>
        <w:bottom w:val="none" w:sz="0" w:space="0" w:color="auto"/>
        <w:right w:val="none" w:sz="0" w:space="0" w:color="auto"/>
      </w:divBdr>
      <w:divsChild>
        <w:div w:id="17742780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28091239">
      <w:bodyDiv w:val="1"/>
      <w:marLeft w:val="0"/>
      <w:marRight w:val="0"/>
      <w:marTop w:val="0"/>
      <w:marBottom w:val="0"/>
      <w:divBdr>
        <w:top w:val="none" w:sz="0" w:space="0" w:color="auto"/>
        <w:left w:val="none" w:sz="0" w:space="0" w:color="auto"/>
        <w:bottom w:val="none" w:sz="0" w:space="0" w:color="auto"/>
        <w:right w:val="none" w:sz="0" w:space="0" w:color="auto"/>
      </w:divBdr>
    </w:div>
    <w:div w:id="2035573093">
      <w:bodyDiv w:val="1"/>
      <w:marLeft w:val="0"/>
      <w:marRight w:val="0"/>
      <w:marTop w:val="0"/>
      <w:marBottom w:val="0"/>
      <w:divBdr>
        <w:top w:val="none" w:sz="0" w:space="0" w:color="auto"/>
        <w:left w:val="none" w:sz="0" w:space="0" w:color="auto"/>
        <w:bottom w:val="none" w:sz="0" w:space="0" w:color="auto"/>
        <w:right w:val="none" w:sz="0" w:space="0" w:color="auto"/>
      </w:divBdr>
    </w:div>
    <w:div w:id="2059276615">
      <w:bodyDiv w:val="1"/>
      <w:marLeft w:val="0"/>
      <w:marRight w:val="0"/>
      <w:marTop w:val="0"/>
      <w:marBottom w:val="0"/>
      <w:divBdr>
        <w:top w:val="none" w:sz="0" w:space="0" w:color="auto"/>
        <w:left w:val="none" w:sz="0" w:space="0" w:color="auto"/>
        <w:bottom w:val="none" w:sz="0" w:space="0" w:color="auto"/>
        <w:right w:val="none" w:sz="0" w:space="0" w:color="auto"/>
      </w:divBdr>
    </w:div>
    <w:div w:id="2073770707">
      <w:bodyDiv w:val="1"/>
      <w:marLeft w:val="0"/>
      <w:marRight w:val="0"/>
      <w:marTop w:val="0"/>
      <w:marBottom w:val="0"/>
      <w:divBdr>
        <w:top w:val="none" w:sz="0" w:space="0" w:color="auto"/>
        <w:left w:val="none" w:sz="0" w:space="0" w:color="auto"/>
        <w:bottom w:val="none" w:sz="0" w:space="0" w:color="auto"/>
        <w:right w:val="none" w:sz="0" w:space="0" w:color="auto"/>
      </w:divBdr>
    </w:div>
    <w:div w:id="2087216203">
      <w:bodyDiv w:val="1"/>
      <w:marLeft w:val="0"/>
      <w:marRight w:val="0"/>
      <w:marTop w:val="0"/>
      <w:marBottom w:val="0"/>
      <w:divBdr>
        <w:top w:val="none" w:sz="0" w:space="0" w:color="auto"/>
        <w:left w:val="none" w:sz="0" w:space="0" w:color="auto"/>
        <w:bottom w:val="none" w:sz="0" w:space="0" w:color="auto"/>
        <w:right w:val="none" w:sz="0" w:space="0" w:color="auto"/>
      </w:divBdr>
    </w:div>
    <w:div w:id="2091805142">
      <w:bodyDiv w:val="1"/>
      <w:marLeft w:val="0"/>
      <w:marRight w:val="0"/>
      <w:marTop w:val="0"/>
      <w:marBottom w:val="0"/>
      <w:divBdr>
        <w:top w:val="none" w:sz="0" w:space="0" w:color="auto"/>
        <w:left w:val="none" w:sz="0" w:space="0" w:color="auto"/>
        <w:bottom w:val="none" w:sz="0" w:space="0" w:color="auto"/>
        <w:right w:val="none" w:sz="0" w:space="0" w:color="auto"/>
      </w:divBdr>
    </w:div>
    <w:div w:id="2115248992">
      <w:bodyDiv w:val="1"/>
      <w:marLeft w:val="0"/>
      <w:marRight w:val="0"/>
      <w:marTop w:val="0"/>
      <w:marBottom w:val="0"/>
      <w:divBdr>
        <w:top w:val="none" w:sz="0" w:space="0" w:color="auto"/>
        <w:left w:val="none" w:sz="0" w:space="0" w:color="auto"/>
        <w:bottom w:val="none" w:sz="0" w:space="0" w:color="auto"/>
        <w:right w:val="none" w:sz="0" w:space="0" w:color="auto"/>
      </w:divBdr>
    </w:div>
    <w:div w:id="2119055898">
      <w:bodyDiv w:val="1"/>
      <w:marLeft w:val="0"/>
      <w:marRight w:val="0"/>
      <w:marTop w:val="0"/>
      <w:marBottom w:val="0"/>
      <w:divBdr>
        <w:top w:val="none" w:sz="0" w:space="0" w:color="auto"/>
        <w:left w:val="none" w:sz="0" w:space="0" w:color="auto"/>
        <w:bottom w:val="none" w:sz="0" w:space="0" w:color="auto"/>
        <w:right w:val="none" w:sz="0" w:space="0" w:color="auto"/>
      </w:divBdr>
    </w:div>
    <w:div w:id="2122913461">
      <w:bodyDiv w:val="1"/>
      <w:marLeft w:val="0"/>
      <w:marRight w:val="0"/>
      <w:marTop w:val="0"/>
      <w:marBottom w:val="0"/>
      <w:divBdr>
        <w:top w:val="none" w:sz="0" w:space="0" w:color="auto"/>
        <w:left w:val="none" w:sz="0" w:space="0" w:color="auto"/>
        <w:bottom w:val="none" w:sz="0" w:space="0" w:color="auto"/>
        <w:right w:val="none" w:sz="0" w:space="0" w:color="auto"/>
      </w:divBdr>
    </w:div>
    <w:div w:id="2134588348">
      <w:bodyDiv w:val="1"/>
      <w:marLeft w:val="0"/>
      <w:marRight w:val="0"/>
      <w:marTop w:val="0"/>
      <w:marBottom w:val="0"/>
      <w:divBdr>
        <w:top w:val="none" w:sz="0" w:space="0" w:color="auto"/>
        <w:left w:val="none" w:sz="0" w:space="0" w:color="auto"/>
        <w:bottom w:val="none" w:sz="0" w:space="0" w:color="auto"/>
        <w:right w:val="none" w:sz="0" w:space="0" w:color="auto"/>
      </w:divBdr>
    </w:div>
    <w:div w:id="2135513281">
      <w:bodyDiv w:val="1"/>
      <w:marLeft w:val="0"/>
      <w:marRight w:val="0"/>
      <w:marTop w:val="0"/>
      <w:marBottom w:val="0"/>
      <w:divBdr>
        <w:top w:val="none" w:sz="0" w:space="0" w:color="auto"/>
        <w:left w:val="none" w:sz="0" w:space="0" w:color="auto"/>
        <w:bottom w:val="none" w:sz="0" w:space="0" w:color="auto"/>
        <w:right w:val="none" w:sz="0" w:space="0" w:color="auto"/>
      </w:divBdr>
    </w:div>
    <w:div w:id="2136215857">
      <w:bodyDiv w:val="1"/>
      <w:marLeft w:val="0"/>
      <w:marRight w:val="0"/>
      <w:marTop w:val="0"/>
      <w:marBottom w:val="0"/>
      <w:divBdr>
        <w:top w:val="none" w:sz="0" w:space="0" w:color="auto"/>
        <w:left w:val="none" w:sz="0" w:space="0" w:color="auto"/>
        <w:bottom w:val="none" w:sz="0" w:space="0" w:color="auto"/>
        <w:right w:val="none" w:sz="0" w:space="0" w:color="auto"/>
      </w:divBdr>
    </w:div>
    <w:div w:id="2146579573">
      <w:bodyDiv w:val="1"/>
      <w:marLeft w:val="0"/>
      <w:marRight w:val="0"/>
      <w:marTop w:val="0"/>
      <w:marBottom w:val="0"/>
      <w:divBdr>
        <w:top w:val="none" w:sz="0" w:space="0" w:color="auto"/>
        <w:left w:val="none" w:sz="0" w:space="0" w:color="auto"/>
        <w:bottom w:val="none" w:sz="0" w:space="0" w:color="auto"/>
        <w:right w:val="none" w:sz="0" w:space="0" w:color="auto"/>
      </w:divBdr>
      <w:divsChild>
        <w:div w:id="1047797810">
          <w:marLeft w:val="0"/>
          <w:marRight w:val="0"/>
          <w:marTop w:val="0"/>
          <w:marBottom w:val="0"/>
          <w:divBdr>
            <w:top w:val="none" w:sz="0" w:space="0" w:color="auto"/>
            <w:left w:val="none" w:sz="0" w:space="0" w:color="auto"/>
            <w:bottom w:val="none" w:sz="0" w:space="0" w:color="auto"/>
            <w:right w:val="none" w:sz="0" w:space="0" w:color="auto"/>
          </w:divBdr>
        </w:div>
        <w:div w:id="8967476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earn.microsoft.com/es-es/devops/reports/dashboards/metric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wasp.org/www-project-top-ten/latest/e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mmiinstitute.com/es" TargetMode="External"/><Relationship Id="rId5" Type="http://schemas.openxmlformats.org/officeDocument/2006/relationships/webSettings" Target="webSettings.xml"/><Relationship Id="rId15" Type="http://schemas.openxmlformats.org/officeDocument/2006/relationships/hyperlink" Target="https://publications.iadb.org/es" TargetMode="External"/><Relationship Id="rId10" Type="http://schemas.openxmlformats.org/officeDocument/2006/relationships/hyperlink" Target="https://www.portaldesarrollosw.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youtu.be/riFxqD_6XYI" TargetMode="External"/><Relationship Id="rId14" Type="http://schemas.openxmlformats.org/officeDocument/2006/relationships/hyperlink" Target="https://docs.sonarqube.org/latest/user-guide/spanish/"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759</TotalTime>
  <Pages>90</Pages>
  <Words>13460</Words>
  <Characters>76723</Characters>
  <Application>Microsoft Office Word</Application>
  <DocSecurity>0</DocSecurity>
  <Lines>639</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325</cp:revision>
  <cp:lastPrinted>2025-05-31T01:32:00Z</cp:lastPrinted>
  <dcterms:created xsi:type="dcterms:W3CDTF">2025-05-23T02:56:00Z</dcterms:created>
  <dcterms:modified xsi:type="dcterms:W3CDTF">2025-05-31T01:32:00Z</dcterms:modified>
</cp:coreProperties>
</file>
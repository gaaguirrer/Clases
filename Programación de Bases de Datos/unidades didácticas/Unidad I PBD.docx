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FCF57" w14:textId="77777777" w:rsidR="00F43320" w:rsidRPr="00BC67AB" w:rsidRDefault="00B0400E">
      <w:r w:rsidRPr="00BC67AB">
        <w:rPr>
          <w:noProof/>
        </w:rPr>
        <w:drawing>
          <wp:anchor distT="0" distB="0" distL="114300" distR="114300" simplePos="0" relativeHeight="251659264" behindDoc="0" locked="0" layoutInCell="1" allowOverlap="1" wp14:anchorId="68B432E4" wp14:editId="64114512">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sidRPr="00BC67AB">
        <w:rPr>
          <w:noProof/>
        </w:rPr>
        <w:drawing>
          <wp:anchor distT="0" distB="0" distL="114300" distR="114300" simplePos="0" relativeHeight="251658240" behindDoc="1" locked="0" layoutInCell="1" allowOverlap="1" wp14:anchorId="0593A121" wp14:editId="0B991D73">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E1F8C6" w14:textId="77777777" w:rsidR="00F43320" w:rsidRPr="00BC67AB" w:rsidRDefault="00F43320"/>
    <w:p w14:paraId="0911984D" w14:textId="77777777" w:rsidR="00F43320" w:rsidRPr="00BC67AB" w:rsidRDefault="00F43320"/>
    <w:p w14:paraId="030C89AF" w14:textId="77777777" w:rsidR="00F43320" w:rsidRPr="00BC67AB" w:rsidRDefault="00F43320"/>
    <w:p w14:paraId="130AAB89" w14:textId="77777777" w:rsidR="00F43320" w:rsidRPr="00BC67AB" w:rsidRDefault="00F43320"/>
    <w:p w14:paraId="1B6359A7" w14:textId="77777777" w:rsidR="00F43320" w:rsidRPr="00BC67AB" w:rsidRDefault="00F43320"/>
    <w:p w14:paraId="4D730C98" w14:textId="77777777" w:rsidR="00F43320" w:rsidRPr="00BC67AB" w:rsidRDefault="00F43320"/>
    <w:p w14:paraId="51B71482" w14:textId="77777777" w:rsidR="00F43320" w:rsidRPr="00BC67AB" w:rsidRDefault="00F43320"/>
    <w:p w14:paraId="779AB1A4" w14:textId="77777777" w:rsidR="00F43320" w:rsidRPr="00BC67AB" w:rsidRDefault="003E0D37">
      <w:r w:rsidRPr="00BC67AB">
        <w:rPr>
          <w:noProof/>
        </w:rPr>
        <mc:AlternateContent>
          <mc:Choice Requires="wps">
            <w:drawing>
              <wp:anchor distT="0" distB="0" distL="114300" distR="114300" simplePos="0" relativeHeight="251661312" behindDoc="1" locked="0" layoutInCell="1" allowOverlap="1" wp14:anchorId="0C0B6992" wp14:editId="2CDDC0A2">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72C9A05" w14:textId="77777777" w:rsidR="000446AD" w:rsidRPr="00BC67AB" w:rsidRDefault="000446AD" w:rsidP="000446AD">
                            <w:pPr>
                              <w:jc w:val="center"/>
                              <w:rPr>
                                <w:color w:val="011D7C"/>
                                <w:szCs w:val="24"/>
                              </w:rPr>
                            </w:pPr>
                            <w:r w:rsidRPr="00BC67AB">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C0B6992"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272C9A05" w14:textId="77777777" w:rsidR="000446AD" w:rsidRPr="00BC67AB" w:rsidRDefault="000446AD" w:rsidP="000446AD">
                      <w:pPr>
                        <w:jc w:val="center"/>
                        <w:rPr>
                          <w:color w:val="011D7C"/>
                          <w:szCs w:val="24"/>
                        </w:rPr>
                      </w:pPr>
                      <w:r w:rsidRPr="00BC67AB">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49DC86F" w14:textId="77777777" w:rsidR="00F43320" w:rsidRPr="00BC67AB" w:rsidRDefault="00F43320"/>
    <w:p w14:paraId="341EF483" w14:textId="77777777" w:rsidR="00F43320" w:rsidRPr="00BC67AB" w:rsidRDefault="00F43320"/>
    <w:p w14:paraId="2297032F" w14:textId="77777777" w:rsidR="00F43320" w:rsidRPr="00BC67AB" w:rsidRDefault="00F43320"/>
    <w:p w14:paraId="1661E164" w14:textId="77777777" w:rsidR="00F43320" w:rsidRPr="00BC67AB" w:rsidRDefault="003E0D37">
      <w:r w:rsidRPr="00BC67AB">
        <w:rPr>
          <w:noProof/>
        </w:rPr>
        <mc:AlternateContent>
          <mc:Choice Requires="wpg">
            <w:drawing>
              <wp:anchor distT="0" distB="0" distL="114300" distR="114300" simplePos="0" relativeHeight="251660288" behindDoc="0" locked="0" layoutInCell="1" allowOverlap="1" wp14:anchorId="5233E257" wp14:editId="2B7EF521">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12114B"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4107F76" w14:textId="77777777" w:rsidR="00F43320" w:rsidRPr="00BC67AB" w:rsidRDefault="003E0D37">
      <w:r w:rsidRPr="00BC67AB">
        <w:rPr>
          <w:noProof/>
        </w:rPr>
        <mc:AlternateContent>
          <mc:Choice Requires="wps">
            <w:drawing>
              <wp:anchor distT="0" distB="0" distL="114300" distR="114300" simplePos="0" relativeHeight="251662336" behindDoc="0" locked="0" layoutInCell="1" allowOverlap="1" wp14:anchorId="408EBE71" wp14:editId="3F2CCB85">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0E44D" w14:textId="52289E3B" w:rsidR="00F43320" w:rsidRPr="00BC67AB" w:rsidRDefault="003B7FD7" w:rsidP="00EF5DC0">
                            <w:pPr>
                              <w:jc w:val="right"/>
                              <w:rPr>
                                <w:rFonts w:ascii="EleganTech™" w:hAnsi="EleganTech™"/>
                                <w:b/>
                                <w:color w:val="404040"/>
                                <w:sz w:val="54"/>
                                <w:szCs w:val="56"/>
                              </w:rPr>
                            </w:pPr>
                            <w:r w:rsidRPr="00BC67AB">
                              <w:rPr>
                                <w:rFonts w:cs="Calibri"/>
                                <w:b/>
                                <w:color w:val="000000"/>
                                <w:sz w:val="48"/>
                                <w:szCs w:val="52"/>
                                <w:lang w:eastAsia="es-NI"/>
                              </w:rPr>
                              <w:t>Fundamentos de Consultas de Bases de Datos</w:t>
                            </w:r>
                            <w:r w:rsidR="00F43320" w:rsidRPr="00BC67AB">
                              <w:rPr>
                                <w:rFonts w:cs="Calibri"/>
                                <w:b/>
                                <w:color w:val="000000"/>
                                <w:sz w:val="48"/>
                                <w:szCs w:val="52"/>
                                <w:lang w:eastAsia="es-NI"/>
                              </w:rPr>
                              <w:t xml:space="preserve">, Unidad </w:t>
                            </w:r>
                            <w:r w:rsidRPr="00BC67AB">
                              <w:rPr>
                                <w:rFonts w:cs="Calibri"/>
                                <w:b/>
                                <w:color w:val="000000"/>
                                <w:sz w:val="48"/>
                                <w:szCs w:val="52"/>
                                <w:lang w:eastAsia="es-NI"/>
                              </w:rPr>
                              <w:t>I</w:t>
                            </w:r>
                          </w:p>
                          <w:p w14:paraId="1C73236F" w14:textId="77777777" w:rsidR="00F43320" w:rsidRPr="00BC67AB"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8EBE71"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08F0E44D" w14:textId="52289E3B" w:rsidR="00F43320" w:rsidRPr="00BC67AB" w:rsidRDefault="003B7FD7" w:rsidP="00EF5DC0">
                      <w:pPr>
                        <w:jc w:val="right"/>
                        <w:rPr>
                          <w:rFonts w:ascii="EleganTech™" w:hAnsi="EleganTech™"/>
                          <w:b/>
                          <w:color w:val="404040"/>
                          <w:sz w:val="54"/>
                          <w:szCs w:val="56"/>
                        </w:rPr>
                      </w:pPr>
                      <w:r w:rsidRPr="00BC67AB">
                        <w:rPr>
                          <w:rFonts w:cs="Calibri"/>
                          <w:b/>
                          <w:color w:val="000000"/>
                          <w:sz w:val="48"/>
                          <w:szCs w:val="52"/>
                          <w:lang w:eastAsia="es-NI"/>
                        </w:rPr>
                        <w:t>Fundamentos de Consultas de Bases de Datos</w:t>
                      </w:r>
                      <w:r w:rsidR="00F43320" w:rsidRPr="00BC67AB">
                        <w:rPr>
                          <w:rFonts w:cs="Calibri"/>
                          <w:b/>
                          <w:color w:val="000000"/>
                          <w:sz w:val="48"/>
                          <w:szCs w:val="52"/>
                          <w:lang w:eastAsia="es-NI"/>
                        </w:rPr>
                        <w:t xml:space="preserve">, Unidad </w:t>
                      </w:r>
                      <w:r w:rsidRPr="00BC67AB">
                        <w:rPr>
                          <w:rFonts w:cs="Calibri"/>
                          <w:b/>
                          <w:color w:val="000000"/>
                          <w:sz w:val="48"/>
                          <w:szCs w:val="52"/>
                          <w:lang w:eastAsia="es-NI"/>
                        </w:rPr>
                        <w:t>I</w:t>
                      </w:r>
                    </w:p>
                    <w:p w14:paraId="1C73236F" w14:textId="77777777" w:rsidR="00F43320" w:rsidRPr="00BC67AB" w:rsidRDefault="00F43320" w:rsidP="00F43320">
                      <w:pPr>
                        <w:jc w:val="right"/>
                      </w:pPr>
                    </w:p>
                  </w:txbxContent>
                </v:textbox>
              </v:shape>
            </w:pict>
          </mc:Fallback>
        </mc:AlternateContent>
      </w:r>
    </w:p>
    <w:p w14:paraId="47F6AC4E" w14:textId="77777777" w:rsidR="00F43320" w:rsidRPr="00BC67AB" w:rsidRDefault="00F43320"/>
    <w:p w14:paraId="5D3D0F64" w14:textId="77777777" w:rsidR="005B0B82" w:rsidRPr="00BC67AB" w:rsidRDefault="005B0B82"/>
    <w:p w14:paraId="0A844E1E" w14:textId="77777777" w:rsidR="005B0B82" w:rsidRPr="00BC67AB" w:rsidRDefault="005B0B82"/>
    <w:p w14:paraId="10B57FC3" w14:textId="77777777" w:rsidR="005B0B82" w:rsidRPr="00BC67AB" w:rsidRDefault="005B0B82"/>
    <w:p w14:paraId="1DF30B6C" w14:textId="77777777" w:rsidR="005B0B82" w:rsidRPr="00BC67AB" w:rsidRDefault="005B0B82"/>
    <w:p w14:paraId="1009EED3" w14:textId="77777777" w:rsidR="005B0B82" w:rsidRPr="00BC67AB" w:rsidRDefault="005B0B82"/>
    <w:p w14:paraId="681BDE28" w14:textId="77777777" w:rsidR="005B0B82" w:rsidRPr="00BC67AB" w:rsidRDefault="005B0B82"/>
    <w:p w14:paraId="102685A4" w14:textId="77777777" w:rsidR="005B0B82" w:rsidRPr="00BC67AB" w:rsidRDefault="005B0B82"/>
    <w:p w14:paraId="30E1A7A4" w14:textId="77777777" w:rsidR="005B0B82" w:rsidRPr="00BC67AB" w:rsidRDefault="005B0B82"/>
    <w:p w14:paraId="5BE907DB" w14:textId="77777777" w:rsidR="005B0B82" w:rsidRPr="00BC67AB" w:rsidRDefault="005B0B82"/>
    <w:p w14:paraId="15DF4F20" w14:textId="77777777" w:rsidR="005B0B82" w:rsidRPr="00BC67AB" w:rsidRDefault="005B0B82"/>
    <w:p w14:paraId="32EB4E0D" w14:textId="77777777" w:rsidR="005B0B82" w:rsidRPr="00BC67AB" w:rsidRDefault="005B0B82"/>
    <w:p w14:paraId="081E10E2" w14:textId="77777777" w:rsidR="00636C8A" w:rsidRPr="00BC67AB" w:rsidRDefault="00636C8A"/>
    <w:p w14:paraId="047A5E82" w14:textId="77777777" w:rsidR="00A66A79" w:rsidRPr="00BC67AB" w:rsidRDefault="00A66A79">
      <w:pPr>
        <w:sectPr w:rsidR="00A66A79" w:rsidRPr="00BC67AB" w:rsidSect="00636C8A">
          <w:pgSz w:w="12240" w:h="15840"/>
          <w:pgMar w:top="1418" w:right="1701" w:bottom="1418" w:left="1701" w:header="709" w:footer="709" w:gutter="0"/>
          <w:cols w:space="708"/>
          <w:docGrid w:linePitch="360"/>
        </w:sectPr>
      </w:pPr>
    </w:p>
    <w:p w14:paraId="658861BD" w14:textId="77777777" w:rsidR="00A66A79" w:rsidRPr="00BC67AB" w:rsidRDefault="004A18B8">
      <w:r w:rsidRPr="00BC67AB">
        <w:rPr>
          <w:noProof/>
        </w:rPr>
        <w:lastRenderedPageBreak/>
        <mc:AlternateContent>
          <mc:Choice Requires="wpg">
            <w:drawing>
              <wp:anchor distT="0" distB="0" distL="114300" distR="114300" simplePos="0" relativeHeight="251668480" behindDoc="0" locked="0" layoutInCell="1" allowOverlap="1" wp14:anchorId="34887852" wp14:editId="1D387A64">
                <wp:simplePos x="0" y="0"/>
                <wp:positionH relativeFrom="column">
                  <wp:posOffset>-332740</wp:posOffset>
                </wp:positionH>
                <wp:positionV relativeFrom="paragraph">
                  <wp:posOffset>-106606</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F6CED" w14:textId="77777777" w:rsidR="004A18B8" w:rsidRPr="00BC67AB" w:rsidRDefault="004A18B8" w:rsidP="00AF551B">
                              <w:pPr>
                                <w:rPr>
                                  <w:b/>
                                  <w:bCs/>
                                  <w:sz w:val="32"/>
                                  <w:szCs w:val="28"/>
                                </w:rPr>
                              </w:pPr>
                              <w:bookmarkStart w:id="0" w:name="_Toc51942770"/>
                              <w:r w:rsidRPr="00BC67A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4887852" id="Grupo 14" o:spid="_x0000_s1028" style="position:absolute;left:0;text-align:left;margin-left:-26.2pt;margin-top:-8.4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5DF6CED" w14:textId="77777777" w:rsidR="004A18B8" w:rsidRPr="00BC67AB" w:rsidRDefault="004A18B8" w:rsidP="00AF551B">
                        <w:pPr>
                          <w:rPr>
                            <w:b/>
                            <w:bCs/>
                            <w:sz w:val="32"/>
                            <w:szCs w:val="28"/>
                          </w:rPr>
                        </w:pPr>
                        <w:bookmarkStart w:id="1" w:name="_Toc51942770"/>
                        <w:r w:rsidRPr="00BC67A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sdt>
      <w:sdtPr>
        <w:rPr>
          <w:rFonts w:ascii="Tahoma" w:eastAsiaTheme="minorHAnsi" w:hAnsi="Tahoma" w:cstheme="minorBidi"/>
          <w:color w:val="auto"/>
          <w:sz w:val="24"/>
          <w:szCs w:val="22"/>
          <w:lang w:eastAsia="en-US"/>
        </w:rPr>
        <w:id w:val="1736891407"/>
        <w:docPartObj>
          <w:docPartGallery w:val="Table of Contents"/>
          <w:docPartUnique/>
        </w:docPartObj>
      </w:sdtPr>
      <w:sdtEndPr>
        <w:rPr>
          <w:b/>
          <w:bCs/>
        </w:rPr>
      </w:sdtEndPr>
      <w:sdtContent>
        <w:p w14:paraId="523E0665" w14:textId="77777777" w:rsidR="00843820" w:rsidRPr="008C3969" w:rsidRDefault="00843820" w:rsidP="00635F19">
          <w:pPr>
            <w:pStyle w:val="TtuloTDC"/>
            <w:jc w:val="center"/>
            <w:rPr>
              <w:rFonts w:ascii="Tahoma" w:hAnsi="Tahoma" w:cs="Tahoma"/>
              <w:b/>
              <w:bCs/>
              <w:color w:val="auto"/>
              <w:sz w:val="24"/>
              <w:szCs w:val="48"/>
            </w:rPr>
          </w:pPr>
          <w:r w:rsidRPr="008C3969">
            <w:rPr>
              <w:rFonts w:ascii="Tahoma" w:hAnsi="Tahoma" w:cs="Tahoma"/>
              <w:b/>
              <w:bCs/>
              <w:color w:val="auto"/>
              <w:sz w:val="24"/>
              <w:szCs w:val="48"/>
            </w:rPr>
            <w:t>Contenido</w:t>
          </w:r>
        </w:p>
        <w:p w14:paraId="308843DC" w14:textId="77777777" w:rsidR="00843820" w:rsidRPr="008C3969" w:rsidRDefault="00843820" w:rsidP="00843820">
          <w:pPr>
            <w:rPr>
              <w:rFonts w:cs="Tahoma"/>
              <w:sz w:val="20"/>
              <w:szCs w:val="20"/>
              <w:lang w:eastAsia="es-NI"/>
            </w:rPr>
          </w:pPr>
        </w:p>
        <w:p w14:paraId="73023A7A" w14:textId="625099D9" w:rsidR="00341CA4" w:rsidRPr="008C3969" w:rsidRDefault="00843820">
          <w:pPr>
            <w:pStyle w:val="TDC1"/>
            <w:tabs>
              <w:tab w:val="right" w:leader="dot" w:pos="8828"/>
            </w:tabs>
            <w:rPr>
              <w:rFonts w:asciiTheme="minorHAnsi" w:eastAsiaTheme="minorEastAsia" w:hAnsiTheme="minorHAnsi"/>
              <w:noProof/>
              <w:kern w:val="2"/>
              <w:sz w:val="20"/>
              <w:szCs w:val="20"/>
              <w:lang w:eastAsia="es-NI"/>
              <w14:ligatures w14:val="standardContextual"/>
            </w:rPr>
          </w:pPr>
          <w:r w:rsidRPr="008C3969">
            <w:rPr>
              <w:rFonts w:cs="Tahoma"/>
              <w:sz w:val="20"/>
              <w:szCs w:val="20"/>
            </w:rPr>
            <w:fldChar w:fldCharType="begin"/>
          </w:r>
          <w:r w:rsidRPr="008C3969">
            <w:rPr>
              <w:rFonts w:cs="Tahoma"/>
              <w:sz w:val="20"/>
              <w:szCs w:val="20"/>
            </w:rPr>
            <w:instrText xml:space="preserve"> TOC \o "1-3" \h \z \u </w:instrText>
          </w:r>
          <w:r w:rsidRPr="008C3969">
            <w:rPr>
              <w:rFonts w:cs="Tahoma"/>
              <w:sz w:val="20"/>
              <w:szCs w:val="20"/>
            </w:rPr>
            <w:fldChar w:fldCharType="separate"/>
          </w:r>
          <w:hyperlink r:id="rId12" w:anchor="_Toc142830240" w:history="1">
            <w:r w:rsidR="00341CA4" w:rsidRPr="008C3969">
              <w:rPr>
                <w:rStyle w:val="Hipervnculo"/>
                <w:noProof/>
                <w:sz w:val="22"/>
                <w:szCs w:val="20"/>
              </w:rPr>
              <w:t>Introducción</w:t>
            </w:r>
            <w:r w:rsidR="00341CA4" w:rsidRPr="008C3969">
              <w:rPr>
                <w:noProof/>
                <w:webHidden/>
                <w:sz w:val="22"/>
                <w:szCs w:val="20"/>
              </w:rPr>
              <w:tab/>
            </w:r>
            <w:r w:rsidR="00341CA4" w:rsidRPr="008C3969">
              <w:rPr>
                <w:noProof/>
                <w:webHidden/>
                <w:sz w:val="22"/>
                <w:szCs w:val="20"/>
              </w:rPr>
              <w:fldChar w:fldCharType="begin"/>
            </w:r>
            <w:r w:rsidR="00341CA4" w:rsidRPr="008C3969">
              <w:rPr>
                <w:noProof/>
                <w:webHidden/>
                <w:sz w:val="22"/>
                <w:szCs w:val="20"/>
              </w:rPr>
              <w:instrText xml:space="preserve"> PAGEREF _Toc142830240 \h </w:instrText>
            </w:r>
            <w:r w:rsidR="00341CA4" w:rsidRPr="008C3969">
              <w:rPr>
                <w:noProof/>
                <w:webHidden/>
                <w:sz w:val="22"/>
                <w:szCs w:val="20"/>
              </w:rPr>
            </w:r>
            <w:r w:rsidR="00341CA4" w:rsidRPr="008C3969">
              <w:rPr>
                <w:noProof/>
                <w:webHidden/>
                <w:sz w:val="22"/>
                <w:szCs w:val="20"/>
              </w:rPr>
              <w:fldChar w:fldCharType="separate"/>
            </w:r>
            <w:r w:rsidR="00F21919">
              <w:rPr>
                <w:noProof/>
                <w:webHidden/>
                <w:sz w:val="22"/>
                <w:szCs w:val="20"/>
              </w:rPr>
              <w:t>4</w:t>
            </w:r>
            <w:r w:rsidR="00341CA4" w:rsidRPr="008C3969">
              <w:rPr>
                <w:noProof/>
                <w:webHidden/>
                <w:sz w:val="22"/>
                <w:szCs w:val="20"/>
              </w:rPr>
              <w:fldChar w:fldCharType="end"/>
            </w:r>
          </w:hyperlink>
        </w:p>
        <w:p w14:paraId="378A4C70" w14:textId="24910C2C" w:rsidR="00341CA4" w:rsidRPr="008C3969" w:rsidRDefault="00341CA4">
          <w:pPr>
            <w:pStyle w:val="TDC1"/>
            <w:tabs>
              <w:tab w:val="right" w:leader="dot" w:pos="8828"/>
            </w:tabs>
            <w:rPr>
              <w:rFonts w:asciiTheme="minorHAnsi" w:eastAsiaTheme="minorEastAsia" w:hAnsiTheme="minorHAnsi"/>
              <w:noProof/>
              <w:kern w:val="2"/>
              <w:sz w:val="20"/>
              <w:szCs w:val="20"/>
              <w:lang w:eastAsia="es-NI"/>
              <w14:ligatures w14:val="standardContextual"/>
            </w:rPr>
          </w:pPr>
          <w:hyperlink r:id="rId13" w:anchor="_Toc142830241" w:history="1">
            <w:r w:rsidRPr="008C3969">
              <w:rPr>
                <w:rStyle w:val="Hipervnculo"/>
                <w:noProof/>
                <w:sz w:val="22"/>
                <w:szCs w:val="20"/>
              </w:rPr>
              <w:t>Desarrollo de Contenidos</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_Toc142830241 \h </w:instrText>
            </w:r>
            <w:r w:rsidRPr="008C3969">
              <w:rPr>
                <w:noProof/>
                <w:webHidden/>
                <w:sz w:val="22"/>
                <w:szCs w:val="20"/>
              </w:rPr>
            </w:r>
            <w:r w:rsidRPr="008C3969">
              <w:rPr>
                <w:noProof/>
                <w:webHidden/>
                <w:sz w:val="22"/>
                <w:szCs w:val="20"/>
              </w:rPr>
              <w:fldChar w:fldCharType="separate"/>
            </w:r>
            <w:r w:rsidR="00F21919">
              <w:rPr>
                <w:noProof/>
                <w:webHidden/>
                <w:sz w:val="22"/>
                <w:szCs w:val="20"/>
              </w:rPr>
              <w:t>6</w:t>
            </w:r>
            <w:r w:rsidRPr="008C3969">
              <w:rPr>
                <w:noProof/>
                <w:webHidden/>
                <w:sz w:val="22"/>
                <w:szCs w:val="20"/>
              </w:rPr>
              <w:fldChar w:fldCharType="end"/>
            </w:r>
          </w:hyperlink>
        </w:p>
        <w:p w14:paraId="4FA330BD" w14:textId="137ECC4D" w:rsidR="00341CA4" w:rsidRPr="008C3969" w:rsidRDefault="00341CA4">
          <w:pPr>
            <w:pStyle w:val="TDC2"/>
            <w:tabs>
              <w:tab w:val="right" w:leader="dot" w:pos="8828"/>
            </w:tabs>
            <w:rPr>
              <w:rFonts w:asciiTheme="minorHAnsi" w:eastAsiaTheme="minorEastAsia" w:hAnsiTheme="minorHAnsi"/>
              <w:noProof/>
              <w:kern w:val="2"/>
              <w:sz w:val="20"/>
              <w:szCs w:val="20"/>
              <w:lang w:eastAsia="es-NI"/>
              <w14:ligatures w14:val="standardContextual"/>
            </w:rPr>
          </w:pPr>
          <w:hyperlink w:anchor="_Toc142830242" w:history="1">
            <w:r w:rsidRPr="008C3969">
              <w:rPr>
                <w:rStyle w:val="Hipervnculo"/>
                <w:noProof/>
                <w:sz w:val="22"/>
                <w:szCs w:val="20"/>
              </w:rPr>
              <w:t>Orden de Procesamiento de Consultas</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_Toc142830242 \h </w:instrText>
            </w:r>
            <w:r w:rsidRPr="008C3969">
              <w:rPr>
                <w:noProof/>
                <w:webHidden/>
                <w:sz w:val="22"/>
                <w:szCs w:val="20"/>
              </w:rPr>
            </w:r>
            <w:r w:rsidRPr="008C3969">
              <w:rPr>
                <w:noProof/>
                <w:webHidden/>
                <w:sz w:val="22"/>
                <w:szCs w:val="20"/>
              </w:rPr>
              <w:fldChar w:fldCharType="separate"/>
            </w:r>
            <w:r w:rsidR="00F21919">
              <w:rPr>
                <w:noProof/>
                <w:webHidden/>
                <w:sz w:val="22"/>
                <w:szCs w:val="20"/>
              </w:rPr>
              <w:t>6</w:t>
            </w:r>
            <w:r w:rsidRPr="008C3969">
              <w:rPr>
                <w:noProof/>
                <w:webHidden/>
                <w:sz w:val="22"/>
                <w:szCs w:val="20"/>
              </w:rPr>
              <w:fldChar w:fldCharType="end"/>
            </w:r>
          </w:hyperlink>
        </w:p>
        <w:p w14:paraId="4291AA83" w14:textId="2DCAC3EE" w:rsidR="00341CA4" w:rsidRPr="008C3969" w:rsidRDefault="00341CA4">
          <w:pPr>
            <w:pStyle w:val="TDC2"/>
            <w:tabs>
              <w:tab w:val="right" w:leader="dot" w:pos="8828"/>
            </w:tabs>
            <w:rPr>
              <w:rFonts w:asciiTheme="minorHAnsi" w:eastAsiaTheme="minorEastAsia" w:hAnsiTheme="minorHAnsi"/>
              <w:noProof/>
              <w:kern w:val="2"/>
              <w:sz w:val="20"/>
              <w:szCs w:val="20"/>
              <w:lang w:eastAsia="es-NI"/>
              <w14:ligatures w14:val="standardContextual"/>
            </w:rPr>
          </w:pPr>
          <w:hyperlink w:anchor="_Toc142830243" w:history="1">
            <w:r w:rsidRPr="008C3969">
              <w:rPr>
                <w:rStyle w:val="Hipervnculo"/>
                <w:noProof/>
                <w:sz w:val="22"/>
                <w:szCs w:val="20"/>
              </w:rPr>
              <w:t>Tipos de Datos</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_Toc142830243 \h </w:instrText>
            </w:r>
            <w:r w:rsidRPr="008C3969">
              <w:rPr>
                <w:noProof/>
                <w:webHidden/>
                <w:sz w:val="22"/>
                <w:szCs w:val="20"/>
              </w:rPr>
            </w:r>
            <w:r w:rsidRPr="008C3969">
              <w:rPr>
                <w:noProof/>
                <w:webHidden/>
                <w:sz w:val="22"/>
                <w:szCs w:val="20"/>
              </w:rPr>
              <w:fldChar w:fldCharType="separate"/>
            </w:r>
            <w:r w:rsidR="00F21919">
              <w:rPr>
                <w:noProof/>
                <w:webHidden/>
                <w:sz w:val="22"/>
                <w:szCs w:val="20"/>
              </w:rPr>
              <w:t>7</w:t>
            </w:r>
            <w:r w:rsidRPr="008C3969">
              <w:rPr>
                <w:noProof/>
                <w:webHidden/>
                <w:sz w:val="22"/>
                <w:szCs w:val="20"/>
              </w:rPr>
              <w:fldChar w:fldCharType="end"/>
            </w:r>
          </w:hyperlink>
        </w:p>
        <w:p w14:paraId="694733FC" w14:textId="5063D9B4" w:rsidR="00341CA4" w:rsidRPr="008C3969" w:rsidRDefault="00341CA4">
          <w:pPr>
            <w:pStyle w:val="TDC2"/>
            <w:tabs>
              <w:tab w:val="right" w:leader="dot" w:pos="8828"/>
            </w:tabs>
            <w:rPr>
              <w:rFonts w:asciiTheme="minorHAnsi" w:eastAsiaTheme="minorEastAsia" w:hAnsiTheme="minorHAnsi"/>
              <w:noProof/>
              <w:kern w:val="2"/>
              <w:sz w:val="20"/>
              <w:szCs w:val="20"/>
              <w:lang w:eastAsia="es-NI"/>
              <w14:ligatures w14:val="standardContextual"/>
            </w:rPr>
          </w:pPr>
          <w:hyperlink w:anchor="_Toc142830244" w:history="1">
            <w:r w:rsidRPr="008C3969">
              <w:rPr>
                <w:rStyle w:val="Hipervnculo"/>
                <w:noProof/>
                <w:sz w:val="22"/>
                <w:szCs w:val="20"/>
              </w:rPr>
              <w:t>Comandos SQL para manipulación de registros</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_Toc142830244 \h </w:instrText>
            </w:r>
            <w:r w:rsidRPr="008C3969">
              <w:rPr>
                <w:noProof/>
                <w:webHidden/>
                <w:sz w:val="22"/>
                <w:szCs w:val="20"/>
              </w:rPr>
            </w:r>
            <w:r w:rsidRPr="008C3969">
              <w:rPr>
                <w:noProof/>
                <w:webHidden/>
                <w:sz w:val="22"/>
                <w:szCs w:val="20"/>
              </w:rPr>
              <w:fldChar w:fldCharType="separate"/>
            </w:r>
            <w:r w:rsidR="00F21919">
              <w:rPr>
                <w:noProof/>
                <w:webHidden/>
                <w:sz w:val="22"/>
                <w:szCs w:val="20"/>
              </w:rPr>
              <w:t>9</w:t>
            </w:r>
            <w:r w:rsidRPr="008C3969">
              <w:rPr>
                <w:noProof/>
                <w:webHidden/>
                <w:sz w:val="22"/>
                <w:szCs w:val="20"/>
              </w:rPr>
              <w:fldChar w:fldCharType="end"/>
            </w:r>
          </w:hyperlink>
        </w:p>
        <w:p w14:paraId="6BA246ED" w14:textId="1CEFE2D3"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45" w:history="1">
            <w:r w:rsidRPr="008C3969">
              <w:rPr>
                <w:rStyle w:val="Hipervnculo"/>
                <w:noProof/>
                <w:sz w:val="22"/>
                <w:szCs w:val="20"/>
              </w:rPr>
              <w:t>Comando SELECT FROM</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_Toc142830245 \h </w:instrText>
            </w:r>
            <w:r w:rsidRPr="008C3969">
              <w:rPr>
                <w:noProof/>
                <w:webHidden/>
                <w:sz w:val="22"/>
                <w:szCs w:val="20"/>
              </w:rPr>
            </w:r>
            <w:r w:rsidRPr="008C3969">
              <w:rPr>
                <w:noProof/>
                <w:webHidden/>
                <w:sz w:val="22"/>
                <w:szCs w:val="20"/>
              </w:rPr>
              <w:fldChar w:fldCharType="separate"/>
            </w:r>
            <w:r w:rsidR="00F21919">
              <w:rPr>
                <w:noProof/>
                <w:webHidden/>
                <w:sz w:val="22"/>
                <w:szCs w:val="20"/>
              </w:rPr>
              <w:t>9</w:t>
            </w:r>
            <w:r w:rsidRPr="008C3969">
              <w:rPr>
                <w:noProof/>
                <w:webHidden/>
                <w:sz w:val="22"/>
                <w:szCs w:val="20"/>
              </w:rPr>
              <w:fldChar w:fldCharType="end"/>
            </w:r>
          </w:hyperlink>
        </w:p>
        <w:p w14:paraId="4B87E004" w14:textId="0297B0FA"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46" w:history="1">
            <w:r w:rsidRPr="008C3969">
              <w:rPr>
                <w:rStyle w:val="Hipervnculo"/>
                <w:noProof/>
                <w:sz w:val="22"/>
                <w:szCs w:val="20"/>
              </w:rPr>
              <w:t>Comando INSERT</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_Toc142830246 \h </w:instrText>
            </w:r>
            <w:r w:rsidRPr="008C3969">
              <w:rPr>
                <w:noProof/>
                <w:webHidden/>
                <w:sz w:val="22"/>
                <w:szCs w:val="20"/>
              </w:rPr>
            </w:r>
            <w:r w:rsidRPr="008C3969">
              <w:rPr>
                <w:noProof/>
                <w:webHidden/>
                <w:sz w:val="22"/>
                <w:szCs w:val="20"/>
              </w:rPr>
              <w:fldChar w:fldCharType="separate"/>
            </w:r>
            <w:r w:rsidR="00F21919">
              <w:rPr>
                <w:noProof/>
                <w:webHidden/>
                <w:sz w:val="22"/>
                <w:szCs w:val="20"/>
              </w:rPr>
              <w:t>13</w:t>
            </w:r>
            <w:r w:rsidRPr="008C3969">
              <w:rPr>
                <w:noProof/>
                <w:webHidden/>
                <w:sz w:val="22"/>
                <w:szCs w:val="20"/>
              </w:rPr>
              <w:fldChar w:fldCharType="end"/>
            </w:r>
          </w:hyperlink>
        </w:p>
        <w:p w14:paraId="36A9E547" w14:textId="45CA3972"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47" w:history="1">
            <w:r w:rsidRPr="008C3969">
              <w:rPr>
                <w:rStyle w:val="Hipervnculo"/>
                <w:noProof/>
                <w:sz w:val="22"/>
                <w:szCs w:val="20"/>
              </w:rPr>
              <w:t>Comando UPDATE</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_Toc142830247 \h </w:instrText>
            </w:r>
            <w:r w:rsidRPr="008C3969">
              <w:rPr>
                <w:noProof/>
                <w:webHidden/>
                <w:sz w:val="22"/>
                <w:szCs w:val="20"/>
              </w:rPr>
            </w:r>
            <w:r w:rsidRPr="008C3969">
              <w:rPr>
                <w:noProof/>
                <w:webHidden/>
                <w:sz w:val="22"/>
                <w:szCs w:val="20"/>
              </w:rPr>
              <w:fldChar w:fldCharType="separate"/>
            </w:r>
            <w:r w:rsidR="00F21919">
              <w:rPr>
                <w:noProof/>
                <w:webHidden/>
                <w:sz w:val="22"/>
                <w:szCs w:val="20"/>
              </w:rPr>
              <w:t>15</w:t>
            </w:r>
            <w:r w:rsidRPr="008C3969">
              <w:rPr>
                <w:noProof/>
                <w:webHidden/>
                <w:sz w:val="22"/>
                <w:szCs w:val="20"/>
              </w:rPr>
              <w:fldChar w:fldCharType="end"/>
            </w:r>
          </w:hyperlink>
        </w:p>
        <w:p w14:paraId="2ECD96E2" w14:textId="05D61D15"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48" w:history="1">
            <w:r w:rsidRPr="008C3969">
              <w:rPr>
                <w:rStyle w:val="Hipervnculo"/>
                <w:noProof/>
                <w:sz w:val="22"/>
                <w:szCs w:val="20"/>
              </w:rPr>
              <w:t>Comando DELETE</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_Toc142830248 \h </w:instrText>
            </w:r>
            <w:r w:rsidRPr="008C3969">
              <w:rPr>
                <w:noProof/>
                <w:webHidden/>
                <w:sz w:val="22"/>
                <w:szCs w:val="20"/>
              </w:rPr>
            </w:r>
            <w:r w:rsidRPr="008C3969">
              <w:rPr>
                <w:noProof/>
                <w:webHidden/>
                <w:sz w:val="22"/>
                <w:szCs w:val="20"/>
              </w:rPr>
              <w:fldChar w:fldCharType="separate"/>
            </w:r>
            <w:r w:rsidR="00F21919">
              <w:rPr>
                <w:noProof/>
                <w:webHidden/>
                <w:sz w:val="22"/>
                <w:szCs w:val="20"/>
              </w:rPr>
              <w:t>17</w:t>
            </w:r>
            <w:r w:rsidRPr="008C3969">
              <w:rPr>
                <w:noProof/>
                <w:webHidden/>
                <w:sz w:val="22"/>
                <w:szCs w:val="20"/>
              </w:rPr>
              <w:fldChar w:fldCharType="end"/>
            </w:r>
          </w:hyperlink>
        </w:p>
        <w:p w14:paraId="20221786" w14:textId="149D0259" w:rsidR="00341CA4" w:rsidRPr="008C3969" w:rsidRDefault="00341CA4">
          <w:pPr>
            <w:pStyle w:val="TDC2"/>
            <w:tabs>
              <w:tab w:val="right" w:leader="dot" w:pos="8828"/>
            </w:tabs>
            <w:rPr>
              <w:rFonts w:asciiTheme="minorHAnsi" w:eastAsiaTheme="minorEastAsia" w:hAnsiTheme="minorHAnsi"/>
              <w:noProof/>
              <w:kern w:val="2"/>
              <w:sz w:val="20"/>
              <w:szCs w:val="20"/>
              <w:lang w:eastAsia="es-NI"/>
              <w14:ligatures w14:val="standardContextual"/>
            </w:rPr>
          </w:pPr>
          <w:hyperlink w:anchor="_Toc142830249" w:history="1">
            <w:r w:rsidRPr="008C3969">
              <w:rPr>
                <w:rStyle w:val="Hipervnculo"/>
                <w:noProof/>
                <w:sz w:val="22"/>
                <w:szCs w:val="20"/>
              </w:rPr>
              <w:t>Cláusulas SQL</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_Toc142830249 \h </w:instrText>
            </w:r>
            <w:r w:rsidRPr="008C3969">
              <w:rPr>
                <w:noProof/>
                <w:webHidden/>
                <w:sz w:val="22"/>
                <w:szCs w:val="20"/>
              </w:rPr>
            </w:r>
            <w:r w:rsidRPr="008C3969">
              <w:rPr>
                <w:noProof/>
                <w:webHidden/>
                <w:sz w:val="22"/>
                <w:szCs w:val="20"/>
              </w:rPr>
              <w:fldChar w:fldCharType="separate"/>
            </w:r>
            <w:r w:rsidR="00F21919">
              <w:rPr>
                <w:noProof/>
                <w:webHidden/>
                <w:sz w:val="22"/>
                <w:szCs w:val="20"/>
              </w:rPr>
              <w:t>18</w:t>
            </w:r>
            <w:r w:rsidRPr="008C3969">
              <w:rPr>
                <w:noProof/>
                <w:webHidden/>
                <w:sz w:val="22"/>
                <w:szCs w:val="20"/>
              </w:rPr>
              <w:fldChar w:fldCharType="end"/>
            </w:r>
          </w:hyperlink>
        </w:p>
        <w:p w14:paraId="56ED24BA" w14:textId="68C90419"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50" w:history="1">
            <w:r w:rsidRPr="008C3969">
              <w:rPr>
                <w:rStyle w:val="Hipervnculo"/>
                <w:noProof/>
                <w:sz w:val="22"/>
                <w:szCs w:val="20"/>
              </w:rPr>
              <w:t>Cláusula WHERE</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_Toc142830250 \h </w:instrText>
            </w:r>
            <w:r w:rsidRPr="008C3969">
              <w:rPr>
                <w:noProof/>
                <w:webHidden/>
                <w:sz w:val="22"/>
                <w:szCs w:val="20"/>
              </w:rPr>
            </w:r>
            <w:r w:rsidRPr="008C3969">
              <w:rPr>
                <w:noProof/>
                <w:webHidden/>
                <w:sz w:val="22"/>
                <w:szCs w:val="20"/>
              </w:rPr>
              <w:fldChar w:fldCharType="separate"/>
            </w:r>
            <w:r w:rsidR="00F21919">
              <w:rPr>
                <w:noProof/>
                <w:webHidden/>
                <w:sz w:val="22"/>
                <w:szCs w:val="20"/>
              </w:rPr>
              <w:t>18</w:t>
            </w:r>
            <w:r w:rsidRPr="008C3969">
              <w:rPr>
                <w:noProof/>
                <w:webHidden/>
                <w:sz w:val="22"/>
                <w:szCs w:val="20"/>
              </w:rPr>
              <w:fldChar w:fldCharType="end"/>
            </w:r>
          </w:hyperlink>
        </w:p>
        <w:p w14:paraId="62A6E47C" w14:textId="112DA44C"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51" w:history="1">
            <w:r w:rsidRPr="008C3969">
              <w:rPr>
                <w:rStyle w:val="Hipervnculo"/>
                <w:noProof/>
                <w:sz w:val="22"/>
                <w:szCs w:val="20"/>
                <w:lang w:val="en-US"/>
              </w:rPr>
              <w:t>Cláusula TOP</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_Toc142830251 \h </w:instrText>
            </w:r>
            <w:r w:rsidRPr="008C3969">
              <w:rPr>
                <w:noProof/>
                <w:webHidden/>
                <w:sz w:val="22"/>
                <w:szCs w:val="20"/>
              </w:rPr>
            </w:r>
            <w:r w:rsidRPr="008C3969">
              <w:rPr>
                <w:noProof/>
                <w:webHidden/>
                <w:sz w:val="22"/>
                <w:szCs w:val="20"/>
              </w:rPr>
              <w:fldChar w:fldCharType="separate"/>
            </w:r>
            <w:r w:rsidR="00F21919">
              <w:rPr>
                <w:noProof/>
                <w:webHidden/>
                <w:sz w:val="22"/>
                <w:szCs w:val="20"/>
              </w:rPr>
              <w:t>19</w:t>
            </w:r>
            <w:r w:rsidRPr="008C3969">
              <w:rPr>
                <w:noProof/>
                <w:webHidden/>
                <w:sz w:val="22"/>
                <w:szCs w:val="20"/>
              </w:rPr>
              <w:fldChar w:fldCharType="end"/>
            </w:r>
          </w:hyperlink>
        </w:p>
        <w:p w14:paraId="37985EFC" w14:textId="119A2E5E"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52" w:history="1">
            <w:r w:rsidRPr="008C3969">
              <w:rPr>
                <w:rStyle w:val="Hipervnculo"/>
                <w:noProof/>
                <w:sz w:val="22"/>
                <w:szCs w:val="20"/>
                <w:lang w:val="en-US"/>
              </w:rPr>
              <w:t>Cláusula ORDER BY</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_Toc142830252 \h </w:instrText>
            </w:r>
            <w:r w:rsidRPr="008C3969">
              <w:rPr>
                <w:noProof/>
                <w:webHidden/>
                <w:sz w:val="22"/>
                <w:szCs w:val="20"/>
              </w:rPr>
            </w:r>
            <w:r w:rsidRPr="008C3969">
              <w:rPr>
                <w:noProof/>
                <w:webHidden/>
                <w:sz w:val="22"/>
                <w:szCs w:val="20"/>
              </w:rPr>
              <w:fldChar w:fldCharType="separate"/>
            </w:r>
            <w:r w:rsidR="00F21919">
              <w:rPr>
                <w:noProof/>
                <w:webHidden/>
                <w:sz w:val="22"/>
                <w:szCs w:val="20"/>
              </w:rPr>
              <w:t>20</w:t>
            </w:r>
            <w:r w:rsidRPr="008C3969">
              <w:rPr>
                <w:noProof/>
                <w:webHidden/>
                <w:sz w:val="22"/>
                <w:szCs w:val="20"/>
              </w:rPr>
              <w:fldChar w:fldCharType="end"/>
            </w:r>
          </w:hyperlink>
        </w:p>
        <w:p w14:paraId="6B80BFA3" w14:textId="67B997C6"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53" w:history="1">
            <w:r w:rsidRPr="008C3969">
              <w:rPr>
                <w:rStyle w:val="Hipervnculo"/>
                <w:noProof/>
                <w:sz w:val="22"/>
                <w:szCs w:val="20"/>
                <w:lang w:val="en-US"/>
              </w:rPr>
              <w:t>Cláusula DISTINCT</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_Toc142830253 \h </w:instrText>
            </w:r>
            <w:r w:rsidRPr="008C3969">
              <w:rPr>
                <w:noProof/>
                <w:webHidden/>
                <w:sz w:val="22"/>
                <w:szCs w:val="20"/>
              </w:rPr>
            </w:r>
            <w:r w:rsidRPr="008C3969">
              <w:rPr>
                <w:noProof/>
                <w:webHidden/>
                <w:sz w:val="22"/>
                <w:szCs w:val="20"/>
              </w:rPr>
              <w:fldChar w:fldCharType="separate"/>
            </w:r>
            <w:r w:rsidR="00F21919">
              <w:rPr>
                <w:noProof/>
                <w:webHidden/>
                <w:sz w:val="22"/>
                <w:szCs w:val="20"/>
              </w:rPr>
              <w:t>22</w:t>
            </w:r>
            <w:r w:rsidRPr="008C3969">
              <w:rPr>
                <w:noProof/>
                <w:webHidden/>
                <w:sz w:val="22"/>
                <w:szCs w:val="20"/>
              </w:rPr>
              <w:fldChar w:fldCharType="end"/>
            </w:r>
          </w:hyperlink>
        </w:p>
        <w:p w14:paraId="4544C51A" w14:textId="6C897DD1"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54" w:history="1">
            <w:r w:rsidRPr="008C3969">
              <w:rPr>
                <w:rStyle w:val="Hipervnculo"/>
                <w:noProof/>
                <w:sz w:val="22"/>
                <w:szCs w:val="20"/>
              </w:rPr>
              <w:t>Cláusula GROUP BY</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_Toc142830254 \h </w:instrText>
            </w:r>
            <w:r w:rsidRPr="008C3969">
              <w:rPr>
                <w:noProof/>
                <w:webHidden/>
                <w:sz w:val="22"/>
                <w:szCs w:val="20"/>
              </w:rPr>
            </w:r>
            <w:r w:rsidRPr="008C3969">
              <w:rPr>
                <w:noProof/>
                <w:webHidden/>
                <w:sz w:val="22"/>
                <w:szCs w:val="20"/>
              </w:rPr>
              <w:fldChar w:fldCharType="separate"/>
            </w:r>
            <w:r w:rsidR="00F21919">
              <w:rPr>
                <w:noProof/>
                <w:webHidden/>
                <w:sz w:val="22"/>
                <w:szCs w:val="20"/>
              </w:rPr>
              <w:t>23</w:t>
            </w:r>
            <w:r w:rsidRPr="008C3969">
              <w:rPr>
                <w:noProof/>
                <w:webHidden/>
                <w:sz w:val="22"/>
                <w:szCs w:val="20"/>
              </w:rPr>
              <w:fldChar w:fldCharType="end"/>
            </w:r>
          </w:hyperlink>
        </w:p>
        <w:p w14:paraId="7A4A5E11" w14:textId="0683218E" w:rsidR="00341CA4" w:rsidRPr="008C3969" w:rsidRDefault="00341CA4">
          <w:pPr>
            <w:pStyle w:val="TDC2"/>
            <w:tabs>
              <w:tab w:val="right" w:leader="dot" w:pos="8828"/>
            </w:tabs>
            <w:rPr>
              <w:rFonts w:asciiTheme="minorHAnsi" w:eastAsiaTheme="minorEastAsia" w:hAnsiTheme="minorHAnsi"/>
              <w:noProof/>
              <w:kern w:val="2"/>
              <w:sz w:val="20"/>
              <w:szCs w:val="20"/>
              <w:lang w:eastAsia="es-NI"/>
              <w14:ligatures w14:val="standardContextual"/>
            </w:rPr>
          </w:pPr>
          <w:hyperlink w:anchor="_Toc142830255" w:history="1">
            <w:r w:rsidRPr="008C3969">
              <w:rPr>
                <w:rStyle w:val="Hipervnculo"/>
                <w:noProof/>
                <w:sz w:val="22"/>
                <w:szCs w:val="20"/>
              </w:rPr>
              <w:t>Funciones de Agregado</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_Toc142830255 \h </w:instrText>
            </w:r>
            <w:r w:rsidRPr="008C3969">
              <w:rPr>
                <w:noProof/>
                <w:webHidden/>
                <w:sz w:val="22"/>
                <w:szCs w:val="20"/>
              </w:rPr>
            </w:r>
            <w:r w:rsidRPr="008C3969">
              <w:rPr>
                <w:noProof/>
                <w:webHidden/>
                <w:sz w:val="22"/>
                <w:szCs w:val="20"/>
              </w:rPr>
              <w:fldChar w:fldCharType="separate"/>
            </w:r>
            <w:r w:rsidR="00F21919">
              <w:rPr>
                <w:noProof/>
                <w:webHidden/>
                <w:sz w:val="22"/>
                <w:szCs w:val="20"/>
              </w:rPr>
              <w:t>24</w:t>
            </w:r>
            <w:r w:rsidRPr="008C3969">
              <w:rPr>
                <w:noProof/>
                <w:webHidden/>
                <w:sz w:val="22"/>
                <w:szCs w:val="20"/>
              </w:rPr>
              <w:fldChar w:fldCharType="end"/>
            </w:r>
          </w:hyperlink>
        </w:p>
        <w:p w14:paraId="1207BA66" w14:textId="0D518B9C"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56" w:history="1">
            <w:r w:rsidRPr="008C3969">
              <w:rPr>
                <w:rStyle w:val="Hipervnculo"/>
                <w:noProof/>
                <w:sz w:val="22"/>
                <w:szCs w:val="20"/>
              </w:rPr>
              <w:t>Función MAX y MIN</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_Toc142830256 \h </w:instrText>
            </w:r>
            <w:r w:rsidRPr="008C3969">
              <w:rPr>
                <w:noProof/>
                <w:webHidden/>
                <w:sz w:val="22"/>
                <w:szCs w:val="20"/>
              </w:rPr>
            </w:r>
            <w:r w:rsidRPr="008C3969">
              <w:rPr>
                <w:noProof/>
                <w:webHidden/>
                <w:sz w:val="22"/>
                <w:szCs w:val="20"/>
              </w:rPr>
              <w:fldChar w:fldCharType="separate"/>
            </w:r>
            <w:r w:rsidR="00F21919">
              <w:rPr>
                <w:noProof/>
                <w:webHidden/>
                <w:sz w:val="22"/>
                <w:szCs w:val="20"/>
              </w:rPr>
              <w:t>24</w:t>
            </w:r>
            <w:r w:rsidRPr="008C3969">
              <w:rPr>
                <w:noProof/>
                <w:webHidden/>
                <w:sz w:val="22"/>
                <w:szCs w:val="20"/>
              </w:rPr>
              <w:fldChar w:fldCharType="end"/>
            </w:r>
          </w:hyperlink>
        </w:p>
        <w:p w14:paraId="4D869739" w14:textId="2E71F9FF"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57" w:history="1">
            <w:r w:rsidRPr="008C3969">
              <w:rPr>
                <w:rStyle w:val="Hipervnculo"/>
                <w:noProof/>
                <w:sz w:val="22"/>
                <w:szCs w:val="20"/>
              </w:rPr>
              <w:t>Función CEILING y FLOOR</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_Toc142830257 \h </w:instrText>
            </w:r>
            <w:r w:rsidRPr="008C3969">
              <w:rPr>
                <w:noProof/>
                <w:webHidden/>
                <w:sz w:val="22"/>
                <w:szCs w:val="20"/>
              </w:rPr>
            </w:r>
            <w:r w:rsidRPr="008C3969">
              <w:rPr>
                <w:noProof/>
                <w:webHidden/>
                <w:sz w:val="22"/>
                <w:szCs w:val="20"/>
              </w:rPr>
              <w:fldChar w:fldCharType="separate"/>
            </w:r>
            <w:r w:rsidR="00F21919">
              <w:rPr>
                <w:noProof/>
                <w:webHidden/>
                <w:sz w:val="22"/>
                <w:szCs w:val="20"/>
              </w:rPr>
              <w:t>25</w:t>
            </w:r>
            <w:r w:rsidRPr="008C3969">
              <w:rPr>
                <w:noProof/>
                <w:webHidden/>
                <w:sz w:val="22"/>
                <w:szCs w:val="20"/>
              </w:rPr>
              <w:fldChar w:fldCharType="end"/>
            </w:r>
          </w:hyperlink>
        </w:p>
        <w:p w14:paraId="3F643A14" w14:textId="73AB3302"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58" w:history="1">
            <w:r w:rsidRPr="008C3969">
              <w:rPr>
                <w:rStyle w:val="Hipervnculo"/>
                <w:noProof/>
                <w:sz w:val="22"/>
                <w:szCs w:val="20"/>
              </w:rPr>
              <w:t>Función SUM</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_Toc142830258 \h </w:instrText>
            </w:r>
            <w:r w:rsidRPr="008C3969">
              <w:rPr>
                <w:noProof/>
                <w:webHidden/>
                <w:sz w:val="22"/>
                <w:szCs w:val="20"/>
              </w:rPr>
            </w:r>
            <w:r w:rsidRPr="008C3969">
              <w:rPr>
                <w:noProof/>
                <w:webHidden/>
                <w:sz w:val="22"/>
                <w:szCs w:val="20"/>
              </w:rPr>
              <w:fldChar w:fldCharType="separate"/>
            </w:r>
            <w:r w:rsidR="00F21919">
              <w:rPr>
                <w:noProof/>
                <w:webHidden/>
                <w:sz w:val="22"/>
                <w:szCs w:val="20"/>
              </w:rPr>
              <w:t>26</w:t>
            </w:r>
            <w:r w:rsidRPr="008C3969">
              <w:rPr>
                <w:noProof/>
                <w:webHidden/>
                <w:sz w:val="22"/>
                <w:szCs w:val="20"/>
              </w:rPr>
              <w:fldChar w:fldCharType="end"/>
            </w:r>
          </w:hyperlink>
        </w:p>
        <w:p w14:paraId="0314D8FA" w14:textId="2959BA7D"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59" w:history="1">
            <w:r w:rsidRPr="008C3969">
              <w:rPr>
                <w:rStyle w:val="Hipervnculo"/>
                <w:noProof/>
                <w:sz w:val="22"/>
                <w:szCs w:val="20"/>
              </w:rPr>
              <w:t>Función AVG</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_Toc142830259 \h </w:instrText>
            </w:r>
            <w:r w:rsidRPr="008C3969">
              <w:rPr>
                <w:noProof/>
                <w:webHidden/>
                <w:sz w:val="22"/>
                <w:szCs w:val="20"/>
              </w:rPr>
            </w:r>
            <w:r w:rsidRPr="008C3969">
              <w:rPr>
                <w:noProof/>
                <w:webHidden/>
                <w:sz w:val="22"/>
                <w:szCs w:val="20"/>
              </w:rPr>
              <w:fldChar w:fldCharType="separate"/>
            </w:r>
            <w:r w:rsidR="00F21919">
              <w:rPr>
                <w:noProof/>
                <w:webHidden/>
                <w:sz w:val="22"/>
                <w:szCs w:val="20"/>
              </w:rPr>
              <w:t>27</w:t>
            </w:r>
            <w:r w:rsidRPr="008C3969">
              <w:rPr>
                <w:noProof/>
                <w:webHidden/>
                <w:sz w:val="22"/>
                <w:szCs w:val="20"/>
              </w:rPr>
              <w:fldChar w:fldCharType="end"/>
            </w:r>
          </w:hyperlink>
        </w:p>
        <w:p w14:paraId="51D49BC7" w14:textId="1E9B54A5"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60" w:history="1">
            <w:r w:rsidRPr="008C3969">
              <w:rPr>
                <w:rStyle w:val="Hipervnculo"/>
                <w:noProof/>
                <w:sz w:val="22"/>
                <w:szCs w:val="20"/>
              </w:rPr>
              <w:t>Función COUNT</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_Toc142830260 \h </w:instrText>
            </w:r>
            <w:r w:rsidRPr="008C3969">
              <w:rPr>
                <w:noProof/>
                <w:webHidden/>
                <w:sz w:val="22"/>
                <w:szCs w:val="20"/>
              </w:rPr>
            </w:r>
            <w:r w:rsidRPr="008C3969">
              <w:rPr>
                <w:noProof/>
                <w:webHidden/>
                <w:sz w:val="22"/>
                <w:szCs w:val="20"/>
              </w:rPr>
              <w:fldChar w:fldCharType="separate"/>
            </w:r>
            <w:r w:rsidR="00F21919">
              <w:rPr>
                <w:noProof/>
                <w:webHidden/>
                <w:sz w:val="22"/>
                <w:szCs w:val="20"/>
              </w:rPr>
              <w:t>28</w:t>
            </w:r>
            <w:r w:rsidRPr="008C3969">
              <w:rPr>
                <w:noProof/>
                <w:webHidden/>
                <w:sz w:val="22"/>
                <w:szCs w:val="20"/>
              </w:rPr>
              <w:fldChar w:fldCharType="end"/>
            </w:r>
          </w:hyperlink>
        </w:p>
        <w:p w14:paraId="6468FA88" w14:textId="67D39C6B"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61" w:history="1">
            <w:r w:rsidRPr="008C3969">
              <w:rPr>
                <w:rStyle w:val="Hipervnculo"/>
                <w:noProof/>
                <w:sz w:val="22"/>
                <w:szCs w:val="20"/>
              </w:rPr>
              <w:t>Función HAVING</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_Toc142830261 \h </w:instrText>
            </w:r>
            <w:r w:rsidRPr="008C3969">
              <w:rPr>
                <w:noProof/>
                <w:webHidden/>
                <w:sz w:val="22"/>
                <w:szCs w:val="20"/>
              </w:rPr>
            </w:r>
            <w:r w:rsidRPr="008C3969">
              <w:rPr>
                <w:noProof/>
                <w:webHidden/>
                <w:sz w:val="22"/>
                <w:szCs w:val="20"/>
              </w:rPr>
              <w:fldChar w:fldCharType="separate"/>
            </w:r>
            <w:r w:rsidR="00F21919">
              <w:rPr>
                <w:noProof/>
                <w:webHidden/>
                <w:sz w:val="22"/>
                <w:szCs w:val="20"/>
              </w:rPr>
              <w:t>30</w:t>
            </w:r>
            <w:r w:rsidRPr="008C3969">
              <w:rPr>
                <w:noProof/>
                <w:webHidden/>
                <w:sz w:val="22"/>
                <w:szCs w:val="20"/>
              </w:rPr>
              <w:fldChar w:fldCharType="end"/>
            </w:r>
          </w:hyperlink>
        </w:p>
        <w:p w14:paraId="2A603110" w14:textId="65D37C20" w:rsidR="00341CA4" w:rsidRPr="008C3969" w:rsidRDefault="00341CA4">
          <w:pPr>
            <w:pStyle w:val="TDC2"/>
            <w:tabs>
              <w:tab w:val="right" w:leader="dot" w:pos="8828"/>
            </w:tabs>
            <w:rPr>
              <w:rFonts w:asciiTheme="minorHAnsi" w:eastAsiaTheme="minorEastAsia" w:hAnsiTheme="minorHAnsi"/>
              <w:noProof/>
              <w:kern w:val="2"/>
              <w:sz w:val="20"/>
              <w:szCs w:val="20"/>
              <w:lang w:eastAsia="es-NI"/>
              <w14:ligatures w14:val="standardContextual"/>
            </w:rPr>
          </w:pPr>
          <w:hyperlink w:anchor="_Toc142830262" w:history="1">
            <w:r w:rsidRPr="008C3969">
              <w:rPr>
                <w:rStyle w:val="Hipervnculo"/>
                <w:noProof/>
                <w:sz w:val="22"/>
                <w:szCs w:val="20"/>
              </w:rPr>
              <w:t>Operadores Lógicos</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_Toc142830262 \h </w:instrText>
            </w:r>
            <w:r w:rsidRPr="008C3969">
              <w:rPr>
                <w:noProof/>
                <w:webHidden/>
                <w:sz w:val="22"/>
                <w:szCs w:val="20"/>
              </w:rPr>
            </w:r>
            <w:r w:rsidRPr="008C3969">
              <w:rPr>
                <w:noProof/>
                <w:webHidden/>
                <w:sz w:val="22"/>
                <w:szCs w:val="20"/>
              </w:rPr>
              <w:fldChar w:fldCharType="separate"/>
            </w:r>
            <w:r w:rsidR="00F21919">
              <w:rPr>
                <w:noProof/>
                <w:webHidden/>
                <w:sz w:val="22"/>
                <w:szCs w:val="20"/>
              </w:rPr>
              <w:t>31</w:t>
            </w:r>
            <w:r w:rsidRPr="008C3969">
              <w:rPr>
                <w:noProof/>
                <w:webHidden/>
                <w:sz w:val="22"/>
                <w:szCs w:val="20"/>
              </w:rPr>
              <w:fldChar w:fldCharType="end"/>
            </w:r>
          </w:hyperlink>
        </w:p>
        <w:p w14:paraId="4746FDBE" w14:textId="2CDC8305"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63" w:history="1">
            <w:r w:rsidRPr="008C3969">
              <w:rPr>
                <w:rStyle w:val="Hipervnculo"/>
                <w:noProof/>
                <w:sz w:val="22"/>
                <w:szCs w:val="20"/>
              </w:rPr>
              <w:t>Operador AND</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_Toc142830263 \h </w:instrText>
            </w:r>
            <w:r w:rsidRPr="008C3969">
              <w:rPr>
                <w:noProof/>
                <w:webHidden/>
                <w:sz w:val="22"/>
                <w:szCs w:val="20"/>
              </w:rPr>
            </w:r>
            <w:r w:rsidRPr="008C3969">
              <w:rPr>
                <w:noProof/>
                <w:webHidden/>
                <w:sz w:val="22"/>
                <w:szCs w:val="20"/>
              </w:rPr>
              <w:fldChar w:fldCharType="separate"/>
            </w:r>
            <w:r w:rsidR="00F21919">
              <w:rPr>
                <w:noProof/>
                <w:webHidden/>
                <w:sz w:val="22"/>
                <w:szCs w:val="20"/>
              </w:rPr>
              <w:t>31</w:t>
            </w:r>
            <w:r w:rsidRPr="008C3969">
              <w:rPr>
                <w:noProof/>
                <w:webHidden/>
                <w:sz w:val="22"/>
                <w:szCs w:val="20"/>
              </w:rPr>
              <w:fldChar w:fldCharType="end"/>
            </w:r>
          </w:hyperlink>
        </w:p>
        <w:p w14:paraId="09812E14" w14:textId="331A1792"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64" w:history="1">
            <w:r w:rsidRPr="008C3969">
              <w:rPr>
                <w:rStyle w:val="Hipervnculo"/>
                <w:noProof/>
                <w:sz w:val="22"/>
                <w:szCs w:val="20"/>
              </w:rPr>
              <w:t>Operador OR</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_Toc142830264 \h </w:instrText>
            </w:r>
            <w:r w:rsidRPr="008C3969">
              <w:rPr>
                <w:noProof/>
                <w:webHidden/>
                <w:sz w:val="22"/>
                <w:szCs w:val="20"/>
              </w:rPr>
            </w:r>
            <w:r w:rsidRPr="008C3969">
              <w:rPr>
                <w:noProof/>
                <w:webHidden/>
                <w:sz w:val="22"/>
                <w:szCs w:val="20"/>
              </w:rPr>
              <w:fldChar w:fldCharType="separate"/>
            </w:r>
            <w:r w:rsidR="00F21919">
              <w:rPr>
                <w:noProof/>
                <w:webHidden/>
                <w:sz w:val="22"/>
                <w:szCs w:val="20"/>
              </w:rPr>
              <w:t>32</w:t>
            </w:r>
            <w:r w:rsidRPr="008C3969">
              <w:rPr>
                <w:noProof/>
                <w:webHidden/>
                <w:sz w:val="22"/>
                <w:szCs w:val="20"/>
              </w:rPr>
              <w:fldChar w:fldCharType="end"/>
            </w:r>
          </w:hyperlink>
        </w:p>
        <w:p w14:paraId="3BD176C1" w14:textId="297D6ECF"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65" w:history="1">
            <w:r w:rsidRPr="008C3969">
              <w:rPr>
                <w:rStyle w:val="Hipervnculo"/>
                <w:noProof/>
                <w:sz w:val="22"/>
                <w:szCs w:val="20"/>
              </w:rPr>
              <w:t>Operador IN</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_Toc142830265 \h </w:instrText>
            </w:r>
            <w:r w:rsidRPr="008C3969">
              <w:rPr>
                <w:noProof/>
                <w:webHidden/>
                <w:sz w:val="22"/>
                <w:szCs w:val="20"/>
              </w:rPr>
            </w:r>
            <w:r w:rsidRPr="008C3969">
              <w:rPr>
                <w:noProof/>
                <w:webHidden/>
                <w:sz w:val="22"/>
                <w:szCs w:val="20"/>
              </w:rPr>
              <w:fldChar w:fldCharType="separate"/>
            </w:r>
            <w:r w:rsidR="00F21919">
              <w:rPr>
                <w:noProof/>
                <w:webHidden/>
                <w:sz w:val="22"/>
                <w:szCs w:val="20"/>
              </w:rPr>
              <w:t>33</w:t>
            </w:r>
            <w:r w:rsidRPr="008C3969">
              <w:rPr>
                <w:noProof/>
                <w:webHidden/>
                <w:sz w:val="22"/>
                <w:szCs w:val="20"/>
              </w:rPr>
              <w:fldChar w:fldCharType="end"/>
            </w:r>
          </w:hyperlink>
        </w:p>
        <w:p w14:paraId="6DC59A82" w14:textId="3AB8CA1A"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66" w:history="1">
            <w:r w:rsidRPr="008C3969">
              <w:rPr>
                <w:rStyle w:val="Hipervnculo"/>
                <w:noProof/>
                <w:sz w:val="22"/>
                <w:szCs w:val="20"/>
                <w:lang w:val="en-US"/>
              </w:rPr>
              <w:t>Operador LIKE</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_Toc142830266 \h </w:instrText>
            </w:r>
            <w:r w:rsidRPr="008C3969">
              <w:rPr>
                <w:noProof/>
                <w:webHidden/>
                <w:sz w:val="22"/>
                <w:szCs w:val="20"/>
              </w:rPr>
            </w:r>
            <w:r w:rsidRPr="008C3969">
              <w:rPr>
                <w:noProof/>
                <w:webHidden/>
                <w:sz w:val="22"/>
                <w:szCs w:val="20"/>
              </w:rPr>
              <w:fldChar w:fldCharType="separate"/>
            </w:r>
            <w:r w:rsidR="00F21919">
              <w:rPr>
                <w:noProof/>
                <w:webHidden/>
                <w:sz w:val="22"/>
                <w:szCs w:val="20"/>
              </w:rPr>
              <w:t>34</w:t>
            </w:r>
            <w:r w:rsidRPr="008C3969">
              <w:rPr>
                <w:noProof/>
                <w:webHidden/>
                <w:sz w:val="22"/>
                <w:szCs w:val="20"/>
              </w:rPr>
              <w:fldChar w:fldCharType="end"/>
            </w:r>
          </w:hyperlink>
        </w:p>
        <w:p w14:paraId="50C5699B" w14:textId="29558F7D"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67" w:history="1">
            <w:r w:rsidRPr="008C3969">
              <w:rPr>
                <w:rStyle w:val="Hipervnculo"/>
                <w:noProof/>
                <w:sz w:val="22"/>
                <w:szCs w:val="20"/>
              </w:rPr>
              <w:t>Operador NOT</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_Toc142830267 \h </w:instrText>
            </w:r>
            <w:r w:rsidRPr="008C3969">
              <w:rPr>
                <w:noProof/>
                <w:webHidden/>
                <w:sz w:val="22"/>
                <w:szCs w:val="20"/>
              </w:rPr>
            </w:r>
            <w:r w:rsidRPr="008C3969">
              <w:rPr>
                <w:noProof/>
                <w:webHidden/>
                <w:sz w:val="22"/>
                <w:szCs w:val="20"/>
              </w:rPr>
              <w:fldChar w:fldCharType="separate"/>
            </w:r>
            <w:r w:rsidR="00F21919">
              <w:rPr>
                <w:noProof/>
                <w:webHidden/>
                <w:sz w:val="22"/>
                <w:szCs w:val="20"/>
              </w:rPr>
              <w:t>47</w:t>
            </w:r>
            <w:r w:rsidRPr="008C3969">
              <w:rPr>
                <w:noProof/>
                <w:webHidden/>
                <w:sz w:val="22"/>
                <w:szCs w:val="20"/>
              </w:rPr>
              <w:fldChar w:fldCharType="end"/>
            </w:r>
          </w:hyperlink>
        </w:p>
        <w:p w14:paraId="40714D3B" w14:textId="72B07079"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68" w:history="1">
            <w:r w:rsidRPr="008C3969">
              <w:rPr>
                <w:rStyle w:val="Hipervnculo"/>
                <w:noProof/>
                <w:sz w:val="22"/>
                <w:szCs w:val="20"/>
              </w:rPr>
              <w:t>Operador BETWEEN</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_Toc142830268 \h </w:instrText>
            </w:r>
            <w:r w:rsidRPr="008C3969">
              <w:rPr>
                <w:noProof/>
                <w:webHidden/>
                <w:sz w:val="22"/>
                <w:szCs w:val="20"/>
              </w:rPr>
            </w:r>
            <w:r w:rsidRPr="008C3969">
              <w:rPr>
                <w:noProof/>
                <w:webHidden/>
                <w:sz w:val="22"/>
                <w:szCs w:val="20"/>
              </w:rPr>
              <w:fldChar w:fldCharType="separate"/>
            </w:r>
            <w:r w:rsidR="00F21919">
              <w:rPr>
                <w:noProof/>
                <w:webHidden/>
                <w:sz w:val="22"/>
                <w:szCs w:val="20"/>
              </w:rPr>
              <w:t>49</w:t>
            </w:r>
            <w:r w:rsidRPr="008C3969">
              <w:rPr>
                <w:noProof/>
                <w:webHidden/>
                <w:sz w:val="22"/>
                <w:szCs w:val="20"/>
              </w:rPr>
              <w:fldChar w:fldCharType="end"/>
            </w:r>
          </w:hyperlink>
        </w:p>
        <w:p w14:paraId="55AC95D1" w14:textId="74CB7372" w:rsidR="00341CA4" w:rsidRPr="008C3969" w:rsidRDefault="00341CA4">
          <w:pPr>
            <w:pStyle w:val="TDC2"/>
            <w:tabs>
              <w:tab w:val="right" w:leader="dot" w:pos="8828"/>
            </w:tabs>
            <w:rPr>
              <w:rFonts w:asciiTheme="minorHAnsi" w:eastAsiaTheme="minorEastAsia" w:hAnsiTheme="minorHAnsi"/>
              <w:noProof/>
              <w:kern w:val="2"/>
              <w:sz w:val="20"/>
              <w:szCs w:val="20"/>
              <w:lang w:eastAsia="es-NI"/>
              <w14:ligatures w14:val="standardContextual"/>
            </w:rPr>
          </w:pPr>
          <w:hyperlink w:anchor="_Toc142830269" w:history="1">
            <w:r w:rsidRPr="008C3969">
              <w:rPr>
                <w:rStyle w:val="Hipervnculo"/>
                <w:noProof/>
                <w:sz w:val="22"/>
                <w:szCs w:val="20"/>
              </w:rPr>
              <w:t>Funciones de Texto</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_Toc142830269 \h </w:instrText>
            </w:r>
            <w:r w:rsidRPr="008C3969">
              <w:rPr>
                <w:noProof/>
                <w:webHidden/>
                <w:sz w:val="22"/>
                <w:szCs w:val="20"/>
              </w:rPr>
            </w:r>
            <w:r w:rsidRPr="008C3969">
              <w:rPr>
                <w:noProof/>
                <w:webHidden/>
                <w:sz w:val="22"/>
                <w:szCs w:val="20"/>
              </w:rPr>
              <w:fldChar w:fldCharType="separate"/>
            </w:r>
            <w:r w:rsidR="00F21919">
              <w:rPr>
                <w:noProof/>
                <w:webHidden/>
                <w:sz w:val="22"/>
                <w:szCs w:val="20"/>
              </w:rPr>
              <w:t>51</w:t>
            </w:r>
            <w:r w:rsidRPr="008C3969">
              <w:rPr>
                <w:noProof/>
                <w:webHidden/>
                <w:sz w:val="22"/>
                <w:szCs w:val="20"/>
              </w:rPr>
              <w:fldChar w:fldCharType="end"/>
            </w:r>
          </w:hyperlink>
        </w:p>
        <w:p w14:paraId="58FC5468" w14:textId="22109CEC"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70" w:history="1">
            <w:r w:rsidRPr="008C3969">
              <w:rPr>
                <w:rStyle w:val="Hipervnculo"/>
                <w:noProof/>
                <w:sz w:val="22"/>
                <w:szCs w:val="20"/>
              </w:rPr>
              <w:t>LEFT / RIGHT</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_Toc142830270 \h </w:instrText>
            </w:r>
            <w:r w:rsidRPr="008C3969">
              <w:rPr>
                <w:noProof/>
                <w:webHidden/>
                <w:sz w:val="22"/>
                <w:szCs w:val="20"/>
              </w:rPr>
            </w:r>
            <w:r w:rsidRPr="008C3969">
              <w:rPr>
                <w:noProof/>
                <w:webHidden/>
                <w:sz w:val="22"/>
                <w:szCs w:val="20"/>
              </w:rPr>
              <w:fldChar w:fldCharType="separate"/>
            </w:r>
            <w:r w:rsidR="00F21919">
              <w:rPr>
                <w:noProof/>
                <w:webHidden/>
                <w:sz w:val="22"/>
                <w:szCs w:val="20"/>
              </w:rPr>
              <w:t>51</w:t>
            </w:r>
            <w:r w:rsidRPr="008C3969">
              <w:rPr>
                <w:noProof/>
                <w:webHidden/>
                <w:sz w:val="22"/>
                <w:szCs w:val="20"/>
              </w:rPr>
              <w:fldChar w:fldCharType="end"/>
            </w:r>
          </w:hyperlink>
        </w:p>
        <w:p w14:paraId="633EFFAF" w14:textId="064FDAE3"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71" w:history="1">
            <w:r w:rsidRPr="008C3969">
              <w:rPr>
                <w:rStyle w:val="Hipervnculo"/>
                <w:noProof/>
                <w:sz w:val="22"/>
                <w:szCs w:val="20"/>
              </w:rPr>
              <w:t>LEN</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_Toc142830271 \h </w:instrText>
            </w:r>
            <w:r w:rsidRPr="008C3969">
              <w:rPr>
                <w:noProof/>
                <w:webHidden/>
                <w:sz w:val="22"/>
                <w:szCs w:val="20"/>
              </w:rPr>
            </w:r>
            <w:r w:rsidRPr="008C3969">
              <w:rPr>
                <w:noProof/>
                <w:webHidden/>
                <w:sz w:val="22"/>
                <w:szCs w:val="20"/>
              </w:rPr>
              <w:fldChar w:fldCharType="separate"/>
            </w:r>
            <w:r w:rsidR="00F21919">
              <w:rPr>
                <w:noProof/>
                <w:webHidden/>
                <w:sz w:val="22"/>
                <w:szCs w:val="20"/>
              </w:rPr>
              <w:t>57</w:t>
            </w:r>
            <w:r w:rsidRPr="008C3969">
              <w:rPr>
                <w:noProof/>
                <w:webHidden/>
                <w:sz w:val="22"/>
                <w:szCs w:val="20"/>
              </w:rPr>
              <w:fldChar w:fldCharType="end"/>
            </w:r>
          </w:hyperlink>
        </w:p>
        <w:p w14:paraId="02E3B79E" w14:textId="765CB239"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72" w:history="1">
            <w:r w:rsidRPr="008C3969">
              <w:rPr>
                <w:rStyle w:val="Hipervnculo"/>
                <w:noProof/>
                <w:sz w:val="22"/>
                <w:szCs w:val="20"/>
                <w:lang w:val="en-US"/>
              </w:rPr>
              <w:t>LOWER Y UPPER</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_Toc142830272 \h </w:instrText>
            </w:r>
            <w:r w:rsidRPr="008C3969">
              <w:rPr>
                <w:noProof/>
                <w:webHidden/>
                <w:sz w:val="22"/>
                <w:szCs w:val="20"/>
              </w:rPr>
            </w:r>
            <w:r w:rsidRPr="008C3969">
              <w:rPr>
                <w:noProof/>
                <w:webHidden/>
                <w:sz w:val="22"/>
                <w:szCs w:val="20"/>
              </w:rPr>
              <w:fldChar w:fldCharType="separate"/>
            </w:r>
            <w:r w:rsidR="00F21919">
              <w:rPr>
                <w:noProof/>
                <w:webHidden/>
                <w:sz w:val="22"/>
                <w:szCs w:val="20"/>
              </w:rPr>
              <w:t>60</w:t>
            </w:r>
            <w:r w:rsidRPr="008C3969">
              <w:rPr>
                <w:noProof/>
                <w:webHidden/>
                <w:sz w:val="22"/>
                <w:szCs w:val="20"/>
              </w:rPr>
              <w:fldChar w:fldCharType="end"/>
            </w:r>
          </w:hyperlink>
        </w:p>
        <w:p w14:paraId="7507D01C" w14:textId="502C6657"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73" w:history="1">
            <w:r w:rsidRPr="008C3969">
              <w:rPr>
                <w:rStyle w:val="Hipervnculo"/>
                <w:noProof/>
                <w:sz w:val="22"/>
                <w:szCs w:val="20"/>
              </w:rPr>
              <w:t>REPLICATE</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_Toc142830273 \h </w:instrText>
            </w:r>
            <w:r w:rsidRPr="008C3969">
              <w:rPr>
                <w:noProof/>
                <w:webHidden/>
                <w:sz w:val="22"/>
                <w:szCs w:val="20"/>
              </w:rPr>
            </w:r>
            <w:r w:rsidRPr="008C3969">
              <w:rPr>
                <w:noProof/>
                <w:webHidden/>
                <w:sz w:val="22"/>
                <w:szCs w:val="20"/>
              </w:rPr>
              <w:fldChar w:fldCharType="separate"/>
            </w:r>
            <w:r w:rsidR="00F21919">
              <w:rPr>
                <w:noProof/>
                <w:webHidden/>
                <w:sz w:val="22"/>
                <w:szCs w:val="20"/>
              </w:rPr>
              <w:t>62</w:t>
            </w:r>
            <w:r w:rsidRPr="008C3969">
              <w:rPr>
                <w:noProof/>
                <w:webHidden/>
                <w:sz w:val="22"/>
                <w:szCs w:val="20"/>
              </w:rPr>
              <w:fldChar w:fldCharType="end"/>
            </w:r>
          </w:hyperlink>
        </w:p>
        <w:p w14:paraId="47C7A65A" w14:textId="20054CB7"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74" w:history="1">
            <w:r w:rsidRPr="008C3969">
              <w:rPr>
                <w:rStyle w:val="Hipervnculo"/>
                <w:noProof/>
                <w:sz w:val="22"/>
                <w:szCs w:val="20"/>
              </w:rPr>
              <w:t>LTRIM Y RTRIM</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_Toc142830274 \h </w:instrText>
            </w:r>
            <w:r w:rsidRPr="008C3969">
              <w:rPr>
                <w:noProof/>
                <w:webHidden/>
                <w:sz w:val="22"/>
                <w:szCs w:val="20"/>
              </w:rPr>
            </w:r>
            <w:r w:rsidRPr="008C3969">
              <w:rPr>
                <w:noProof/>
                <w:webHidden/>
                <w:sz w:val="22"/>
                <w:szCs w:val="20"/>
              </w:rPr>
              <w:fldChar w:fldCharType="separate"/>
            </w:r>
            <w:r w:rsidR="00F21919">
              <w:rPr>
                <w:noProof/>
                <w:webHidden/>
                <w:sz w:val="22"/>
                <w:szCs w:val="20"/>
              </w:rPr>
              <w:t>66</w:t>
            </w:r>
            <w:r w:rsidRPr="008C3969">
              <w:rPr>
                <w:noProof/>
                <w:webHidden/>
                <w:sz w:val="22"/>
                <w:szCs w:val="20"/>
              </w:rPr>
              <w:fldChar w:fldCharType="end"/>
            </w:r>
          </w:hyperlink>
        </w:p>
        <w:p w14:paraId="5145B5EB" w14:textId="339CDE63"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75" w:history="1">
            <w:r w:rsidRPr="008C3969">
              <w:rPr>
                <w:rStyle w:val="Hipervnculo"/>
                <w:noProof/>
                <w:sz w:val="22"/>
                <w:szCs w:val="20"/>
              </w:rPr>
              <w:t>CONCAT</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_Toc142830275 \h </w:instrText>
            </w:r>
            <w:r w:rsidRPr="008C3969">
              <w:rPr>
                <w:noProof/>
                <w:webHidden/>
                <w:sz w:val="22"/>
                <w:szCs w:val="20"/>
              </w:rPr>
            </w:r>
            <w:r w:rsidRPr="008C3969">
              <w:rPr>
                <w:noProof/>
                <w:webHidden/>
                <w:sz w:val="22"/>
                <w:szCs w:val="20"/>
              </w:rPr>
              <w:fldChar w:fldCharType="separate"/>
            </w:r>
            <w:r w:rsidR="00F21919">
              <w:rPr>
                <w:noProof/>
                <w:webHidden/>
                <w:sz w:val="22"/>
                <w:szCs w:val="20"/>
              </w:rPr>
              <w:t>72</w:t>
            </w:r>
            <w:r w:rsidRPr="008C3969">
              <w:rPr>
                <w:noProof/>
                <w:webHidden/>
                <w:sz w:val="22"/>
                <w:szCs w:val="20"/>
              </w:rPr>
              <w:fldChar w:fldCharType="end"/>
            </w:r>
          </w:hyperlink>
        </w:p>
        <w:p w14:paraId="7A60CF6F" w14:textId="04D21937" w:rsidR="00341CA4" w:rsidRPr="008C3969" w:rsidRDefault="00341CA4">
          <w:pPr>
            <w:pStyle w:val="TDC2"/>
            <w:tabs>
              <w:tab w:val="right" w:leader="dot" w:pos="8828"/>
            </w:tabs>
            <w:rPr>
              <w:rFonts w:asciiTheme="minorHAnsi" w:eastAsiaTheme="minorEastAsia" w:hAnsiTheme="minorHAnsi"/>
              <w:noProof/>
              <w:kern w:val="2"/>
              <w:sz w:val="20"/>
              <w:szCs w:val="20"/>
              <w:lang w:eastAsia="es-NI"/>
              <w14:ligatures w14:val="standardContextual"/>
            </w:rPr>
          </w:pPr>
          <w:hyperlink w:anchor="_Toc142830276" w:history="1">
            <w:r w:rsidRPr="008C3969">
              <w:rPr>
                <w:rStyle w:val="Hipervnculo"/>
                <w:noProof/>
                <w:sz w:val="22"/>
                <w:szCs w:val="20"/>
              </w:rPr>
              <w:t>Funciones de Fecha</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_Toc142830276 \h </w:instrText>
            </w:r>
            <w:r w:rsidRPr="008C3969">
              <w:rPr>
                <w:noProof/>
                <w:webHidden/>
                <w:sz w:val="22"/>
                <w:szCs w:val="20"/>
              </w:rPr>
            </w:r>
            <w:r w:rsidRPr="008C3969">
              <w:rPr>
                <w:noProof/>
                <w:webHidden/>
                <w:sz w:val="22"/>
                <w:szCs w:val="20"/>
              </w:rPr>
              <w:fldChar w:fldCharType="separate"/>
            </w:r>
            <w:r w:rsidR="00F21919">
              <w:rPr>
                <w:noProof/>
                <w:webHidden/>
                <w:sz w:val="22"/>
                <w:szCs w:val="20"/>
              </w:rPr>
              <w:t>76</w:t>
            </w:r>
            <w:r w:rsidRPr="008C3969">
              <w:rPr>
                <w:noProof/>
                <w:webHidden/>
                <w:sz w:val="22"/>
                <w:szCs w:val="20"/>
              </w:rPr>
              <w:fldChar w:fldCharType="end"/>
            </w:r>
          </w:hyperlink>
        </w:p>
        <w:p w14:paraId="6F02D812" w14:textId="19B9AA60"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77" w:history="1">
            <w:r w:rsidRPr="008C3969">
              <w:rPr>
                <w:rStyle w:val="Hipervnculo"/>
                <w:noProof/>
                <w:sz w:val="22"/>
                <w:szCs w:val="20"/>
                <w:lang w:val="en-US"/>
              </w:rPr>
              <w:t>DATEADD</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_Toc142830277 \h </w:instrText>
            </w:r>
            <w:r w:rsidRPr="008C3969">
              <w:rPr>
                <w:noProof/>
                <w:webHidden/>
                <w:sz w:val="22"/>
                <w:szCs w:val="20"/>
              </w:rPr>
            </w:r>
            <w:r w:rsidRPr="008C3969">
              <w:rPr>
                <w:noProof/>
                <w:webHidden/>
                <w:sz w:val="22"/>
                <w:szCs w:val="20"/>
              </w:rPr>
              <w:fldChar w:fldCharType="separate"/>
            </w:r>
            <w:r w:rsidR="00F21919">
              <w:rPr>
                <w:noProof/>
                <w:webHidden/>
                <w:sz w:val="22"/>
                <w:szCs w:val="20"/>
              </w:rPr>
              <w:t>76</w:t>
            </w:r>
            <w:r w:rsidRPr="008C3969">
              <w:rPr>
                <w:noProof/>
                <w:webHidden/>
                <w:sz w:val="22"/>
                <w:szCs w:val="20"/>
              </w:rPr>
              <w:fldChar w:fldCharType="end"/>
            </w:r>
          </w:hyperlink>
        </w:p>
        <w:p w14:paraId="5B282964" w14:textId="192C7071"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78" w:history="1">
            <w:r w:rsidRPr="008C3969">
              <w:rPr>
                <w:rStyle w:val="Hipervnculo"/>
                <w:noProof/>
                <w:sz w:val="22"/>
                <w:szCs w:val="20"/>
                <w:lang w:val="en-US"/>
              </w:rPr>
              <w:t>DATEDIFF</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_Toc142830278 \h </w:instrText>
            </w:r>
            <w:r w:rsidRPr="008C3969">
              <w:rPr>
                <w:noProof/>
                <w:webHidden/>
                <w:sz w:val="22"/>
                <w:szCs w:val="20"/>
              </w:rPr>
            </w:r>
            <w:r w:rsidRPr="008C3969">
              <w:rPr>
                <w:noProof/>
                <w:webHidden/>
                <w:sz w:val="22"/>
                <w:szCs w:val="20"/>
              </w:rPr>
              <w:fldChar w:fldCharType="separate"/>
            </w:r>
            <w:r w:rsidR="00F21919">
              <w:rPr>
                <w:noProof/>
                <w:webHidden/>
                <w:sz w:val="22"/>
                <w:szCs w:val="20"/>
              </w:rPr>
              <w:t>88</w:t>
            </w:r>
            <w:r w:rsidRPr="008C3969">
              <w:rPr>
                <w:noProof/>
                <w:webHidden/>
                <w:sz w:val="22"/>
                <w:szCs w:val="20"/>
              </w:rPr>
              <w:fldChar w:fldCharType="end"/>
            </w:r>
          </w:hyperlink>
        </w:p>
        <w:p w14:paraId="2EC8CF19" w14:textId="7EA180E9"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79" w:history="1">
            <w:r w:rsidRPr="008C3969">
              <w:rPr>
                <w:rStyle w:val="Hipervnculo"/>
                <w:noProof/>
                <w:sz w:val="22"/>
                <w:szCs w:val="20"/>
                <w:lang w:val="en-US"/>
              </w:rPr>
              <w:t>DATEPART</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_Toc142830279 \h </w:instrText>
            </w:r>
            <w:r w:rsidRPr="008C3969">
              <w:rPr>
                <w:noProof/>
                <w:webHidden/>
                <w:sz w:val="22"/>
                <w:szCs w:val="20"/>
              </w:rPr>
            </w:r>
            <w:r w:rsidRPr="008C3969">
              <w:rPr>
                <w:noProof/>
                <w:webHidden/>
                <w:sz w:val="22"/>
                <w:szCs w:val="20"/>
              </w:rPr>
              <w:fldChar w:fldCharType="separate"/>
            </w:r>
            <w:r w:rsidR="00F21919">
              <w:rPr>
                <w:noProof/>
                <w:webHidden/>
                <w:sz w:val="22"/>
                <w:szCs w:val="20"/>
              </w:rPr>
              <w:t>101</w:t>
            </w:r>
            <w:r w:rsidRPr="008C3969">
              <w:rPr>
                <w:noProof/>
                <w:webHidden/>
                <w:sz w:val="22"/>
                <w:szCs w:val="20"/>
              </w:rPr>
              <w:fldChar w:fldCharType="end"/>
            </w:r>
          </w:hyperlink>
        </w:p>
        <w:p w14:paraId="68BDCFE4" w14:textId="414B50D2"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80" w:history="1">
            <w:r w:rsidRPr="008C3969">
              <w:rPr>
                <w:rStyle w:val="Hipervnculo"/>
                <w:noProof/>
                <w:sz w:val="22"/>
                <w:szCs w:val="20"/>
                <w:lang w:val="en-US"/>
              </w:rPr>
              <w:t>ISDATE</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_Toc142830280 \h </w:instrText>
            </w:r>
            <w:r w:rsidRPr="008C3969">
              <w:rPr>
                <w:noProof/>
                <w:webHidden/>
                <w:sz w:val="22"/>
                <w:szCs w:val="20"/>
              </w:rPr>
            </w:r>
            <w:r w:rsidRPr="008C3969">
              <w:rPr>
                <w:noProof/>
                <w:webHidden/>
                <w:sz w:val="22"/>
                <w:szCs w:val="20"/>
              </w:rPr>
              <w:fldChar w:fldCharType="separate"/>
            </w:r>
            <w:r w:rsidR="00F21919">
              <w:rPr>
                <w:noProof/>
                <w:webHidden/>
                <w:sz w:val="22"/>
                <w:szCs w:val="20"/>
              </w:rPr>
              <w:t>111</w:t>
            </w:r>
            <w:r w:rsidRPr="008C3969">
              <w:rPr>
                <w:noProof/>
                <w:webHidden/>
                <w:sz w:val="22"/>
                <w:szCs w:val="20"/>
              </w:rPr>
              <w:fldChar w:fldCharType="end"/>
            </w:r>
          </w:hyperlink>
        </w:p>
        <w:p w14:paraId="54DD478D" w14:textId="1AF40FE6" w:rsidR="00341CA4" w:rsidRPr="008C3969" w:rsidRDefault="00341CA4">
          <w:pPr>
            <w:pStyle w:val="TDC2"/>
            <w:tabs>
              <w:tab w:val="right" w:leader="dot" w:pos="8828"/>
            </w:tabs>
            <w:rPr>
              <w:rFonts w:asciiTheme="minorHAnsi" w:eastAsiaTheme="minorEastAsia" w:hAnsiTheme="minorHAnsi"/>
              <w:noProof/>
              <w:kern w:val="2"/>
              <w:sz w:val="20"/>
              <w:szCs w:val="20"/>
              <w:lang w:eastAsia="es-NI"/>
              <w14:ligatures w14:val="standardContextual"/>
            </w:rPr>
          </w:pPr>
          <w:hyperlink w:anchor="_Toc142830281" w:history="1">
            <w:r w:rsidRPr="008C3969">
              <w:rPr>
                <w:rStyle w:val="Hipervnculo"/>
                <w:noProof/>
                <w:sz w:val="22"/>
                <w:szCs w:val="20"/>
                <w:lang w:val="en-US"/>
              </w:rPr>
              <w:t>Otras Funciones</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_Toc142830281 \h </w:instrText>
            </w:r>
            <w:r w:rsidRPr="008C3969">
              <w:rPr>
                <w:noProof/>
                <w:webHidden/>
                <w:sz w:val="22"/>
                <w:szCs w:val="20"/>
              </w:rPr>
            </w:r>
            <w:r w:rsidRPr="008C3969">
              <w:rPr>
                <w:noProof/>
                <w:webHidden/>
                <w:sz w:val="22"/>
                <w:szCs w:val="20"/>
              </w:rPr>
              <w:fldChar w:fldCharType="separate"/>
            </w:r>
            <w:r w:rsidR="00F21919">
              <w:rPr>
                <w:noProof/>
                <w:webHidden/>
                <w:sz w:val="22"/>
                <w:szCs w:val="20"/>
              </w:rPr>
              <w:t>115</w:t>
            </w:r>
            <w:r w:rsidRPr="008C3969">
              <w:rPr>
                <w:noProof/>
                <w:webHidden/>
                <w:sz w:val="22"/>
                <w:szCs w:val="20"/>
              </w:rPr>
              <w:fldChar w:fldCharType="end"/>
            </w:r>
          </w:hyperlink>
        </w:p>
        <w:p w14:paraId="480ED160" w14:textId="060BCD29"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82" w:history="1">
            <w:r w:rsidRPr="008C3969">
              <w:rPr>
                <w:rStyle w:val="Hipervnculo"/>
                <w:noProof/>
                <w:sz w:val="22"/>
                <w:szCs w:val="20"/>
                <w:lang w:val="en-US"/>
              </w:rPr>
              <w:t>CAST</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_Toc142830282 \h </w:instrText>
            </w:r>
            <w:r w:rsidRPr="008C3969">
              <w:rPr>
                <w:noProof/>
                <w:webHidden/>
                <w:sz w:val="22"/>
                <w:szCs w:val="20"/>
              </w:rPr>
            </w:r>
            <w:r w:rsidRPr="008C3969">
              <w:rPr>
                <w:noProof/>
                <w:webHidden/>
                <w:sz w:val="22"/>
                <w:szCs w:val="20"/>
              </w:rPr>
              <w:fldChar w:fldCharType="separate"/>
            </w:r>
            <w:r w:rsidR="00F21919">
              <w:rPr>
                <w:noProof/>
                <w:webHidden/>
                <w:sz w:val="22"/>
                <w:szCs w:val="20"/>
              </w:rPr>
              <w:t>115</w:t>
            </w:r>
            <w:r w:rsidRPr="008C3969">
              <w:rPr>
                <w:noProof/>
                <w:webHidden/>
                <w:sz w:val="22"/>
                <w:szCs w:val="20"/>
              </w:rPr>
              <w:fldChar w:fldCharType="end"/>
            </w:r>
          </w:hyperlink>
        </w:p>
        <w:p w14:paraId="7B8331F4" w14:textId="2562ADF7"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83" w:history="1">
            <w:r w:rsidRPr="008C3969">
              <w:rPr>
                <w:rStyle w:val="Hipervnculo"/>
                <w:noProof/>
                <w:sz w:val="22"/>
                <w:szCs w:val="20"/>
                <w:lang w:val="en-US"/>
              </w:rPr>
              <w:t>CONVERT</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_Toc142830283 \h </w:instrText>
            </w:r>
            <w:r w:rsidRPr="008C3969">
              <w:rPr>
                <w:noProof/>
                <w:webHidden/>
                <w:sz w:val="22"/>
                <w:szCs w:val="20"/>
              </w:rPr>
            </w:r>
            <w:r w:rsidRPr="008C3969">
              <w:rPr>
                <w:noProof/>
                <w:webHidden/>
                <w:sz w:val="22"/>
                <w:szCs w:val="20"/>
              </w:rPr>
              <w:fldChar w:fldCharType="separate"/>
            </w:r>
            <w:r w:rsidR="00F21919">
              <w:rPr>
                <w:noProof/>
                <w:webHidden/>
                <w:sz w:val="22"/>
                <w:szCs w:val="20"/>
              </w:rPr>
              <w:t>115</w:t>
            </w:r>
            <w:r w:rsidRPr="008C3969">
              <w:rPr>
                <w:noProof/>
                <w:webHidden/>
                <w:sz w:val="22"/>
                <w:szCs w:val="20"/>
              </w:rPr>
              <w:fldChar w:fldCharType="end"/>
            </w:r>
          </w:hyperlink>
        </w:p>
        <w:p w14:paraId="732054EC" w14:textId="29174E19" w:rsidR="00341CA4" w:rsidRPr="008C3969" w:rsidRDefault="00341CA4">
          <w:pPr>
            <w:pStyle w:val="TDC3"/>
            <w:tabs>
              <w:tab w:val="right" w:leader="dot" w:pos="8828"/>
            </w:tabs>
            <w:rPr>
              <w:rFonts w:asciiTheme="minorHAnsi" w:eastAsiaTheme="minorEastAsia" w:hAnsiTheme="minorHAnsi"/>
              <w:noProof/>
              <w:kern w:val="2"/>
              <w:sz w:val="20"/>
              <w:szCs w:val="20"/>
              <w:lang w:eastAsia="es-NI"/>
              <w14:ligatures w14:val="standardContextual"/>
            </w:rPr>
          </w:pPr>
          <w:hyperlink w:anchor="_Toc142830284" w:history="1">
            <w:r w:rsidRPr="008C3969">
              <w:rPr>
                <w:rStyle w:val="Hipervnculo"/>
                <w:noProof/>
                <w:sz w:val="22"/>
                <w:szCs w:val="20"/>
                <w:lang w:val="en-US"/>
              </w:rPr>
              <w:t>ISNULL</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_Toc142830284 \h </w:instrText>
            </w:r>
            <w:r w:rsidRPr="008C3969">
              <w:rPr>
                <w:noProof/>
                <w:webHidden/>
                <w:sz w:val="22"/>
                <w:szCs w:val="20"/>
              </w:rPr>
            </w:r>
            <w:r w:rsidRPr="008C3969">
              <w:rPr>
                <w:noProof/>
                <w:webHidden/>
                <w:sz w:val="22"/>
                <w:szCs w:val="20"/>
              </w:rPr>
              <w:fldChar w:fldCharType="separate"/>
            </w:r>
            <w:r w:rsidR="00F21919">
              <w:rPr>
                <w:noProof/>
                <w:webHidden/>
                <w:sz w:val="22"/>
                <w:szCs w:val="20"/>
              </w:rPr>
              <w:t>155</w:t>
            </w:r>
            <w:r w:rsidRPr="008C3969">
              <w:rPr>
                <w:noProof/>
                <w:webHidden/>
                <w:sz w:val="22"/>
                <w:szCs w:val="20"/>
              </w:rPr>
              <w:fldChar w:fldCharType="end"/>
            </w:r>
          </w:hyperlink>
        </w:p>
        <w:p w14:paraId="3A66E888" w14:textId="0E67DF67" w:rsidR="00341CA4" w:rsidRPr="008C3969" w:rsidRDefault="00341CA4">
          <w:pPr>
            <w:pStyle w:val="TDC1"/>
            <w:tabs>
              <w:tab w:val="right" w:leader="dot" w:pos="8828"/>
            </w:tabs>
            <w:rPr>
              <w:rFonts w:asciiTheme="minorHAnsi" w:eastAsiaTheme="minorEastAsia" w:hAnsiTheme="minorHAnsi"/>
              <w:noProof/>
              <w:kern w:val="2"/>
              <w:sz w:val="20"/>
              <w:szCs w:val="20"/>
              <w:lang w:eastAsia="es-NI"/>
              <w14:ligatures w14:val="standardContextual"/>
            </w:rPr>
          </w:pPr>
          <w:hyperlink r:id="rId14" w:anchor="_Toc142830285" w:history="1">
            <w:r w:rsidRPr="008C3969">
              <w:rPr>
                <w:rStyle w:val="Hipervnculo"/>
                <w:noProof/>
                <w:sz w:val="22"/>
                <w:szCs w:val="20"/>
              </w:rPr>
              <w:t>Bibliografía y Webgrafía</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_Toc142830285 \h </w:instrText>
            </w:r>
            <w:r w:rsidRPr="008C3969">
              <w:rPr>
                <w:noProof/>
                <w:webHidden/>
                <w:sz w:val="22"/>
                <w:szCs w:val="20"/>
              </w:rPr>
            </w:r>
            <w:r w:rsidRPr="008C3969">
              <w:rPr>
                <w:noProof/>
                <w:webHidden/>
                <w:sz w:val="22"/>
                <w:szCs w:val="20"/>
              </w:rPr>
              <w:fldChar w:fldCharType="separate"/>
            </w:r>
            <w:r w:rsidR="00F21919">
              <w:rPr>
                <w:noProof/>
                <w:webHidden/>
                <w:sz w:val="22"/>
                <w:szCs w:val="20"/>
              </w:rPr>
              <w:t>161</w:t>
            </w:r>
            <w:r w:rsidRPr="008C3969">
              <w:rPr>
                <w:noProof/>
                <w:webHidden/>
                <w:sz w:val="22"/>
                <w:szCs w:val="20"/>
              </w:rPr>
              <w:fldChar w:fldCharType="end"/>
            </w:r>
          </w:hyperlink>
        </w:p>
        <w:p w14:paraId="18F37A8E" w14:textId="04FD2D54" w:rsidR="00341CA4" w:rsidRPr="008C3969" w:rsidRDefault="00341CA4">
          <w:pPr>
            <w:pStyle w:val="TDC1"/>
            <w:tabs>
              <w:tab w:val="right" w:leader="dot" w:pos="8828"/>
            </w:tabs>
            <w:rPr>
              <w:rFonts w:asciiTheme="minorHAnsi" w:eastAsiaTheme="minorEastAsia" w:hAnsiTheme="minorHAnsi"/>
              <w:noProof/>
              <w:kern w:val="2"/>
              <w:sz w:val="20"/>
              <w:szCs w:val="20"/>
              <w:lang w:eastAsia="es-NI"/>
              <w14:ligatures w14:val="standardContextual"/>
            </w:rPr>
          </w:pPr>
          <w:hyperlink r:id="rId15" w:anchor="_Toc142830286" w:history="1">
            <w:r w:rsidRPr="008C3969">
              <w:rPr>
                <w:rStyle w:val="Hipervnculo"/>
                <w:noProof/>
                <w:sz w:val="22"/>
                <w:szCs w:val="20"/>
              </w:rPr>
              <w:t>Glosario</w:t>
            </w:r>
            <w:r w:rsidRPr="008C3969">
              <w:rPr>
                <w:noProof/>
                <w:webHidden/>
                <w:sz w:val="22"/>
                <w:szCs w:val="20"/>
              </w:rPr>
              <w:tab/>
            </w:r>
            <w:r w:rsidRPr="008C3969">
              <w:rPr>
                <w:noProof/>
                <w:webHidden/>
                <w:sz w:val="22"/>
                <w:szCs w:val="20"/>
              </w:rPr>
              <w:fldChar w:fldCharType="begin"/>
            </w:r>
            <w:r w:rsidRPr="008C3969">
              <w:rPr>
                <w:noProof/>
                <w:webHidden/>
                <w:sz w:val="22"/>
                <w:szCs w:val="20"/>
              </w:rPr>
              <w:instrText xml:space="preserve"> PAGEREF _Toc142830286 \h </w:instrText>
            </w:r>
            <w:r w:rsidRPr="008C3969">
              <w:rPr>
                <w:noProof/>
                <w:webHidden/>
                <w:sz w:val="22"/>
                <w:szCs w:val="20"/>
              </w:rPr>
            </w:r>
            <w:r w:rsidRPr="008C3969">
              <w:rPr>
                <w:noProof/>
                <w:webHidden/>
                <w:sz w:val="22"/>
                <w:szCs w:val="20"/>
              </w:rPr>
              <w:fldChar w:fldCharType="separate"/>
            </w:r>
            <w:r w:rsidR="00F21919">
              <w:rPr>
                <w:noProof/>
                <w:webHidden/>
                <w:sz w:val="22"/>
                <w:szCs w:val="20"/>
              </w:rPr>
              <w:t>162</w:t>
            </w:r>
            <w:r w:rsidRPr="008C3969">
              <w:rPr>
                <w:noProof/>
                <w:webHidden/>
                <w:sz w:val="22"/>
                <w:szCs w:val="20"/>
              </w:rPr>
              <w:fldChar w:fldCharType="end"/>
            </w:r>
          </w:hyperlink>
        </w:p>
        <w:p w14:paraId="12108F96" w14:textId="4FB1688F" w:rsidR="00B0609B" w:rsidRPr="00BC67AB" w:rsidRDefault="00843820" w:rsidP="00A76AA1">
          <w:r w:rsidRPr="008C3969">
            <w:rPr>
              <w:rFonts w:cs="Tahoma"/>
              <w:sz w:val="20"/>
              <w:szCs w:val="20"/>
            </w:rPr>
            <w:fldChar w:fldCharType="end"/>
          </w:r>
        </w:p>
      </w:sdtContent>
    </w:sdt>
    <w:p w14:paraId="07CA742D" w14:textId="77777777" w:rsidR="003D762C" w:rsidRDefault="003D762C" w:rsidP="00A76AA1">
      <w:pPr>
        <w:contextualSpacing/>
        <w:rPr>
          <w:bCs/>
        </w:rPr>
      </w:pPr>
    </w:p>
    <w:p w14:paraId="7525B6A0" w14:textId="77777777" w:rsidR="003D762C" w:rsidRDefault="003D762C" w:rsidP="00A76AA1">
      <w:pPr>
        <w:contextualSpacing/>
        <w:rPr>
          <w:bCs/>
        </w:rPr>
      </w:pPr>
    </w:p>
    <w:p w14:paraId="20611F06" w14:textId="7CD792BF" w:rsidR="00B0609B" w:rsidRPr="00BC67AB" w:rsidRDefault="00984E87" w:rsidP="00A76AA1">
      <w:pPr>
        <w:contextualSpacing/>
        <w:rPr>
          <w:bCs/>
        </w:rPr>
      </w:pPr>
      <w:r w:rsidRPr="00BC67AB">
        <w:rPr>
          <w:bCs/>
          <w:noProof/>
          <w:lang w:eastAsia="es-NI"/>
        </w:rPr>
        <w:lastRenderedPageBreak/>
        <mc:AlternateContent>
          <mc:Choice Requires="wpg">
            <w:drawing>
              <wp:anchor distT="0" distB="0" distL="114300" distR="114300" simplePos="0" relativeHeight="251665408" behindDoc="0" locked="0" layoutInCell="1" allowOverlap="1" wp14:anchorId="35314CEE" wp14:editId="3F61174F">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F4BB26" w14:textId="77777777" w:rsidR="00AB2DF6" w:rsidRPr="00BC67AB" w:rsidRDefault="00AB2DF6" w:rsidP="00A32AB9">
                              <w:pPr>
                                <w:pStyle w:val="Ttulo1"/>
                              </w:pPr>
                              <w:bookmarkStart w:id="2" w:name="_Toc46999614"/>
                              <w:bookmarkStart w:id="3" w:name="_Toc51942771"/>
                              <w:bookmarkStart w:id="4" w:name="_Toc142830240"/>
                              <w:r w:rsidRPr="00BC67AB">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5314CEE"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CF4BB26" w14:textId="77777777" w:rsidR="00AB2DF6" w:rsidRPr="00BC67AB" w:rsidRDefault="00AB2DF6" w:rsidP="00A32AB9">
                        <w:pPr>
                          <w:pStyle w:val="Ttulo1"/>
                        </w:pPr>
                        <w:bookmarkStart w:id="5" w:name="_Toc46999614"/>
                        <w:bookmarkStart w:id="6" w:name="_Toc51942771"/>
                        <w:bookmarkStart w:id="7" w:name="_Toc142830240"/>
                        <w:r w:rsidRPr="00BC67AB">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27A1D00B" w14:textId="77777777" w:rsidR="00AC5B10" w:rsidRPr="00AC5B10" w:rsidRDefault="00AC5B10" w:rsidP="00AC5B10">
      <w:pPr>
        <w:contextualSpacing/>
        <w:rPr>
          <w:bCs/>
        </w:rPr>
      </w:pPr>
      <w:r w:rsidRPr="00AC5B10">
        <w:rPr>
          <w:bCs/>
        </w:rPr>
        <w:t>En el vasto mundo de la administración y gestión de bases de datos, existen aspectos fundamentales que desempeñan un papel crucial en el desarrollo de sistemas eficientes y robustos. En este contexto, se abren las puertas al fascinante campo del procesamiento de consultas, donde se orquesta la sinfonía de datos en armonía con las necesidades del usuario. Desde la selección adecuada de comandos SQL para manipular registros, hasta la optimización de cláusulas SQL que permitan extraer información valiosa, este conjunto de herramientas se convierte en el cimiento sobre el cual se construyen soluciones ágiles y funcionales.</w:t>
      </w:r>
    </w:p>
    <w:p w14:paraId="05B6FF94" w14:textId="77777777" w:rsidR="00AC5B10" w:rsidRPr="00AC5B10" w:rsidRDefault="00AC5B10" w:rsidP="00AC5B10">
      <w:pPr>
        <w:contextualSpacing/>
        <w:rPr>
          <w:bCs/>
        </w:rPr>
      </w:pPr>
    </w:p>
    <w:p w14:paraId="5877927A" w14:textId="77777777" w:rsidR="00AC5B10" w:rsidRPr="00AC5B10" w:rsidRDefault="00AC5B10" w:rsidP="00AC5B10">
      <w:pPr>
        <w:contextualSpacing/>
        <w:rPr>
          <w:bCs/>
        </w:rPr>
      </w:pPr>
      <w:r w:rsidRPr="00AC5B10">
        <w:rPr>
          <w:bCs/>
        </w:rPr>
        <w:t>Dentro de este universo de datos, otro elemento esencial es la comprensión y manejo de los diversos tipos de datos. Como un alfabeto diverso, estos tipos establecen las reglas para expresar y representar la información almacenada. Desde números y cadenas de texto, hasta fechas y lógica booleana, cada tipo de dato abre nuevas posibilidades para organizar, analizar y relacionar la información de manera significativa. Abrazar esta variedad de datos es un reto apasionante, pues permite una mejor comprensión del comportamiento de los registros y posibilita la realización de consultas y análisis más precisos y ajustados a las necesidades específicas.</w:t>
      </w:r>
    </w:p>
    <w:p w14:paraId="7E3B379F" w14:textId="77777777" w:rsidR="00AC5B10" w:rsidRPr="00AC5B10" w:rsidRDefault="00AC5B10" w:rsidP="00AC5B10">
      <w:pPr>
        <w:contextualSpacing/>
        <w:rPr>
          <w:bCs/>
        </w:rPr>
      </w:pPr>
    </w:p>
    <w:p w14:paraId="40D1BEC8" w14:textId="77777777" w:rsidR="00AC5B10" w:rsidRPr="00AC5B10" w:rsidRDefault="00AC5B10" w:rsidP="00AC5B10">
      <w:pPr>
        <w:contextualSpacing/>
        <w:rPr>
          <w:bCs/>
        </w:rPr>
      </w:pPr>
      <w:r w:rsidRPr="00AC5B10">
        <w:rPr>
          <w:bCs/>
        </w:rPr>
        <w:t>En la constante búsqueda de perfección y eficiencia, las funciones de agregado, lógicas, de texto y de fecha surgen como aliados imprescindibles. Estas funciones, verdaderas herramientas maestras, se convierten en el ingenio detrás del procesamiento de datos a gran escala. Ya sea para resumir información mediante sumatorias y promedios, para tomar decisiones basadas en condiciones lógicas, para manipular y transformar cadenas de texto, o incluso para rastrear y gestionar fechas relevantes, las funciones se convierten en el motor que impulsa el flujo de datos con precisión y efectividad. Así, adentrarse en el vasto conocimiento de estas funciones abre la puerta a un universo de posibilidades en el análisis y explotación de los datos almacenados en sistemas de gestión de bases de datos.</w:t>
      </w:r>
    </w:p>
    <w:p w14:paraId="4990C769" w14:textId="77777777" w:rsidR="00AC5B10" w:rsidRPr="00AC5B10" w:rsidRDefault="00AC5B10" w:rsidP="00AC5B10">
      <w:pPr>
        <w:contextualSpacing/>
        <w:rPr>
          <w:bCs/>
        </w:rPr>
      </w:pPr>
    </w:p>
    <w:p w14:paraId="48EFDF21" w14:textId="523EEF4B" w:rsidR="00B0609B" w:rsidRPr="00BC67AB" w:rsidRDefault="00AC5B10" w:rsidP="00AC5B10">
      <w:pPr>
        <w:contextualSpacing/>
        <w:rPr>
          <w:bCs/>
        </w:rPr>
      </w:pPr>
      <w:r w:rsidRPr="00AC5B10">
        <w:rPr>
          <w:bCs/>
        </w:rPr>
        <w:lastRenderedPageBreak/>
        <w:t>En resumen, este viaje académico a través del orden de procesamiento de consultas, los tipos de datos, los comandos SQL, las cláusulas, funciones de agregado, operadores lógicos, funciones de texto y de fecha, entre otras funciones, promete ser estimulante y enriquecedor. El dominio de estos temas no solo permitirá desenvolverse con destreza en el manejo de bases de datos, sino también desatará la creatividad para extraer el valor oculto en cada conjunto de información. Así, invito a adentrarnos juntos en este apasionante universo del procesamiento de datos, donde la lógica y la precisión se mezclan con el desafío constante de desvelar el significado que se esconde tras la maraña de números y letras, en pos de optimizar nuestros procesos y tomar decisiones fundamentadas.</w:t>
      </w:r>
    </w:p>
    <w:p w14:paraId="354FC670" w14:textId="77777777" w:rsidR="00B0609B" w:rsidRPr="00BC67AB" w:rsidRDefault="00B0609B" w:rsidP="00A76AA1">
      <w:pPr>
        <w:contextualSpacing/>
        <w:rPr>
          <w:bCs/>
        </w:rPr>
      </w:pPr>
    </w:p>
    <w:p w14:paraId="507C7B2C" w14:textId="77777777" w:rsidR="00AB2DF6" w:rsidRPr="00BC67AB" w:rsidRDefault="00AB2DF6" w:rsidP="00A76AA1">
      <w:pPr>
        <w:contextualSpacing/>
        <w:rPr>
          <w:bCs/>
        </w:rPr>
      </w:pPr>
    </w:p>
    <w:p w14:paraId="528E2192" w14:textId="77777777" w:rsidR="00AB2DF6" w:rsidRPr="00BC67AB" w:rsidRDefault="00AB2DF6" w:rsidP="00A76AA1">
      <w:pPr>
        <w:contextualSpacing/>
        <w:rPr>
          <w:bCs/>
        </w:rPr>
      </w:pPr>
    </w:p>
    <w:p w14:paraId="31AACF08" w14:textId="77777777" w:rsidR="00AB2DF6" w:rsidRDefault="00AB2DF6" w:rsidP="00A76AA1">
      <w:pPr>
        <w:contextualSpacing/>
        <w:rPr>
          <w:bCs/>
        </w:rPr>
      </w:pPr>
    </w:p>
    <w:p w14:paraId="000DAECC" w14:textId="77777777" w:rsidR="000E03F9" w:rsidRDefault="000E03F9" w:rsidP="00A76AA1">
      <w:pPr>
        <w:contextualSpacing/>
        <w:rPr>
          <w:bCs/>
        </w:rPr>
      </w:pPr>
    </w:p>
    <w:p w14:paraId="5DDC8930" w14:textId="77777777" w:rsidR="000E03F9" w:rsidRDefault="000E03F9" w:rsidP="00A76AA1">
      <w:pPr>
        <w:contextualSpacing/>
        <w:rPr>
          <w:bCs/>
        </w:rPr>
      </w:pPr>
    </w:p>
    <w:p w14:paraId="27AC8A2E" w14:textId="77777777" w:rsidR="000E03F9" w:rsidRDefault="000E03F9" w:rsidP="00A76AA1">
      <w:pPr>
        <w:contextualSpacing/>
        <w:rPr>
          <w:bCs/>
        </w:rPr>
      </w:pPr>
    </w:p>
    <w:p w14:paraId="59F9BFA4" w14:textId="77777777" w:rsidR="000E03F9" w:rsidRDefault="000E03F9" w:rsidP="00A76AA1">
      <w:pPr>
        <w:contextualSpacing/>
        <w:rPr>
          <w:bCs/>
        </w:rPr>
      </w:pPr>
    </w:p>
    <w:p w14:paraId="0EE36033" w14:textId="77777777" w:rsidR="000E03F9" w:rsidRDefault="000E03F9" w:rsidP="00A76AA1">
      <w:pPr>
        <w:contextualSpacing/>
        <w:rPr>
          <w:bCs/>
        </w:rPr>
      </w:pPr>
    </w:p>
    <w:p w14:paraId="272BF5EA" w14:textId="77777777" w:rsidR="000E03F9" w:rsidRDefault="000E03F9" w:rsidP="00A76AA1">
      <w:pPr>
        <w:contextualSpacing/>
        <w:rPr>
          <w:bCs/>
        </w:rPr>
      </w:pPr>
    </w:p>
    <w:p w14:paraId="149F6495" w14:textId="77777777" w:rsidR="000E03F9" w:rsidRDefault="000E03F9" w:rsidP="00A76AA1">
      <w:pPr>
        <w:contextualSpacing/>
        <w:rPr>
          <w:bCs/>
        </w:rPr>
      </w:pPr>
    </w:p>
    <w:p w14:paraId="24655509" w14:textId="77777777" w:rsidR="000E03F9" w:rsidRDefault="000E03F9" w:rsidP="00A76AA1">
      <w:pPr>
        <w:contextualSpacing/>
        <w:rPr>
          <w:bCs/>
        </w:rPr>
      </w:pPr>
    </w:p>
    <w:p w14:paraId="53A186F4" w14:textId="77777777" w:rsidR="000E03F9" w:rsidRDefault="000E03F9" w:rsidP="00A76AA1">
      <w:pPr>
        <w:contextualSpacing/>
        <w:rPr>
          <w:bCs/>
        </w:rPr>
      </w:pPr>
    </w:p>
    <w:p w14:paraId="37EA9D33" w14:textId="77777777" w:rsidR="000E03F9" w:rsidRDefault="000E03F9" w:rsidP="00A76AA1">
      <w:pPr>
        <w:contextualSpacing/>
        <w:rPr>
          <w:bCs/>
        </w:rPr>
      </w:pPr>
    </w:p>
    <w:p w14:paraId="39179896" w14:textId="77777777" w:rsidR="000E03F9" w:rsidRDefault="000E03F9" w:rsidP="00A76AA1">
      <w:pPr>
        <w:contextualSpacing/>
        <w:rPr>
          <w:bCs/>
        </w:rPr>
      </w:pPr>
    </w:p>
    <w:p w14:paraId="5870D53A" w14:textId="77777777" w:rsidR="000E03F9" w:rsidRDefault="000E03F9" w:rsidP="00A76AA1">
      <w:pPr>
        <w:contextualSpacing/>
        <w:rPr>
          <w:bCs/>
        </w:rPr>
      </w:pPr>
    </w:p>
    <w:p w14:paraId="4FDAFE59" w14:textId="77777777" w:rsidR="000E03F9" w:rsidRDefault="000E03F9" w:rsidP="00A76AA1">
      <w:pPr>
        <w:contextualSpacing/>
        <w:rPr>
          <w:bCs/>
        </w:rPr>
      </w:pPr>
    </w:p>
    <w:p w14:paraId="38C6CC50" w14:textId="77777777" w:rsidR="000E03F9" w:rsidRDefault="000E03F9" w:rsidP="00A76AA1">
      <w:pPr>
        <w:contextualSpacing/>
        <w:rPr>
          <w:bCs/>
        </w:rPr>
      </w:pPr>
    </w:p>
    <w:p w14:paraId="2ED6A329" w14:textId="77777777" w:rsidR="000E03F9" w:rsidRPr="00BC67AB" w:rsidRDefault="000E03F9" w:rsidP="00A76AA1">
      <w:pPr>
        <w:contextualSpacing/>
        <w:rPr>
          <w:bCs/>
        </w:rPr>
      </w:pPr>
    </w:p>
    <w:p w14:paraId="00D53C74" w14:textId="77777777" w:rsidR="00AB2DF6" w:rsidRPr="00BC67AB" w:rsidRDefault="00AB2DF6" w:rsidP="00A76AA1">
      <w:pPr>
        <w:contextualSpacing/>
        <w:rPr>
          <w:bCs/>
        </w:rPr>
      </w:pPr>
    </w:p>
    <w:p w14:paraId="0F7CD9C1" w14:textId="77777777" w:rsidR="00AB2DF6" w:rsidRPr="00BC67AB" w:rsidRDefault="00212908" w:rsidP="00A76AA1">
      <w:pPr>
        <w:tabs>
          <w:tab w:val="left" w:pos="3075"/>
        </w:tabs>
        <w:contextualSpacing/>
      </w:pPr>
      <w:r w:rsidRPr="00BC67AB">
        <w:rPr>
          <w:noProof/>
          <w:lang w:eastAsia="es-NI"/>
        </w:rPr>
        <w:lastRenderedPageBreak/>
        <mc:AlternateContent>
          <mc:Choice Requires="wpg">
            <w:drawing>
              <wp:anchor distT="0" distB="0" distL="114300" distR="114300" simplePos="0" relativeHeight="251666432" behindDoc="0" locked="0" layoutInCell="1" allowOverlap="1" wp14:anchorId="0AC80B2B" wp14:editId="6E84F6A4">
                <wp:simplePos x="0" y="0"/>
                <wp:positionH relativeFrom="column">
                  <wp:posOffset>-350520</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0518D" w14:textId="77777777" w:rsidR="00AB2DF6" w:rsidRPr="00BC67AB" w:rsidRDefault="00AB2DF6" w:rsidP="00A32AB9">
                              <w:pPr>
                                <w:pStyle w:val="Ttulo1"/>
                              </w:pPr>
                              <w:bookmarkStart w:id="8" w:name="_Toc46999615"/>
                              <w:bookmarkStart w:id="9" w:name="_Toc51942772"/>
                              <w:bookmarkStart w:id="10" w:name="_Toc142830241"/>
                              <w:r w:rsidRPr="00BC67AB">
                                <w:t>Desarrollo de Contenidos</w:t>
                              </w:r>
                              <w:bookmarkEnd w:id="8"/>
                              <w:bookmarkEnd w:id="9"/>
                              <w:bookmarkEnd w:id="10"/>
                              <w:r w:rsidRPr="00BC67AB">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AC80B2B" id="Grupo 23" o:spid="_x0000_s1034" style="position:absolute;left:0;text-align:left;margin-left:-27.6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ENhfM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970518D" w14:textId="77777777" w:rsidR="00AB2DF6" w:rsidRPr="00BC67AB" w:rsidRDefault="00AB2DF6" w:rsidP="00A32AB9">
                        <w:pPr>
                          <w:pStyle w:val="Ttulo1"/>
                        </w:pPr>
                        <w:bookmarkStart w:id="11" w:name="_Toc46999615"/>
                        <w:bookmarkStart w:id="12" w:name="_Toc51942772"/>
                        <w:bookmarkStart w:id="13" w:name="_Toc142830241"/>
                        <w:r w:rsidRPr="00BC67AB">
                          <w:t>Desarrollo de Contenidos</w:t>
                        </w:r>
                        <w:bookmarkEnd w:id="11"/>
                        <w:bookmarkEnd w:id="12"/>
                        <w:bookmarkEnd w:id="13"/>
                        <w:r w:rsidRPr="00BC67AB">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43BA69A7" w14:textId="77777777" w:rsidR="00AB2DF6" w:rsidRPr="00BC67AB" w:rsidRDefault="00AB2DF6" w:rsidP="00A76AA1">
      <w:pPr>
        <w:tabs>
          <w:tab w:val="left" w:pos="3075"/>
        </w:tabs>
        <w:contextualSpacing/>
      </w:pPr>
    </w:p>
    <w:p w14:paraId="3F1C6BF6" w14:textId="5C970884" w:rsidR="003B7FD7" w:rsidRPr="00BC67AB" w:rsidRDefault="003B7FD7" w:rsidP="00EB41F3">
      <w:pPr>
        <w:pStyle w:val="Ttulo2"/>
      </w:pPr>
      <w:bookmarkStart w:id="14" w:name="_Toc142830242"/>
      <w:r w:rsidRPr="00BC67AB">
        <w:t>Orden de Procesamiento de Consultas</w:t>
      </w:r>
      <w:bookmarkEnd w:id="14"/>
    </w:p>
    <w:p w14:paraId="46A28ADA" w14:textId="77777777" w:rsidR="00206F62" w:rsidRDefault="007B6046" w:rsidP="00436DA6">
      <w:r w:rsidRPr="007B6046">
        <w:t xml:space="preserve">En la mayoría de los </w:t>
      </w:r>
      <w:r w:rsidR="00AD39E8">
        <w:t>le</w:t>
      </w:r>
      <w:r w:rsidRPr="007B6046">
        <w:t>nguajes de programación las sentencias se ejecutan fro</w:t>
      </w:r>
      <w:r w:rsidR="00AD39E8">
        <w:t>m</w:t>
      </w:r>
      <w:r w:rsidRPr="007B6046">
        <w:t xml:space="preserve"> Top </w:t>
      </w:r>
      <w:r w:rsidR="00AD39E8">
        <w:t>to Butt</w:t>
      </w:r>
      <w:r w:rsidRPr="007B6046">
        <w:t xml:space="preserve">om, es decir, de arriba </w:t>
      </w:r>
      <w:r w:rsidR="00AD39E8">
        <w:t xml:space="preserve">hacia </w:t>
      </w:r>
      <w:r w:rsidRPr="007B6046">
        <w:t>aba</w:t>
      </w:r>
      <w:r w:rsidR="00AD39E8">
        <w:t>jo</w:t>
      </w:r>
      <w:r w:rsidRPr="007B6046">
        <w:t>. P</w:t>
      </w:r>
      <w:r w:rsidR="008E2E60">
        <w:t>rime</w:t>
      </w:r>
      <w:r w:rsidRPr="007B6046">
        <w:t>r</w:t>
      </w:r>
      <w:r w:rsidR="008E2E60">
        <w:t>o</w:t>
      </w:r>
      <w:r w:rsidRPr="007B6046">
        <w:t xml:space="preserve"> se ejecutarán las sentencias del código que se sitúen más arriba, después la siguiente, después la </w:t>
      </w:r>
      <w:r w:rsidR="00DB571B">
        <w:t xml:space="preserve">siguiente y </w:t>
      </w:r>
      <w:r w:rsidR="00DB571B" w:rsidRPr="007B6046">
        <w:t>así</w:t>
      </w:r>
      <w:r w:rsidRPr="007B6046">
        <w:t xml:space="preserve"> sucesivamente ha</w:t>
      </w:r>
      <w:r w:rsidR="000F6B5B">
        <w:t>sta</w:t>
      </w:r>
      <w:r w:rsidRPr="007B6046">
        <w:t xml:space="preserve"> que se determine el final del arch</w:t>
      </w:r>
      <w:r w:rsidR="000F6B5B">
        <w:t>ivo</w:t>
      </w:r>
      <w:r w:rsidRPr="007B6046">
        <w:t xml:space="preserve"> o nosotros le dictaminemos el final a mano.</w:t>
      </w:r>
      <w:r w:rsidR="008040AA">
        <w:t xml:space="preserve"> </w:t>
      </w:r>
      <w:r w:rsidR="00DE32C9">
        <w:t xml:space="preserve">Sin embargo </w:t>
      </w:r>
      <w:r w:rsidR="008040AA">
        <w:t>Sql</w:t>
      </w:r>
      <w:r w:rsidRPr="007B6046">
        <w:t xml:space="preserve"> Server ejecuta el conjunto de declaraciones en un orden lógico, lo que</w:t>
      </w:r>
      <w:r w:rsidR="00A939B1">
        <w:t xml:space="preserve"> diferencia </w:t>
      </w:r>
      <w:r w:rsidRPr="007B6046">
        <w:t>de la mayoría de los lenguajes de program</w:t>
      </w:r>
      <w:r w:rsidR="00A939B1">
        <w:t xml:space="preserve">ación </w:t>
      </w:r>
      <w:r w:rsidRPr="007B6046">
        <w:t xml:space="preserve">convenciones. </w:t>
      </w:r>
    </w:p>
    <w:p w14:paraId="2A11DC35" w14:textId="77777777" w:rsidR="00206F62" w:rsidRDefault="00206F62" w:rsidP="00436DA6"/>
    <w:p w14:paraId="49A3E329" w14:textId="77777777" w:rsidR="00BD5EA7" w:rsidRDefault="007B6046" w:rsidP="00436DA6">
      <w:r w:rsidRPr="007B6046">
        <w:t>SQL Server es único en esto ya que ejecuta las declaraciones en un orden predefinido conocido como Logical Que</w:t>
      </w:r>
      <w:r w:rsidR="00206F62">
        <w:t>rry</w:t>
      </w:r>
      <w:r w:rsidRPr="007B6046">
        <w:t xml:space="preserve"> Pr</w:t>
      </w:r>
      <w:r w:rsidR="00206F62">
        <w:t>oc</w:t>
      </w:r>
      <w:r w:rsidRPr="007B6046">
        <w:t>e</w:t>
      </w:r>
      <w:r w:rsidR="00206F62">
        <w:t>ss</w:t>
      </w:r>
      <w:r w:rsidRPr="007B6046">
        <w:t xml:space="preserve">ing Phase y que vamos a explicar a </w:t>
      </w:r>
      <w:r w:rsidR="00BD5EA7" w:rsidRPr="007B6046">
        <w:t>con</w:t>
      </w:r>
      <w:r w:rsidR="00BD5EA7">
        <w:t xml:space="preserve">tinuación </w:t>
      </w:r>
    </w:p>
    <w:p w14:paraId="6F04CA9B" w14:textId="77777777" w:rsidR="00BD5EA7" w:rsidRDefault="00BD5EA7" w:rsidP="00436DA6"/>
    <w:p w14:paraId="654D6C99" w14:textId="77777777" w:rsidR="00BD5EA7" w:rsidRPr="0037657F" w:rsidRDefault="00BD5EA7" w:rsidP="00436DA6">
      <w:pPr>
        <w:rPr>
          <w:b/>
          <w:bCs/>
        </w:rPr>
      </w:pPr>
      <w:r w:rsidRPr="0037657F">
        <w:rPr>
          <w:b/>
          <w:bCs/>
        </w:rPr>
        <w:t>Logical Querry Processing Phase</w:t>
      </w:r>
    </w:p>
    <w:p w14:paraId="2F0E4369" w14:textId="702E55F0" w:rsidR="00436DA6" w:rsidRDefault="00247610" w:rsidP="00436DA6">
      <w:r w:rsidRPr="00247610">
        <w:rPr>
          <w:noProof/>
        </w:rPr>
        <w:drawing>
          <wp:anchor distT="0" distB="0" distL="114300" distR="114300" simplePos="0" relativeHeight="251669504" behindDoc="1" locked="0" layoutInCell="1" allowOverlap="1" wp14:anchorId="72EDE877" wp14:editId="57F330AA">
            <wp:simplePos x="0" y="0"/>
            <wp:positionH relativeFrom="column">
              <wp:posOffset>1757548</wp:posOffset>
            </wp:positionH>
            <wp:positionV relativeFrom="paragraph">
              <wp:posOffset>1301742</wp:posOffset>
            </wp:positionV>
            <wp:extent cx="1460500" cy="2174240"/>
            <wp:effectExtent l="0" t="0" r="6350" b="0"/>
            <wp:wrapTight wrapText="bothSides">
              <wp:wrapPolygon edited="0">
                <wp:start x="0" y="0"/>
                <wp:lineTo x="0" y="21386"/>
                <wp:lineTo x="21412" y="21386"/>
                <wp:lineTo x="21412" y="0"/>
                <wp:lineTo x="0" y="0"/>
              </wp:wrapPolygon>
            </wp:wrapTight>
            <wp:docPr id="287987998"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87998" name="Imagen 1" descr="Texto&#10;&#10;Descripción generada automáticamente con confianza media"/>
                    <pic:cNvPicPr/>
                  </pic:nvPicPr>
                  <pic:blipFill>
                    <a:blip r:embed="rId16">
                      <a:extLst>
                        <a:ext uri="{28A0092B-C50C-407E-A947-70E740481C1C}">
                          <a14:useLocalDpi xmlns:a14="http://schemas.microsoft.com/office/drawing/2010/main" val="0"/>
                        </a:ext>
                      </a:extLst>
                    </a:blip>
                    <a:stretch>
                      <a:fillRect/>
                    </a:stretch>
                  </pic:blipFill>
                  <pic:spPr>
                    <a:xfrm>
                      <a:off x="0" y="0"/>
                      <a:ext cx="1460500" cy="2174240"/>
                    </a:xfrm>
                    <a:prstGeom prst="rect">
                      <a:avLst/>
                    </a:prstGeom>
                  </pic:spPr>
                </pic:pic>
              </a:graphicData>
            </a:graphic>
            <wp14:sizeRelH relativeFrom="page">
              <wp14:pctWidth>0</wp14:pctWidth>
            </wp14:sizeRelH>
            <wp14:sizeRelV relativeFrom="page">
              <wp14:pctHeight>0</wp14:pctHeight>
            </wp14:sizeRelV>
          </wp:anchor>
        </w:drawing>
      </w:r>
      <w:r w:rsidR="0037657F">
        <w:t>C</w:t>
      </w:r>
      <w:r w:rsidR="007B6046" w:rsidRPr="007B6046">
        <w:t>uando es</w:t>
      </w:r>
      <w:r w:rsidR="0037657F">
        <w:t>cri</w:t>
      </w:r>
      <w:r w:rsidR="007B6046" w:rsidRPr="007B6046">
        <w:t xml:space="preserve">bes una serie de comandos dentro de una query sql, estos comandos se dividen mediante una fase de procesamiento </w:t>
      </w:r>
      <w:r w:rsidR="00572EB5">
        <w:t>lógico</w:t>
      </w:r>
      <w:r w:rsidR="007B6046" w:rsidRPr="007B6046">
        <w:t xml:space="preserve">. </w:t>
      </w:r>
      <w:r w:rsidR="00572EB5">
        <w:t>C</w:t>
      </w:r>
      <w:r w:rsidR="007B6046" w:rsidRPr="007B6046">
        <w:t xml:space="preserve">ada fase genera una serie de tablas virtuales que alimentan a la siguiente </w:t>
      </w:r>
      <w:r w:rsidR="00C95B3E">
        <w:t>f</w:t>
      </w:r>
      <w:r w:rsidR="007B6046" w:rsidRPr="007B6046">
        <w:t>ase. P</w:t>
      </w:r>
      <w:r w:rsidR="00C95B3E">
        <w:t>or</w:t>
      </w:r>
      <w:r w:rsidR="007B6046" w:rsidRPr="007B6046">
        <w:t xml:space="preserve"> supuesto, dichas tablas </w:t>
      </w:r>
      <w:r w:rsidR="00C95B3E">
        <w:t>virtuales</w:t>
      </w:r>
      <w:r w:rsidR="007B6046" w:rsidRPr="007B6046">
        <w:t xml:space="preserve"> no son visibles por los administradores. Las fases y su orden de ejecución son las siguientes.</w:t>
      </w:r>
    </w:p>
    <w:p w14:paraId="11869549" w14:textId="3D834657" w:rsidR="00247610" w:rsidRDefault="00247610" w:rsidP="00436DA6"/>
    <w:p w14:paraId="5EDC5CFE" w14:textId="77777777" w:rsidR="00247610" w:rsidRDefault="00247610" w:rsidP="00436DA6"/>
    <w:p w14:paraId="5A8CE496" w14:textId="77777777" w:rsidR="00247610" w:rsidRPr="00BC67AB" w:rsidRDefault="00247610" w:rsidP="00436DA6"/>
    <w:p w14:paraId="24B646C3" w14:textId="77777777" w:rsidR="00436DA6" w:rsidRDefault="00436DA6" w:rsidP="00436DA6"/>
    <w:p w14:paraId="7080C336" w14:textId="77777777" w:rsidR="00247610" w:rsidRDefault="00247610" w:rsidP="00436DA6"/>
    <w:p w14:paraId="75893D72" w14:textId="77777777" w:rsidR="00247610" w:rsidRPr="00BC67AB" w:rsidRDefault="00247610" w:rsidP="00436DA6"/>
    <w:p w14:paraId="72E27AF8" w14:textId="77777777" w:rsidR="00247610" w:rsidRPr="00BC67AB" w:rsidRDefault="00247610" w:rsidP="00436DA6"/>
    <w:p w14:paraId="4066825A" w14:textId="43923F66" w:rsidR="003B7FD7" w:rsidRPr="00BC67AB" w:rsidRDefault="003B7FD7" w:rsidP="00EB41F3">
      <w:pPr>
        <w:pStyle w:val="Ttulo2"/>
      </w:pPr>
      <w:bookmarkStart w:id="15" w:name="_Toc142830243"/>
      <w:r w:rsidRPr="00BC67AB">
        <w:lastRenderedPageBreak/>
        <w:t>Tipos de Datos</w:t>
      </w:r>
      <w:bookmarkEnd w:id="15"/>
    </w:p>
    <w:p w14:paraId="2275D129" w14:textId="77777777" w:rsidR="00436DA6" w:rsidRPr="00BC67AB" w:rsidRDefault="00436DA6" w:rsidP="00436DA6"/>
    <w:p w14:paraId="6AE4A54E" w14:textId="77777777" w:rsidR="001B3504" w:rsidRDefault="001B3504" w:rsidP="001B3504">
      <w:r>
        <w:t>En SQL Server, una columna, variable y parámetro contiene un valor asociado con un tipo, o también conocido como tipo de datos. Un tipo de datos es un atributo que especifica el tipo de datos que estos objetos pueden almacenar. Puede ser un número entero, una cadena de caracteres, un valor monetario, una fecha y hora, etc.</w:t>
      </w:r>
    </w:p>
    <w:p w14:paraId="60A6A3DC" w14:textId="77777777" w:rsidR="001B3504" w:rsidRDefault="001B3504" w:rsidP="001B3504"/>
    <w:p w14:paraId="39C571A9" w14:textId="5CA2A926" w:rsidR="00436DA6" w:rsidRDefault="00FA0694" w:rsidP="001B3504">
      <w:r w:rsidRPr="00367889">
        <w:rPr>
          <w:noProof/>
        </w:rPr>
        <w:drawing>
          <wp:anchor distT="0" distB="0" distL="114300" distR="114300" simplePos="0" relativeHeight="251670528" behindDoc="1" locked="0" layoutInCell="1" allowOverlap="1" wp14:anchorId="65F04566" wp14:editId="3BB163E8">
            <wp:simplePos x="0" y="0"/>
            <wp:positionH relativeFrom="column">
              <wp:posOffset>-60960</wp:posOffset>
            </wp:positionH>
            <wp:positionV relativeFrom="paragraph">
              <wp:posOffset>899795</wp:posOffset>
            </wp:positionV>
            <wp:extent cx="5612130" cy="3389630"/>
            <wp:effectExtent l="0" t="0" r="7620" b="1270"/>
            <wp:wrapTight wrapText="bothSides">
              <wp:wrapPolygon edited="0">
                <wp:start x="0" y="0"/>
                <wp:lineTo x="0" y="21487"/>
                <wp:lineTo x="21556" y="21487"/>
                <wp:lineTo x="21556" y="0"/>
                <wp:lineTo x="0" y="0"/>
              </wp:wrapPolygon>
            </wp:wrapTight>
            <wp:docPr id="208226691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6911" name="Imagen 1" descr="Interfaz de usuario gráfica&#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5612130" cy="3389630"/>
                    </a:xfrm>
                    <a:prstGeom prst="rect">
                      <a:avLst/>
                    </a:prstGeom>
                  </pic:spPr>
                </pic:pic>
              </a:graphicData>
            </a:graphic>
            <wp14:sizeRelH relativeFrom="page">
              <wp14:pctWidth>0</wp14:pctWidth>
            </wp14:sizeRelH>
            <wp14:sizeRelV relativeFrom="page">
              <wp14:pctHeight>0</wp14:pctHeight>
            </wp14:sizeRelV>
          </wp:anchor>
        </w:drawing>
      </w:r>
      <w:r w:rsidR="001B3504">
        <w:t>SQL Server proporciona una lista de tipos de datos que puedes usar al momento de definir por ejemplo una columna o declarar una variable.</w:t>
      </w:r>
      <w:r>
        <w:t xml:space="preserve"> </w:t>
      </w:r>
      <w:r w:rsidR="001B3504">
        <w:t>A continuación, se ilustra el sistema de tipos de datos de SQL Server:</w:t>
      </w:r>
    </w:p>
    <w:p w14:paraId="3ED25424" w14:textId="77777777" w:rsidR="00A964EA" w:rsidRDefault="00A964EA" w:rsidP="00A964EA">
      <w:r>
        <w:t>Ten en cuenta que SQL Server eliminará los tipos de datos ntext, text e image en su versión futura. Por lo tanto, debes evitar usar estos tipos de datos y usar los tipos de datos nvarchar(max), varchar(max) y varbinary(max) en su lugar.</w:t>
      </w:r>
    </w:p>
    <w:p w14:paraId="25F2BA9A" w14:textId="77777777" w:rsidR="00A964EA" w:rsidRDefault="00A964EA" w:rsidP="00A964EA"/>
    <w:p w14:paraId="0CC2EFF7" w14:textId="77777777" w:rsidR="00FA0694" w:rsidRDefault="00FA0694" w:rsidP="00A964EA"/>
    <w:p w14:paraId="6BED7165" w14:textId="77777777" w:rsidR="00A964EA" w:rsidRPr="008815CE" w:rsidRDefault="00A964EA" w:rsidP="00A964EA">
      <w:pPr>
        <w:rPr>
          <w:b/>
          <w:bCs/>
        </w:rPr>
      </w:pPr>
      <w:r w:rsidRPr="008815CE">
        <w:rPr>
          <w:b/>
          <w:bCs/>
        </w:rPr>
        <w:lastRenderedPageBreak/>
        <w:t>Tipos de datos numéricos exactos</w:t>
      </w:r>
    </w:p>
    <w:p w14:paraId="79CCDBD4" w14:textId="50D9DE45" w:rsidR="00A964EA" w:rsidRDefault="00A964EA" w:rsidP="00A964EA">
      <w:r>
        <w:t>Los tipos de datos numéricos exactos almacenan números exactos, como números enteros, decimales o monetarios.</w:t>
      </w:r>
    </w:p>
    <w:p w14:paraId="431A5B56" w14:textId="77777777" w:rsidR="00A964EA" w:rsidRDefault="00A964EA" w:rsidP="005A7A23">
      <w:pPr>
        <w:pStyle w:val="Prrafodelista"/>
        <w:numPr>
          <w:ilvl w:val="0"/>
          <w:numId w:val="1"/>
        </w:numPr>
      </w:pPr>
      <w:r w:rsidRPr="005A7A23">
        <w:t>El bit almacena uno de los tres valores siguientes</w:t>
      </w:r>
      <w:r>
        <w:t>: 0, 1 y NULL</w:t>
      </w:r>
    </w:p>
    <w:p w14:paraId="652ECDE1" w14:textId="77777777" w:rsidR="00A964EA" w:rsidRDefault="00A964EA" w:rsidP="005A7A23">
      <w:pPr>
        <w:pStyle w:val="Prrafodelista"/>
        <w:numPr>
          <w:ilvl w:val="0"/>
          <w:numId w:val="1"/>
        </w:numPr>
      </w:pPr>
      <w:r>
        <w:t>Los tipos de datos int, bigint, smallint y tinyint almacenan datos enteros.</w:t>
      </w:r>
    </w:p>
    <w:p w14:paraId="4F9D1032" w14:textId="77777777" w:rsidR="00A964EA" w:rsidRDefault="00A964EA" w:rsidP="005A7A23">
      <w:pPr>
        <w:pStyle w:val="Prrafodelista"/>
        <w:numPr>
          <w:ilvl w:val="0"/>
          <w:numId w:val="1"/>
        </w:numPr>
      </w:pPr>
      <w:r>
        <w:t>Los tipos de datos decimal y numeric almacenan números que tienen precisión y escala fijas. Ten en cuenta que decimal y numeric son sinónimos.</w:t>
      </w:r>
    </w:p>
    <w:p w14:paraId="578337BD" w14:textId="77777777" w:rsidR="00A964EA" w:rsidRDefault="00A964EA" w:rsidP="005A7A23">
      <w:pPr>
        <w:pStyle w:val="Prrafodelista"/>
        <w:numPr>
          <w:ilvl w:val="0"/>
          <w:numId w:val="1"/>
        </w:numPr>
      </w:pPr>
      <w:r>
        <w:t>Los tipos de datos money y smallmoney almacenan valores de moneda.</w:t>
      </w:r>
    </w:p>
    <w:p w14:paraId="280A15B4" w14:textId="77777777" w:rsidR="005A7A23" w:rsidRDefault="005A7A23" w:rsidP="00A964EA"/>
    <w:p w14:paraId="5FFE24E0" w14:textId="6CEBAAF3" w:rsidR="00A964EA" w:rsidRPr="005A7A23" w:rsidRDefault="00A964EA" w:rsidP="00A964EA">
      <w:pPr>
        <w:rPr>
          <w:b/>
          <w:bCs/>
        </w:rPr>
      </w:pPr>
      <w:r w:rsidRPr="005A7A23">
        <w:rPr>
          <w:b/>
          <w:bCs/>
        </w:rPr>
        <w:t>Tipos de datos numéricos aproximados</w:t>
      </w:r>
    </w:p>
    <w:p w14:paraId="33D98FB3" w14:textId="77777777" w:rsidR="00A964EA" w:rsidRDefault="00A964EA" w:rsidP="00A964EA">
      <w:r>
        <w:t>El tipo de datos numérico aproximado almacena datos numéricos de punto flotante. A menudo se utilizan en cálculos científicos.</w:t>
      </w:r>
    </w:p>
    <w:p w14:paraId="3C6A9633" w14:textId="77777777" w:rsidR="00A964EA" w:rsidRDefault="00A964EA" w:rsidP="00A964EA"/>
    <w:p w14:paraId="60110A00" w14:textId="77777777" w:rsidR="00A964EA" w:rsidRPr="008815CE" w:rsidRDefault="00A964EA" w:rsidP="00A964EA">
      <w:pPr>
        <w:rPr>
          <w:b/>
          <w:bCs/>
        </w:rPr>
      </w:pPr>
      <w:r w:rsidRPr="008815CE">
        <w:rPr>
          <w:b/>
          <w:bCs/>
        </w:rPr>
        <w:t>Tipos de datos de fecha y hora</w:t>
      </w:r>
    </w:p>
    <w:p w14:paraId="08B99C49" w14:textId="77777777" w:rsidR="00A964EA" w:rsidRDefault="00A964EA" w:rsidP="00A964EA">
      <w:r>
        <w:t>Los tipos de datos de fecha y hora almacenan fechas y datos de hora. Si desarrollas una nueva aplicación, debes utilizar los tipos de datos time, date, datetime2 y datetimeoffset. Porque estos tipos se alinean con el estándar SQL y son más portátiles. Además, time, datetime2 y datetimeoffset tienen más segundos de precisión y datetimeoffset admite la zona horaria.</w:t>
      </w:r>
    </w:p>
    <w:p w14:paraId="53AD60C7" w14:textId="77777777" w:rsidR="00A964EA" w:rsidRDefault="00A964EA" w:rsidP="00A964EA"/>
    <w:p w14:paraId="3D669E57" w14:textId="77777777" w:rsidR="00A964EA" w:rsidRPr="008F2D5B" w:rsidRDefault="00A964EA" w:rsidP="00A964EA">
      <w:pPr>
        <w:rPr>
          <w:b/>
          <w:bCs/>
        </w:rPr>
      </w:pPr>
      <w:r w:rsidRPr="008F2D5B">
        <w:rPr>
          <w:b/>
          <w:bCs/>
        </w:rPr>
        <w:t>Tipos de datos de cadenas de caracteres</w:t>
      </w:r>
    </w:p>
    <w:p w14:paraId="24D54699" w14:textId="77777777" w:rsidR="00A964EA" w:rsidRDefault="00A964EA" w:rsidP="00A964EA">
      <w:r>
        <w:t>Los tipos de datos de cadenas de caracteres permiten almacenar datos de longitud fija (char) o de longitud variable (varchar). El tipo de datos de texto puede almacenar datos no Unicode en la página de códigos del servidor.</w:t>
      </w:r>
    </w:p>
    <w:p w14:paraId="25023101" w14:textId="77777777" w:rsidR="00A964EA" w:rsidRDefault="00A964EA" w:rsidP="00A964EA"/>
    <w:p w14:paraId="601EA989" w14:textId="77777777" w:rsidR="00A964EA" w:rsidRPr="008815CE" w:rsidRDefault="00A964EA" w:rsidP="00A964EA">
      <w:pPr>
        <w:rPr>
          <w:b/>
          <w:bCs/>
        </w:rPr>
      </w:pPr>
      <w:r w:rsidRPr="008815CE">
        <w:rPr>
          <w:b/>
          <w:bCs/>
        </w:rPr>
        <w:t>Tipos de datos de cadena de caracteres Unicode</w:t>
      </w:r>
    </w:p>
    <w:p w14:paraId="1E622AC0" w14:textId="49D4E978" w:rsidR="00A964EA" w:rsidRDefault="00A964EA" w:rsidP="00A964EA">
      <w:r>
        <w:t>Los tipos de datos de cadena de caracteres Unicode almacenan datos de caracteres Unicode de longitud fija (nchar) o de longitud variable (nvarchar).</w:t>
      </w:r>
    </w:p>
    <w:p w14:paraId="370EBD1A" w14:textId="77777777" w:rsidR="00A964EA" w:rsidRPr="00A964EA" w:rsidRDefault="00A964EA" w:rsidP="00A964EA">
      <w:pPr>
        <w:rPr>
          <w:b/>
          <w:bCs/>
        </w:rPr>
      </w:pPr>
      <w:r w:rsidRPr="00A964EA">
        <w:rPr>
          <w:b/>
          <w:bCs/>
        </w:rPr>
        <w:lastRenderedPageBreak/>
        <w:t>Tipos de datos de cadenas binarias</w:t>
      </w:r>
    </w:p>
    <w:p w14:paraId="2D337106" w14:textId="1436F331" w:rsidR="00436DA6" w:rsidRDefault="00A964EA" w:rsidP="00436DA6">
      <w:r>
        <w:t>Los tipos de datos binarios almacenan datos binarios de longitud fija y variable.</w:t>
      </w:r>
    </w:p>
    <w:p w14:paraId="27EC46B5" w14:textId="77777777" w:rsidR="000E1B00" w:rsidRDefault="000E1B00" w:rsidP="00436DA6"/>
    <w:p w14:paraId="69D5C3A1" w14:textId="7C2900E5" w:rsidR="000E1B00" w:rsidRDefault="00000000" w:rsidP="00436DA6">
      <w:hyperlink r:id="rId18" w:history="1">
        <w:r w:rsidR="000E1B00" w:rsidRPr="006F455C">
          <w:rPr>
            <w:rStyle w:val="Hipervnculo"/>
          </w:rPr>
          <w:t>Consultar</w:t>
        </w:r>
      </w:hyperlink>
      <w:r w:rsidR="0051495D">
        <w:t xml:space="preserve"> </w:t>
      </w:r>
    </w:p>
    <w:p w14:paraId="67B90289" w14:textId="77777777" w:rsidR="000E1B00" w:rsidRPr="00BC67AB" w:rsidRDefault="000E1B00" w:rsidP="00436DA6"/>
    <w:p w14:paraId="37A38EA9" w14:textId="579D2B48" w:rsidR="003B7FD7" w:rsidRPr="00BC67AB" w:rsidRDefault="003B7FD7" w:rsidP="00EB41F3">
      <w:pPr>
        <w:pStyle w:val="Ttulo2"/>
      </w:pPr>
      <w:bookmarkStart w:id="16" w:name="_Toc142830244"/>
      <w:r w:rsidRPr="00BC67AB">
        <w:t>Comandos SQL para manipulación de registros</w:t>
      </w:r>
      <w:bookmarkEnd w:id="16"/>
    </w:p>
    <w:p w14:paraId="18A4CCAD" w14:textId="24BBE717" w:rsidR="003B7FD7" w:rsidRPr="00FA0694" w:rsidRDefault="003B7FD7" w:rsidP="00DD3E67">
      <w:pPr>
        <w:pStyle w:val="Ttulo3"/>
      </w:pPr>
      <w:bookmarkStart w:id="17" w:name="_Toc142830245"/>
      <w:r w:rsidRPr="00FA0694">
        <w:t>Comando SELECT FROM</w:t>
      </w:r>
      <w:bookmarkEnd w:id="17"/>
    </w:p>
    <w:p w14:paraId="6994319B" w14:textId="014B9A62" w:rsidR="00436DA6" w:rsidRPr="0024705F" w:rsidRDefault="0024705F" w:rsidP="00436DA6">
      <w:r w:rsidRPr="0024705F">
        <w:t>La instrucción SELECT en SQL se usa para recuperar datos de una base de datos relacional</w:t>
      </w:r>
    </w:p>
    <w:tbl>
      <w:tblPr>
        <w:tblW w:w="8624" w:type="dxa"/>
        <w:tblInd w:w="-8" w:type="dxa"/>
        <w:tblBorders>
          <w:top w:val="single" w:sz="6" w:space="0" w:color="EAEDF2"/>
          <w:left w:val="single" w:sz="6" w:space="0" w:color="EAEDF2"/>
          <w:bottom w:val="single" w:sz="6" w:space="0" w:color="EAEDF2"/>
          <w:right w:val="single" w:sz="6" w:space="0" w:color="EAEDF2"/>
        </w:tblBorders>
        <w:shd w:val="clear" w:color="auto" w:fill="FFFFFF"/>
        <w:tblCellMar>
          <w:top w:w="15" w:type="dxa"/>
          <w:left w:w="15" w:type="dxa"/>
          <w:bottom w:w="15" w:type="dxa"/>
          <w:right w:w="15" w:type="dxa"/>
        </w:tblCellMar>
        <w:tblLook w:val="04A0" w:firstRow="1" w:lastRow="0" w:firstColumn="1" w:lastColumn="0" w:noHBand="0" w:noVBand="1"/>
      </w:tblPr>
      <w:tblGrid>
        <w:gridCol w:w="2953"/>
        <w:gridCol w:w="5671"/>
      </w:tblGrid>
      <w:tr w:rsidR="002E658A" w:rsidRPr="002E658A" w14:paraId="30A8FBDC" w14:textId="77777777" w:rsidTr="002E658A">
        <w:trPr>
          <w:tblHeader/>
        </w:trPr>
        <w:tc>
          <w:tcPr>
            <w:tcW w:w="0" w:type="auto"/>
            <w:tcBorders>
              <w:top w:val="single" w:sz="6" w:space="0" w:color="454D55"/>
              <w:left w:val="single" w:sz="6" w:space="0" w:color="454D55"/>
              <w:bottom w:val="single" w:sz="12" w:space="0" w:color="454D55"/>
              <w:right w:val="single" w:sz="6" w:space="0" w:color="454D55"/>
            </w:tcBorders>
            <w:shd w:val="clear" w:color="auto" w:fill="343A40"/>
            <w:vAlign w:val="bottom"/>
            <w:hideMark/>
          </w:tcPr>
          <w:p w14:paraId="05DF4D14" w14:textId="77777777" w:rsidR="002E658A" w:rsidRPr="002E658A" w:rsidRDefault="002E658A" w:rsidP="002E658A">
            <w:pPr>
              <w:rPr>
                <w:b/>
                <w:bCs/>
              </w:rPr>
            </w:pPr>
            <w:r w:rsidRPr="002E658A">
              <w:rPr>
                <w:b/>
                <w:bCs/>
              </w:rPr>
              <w:t>Numero de Columnas</w:t>
            </w:r>
          </w:p>
        </w:tc>
        <w:tc>
          <w:tcPr>
            <w:tcW w:w="5671" w:type="dxa"/>
            <w:tcBorders>
              <w:top w:val="single" w:sz="6" w:space="0" w:color="454D55"/>
              <w:left w:val="single" w:sz="6" w:space="0" w:color="454D55"/>
              <w:bottom w:val="single" w:sz="12" w:space="0" w:color="454D55"/>
              <w:right w:val="single" w:sz="6" w:space="0" w:color="454D55"/>
            </w:tcBorders>
            <w:shd w:val="clear" w:color="auto" w:fill="343A40"/>
            <w:vAlign w:val="bottom"/>
            <w:hideMark/>
          </w:tcPr>
          <w:p w14:paraId="629CB3C2" w14:textId="77777777" w:rsidR="002E658A" w:rsidRPr="002E658A" w:rsidRDefault="002E658A" w:rsidP="002E658A">
            <w:pPr>
              <w:rPr>
                <w:b/>
                <w:bCs/>
              </w:rPr>
            </w:pPr>
            <w:r w:rsidRPr="002E658A">
              <w:rPr>
                <w:b/>
                <w:bCs/>
              </w:rPr>
              <w:t>Sintaxis SQL</w:t>
            </w:r>
          </w:p>
        </w:tc>
      </w:tr>
      <w:tr w:rsidR="002E658A" w:rsidRPr="008F2D5B" w14:paraId="174FFB4D" w14:textId="77777777" w:rsidTr="002E658A">
        <w:tc>
          <w:tcPr>
            <w:tcW w:w="0" w:type="auto"/>
            <w:tcBorders>
              <w:top w:val="single" w:sz="6" w:space="0" w:color="EAEDF2"/>
              <w:left w:val="single" w:sz="6" w:space="0" w:color="EAEDF2"/>
              <w:bottom w:val="single" w:sz="6" w:space="0" w:color="EAEDF2"/>
              <w:right w:val="single" w:sz="6" w:space="0" w:color="EAEDF2"/>
            </w:tcBorders>
            <w:shd w:val="clear" w:color="auto" w:fill="FFFFFF"/>
            <w:hideMark/>
          </w:tcPr>
          <w:p w14:paraId="5DD2ED5A" w14:textId="77777777" w:rsidR="002E658A" w:rsidRPr="002E658A" w:rsidRDefault="002E658A" w:rsidP="002E658A">
            <w:pPr>
              <w:rPr>
                <w:b/>
                <w:bCs/>
              </w:rPr>
            </w:pPr>
            <w:r w:rsidRPr="002E658A">
              <w:rPr>
                <w:b/>
                <w:bCs/>
              </w:rPr>
              <w:t>1</w:t>
            </w:r>
          </w:p>
        </w:tc>
        <w:tc>
          <w:tcPr>
            <w:tcW w:w="5671" w:type="dxa"/>
            <w:tcBorders>
              <w:top w:val="single" w:sz="6" w:space="0" w:color="EAEDF2"/>
              <w:left w:val="single" w:sz="6" w:space="0" w:color="EAEDF2"/>
              <w:bottom w:val="single" w:sz="6" w:space="0" w:color="EAEDF2"/>
              <w:right w:val="single" w:sz="6" w:space="0" w:color="EAEDF2"/>
            </w:tcBorders>
            <w:shd w:val="clear" w:color="auto" w:fill="FFFFFF"/>
            <w:hideMark/>
          </w:tcPr>
          <w:p w14:paraId="7FE88C01" w14:textId="77777777" w:rsidR="002E658A" w:rsidRPr="002E658A" w:rsidRDefault="002E658A" w:rsidP="002E658A">
            <w:pPr>
              <w:rPr>
                <w:b/>
                <w:bCs/>
                <w:lang w:val="en-US"/>
              </w:rPr>
            </w:pPr>
            <w:r w:rsidRPr="002E658A">
              <w:rPr>
                <w:b/>
                <w:bCs/>
                <w:lang w:val="en-US"/>
              </w:rPr>
              <w:t>SELECT "column_name" FROM "table_name";</w:t>
            </w:r>
          </w:p>
        </w:tc>
      </w:tr>
      <w:tr w:rsidR="002E658A" w:rsidRPr="008F2D5B" w14:paraId="52E400B2" w14:textId="77777777" w:rsidTr="002E658A">
        <w:tc>
          <w:tcPr>
            <w:tcW w:w="0" w:type="auto"/>
            <w:tcBorders>
              <w:top w:val="single" w:sz="6" w:space="0" w:color="EAEDF2"/>
              <w:left w:val="single" w:sz="6" w:space="0" w:color="EAEDF2"/>
              <w:bottom w:val="single" w:sz="6" w:space="0" w:color="EAEDF2"/>
              <w:right w:val="single" w:sz="6" w:space="0" w:color="EAEDF2"/>
            </w:tcBorders>
            <w:shd w:val="clear" w:color="auto" w:fill="FFFFFF"/>
            <w:hideMark/>
          </w:tcPr>
          <w:p w14:paraId="7268730A" w14:textId="77777777" w:rsidR="002E658A" w:rsidRPr="002E658A" w:rsidRDefault="002E658A" w:rsidP="002E658A">
            <w:pPr>
              <w:rPr>
                <w:b/>
                <w:bCs/>
              </w:rPr>
            </w:pPr>
            <w:r w:rsidRPr="002E658A">
              <w:rPr>
                <w:b/>
                <w:bCs/>
              </w:rPr>
              <w:t>Más de una columna</w:t>
            </w:r>
          </w:p>
        </w:tc>
        <w:tc>
          <w:tcPr>
            <w:tcW w:w="5671" w:type="dxa"/>
            <w:tcBorders>
              <w:top w:val="single" w:sz="6" w:space="0" w:color="EAEDF2"/>
              <w:left w:val="single" w:sz="6" w:space="0" w:color="EAEDF2"/>
              <w:bottom w:val="single" w:sz="6" w:space="0" w:color="EAEDF2"/>
              <w:right w:val="single" w:sz="6" w:space="0" w:color="EAEDF2"/>
            </w:tcBorders>
            <w:shd w:val="clear" w:color="auto" w:fill="FFFFFF"/>
            <w:hideMark/>
          </w:tcPr>
          <w:p w14:paraId="2C123E12" w14:textId="77777777" w:rsidR="002E658A" w:rsidRPr="002E658A" w:rsidRDefault="002E658A" w:rsidP="002E658A">
            <w:pPr>
              <w:rPr>
                <w:b/>
                <w:bCs/>
                <w:lang w:val="en-US"/>
              </w:rPr>
            </w:pPr>
            <w:r w:rsidRPr="002E658A">
              <w:rPr>
                <w:b/>
                <w:bCs/>
                <w:lang w:val="en-US"/>
              </w:rPr>
              <w:t>SELECT "column_name1", "column_name2" FROM "table_name";</w:t>
            </w:r>
          </w:p>
        </w:tc>
      </w:tr>
      <w:tr w:rsidR="002E658A" w:rsidRPr="002E658A" w14:paraId="4A966FA4" w14:textId="77777777" w:rsidTr="002E658A">
        <w:tc>
          <w:tcPr>
            <w:tcW w:w="0" w:type="auto"/>
            <w:tcBorders>
              <w:top w:val="single" w:sz="6" w:space="0" w:color="EAEDF2"/>
              <w:left w:val="single" w:sz="6" w:space="0" w:color="EAEDF2"/>
              <w:bottom w:val="single" w:sz="6" w:space="0" w:color="EAEDF2"/>
              <w:right w:val="single" w:sz="6" w:space="0" w:color="EAEDF2"/>
            </w:tcBorders>
            <w:shd w:val="clear" w:color="auto" w:fill="FFFFFF"/>
            <w:hideMark/>
          </w:tcPr>
          <w:p w14:paraId="0FFB836F" w14:textId="77777777" w:rsidR="002E658A" w:rsidRPr="002E658A" w:rsidRDefault="002E658A" w:rsidP="002E658A">
            <w:pPr>
              <w:rPr>
                <w:b/>
                <w:bCs/>
              </w:rPr>
            </w:pPr>
            <w:r w:rsidRPr="002E658A">
              <w:rPr>
                <w:b/>
                <w:bCs/>
              </w:rPr>
              <w:t>Todas las columnas</w:t>
            </w:r>
          </w:p>
        </w:tc>
        <w:tc>
          <w:tcPr>
            <w:tcW w:w="5671" w:type="dxa"/>
            <w:tcBorders>
              <w:top w:val="single" w:sz="6" w:space="0" w:color="EAEDF2"/>
              <w:left w:val="single" w:sz="6" w:space="0" w:color="EAEDF2"/>
              <w:bottom w:val="single" w:sz="6" w:space="0" w:color="EAEDF2"/>
              <w:right w:val="single" w:sz="6" w:space="0" w:color="EAEDF2"/>
            </w:tcBorders>
            <w:shd w:val="clear" w:color="auto" w:fill="FFFFFF"/>
            <w:hideMark/>
          </w:tcPr>
          <w:p w14:paraId="3EEDF9D6" w14:textId="77777777" w:rsidR="002E658A" w:rsidRPr="002E658A" w:rsidRDefault="002E658A" w:rsidP="002E658A">
            <w:pPr>
              <w:rPr>
                <w:b/>
                <w:bCs/>
              </w:rPr>
            </w:pPr>
            <w:r w:rsidRPr="002E658A">
              <w:rPr>
                <w:b/>
                <w:bCs/>
              </w:rPr>
              <w:t>SELECT * FROM "table_name";</w:t>
            </w:r>
          </w:p>
        </w:tc>
      </w:tr>
    </w:tbl>
    <w:p w14:paraId="40862925" w14:textId="77777777" w:rsidR="0024705F" w:rsidRPr="0024705F" w:rsidRDefault="0024705F" w:rsidP="00436DA6"/>
    <w:p w14:paraId="0C2689E7" w14:textId="77777777" w:rsidR="008D29AF" w:rsidRDefault="008D29AF" w:rsidP="008D29AF">
      <w:r>
        <w:t>"table_name" es el nombre de la tabla donde se almacenan los datos, y "column_name" es el nombre de la columna que contiene los datos que se recuperarán.</w:t>
      </w:r>
    </w:p>
    <w:p w14:paraId="3D850A08" w14:textId="77777777" w:rsidR="008D29AF" w:rsidRDefault="008D29AF" w:rsidP="008D29AF"/>
    <w:p w14:paraId="33DEA7B4" w14:textId="77777777" w:rsidR="008D29AF" w:rsidRDefault="008D29AF" w:rsidP="008D29AF">
      <w:r>
        <w:t>Para seleccionar más de una columna, agregue una coma al nombre de la columna anterior y luego agregue el nombre de la columna. Si está seleccionando tres columnas, la sintaxis será,</w:t>
      </w:r>
    </w:p>
    <w:p w14:paraId="7FD47336" w14:textId="77777777" w:rsidR="008D29AF" w:rsidRDefault="008D29AF" w:rsidP="008D29AF"/>
    <w:p w14:paraId="1454E21F" w14:textId="77777777" w:rsidR="008D29AF" w:rsidRDefault="008D29AF" w:rsidP="008D29AF">
      <w:r>
        <w:t>SELECT "column_name1", "column_name2", "column_name3" FROM "table_name";</w:t>
      </w:r>
    </w:p>
    <w:p w14:paraId="17736A59" w14:textId="04EC1BFC" w:rsidR="008D29AF" w:rsidRDefault="008D29AF" w:rsidP="008D29AF"/>
    <w:p w14:paraId="41C39CD1" w14:textId="1F61421E" w:rsidR="008D29AF" w:rsidRDefault="008D29AF" w:rsidP="008D29AF">
      <w:r>
        <w:t>Ten en cuenta que no hay una coma después de la última columna seleccionada.</w:t>
      </w:r>
    </w:p>
    <w:p w14:paraId="0863D885" w14:textId="77777777" w:rsidR="008D29AF" w:rsidRDefault="008D29AF" w:rsidP="008D29AF"/>
    <w:p w14:paraId="79760A94" w14:textId="77777777" w:rsidR="008D29AF" w:rsidRDefault="008D29AF" w:rsidP="008D29AF">
      <w:r>
        <w:lastRenderedPageBreak/>
        <w:t>Ejemplos:</w:t>
      </w:r>
    </w:p>
    <w:p w14:paraId="2838B488" w14:textId="3D7C3E29" w:rsidR="008D29AF" w:rsidRDefault="008D29AF" w:rsidP="008D29AF">
      <w:r>
        <w:t>Proporcionaremos ejemplos para cada uno de los siguientes tres casos de uso:</w:t>
      </w:r>
    </w:p>
    <w:p w14:paraId="22729B47" w14:textId="26568022" w:rsidR="008D29AF" w:rsidRDefault="008D29AF" w:rsidP="008D29AF">
      <w:pPr>
        <w:pStyle w:val="Prrafodelista"/>
        <w:numPr>
          <w:ilvl w:val="0"/>
          <w:numId w:val="2"/>
        </w:numPr>
      </w:pPr>
      <w:r>
        <w:t>Recuperar una columna</w:t>
      </w:r>
    </w:p>
    <w:p w14:paraId="21BBAC6A" w14:textId="1274E5D0" w:rsidR="008D29AF" w:rsidRDefault="008D29AF" w:rsidP="008D29AF">
      <w:pPr>
        <w:pStyle w:val="Prrafodelista"/>
        <w:numPr>
          <w:ilvl w:val="0"/>
          <w:numId w:val="2"/>
        </w:numPr>
      </w:pPr>
      <w:r>
        <w:t>Recuperar columnas múltiples</w:t>
      </w:r>
    </w:p>
    <w:p w14:paraId="37D22C22" w14:textId="3D73AB25" w:rsidR="008D29AF" w:rsidRDefault="008D29AF" w:rsidP="008D29AF">
      <w:pPr>
        <w:pStyle w:val="Prrafodelista"/>
        <w:numPr>
          <w:ilvl w:val="0"/>
          <w:numId w:val="2"/>
        </w:numPr>
      </w:pPr>
      <w:r>
        <w:t>Recuperar todas las columnas</w:t>
      </w:r>
    </w:p>
    <w:p w14:paraId="11F0F642" w14:textId="7449351B" w:rsidR="008D29AF" w:rsidRDefault="008D29AF" w:rsidP="008D29AF"/>
    <w:p w14:paraId="33A9870F" w14:textId="2F128658" w:rsidR="00436DA6" w:rsidRPr="0024705F" w:rsidRDefault="008D29AF" w:rsidP="008D29AF">
      <w:r>
        <w:t>Usemos la siguiente tabla para ilustrar los tres casos:</w:t>
      </w:r>
    </w:p>
    <w:p w14:paraId="1B152DFE" w14:textId="54CE9DC5" w:rsidR="00E538DC" w:rsidRDefault="00E538DC" w:rsidP="00436DA6">
      <w:r>
        <w:rPr>
          <w:noProof/>
        </w:rPr>
        <w:drawing>
          <wp:anchor distT="0" distB="0" distL="114300" distR="114300" simplePos="0" relativeHeight="251671552" behindDoc="1" locked="0" layoutInCell="1" allowOverlap="1" wp14:anchorId="3E3C06FF" wp14:editId="257790F0">
            <wp:simplePos x="0" y="0"/>
            <wp:positionH relativeFrom="column">
              <wp:posOffset>-51435</wp:posOffset>
            </wp:positionH>
            <wp:positionV relativeFrom="paragraph">
              <wp:posOffset>48260</wp:posOffset>
            </wp:positionV>
            <wp:extent cx="3895725" cy="4219575"/>
            <wp:effectExtent l="0" t="0" r="9525" b="9525"/>
            <wp:wrapTight wrapText="bothSides">
              <wp:wrapPolygon edited="0">
                <wp:start x="0" y="0"/>
                <wp:lineTo x="0" y="21551"/>
                <wp:lineTo x="21547" y="21551"/>
                <wp:lineTo x="21547" y="0"/>
                <wp:lineTo x="0" y="0"/>
              </wp:wrapPolygon>
            </wp:wrapTight>
            <wp:docPr id="75018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95725" cy="4219575"/>
                    </a:xfrm>
                    <a:prstGeom prst="rect">
                      <a:avLst/>
                    </a:prstGeom>
                    <a:noFill/>
                  </pic:spPr>
                </pic:pic>
              </a:graphicData>
            </a:graphic>
            <wp14:sizeRelH relativeFrom="page">
              <wp14:pctWidth>0</wp14:pctWidth>
            </wp14:sizeRelH>
            <wp14:sizeRelV relativeFrom="page">
              <wp14:pctHeight>0</wp14:pctHeight>
            </wp14:sizeRelV>
          </wp:anchor>
        </w:drawing>
      </w:r>
    </w:p>
    <w:p w14:paraId="7FF83150" w14:textId="2AEAB78B" w:rsidR="00E538DC" w:rsidRDefault="00E538DC" w:rsidP="00436DA6"/>
    <w:p w14:paraId="6D79A7CF" w14:textId="4A66621C" w:rsidR="00E538DC" w:rsidRDefault="00E538DC" w:rsidP="00436DA6"/>
    <w:p w14:paraId="6073737E" w14:textId="77777777" w:rsidR="00E538DC" w:rsidRDefault="00E538DC" w:rsidP="00436DA6"/>
    <w:p w14:paraId="6F94CBB9" w14:textId="77777777" w:rsidR="00E538DC" w:rsidRDefault="00E538DC" w:rsidP="00436DA6"/>
    <w:p w14:paraId="05A09C43" w14:textId="77777777" w:rsidR="00E538DC" w:rsidRDefault="00E538DC" w:rsidP="00436DA6"/>
    <w:p w14:paraId="3E28D500" w14:textId="77777777" w:rsidR="00E538DC" w:rsidRDefault="00E538DC" w:rsidP="00436DA6"/>
    <w:p w14:paraId="37272737" w14:textId="77777777" w:rsidR="00E538DC" w:rsidRDefault="00E538DC" w:rsidP="00436DA6"/>
    <w:p w14:paraId="61412A0A" w14:textId="77777777" w:rsidR="00E538DC" w:rsidRDefault="00E538DC" w:rsidP="00436DA6"/>
    <w:p w14:paraId="5EF0C00A" w14:textId="77777777" w:rsidR="00E538DC" w:rsidRDefault="00E538DC" w:rsidP="00436DA6"/>
    <w:p w14:paraId="1E261105" w14:textId="77777777" w:rsidR="00E538DC" w:rsidRDefault="00E538DC" w:rsidP="00436DA6"/>
    <w:p w14:paraId="6811FA27" w14:textId="77777777" w:rsidR="00E538DC" w:rsidRDefault="00E538DC" w:rsidP="00436DA6"/>
    <w:p w14:paraId="39DEC7CB" w14:textId="77777777" w:rsidR="00E538DC" w:rsidRDefault="00E538DC" w:rsidP="00436DA6"/>
    <w:p w14:paraId="48F71044" w14:textId="77777777" w:rsidR="00E538DC" w:rsidRDefault="00E538DC" w:rsidP="00436DA6"/>
    <w:p w14:paraId="3DAB0357" w14:textId="77777777" w:rsidR="00E538DC" w:rsidRDefault="00E538DC" w:rsidP="00436DA6"/>
    <w:p w14:paraId="020F9603" w14:textId="77777777" w:rsidR="00A92FB2" w:rsidRDefault="00A92FB2" w:rsidP="00A92FB2">
      <w:r>
        <w:t>Ejemplo 1: Seleccione una columna</w:t>
      </w:r>
    </w:p>
    <w:p w14:paraId="33E1E287" w14:textId="2AFAA072" w:rsidR="00E538DC" w:rsidRDefault="00A92FB2" w:rsidP="00A92FB2">
      <w:r>
        <w:t>Para seleccionar una sola columna, especificamos el nombre de la columna entre SELECT y FROM de la siguiente manera:</w:t>
      </w:r>
    </w:p>
    <w:p w14:paraId="53B09716" w14:textId="77777777" w:rsidR="00A92FB2" w:rsidRDefault="00A92FB2" w:rsidP="00A92FB2"/>
    <w:p w14:paraId="441B4B1C" w14:textId="77777777" w:rsidR="00A92FB2" w:rsidRPr="00A92FB2" w:rsidRDefault="00A92FB2" w:rsidP="00A92FB2">
      <w:pPr>
        <w:rPr>
          <w:lang w:val="en-US"/>
        </w:rPr>
      </w:pPr>
      <w:r w:rsidRPr="00A92FB2">
        <w:rPr>
          <w:highlight w:val="lightGray"/>
          <w:lang w:val="en-US"/>
        </w:rPr>
        <w:t>select FirstName from Employees</w:t>
      </w:r>
    </w:p>
    <w:tbl>
      <w:tblPr>
        <w:tblpPr w:leftFromText="141" w:rightFromText="141" w:vertAnchor="text" w:horzAnchor="page" w:tblpX="3376" w:tblpY="501"/>
        <w:tblW w:w="3379" w:type="dxa"/>
        <w:tblBorders>
          <w:top w:val="single" w:sz="6" w:space="0" w:color="EAEDF2"/>
          <w:left w:val="single" w:sz="6" w:space="0" w:color="EAEDF2"/>
          <w:bottom w:val="single" w:sz="6" w:space="0" w:color="EAEDF2"/>
          <w:right w:val="single" w:sz="6" w:space="0" w:color="EAEDF2"/>
        </w:tblBorders>
        <w:shd w:val="clear" w:color="auto" w:fill="FFFFFF"/>
        <w:tblCellMar>
          <w:top w:w="15" w:type="dxa"/>
          <w:left w:w="15" w:type="dxa"/>
          <w:bottom w:w="15" w:type="dxa"/>
          <w:right w:w="15" w:type="dxa"/>
        </w:tblCellMar>
        <w:tblLook w:val="04A0" w:firstRow="1" w:lastRow="0" w:firstColumn="1" w:lastColumn="0" w:noHBand="0" w:noVBand="1"/>
      </w:tblPr>
      <w:tblGrid>
        <w:gridCol w:w="3379"/>
      </w:tblGrid>
      <w:tr w:rsidR="00F42E27" w:rsidRPr="00F42E27" w14:paraId="3266ABB9" w14:textId="77777777" w:rsidTr="00F42E27">
        <w:trPr>
          <w:tblHeader/>
        </w:trPr>
        <w:tc>
          <w:tcPr>
            <w:tcW w:w="3379" w:type="dxa"/>
            <w:tcBorders>
              <w:top w:val="single" w:sz="6" w:space="0" w:color="454D55"/>
              <w:left w:val="single" w:sz="6" w:space="0" w:color="454D55"/>
              <w:bottom w:val="single" w:sz="12" w:space="0" w:color="454D55"/>
              <w:right w:val="single" w:sz="6" w:space="0" w:color="454D55"/>
            </w:tcBorders>
            <w:shd w:val="clear" w:color="auto" w:fill="343A40"/>
            <w:vAlign w:val="bottom"/>
            <w:hideMark/>
          </w:tcPr>
          <w:p w14:paraId="05EEBA1D" w14:textId="77777777" w:rsidR="00F42E27" w:rsidRPr="00F42E27" w:rsidRDefault="00F42E27" w:rsidP="00F42E27">
            <w:pPr>
              <w:rPr>
                <w:b/>
                <w:bCs/>
              </w:rPr>
            </w:pPr>
            <w:r w:rsidRPr="00F42E27">
              <w:rPr>
                <w:b/>
                <w:bCs/>
              </w:rPr>
              <w:lastRenderedPageBreak/>
              <w:t>FirstName</w:t>
            </w:r>
          </w:p>
        </w:tc>
      </w:tr>
      <w:tr w:rsidR="00F42E27" w:rsidRPr="00F42E27" w14:paraId="72A18638" w14:textId="77777777" w:rsidTr="00F42E27">
        <w:tc>
          <w:tcPr>
            <w:tcW w:w="3379" w:type="dxa"/>
            <w:tcBorders>
              <w:top w:val="single" w:sz="6" w:space="0" w:color="EAEDF2"/>
              <w:left w:val="single" w:sz="6" w:space="0" w:color="EAEDF2"/>
              <w:bottom w:val="single" w:sz="6" w:space="0" w:color="EAEDF2"/>
              <w:right w:val="single" w:sz="6" w:space="0" w:color="EAEDF2"/>
            </w:tcBorders>
            <w:shd w:val="clear" w:color="auto" w:fill="FFFFFF"/>
            <w:hideMark/>
          </w:tcPr>
          <w:p w14:paraId="27D6B319" w14:textId="77777777" w:rsidR="00F42E27" w:rsidRPr="00F42E27" w:rsidRDefault="00F42E27" w:rsidP="00F42E27">
            <w:pPr>
              <w:rPr>
                <w:b/>
                <w:bCs/>
              </w:rPr>
            </w:pPr>
            <w:r w:rsidRPr="00F42E27">
              <w:rPr>
                <w:b/>
                <w:bCs/>
              </w:rPr>
              <w:t>Nancy</w:t>
            </w:r>
          </w:p>
        </w:tc>
      </w:tr>
      <w:tr w:rsidR="00F42E27" w:rsidRPr="00F42E27" w14:paraId="568878BF" w14:textId="77777777" w:rsidTr="00F42E27">
        <w:tc>
          <w:tcPr>
            <w:tcW w:w="3379" w:type="dxa"/>
            <w:tcBorders>
              <w:top w:val="single" w:sz="6" w:space="0" w:color="EAEDF2"/>
              <w:left w:val="single" w:sz="6" w:space="0" w:color="EAEDF2"/>
              <w:bottom w:val="single" w:sz="6" w:space="0" w:color="EAEDF2"/>
              <w:right w:val="single" w:sz="6" w:space="0" w:color="EAEDF2"/>
            </w:tcBorders>
            <w:shd w:val="clear" w:color="auto" w:fill="FFFFFF"/>
            <w:hideMark/>
          </w:tcPr>
          <w:p w14:paraId="39A6FEC4" w14:textId="77777777" w:rsidR="00F42E27" w:rsidRPr="00F42E27" w:rsidRDefault="00F42E27" w:rsidP="00F42E27">
            <w:pPr>
              <w:rPr>
                <w:b/>
                <w:bCs/>
              </w:rPr>
            </w:pPr>
            <w:r w:rsidRPr="00F42E27">
              <w:rPr>
                <w:b/>
                <w:bCs/>
              </w:rPr>
              <w:t>Andrew</w:t>
            </w:r>
          </w:p>
        </w:tc>
      </w:tr>
      <w:tr w:rsidR="00F42E27" w:rsidRPr="00F42E27" w14:paraId="5DE5ACB1" w14:textId="77777777" w:rsidTr="00F42E27">
        <w:tc>
          <w:tcPr>
            <w:tcW w:w="3379" w:type="dxa"/>
            <w:tcBorders>
              <w:top w:val="single" w:sz="6" w:space="0" w:color="EAEDF2"/>
              <w:left w:val="single" w:sz="6" w:space="0" w:color="EAEDF2"/>
              <w:bottom w:val="single" w:sz="6" w:space="0" w:color="EAEDF2"/>
              <w:right w:val="single" w:sz="6" w:space="0" w:color="EAEDF2"/>
            </w:tcBorders>
            <w:shd w:val="clear" w:color="auto" w:fill="FFFFFF"/>
            <w:hideMark/>
          </w:tcPr>
          <w:p w14:paraId="4C8D2588" w14:textId="77777777" w:rsidR="00F42E27" w:rsidRPr="00F42E27" w:rsidRDefault="00F42E27" w:rsidP="00F42E27">
            <w:pPr>
              <w:rPr>
                <w:b/>
                <w:bCs/>
              </w:rPr>
            </w:pPr>
            <w:r w:rsidRPr="00F42E27">
              <w:rPr>
                <w:b/>
                <w:bCs/>
              </w:rPr>
              <w:t>Janet</w:t>
            </w:r>
          </w:p>
        </w:tc>
      </w:tr>
      <w:tr w:rsidR="00F42E27" w:rsidRPr="00F42E27" w14:paraId="72FAC8AE" w14:textId="77777777" w:rsidTr="00F42E27">
        <w:tc>
          <w:tcPr>
            <w:tcW w:w="3379" w:type="dxa"/>
            <w:tcBorders>
              <w:top w:val="single" w:sz="6" w:space="0" w:color="EAEDF2"/>
              <w:left w:val="single" w:sz="6" w:space="0" w:color="EAEDF2"/>
              <w:bottom w:val="single" w:sz="6" w:space="0" w:color="EAEDF2"/>
              <w:right w:val="single" w:sz="6" w:space="0" w:color="EAEDF2"/>
            </w:tcBorders>
            <w:shd w:val="clear" w:color="auto" w:fill="FFFFFF"/>
            <w:hideMark/>
          </w:tcPr>
          <w:p w14:paraId="4F1EFDC8" w14:textId="77777777" w:rsidR="00F42E27" w:rsidRPr="00F42E27" w:rsidRDefault="00F42E27" w:rsidP="00F42E27">
            <w:pPr>
              <w:rPr>
                <w:b/>
                <w:bCs/>
              </w:rPr>
            </w:pPr>
            <w:r w:rsidRPr="00F42E27">
              <w:rPr>
                <w:b/>
                <w:bCs/>
              </w:rPr>
              <w:t>Margaret</w:t>
            </w:r>
          </w:p>
        </w:tc>
      </w:tr>
      <w:tr w:rsidR="00F42E27" w:rsidRPr="00F42E27" w14:paraId="6848537E" w14:textId="77777777" w:rsidTr="00F42E27">
        <w:tc>
          <w:tcPr>
            <w:tcW w:w="3379" w:type="dxa"/>
            <w:tcBorders>
              <w:top w:val="single" w:sz="6" w:space="0" w:color="EAEDF2"/>
              <w:left w:val="single" w:sz="6" w:space="0" w:color="EAEDF2"/>
              <w:bottom w:val="single" w:sz="6" w:space="0" w:color="EAEDF2"/>
              <w:right w:val="single" w:sz="6" w:space="0" w:color="EAEDF2"/>
            </w:tcBorders>
            <w:shd w:val="clear" w:color="auto" w:fill="FFFFFF"/>
            <w:hideMark/>
          </w:tcPr>
          <w:p w14:paraId="19F1B20D" w14:textId="77777777" w:rsidR="00F42E27" w:rsidRPr="00F42E27" w:rsidRDefault="00F42E27" w:rsidP="00F42E27">
            <w:pPr>
              <w:rPr>
                <w:b/>
                <w:bCs/>
              </w:rPr>
            </w:pPr>
            <w:r w:rsidRPr="00F42E27">
              <w:rPr>
                <w:b/>
                <w:bCs/>
              </w:rPr>
              <w:t>Steven</w:t>
            </w:r>
          </w:p>
        </w:tc>
      </w:tr>
      <w:tr w:rsidR="00F42E27" w:rsidRPr="00F42E27" w14:paraId="62F85F1B" w14:textId="77777777" w:rsidTr="00F42E27">
        <w:tc>
          <w:tcPr>
            <w:tcW w:w="3379" w:type="dxa"/>
            <w:tcBorders>
              <w:top w:val="single" w:sz="6" w:space="0" w:color="EAEDF2"/>
              <w:left w:val="single" w:sz="6" w:space="0" w:color="EAEDF2"/>
              <w:bottom w:val="single" w:sz="6" w:space="0" w:color="EAEDF2"/>
              <w:right w:val="single" w:sz="6" w:space="0" w:color="EAEDF2"/>
            </w:tcBorders>
            <w:shd w:val="clear" w:color="auto" w:fill="FFFFFF"/>
            <w:hideMark/>
          </w:tcPr>
          <w:p w14:paraId="39B80082" w14:textId="77777777" w:rsidR="00F42E27" w:rsidRPr="00F42E27" w:rsidRDefault="00F42E27" w:rsidP="00F42E27">
            <w:pPr>
              <w:rPr>
                <w:b/>
                <w:bCs/>
              </w:rPr>
            </w:pPr>
            <w:r w:rsidRPr="00F42E27">
              <w:rPr>
                <w:b/>
                <w:bCs/>
              </w:rPr>
              <w:t>Michael</w:t>
            </w:r>
          </w:p>
        </w:tc>
      </w:tr>
      <w:tr w:rsidR="00F42E27" w:rsidRPr="00F42E27" w14:paraId="67275191" w14:textId="77777777" w:rsidTr="00F42E27">
        <w:tc>
          <w:tcPr>
            <w:tcW w:w="3379" w:type="dxa"/>
            <w:tcBorders>
              <w:top w:val="single" w:sz="6" w:space="0" w:color="EAEDF2"/>
              <w:left w:val="single" w:sz="6" w:space="0" w:color="EAEDF2"/>
              <w:bottom w:val="single" w:sz="6" w:space="0" w:color="EAEDF2"/>
              <w:right w:val="single" w:sz="6" w:space="0" w:color="EAEDF2"/>
            </w:tcBorders>
            <w:shd w:val="clear" w:color="auto" w:fill="FFFFFF"/>
            <w:hideMark/>
          </w:tcPr>
          <w:p w14:paraId="6D656D84" w14:textId="77777777" w:rsidR="00F42E27" w:rsidRPr="00F42E27" w:rsidRDefault="00F42E27" w:rsidP="00F42E27">
            <w:pPr>
              <w:rPr>
                <w:b/>
                <w:bCs/>
              </w:rPr>
            </w:pPr>
            <w:r w:rsidRPr="00F42E27">
              <w:rPr>
                <w:b/>
                <w:bCs/>
              </w:rPr>
              <w:t>Robert</w:t>
            </w:r>
          </w:p>
        </w:tc>
      </w:tr>
      <w:tr w:rsidR="00F42E27" w:rsidRPr="00F42E27" w14:paraId="121F33E5" w14:textId="77777777" w:rsidTr="00F42E27">
        <w:tc>
          <w:tcPr>
            <w:tcW w:w="3379" w:type="dxa"/>
            <w:tcBorders>
              <w:top w:val="single" w:sz="6" w:space="0" w:color="EAEDF2"/>
              <w:left w:val="single" w:sz="6" w:space="0" w:color="EAEDF2"/>
              <w:bottom w:val="single" w:sz="6" w:space="0" w:color="EAEDF2"/>
              <w:right w:val="single" w:sz="6" w:space="0" w:color="EAEDF2"/>
            </w:tcBorders>
            <w:shd w:val="clear" w:color="auto" w:fill="FFFFFF"/>
            <w:hideMark/>
          </w:tcPr>
          <w:p w14:paraId="6A71282D" w14:textId="77777777" w:rsidR="00F42E27" w:rsidRPr="00F42E27" w:rsidRDefault="00F42E27" w:rsidP="00F42E27">
            <w:pPr>
              <w:rPr>
                <w:b/>
                <w:bCs/>
              </w:rPr>
            </w:pPr>
            <w:r w:rsidRPr="00F42E27">
              <w:rPr>
                <w:b/>
                <w:bCs/>
              </w:rPr>
              <w:t>Laura</w:t>
            </w:r>
          </w:p>
        </w:tc>
      </w:tr>
      <w:tr w:rsidR="00F42E27" w:rsidRPr="00F42E27" w14:paraId="492F0BCE" w14:textId="77777777" w:rsidTr="00F42E27">
        <w:tc>
          <w:tcPr>
            <w:tcW w:w="3379" w:type="dxa"/>
            <w:tcBorders>
              <w:top w:val="single" w:sz="6" w:space="0" w:color="EAEDF2"/>
              <w:left w:val="single" w:sz="6" w:space="0" w:color="EAEDF2"/>
              <w:bottom w:val="single" w:sz="6" w:space="0" w:color="EAEDF2"/>
              <w:right w:val="single" w:sz="6" w:space="0" w:color="EAEDF2"/>
            </w:tcBorders>
            <w:shd w:val="clear" w:color="auto" w:fill="FFFFFF"/>
            <w:hideMark/>
          </w:tcPr>
          <w:p w14:paraId="5216A119" w14:textId="77777777" w:rsidR="00F42E27" w:rsidRPr="00F42E27" w:rsidRDefault="00F42E27" w:rsidP="00F42E27">
            <w:pPr>
              <w:rPr>
                <w:b/>
                <w:bCs/>
              </w:rPr>
            </w:pPr>
            <w:r w:rsidRPr="00F42E27">
              <w:rPr>
                <w:b/>
                <w:bCs/>
              </w:rPr>
              <w:t>Anne</w:t>
            </w:r>
          </w:p>
        </w:tc>
      </w:tr>
    </w:tbl>
    <w:p w14:paraId="14113866" w14:textId="77777777" w:rsidR="00A92FB2" w:rsidRPr="00F42E27" w:rsidRDefault="00A92FB2" w:rsidP="00A92FB2">
      <w:pPr>
        <w:rPr>
          <w:lang w:val="en-US"/>
        </w:rPr>
      </w:pPr>
    </w:p>
    <w:p w14:paraId="7C655105" w14:textId="5435EB91" w:rsidR="00E538DC" w:rsidRDefault="00F42E27" w:rsidP="00436DA6">
      <w:pPr>
        <w:rPr>
          <w:lang w:val="en-US"/>
        </w:rPr>
      </w:pPr>
      <w:r w:rsidRPr="00F42E27">
        <w:rPr>
          <w:lang w:val="en-US"/>
        </w:rPr>
        <w:t>Resultado:</w:t>
      </w:r>
    </w:p>
    <w:p w14:paraId="5A4C02D2" w14:textId="77777777" w:rsidR="00F42E27" w:rsidRDefault="00F42E27" w:rsidP="00436DA6">
      <w:pPr>
        <w:rPr>
          <w:lang w:val="en-US"/>
        </w:rPr>
      </w:pPr>
    </w:p>
    <w:p w14:paraId="142DC9BC" w14:textId="77777777" w:rsidR="00F42E27" w:rsidRPr="00F42E27" w:rsidRDefault="00F42E27" w:rsidP="00436DA6">
      <w:pPr>
        <w:rPr>
          <w:lang w:val="en-US"/>
        </w:rPr>
      </w:pPr>
    </w:p>
    <w:p w14:paraId="62D45451" w14:textId="77777777" w:rsidR="00E538DC" w:rsidRPr="00F42E27" w:rsidRDefault="00E538DC" w:rsidP="00436DA6">
      <w:pPr>
        <w:rPr>
          <w:lang w:val="en-US"/>
        </w:rPr>
      </w:pPr>
    </w:p>
    <w:p w14:paraId="336F5177" w14:textId="77777777" w:rsidR="00E538DC" w:rsidRPr="00F42E27" w:rsidRDefault="00E538DC" w:rsidP="00436DA6">
      <w:pPr>
        <w:rPr>
          <w:lang w:val="en-US"/>
        </w:rPr>
      </w:pPr>
    </w:p>
    <w:p w14:paraId="028B19EA" w14:textId="77777777" w:rsidR="00E538DC" w:rsidRPr="00F42E27" w:rsidRDefault="00E538DC" w:rsidP="00436DA6">
      <w:pPr>
        <w:rPr>
          <w:lang w:val="en-US"/>
        </w:rPr>
      </w:pPr>
    </w:p>
    <w:p w14:paraId="6A7F58BF" w14:textId="77777777" w:rsidR="00E538DC" w:rsidRPr="00F42E27" w:rsidRDefault="00E538DC" w:rsidP="00436DA6">
      <w:pPr>
        <w:rPr>
          <w:lang w:val="en-US"/>
        </w:rPr>
      </w:pPr>
    </w:p>
    <w:p w14:paraId="6BBD07FB" w14:textId="77777777" w:rsidR="00E538DC" w:rsidRPr="00F42E27" w:rsidRDefault="00E538DC" w:rsidP="00436DA6">
      <w:pPr>
        <w:rPr>
          <w:lang w:val="en-US"/>
        </w:rPr>
      </w:pPr>
    </w:p>
    <w:p w14:paraId="5BC18DF9" w14:textId="77777777" w:rsidR="00E538DC" w:rsidRPr="00F42E27" w:rsidRDefault="00E538DC" w:rsidP="00436DA6">
      <w:pPr>
        <w:rPr>
          <w:lang w:val="en-US"/>
        </w:rPr>
      </w:pPr>
    </w:p>
    <w:p w14:paraId="136177FB" w14:textId="77777777" w:rsidR="00E538DC" w:rsidRPr="00F42E27" w:rsidRDefault="00E538DC" w:rsidP="00436DA6">
      <w:pPr>
        <w:rPr>
          <w:lang w:val="en-US"/>
        </w:rPr>
      </w:pPr>
    </w:p>
    <w:p w14:paraId="6A63BBEB" w14:textId="77777777" w:rsidR="00E538DC" w:rsidRPr="00F42E27" w:rsidRDefault="00E538DC" w:rsidP="00436DA6">
      <w:pPr>
        <w:rPr>
          <w:lang w:val="en-US"/>
        </w:rPr>
      </w:pPr>
    </w:p>
    <w:p w14:paraId="4DB2BAAD" w14:textId="77777777" w:rsidR="00E538DC" w:rsidRPr="00F42E27" w:rsidRDefault="00E538DC" w:rsidP="00436DA6">
      <w:pPr>
        <w:rPr>
          <w:lang w:val="en-US"/>
        </w:rPr>
      </w:pPr>
    </w:p>
    <w:p w14:paraId="196C5F03" w14:textId="77777777" w:rsidR="00D05C1D" w:rsidRPr="00D05C1D" w:rsidRDefault="00D05C1D" w:rsidP="00D05C1D">
      <w:r w:rsidRPr="00D05C1D">
        <w:t>Ejemplo 2: seleccionar múltiples columnas</w:t>
      </w:r>
    </w:p>
    <w:p w14:paraId="7369D391" w14:textId="6D85A2BF" w:rsidR="00E538DC" w:rsidRPr="00D05C1D" w:rsidRDefault="00D05C1D" w:rsidP="00D05C1D">
      <w:r w:rsidRPr="00D05C1D">
        <w:t>Podemos usar la instrucción SELECT para recuperar más de una columna. Para seleccionar las columnas FirstName y LastName, usamos el siguiente SQL:</w:t>
      </w:r>
    </w:p>
    <w:p w14:paraId="29050B5C" w14:textId="77777777" w:rsidR="009875AA" w:rsidRPr="009875AA" w:rsidRDefault="009875AA" w:rsidP="009875AA">
      <w:pPr>
        <w:rPr>
          <w:lang w:val="en-US"/>
        </w:rPr>
      </w:pPr>
      <w:r w:rsidRPr="009875AA">
        <w:rPr>
          <w:highlight w:val="lightGray"/>
          <w:lang w:val="en-US"/>
        </w:rPr>
        <w:t>select FirstName, LastName from Employees</w:t>
      </w:r>
    </w:p>
    <w:p w14:paraId="4604576D" w14:textId="6AC99698" w:rsidR="00E538DC" w:rsidRDefault="009875AA" w:rsidP="00436DA6">
      <w:pPr>
        <w:rPr>
          <w:lang w:val="en-US"/>
        </w:rPr>
      </w:pPr>
      <w:r w:rsidRPr="009875AA">
        <w:rPr>
          <w:lang w:val="en-US"/>
        </w:rPr>
        <w:t>Resultado:</w:t>
      </w:r>
    </w:p>
    <w:p w14:paraId="5C77544F" w14:textId="77777777" w:rsidR="009875AA" w:rsidRPr="009875AA" w:rsidRDefault="009875AA" w:rsidP="00436DA6">
      <w:pPr>
        <w:rPr>
          <w:lang w:val="en-US"/>
        </w:rPr>
      </w:pPr>
    </w:p>
    <w:tbl>
      <w:tblPr>
        <w:tblW w:w="4528" w:type="dxa"/>
        <w:tblBorders>
          <w:top w:val="single" w:sz="6" w:space="0" w:color="EAEDF2"/>
          <w:left w:val="single" w:sz="6" w:space="0" w:color="EAEDF2"/>
          <w:bottom w:val="single" w:sz="6" w:space="0" w:color="EAEDF2"/>
          <w:right w:val="single" w:sz="6" w:space="0" w:color="EAEDF2"/>
        </w:tblBorders>
        <w:shd w:val="clear" w:color="auto" w:fill="FFFFFF"/>
        <w:tblCellMar>
          <w:top w:w="15" w:type="dxa"/>
          <w:left w:w="15" w:type="dxa"/>
          <w:bottom w:w="15" w:type="dxa"/>
          <w:right w:w="15" w:type="dxa"/>
        </w:tblCellMar>
        <w:tblLook w:val="04A0" w:firstRow="1" w:lastRow="0" w:firstColumn="1" w:lastColumn="0" w:noHBand="0" w:noVBand="1"/>
      </w:tblPr>
      <w:tblGrid>
        <w:gridCol w:w="2544"/>
        <w:gridCol w:w="1984"/>
      </w:tblGrid>
      <w:tr w:rsidR="00512EBF" w:rsidRPr="00512EBF" w14:paraId="6AF566CF" w14:textId="77777777" w:rsidTr="00512EBF">
        <w:trPr>
          <w:tblHeader/>
        </w:trPr>
        <w:tc>
          <w:tcPr>
            <w:tcW w:w="2544" w:type="dxa"/>
            <w:tcBorders>
              <w:top w:val="single" w:sz="6" w:space="0" w:color="454D55"/>
              <w:left w:val="single" w:sz="6" w:space="0" w:color="454D55"/>
              <w:bottom w:val="single" w:sz="12" w:space="0" w:color="454D55"/>
              <w:right w:val="single" w:sz="6" w:space="0" w:color="454D55"/>
            </w:tcBorders>
            <w:shd w:val="clear" w:color="auto" w:fill="343A40"/>
            <w:vAlign w:val="bottom"/>
            <w:hideMark/>
          </w:tcPr>
          <w:p w14:paraId="2CA659AA" w14:textId="77777777" w:rsidR="00512EBF" w:rsidRPr="00512EBF" w:rsidRDefault="00512EBF" w:rsidP="00512EBF">
            <w:pPr>
              <w:rPr>
                <w:b/>
                <w:bCs/>
              </w:rPr>
            </w:pPr>
            <w:r w:rsidRPr="00512EBF">
              <w:rPr>
                <w:b/>
                <w:bCs/>
              </w:rPr>
              <w:t>FirstName</w:t>
            </w:r>
          </w:p>
        </w:tc>
        <w:tc>
          <w:tcPr>
            <w:tcW w:w="1984" w:type="dxa"/>
            <w:tcBorders>
              <w:top w:val="single" w:sz="6" w:space="0" w:color="454D55"/>
              <w:left w:val="single" w:sz="6" w:space="0" w:color="454D55"/>
              <w:bottom w:val="single" w:sz="12" w:space="0" w:color="454D55"/>
              <w:right w:val="single" w:sz="6" w:space="0" w:color="454D55"/>
            </w:tcBorders>
            <w:shd w:val="clear" w:color="auto" w:fill="343A40"/>
            <w:vAlign w:val="bottom"/>
            <w:hideMark/>
          </w:tcPr>
          <w:p w14:paraId="04CA9651" w14:textId="77777777" w:rsidR="00512EBF" w:rsidRPr="00512EBF" w:rsidRDefault="00512EBF" w:rsidP="00512EBF">
            <w:pPr>
              <w:rPr>
                <w:b/>
                <w:bCs/>
              </w:rPr>
            </w:pPr>
            <w:r w:rsidRPr="00512EBF">
              <w:rPr>
                <w:b/>
                <w:bCs/>
              </w:rPr>
              <w:t>LastName</w:t>
            </w:r>
          </w:p>
        </w:tc>
      </w:tr>
      <w:tr w:rsidR="00512EBF" w:rsidRPr="00512EBF" w14:paraId="79F31C71" w14:textId="77777777" w:rsidTr="00512EBF">
        <w:tc>
          <w:tcPr>
            <w:tcW w:w="2544" w:type="dxa"/>
            <w:tcBorders>
              <w:top w:val="single" w:sz="6" w:space="0" w:color="EAEDF2"/>
              <w:left w:val="single" w:sz="6" w:space="0" w:color="EAEDF2"/>
              <w:bottom w:val="single" w:sz="6" w:space="0" w:color="EAEDF2"/>
              <w:right w:val="single" w:sz="6" w:space="0" w:color="EAEDF2"/>
            </w:tcBorders>
            <w:shd w:val="clear" w:color="auto" w:fill="FFFFFF"/>
            <w:hideMark/>
          </w:tcPr>
          <w:p w14:paraId="6375F4AE" w14:textId="77777777" w:rsidR="00512EBF" w:rsidRPr="00512EBF" w:rsidRDefault="00512EBF" w:rsidP="00512EBF">
            <w:pPr>
              <w:rPr>
                <w:b/>
                <w:bCs/>
              </w:rPr>
            </w:pPr>
            <w:r w:rsidRPr="00512EBF">
              <w:rPr>
                <w:b/>
                <w:bCs/>
              </w:rPr>
              <w:t>Nancy</w:t>
            </w:r>
          </w:p>
        </w:tc>
        <w:tc>
          <w:tcPr>
            <w:tcW w:w="1984" w:type="dxa"/>
            <w:tcBorders>
              <w:top w:val="single" w:sz="6" w:space="0" w:color="EAEDF2"/>
              <w:left w:val="single" w:sz="6" w:space="0" w:color="EAEDF2"/>
              <w:bottom w:val="single" w:sz="6" w:space="0" w:color="EAEDF2"/>
              <w:right w:val="single" w:sz="6" w:space="0" w:color="EAEDF2"/>
            </w:tcBorders>
            <w:shd w:val="clear" w:color="auto" w:fill="FFFFFF"/>
            <w:hideMark/>
          </w:tcPr>
          <w:p w14:paraId="3F389D30" w14:textId="77777777" w:rsidR="00512EBF" w:rsidRPr="00512EBF" w:rsidRDefault="00512EBF" w:rsidP="00512EBF">
            <w:pPr>
              <w:rPr>
                <w:b/>
                <w:bCs/>
              </w:rPr>
            </w:pPr>
            <w:r w:rsidRPr="00512EBF">
              <w:rPr>
                <w:b/>
                <w:bCs/>
              </w:rPr>
              <w:t>Davolio</w:t>
            </w:r>
          </w:p>
        </w:tc>
      </w:tr>
      <w:tr w:rsidR="00512EBF" w:rsidRPr="00512EBF" w14:paraId="11CA1F0A" w14:textId="77777777" w:rsidTr="00512EBF">
        <w:tc>
          <w:tcPr>
            <w:tcW w:w="2544" w:type="dxa"/>
            <w:tcBorders>
              <w:top w:val="single" w:sz="6" w:space="0" w:color="EAEDF2"/>
              <w:left w:val="single" w:sz="6" w:space="0" w:color="EAEDF2"/>
              <w:bottom w:val="single" w:sz="6" w:space="0" w:color="EAEDF2"/>
              <w:right w:val="single" w:sz="6" w:space="0" w:color="EAEDF2"/>
            </w:tcBorders>
            <w:shd w:val="clear" w:color="auto" w:fill="FFFFFF"/>
            <w:hideMark/>
          </w:tcPr>
          <w:p w14:paraId="7E970B5D" w14:textId="77777777" w:rsidR="00512EBF" w:rsidRPr="00512EBF" w:rsidRDefault="00512EBF" w:rsidP="00512EBF">
            <w:pPr>
              <w:rPr>
                <w:b/>
                <w:bCs/>
              </w:rPr>
            </w:pPr>
            <w:r w:rsidRPr="00512EBF">
              <w:rPr>
                <w:b/>
                <w:bCs/>
              </w:rPr>
              <w:t>Andrew</w:t>
            </w:r>
          </w:p>
        </w:tc>
        <w:tc>
          <w:tcPr>
            <w:tcW w:w="1984" w:type="dxa"/>
            <w:tcBorders>
              <w:top w:val="single" w:sz="6" w:space="0" w:color="EAEDF2"/>
              <w:left w:val="single" w:sz="6" w:space="0" w:color="EAEDF2"/>
              <w:bottom w:val="single" w:sz="6" w:space="0" w:color="EAEDF2"/>
              <w:right w:val="single" w:sz="6" w:space="0" w:color="EAEDF2"/>
            </w:tcBorders>
            <w:shd w:val="clear" w:color="auto" w:fill="FFFFFF"/>
            <w:hideMark/>
          </w:tcPr>
          <w:p w14:paraId="039BF9C8" w14:textId="77777777" w:rsidR="00512EBF" w:rsidRPr="00512EBF" w:rsidRDefault="00512EBF" w:rsidP="00512EBF">
            <w:pPr>
              <w:rPr>
                <w:b/>
                <w:bCs/>
              </w:rPr>
            </w:pPr>
            <w:r w:rsidRPr="00512EBF">
              <w:rPr>
                <w:b/>
                <w:bCs/>
              </w:rPr>
              <w:t>Fuller</w:t>
            </w:r>
          </w:p>
        </w:tc>
      </w:tr>
      <w:tr w:rsidR="00512EBF" w:rsidRPr="00512EBF" w14:paraId="23AFAB97" w14:textId="77777777" w:rsidTr="00512EBF">
        <w:tc>
          <w:tcPr>
            <w:tcW w:w="2544" w:type="dxa"/>
            <w:tcBorders>
              <w:top w:val="single" w:sz="6" w:space="0" w:color="EAEDF2"/>
              <w:left w:val="single" w:sz="6" w:space="0" w:color="EAEDF2"/>
              <w:bottom w:val="single" w:sz="6" w:space="0" w:color="EAEDF2"/>
              <w:right w:val="single" w:sz="6" w:space="0" w:color="EAEDF2"/>
            </w:tcBorders>
            <w:shd w:val="clear" w:color="auto" w:fill="FFFFFF"/>
            <w:hideMark/>
          </w:tcPr>
          <w:p w14:paraId="12156AA6" w14:textId="77777777" w:rsidR="00512EBF" w:rsidRPr="00512EBF" w:rsidRDefault="00512EBF" w:rsidP="00512EBF">
            <w:pPr>
              <w:rPr>
                <w:b/>
                <w:bCs/>
              </w:rPr>
            </w:pPr>
            <w:r w:rsidRPr="00512EBF">
              <w:rPr>
                <w:b/>
                <w:bCs/>
              </w:rPr>
              <w:t>Janet</w:t>
            </w:r>
          </w:p>
        </w:tc>
        <w:tc>
          <w:tcPr>
            <w:tcW w:w="1984" w:type="dxa"/>
            <w:tcBorders>
              <w:top w:val="single" w:sz="6" w:space="0" w:color="EAEDF2"/>
              <w:left w:val="single" w:sz="6" w:space="0" w:color="EAEDF2"/>
              <w:bottom w:val="single" w:sz="6" w:space="0" w:color="EAEDF2"/>
              <w:right w:val="single" w:sz="6" w:space="0" w:color="EAEDF2"/>
            </w:tcBorders>
            <w:shd w:val="clear" w:color="auto" w:fill="FFFFFF"/>
            <w:hideMark/>
          </w:tcPr>
          <w:p w14:paraId="5AA915A1" w14:textId="77777777" w:rsidR="00512EBF" w:rsidRPr="00512EBF" w:rsidRDefault="00512EBF" w:rsidP="00512EBF">
            <w:pPr>
              <w:rPr>
                <w:b/>
                <w:bCs/>
              </w:rPr>
            </w:pPr>
            <w:r w:rsidRPr="00512EBF">
              <w:rPr>
                <w:b/>
                <w:bCs/>
              </w:rPr>
              <w:t>Leverling</w:t>
            </w:r>
          </w:p>
        </w:tc>
      </w:tr>
      <w:tr w:rsidR="00512EBF" w:rsidRPr="00512EBF" w14:paraId="7BE0E03D" w14:textId="77777777" w:rsidTr="00512EBF">
        <w:tc>
          <w:tcPr>
            <w:tcW w:w="2544" w:type="dxa"/>
            <w:tcBorders>
              <w:top w:val="single" w:sz="6" w:space="0" w:color="EAEDF2"/>
              <w:left w:val="single" w:sz="6" w:space="0" w:color="EAEDF2"/>
              <w:bottom w:val="single" w:sz="6" w:space="0" w:color="EAEDF2"/>
              <w:right w:val="single" w:sz="6" w:space="0" w:color="EAEDF2"/>
            </w:tcBorders>
            <w:shd w:val="clear" w:color="auto" w:fill="FFFFFF"/>
            <w:hideMark/>
          </w:tcPr>
          <w:p w14:paraId="25567B20" w14:textId="77777777" w:rsidR="00512EBF" w:rsidRPr="00512EBF" w:rsidRDefault="00512EBF" w:rsidP="00512EBF">
            <w:pPr>
              <w:rPr>
                <w:b/>
                <w:bCs/>
              </w:rPr>
            </w:pPr>
            <w:r w:rsidRPr="00512EBF">
              <w:rPr>
                <w:b/>
                <w:bCs/>
              </w:rPr>
              <w:t>Margaret</w:t>
            </w:r>
          </w:p>
        </w:tc>
        <w:tc>
          <w:tcPr>
            <w:tcW w:w="1984" w:type="dxa"/>
            <w:tcBorders>
              <w:top w:val="single" w:sz="6" w:space="0" w:color="EAEDF2"/>
              <w:left w:val="single" w:sz="6" w:space="0" w:color="EAEDF2"/>
              <w:bottom w:val="single" w:sz="6" w:space="0" w:color="EAEDF2"/>
              <w:right w:val="single" w:sz="6" w:space="0" w:color="EAEDF2"/>
            </w:tcBorders>
            <w:shd w:val="clear" w:color="auto" w:fill="FFFFFF"/>
            <w:hideMark/>
          </w:tcPr>
          <w:p w14:paraId="01BE481B" w14:textId="77777777" w:rsidR="00512EBF" w:rsidRPr="00512EBF" w:rsidRDefault="00512EBF" w:rsidP="00512EBF">
            <w:pPr>
              <w:rPr>
                <w:b/>
                <w:bCs/>
              </w:rPr>
            </w:pPr>
            <w:r w:rsidRPr="00512EBF">
              <w:rPr>
                <w:b/>
                <w:bCs/>
              </w:rPr>
              <w:t>Peacock</w:t>
            </w:r>
          </w:p>
        </w:tc>
      </w:tr>
      <w:tr w:rsidR="00512EBF" w:rsidRPr="00512EBF" w14:paraId="50DDAD35" w14:textId="77777777" w:rsidTr="00512EBF">
        <w:tc>
          <w:tcPr>
            <w:tcW w:w="2544" w:type="dxa"/>
            <w:tcBorders>
              <w:top w:val="single" w:sz="6" w:space="0" w:color="EAEDF2"/>
              <w:left w:val="single" w:sz="6" w:space="0" w:color="EAEDF2"/>
              <w:bottom w:val="single" w:sz="6" w:space="0" w:color="EAEDF2"/>
              <w:right w:val="single" w:sz="6" w:space="0" w:color="EAEDF2"/>
            </w:tcBorders>
            <w:shd w:val="clear" w:color="auto" w:fill="FFFFFF"/>
            <w:hideMark/>
          </w:tcPr>
          <w:p w14:paraId="7D077959" w14:textId="77777777" w:rsidR="00512EBF" w:rsidRPr="00512EBF" w:rsidRDefault="00512EBF" w:rsidP="00512EBF">
            <w:pPr>
              <w:rPr>
                <w:b/>
                <w:bCs/>
              </w:rPr>
            </w:pPr>
            <w:r w:rsidRPr="00512EBF">
              <w:rPr>
                <w:b/>
                <w:bCs/>
              </w:rPr>
              <w:t>Steven</w:t>
            </w:r>
          </w:p>
        </w:tc>
        <w:tc>
          <w:tcPr>
            <w:tcW w:w="1984" w:type="dxa"/>
            <w:tcBorders>
              <w:top w:val="single" w:sz="6" w:space="0" w:color="EAEDF2"/>
              <w:left w:val="single" w:sz="6" w:space="0" w:color="EAEDF2"/>
              <w:bottom w:val="single" w:sz="6" w:space="0" w:color="EAEDF2"/>
              <w:right w:val="single" w:sz="6" w:space="0" w:color="EAEDF2"/>
            </w:tcBorders>
            <w:shd w:val="clear" w:color="auto" w:fill="FFFFFF"/>
            <w:hideMark/>
          </w:tcPr>
          <w:p w14:paraId="22C73F8C" w14:textId="77777777" w:rsidR="00512EBF" w:rsidRPr="00512EBF" w:rsidRDefault="00512EBF" w:rsidP="00512EBF">
            <w:pPr>
              <w:rPr>
                <w:b/>
                <w:bCs/>
              </w:rPr>
            </w:pPr>
            <w:r w:rsidRPr="00512EBF">
              <w:rPr>
                <w:b/>
                <w:bCs/>
              </w:rPr>
              <w:t>Buchanan</w:t>
            </w:r>
          </w:p>
        </w:tc>
      </w:tr>
      <w:tr w:rsidR="00512EBF" w:rsidRPr="00512EBF" w14:paraId="20D2CDB6" w14:textId="77777777" w:rsidTr="00512EBF">
        <w:tc>
          <w:tcPr>
            <w:tcW w:w="2544" w:type="dxa"/>
            <w:tcBorders>
              <w:top w:val="single" w:sz="6" w:space="0" w:color="EAEDF2"/>
              <w:left w:val="single" w:sz="6" w:space="0" w:color="EAEDF2"/>
              <w:bottom w:val="single" w:sz="6" w:space="0" w:color="EAEDF2"/>
              <w:right w:val="single" w:sz="6" w:space="0" w:color="EAEDF2"/>
            </w:tcBorders>
            <w:shd w:val="clear" w:color="auto" w:fill="FFFFFF"/>
            <w:hideMark/>
          </w:tcPr>
          <w:p w14:paraId="634AB1CE" w14:textId="77777777" w:rsidR="00512EBF" w:rsidRPr="00512EBF" w:rsidRDefault="00512EBF" w:rsidP="00512EBF">
            <w:pPr>
              <w:rPr>
                <w:b/>
                <w:bCs/>
              </w:rPr>
            </w:pPr>
            <w:r w:rsidRPr="00512EBF">
              <w:rPr>
                <w:b/>
                <w:bCs/>
              </w:rPr>
              <w:t>Michael</w:t>
            </w:r>
          </w:p>
        </w:tc>
        <w:tc>
          <w:tcPr>
            <w:tcW w:w="1984" w:type="dxa"/>
            <w:tcBorders>
              <w:top w:val="single" w:sz="6" w:space="0" w:color="EAEDF2"/>
              <w:left w:val="single" w:sz="6" w:space="0" w:color="EAEDF2"/>
              <w:bottom w:val="single" w:sz="6" w:space="0" w:color="EAEDF2"/>
              <w:right w:val="single" w:sz="6" w:space="0" w:color="EAEDF2"/>
            </w:tcBorders>
            <w:shd w:val="clear" w:color="auto" w:fill="FFFFFF"/>
            <w:hideMark/>
          </w:tcPr>
          <w:p w14:paraId="439406B9" w14:textId="77777777" w:rsidR="00512EBF" w:rsidRPr="00512EBF" w:rsidRDefault="00512EBF" w:rsidP="00512EBF">
            <w:r w:rsidRPr="00512EBF">
              <w:t>Suyama</w:t>
            </w:r>
          </w:p>
        </w:tc>
      </w:tr>
      <w:tr w:rsidR="00512EBF" w:rsidRPr="00512EBF" w14:paraId="7B615319" w14:textId="77777777" w:rsidTr="00512EBF">
        <w:tc>
          <w:tcPr>
            <w:tcW w:w="2544" w:type="dxa"/>
            <w:tcBorders>
              <w:top w:val="single" w:sz="6" w:space="0" w:color="EAEDF2"/>
              <w:left w:val="single" w:sz="6" w:space="0" w:color="EAEDF2"/>
              <w:bottom w:val="single" w:sz="6" w:space="0" w:color="EAEDF2"/>
              <w:right w:val="single" w:sz="6" w:space="0" w:color="EAEDF2"/>
            </w:tcBorders>
            <w:shd w:val="clear" w:color="auto" w:fill="FFFFFF"/>
            <w:hideMark/>
          </w:tcPr>
          <w:p w14:paraId="522A852D" w14:textId="77777777" w:rsidR="00512EBF" w:rsidRPr="00512EBF" w:rsidRDefault="00512EBF" w:rsidP="00512EBF">
            <w:pPr>
              <w:rPr>
                <w:b/>
                <w:bCs/>
              </w:rPr>
            </w:pPr>
            <w:r w:rsidRPr="00512EBF">
              <w:rPr>
                <w:b/>
                <w:bCs/>
              </w:rPr>
              <w:lastRenderedPageBreak/>
              <w:t>Robert</w:t>
            </w:r>
          </w:p>
        </w:tc>
        <w:tc>
          <w:tcPr>
            <w:tcW w:w="1984" w:type="dxa"/>
            <w:tcBorders>
              <w:top w:val="single" w:sz="6" w:space="0" w:color="EAEDF2"/>
              <w:left w:val="single" w:sz="6" w:space="0" w:color="EAEDF2"/>
              <w:bottom w:val="single" w:sz="6" w:space="0" w:color="EAEDF2"/>
              <w:right w:val="single" w:sz="6" w:space="0" w:color="EAEDF2"/>
            </w:tcBorders>
            <w:shd w:val="clear" w:color="auto" w:fill="FFFFFF"/>
            <w:hideMark/>
          </w:tcPr>
          <w:p w14:paraId="4443E2D1" w14:textId="77777777" w:rsidR="00512EBF" w:rsidRPr="00512EBF" w:rsidRDefault="00512EBF" w:rsidP="00512EBF">
            <w:pPr>
              <w:rPr>
                <w:b/>
                <w:bCs/>
              </w:rPr>
            </w:pPr>
            <w:r w:rsidRPr="00512EBF">
              <w:rPr>
                <w:b/>
                <w:bCs/>
              </w:rPr>
              <w:t>King</w:t>
            </w:r>
          </w:p>
        </w:tc>
      </w:tr>
      <w:tr w:rsidR="00512EBF" w:rsidRPr="00512EBF" w14:paraId="39307C85" w14:textId="77777777" w:rsidTr="00512EBF">
        <w:tc>
          <w:tcPr>
            <w:tcW w:w="2544" w:type="dxa"/>
            <w:tcBorders>
              <w:top w:val="single" w:sz="6" w:space="0" w:color="EAEDF2"/>
              <w:left w:val="single" w:sz="6" w:space="0" w:color="EAEDF2"/>
              <w:bottom w:val="single" w:sz="6" w:space="0" w:color="EAEDF2"/>
              <w:right w:val="single" w:sz="6" w:space="0" w:color="EAEDF2"/>
            </w:tcBorders>
            <w:shd w:val="clear" w:color="auto" w:fill="FFFFFF"/>
            <w:hideMark/>
          </w:tcPr>
          <w:p w14:paraId="5FBDEADA" w14:textId="77777777" w:rsidR="00512EBF" w:rsidRPr="00512EBF" w:rsidRDefault="00512EBF" w:rsidP="00512EBF">
            <w:pPr>
              <w:rPr>
                <w:b/>
                <w:bCs/>
              </w:rPr>
            </w:pPr>
            <w:r w:rsidRPr="00512EBF">
              <w:rPr>
                <w:b/>
                <w:bCs/>
              </w:rPr>
              <w:t>Laura</w:t>
            </w:r>
          </w:p>
        </w:tc>
        <w:tc>
          <w:tcPr>
            <w:tcW w:w="1984" w:type="dxa"/>
            <w:tcBorders>
              <w:top w:val="single" w:sz="6" w:space="0" w:color="EAEDF2"/>
              <w:left w:val="single" w:sz="6" w:space="0" w:color="EAEDF2"/>
              <w:bottom w:val="single" w:sz="6" w:space="0" w:color="EAEDF2"/>
              <w:right w:val="single" w:sz="6" w:space="0" w:color="EAEDF2"/>
            </w:tcBorders>
            <w:shd w:val="clear" w:color="auto" w:fill="FFFFFF"/>
            <w:hideMark/>
          </w:tcPr>
          <w:p w14:paraId="13E7A84E" w14:textId="77777777" w:rsidR="00512EBF" w:rsidRPr="00512EBF" w:rsidRDefault="00512EBF" w:rsidP="00512EBF">
            <w:pPr>
              <w:rPr>
                <w:b/>
                <w:bCs/>
              </w:rPr>
            </w:pPr>
            <w:r w:rsidRPr="00512EBF">
              <w:rPr>
                <w:b/>
                <w:bCs/>
              </w:rPr>
              <w:t>Callahan</w:t>
            </w:r>
          </w:p>
        </w:tc>
      </w:tr>
      <w:tr w:rsidR="00512EBF" w:rsidRPr="00512EBF" w14:paraId="4443B3E1" w14:textId="77777777" w:rsidTr="00512EBF">
        <w:tc>
          <w:tcPr>
            <w:tcW w:w="2544" w:type="dxa"/>
            <w:tcBorders>
              <w:top w:val="single" w:sz="6" w:space="0" w:color="EAEDF2"/>
              <w:left w:val="single" w:sz="6" w:space="0" w:color="EAEDF2"/>
              <w:bottom w:val="single" w:sz="6" w:space="0" w:color="EAEDF2"/>
              <w:right w:val="single" w:sz="6" w:space="0" w:color="EAEDF2"/>
            </w:tcBorders>
            <w:shd w:val="clear" w:color="auto" w:fill="FFFFFF"/>
            <w:hideMark/>
          </w:tcPr>
          <w:p w14:paraId="1425DF66" w14:textId="77777777" w:rsidR="00512EBF" w:rsidRPr="00512EBF" w:rsidRDefault="00512EBF" w:rsidP="00512EBF">
            <w:pPr>
              <w:rPr>
                <w:b/>
                <w:bCs/>
              </w:rPr>
            </w:pPr>
            <w:r w:rsidRPr="00512EBF">
              <w:rPr>
                <w:b/>
                <w:bCs/>
              </w:rPr>
              <w:t>Anne</w:t>
            </w:r>
          </w:p>
        </w:tc>
        <w:tc>
          <w:tcPr>
            <w:tcW w:w="1984" w:type="dxa"/>
            <w:tcBorders>
              <w:top w:val="single" w:sz="6" w:space="0" w:color="EAEDF2"/>
              <w:left w:val="single" w:sz="6" w:space="0" w:color="EAEDF2"/>
              <w:bottom w:val="single" w:sz="6" w:space="0" w:color="EAEDF2"/>
              <w:right w:val="single" w:sz="6" w:space="0" w:color="EAEDF2"/>
            </w:tcBorders>
            <w:shd w:val="clear" w:color="auto" w:fill="FFFFFF"/>
            <w:hideMark/>
          </w:tcPr>
          <w:p w14:paraId="0BF800CF" w14:textId="77777777" w:rsidR="00512EBF" w:rsidRPr="00512EBF" w:rsidRDefault="00512EBF" w:rsidP="00512EBF">
            <w:pPr>
              <w:rPr>
                <w:b/>
                <w:bCs/>
              </w:rPr>
            </w:pPr>
            <w:r w:rsidRPr="00512EBF">
              <w:rPr>
                <w:b/>
                <w:bCs/>
              </w:rPr>
              <w:t>Dodsworth</w:t>
            </w:r>
          </w:p>
        </w:tc>
      </w:tr>
    </w:tbl>
    <w:p w14:paraId="5E9D3025" w14:textId="77777777" w:rsidR="00E538DC" w:rsidRPr="009875AA" w:rsidRDefault="00E538DC" w:rsidP="00436DA6">
      <w:pPr>
        <w:rPr>
          <w:lang w:val="en-US"/>
        </w:rPr>
      </w:pPr>
    </w:p>
    <w:p w14:paraId="540EC0C3" w14:textId="77777777" w:rsidR="00E538DC" w:rsidRPr="009875AA" w:rsidRDefault="00E538DC" w:rsidP="00436DA6">
      <w:pPr>
        <w:rPr>
          <w:lang w:val="en-US"/>
        </w:rPr>
      </w:pPr>
    </w:p>
    <w:p w14:paraId="511CD590" w14:textId="77777777" w:rsidR="000B2A27" w:rsidRPr="000B2A27" w:rsidRDefault="000B2A27" w:rsidP="000B2A27">
      <w:r w:rsidRPr="000B2A27">
        <w:t>Ejemplo 3: Seleccionar todas las columnas</w:t>
      </w:r>
    </w:p>
    <w:p w14:paraId="5F55A201" w14:textId="5A39D106" w:rsidR="00E538DC" w:rsidRPr="000B2A27" w:rsidRDefault="000B2A27" w:rsidP="000B2A27">
      <w:r w:rsidRPr="000B2A27">
        <w:t>Hay dos formas de seleccionar todas las columnas de una tabla. El primero es listar todos los nombres de las columnas una por una. La segunda, y la más fácil, es usar el símbolo *. Por ejemplo, para seleccionar todas las columnas de Employees, emitimos el siguiente SQL:</w:t>
      </w:r>
    </w:p>
    <w:p w14:paraId="7B0F9C6B" w14:textId="77777777" w:rsidR="000B2A27" w:rsidRPr="000B2A27" w:rsidRDefault="000B2A27" w:rsidP="000B2A27"/>
    <w:p w14:paraId="51BCFF5C" w14:textId="651012A9" w:rsidR="00E538DC" w:rsidRPr="000B2A27" w:rsidRDefault="000B2A27" w:rsidP="00436DA6">
      <w:r w:rsidRPr="000B2A27">
        <w:t>Resultado:</w:t>
      </w:r>
    </w:p>
    <w:p w14:paraId="5D5B587F" w14:textId="77777777" w:rsidR="00E538DC" w:rsidRPr="000B2A27" w:rsidRDefault="00E538DC" w:rsidP="00436DA6"/>
    <w:tbl>
      <w:tblPr>
        <w:tblW w:w="8072" w:type="dxa"/>
        <w:tblBorders>
          <w:top w:val="single" w:sz="6" w:space="0" w:color="EAEDF2"/>
          <w:left w:val="single" w:sz="6" w:space="0" w:color="EAEDF2"/>
          <w:bottom w:val="single" w:sz="6" w:space="0" w:color="EAEDF2"/>
          <w:right w:val="single" w:sz="6" w:space="0" w:color="EAEDF2"/>
        </w:tblBorders>
        <w:shd w:val="clear" w:color="auto" w:fill="FFFFFF"/>
        <w:tblCellMar>
          <w:top w:w="15" w:type="dxa"/>
          <w:left w:w="15" w:type="dxa"/>
          <w:bottom w:w="15" w:type="dxa"/>
          <w:right w:w="15" w:type="dxa"/>
        </w:tblCellMar>
        <w:tblLook w:val="04A0" w:firstRow="1" w:lastRow="0" w:firstColumn="1" w:lastColumn="0" w:noHBand="0" w:noVBand="1"/>
      </w:tblPr>
      <w:tblGrid>
        <w:gridCol w:w="462"/>
        <w:gridCol w:w="1798"/>
        <w:gridCol w:w="2410"/>
        <w:gridCol w:w="3402"/>
      </w:tblGrid>
      <w:tr w:rsidR="00BC6484" w:rsidRPr="00BC6484" w14:paraId="3BFC2F74" w14:textId="77777777" w:rsidTr="00BC6484">
        <w:trPr>
          <w:tblHeader/>
        </w:trPr>
        <w:tc>
          <w:tcPr>
            <w:tcW w:w="0" w:type="auto"/>
            <w:tcBorders>
              <w:top w:val="single" w:sz="6" w:space="0" w:color="454D55"/>
              <w:left w:val="single" w:sz="6" w:space="0" w:color="454D55"/>
              <w:bottom w:val="single" w:sz="12" w:space="0" w:color="454D55"/>
              <w:right w:val="single" w:sz="6" w:space="0" w:color="454D55"/>
            </w:tcBorders>
            <w:shd w:val="clear" w:color="auto" w:fill="343A40"/>
            <w:vAlign w:val="bottom"/>
            <w:hideMark/>
          </w:tcPr>
          <w:p w14:paraId="2213CFFE" w14:textId="77777777" w:rsidR="00BC6484" w:rsidRPr="00BC6484" w:rsidRDefault="00BC6484" w:rsidP="00BC6484">
            <w:pPr>
              <w:rPr>
                <w:b/>
                <w:bCs/>
              </w:rPr>
            </w:pPr>
            <w:r w:rsidRPr="00BC6484">
              <w:rPr>
                <w:b/>
                <w:bCs/>
              </w:rPr>
              <w:t>#</w:t>
            </w:r>
          </w:p>
        </w:tc>
        <w:tc>
          <w:tcPr>
            <w:tcW w:w="1798" w:type="dxa"/>
            <w:tcBorders>
              <w:top w:val="single" w:sz="6" w:space="0" w:color="454D55"/>
              <w:left w:val="single" w:sz="6" w:space="0" w:color="454D55"/>
              <w:bottom w:val="single" w:sz="12" w:space="0" w:color="454D55"/>
              <w:right w:val="single" w:sz="6" w:space="0" w:color="454D55"/>
            </w:tcBorders>
            <w:shd w:val="clear" w:color="auto" w:fill="343A40"/>
            <w:vAlign w:val="bottom"/>
            <w:hideMark/>
          </w:tcPr>
          <w:p w14:paraId="6D1F0F2C" w14:textId="77777777" w:rsidR="00BC6484" w:rsidRPr="00BC6484" w:rsidRDefault="00BC6484" w:rsidP="00BC6484">
            <w:pPr>
              <w:rPr>
                <w:b/>
                <w:bCs/>
              </w:rPr>
            </w:pPr>
            <w:r w:rsidRPr="00BC6484">
              <w:rPr>
                <w:b/>
                <w:bCs/>
              </w:rPr>
              <w:t>FirstName</w:t>
            </w:r>
          </w:p>
        </w:tc>
        <w:tc>
          <w:tcPr>
            <w:tcW w:w="2410" w:type="dxa"/>
            <w:tcBorders>
              <w:top w:val="single" w:sz="6" w:space="0" w:color="454D55"/>
              <w:left w:val="single" w:sz="6" w:space="0" w:color="454D55"/>
              <w:bottom w:val="single" w:sz="12" w:space="0" w:color="454D55"/>
              <w:right w:val="single" w:sz="6" w:space="0" w:color="454D55"/>
            </w:tcBorders>
            <w:shd w:val="clear" w:color="auto" w:fill="343A40"/>
            <w:vAlign w:val="bottom"/>
            <w:hideMark/>
          </w:tcPr>
          <w:p w14:paraId="5B960B43" w14:textId="77777777" w:rsidR="00BC6484" w:rsidRPr="00BC6484" w:rsidRDefault="00BC6484" w:rsidP="00BC6484">
            <w:pPr>
              <w:rPr>
                <w:b/>
                <w:bCs/>
              </w:rPr>
            </w:pPr>
            <w:r w:rsidRPr="00BC6484">
              <w:rPr>
                <w:b/>
                <w:bCs/>
              </w:rPr>
              <w:t>LastName</w:t>
            </w:r>
          </w:p>
        </w:tc>
        <w:tc>
          <w:tcPr>
            <w:tcW w:w="3402" w:type="dxa"/>
            <w:tcBorders>
              <w:top w:val="single" w:sz="6" w:space="0" w:color="454D55"/>
              <w:left w:val="single" w:sz="6" w:space="0" w:color="454D55"/>
              <w:bottom w:val="single" w:sz="12" w:space="0" w:color="454D55"/>
              <w:right w:val="single" w:sz="6" w:space="0" w:color="454D55"/>
            </w:tcBorders>
            <w:shd w:val="clear" w:color="auto" w:fill="343A40"/>
            <w:vAlign w:val="bottom"/>
            <w:hideMark/>
          </w:tcPr>
          <w:p w14:paraId="263AE1FB" w14:textId="77777777" w:rsidR="00BC6484" w:rsidRPr="00BC6484" w:rsidRDefault="00BC6484" w:rsidP="00BC6484">
            <w:pPr>
              <w:rPr>
                <w:b/>
                <w:bCs/>
              </w:rPr>
            </w:pPr>
            <w:r w:rsidRPr="00BC6484">
              <w:rPr>
                <w:b/>
                <w:bCs/>
              </w:rPr>
              <w:t>Title</w:t>
            </w:r>
          </w:p>
        </w:tc>
      </w:tr>
      <w:tr w:rsidR="00BC6484" w:rsidRPr="00BC6484" w14:paraId="3DC29544" w14:textId="77777777" w:rsidTr="00BC6484">
        <w:tc>
          <w:tcPr>
            <w:tcW w:w="0" w:type="auto"/>
            <w:tcBorders>
              <w:top w:val="single" w:sz="6" w:space="0" w:color="EAEDF2"/>
              <w:left w:val="single" w:sz="6" w:space="0" w:color="EAEDF2"/>
              <w:bottom w:val="single" w:sz="6" w:space="0" w:color="EAEDF2"/>
              <w:right w:val="single" w:sz="6" w:space="0" w:color="EAEDF2"/>
            </w:tcBorders>
            <w:shd w:val="clear" w:color="auto" w:fill="FFFFFF"/>
            <w:hideMark/>
          </w:tcPr>
          <w:p w14:paraId="54B543BD" w14:textId="77777777" w:rsidR="00BC6484" w:rsidRPr="00BC6484" w:rsidRDefault="00BC6484" w:rsidP="00BC6484">
            <w:pPr>
              <w:rPr>
                <w:b/>
                <w:bCs/>
              </w:rPr>
            </w:pPr>
            <w:r w:rsidRPr="00BC6484">
              <w:rPr>
                <w:b/>
                <w:bCs/>
              </w:rPr>
              <w:t>1</w:t>
            </w:r>
          </w:p>
        </w:tc>
        <w:tc>
          <w:tcPr>
            <w:tcW w:w="1798" w:type="dxa"/>
            <w:tcBorders>
              <w:top w:val="single" w:sz="6" w:space="0" w:color="EAEDF2"/>
              <w:left w:val="single" w:sz="6" w:space="0" w:color="EAEDF2"/>
              <w:bottom w:val="single" w:sz="6" w:space="0" w:color="EAEDF2"/>
              <w:right w:val="single" w:sz="6" w:space="0" w:color="EAEDF2"/>
            </w:tcBorders>
            <w:shd w:val="clear" w:color="auto" w:fill="FFFFFF"/>
            <w:hideMark/>
          </w:tcPr>
          <w:p w14:paraId="48F49841" w14:textId="77777777" w:rsidR="00BC6484" w:rsidRPr="00BC6484" w:rsidRDefault="00BC6484" w:rsidP="00BC6484">
            <w:pPr>
              <w:rPr>
                <w:b/>
                <w:bCs/>
              </w:rPr>
            </w:pPr>
            <w:r w:rsidRPr="00BC6484">
              <w:rPr>
                <w:b/>
                <w:bCs/>
              </w:rPr>
              <w:t>Nancy</w:t>
            </w:r>
          </w:p>
        </w:tc>
        <w:tc>
          <w:tcPr>
            <w:tcW w:w="2410" w:type="dxa"/>
            <w:tcBorders>
              <w:top w:val="single" w:sz="6" w:space="0" w:color="EAEDF2"/>
              <w:left w:val="single" w:sz="6" w:space="0" w:color="EAEDF2"/>
              <w:bottom w:val="single" w:sz="6" w:space="0" w:color="EAEDF2"/>
              <w:right w:val="single" w:sz="6" w:space="0" w:color="EAEDF2"/>
            </w:tcBorders>
            <w:shd w:val="clear" w:color="auto" w:fill="FFFFFF"/>
            <w:hideMark/>
          </w:tcPr>
          <w:p w14:paraId="6A81D359" w14:textId="77777777" w:rsidR="00BC6484" w:rsidRPr="00BC6484" w:rsidRDefault="00BC6484" w:rsidP="00BC6484">
            <w:pPr>
              <w:rPr>
                <w:b/>
                <w:bCs/>
              </w:rPr>
            </w:pPr>
            <w:r w:rsidRPr="00BC6484">
              <w:rPr>
                <w:b/>
                <w:bCs/>
              </w:rPr>
              <w:t>Davolio</w:t>
            </w:r>
          </w:p>
        </w:tc>
        <w:tc>
          <w:tcPr>
            <w:tcW w:w="3402" w:type="dxa"/>
            <w:tcBorders>
              <w:top w:val="single" w:sz="6" w:space="0" w:color="EAEDF2"/>
              <w:left w:val="single" w:sz="6" w:space="0" w:color="EAEDF2"/>
              <w:bottom w:val="single" w:sz="6" w:space="0" w:color="EAEDF2"/>
              <w:right w:val="single" w:sz="6" w:space="0" w:color="EAEDF2"/>
            </w:tcBorders>
            <w:shd w:val="clear" w:color="auto" w:fill="FFFFFF"/>
            <w:hideMark/>
          </w:tcPr>
          <w:p w14:paraId="1195E017" w14:textId="77777777" w:rsidR="00BC6484" w:rsidRPr="00BC6484" w:rsidRDefault="00BC6484" w:rsidP="00BC6484">
            <w:pPr>
              <w:rPr>
                <w:b/>
                <w:bCs/>
              </w:rPr>
            </w:pPr>
            <w:r w:rsidRPr="00BC6484">
              <w:rPr>
                <w:b/>
                <w:bCs/>
              </w:rPr>
              <w:t>Sales Representative</w:t>
            </w:r>
          </w:p>
        </w:tc>
      </w:tr>
      <w:tr w:rsidR="00BC6484" w:rsidRPr="00BC6484" w14:paraId="211087F7" w14:textId="77777777" w:rsidTr="00BC6484">
        <w:tc>
          <w:tcPr>
            <w:tcW w:w="0" w:type="auto"/>
            <w:tcBorders>
              <w:top w:val="single" w:sz="6" w:space="0" w:color="EAEDF2"/>
              <w:left w:val="single" w:sz="6" w:space="0" w:color="EAEDF2"/>
              <w:bottom w:val="single" w:sz="6" w:space="0" w:color="EAEDF2"/>
              <w:right w:val="single" w:sz="6" w:space="0" w:color="EAEDF2"/>
            </w:tcBorders>
            <w:shd w:val="clear" w:color="auto" w:fill="FFFFFF"/>
            <w:hideMark/>
          </w:tcPr>
          <w:p w14:paraId="6CE53368" w14:textId="77777777" w:rsidR="00BC6484" w:rsidRPr="00BC6484" w:rsidRDefault="00BC6484" w:rsidP="00BC6484">
            <w:pPr>
              <w:rPr>
                <w:b/>
                <w:bCs/>
              </w:rPr>
            </w:pPr>
            <w:r w:rsidRPr="00BC6484">
              <w:rPr>
                <w:b/>
                <w:bCs/>
              </w:rPr>
              <w:t>2</w:t>
            </w:r>
          </w:p>
        </w:tc>
        <w:tc>
          <w:tcPr>
            <w:tcW w:w="1798" w:type="dxa"/>
            <w:tcBorders>
              <w:top w:val="single" w:sz="6" w:space="0" w:color="EAEDF2"/>
              <w:left w:val="single" w:sz="6" w:space="0" w:color="EAEDF2"/>
              <w:bottom w:val="single" w:sz="6" w:space="0" w:color="EAEDF2"/>
              <w:right w:val="single" w:sz="6" w:space="0" w:color="EAEDF2"/>
            </w:tcBorders>
            <w:shd w:val="clear" w:color="auto" w:fill="FFFFFF"/>
            <w:hideMark/>
          </w:tcPr>
          <w:p w14:paraId="2FF21797" w14:textId="77777777" w:rsidR="00BC6484" w:rsidRPr="00BC6484" w:rsidRDefault="00BC6484" w:rsidP="00BC6484">
            <w:pPr>
              <w:rPr>
                <w:b/>
                <w:bCs/>
              </w:rPr>
            </w:pPr>
            <w:r w:rsidRPr="00BC6484">
              <w:rPr>
                <w:b/>
                <w:bCs/>
              </w:rPr>
              <w:t>Andrew</w:t>
            </w:r>
          </w:p>
        </w:tc>
        <w:tc>
          <w:tcPr>
            <w:tcW w:w="2410" w:type="dxa"/>
            <w:tcBorders>
              <w:top w:val="single" w:sz="6" w:space="0" w:color="EAEDF2"/>
              <w:left w:val="single" w:sz="6" w:space="0" w:color="EAEDF2"/>
              <w:bottom w:val="single" w:sz="6" w:space="0" w:color="EAEDF2"/>
              <w:right w:val="single" w:sz="6" w:space="0" w:color="EAEDF2"/>
            </w:tcBorders>
            <w:shd w:val="clear" w:color="auto" w:fill="FFFFFF"/>
            <w:hideMark/>
          </w:tcPr>
          <w:p w14:paraId="757FCA9A" w14:textId="77777777" w:rsidR="00BC6484" w:rsidRPr="00BC6484" w:rsidRDefault="00BC6484" w:rsidP="00BC6484">
            <w:pPr>
              <w:rPr>
                <w:b/>
                <w:bCs/>
              </w:rPr>
            </w:pPr>
            <w:r w:rsidRPr="00BC6484">
              <w:rPr>
                <w:b/>
                <w:bCs/>
              </w:rPr>
              <w:t>Fuller</w:t>
            </w:r>
          </w:p>
        </w:tc>
        <w:tc>
          <w:tcPr>
            <w:tcW w:w="3402" w:type="dxa"/>
            <w:tcBorders>
              <w:top w:val="single" w:sz="6" w:space="0" w:color="EAEDF2"/>
              <w:left w:val="single" w:sz="6" w:space="0" w:color="EAEDF2"/>
              <w:bottom w:val="single" w:sz="6" w:space="0" w:color="EAEDF2"/>
              <w:right w:val="single" w:sz="6" w:space="0" w:color="EAEDF2"/>
            </w:tcBorders>
            <w:shd w:val="clear" w:color="auto" w:fill="FFFFFF"/>
            <w:hideMark/>
          </w:tcPr>
          <w:p w14:paraId="428C727A" w14:textId="77777777" w:rsidR="00BC6484" w:rsidRPr="00BC6484" w:rsidRDefault="00BC6484" w:rsidP="00BC6484">
            <w:pPr>
              <w:rPr>
                <w:b/>
                <w:bCs/>
              </w:rPr>
            </w:pPr>
            <w:r w:rsidRPr="00BC6484">
              <w:rPr>
                <w:b/>
                <w:bCs/>
              </w:rPr>
              <w:t>Vice President, Sales</w:t>
            </w:r>
          </w:p>
        </w:tc>
      </w:tr>
      <w:tr w:rsidR="00BC6484" w:rsidRPr="00BC6484" w14:paraId="771B3033" w14:textId="77777777" w:rsidTr="00BC6484">
        <w:tc>
          <w:tcPr>
            <w:tcW w:w="0" w:type="auto"/>
            <w:tcBorders>
              <w:top w:val="single" w:sz="6" w:space="0" w:color="EAEDF2"/>
              <w:left w:val="single" w:sz="6" w:space="0" w:color="EAEDF2"/>
              <w:bottom w:val="single" w:sz="6" w:space="0" w:color="EAEDF2"/>
              <w:right w:val="single" w:sz="6" w:space="0" w:color="EAEDF2"/>
            </w:tcBorders>
            <w:shd w:val="clear" w:color="auto" w:fill="FFFFFF"/>
            <w:hideMark/>
          </w:tcPr>
          <w:p w14:paraId="123CD9D0" w14:textId="77777777" w:rsidR="00BC6484" w:rsidRPr="00BC6484" w:rsidRDefault="00BC6484" w:rsidP="00BC6484">
            <w:pPr>
              <w:rPr>
                <w:b/>
                <w:bCs/>
              </w:rPr>
            </w:pPr>
            <w:r w:rsidRPr="00BC6484">
              <w:rPr>
                <w:b/>
                <w:bCs/>
              </w:rPr>
              <w:t>3</w:t>
            </w:r>
          </w:p>
        </w:tc>
        <w:tc>
          <w:tcPr>
            <w:tcW w:w="1798" w:type="dxa"/>
            <w:tcBorders>
              <w:top w:val="single" w:sz="6" w:space="0" w:color="EAEDF2"/>
              <w:left w:val="single" w:sz="6" w:space="0" w:color="EAEDF2"/>
              <w:bottom w:val="single" w:sz="6" w:space="0" w:color="EAEDF2"/>
              <w:right w:val="single" w:sz="6" w:space="0" w:color="EAEDF2"/>
            </w:tcBorders>
            <w:shd w:val="clear" w:color="auto" w:fill="FFFFFF"/>
            <w:hideMark/>
          </w:tcPr>
          <w:p w14:paraId="437CB430" w14:textId="77777777" w:rsidR="00BC6484" w:rsidRPr="00BC6484" w:rsidRDefault="00BC6484" w:rsidP="00BC6484">
            <w:pPr>
              <w:rPr>
                <w:b/>
                <w:bCs/>
              </w:rPr>
            </w:pPr>
            <w:r w:rsidRPr="00BC6484">
              <w:rPr>
                <w:b/>
                <w:bCs/>
              </w:rPr>
              <w:t>Janet</w:t>
            </w:r>
          </w:p>
        </w:tc>
        <w:tc>
          <w:tcPr>
            <w:tcW w:w="2410" w:type="dxa"/>
            <w:tcBorders>
              <w:top w:val="single" w:sz="6" w:space="0" w:color="EAEDF2"/>
              <w:left w:val="single" w:sz="6" w:space="0" w:color="EAEDF2"/>
              <w:bottom w:val="single" w:sz="6" w:space="0" w:color="EAEDF2"/>
              <w:right w:val="single" w:sz="6" w:space="0" w:color="EAEDF2"/>
            </w:tcBorders>
            <w:shd w:val="clear" w:color="auto" w:fill="FFFFFF"/>
            <w:hideMark/>
          </w:tcPr>
          <w:p w14:paraId="2219750C" w14:textId="77777777" w:rsidR="00BC6484" w:rsidRPr="00BC6484" w:rsidRDefault="00BC6484" w:rsidP="00BC6484">
            <w:pPr>
              <w:rPr>
                <w:b/>
                <w:bCs/>
              </w:rPr>
            </w:pPr>
            <w:r w:rsidRPr="00BC6484">
              <w:rPr>
                <w:b/>
                <w:bCs/>
              </w:rPr>
              <w:t>Leverling</w:t>
            </w:r>
          </w:p>
        </w:tc>
        <w:tc>
          <w:tcPr>
            <w:tcW w:w="3402" w:type="dxa"/>
            <w:tcBorders>
              <w:top w:val="single" w:sz="6" w:space="0" w:color="EAEDF2"/>
              <w:left w:val="single" w:sz="6" w:space="0" w:color="EAEDF2"/>
              <w:bottom w:val="single" w:sz="6" w:space="0" w:color="EAEDF2"/>
              <w:right w:val="single" w:sz="6" w:space="0" w:color="EAEDF2"/>
            </w:tcBorders>
            <w:shd w:val="clear" w:color="auto" w:fill="FFFFFF"/>
            <w:hideMark/>
          </w:tcPr>
          <w:p w14:paraId="45AC1E82" w14:textId="77777777" w:rsidR="00BC6484" w:rsidRPr="00BC6484" w:rsidRDefault="00BC6484" w:rsidP="00BC6484">
            <w:pPr>
              <w:rPr>
                <w:b/>
                <w:bCs/>
              </w:rPr>
            </w:pPr>
            <w:r w:rsidRPr="00BC6484">
              <w:rPr>
                <w:b/>
                <w:bCs/>
              </w:rPr>
              <w:t>Sales Representative</w:t>
            </w:r>
          </w:p>
        </w:tc>
      </w:tr>
      <w:tr w:rsidR="00BC6484" w:rsidRPr="00BC6484" w14:paraId="18E08A84" w14:textId="77777777" w:rsidTr="00BC6484">
        <w:tc>
          <w:tcPr>
            <w:tcW w:w="0" w:type="auto"/>
            <w:tcBorders>
              <w:top w:val="single" w:sz="6" w:space="0" w:color="EAEDF2"/>
              <w:left w:val="single" w:sz="6" w:space="0" w:color="EAEDF2"/>
              <w:bottom w:val="single" w:sz="6" w:space="0" w:color="EAEDF2"/>
              <w:right w:val="single" w:sz="6" w:space="0" w:color="EAEDF2"/>
            </w:tcBorders>
            <w:shd w:val="clear" w:color="auto" w:fill="FFFFFF"/>
            <w:hideMark/>
          </w:tcPr>
          <w:p w14:paraId="6914FF99" w14:textId="77777777" w:rsidR="00BC6484" w:rsidRPr="00BC6484" w:rsidRDefault="00BC6484" w:rsidP="00BC6484">
            <w:pPr>
              <w:rPr>
                <w:b/>
                <w:bCs/>
              </w:rPr>
            </w:pPr>
            <w:r w:rsidRPr="00BC6484">
              <w:rPr>
                <w:b/>
                <w:bCs/>
              </w:rPr>
              <w:t>4</w:t>
            </w:r>
          </w:p>
        </w:tc>
        <w:tc>
          <w:tcPr>
            <w:tcW w:w="1798" w:type="dxa"/>
            <w:tcBorders>
              <w:top w:val="single" w:sz="6" w:space="0" w:color="EAEDF2"/>
              <w:left w:val="single" w:sz="6" w:space="0" w:color="EAEDF2"/>
              <w:bottom w:val="single" w:sz="6" w:space="0" w:color="EAEDF2"/>
              <w:right w:val="single" w:sz="6" w:space="0" w:color="EAEDF2"/>
            </w:tcBorders>
            <w:shd w:val="clear" w:color="auto" w:fill="FFFFFF"/>
            <w:hideMark/>
          </w:tcPr>
          <w:p w14:paraId="659E8026" w14:textId="77777777" w:rsidR="00BC6484" w:rsidRPr="00BC6484" w:rsidRDefault="00BC6484" w:rsidP="00BC6484">
            <w:pPr>
              <w:rPr>
                <w:b/>
                <w:bCs/>
              </w:rPr>
            </w:pPr>
            <w:r w:rsidRPr="00BC6484">
              <w:rPr>
                <w:b/>
                <w:bCs/>
              </w:rPr>
              <w:t>Margaret</w:t>
            </w:r>
          </w:p>
        </w:tc>
        <w:tc>
          <w:tcPr>
            <w:tcW w:w="2410" w:type="dxa"/>
            <w:tcBorders>
              <w:top w:val="single" w:sz="6" w:space="0" w:color="EAEDF2"/>
              <w:left w:val="single" w:sz="6" w:space="0" w:color="EAEDF2"/>
              <w:bottom w:val="single" w:sz="6" w:space="0" w:color="EAEDF2"/>
              <w:right w:val="single" w:sz="6" w:space="0" w:color="EAEDF2"/>
            </w:tcBorders>
            <w:shd w:val="clear" w:color="auto" w:fill="FFFFFF"/>
            <w:hideMark/>
          </w:tcPr>
          <w:p w14:paraId="0CA71D68" w14:textId="77777777" w:rsidR="00BC6484" w:rsidRPr="00BC6484" w:rsidRDefault="00BC6484" w:rsidP="00BC6484">
            <w:pPr>
              <w:rPr>
                <w:b/>
                <w:bCs/>
              </w:rPr>
            </w:pPr>
            <w:r w:rsidRPr="00BC6484">
              <w:rPr>
                <w:b/>
                <w:bCs/>
              </w:rPr>
              <w:t>Peacock</w:t>
            </w:r>
          </w:p>
        </w:tc>
        <w:tc>
          <w:tcPr>
            <w:tcW w:w="3402" w:type="dxa"/>
            <w:tcBorders>
              <w:top w:val="single" w:sz="6" w:space="0" w:color="EAEDF2"/>
              <w:left w:val="single" w:sz="6" w:space="0" w:color="EAEDF2"/>
              <w:bottom w:val="single" w:sz="6" w:space="0" w:color="EAEDF2"/>
              <w:right w:val="single" w:sz="6" w:space="0" w:color="EAEDF2"/>
            </w:tcBorders>
            <w:shd w:val="clear" w:color="auto" w:fill="FFFFFF"/>
            <w:hideMark/>
          </w:tcPr>
          <w:p w14:paraId="021FCBF8" w14:textId="77777777" w:rsidR="00BC6484" w:rsidRPr="00BC6484" w:rsidRDefault="00BC6484" w:rsidP="00BC6484">
            <w:pPr>
              <w:rPr>
                <w:b/>
                <w:bCs/>
              </w:rPr>
            </w:pPr>
            <w:r w:rsidRPr="00BC6484">
              <w:rPr>
                <w:b/>
                <w:bCs/>
              </w:rPr>
              <w:t>Sales Representative</w:t>
            </w:r>
          </w:p>
        </w:tc>
      </w:tr>
      <w:tr w:rsidR="00BC6484" w:rsidRPr="00BC6484" w14:paraId="1009BBDC" w14:textId="77777777" w:rsidTr="00BC6484">
        <w:tc>
          <w:tcPr>
            <w:tcW w:w="0" w:type="auto"/>
            <w:tcBorders>
              <w:top w:val="single" w:sz="6" w:space="0" w:color="EAEDF2"/>
              <w:left w:val="single" w:sz="6" w:space="0" w:color="EAEDF2"/>
              <w:bottom w:val="single" w:sz="6" w:space="0" w:color="EAEDF2"/>
              <w:right w:val="single" w:sz="6" w:space="0" w:color="EAEDF2"/>
            </w:tcBorders>
            <w:shd w:val="clear" w:color="auto" w:fill="FFFFFF"/>
            <w:hideMark/>
          </w:tcPr>
          <w:p w14:paraId="792E9DE1" w14:textId="77777777" w:rsidR="00BC6484" w:rsidRPr="00BC6484" w:rsidRDefault="00BC6484" w:rsidP="00BC6484">
            <w:pPr>
              <w:rPr>
                <w:b/>
                <w:bCs/>
              </w:rPr>
            </w:pPr>
            <w:r w:rsidRPr="00BC6484">
              <w:rPr>
                <w:b/>
                <w:bCs/>
              </w:rPr>
              <w:t>5</w:t>
            </w:r>
          </w:p>
        </w:tc>
        <w:tc>
          <w:tcPr>
            <w:tcW w:w="1798" w:type="dxa"/>
            <w:tcBorders>
              <w:top w:val="single" w:sz="6" w:space="0" w:color="EAEDF2"/>
              <w:left w:val="single" w:sz="6" w:space="0" w:color="EAEDF2"/>
              <w:bottom w:val="single" w:sz="6" w:space="0" w:color="EAEDF2"/>
              <w:right w:val="single" w:sz="6" w:space="0" w:color="EAEDF2"/>
            </w:tcBorders>
            <w:shd w:val="clear" w:color="auto" w:fill="FFFFFF"/>
            <w:hideMark/>
          </w:tcPr>
          <w:p w14:paraId="0C6BACDD" w14:textId="77777777" w:rsidR="00BC6484" w:rsidRPr="00BC6484" w:rsidRDefault="00BC6484" w:rsidP="00BC6484">
            <w:pPr>
              <w:rPr>
                <w:b/>
                <w:bCs/>
              </w:rPr>
            </w:pPr>
            <w:r w:rsidRPr="00BC6484">
              <w:rPr>
                <w:b/>
                <w:bCs/>
              </w:rPr>
              <w:t>Steven</w:t>
            </w:r>
          </w:p>
        </w:tc>
        <w:tc>
          <w:tcPr>
            <w:tcW w:w="2410" w:type="dxa"/>
            <w:tcBorders>
              <w:top w:val="single" w:sz="6" w:space="0" w:color="EAEDF2"/>
              <w:left w:val="single" w:sz="6" w:space="0" w:color="EAEDF2"/>
              <w:bottom w:val="single" w:sz="6" w:space="0" w:color="EAEDF2"/>
              <w:right w:val="single" w:sz="6" w:space="0" w:color="EAEDF2"/>
            </w:tcBorders>
            <w:shd w:val="clear" w:color="auto" w:fill="FFFFFF"/>
            <w:hideMark/>
          </w:tcPr>
          <w:p w14:paraId="19D351F6" w14:textId="77777777" w:rsidR="00BC6484" w:rsidRPr="00BC6484" w:rsidRDefault="00BC6484" w:rsidP="00BC6484">
            <w:pPr>
              <w:rPr>
                <w:b/>
                <w:bCs/>
              </w:rPr>
            </w:pPr>
            <w:r w:rsidRPr="00BC6484">
              <w:rPr>
                <w:b/>
                <w:bCs/>
              </w:rPr>
              <w:t>Buchanan</w:t>
            </w:r>
          </w:p>
        </w:tc>
        <w:tc>
          <w:tcPr>
            <w:tcW w:w="3402" w:type="dxa"/>
            <w:tcBorders>
              <w:top w:val="single" w:sz="6" w:space="0" w:color="EAEDF2"/>
              <w:left w:val="single" w:sz="6" w:space="0" w:color="EAEDF2"/>
              <w:bottom w:val="single" w:sz="6" w:space="0" w:color="EAEDF2"/>
              <w:right w:val="single" w:sz="6" w:space="0" w:color="EAEDF2"/>
            </w:tcBorders>
            <w:shd w:val="clear" w:color="auto" w:fill="FFFFFF"/>
            <w:hideMark/>
          </w:tcPr>
          <w:p w14:paraId="5AFBFC45" w14:textId="77777777" w:rsidR="00BC6484" w:rsidRPr="00BC6484" w:rsidRDefault="00BC6484" w:rsidP="00BC6484">
            <w:r w:rsidRPr="00BC6484">
              <w:t>Sales Manager</w:t>
            </w:r>
          </w:p>
        </w:tc>
      </w:tr>
      <w:tr w:rsidR="00BC6484" w:rsidRPr="00BC6484" w14:paraId="35328F19" w14:textId="77777777" w:rsidTr="00BC6484">
        <w:tc>
          <w:tcPr>
            <w:tcW w:w="0" w:type="auto"/>
            <w:tcBorders>
              <w:top w:val="single" w:sz="6" w:space="0" w:color="EAEDF2"/>
              <w:left w:val="single" w:sz="6" w:space="0" w:color="EAEDF2"/>
              <w:bottom w:val="single" w:sz="6" w:space="0" w:color="EAEDF2"/>
              <w:right w:val="single" w:sz="6" w:space="0" w:color="EAEDF2"/>
            </w:tcBorders>
            <w:shd w:val="clear" w:color="auto" w:fill="FFFFFF"/>
            <w:hideMark/>
          </w:tcPr>
          <w:p w14:paraId="6078A3C3" w14:textId="77777777" w:rsidR="00BC6484" w:rsidRPr="00BC6484" w:rsidRDefault="00BC6484" w:rsidP="00BC6484">
            <w:pPr>
              <w:rPr>
                <w:b/>
                <w:bCs/>
              </w:rPr>
            </w:pPr>
            <w:r w:rsidRPr="00BC6484">
              <w:rPr>
                <w:b/>
                <w:bCs/>
              </w:rPr>
              <w:t>6</w:t>
            </w:r>
          </w:p>
        </w:tc>
        <w:tc>
          <w:tcPr>
            <w:tcW w:w="1798" w:type="dxa"/>
            <w:tcBorders>
              <w:top w:val="single" w:sz="6" w:space="0" w:color="EAEDF2"/>
              <w:left w:val="single" w:sz="6" w:space="0" w:color="EAEDF2"/>
              <w:bottom w:val="single" w:sz="6" w:space="0" w:color="EAEDF2"/>
              <w:right w:val="single" w:sz="6" w:space="0" w:color="EAEDF2"/>
            </w:tcBorders>
            <w:shd w:val="clear" w:color="auto" w:fill="FFFFFF"/>
            <w:hideMark/>
          </w:tcPr>
          <w:p w14:paraId="0F2F5C90" w14:textId="77777777" w:rsidR="00BC6484" w:rsidRPr="00BC6484" w:rsidRDefault="00BC6484" w:rsidP="00BC6484">
            <w:pPr>
              <w:rPr>
                <w:b/>
                <w:bCs/>
              </w:rPr>
            </w:pPr>
            <w:r w:rsidRPr="00BC6484">
              <w:rPr>
                <w:b/>
                <w:bCs/>
              </w:rPr>
              <w:t>Michael</w:t>
            </w:r>
          </w:p>
        </w:tc>
        <w:tc>
          <w:tcPr>
            <w:tcW w:w="2410" w:type="dxa"/>
            <w:tcBorders>
              <w:top w:val="single" w:sz="6" w:space="0" w:color="EAEDF2"/>
              <w:left w:val="single" w:sz="6" w:space="0" w:color="EAEDF2"/>
              <w:bottom w:val="single" w:sz="6" w:space="0" w:color="EAEDF2"/>
              <w:right w:val="single" w:sz="6" w:space="0" w:color="EAEDF2"/>
            </w:tcBorders>
            <w:shd w:val="clear" w:color="auto" w:fill="FFFFFF"/>
            <w:hideMark/>
          </w:tcPr>
          <w:p w14:paraId="26FEC94B" w14:textId="77777777" w:rsidR="00BC6484" w:rsidRPr="00BC6484" w:rsidRDefault="00BC6484" w:rsidP="00BC6484">
            <w:pPr>
              <w:rPr>
                <w:b/>
                <w:bCs/>
              </w:rPr>
            </w:pPr>
            <w:r w:rsidRPr="00BC6484">
              <w:rPr>
                <w:b/>
                <w:bCs/>
              </w:rPr>
              <w:t>Suyama</w:t>
            </w:r>
          </w:p>
        </w:tc>
        <w:tc>
          <w:tcPr>
            <w:tcW w:w="3402" w:type="dxa"/>
            <w:tcBorders>
              <w:top w:val="single" w:sz="6" w:space="0" w:color="EAEDF2"/>
              <w:left w:val="single" w:sz="6" w:space="0" w:color="EAEDF2"/>
              <w:bottom w:val="single" w:sz="6" w:space="0" w:color="EAEDF2"/>
              <w:right w:val="single" w:sz="6" w:space="0" w:color="EAEDF2"/>
            </w:tcBorders>
            <w:shd w:val="clear" w:color="auto" w:fill="FFFFFF"/>
            <w:hideMark/>
          </w:tcPr>
          <w:p w14:paraId="177D18F1" w14:textId="77777777" w:rsidR="00BC6484" w:rsidRPr="00BC6484" w:rsidRDefault="00BC6484" w:rsidP="00BC6484">
            <w:pPr>
              <w:rPr>
                <w:b/>
                <w:bCs/>
              </w:rPr>
            </w:pPr>
            <w:r w:rsidRPr="00BC6484">
              <w:rPr>
                <w:b/>
                <w:bCs/>
              </w:rPr>
              <w:t>Sales Representative</w:t>
            </w:r>
          </w:p>
        </w:tc>
      </w:tr>
      <w:tr w:rsidR="00BC6484" w:rsidRPr="00BC6484" w14:paraId="686FF3B0" w14:textId="77777777" w:rsidTr="00BC6484">
        <w:tc>
          <w:tcPr>
            <w:tcW w:w="0" w:type="auto"/>
            <w:tcBorders>
              <w:top w:val="single" w:sz="6" w:space="0" w:color="EAEDF2"/>
              <w:left w:val="single" w:sz="6" w:space="0" w:color="EAEDF2"/>
              <w:bottom w:val="single" w:sz="6" w:space="0" w:color="EAEDF2"/>
              <w:right w:val="single" w:sz="6" w:space="0" w:color="EAEDF2"/>
            </w:tcBorders>
            <w:shd w:val="clear" w:color="auto" w:fill="FFFFFF"/>
            <w:hideMark/>
          </w:tcPr>
          <w:p w14:paraId="6FA878BD" w14:textId="77777777" w:rsidR="00BC6484" w:rsidRPr="00BC6484" w:rsidRDefault="00BC6484" w:rsidP="00BC6484">
            <w:pPr>
              <w:rPr>
                <w:b/>
                <w:bCs/>
              </w:rPr>
            </w:pPr>
            <w:r w:rsidRPr="00BC6484">
              <w:rPr>
                <w:b/>
                <w:bCs/>
              </w:rPr>
              <w:t>7</w:t>
            </w:r>
          </w:p>
        </w:tc>
        <w:tc>
          <w:tcPr>
            <w:tcW w:w="1798" w:type="dxa"/>
            <w:tcBorders>
              <w:top w:val="single" w:sz="6" w:space="0" w:color="EAEDF2"/>
              <w:left w:val="single" w:sz="6" w:space="0" w:color="EAEDF2"/>
              <w:bottom w:val="single" w:sz="6" w:space="0" w:color="EAEDF2"/>
              <w:right w:val="single" w:sz="6" w:space="0" w:color="EAEDF2"/>
            </w:tcBorders>
            <w:shd w:val="clear" w:color="auto" w:fill="FFFFFF"/>
            <w:hideMark/>
          </w:tcPr>
          <w:p w14:paraId="2D2CCF84" w14:textId="77777777" w:rsidR="00BC6484" w:rsidRPr="00BC6484" w:rsidRDefault="00BC6484" w:rsidP="00BC6484">
            <w:pPr>
              <w:rPr>
                <w:b/>
                <w:bCs/>
              </w:rPr>
            </w:pPr>
            <w:r w:rsidRPr="00BC6484">
              <w:rPr>
                <w:b/>
                <w:bCs/>
              </w:rPr>
              <w:t>Robert</w:t>
            </w:r>
          </w:p>
        </w:tc>
        <w:tc>
          <w:tcPr>
            <w:tcW w:w="2410" w:type="dxa"/>
            <w:tcBorders>
              <w:top w:val="single" w:sz="6" w:space="0" w:color="EAEDF2"/>
              <w:left w:val="single" w:sz="6" w:space="0" w:color="EAEDF2"/>
              <w:bottom w:val="single" w:sz="6" w:space="0" w:color="EAEDF2"/>
              <w:right w:val="single" w:sz="6" w:space="0" w:color="EAEDF2"/>
            </w:tcBorders>
            <w:shd w:val="clear" w:color="auto" w:fill="FFFFFF"/>
            <w:hideMark/>
          </w:tcPr>
          <w:p w14:paraId="2B21C150" w14:textId="77777777" w:rsidR="00BC6484" w:rsidRPr="00BC6484" w:rsidRDefault="00BC6484" w:rsidP="00BC6484">
            <w:pPr>
              <w:rPr>
                <w:b/>
                <w:bCs/>
              </w:rPr>
            </w:pPr>
            <w:r w:rsidRPr="00BC6484">
              <w:rPr>
                <w:b/>
                <w:bCs/>
              </w:rPr>
              <w:t>King</w:t>
            </w:r>
          </w:p>
        </w:tc>
        <w:tc>
          <w:tcPr>
            <w:tcW w:w="3402" w:type="dxa"/>
            <w:tcBorders>
              <w:top w:val="single" w:sz="6" w:space="0" w:color="EAEDF2"/>
              <w:left w:val="single" w:sz="6" w:space="0" w:color="EAEDF2"/>
              <w:bottom w:val="single" w:sz="6" w:space="0" w:color="EAEDF2"/>
              <w:right w:val="single" w:sz="6" w:space="0" w:color="EAEDF2"/>
            </w:tcBorders>
            <w:shd w:val="clear" w:color="auto" w:fill="FFFFFF"/>
            <w:hideMark/>
          </w:tcPr>
          <w:p w14:paraId="4901E30B" w14:textId="77777777" w:rsidR="00BC6484" w:rsidRPr="00BC6484" w:rsidRDefault="00BC6484" w:rsidP="00BC6484">
            <w:pPr>
              <w:rPr>
                <w:b/>
                <w:bCs/>
              </w:rPr>
            </w:pPr>
            <w:r w:rsidRPr="00BC6484">
              <w:rPr>
                <w:b/>
                <w:bCs/>
              </w:rPr>
              <w:t>Sales Representative</w:t>
            </w:r>
          </w:p>
        </w:tc>
      </w:tr>
      <w:tr w:rsidR="00BC6484" w:rsidRPr="00BC6484" w14:paraId="00F5A70E" w14:textId="77777777" w:rsidTr="00BC6484">
        <w:tc>
          <w:tcPr>
            <w:tcW w:w="0" w:type="auto"/>
            <w:tcBorders>
              <w:top w:val="single" w:sz="6" w:space="0" w:color="EAEDF2"/>
              <w:left w:val="single" w:sz="6" w:space="0" w:color="EAEDF2"/>
              <w:bottom w:val="single" w:sz="6" w:space="0" w:color="EAEDF2"/>
              <w:right w:val="single" w:sz="6" w:space="0" w:color="EAEDF2"/>
            </w:tcBorders>
            <w:shd w:val="clear" w:color="auto" w:fill="FFFFFF"/>
            <w:hideMark/>
          </w:tcPr>
          <w:p w14:paraId="29E486D9" w14:textId="77777777" w:rsidR="00BC6484" w:rsidRPr="00BC6484" w:rsidRDefault="00BC6484" w:rsidP="00BC6484">
            <w:pPr>
              <w:rPr>
                <w:b/>
                <w:bCs/>
              </w:rPr>
            </w:pPr>
            <w:r w:rsidRPr="00BC6484">
              <w:rPr>
                <w:b/>
                <w:bCs/>
              </w:rPr>
              <w:t>8</w:t>
            </w:r>
          </w:p>
        </w:tc>
        <w:tc>
          <w:tcPr>
            <w:tcW w:w="1798" w:type="dxa"/>
            <w:tcBorders>
              <w:top w:val="single" w:sz="6" w:space="0" w:color="EAEDF2"/>
              <w:left w:val="single" w:sz="6" w:space="0" w:color="EAEDF2"/>
              <w:bottom w:val="single" w:sz="6" w:space="0" w:color="EAEDF2"/>
              <w:right w:val="single" w:sz="6" w:space="0" w:color="EAEDF2"/>
            </w:tcBorders>
            <w:shd w:val="clear" w:color="auto" w:fill="FFFFFF"/>
            <w:hideMark/>
          </w:tcPr>
          <w:p w14:paraId="3F15F97D" w14:textId="77777777" w:rsidR="00BC6484" w:rsidRPr="00BC6484" w:rsidRDefault="00BC6484" w:rsidP="00BC6484">
            <w:pPr>
              <w:rPr>
                <w:b/>
                <w:bCs/>
              </w:rPr>
            </w:pPr>
            <w:r w:rsidRPr="00BC6484">
              <w:rPr>
                <w:b/>
                <w:bCs/>
              </w:rPr>
              <w:t>Laura</w:t>
            </w:r>
          </w:p>
        </w:tc>
        <w:tc>
          <w:tcPr>
            <w:tcW w:w="2410" w:type="dxa"/>
            <w:tcBorders>
              <w:top w:val="single" w:sz="6" w:space="0" w:color="EAEDF2"/>
              <w:left w:val="single" w:sz="6" w:space="0" w:color="EAEDF2"/>
              <w:bottom w:val="single" w:sz="6" w:space="0" w:color="EAEDF2"/>
              <w:right w:val="single" w:sz="6" w:space="0" w:color="EAEDF2"/>
            </w:tcBorders>
            <w:shd w:val="clear" w:color="auto" w:fill="FFFFFF"/>
            <w:hideMark/>
          </w:tcPr>
          <w:p w14:paraId="49111543" w14:textId="77777777" w:rsidR="00BC6484" w:rsidRPr="00BC6484" w:rsidRDefault="00BC6484" w:rsidP="00BC6484">
            <w:pPr>
              <w:rPr>
                <w:b/>
                <w:bCs/>
              </w:rPr>
            </w:pPr>
            <w:r w:rsidRPr="00BC6484">
              <w:rPr>
                <w:b/>
                <w:bCs/>
              </w:rPr>
              <w:t>Callahan</w:t>
            </w:r>
          </w:p>
        </w:tc>
        <w:tc>
          <w:tcPr>
            <w:tcW w:w="3402" w:type="dxa"/>
            <w:tcBorders>
              <w:top w:val="single" w:sz="6" w:space="0" w:color="EAEDF2"/>
              <w:left w:val="single" w:sz="6" w:space="0" w:color="EAEDF2"/>
              <w:bottom w:val="single" w:sz="6" w:space="0" w:color="EAEDF2"/>
              <w:right w:val="single" w:sz="6" w:space="0" w:color="EAEDF2"/>
            </w:tcBorders>
            <w:shd w:val="clear" w:color="auto" w:fill="FFFFFF"/>
            <w:hideMark/>
          </w:tcPr>
          <w:p w14:paraId="2F6997EA" w14:textId="77777777" w:rsidR="00BC6484" w:rsidRPr="00BC6484" w:rsidRDefault="00BC6484" w:rsidP="00BC6484">
            <w:pPr>
              <w:rPr>
                <w:b/>
                <w:bCs/>
              </w:rPr>
            </w:pPr>
            <w:r w:rsidRPr="00BC6484">
              <w:rPr>
                <w:b/>
                <w:bCs/>
              </w:rPr>
              <w:t>Inside Sales Coordinator</w:t>
            </w:r>
          </w:p>
        </w:tc>
      </w:tr>
      <w:tr w:rsidR="00BC6484" w:rsidRPr="00BC6484" w14:paraId="6ADBC383" w14:textId="77777777" w:rsidTr="00BC6484">
        <w:tc>
          <w:tcPr>
            <w:tcW w:w="0" w:type="auto"/>
            <w:tcBorders>
              <w:top w:val="single" w:sz="6" w:space="0" w:color="EAEDF2"/>
              <w:left w:val="single" w:sz="6" w:space="0" w:color="EAEDF2"/>
              <w:bottom w:val="single" w:sz="6" w:space="0" w:color="EAEDF2"/>
              <w:right w:val="single" w:sz="6" w:space="0" w:color="EAEDF2"/>
            </w:tcBorders>
            <w:shd w:val="clear" w:color="auto" w:fill="FFFFFF"/>
            <w:hideMark/>
          </w:tcPr>
          <w:p w14:paraId="6B167CA8" w14:textId="77777777" w:rsidR="00BC6484" w:rsidRPr="00BC6484" w:rsidRDefault="00BC6484" w:rsidP="00BC6484">
            <w:pPr>
              <w:rPr>
                <w:b/>
                <w:bCs/>
              </w:rPr>
            </w:pPr>
            <w:r w:rsidRPr="00BC6484">
              <w:rPr>
                <w:b/>
                <w:bCs/>
              </w:rPr>
              <w:t>9</w:t>
            </w:r>
          </w:p>
        </w:tc>
        <w:tc>
          <w:tcPr>
            <w:tcW w:w="1798" w:type="dxa"/>
            <w:tcBorders>
              <w:top w:val="single" w:sz="6" w:space="0" w:color="EAEDF2"/>
              <w:left w:val="single" w:sz="6" w:space="0" w:color="EAEDF2"/>
              <w:bottom w:val="single" w:sz="6" w:space="0" w:color="EAEDF2"/>
              <w:right w:val="single" w:sz="6" w:space="0" w:color="EAEDF2"/>
            </w:tcBorders>
            <w:shd w:val="clear" w:color="auto" w:fill="FFFFFF"/>
            <w:hideMark/>
          </w:tcPr>
          <w:p w14:paraId="58B91831" w14:textId="77777777" w:rsidR="00BC6484" w:rsidRPr="00BC6484" w:rsidRDefault="00BC6484" w:rsidP="00BC6484">
            <w:pPr>
              <w:rPr>
                <w:b/>
                <w:bCs/>
              </w:rPr>
            </w:pPr>
            <w:r w:rsidRPr="00BC6484">
              <w:rPr>
                <w:b/>
                <w:bCs/>
              </w:rPr>
              <w:t>Anne</w:t>
            </w:r>
          </w:p>
        </w:tc>
        <w:tc>
          <w:tcPr>
            <w:tcW w:w="2410" w:type="dxa"/>
            <w:tcBorders>
              <w:top w:val="single" w:sz="6" w:space="0" w:color="EAEDF2"/>
              <w:left w:val="single" w:sz="6" w:space="0" w:color="EAEDF2"/>
              <w:bottom w:val="single" w:sz="6" w:space="0" w:color="EAEDF2"/>
              <w:right w:val="single" w:sz="6" w:space="0" w:color="EAEDF2"/>
            </w:tcBorders>
            <w:shd w:val="clear" w:color="auto" w:fill="FFFFFF"/>
            <w:hideMark/>
          </w:tcPr>
          <w:p w14:paraId="4FE1E90A" w14:textId="77777777" w:rsidR="00BC6484" w:rsidRPr="00BC6484" w:rsidRDefault="00BC6484" w:rsidP="00BC6484">
            <w:pPr>
              <w:rPr>
                <w:b/>
                <w:bCs/>
              </w:rPr>
            </w:pPr>
            <w:r w:rsidRPr="00BC6484">
              <w:rPr>
                <w:b/>
                <w:bCs/>
              </w:rPr>
              <w:t>Dodsworth</w:t>
            </w:r>
          </w:p>
        </w:tc>
        <w:tc>
          <w:tcPr>
            <w:tcW w:w="3402" w:type="dxa"/>
            <w:tcBorders>
              <w:top w:val="single" w:sz="6" w:space="0" w:color="EAEDF2"/>
              <w:left w:val="single" w:sz="6" w:space="0" w:color="EAEDF2"/>
              <w:bottom w:val="single" w:sz="6" w:space="0" w:color="EAEDF2"/>
              <w:right w:val="single" w:sz="6" w:space="0" w:color="EAEDF2"/>
            </w:tcBorders>
            <w:shd w:val="clear" w:color="auto" w:fill="FFFFFF"/>
            <w:hideMark/>
          </w:tcPr>
          <w:p w14:paraId="28B60B49" w14:textId="77777777" w:rsidR="00BC6484" w:rsidRPr="00BC6484" w:rsidRDefault="00BC6484" w:rsidP="00BC6484">
            <w:pPr>
              <w:rPr>
                <w:b/>
                <w:bCs/>
              </w:rPr>
            </w:pPr>
            <w:r w:rsidRPr="00BC6484">
              <w:rPr>
                <w:b/>
                <w:bCs/>
              </w:rPr>
              <w:t>Sales Representative</w:t>
            </w:r>
          </w:p>
        </w:tc>
      </w:tr>
    </w:tbl>
    <w:p w14:paraId="15F9DC34" w14:textId="77777777" w:rsidR="00E538DC" w:rsidRPr="000B2A27" w:rsidRDefault="00E538DC" w:rsidP="00436DA6"/>
    <w:p w14:paraId="054CD62D" w14:textId="6A06DF93" w:rsidR="003B7FD7" w:rsidRPr="002A3A20" w:rsidRDefault="003B7FD7" w:rsidP="00DD3E67">
      <w:pPr>
        <w:pStyle w:val="Ttulo3"/>
      </w:pPr>
      <w:bookmarkStart w:id="18" w:name="_Toc142830246"/>
      <w:r w:rsidRPr="002A3A20">
        <w:lastRenderedPageBreak/>
        <w:t>Comando INSERT</w:t>
      </w:r>
      <w:bookmarkEnd w:id="18"/>
    </w:p>
    <w:p w14:paraId="36180DBC" w14:textId="77777777" w:rsidR="002A3A20" w:rsidRPr="002A3A20" w:rsidRDefault="002A3A20" w:rsidP="002A3A20">
      <w:r w:rsidRPr="002A3A20">
        <w:t>El comando INSERT se utiliza para añadir datos a una tabla existente. La tabla en donde los datos se añaden se pasa utilizando un argumento de tipo nom_sql o cadena_sql. Los argumentos opcionales tipo ref_columna permiten definir las columnas en las cuales insertar los valores. Si no se pasa ref_columna, los valores se insertarán en el mismo orden que en la base (el primer valor pasado se insertará en la primera columna, el segundo valor en la segunda columna, y así sucesivamente).</w:t>
      </w:r>
    </w:p>
    <w:p w14:paraId="53D3BADD" w14:textId="77777777" w:rsidR="002A3A20" w:rsidRPr="002A3A20" w:rsidRDefault="002A3A20" w:rsidP="002A3A20"/>
    <w:p w14:paraId="7CB49AC1" w14:textId="77777777" w:rsidR="002A3A20" w:rsidRPr="002A3A20" w:rsidRDefault="002A3A20" w:rsidP="002A3A20">
      <w:r w:rsidRPr="002A3A20">
        <w:t>Nota: este comando no soporta campos 4D de tipo Objeto.</w:t>
      </w:r>
    </w:p>
    <w:p w14:paraId="37A1E296" w14:textId="77777777" w:rsidR="002A3A20" w:rsidRPr="002A3A20" w:rsidRDefault="002A3A20" w:rsidP="002A3A20"/>
    <w:p w14:paraId="587E73BA" w14:textId="77777777" w:rsidR="002A3A20" w:rsidRPr="002A3A20" w:rsidRDefault="002A3A20" w:rsidP="002A3A20">
      <w:r w:rsidRPr="002A3A20">
        <w:t>La palabra clave VALUES se utiliza para pasar el o los valor(es) a insertar en la(s) columna(s) especificada(s). Puede pasar una expresión_aritmética o NULL. Por otra parte, una subconsulta se puede pasar en la palabra clave VALUES con el fin de insertar una selección de datos que se pasan como los valores.</w:t>
      </w:r>
    </w:p>
    <w:p w14:paraId="062A7B3E" w14:textId="77777777" w:rsidR="002A3A20" w:rsidRPr="002A3A20" w:rsidRDefault="002A3A20" w:rsidP="002A3A20"/>
    <w:p w14:paraId="26C6B6BE" w14:textId="77777777" w:rsidR="002A3A20" w:rsidRPr="002A3A20" w:rsidRDefault="002A3A20" w:rsidP="002A3A20">
      <w:r w:rsidRPr="002A3A20">
        <w:t>El número de valores pasados vía la palabra clave VALUES debe coincidir con el número de columnas especificado por el argumento de tipo ref_columna pasado y cada uno de ellos también debe coincidir con el tipo de datos de la columna correspondiente o al menos ser convertible a ese tipo de datos.</w:t>
      </w:r>
    </w:p>
    <w:p w14:paraId="305D59DC" w14:textId="77777777" w:rsidR="002A3A20" w:rsidRPr="002A3A20" w:rsidRDefault="002A3A20" w:rsidP="002A3A20"/>
    <w:p w14:paraId="084D27AA" w14:textId="77777777" w:rsidR="002A3A20" w:rsidRPr="002A3A20" w:rsidRDefault="002A3A20" w:rsidP="002A3A20">
      <w:r w:rsidRPr="002A3A20">
        <w:t>La palabra clave INFILE le permite utilizar el contenido de un archivo externo para especificar los valores de un nuevo registro. Esta palabra clave sólo se debe utilizar con expresiones de tipo VARCHAR. Cuando se pasa la palabra clave INFILE, el valor expresión_aritmética se evalúa como una ruta del archivo, y si se encuentra el archivo, el contenido del archivo se inserta en la columna correspondiente. Sólo los campos de tipo texto o BLOB pueden recibir valores de un INFILE. El contenido del archivo se transfiere como datos brutos, sin interpretación.</w:t>
      </w:r>
    </w:p>
    <w:p w14:paraId="12F756F6" w14:textId="77777777" w:rsidR="002A3A20" w:rsidRDefault="002A3A20" w:rsidP="002A3A20">
      <w:r w:rsidRPr="002A3A20">
        <w:lastRenderedPageBreak/>
        <w:t>El archivo buscado debe estar en el equipo que aloja el motor SQL, incluso si la consulta viene de un cliente remoto. Del mismo modo, la ruta debe expresarse respetando la sintaxis del sistema operativo del motor de SQL. Puede ser absoluta o relativa.</w:t>
      </w:r>
    </w:p>
    <w:p w14:paraId="5519D20E" w14:textId="77777777" w:rsidR="008F2D5B" w:rsidRPr="002A3A20" w:rsidRDefault="008F2D5B" w:rsidP="002A3A20"/>
    <w:p w14:paraId="35CFE9AB" w14:textId="77777777" w:rsidR="002A3A20" w:rsidRPr="002A3A20" w:rsidRDefault="002A3A20" w:rsidP="002A3A20">
      <w:r w:rsidRPr="002A3A20">
        <w:t>El comando INSERT es soportado en búsquedas mono y multilíneas. Sin embargo, una instrucción INSERT multilíneas no permite efectuar operaciones UNION y JOIN.</w:t>
      </w:r>
    </w:p>
    <w:p w14:paraId="044417D9" w14:textId="77777777" w:rsidR="002A3A20" w:rsidRPr="002A3A20" w:rsidRDefault="002A3A20" w:rsidP="002A3A20"/>
    <w:p w14:paraId="2B0EB234" w14:textId="43538153" w:rsidR="00436DA6" w:rsidRPr="00AB10D8" w:rsidRDefault="002A3A20" w:rsidP="002A3A20">
      <w:r w:rsidRPr="002A3A20">
        <w:t xml:space="preserve">El motor de 4D permite la inserción de valores multilíneas, que pueden simplificar y optimizar el código, en particular, al introducir grandes cantidades de datos. </w:t>
      </w:r>
      <w:r w:rsidRPr="00AB10D8">
        <w:t>La sintaxis de las inserciones multilíneas es del tipo</w:t>
      </w:r>
    </w:p>
    <w:p w14:paraId="42C744B6" w14:textId="77777777" w:rsidR="002A3A20" w:rsidRPr="00AB10D8" w:rsidRDefault="002A3A20" w:rsidP="002A3A20"/>
    <w:p w14:paraId="6C98C3BA" w14:textId="77777777" w:rsidR="00AB10D8" w:rsidRPr="00AB10D8" w:rsidRDefault="00AB10D8" w:rsidP="00AB10D8">
      <w:pPr>
        <w:rPr>
          <w:highlight w:val="lightGray"/>
        </w:rPr>
      </w:pPr>
      <w:r w:rsidRPr="00AB10D8">
        <w:rPr>
          <w:highlight w:val="lightGray"/>
        </w:rPr>
        <w:t>INSERT INTO {sql_name | sql_string}</w:t>
      </w:r>
    </w:p>
    <w:p w14:paraId="3B9994D5" w14:textId="77777777" w:rsidR="00AB10D8" w:rsidRPr="00AB10D8" w:rsidRDefault="00AB10D8" w:rsidP="00AB10D8">
      <w:pPr>
        <w:rPr>
          <w:highlight w:val="lightGray"/>
          <w:lang w:val="en-US"/>
        </w:rPr>
      </w:pPr>
      <w:r w:rsidRPr="00AB10D8">
        <w:rPr>
          <w:highlight w:val="lightGray"/>
          <w:lang w:val="en-US"/>
        </w:rPr>
        <w:t>[(column_ref, ..., column_ref)]</w:t>
      </w:r>
    </w:p>
    <w:p w14:paraId="32AB8AD6" w14:textId="0DEF7657" w:rsidR="002A3A20" w:rsidRPr="00002A04" w:rsidRDefault="00AB10D8" w:rsidP="00AB10D8">
      <w:pPr>
        <w:rPr>
          <w:lang w:val="en-US"/>
        </w:rPr>
      </w:pPr>
      <w:r w:rsidRPr="00AB10D8">
        <w:rPr>
          <w:highlight w:val="lightGray"/>
          <w:lang w:val="en-US"/>
        </w:rPr>
        <w:t>VALUES(arithmetic_expression, ..., arithmetic_expression), ..., (arithmetic_expression, ..., arithmetic_expression);</w:t>
      </w:r>
    </w:p>
    <w:p w14:paraId="75BDE714" w14:textId="77777777" w:rsidR="00436DA6" w:rsidRDefault="00436DA6" w:rsidP="00436DA6">
      <w:pPr>
        <w:rPr>
          <w:lang w:val="en-US"/>
        </w:rPr>
      </w:pPr>
    </w:p>
    <w:p w14:paraId="1D42EAA4" w14:textId="77777777" w:rsidR="003C0CBF" w:rsidRPr="003C0CBF" w:rsidRDefault="003C0CBF" w:rsidP="003C0CBF">
      <w:r w:rsidRPr="003C0CBF">
        <w:t xml:space="preserve">Ejemplo 1  </w:t>
      </w:r>
    </w:p>
    <w:p w14:paraId="2B305173" w14:textId="77777777" w:rsidR="003C0CBF" w:rsidRPr="003C0CBF" w:rsidRDefault="003C0CBF" w:rsidP="003C0CBF">
      <w:r w:rsidRPr="003C0CBF">
        <w:t>Este ejemplo simple permite insertar una selección de la table2 en la table1:</w:t>
      </w:r>
    </w:p>
    <w:p w14:paraId="77B16145" w14:textId="77777777" w:rsidR="003C0CBF" w:rsidRPr="003C0CBF" w:rsidRDefault="003C0CBF" w:rsidP="003C0CBF"/>
    <w:p w14:paraId="6AED929E" w14:textId="77777777" w:rsidR="003C0CBF" w:rsidRPr="003C0CBF" w:rsidRDefault="003C0CBF" w:rsidP="003C0CBF">
      <w:pPr>
        <w:rPr>
          <w:lang w:val="en-US"/>
        </w:rPr>
      </w:pPr>
      <w:r w:rsidRPr="003C0CBF">
        <w:rPr>
          <w:highlight w:val="lightGray"/>
          <w:lang w:val="en-US"/>
        </w:rPr>
        <w:t>INSERT INTO table1 (SELECT * FROM table2)</w:t>
      </w:r>
    </w:p>
    <w:p w14:paraId="7EB67B45" w14:textId="77777777" w:rsidR="003C0CBF" w:rsidRPr="008F2D5B" w:rsidRDefault="003C0CBF" w:rsidP="003C0CBF">
      <w:pPr>
        <w:rPr>
          <w:lang w:val="en-US"/>
        </w:rPr>
      </w:pPr>
    </w:p>
    <w:p w14:paraId="371EAFA9" w14:textId="3E19CC11" w:rsidR="003C0CBF" w:rsidRPr="003C0CBF" w:rsidRDefault="003C0CBF" w:rsidP="003C0CBF">
      <w:r w:rsidRPr="003C0CBF">
        <w:t xml:space="preserve">Ejemplo 2  </w:t>
      </w:r>
    </w:p>
    <w:p w14:paraId="2F45AE67" w14:textId="77777777" w:rsidR="003C0CBF" w:rsidRPr="003C0CBF" w:rsidRDefault="003C0CBF" w:rsidP="003C0CBF">
      <w:r w:rsidRPr="003C0CBF">
        <w:t>Este ejemplo crea una tabla y luego inserta los valores en ella:</w:t>
      </w:r>
    </w:p>
    <w:p w14:paraId="1F406E40" w14:textId="77777777" w:rsidR="003C0CBF" w:rsidRPr="003C0CBF" w:rsidRDefault="003C0CBF" w:rsidP="003C0CBF"/>
    <w:p w14:paraId="05D25602" w14:textId="77777777" w:rsidR="003C0CBF" w:rsidRPr="003C0CBF" w:rsidRDefault="003C0CBF" w:rsidP="003C0CBF">
      <w:pPr>
        <w:rPr>
          <w:highlight w:val="lightGray"/>
          <w:lang w:val="en-US"/>
        </w:rPr>
      </w:pPr>
      <w:r w:rsidRPr="003C0CBF">
        <w:rPr>
          <w:highlight w:val="lightGray"/>
          <w:lang w:val="en-US"/>
        </w:rPr>
        <w:t>CREATE TABLE ACTOR_FANS</w:t>
      </w:r>
    </w:p>
    <w:p w14:paraId="713A4C83" w14:textId="77777777" w:rsidR="003C0CBF" w:rsidRPr="003C0CBF" w:rsidRDefault="003C0CBF" w:rsidP="003C0CBF">
      <w:pPr>
        <w:rPr>
          <w:highlight w:val="lightGray"/>
          <w:lang w:val="en-US"/>
        </w:rPr>
      </w:pPr>
      <w:r w:rsidRPr="003C0CBF">
        <w:rPr>
          <w:highlight w:val="lightGray"/>
          <w:lang w:val="en-US"/>
        </w:rPr>
        <w:t>(ID INT32, Nom VARCHAR);</w:t>
      </w:r>
    </w:p>
    <w:p w14:paraId="649629DC" w14:textId="77777777" w:rsidR="003C0CBF" w:rsidRPr="003C0CBF" w:rsidRDefault="003C0CBF" w:rsidP="003C0CBF">
      <w:pPr>
        <w:rPr>
          <w:highlight w:val="lightGray"/>
          <w:lang w:val="en-US"/>
        </w:rPr>
      </w:pPr>
      <w:r w:rsidRPr="003C0CBF">
        <w:rPr>
          <w:highlight w:val="lightGray"/>
          <w:lang w:val="en-US"/>
        </w:rPr>
        <w:t>INSERT INTO ACTOR_FANS</w:t>
      </w:r>
    </w:p>
    <w:p w14:paraId="6FD0C8E4" w14:textId="77777777" w:rsidR="003C0CBF" w:rsidRPr="003C0CBF" w:rsidRDefault="003C0CBF" w:rsidP="003C0CBF">
      <w:pPr>
        <w:rPr>
          <w:highlight w:val="lightGray"/>
          <w:lang w:val="en-US"/>
        </w:rPr>
      </w:pPr>
      <w:r w:rsidRPr="003C0CBF">
        <w:rPr>
          <w:highlight w:val="lightGray"/>
          <w:lang w:val="en-US"/>
        </w:rPr>
        <w:lastRenderedPageBreak/>
        <w:t>(ID, Nom)</w:t>
      </w:r>
    </w:p>
    <w:p w14:paraId="37B7C937" w14:textId="77777777" w:rsidR="003C0CBF" w:rsidRPr="003C0CBF" w:rsidRDefault="003C0CBF" w:rsidP="003C0CBF">
      <w:r w:rsidRPr="003C0CBF">
        <w:rPr>
          <w:highlight w:val="lightGray"/>
        </w:rPr>
        <w:t>VALUES (1, 'Francis’);</w:t>
      </w:r>
    </w:p>
    <w:p w14:paraId="61585BDA" w14:textId="77777777" w:rsidR="003C0CBF" w:rsidRDefault="003C0CBF" w:rsidP="003C0CBF"/>
    <w:p w14:paraId="20AF1C86" w14:textId="39A3F0C4" w:rsidR="003C0CBF" w:rsidRPr="003C0CBF" w:rsidRDefault="003C0CBF" w:rsidP="003C0CBF">
      <w:r w:rsidRPr="003C0CBF">
        <w:t xml:space="preserve">Ejemplo 3  </w:t>
      </w:r>
    </w:p>
    <w:p w14:paraId="78E5F67A" w14:textId="77777777" w:rsidR="003C0CBF" w:rsidRPr="003C0CBF" w:rsidRDefault="003C0CBF" w:rsidP="003C0CBF">
      <w:r w:rsidRPr="003C0CBF">
        <w:t>La sintaxis multilíneas permite evitar la repetición tediosa de líneas:</w:t>
      </w:r>
    </w:p>
    <w:p w14:paraId="292D9032" w14:textId="77777777" w:rsidR="003C0CBF" w:rsidRPr="003C0CBF" w:rsidRDefault="003C0CBF" w:rsidP="003C0CBF"/>
    <w:p w14:paraId="54019AF7" w14:textId="77777777" w:rsidR="003C0CBF" w:rsidRPr="003C0CBF" w:rsidRDefault="003C0CBF" w:rsidP="003C0CBF">
      <w:pPr>
        <w:rPr>
          <w:highlight w:val="lightGray"/>
        </w:rPr>
      </w:pPr>
      <w:r w:rsidRPr="003C0CBF">
        <w:rPr>
          <w:highlight w:val="lightGray"/>
        </w:rPr>
        <w:t>INSERT INTO MiTabla</w:t>
      </w:r>
    </w:p>
    <w:p w14:paraId="5CA2D689" w14:textId="77777777" w:rsidR="003C0CBF" w:rsidRPr="003C0CBF" w:rsidRDefault="003C0CBF" w:rsidP="003C0CBF">
      <w:pPr>
        <w:rPr>
          <w:highlight w:val="lightGray"/>
        </w:rPr>
      </w:pPr>
      <w:r w:rsidRPr="003C0CBF">
        <w:rPr>
          <w:highlight w:val="lightGray"/>
        </w:rPr>
        <w:t>(Campo1,Campo2,CampoBol,CampoHora,CampoInfo)</w:t>
      </w:r>
    </w:p>
    <w:p w14:paraId="6E0D39AE" w14:textId="77777777" w:rsidR="003C0CBF" w:rsidRPr="003C0CBF" w:rsidRDefault="003C0CBF" w:rsidP="003C0CBF">
      <w:pPr>
        <w:rPr>
          <w:highlight w:val="lightGray"/>
        </w:rPr>
      </w:pPr>
      <w:r w:rsidRPr="003C0CBF">
        <w:rPr>
          <w:highlight w:val="lightGray"/>
        </w:rPr>
        <w:t>VALUES</w:t>
      </w:r>
    </w:p>
    <w:p w14:paraId="0C6AC858" w14:textId="77777777" w:rsidR="003C0CBF" w:rsidRPr="003C0CBF" w:rsidRDefault="003C0CBF" w:rsidP="003C0CBF">
      <w:pPr>
        <w:rPr>
          <w:highlight w:val="lightGray"/>
        </w:rPr>
      </w:pPr>
      <w:r w:rsidRPr="003C0CBF">
        <w:rPr>
          <w:highlight w:val="lightGray"/>
        </w:rPr>
        <w:t>(1,1,1,'11/01/01','11:01:01',’Primera línea’),</w:t>
      </w:r>
    </w:p>
    <w:p w14:paraId="77947C75" w14:textId="77777777" w:rsidR="003C0CBF" w:rsidRPr="003C0CBF" w:rsidRDefault="003C0CBF" w:rsidP="003C0CBF">
      <w:pPr>
        <w:rPr>
          <w:highlight w:val="lightGray"/>
        </w:rPr>
      </w:pPr>
      <w:r w:rsidRPr="003C0CBF">
        <w:rPr>
          <w:highlight w:val="lightGray"/>
        </w:rPr>
        <w:t>(2,2,0,'12/01/02','12:02:02',’Segunda línea’),</w:t>
      </w:r>
    </w:p>
    <w:p w14:paraId="16777FF4" w14:textId="77777777" w:rsidR="003C0CBF" w:rsidRPr="003C0CBF" w:rsidRDefault="003C0CBF" w:rsidP="003C0CBF">
      <w:pPr>
        <w:rPr>
          <w:highlight w:val="lightGray"/>
        </w:rPr>
      </w:pPr>
      <w:r w:rsidRPr="003C0CBF">
        <w:rPr>
          <w:highlight w:val="lightGray"/>
        </w:rPr>
        <w:t>(3,3,1,'13/01/03','13:03:03',’Tercera línea’),</w:t>
      </w:r>
    </w:p>
    <w:p w14:paraId="01747967" w14:textId="77777777" w:rsidR="003C0CBF" w:rsidRPr="003C0CBF" w:rsidRDefault="003C0CBF" w:rsidP="003C0CBF">
      <w:pPr>
        <w:rPr>
          <w:highlight w:val="lightGray"/>
        </w:rPr>
      </w:pPr>
      <w:r w:rsidRPr="003C0CBF">
        <w:rPr>
          <w:highlight w:val="lightGray"/>
        </w:rPr>
        <w:t>………</w:t>
      </w:r>
    </w:p>
    <w:p w14:paraId="6C621C03" w14:textId="77777777" w:rsidR="003C0CBF" w:rsidRPr="003C0CBF" w:rsidRDefault="003C0CBF" w:rsidP="003C0CBF">
      <w:r w:rsidRPr="003C0CBF">
        <w:rPr>
          <w:highlight w:val="lightGray"/>
        </w:rPr>
        <w:t>(7,7,1,'17/01/07','17:07:07',’Séptima línea’);</w:t>
      </w:r>
    </w:p>
    <w:p w14:paraId="4F9858C1" w14:textId="77777777" w:rsidR="003C0CBF" w:rsidRDefault="003C0CBF" w:rsidP="003C0CBF"/>
    <w:p w14:paraId="78A88A36" w14:textId="77777777" w:rsidR="00A366C9" w:rsidRPr="00A366C9" w:rsidRDefault="00A366C9" w:rsidP="00A366C9">
      <w:r w:rsidRPr="00A366C9">
        <w:t>Nota: no es posible combinar las variables simples y los arrays en la misma instrucción INSERT.</w:t>
      </w:r>
    </w:p>
    <w:p w14:paraId="4C116CBC" w14:textId="77777777" w:rsidR="003C0CBF" w:rsidRPr="00A366C9" w:rsidRDefault="003C0CBF" w:rsidP="00436DA6"/>
    <w:p w14:paraId="6FC14134" w14:textId="1B8C2226" w:rsidR="003B7FD7" w:rsidRPr="008F2D5B" w:rsidRDefault="003B7FD7" w:rsidP="00DD3E67">
      <w:pPr>
        <w:pStyle w:val="Ttulo3"/>
      </w:pPr>
      <w:bookmarkStart w:id="19" w:name="_Toc142830247"/>
      <w:r w:rsidRPr="008F2D5B">
        <w:t>Comando UPDATE</w:t>
      </w:r>
      <w:bookmarkEnd w:id="19"/>
    </w:p>
    <w:p w14:paraId="3A68C469" w14:textId="77777777" w:rsidR="00F6457F" w:rsidRPr="00B83999" w:rsidRDefault="00F6457F" w:rsidP="00F6457F">
      <w:r w:rsidRPr="00B83999">
        <w:t>La sentencia UPDATE se utiliza para modificar valores en una tabla.</w:t>
      </w:r>
    </w:p>
    <w:p w14:paraId="6043C82F" w14:textId="77777777" w:rsidR="00F6457F" w:rsidRPr="00B83999" w:rsidRDefault="00F6457F" w:rsidP="00F6457F"/>
    <w:p w14:paraId="23639D53" w14:textId="77777777" w:rsidR="00F6457F" w:rsidRPr="00B83999" w:rsidRDefault="00F6457F" w:rsidP="00F6457F">
      <w:r w:rsidRPr="00B83999">
        <w:t>La sintaxis de SQL UPDATE es:</w:t>
      </w:r>
    </w:p>
    <w:p w14:paraId="3F97425C" w14:textId="77777777" w:rsidR="00F6457F" w:rsidRPr="00B83999" w:rsidRDefault="00F6457F" w:rsidP="00F6457F"/>
    <w:p w14:paraId="28D988A8" w14:textId="77777777" w:rsidR="00F6457F" w:rsidRPr="00B83999" w:rsidRDefault="00F6457F" w:rsidP="00F6457F">
      <w:pPr>
        <w:rPr>
          <w:highlight w:val="lightGray"/>
        </w:rPr>
      </w:pPr>
      <w:r w:rsidRPr="00B83999">
        <w:rPr>
          <w:highlight w:val="lightGray"/>
        </w:rPr>
        <w:t>UPDATE nombre_tabla</w:t>
      </w:r>
    </w:p>
    <w:p w14:paraId="3C5C6894" w14:textId="77777777" w:rsidR="00F6457F" w:rsidRPr="00B83999" w:rsidRDefault="00F6457F" w:rsidP="00F6457F">
      <w:pPr>
        <w:rPr>
          <w:highlight w:val="lightGray"/>
        </w:rPr>
      </w:pPr>
      <w:r w:rsidRPr="00B83999">
        <w:rPr>
          <w:highlight w:val="lightGray"/>
        </w:rPr>
        <w:t>SET columna1 = valor1, columna2 = valor2</w:t>
      </w:r>
    </w:p>
    <w:p w14:paraId="4024BD8C" w14:textId="77777777" w:rsidR="00F6457F" w:rsidRPr="00B83999" w:rsidRDefault="00F6457F" w:rsidP="00F6457F">
      <w:r w:rsidRPr="00B83999">
        <w:rPr>
          <w:highlight w:val="lightGray"/>
        </w:rPr>
        <w:t>WHERE columna3 = valor3</w:t>
      </w:r>
    </w:p>
    <w:p w14:paraId="5C887E26" w14:textId="77777777" w:rsidR="00F6457F" w:rsidRPr="00B83999" w:rsidRDefault="00F6457F" w:rsidP="00F6457F"/>
    <w:p w14:paraId="7B5C4CEC" w14:textId="77777777" w:rsidR="00F6457F" w:rsidRPr="00B83999" w:rsidRDefault="00F6457F" w:rsidP="00F6457F">
      <w:r w:rsidRPr="00B83999">
        <w:lastRenderedPageBreak/>
        <w:t>La cláusula SET establece los nuevos valores para las columnas indicadas.</w:t>
      </w:r>
    </w:p>
    <w:p w14:paraId="1EFFE0C3" w14:textId="77777777" w:rsidR="00F6457F" w:rsidRPr="00B83999" w:rsidRDefault="00F6457F" w:rsidP="00F6457F"/>
    <w:p w14:paraId="595E6963" w14:textId="77777777" w:rsidR="00F6457F" w:rsidRPr="00B83999" w:rsidRDefault="00F6457F" w:rsidP="00F6457F">
      <w:r w:rsidRPr="00B83999">
        <w:t>La cláusula WHERE sirve para seleccionar las filas que queremos modificar.</w:t>
      </w:r>
    </w:p>
    <w:p w14:paraId="15FDDEEC" w14:textId="77777777" w:rsidR="00F6457F" w:rsidRPr="00B83999" w:rsidRDefault="00F6457F" w:rsidP="00F6457F"/>
    <w:p w14:paraId="475DC30C" w14:textId="77777777" w:rsidR="00F6457F" w:rsidRPr="00B83999" w:rsidRDefault="00F6457F" w:rsidP="00F6457F">
      <w:r w:rsidRPr="00B83999">
        <w:t>Ojo: Si omitimos la cláusula WHERE, por defecto, modificará los valores en todas las filas de la tabla.</w:t>
      </w:r>
    </w:p>
    <w:p w14:paraId="73108FDA" w14:textId="77777777" w:rsidR="00F6457F" w:rsidRPr="00B83999" w:rsidRDefault="00F6457F" w:rsidP="00F6457F"/>
    <w:p w14:paraId="23AD562C" w14:textId="5D6B9EFF" w:rsidR="00436DA6" w:rsidRDefault="00F6457F" w:rsidP="00F6457F">
      <w:r w:rsidRPr="00B83999">
        <w:t>Ejemplo del uso de SQL UPDATE</w:t>
      </w:r>
    </w:p>
    <w:p w14:paraId="7EEBD8D1" w14:textId="77777777" w:rsidR="00B83999" w:rsidRPr="00B83999" w:rsidRDefault="00B83999" w:rsidP="00F6457F"/>
    <w:tbl>
      <w:tblPr>
        <w:tblW w:w="8768"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2762"/>
        <w:gridCol w:w="2942"/>
        <w:gridCol w:w="3064"/>
      </w:tblGrid>
      <w:tr w:rsidR="00B83999" w:rsidRPr="00B83999" w14:paraId="7912BD01" w14:textId="77777777" w:rsidTr="00B83999">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7FFF45F0" w14:textId="77777777" w:rsidR="00B83999" w:rsidRPr="00B83999" w:rsidRDefault="00B83999" w:rsidP="00B83999">
            <w:pPr>
              <w:rPr>
                <w:b/>
                <w:bCs/>
              </w:rPr>
            </w:pPr>
            <w:r w:rsidRPr="00B83999">
              <w:rPr>
                <w:b/>
                <w:bCs/>
              </w:rPr>
              <w:t>nombre</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7F2B0E02" w14:textId="77777777" w:rsidR="00B83999" w:rsidRPr="00B83999" w:rsidRDefault="00B83999" w:rsidP="00B83999">
            <w:pPr>
              <w:rPr>
                <w:b/>
                <w:bCs/>
              </w:rPr>
            </w:pPr>
            <w:r w:rsidRPr="00B83999">
              <w:rPr>
                <w:b/>
                <w:bCs/>
              </w:rPr>
              <w:t>apellido1</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31C54C74" w14:textId="77777777" w:rsidR="00B83999" w:rsidRPr="00B83999" w:rsidRDefault="00B83999" w:rsidP="00B83999">
            <w:pPr>
              <w:rPr>
                <w:b/>
                <w:bCs/>
              </w:rPr>
            </w:pPr>
            <w:r w:rsidRPr="00B83999">
              <w:rPr>
                <w:b/>
                <w:bCs/>
              </w:rPr>
              <w:t>apellido2</w:t>
            </w:r>
          </w:p>
        </w:tc>
      </w:tr>
      <w:tr w:rsidR="00B83999" w:rsidRPr="00B83999" w14:paraId="1CDA9690" w14:textId="77777777" w:rsidTr="00B83999">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EE9B869" w14:textId="77777777" w:rsidR="00B83999" w:rsidRPr="00B83999" w:rsidRDefault="00B83999" w:rsidP="00B83999">
            <w:r w:rsidRPr="00B83999">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7548776" w14:textId="77777777" w:rsidR="00B83999" w:rsidRPr="00B83999" w:rsidRDefault="00B83999" w:rsidP="00B83999">
            <w:r w:rsidRPr="00B83999">
              <w:t>PEREZ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0DD8240" w14:textId="77777777" w:rsidR="00B83999" w:rsidRPr="00B83999" w:rsidRDefault="00B83999" w:rsidP="00B83999">
            <w:r w:rsidRPr="00B83999">
              <w:t>GOMEZ</w:t>
            </w:r>
          </w:p>
        </w:tc>
      </w:tr>
      <w:tr w:rsidR="00B83999" w:rsidRPr="00B83999" w14:paraId="27E9BA86" w14:textId="77777777" w:rsidTr="00B83999">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8CEC677" w14:textId="77777777" w:rsidR="00B83999" w:rsidRPr="00B83999" w:rsidRDefault="00B83999" w:rsidP="00B83999">
            <w:r w:rsidRPr="00B83999">
              <w:t>LUIS</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FA086E3" w14:textId="77777777" w:rsidR="00B83999" w:rsidRPr="00B83999" w:rsidRDefault="00B83999" w:rsidP="00B83999">
            <w:r w:rsidRPr="00B83999">
              <w:t>LOPEZ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C63B37E" w14:textId="77777777" w:rsidR="00B83999" w:rsidRPr="00B83999" w:rsidRDefault="00B83999" w:rsidP="00B83999">
            <w:r w:rsidRPr="00B83999">
              <w:t>PEREZ</w:t>
            </w:r>
          </w:p>
        </w:tc>
      </w:tr>
      <w:tr w:rsidR="00B83999" w:rsidRPr="00B83999" w14:paraId="51BE8005" w14:textId="77777777" w:rsidTr="00B83999">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CA560AC" w14:textId="77777777" w:rsidR="00B83999" w:rsidRPr="00B83999" w:rsidRDefault="00B83999" w:rsidP="00B83999">
            <w:r w:rsidRPr="00B83999">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F7A96F3" w14:textId="77777777" w:rsidR="00B83999" w:rsidRPr="00B83999" w:rsidRDefault="00B83999" w:rsidP="00B83999">
            <w:r w:rsidRPr="00B83999">
              <w:t>GARCIA</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CFDDAC5" w14:textId="77777777" w:rsidR="00B83999" w:rsidRPr="00B83999" w:rsidRDefault="00B83999" w:rsidP="00B83999">
            <w:r w:rsidRPr="00B83999">
              <w:t>BENITO</w:t>
            </w:r>
          </w:p>
        </w:tc>
      </w:tr>
      <w:tr w:rsidR="00B83999" w:rsidRPr="00B83999" w14:paraId="28A6AF00" w14:textId="77777777" w:rsidTr="00B83999">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4423276" w14:textId="77777777" w:rsidR="00B83999" w:rsidRPr="00B83999" w:rsidRDefault="00B83999" w:rsidP="00B83999">
            <w:r w:rsidRPr="00B83999">
              <w:t>PEDRO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A9688E5" w14:textId="77777777" w:rsidR="00B83999" w:rsidRPr="00B83999" w:rsidRDefault="00B83999" w:rsidP="00B83999">
            <w:r w:rsidRPr="00B83999">
              <w:t>RUIZ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C0EA398" w14:textId="77777777" w:rsidR="00B83999" w:rsidRPr="00B83999" w:rsidRDefault="00B83999" w:rsidP="00B83999">
            <w:r w:rsidRPr="00B83999">
              <w:t>GONZALEZ</w:t>
            </w:r>
          </w:p>
        </w:tc>
      </w:tr>
    </w:tbl>
    <w:p w14:paraId="7554B477" w14:textId="77777777" w:rsidR="00436DA6" w:rsidRPr="00B83999" w:rsidRDefault="00436DA6" w:rsidP="00436DA6"/>
    <w:p w14:paraId="2AA58867" w14:textId="77777777" w:rsidR="00314FC9" w:rsidRDefault="00314FC9" w:rsidP="00314FC9">
      <w:r>
        <w:t>Si queremos cambiar el apellido2 'BENITO' por 'RODRIGUEZ' ejecutaremos:</w:t>
      </w:r>
    </w:p>
    <w:p w14:paraId="2B6EB441" w14:textId="77777777" w:rsidR="00314FC9" w:rsidRDefault="00314FC9" w:rsidP="00314FC9"/>
    <w:p w14:paraId="5105FD7A" w14:textId="77777777" w:rsidR="00314FC9" w:rsidRPr="00314FC9" w:rsidRDefault="00314FC9" w:rsidP="00314FC9">
      <w:pPr>
        <w:rPr>
          <w:highlight w:val="lightGray"/>
        </w:rPr>
      </w:pPr>
      <w:r w:rsidRPr="00314FC9">
        <w:rPr>
          <w:highlight w:val="lightGray"/>
        </w:rPr>
        <w:t>UPDATE personas</w:t>
      </w:r>
    </w:p>
    <w:p w14:paraId="6DD9FF51" w14:textId="77777777" w:rsidR="00314FC9" w:rsidRPr="00314FC9" w:rsidRDefault="00314FC9" w:rsidP="00314FC9">
      <w:pPr>
        <w:rPr>
          <w:highlight w:val="lightGray"/>
        </w:rPr>
      </w:pPr>
      <w:r w:rsidRPr="00314FC9">
        <w:rPr>
          <w:highlight w:val="lightGray"/>
        </w:rPr>
        <w:t>SET apellido2 = 'RODRIGUEZ'</w:t>
      </w:r>
    </w:p>
    <w:p w14:paraId="5F24CA00" w14:textId="77777777" w:rsidR="00314FC9" w:rsidRPr="00314FC9" w:rsidRDefault="00314FC9" w:rsidP="00314FC9">
      <w:pPr>
        <w:rPr>
          <w:highlight w:val="lightGray"/>
        </w:rPr>
      </w:pPr>
      <w:r w:rsidRPr="00314FC9">
        <w:rPr>
          <w:highlight w:val="lightGray"/>
        </w:rPr>
        <w:t>WHERE nombre = 'ANTONIO'</w:t>
      </w:r>
    </w:p>
    <w:p w14:paraId="21663A58" w14:textId="77777777" w:rsidR="00314FC9" w:rsidRPr="00314FC9" w:rsidRDefault="00314FC9" w:rsidP="00314FC9">
      <w:pPr>
        <w:rPr>
          <w:highlight w:val="lightGray"/>
        </w:rPr>
      </w:pPr>
      <w:r w:rsidRPr="00314FC9">
        <w:rPr>
          <w:highlight w:val="lightGray"/>
        </w:rPr>
        <w:t>AND apellido1 = 'GARCIA'</w:t>
      </w:r>
    </w:p>
    <w:p w14:paraId="69D8FB5D" w14:textId="77777777" w:rsidR="00314FC9" w:rsidRDefault="00314FC9" w:rsidP="00314FC9">
      <w:r w:rsidRPr="00314FC9">
        <w:rPr>
          <w:highlight w:val="lightGray"/>
        </w:rPr>
        <w:t>AND apellido2 = 'BENITO'</w:t>
      </w:r>
    </w:p>
    <w:p w14:paraId="654A6F8A" w14:textId="77777777" w:rsidR="00D93710" w:rsidRDefault="00D93710" w:rsidP="00314FC9"/>
    <w:p w14:paraId="1CA5C8CA" w14:textId="002B1AC0" w:rsidR="00436DA6" w:rsidRDefault="00314FC9" w:rsidP="00314FC9">
      <w:r>
        <w:t>Ahora la tabla 'personas' quedará así:</w:t>
      </w:r>
    </w:p>
    <w:p w14:paraId="642A4095" w14:textId="77777777" w:rsidR="00DE4187" w:rsidRDefault="00DE4187" w:rsidP="00314FC9"/>
    <w:tbl>
      <w:tblPr>
        <w:tblW w:w="8822"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2521"/>
        <w:gridCol w:w="2686"/>
        <w:gridCol w:w="81"/>
        <w:gridCol w:w="3534"/>
      </w:tblGrid>
      <w:tr w:rsidR="00DE4187" w:rsidRPr="00A07524" w14:paraId="2F4BDF97" w14:textId="77777777" w:rsidTr="00DE4187">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31BCDE6F" w14:textId="77777777" w:rsidR="00DE4187" w:rsidRPr="00A07524" w:rsidRDefault="00DE4187" w:rsidP="00A07524">
            <w:pPr>
              <w:rPr>
                <w:b/>
                <w:bCs/>
              </w:rPr>
            </w:pPr>
            <w:r w:rsidRPr="00A07524">
              <w:rPr>
                <w:b/>
                <w:bCs/>
              </w:rPr>
              <w:lastRenderedPageBreak/>
              <w:t>nombre</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35AE0DC9" w14:textId="77777777" w:rsidR="00DE4187" w:rsidRPr="00A07524" w:rsidRDefault="00DE4187" w:rsidP="00A07524">
            <w:pPr>
              <w:rPr>
                <w:b/>
                <w:bCs/>
              </w:rPr>
            </w:pPr>
            <w:r w:rsidRPr="00A07524">
              <w:rPr>
                <w:b/>
                <w:bCs/>
              </w:rPr>
              <w:t>apellido1</w:t>
            </w:r>
          </w:p>
        </w:tc>
        <w:tc>
          <w:tcPr>
            <w:tcW w:w="0" w:type="auto"/>
            <w:tcBorders>
              <w:top w:val="single" w:sz="6" w:space="0" w:color="073E77"/>
              <w:left w:val="single" w:sz="6" w:space="0" w:color="073E77"/>
              <w:bottom w:val="single" w:sz="6" w:space="0" w:color="073E77"/>
              <w:right w:val="single" w:sz="6" w:space="0" w:color="073E77"/>
            </w:tcBorders>
            <w:shd w:val="clear" w:color="auto" w:fill="B7CAF7"/>
          </w:tcPr>
          <w:p w14:paraId="61C8AE19" w14:textId="77777777" w:rsidR="00DE4187" w:rsidRPr="00A07524" w:rsidRDefault="00DE4187" w:rsidP="00A07524">
            <w:pPr>
              <w:rPr>
                <w:b/>
                <w:bCs/>
              </w:rPr>
            </w:pP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71539A1B" w14:textId="6A8DECF7" w:rsidR="00DE4187" w:rsidRPr="00A07524" w:rsidRDefault="00DE4187" w:rsidP="00A07524">
            <w:pPr>
              <w:rPr>
                <w:b/>
                <w:bCs/>
              </w:rPr>
            </w:pPr>
            <w:r w:rsidRPr="00A07524">
              <w:rPr>
                <w:b/>
                <w:bCs/>
              </w:rPr>
              <w:t>apellido2</w:t>
            </w:r>
          </w:p>
        </w:tc>
      </w:tr>
      <w:tr w:rsidR="00DE4187" w:rsidRPr="00A07524" w14:paraId="5AA8A489" w14:textId="77777777" w:rsidTr="00DE4187">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CCD7F59" w14:textId="77777777" w:rsidR="00DE4187" w:rsidRPr="00A07524" w:rsidRDefault="00DE4187" w:rsidP="00A07524">
            <w:r w:rsidRPr="00A07524">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29B247E" w14:textId="77777777" w:rsidR="00DE4187" w:rsidRPr="00A07524" w:rsidRDefault="00DE4187" w:rsidP="00A07524">
            <w:r w:rsidRPr="00A07524">
              <w:t>PEREZ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Pr>
          <w:p w14:paraId="6E4CCFDE" w14:textId="77777777" w:rsidR="00DE4187" w:rsidRPr="00A07524" w:rsidRDefault="00DE4187" w:rsidP="00A07524"/>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4D3C13A" w14:textId="6A162315" w:rsidR="00DE4187" w:rsidRPr="00A07524" w:rsidRDefault="00DE4187" w:rsidP="00A07524">
            <w:r w:rsidRPr="00A07524">
              <w:t>GOMEZ</w:t>
            </w:r>
          </w:p>
        </w:tc>
      </w:tr>
      <w:tr w:rsidR="00DE4187" w:rsidRPr="00A07524" w14:paraId="1EEE4765" w14:textId="77777777" w:rsidTr="00DE4187">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2BD0D24" w14:textId="77777777" w:rsidR="00DE4187" w:rsidRPr="00A07524" w:rsidRDefault="00DE4187" w:rsidP="00A07524">
            <w:r w:rsidRPr="00A07524">
              <w:t>LUIS</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9ADCABB" w14:textId="77777777" w:rsidR="00DE4187" w:rsidRPr="00A07524" w:rsidRDefault="00DE4187" w:rsidP="00A07524">
            <w:r w:rsidRPr="00A07524">
              <w:t>LOPEZ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Pr>
          <w:p w14:paraId="0AA32AA6" w14:textId="77777777" w:rsidR="00DE4187" w:rsidRPr="00A07524" w:rsidRDefault="00DE4187" w:rsidP="00A07524"/>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B477207" w14:textId="4F33A08D" w:rsidR="00DE4187" w:rsidRPr="00A07524" w:rsidRDefault="00DE4187" w:rsidP="00A07524">
            <w:r w:rsidRPr="00A07524">
              <w:t>PEREZ</w:t>
            </w:r>
          </w:p>
        </w:tc>
      </w:tr>
      <w:tr w:rsidR="00DE4187" w:rsidRPr="00A07524" w14:paraId="1516686E" w14:textId="77777777" w:rsidTr="00DE4187">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3635A0CB" w14:textId="77777777" w:rsidR="00DE4187" w:rsidRPr="00A07524" w:rsidRDefault="00DE4187" w:rsidP="00A07524">
            <w:r w:rsidRPr="00A07524">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26660F1" w14:textId="77777777" w:rsidR="00DE4187" w:rsidRPr="00A07524" w:rsidRDefault="00DE4187" w:rsidP="00A07524">
            <w:r w:rsidRPr="00A07524">
              <w:t>GARCIA</w:t>
            </w:r>
          </w:p>
        </w:tc>
        <w:tc>
          <w:tcPr>
            <w:tcW w:w="0" w:type="auto"/>
            <w:tcBorders>
              <w:top w:val="single" w:sz="6" w:space="0" w:color="073E77"/>
              <w:left w:val="single" w:sz="6" w:space="0" w:color="073E77"/>
              <w:bottom w:val="single" w:sz="6" w:space="0" w:color="073E77"/>
              <w:right w:val="single" w:sz="6" w:space="0" w:color="073E77"/>
            </w:tcBorders>
            <w:shd w:val="clear" w:color="auto" w:fill="E6EEF6"/>
          </w:tcPr>
          <w:p w14:paraId="3C0FD383" w14:textId="77777777" w:rsidR="00DE4187" w:rsidRPr="00A07524" w:rsidRDefault="00DE4187" w:rsidP="00A07524">
            <w:pPr>
              <w:rPr>
                <w:b/>
                <w:bCs/>
              </w:rPr>
            </w:pP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CA1C52E" w14:textId="34B26D17" w:rsidR="00DE4187" w:rsidRPr="00A07524" w:rsidRDefault="00DE4187" w:rsidP="00A07524">
            <w:r w:rsidRPr="00A07524">
              <w:rPr>
                <w:b/>
                <w:bCs/>
              </w:rPr>
              <w:t>RODRIGUEZ</w:t>
            </w:r>
          </w:p>
        </w:tc>
      </w:tr>
      <w:tr w:rsidR="00DE4187" w:rsidRPr="00A07524" w14:paraId="5D909A98" w14:textId="77777777" w:rsidTr="00DE4187">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7B0FB09" w14:textId="77777777" w:rsidR="00DE4187" w:rsidRPr="00A07524" w:rsidRDefault="00DE4187" w:rsidP="00A07524">
            <w:r w:rsidRPr="00A07524">
              <w:t>PEDRO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B9B4F26" w14:textId="77777777" w:rsidR="00DE4187" w:rsidRPr="00A07524" w:rsidRDefault="00DE4187" w:rsidP="00A07524">
            <w:r w:rsidRPr="00A07524">
              <w:t>RUIZ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Pr>
          <w:p w14:paraId="617EFF6F" w14:textId="77777777" w:rsidR="00DE4187" w:rsidRPr="00A07524" w:rsidRDefault="00DE4187" w:rsidP="00A07524"/>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0385E91" w14:textId="2367D5BA" w:rsidR="00DE4187" w:rsidRPr="00A07524" w:rsidRDefault="00DE4187" w:rsidP="00A07524">
            <w:r w:rsidRPr="00A07524">
              <w:t>GONZALEZ</w:t>
            </w:r>
          </w:p>
        </w:tc>
      </w:tr>
    </w:tbl>
    <w:p w14:paraId="3ACFA6B5" w14:textId="77777777" w:rsidR="00314FC9" w:rsidRPr="00B83999" w:rsidRDefault="00314FC9" w:rsidP="00314FC9"/>
    <w:p w14:paraId="63EF6552" w14:textId="5E41C0BE" w:rsidR="003B7FD7" w:rsidRPr="00BC67AB" w:rsidRDefault="003B7FD7" w:rsidP="00DD3E67">
      <w:pPr>
        <w:pStyle w:val="Ttulo3"/>
      </w:pPr>
      <w:bookmarkStart w:id="20" w:name="_Toc142830248"/>
      <w:r w:rsidRPr="00BC67AB">
        <w:t>Comando DELETE</w:t>
      </w:r>
      <w:bookmarkEnd w:id="20"/>
    </w:p>
    <w:p w14:paraId="37B00D82" w14:textId="77777777" w:rsidR="00022A6C" w:rsidRDefault="00022A6C" w:rsidP="00022A6C">
      <w:r>
        <w:t>La sentencia DELETE sirve para borrar filas de una tabla.</w:t>
      </w:r>
    </w:p>
    <w:p w14:paraId="7802FCE7" w14:textId="77777777" w:rsidR="00022A6C" w:rsidRDefault="00022A6C" w:rsidP="00022A6C"/>
    <w:p w14:paraId="25AD3177" w14:textId="77777777" w:rsidR="00022A6C" w:rsidRDefault="00022A6C" w:rsidP="00022A6C">
      <w:r>
        <w:t>La sintaxis de SQL DELETE es:</w:t>
      </w:r>
    </w:p>
    <w:p w14:paraId="004F6C57" w14:textId="77777777" w:rsidR="00022A6C" w:rsidRDefault="00022A6C" w:rsidP="00022A6C"/>
    <w:p w14:paraId="01FBEB60" w14:textId="77777777" w:rsidR="00022A6C" w:rsidRPr="00022A6C" w:rsidRDefault="00022A6C" w:rsidP="00022A6C">
      <w:pPr>
        <w:rPr>
          <w:highlight w:val="lightGray"/>
        </w:rPr>
      </w:pPr>
      <w:r w:rsidRPr="00022A6C">
        <w:rPr>
          <w:highlight w:val="lightGray"/>
        </w:rPr>
        <w:t>DELETE FROM nombre_tabla</w:t>
      </w:r>
    </w:p>
    <w:p w14:paraId="388163F8" w14:textId="77777777" w:rsidR="00022A6C" w:rsidRDefault="00022A6C" w:rsidP="00022A6C">
      <w:r w:rsidRPr="00022A6C">
        <w:rPr>
          <w:highlight w:val="lightGray"/>
        </w:rPr>
        <w:t>WHERE nombre_columna = valor</w:t>
      </w:r>
    </w:p>
    <w:p w14:paraId="56E4FBBF" w14:textId="77777777" w:rsidR="00022A6C" w:rsidRDefault="00022A6C" w:rsidP="00022A6C"/>
    <w:p w14:paraId="7A3DB8D8" w14:textId="299AA00F" w:rsidR="00436DA6" w:rsidRPr="00BC67AB" w:rsidRDefault="00022A6C" w:rsidP="00022A6C">
      <w:r>
        <w:t>Si queremos borrar todos los registros o filas de una tabla, se utiliza la sentencia:</w:t>
      </w:r>
    </w:p>
    <w:p w14:paraId="0A1CB3A6" w14:textId="2F1F091C" w:rsidR="00436DA6" w:rsidRDefault="00022A6C" w:rsidP="00436DA6">
      <w:r w:rsidRPr="00022A6C">
        <w:rPr>
          <w:highlight w:val="lightGray"/>
        </w:rPr>
        <w:t>DELETE * FROM nombre_tabla;</w:t>
      </w:r>
    </w:p>
    <w:p w14:paraId="1415DF4A" w14:textId="77777777" w:rsidR="00022A6C" w:rsidRDefault="00022A6C" w:rsidP="00436DA6"/>
    <w:p w14:paraId="4564E149" w14:textId="01AF18F9" w:rsidR="00022A6C" w:rsidRDefault="0097212B" w:rsidP="00436DA6">
      <w:r w:rsidRPr="0097212B">
        <w:t>Ejemplo de SQL DELETE para borrar una fila de la tabla personas</w:t>
      </w:r>
    </w:p>
    <w:p w14:paraId="674799C6" w14:textId="77777777" w:rsidR="0097212B" w:rsidRDefault="0097212B" w:rsidP="00436DA6"/>
    <w:tbl>
      <w:tblPr>
        <w:tblW w:w="7457"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2151"/>
        <w:gridCol w:w="2291"/>
        <w:gridCol w:w="3015"/>
      </w:tblGrid>
      <w:tr w:rsidR="0097212B" w:rsidRPr="0097212B" w14:paraId="63D74AE8" w14:textId="77777777" w:rsidTr="0097212B">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4D5C9374" w14:textId="77777777" w:rsidR="0097212B" w:rsidRPr="0097212B" w:rsidRDefault="0097212B" w:rsidP="0097212B">
            <w:pPr>
              <w:rPr>
                <w:b/>
                <w:bCs/>
              </w:rPr>
            </w:pPr>
            <w:r w:rsidRPr="0097212B">
              <w:rPr>
                <w:b/>
                <w:bCs/>
              </w:rPr>
              <w:t>nombre</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73919976" w14:textId="77777777" w:rsidR="0097212B" w:rsidRPr="0097212B" w:rsidRDefault="0097212B" w:rsidP="0097212B">
            <w:pPr>
              <w:rPr>
                <w:b/>
                <w:bCs/>
              </w:rPr>
            </w:pPr>
            <w:r w:rsidRPr="0097212B">
              <w:rPr>
                <w:b/>
                <w:bCs/>
              </w:rPr>
              <w:t>apellido1</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33B93948" w14:textId="77777777" w:rsidR="0097212B" w:rsidRPr="0097212B" w:rsidRDefault="0097212B" w:rsidP="0097212B">
            <w:pPr>
              <w:rPr>
                <w:b/>
                <w:bCs/>
              </w:rPr>
            </w:pPr>
            <w:r w:rsidRPr="0097212B">
              <w:rPr>
                <w:b/>
                <w:bCs/>
              </w:rPr>
              <w:t>apellido2</w:t>
            </w:r>
          </w:p>
        </w:tc>
      </w:tr>
      <w:tr w:rsidR="0097212B" w:rsidRPr="0097212B" w14:paraId="71346682" w14:textId="77777777" w:rsidTr="0097212B">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561989F" w14:textId="77777777" w:rsidR="0097212B" w:rsidRPr="0097212B" w:rsidRDefault="0097212B" w:rsidP="0097212B">
            <w:r w:rsidRPr="0097212B">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C28ECA6" w14:textId="77777777" w:rsidR="0097212B" w:rsidRPr="0097212B" w:rsidRDefault="0097212B" w:rsidP="0097212B">
            <w:r w:rsidRPr="0097212B">
              <w:t>PEREZ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90B4A75" w14:textId="77777777" w:rsidR="0097212B" w:rsidRPr="0097212B" w:rsidRDefault="0097212B" w:rsidP="0097212B">
            <w:r w:rsidRPr="0097212B">
              <w:t>GOMEZ</w:t>
            </w:r>
          </w:p>
        </w:tc>
      </w:tr>
      <w:tr w:rsidR="0097212B" w:rsidRPr="0097212B" w14:paraId="358C0DAA" w14:textId="77777777" w:rsidTr="0097212B">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24D7AAC" w14:textId="77777777" w:rsidR="0097212B" w:rsidRPr="0097212B" w:rsidRDefault="0097212B" w:rsidP="0097212B">
            <w:r w:rsidRPr="0097212B">
              <w:t>LUIS</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167CC42" w14:textId="77777777" w:rsidR="0097212B" w:rsidRPr="0097212B" w:rsidRDefault="0097212B" w:rsidP="0097212B">
            <w:r w:rsidRPr="0097212B">
              <w:t>LOPEZ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3613ED86" w14:textId="77777777" w:rsidR="0097212B" w:rsidRPr="0097212B" w:rsidRDefault="0097212B" w:rsidP="0097212B">
            <w:r w:rsidRPr="0097212B">
              <w:t>PEREZ</w:t>
            </w:r>
          </w:p>
        </w:tc>
      </w:tr>
      <w:tr w:rsidR="0097212B" w:rsidRPr="0097212B" w14:paraId="7951F189" w14:textId="77777777" w:rsidTr="0097212B">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8F50062" w14:textId="77777777" w:rsidR="0097212B" w:rsidRPr="0097212B" w:rsidRDefault="0097212B" w:rsidP="0097212B">
            <w:r w:rsidRPr="0097212B">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A1C9055" w14:textId="77777777" w:rsidR="0097212B" w:rsidRPr="0097212B" w:rsidRDefault="0097212B" w:rsidP="0097212B">
            <w:r w:rsidRPr="0097212B">
              <w:t>GARCIA</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4D9F9D3" w14:textId="77777777" w:rsidR="0097212B" w:rsidRPr="0097212B" w:rsidRDefault="0097212B" w:rsidP="0097212B">
            <w:r w:rsidRPr="0097212B">
              <w:rPr>
                <w:b/>
                <w:bCs/>
              </w:rPr>
              <w:t>RODRIGUEZ</w:t>
            </w:r>
          </w:p>
        </w:tc>
      </w:tr>
      <w:tr w:rsidR="0097212B" w:rsidRPr="0097212B" w14:paraId="477252A4" w14:textId="77777777" w:rsidTr="0097212B">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7AC0576" w14:textId="77777777" w:rsidR="0097212B" w:rsidRPr="0097212B" w:rsidRDefault="0097212B" w:rsidP="0097212B">
            <w:r w:rsidRPr="0097212B">
              <w:t>PEDRO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D5A60E5" w14:textId="77777777" w:rsidR="0097212B" w:rsidRPr="0097212B" w:rsidRDefault="0097212B" w:rsidP="0097212B">
            <w:r w:rsidRPr="0097212B">
              <w:t>RUIZ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F443A04" w14:textId="77777777" w:rsidR="0097212B" w:rsidRPr="0097212B" w:rsidRDefault="0097212B" w:rsidP="0097212B">
            <w:r w:rsidRPr="0097212B">
              <w:t>GONZALEZ</w:t>
            </w:r>
          </w:p>
        </w:tc>
      </w:tr>
    </w:tbl>
    <w:p w14:paraId="37FD1B67" w14:textId="77777777" w:rsidR="00E92464" w:rsidRDefault="00E92464" w:rsidP="00E92464">
      <w:r>
        <w:lastRenderedPageBreak/>
        <w:t>Si queremos borrar a la persona LUIS LOPEZ PEREZ, podemos ejecutar el comando:</w:t>
      </w:r>
    </w:p>
    <w:p w14:paraId="04110C1F" w14:textId="77777777" w:rsidR="00E92464" w:rsidRDefault="00E92464" w:rsidP="00E92464"/>
    <w:p w14:paraId="1D0AC29A" w14:textId="77777777" w:rsidR="00E92464" w:rsidRDefault="00E92464" w:rsidP="00E92464">
      <w:r>
        <w:t>DELETE FROM personas</w:t>
      </w:r>
    </w:p>
    <w:p w14:paraId="40D85068" w14:textId="77777777" w:rsidR="00E92464" w:rsidRDefault="00E92464" w:rsidP="00E92464">
      <w:r>
        <w:t>WHERE nombre = 'LUIS'</w:t>
      </w:r>
    </w:p>
    <w:p w14:paraId="4591840B" w14:textId="77777777" w:rsidR="00E92464" w:rsidRDefault="00E92464" w:rsidP="00E92464">
      <w:r>
        <w:t>AND apellido1 = 'LOPEZ'</w:t>
      </w:r>
    </w:p>
    <w:p w14:paraId="7A8360CD" w14:textId="77777777" w:rsidR="00E92464" w:rsidRDefault="00E92464" w:rsidP="00E92464">
      <w:r>
        <w:t>AND apellido2 = 'PEREZ'</w:t>
      </w:r>
    </w:p>
    <w:p w14:paraId="2020D13E" w14:textId="77777777" w:rsidR="00DE4187" w:rsidRDefault="00DE4187" w:rsidP="00E92464"/>
    <w:p w14:paraId="776C954E" w14:textId="2F968550" w:rsidR="00E92464" w:rsidRDefault="00E92464" w:rsidP="00E92464">
      <w:r>
        <w:t>La tabla 'personas' resultante será:</w:t>
      </w:r>
    </w:p>
    <w:tbl>
      <w:tblPr>
        <w:tblW w:w="7457"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2151"/>
        <w:gridCol w:w="2291"/>
        <w:gridCol w:w="3015"/>
      </w:tblGrid>
      <w:tr w:rsidR="002B26AF" w:rsidRPr="002B26AF" w14:paraId="427851A3" w14:textId="77777777" w:rsidTr="002B26AF">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59AD7D8C" w14:textId="77777777" w:rsidR="002B26AF" w:rsidRPr="002B26AF" w:rsidRDefault="002B26AF" w:rsidP="002B26AF">
            <w:pPr>
              <w:rPr>
                <w:b/>
                <w:bCs/>
              </w:rPr>
            </w:pPr>
            <w:r w:rsidRPr="002B26AF">
              <w:rPr>
                <w:b/>
                <w:bCs/>
              </w:rPr>
              <w:t>nombre</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6FB63D8C" w14:textId="77777777" w:rsidR="002B26AF" w:rsidRPr="002B26AF" w:rsidRDefault="002B26AF" w:rsidP="002B26AF">
            <w:pPr>
              <w:rPr>
                <w:b/>
                <w:bCs/>
              </w:rPr>
            </w:pPr>
            <w:r w:rsidRPr="002B26AF">
              <w:rPr>
                <w:b/>
                <w:bCs/>
              </w:rPr>
              <w:t>apellido1</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3D640DF5" w14:textId="77777777" w:rsidR="002B26AF" w:rsidRPr="002B26AF" w:rsidRDefault="002B26AF" w:rsidP="002B26AF">
            <w:pPr>
              <w:rPr>
                <w:b/>
                <w:bCs/>
              </w:rPr>
            </w:pPr>
            <w:r w:rsidRPr="002B26AF">
              <w:rPr>
                <w:b/>
                <w:bCs/>
              </w:rPr>
              <w:t>apellido2</w:t>
            </w:r>
          </w:p>
        </w:tc>
      </w:tr>
      <w:tr w:rsidR="002B26AF" w:rsidRPr="002B26AF" w14:paraId="6295FE6A" w14:textId="77777777" w:rsidTr="002B26AF">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CE0A7B1" w14:textId="77777777" w:rsidR="002B26AF" w:rsidRPr="002B26AF" w:rsidRDefault="002B26AF" w:rsidP="002B26AF">
            <w:r w:rsidRPr="002B26AF">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18E0418" w14:textId="77777777" w:rsidR="002B26AF" w:rsidRPr="002B26AF" w:rsidRDefault="002B26AF" w:rsidP="002B26AF">
            <w:r w:rsidRPr="002B26AF">
              <w:t>PEREZ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04001E7" w14:textId="77777777" w:rsidR="002B26AF" w:rsidRPr="002B26AF" w:rsidRDefault="002B26AF" w:rsidP="002B26AF">
            <w:r w:rsidRPr="002B26AF">
              <w:t>GOMEZ</w:t>
            </w:r>
          </w:p>
        </w:tc>
      </w:tr>
      <w:tr w:rsidR="002B26AF" w:rsidRPr="002B26AF" w14:paraId="77212071" w14:textId="77777777" w:rsidTr="002B26AF">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2F4E2052" w14:textId="77777777" w:rsidR="002B26AF" w:rsidRPr="002B26AF" w:rsidRDefault="002B26AF" w:rsidP="002B26AF">
            <w:r w:rsidRPr="002B26AF">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33AAE46" w14:textId="77777777" w:rsidR="002B26AF" w:rsidRPr="002B26AF" w:rsidRDefault="002B26AF" w:rsidP="002B26AF">
            <w:r w:rsidRPr="002B26AF">
              <w:t>GARCIA</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D3C8E04" w14:textId="77777777" w:rsidR="002B26AF" w:rsidRPr="002B26AF" w:rsidRDefault="002B26AF" w:rsidP="002B26AF">
            <w:r w:rsidRPr="002B26AF">
              <w:rPr>
                <w:b/>
                <w:bCs/>
              </w:rPr>
              <w:t>RODRIGUEZ</w:t>
            </w:r>
          </w:p>
        </w:tc>
      </w:tr>
      <w:tr w:rsidR="002B26AF" w:rsidRPr="002B26AF" w14:paraId="725470D6" w14:textId="77777777" w:rsidTr="002B26AF">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CE68BF5" w14:textId="77777777" w:rsidR="002B26AF" w:rsidRPr="002B26AF" w:rsidRDefault="002B26AF" w:rsidP="002B26AF">
            <w:r w:rsidRPr="002B26AF">
              <w:t>PEDRO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394080D" w14:textId="77777777" w:rsidR="002B26AF" w:rsidRPr="002B26AF" w:rsidRDefault="002B26AF" w:rsidP="002B26AF">
            <w:r w:rsidRPr="002B26AF">
              <w:t>RUIZ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2105B098" w14:textId="77777777" w:rsidR="002B26AF" w:rsidRPr="002B26AF" w:rsidRDefault="002B26AF" w:rsidP="002B26AF">
            <w:r w:rsidRPr="002B26AF">
              <w:t>GONZALEZ</w:t>
            </w:r>
          </w:p>
        </w:tc>
      </w:tr>
    </w:tbl>
    <w:p w14:paraId="4827BA14" w14:textId="77777777" w:rsidR="007C550F" w:rsidRPr="00BC67AB" w:rsidRDefault="007C550F" w:rsidP="00436DA6"/>
    <w:p w14:paraId="720ED753" w14:textId="367310D8" w:rsidR="003B7FD7" w:rsidRPr="00BC67AB" w:rsidRDefault="003B7FD7" w:rsidP="00EB41F3">
      <w:pPr>
        <w:pStyle w:val="Ttulo2"/>
      </w:pPr>
      <w:bookmarkStart w:id="21" w:name="_Toc142830249"/>
      <w:r w:rsidRPr="00BC67AB">
        <w:t>Cláusulas SQL</w:t>
      </w:r>
      <w:bookmarkEnd w:id="21"/>
    </w:p>
    <w:p w14:paraId="3E677181" w14:textId="2825351B" w:rsidR="003B7FD7" w:rsidRPr="00BC67AB" w:rsidRDefault="003B7FD7" w:rsidP="00DD3E67">
      <w:pPr>
        <w:pStyle w:val="Ttulo3"/>
      </w:pPr>
      <w:bookmarkStart w:id="22" w:name="_Toc142830250"/>
      <w:r w:rsidRPr="00BC67AB">
        <w:t>Cláusula WHERE</w:t>
      </w:r>
      <w:bookmarkEnd w:id="22"/>
      <w:r w:rsidRPr="00BC67AB">
        <w:t xml:space="preserve"> </w:t>
      </w:r>
    </w:p>
    <w:p w14:paraId="50834A01" w14:textId="77777777" w:rsidR="007C550F" w:rsidRDefault="007C550F" w:rsidP="007C550F">
      <w:r>
        <w:t>La cláusula WHERE se utiliza para hacer filtros en las consultas, es decir, seleccionar solamente algunas filas de la tabla que cumplan una determinada condición.</w:t>
      </w:r>
    </w:p>
    <w:p w14:paraId="57BAF190" w14:textId="77777777" w:rsidR="007C550F" w:rsidRDefault="007C550F" w:rsidP="007C550F"/>
    <w:p w14:paraId="39D1FC0D" w14:textId="77777777" w:rsidR="007C550F" w:rsidRDefault="007C550F" w:rsidP="007C550F">
      <w:r>
        <w:t>El valor de la condición debe ir entre comillas simples ''.</w:t>
      </w:r>
    </w:p>
    <w:p w14:paraId="47BF574A" w14:textId="77777777" w:rsidR="007C550F" w:rsidRDefault="007C550F" w:rsidP="007C550F"/>
    <w:p w14:paraId="12848030" w14:textId="77777777" w:rsidR="007C550F" w:rsidRDefault="007C550F" w:rsidP="007C550F">
      <w:r>
        <w:t>Por ejemplo:</w:t>
      </w:r>
    </w:p>
    <w:p w14:paraId="00365DCD" w14:textId="77777777" w:rsidR="007C550F" w:rsidRDefault="007C550F" w:rsidP="007C550F"/>
    <w:p w14:paraId="40B922F7" w14:textId="77777777" w:rsidR="007C550F" w:rsidRDefault="007C550F" w:rsidP="007C550F">
      <w:r>
        <w:t>Seleccionar las personas cuyo nombre sea ANTONIO</w:t>
      </w:r>
    </w:p>
    <w:p w14:paraId="197F3EFE" w14:textId="77777777" w:rsidR="007C550F" w:rsidRDefault="007C550F" w:rsidP="007C550F"/>
    <w:p w14:paraId="41A04F4B" w14:textId="77777777" w:rsidR="007C550F" w:rsidRPr="008D6F8B" w:rsidRDefault="007C550F" w:rsidP="007C550F">
      <w:pPr>
        <w:rPr>
          <w:highlight w:val="lightGray"/>
          <w:lang w:val="en-US"/>
        </w:rPr>
      </w:pPr>
      <w:r w:rsidRPr="008D6F8B">
        <w:rPr>
          <w:highlight w:val="lightGray"/>
          <w:lang w:val="en-US"/>
        </w:rPr>
        <w:t>SELECT * FROM personas</w:t>
      </w:r>
    </w:p>
    <w:p w14:paraId="29614CFA" w14:textId="3E0ED2DA" w:rsidR="00436DA6" w:rsidRPr="007C550F" w:rsidRDefault="007C550F" w:rsidP="007C550F">
      <w:pPr>
        <w:rPr>
          <w:lang w:val="en-US"/>
        </w:rPr>
      </w:pPr>
      <w:r w:rsidRPr="008D6F8B">
        <w:rPr>
          <w:highlight w:val="lightGray"/>
          <w:lang w:val="en-US"/>
        </w:rPr>
        <w:t>WHERE nombre = 'ANTONIO'</w:t>
      </w:r>
    </w:p>
    <w:p w14:paraId="7AEAAB45" w14:textId="77777777" w:rsidR="00436DA6" w:rsidRDefault="00436DA6" w:rsidP="00436DA6">
      <w:pPr>
        <w:rPr>
          <w:lang w:val="en-US"/>
        </w:rPr>
      </w:pPr>
    </w:p>
    <w:tbl>
      <w:tblPr>
        <w:tblW w:w="4954"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1560"/>
        <w:gridCol w:w="1701"/>
      </w:tblGrid>
      <w:tr w:rsidR="008D6F8B" w:rsidRPr="008D6F8B" w14:paraId="4DDBE4AC" w14:textId="77777777" w:rsidTr="008D6F8B">
        <w:tc>
          <w:tcPr>
            <w:tcW w:w="1693" w:type="dxa"/>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6A8BB454" w14:textId="77777777" w:rsidR="008D6F8B" w:rsidRPr="008D6F8B" w:rsidRDefault="008D6F8B" w:rsidP="008D6F8B">
            <w:pPr>
              <w:rPr>
                <w:b/>
                <w:bCs/>
              </w:rPr>
            </w:pPr>
            <w:r w:rsidRPr="008D6F8B">
              <w:rPr>
                <w:b/>
                <w:bCs/>
              </w:rPr>
              <w:t>nombre</w:t>
            </w:r>
          </w:p>
        </w:tc>
        <w:tc>
          <w:tcPr>
            <w:tcW w:w="1560" w:type="dxa"/>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0C91DE66" w14:textId="77777777" w:rsidR="008D6F8B" w:rsidRPr="008D6F8B" w:rsidRDefault="008D6F8B" w:rsidP="008D6F8B">
            <w:pPr>
              <w:rPr>
                <w:b/>
                <w:bCs/>
              </w:rPr>
            </w:pPr>
            <w:r w:rsidRPr="008D6F8B">
              <w:rPr>
                <w:b/>
                <w:bCs/>
              </w:rPr>
              <w:t>apellido1</w:t>
            </w:r>
          </w:p>
        </w:tc>
        <w:tc>
          <w:tcPr>
            <w:tcW w:w="1701" w:type="dxa"/>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530DA766" w14:textId="77777777" w:rsidR="008D6F8B" w:rsidRPr="008D6F8B" w:rsidRDefault="008D6F8B" w:rsidP="008D6F8B">
            <w:pPr>
              <w:rPr>
                <w:b/>
                <w:bCs/>
              </w:rPr>
            </w:pPr>
            <w:r w:rsidRPr="008D6F8B">
              <w:rPr>
                <w:b/>
                <w:bCs/>
              </w:rPr>
              <w:t>apellido2</w:t>
            </w:r>
          </w:p>
        </w:tc>
      </w:tr>
      <w:tr w:rsidR="008D6F8B" w:rsidRPr="008D6F8B" w14:paraId="26BE49D5" w14:textId="77777777" w:rsidTr="008D6F8B">
        <w:tc>
          <w:tcPr>
            <w:tcW w:w="1693"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7E0748D" w14:textId="77777777" w:rsidR="008D6F8B" w:rsidRPr="008D6F8B" w:rsidRDefault="008D6F8B" w:rsidP="008D6F8B">
            <w:r w:rsidRPr="008D6F8B">
              <w:t>ANTONIO</w:t>
            </w:r>
          </w:p>
        </w:tc>
        <w:tc>
          <w:tcPr>
            <w:tcW w:w="1560"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8E40570" w14:textId="77777777" w:rsidR="008D6F8B" w:rsidRPr="008D6F8B" w:rsidRDefault="008D6F8B" w:rsidP="008D6F8B">
            <w:r w:rsidRPr="008D6F8B">
              <w:t>PEREZ</w:t>
            </w:r>
          </w:p>
        </w:tc>
        <w:tc>
          <w:tcPr>
            <w:tcW w:w="1701"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EB166B6" w14:textId="77777777" w:rsidR="008D6F8B" w:rsidRPr="008D6F8B" w:rsidRDefault="008D6F8B" w:rsidP="008D6F8B">
            <w:r w:rsidRPr="008D6F8B">
              <w:t>GOMEZ</w:t>
            </w:r>
          </w:p>
        </w:tc>
      </w:tr>
      <w:tr w:rsidR="008D6F8B" w:rsidRPr="008D6F8B" w14:paraId="1C406C01" w14:textId="77777777" w:rsidTr="008D6F8B">
        <w:tc>
          <w:tcPr>
            <w:tcW w:w="1693"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D2331A4" w14:textId="77777777" w:rsidR="008D6F8B" w:rsidRPr="008D6F8B" w:rsidRDefault="008D6F8B" w:rsidP="008D6F8B">
            <w:r w:rsidRPr="008D6F8B">
              <w:t>ANTONIO</w:t>
            </w:r>
          </w:p>
        </w:tc>
        <w:tc>
          <w:tcPr>
            <w:tcW w:w="1560"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A34426E" w14:textId="77777777" w:rsidR="008D6F8B" w:rsidRPr="008D6F8B" w:rsidRDefault="008D6F8B" w:rsidP="008D6F8B">
            <w:r w:rsidRPr="008D6F8B">
              <w:t>GARCIA</w:t>
            </w:r>
          </w:p>
        </w:tc>
        <w:tc>
          <w:tcPr>
            <w:tcW w:w="1701"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1E57EDB" w14:textId="77777777" w:rsidR="008D6F8B" w:rsidRPr="008D6F8B" w:rsidRDefault="008D6F8B" w:rsidP="008D6F8B">
            <w:r w:rsidRPr="008D6F8B">
              <w:t>BENITO</w:t>
            </w:r>
          </w:p>
        </w:tc>
      </w:tr>
    </w:tbl>
    <w:p w14:paraId="0F280CA5" w14:textId="77777777" w:rsidR="008D6F8B" w:rsidRPr="007C550F" w:rsidRDefault="008D6F8B" w:rsidP="00436DA6">
      <w:pPr>
        <w:rPr>
          <w:lang w:val="en-US"/>
        </w:rPr>
      </w:pPr>
    </w:p>
    <w:p w14:paraId="41248881" w14:textId="77777777" w:rsidR="00436DA6" w:rsidRPr="007C550F" w:rsidRDefault="00436DA6" w:rsidP="00436DA6">
      <w:pPr>
        <w:rPr>
          <w:lang w:val="en-US"/>
        </w:rPr>
      </w:pPr>
    </w:p>
    <w:p w14:paraId="217A4080" w14:textId="520BC22E" w:rsidR="003B7FD7" w:rsidRPr="00002A04" w:rsidRDefault="003B7FD7" w:rsidP="00DD3E67">
      <w:pPr>
        <w:pStyle w:val="Ttulo3"/>
        <w:rPr>
          <w:lang w:val="en-US"/>
        </w:rPr>
      </w:pPr>
      <w:bookmarkStart w:id="23" w:name="_Toc142830251"/>
      <w:r w:rsidRPr="00002A04">
        <w:rPr>
          <w:lang w:val="en-US"/>
        </w:rPr>
        <w:t>Cláusula TOP</w:t>
      </w:r>
      <w:bookmarkEnd w:id="23"/>
    </w:p>
    <w:p w14:paraId="38D49D95" w14:textId="77777777" w:rsidR="00090757" w:rsidRPr="00090757" w:rsidRDefault="00090757" w:rsidP="00090757">
      <w:r w:rsidRPr="00090757">
        <w:t>La sentencia SQL TOP se utiliza para especificar el número de filas a mostrar en el resultado.</w:t>
      </w:r>
    </w:p>
    <w:p w14:paraId="4FAE29DB" w14:textId="77777777" w:rsidR="00090757" w:rsidRPr="00090757" w:rsidRDefault="00090757" w:rsidP="00090757"/>
    <w:p w14:paraId="67889065" w14:textId="77777777" w:rsidR="00090757" w:rsidRPr="00090757" w:rsidRDefault="00090757" w:rsidP="00090757">
      <w:r w:rsidRPr="00090757">
        <w:t>Esta cláusula SQL TOP es útil en tablas con muchos registros, para limitar el número de filas a mostrar en la consulta, y así sea más rápida la consulta, consumiendo también menos recursos en el sistema.</w:t>
      </w:r>
    </w:p>
    <w:p w14:paraId="7D186AB9" w14:textId="77777777" w:rsidR="00090757" w:rsidRPr="00090757" w:rsidRDefault="00090757" w:rsidP="00090757"/>
    <w:p w14:paraId="2CC33AF6" w14:textId="77777777" w:rsidR="00090757" w:rsidRPr="00090757" w:rsidRDefault="00090757" w:rsidP="00090757">
      <w:r w:rsidRPr="00090757">
        <w:t>Esta cláusula se especifica de forma diferente según el sistema de bases de datos utilizado.</w:t>
      </w:r>
    </w:p>
    <w:p w14:paraId="58B9BDAB" w14:textId="77777777" w:rsidR="00090757" w:rsidRPr="00090757" w:rsidRDefault="00090757" w:rsidP="00090757"/>
    <w:p w14:paraId="68AE1BD7" w14:textId="77777777" w:rsidR="00090757" w:rsidRPr="00090757" w:rsidRDefault="00090757" w:rsidP="00090757">
      <w:r w:rsidRPr="00090757">
        <w:t>Cláusula SQL TOP para SQL SERVER</w:t>
      </w:r>
    </w:p>
    <w:p w14:paraId="7A6EF552" w14:textId="77777777" w:rsidR="00090757" w:rsidRPr="00090757" w:rsidRDefault="00090757" w:rsidP="00090757"/>
    <w:p w14:paraId="0DC6526A" w14:textId="77777777" w:rsidR="00090757" w:rsidRPr="00DD3090" w:rsidRDefault="00090757" w:rsidP="00090757">
      <w:pPr>
        <w:rPr>
          <w:highlight w:val="lightGray"/>
        </w:rPr>
      </w:pPr>
      <w:r w:rsidRPr="00DD3090">
        <w:rPr>
          <w:highlight w:val="lightGray"/>
        </w:rPr>
        <w:t>SELECT TOP número</w:t>
      </w:r>
    </w:p>
    <w:p w14:paraId="0C54574C" w14:textId="77777777" w:rsidR="00090757" w:rsidRPr="00DD3090" w:rsidRDefault="00090757" w:rsidP="00090757">
      <w:pPr>
        <w:rPr>
          <w:highlight w:val="lightGray"/>
        </w:rPr>
      </w:pPr>
      <w:r w:rsidRPr="00DD3090">
        <w:rPr>
          <w:highlight w:val="lightGray"/>
        </w:rPr>
        <w:t>PERCENT nombre_columna</w:t>
      </w:r>
    </w:p>
    <w:p w14:paraId="1AA5A739" w14:textId="77777777" w:rsidR="00090757" w:rsidRPr="00090757" w:rsidRDefault="00090757" w:rsidP="00090757">
      <w:r w:rsidRPr="00DD3090">
        <w:rPr>
          <w:highlight w:val="lightGray"/>
        </w:rPr>
        <w:t>FROM nombre_tabla</w:t>
      </w:r>
    </w:p>
    <w:p w14:paraId="1282B634" w14:textId="77777777" w:rsidR="00893031" w:rsidRPr="00090757" w:rsidRDefault="00893031" w:rsidP="00090757"/>
    <w:p w14:paraId="3CD1CE07" w14:textId="48BC351F" w:rsidR="00436DA6" w:rsidRDefault="00A90F6F" w:rsidP="00436DA6">
      <w:r w:rsidRPr="00A90F6F">
        <w:t>Ejemplo SQL TOP</w:t>
      </w:r>
    </w:p>
    <w:p w14:paraId="2129EE45" w14:textId="4DB118FF" w:rsidR="00A90F6F" w:rsidRDefault="00A90F6F" w:rsidP="00436DA6">
      <w:r w:rsidRPr="00A90F6F">
        <w:t>Dada la siguiente tabla 'personas', quiero obtener los 2 primeros valores.</w:t>
      </w:r>
    </w:p>
    <w:p w14:paraId="7E27F6A7" w14:textId="77777777" w:rsidR="00893031" w:rsidRDefault="00893031" w:rsidP="00436DA6"/>
    <w:tbl>
      <w:tblPr>
        <w:tblW w:w="5662"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1835"/>
        <w:gridCol w:w="1843"/>
        <w:gridCol w:w="1984"/>
      </w:tblGrid>
      <w:tr w:rsidR="00DC719D" w:rsidRPr="00DC719D" w14:paraId="6C37BCC0" w14:textId="77777777" w:rsidTr="00DC719D">
        <w:tc>
          <w:tcPr>
            <w:tcW w:w="1835" w:type="dxa"/>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6CEF3DE2" w14:textId="77777777" w:rsidR="00DC719D" w:rsidRPr="00DC719D" w:rsidRDefault="00DC719D" w:rsidP="00DC719D">
            <w:pPr>
              <w:rPr>
                <w:b/>
                <w:bCs/>
              </w:rPr>
            </w:pPr>
            <w:r w:rsidRPr="00DC719D">
              <w:rPr>
                <w:b/>
                <w:bCs/>
              </w:rPr>
              <w:lastRenderedPageBreak/>
              <w:t>nombre</w:t>
            </w:r>
          </w:p>
        </w:tc>
        <w:tc>
          <w:tcPr>
            <w:tcW w:w="1843" w:type="dxa"/>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3125EAAF" w14:textId="77777777" w:rsidR="00DC719D" w:rsidRPr="00DC719D" w:rsidRDefault="00DC719D" w:rsidP="00DC719D">
            <w:pPr>
              <w:rPr>
                <w:b/>
                <w:bCs/>
              </w:rPr>
            </w:pPr>
            <w:r w:rsidRPr="00DC719D">
              <w:rPr>
                <w:b/>
                <w:bCs/>
              </w:rPr>
              <w:t>apellido1</w:t>
            </w:r>
          </w:p>
        </w:tc>
        <w:tc>
          <w:tcPr>
            <w:tcW w:w="1984" w:type="dxa"/>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16A8FE7D" w14:textId="77777777" w:rsidR="00DC719D" w:rsidRPr="00DC719D" w:rsidRDefault="00DC719D" w:rsidP="00DC719D">
            <w:pPr>
              <w:rPr>
                <w:b/>
                <w:bCs/>
              </w:rPr>
            </w:pPr>
            <w:r w:rsidRPr="00DC719D">
              <w:rPr>
                <w:b/>
                <w:bCs/>
              </w:rPr>
              <w:t>apellido2</w:t>
            </w:r>
          </w:p>
        </w:tc>
      </w:tr>
      <w:tr w:rsidR="00DC719D" w:rsidRPr="00DC719D" w14:paraId="5FB510A8" w14:textId="77777777" w:rsidTr="00DC719D">
        <w:tc>
          <w:tcPr>
            <w:tcW w:w="1835"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31510C8F" w14:textId="77777777" w:rsidR="00DC719D" w:rsidRPr="00DC719D" w:rsidRDefault="00DC719D" w:rsidP="00DC719D">
            <w:r w:rsidRPr="00DC719D">
              <w:t>ANTONIO</w:t>
            </w:r>
          </w:p>
        </w:tc>
        <w:tc>
          <w:tcPr>
            <w:tcW w:w="1843"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D5B98B4" w14:textId="77777777" w:rsidR="00DC719D" w:rsidRPr="00DC719D" w:rsidRDefault="00DC719D" w:rsidP="00DC719D">
            <w:r w:rsidRPr="00DC719D">
              <w:t>PEREZ</w:t>
            </w:r>
          </w:p>
        </w:tc>
        <w:tc>
          <w:tcPr>
            <w:tcW w:w="1984"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DFDE133" w14:textId="77777777" w:rsidR="00DC719D" w:rsidRPr="00DC719D" w:rsidRDefault="00DC719D" w:rsidP="00DC719D">
            <w:r w:rsidRPr="00DC719D">
              <w:t>GOMEZ</w:t>
            </w:r>
          </w:p>
        </w:tc>
      </w:tr>
      <w:tr w:rsidR="00DC719D" w:rsidRPr="00DC719D" w14:paraId="56CD101D" w14:textId="77777777" w:rsidTr="00DC719D">
        <w:tc>
          <w:tcPr>
            <w:tcW w:w="1835"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04CE089" w14:textId="77777777" w:rsidR="00DC719D" w:rsidRPr="00DC719D" w:rsidRDefault="00DC719D" w:rsidP="00DC719D">
            <w:r w:rsidRPr="00DC719D">
              <w:t>ANTONIO</w:t>
            </w:r>
          </w:p>
        </w:tc>
        <w:tc>
          <w:tcPr>
            <w:tcW w:w="1843"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04ECA00" w14:textId="77777777" w:rsidR="00DC719D" w:rsidRPr="00DC719D" w:rsidRDefault="00DC719D" w:rsidP="00DC719D">
            <w:r w:rsidRPr="00DC719D">
              <w:t>GARCIA</w:t>
            </w:r>
          </w:p>
        </w:tc>
        <w:tc>
          <w:tcPr>
            <w:tcW w:w="1984"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9A840DC" w14:textId="77777777" w:rsidR="00DC719D" w:rsidRPr="00DC719D" w:rsidRDefault="00DC719D" w:rsidP="00DC719D">
            <w:r w:rsidRPr="00DC719D">
              <w:t>RODRIGUEZ</w:t>
            </w:r>
          </w:p>
        </w:tc>
      </w:tr>
      <w:tr w:rsidR="00DC719D" w:rsidRPr="00DC719D" w14:paraId="4FF2C1EE" w14:textId="77777777" w:rsidTr="00DC719D">
        <w:tc>
          <w:tcPr>
            <w:tcW w:w="1835"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3EFFA5C" w14:textId="77777777" w:rsidR="00DC719D" w:rsidRPr="00DC719D" w:rsidRDefault="00DC719D" w:rsidP="00DC719D">
            <w:r w:rsidRPr="00DC719D">
              <w:t>PEDRO</w:t>
            </w:r>
          </w:p>
        </w:tc>
        <w:tc>
          <w:tcPr>
            <w:tcW w:w="1843"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8645C62" w14:textId="77777777" w:rsidR="00DC719D" w:rsidRPr="00DC719D" w:rsidRDefault="00DC719D" w:rsidP="00DC719D">
            <w:r w:rsidRPr="00DC719D">
              <w:t>RUIZ</w:t>
            </w:r>
          </w:p>
        </w:tc>
        <w:tc>
          <w:tcPr>
            <w:tcW w:w="1984"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3D3907F3" w14:textId="77777777" w:rsidR="00DC719D" w:rsidRPr="00DC719D" w:rsidRDefault="00DC719D" w:rsidP="00DC719D">
            <w:r w:rsidRPr="00DC719D">
              <w:t>GONZALEZ</w:t>
            </w:r>
          </w:p>
        </w:tc>
      </w:tr>
    </w:tbl>
    <w:p w14:paraId="3B171C3B" w14:textId="77777777" w:rsidR="00A90F6F" w:rsidRDefault="00A90F6F" w:rsidP="00436DA6"/>
    <w:p w14:paraId="04A3B0C9" w14:textId="3B420FD6" w:rsidR="00882B7D" w:rsidRDefault="00882B7D" w:rsidP="00882B7D">
      <w:r>
        <w:t xml:space="preserve">SELECT </w:t>
      </w:r>
      <w:r w:rsidRPr="00882B7D">
        <w:t xml:space="preserve">TOP </w:t>
      </w:r>
      <w:r>
        <w:t>2 * FROM personas</w:t>
      </w:r>
    </w:p>
    <w:p w14:paraId="16C1CDE3" w14:textId="77777777" w:rsidR="00882B7D" w:rsidRDefault="00882B7D" w:rsidP="00882B7D"/>
    <w:p w14:paraId="0731C9E1" w14:textId="24044027" w:rsidR="00CD6AA1" w:rsidRPr="00090757" w:rsidRDefault="00882B7D" w:rsidP="00882B7D">
      <w:r>
        <w:t>Obtendríamos el siguiente resultado</w:t>
      </w:r>
    </w:p>
    <w:tbl>
      <w:tblPr>
        <w:tblW w:w="5095"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1410"/>
        <w:gridCol w:w="1843"/>
        <w:gridCol w:w="1842"/>
      </w:tblGrid>
      <w:tr w:rsidR="00957344" w:rsidRPr="00957344" w14:paraId="565162C8" w14:textId="77777777" w:rsidTr="00957344">
        <w:tc>
          <w:tcPr>
            <w:tcW w:w="1410" w:type="dxa"/>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4989F500" w14:textId="77777777" w:rsidR="00957344" w:rsidRPr="00957344" w:rsidRDefault="00957344" w:rsidP="00957344">
            <w:pPr>
              <w:rPr>
                <w:b/>
                <w:bCs/>
              </w:rPr>
            </w:pPr>
            <w:r w:rsidRPr="00957344">
              <w:rPr>
                <w:b/>
                <w:bCs/>
              </w:rPr>
              <w:t>nombre</w:t>
            </w:r>
          </w:p>
        </w:tc>
        <w:tc>
          <w:tcPr>
            <w:tcW w:w="1843" w:type="dxa"/>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4C88E87A" w14:textId="77777777" w:rsidR="00957344" w:rsidRPr="00957344" w:rsidRDefault="00957344" w:rsidP="00957344">
            <w:pPr>
              <w:rPr>
                <w:b/>
                <w:bCs/>
              </w:rPr>
            </w:pPr>
            <w:r w:rsidRPr="00957344">
              <w:rPr>
                <w:b/>
                <w:bCs/>
              </w:rPr>
              <w:t>apellido1</w:t>
            </w:r>
          </w:p>
        </w:tc>
        <w:tc>
          <w:tcPr>
            <w:tcW w:w="1842" w:type="dxa"/>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3B4B643E" w14:textId="77777777" w:rsidR="00957344" w:rsidRPr="00957344" w:rsidRDefault="00957344" w:rsidP="00957344">
            <w:pPr>
              <w:rPr>
                <w:b/>
                <w:bCs/>
              </w:rPr>
            </w:pPr>
            <w:r w:rsidRPr="00957344">
              <w:rPr>
                <w:b/>
                <w:bCs/>
              </w:rPr>
              <w:t>apellido2</w:t>
            </w:r>
          </w:p>
        </w:tc>
      </w:tr>
      <w:tr w:rsidR="00957344" w:rsidRPr="00957344" w14:paraId="5D72B35A" w14:textId="77777777" w:rsidTr="00957344">
        <w:tc>
          <w:tcPr>
            <w:tcW w:w="1410"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B477EB5" w14:textId="77777777" w:rsidR="00957344" w:rsidRPr="00957344" w:rsidRDefault="00957344" w:rsidP="00957344">
            <w:r w:rsidRPr="00957344">
              <w:t>ANTONIO</w:t>
            </w:r>
          </w:p>
        </w:tc>
        <w:tc>
          <w:tcPr>
            <w:tcW w:w="1843"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0D49662" w14:textId="77777777" w:rsidR="00957344" w:rsidRPr="00957344" w:rsidRDefault="00957344" w:rsidP="00957344">
            <w:r w:rsidRPr="00957344">
              <w:t>PEREZ</w:t>
            </w:r>
          </w:p>
        </w:tc>
        <w:tc>
          <w:tcPr>
            <w:tcW w:w="1842"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69A0306" w14:textId="77777777" w:rsidR="00957344" w:rsidRPr="00957344" w:rsidRDefault="00957344" w:rsidP="00957344">
            <w:r w:rsidRPr="00957344">
              <w:t>GOMEZ</w:t>
            </w:r>
          </w:p>
        </w:tc>
      </w:tr>
      <w:tr w:rsidR="00957344" w:rsidRPr="00957344" w14:paraId="27A86924" w14:textId="77777777" w:rsidTr="00957344">
        <w:tc>
          <w:tcPr>
            <w:tcW w:w="1410"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4576A0D" w14:textId="77777777" w:rsidR="00957344" w:rsidRPr="00957344" w:rsidRDefault="00957344" w:rsidP="00957344">
            <w:r w:rsidRPr="00957344">
              <w:t>ANTONIO</w:t>
            </w:r>
          </w:p>
        </w:tc>
        <w:tc>
          <w:tcPr>
            <w:tcW w:w="1843"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88C2CD7" w14:textId="77777777" w:rsidR="00957344" w:rsidRPr="00957344" w:rsidRDefault="00957344" w:rsidP="00957344">
            <w:r w:rsidRPr="00957344">
              <w:t>GARCIA</w:t>
            </w:r>
          </w:p>
        </w:tc>
        <w:tc>
          <w:tcPr>
            <w:tcW w:w="1842"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34A1362F" w14:textId="77777777" w:rsidR="00957344" w:rsidRPr="00957344" w:rsidRDefault="00957344" w:rsidP="00957344">
            <w:r w:rsidRPr="00957344">
              <w:t>RODRIGUEZ</w:t>
            </w:r>
          </w:p>
        </w:tc>
      </w:tr>
    </w:tbl>
    <w:p w14:paraId="1F7B8C01" w14:textId="77777777" w:rsidR="00882B7D" w:rsidRPr="00090757" w:rsidRDefault="00882B7D" w:rsidP="00436DA6"/>
    <w:p w14:paraId="6A0931C9" w14:textId="4150C113" w:rsidR="003B7FD7" w:rsidRPr="00002A04" w:rsidRDefault="003B7FD7" w:rsidP="00DD3E67">
      <w:pPr>
        <w:pStyle w:val="Ttulo3"/>
        <w:rPr>
          <w:lang w:val="en-US"/>
        </w:rPr>
      </w:pPr>
      <w:bookmarkStart w:id="24" w:name="_Toc142830252"/>
      <w:r w:rsidRPr="00002A04">
        <w:rPr>
          <w:lang w:val="en-US"/>
        </w:rPr>
        <w:t>Cláusula ORDER BY</w:t>
      </w:r>
      <w:bookmarkEnd w:id="24"/>
    </w:p>
    <w:p w14:paraId="08C411F6" w14:textId="77777777" w:rsidR="0022396B" w:rsidRPr="0022396B" w:rsidRDefault="0022396B" w:rsidP="0022396B">
      <w:r w:rsidRPr="0022396B">
        <w:t>ORDER BY se utiliza para ordenar los resultados de una consulta, según el valor de la columna especificada.</w:t>
      </w:r>
    </w:p>
    <w:p w14:paraId="64F1C050" w14:textId="77777777" w:rsidR="0022396B" w:rsidRPr="0022396B" w:rsidRDefault="0022396B" w:rsidP="0022396B"/>
    <w:p w14:paraId="296BB4E0" w14:textId="77777777" w:rsidR="0022396B" w:rsidRPr="0022396B" w:rsidRDefault="0022396B" w:rsidP="0022396B">
      <w:r w:rsidRPr="0022396B">
        <w:t>Por defecto, se ordena de forma ascendente (ASC) según los valores de la columna.</w:t>
      </w:r>
    </w:p>
    <w:p w14:paraId="2406B9DD" w14:textId="77777777" w:rsidR="0022396B" w:rsidRPr="0022396B" w:rsidRDefault="0022396B" w:rsidP="0022396B"/>
    <w:p w14:paraId="31150783" w14:textId="77777777" w:rsidR="0022396B" w:rsidRPr="0022396B" w:rsidRDefault="0022396B" w:rsidP="0022396B">
      <w:r w:rsidRPr="0022396B">
        <w:t>Si se quiere ordenar por orden descendente se utiliza la palabra DES</w:t>
      </w:r>
    </w:p>
    <w:p w14:paraId="0ECDF739" w14:textId="77777777" w:rsidR="0022396B" w:rsidRPr="0022396B" w:rsidRDefault="0022396B" w:rsidP="0022396B"/>
    <w:p w14:paraId="0E91F5E4" w14:textId="77777777" w:rsidR="0022396B" w:rsidRPr="003E0306" w:rsidRDefault="0022396B" w:rsidP="0022396B">
      <w:pPr>
        <w:rPr>
          <w:highlight w:val="lightGray"/>
        </w:rPr>
      </w:pPr>
      <w:r w:rsidRPr="003E0306">
        <w:rPr>
          <w:highlight w:val="lightGray"/>
        </w:rPr>
        <w:t>SELECT nombre_columna(s)</w:t>
      </w:r>
    </w:p>
    <w:p w14:paraId="1092D771" w14:textId="77777777" w:rsidR="0022396B" w:rsidRPr="003E0306" w:rsidRDefault="0022396B" w:rsidP="0022396B">
      <w:pPr>
        <w:rPr>
          <w:highlight w:val="lightGray"/>
        </w:rPr>
      </w:pPr>
      <w:r w:rsidRPr="003E0306">
        <w:rPr>
          <w:highlight w:val="lightGray"/>
        </w:rPr>
        <w:t>FROM nombre_tabla</w:t>
      </w:r>
    </w:p>
    <w:p w14:paraId="6C5FB296" w14:textId="77777777" w:rsidR="0022396B" w:rsidRPr="0022396B" w:rsidRDefault="0022396B" w:rsidP="0022396B">
      <w:r w:rsidRPr="003E0306">
        <w:rPr>
          <w:highlight w:val="lightGray"/>
        </w:rPr>
        <w:t>ORDER BY nombre_columna(s) ASC|DESC</w:t>
      </w:r>
    </w:p>
    <w:p w14:paraId="2E530899" w14:textId="77777777" w:rsidR="0022396B" w:rsidRPr="0022396B" w:rsidRDefault="0022396B" w:rsidP="0022396B"/>
    <w:p w14:paraId="70A33A09" w14:textId="0C2FA0B3" w:rsidR="0022396B" w:rsidRPr="0022396B" w:rsidRDefault="0022396B" w:rsidP="0022396B">
      <w:r w:rsidRPr="0022396B">
        <w:t>Por ejemplo, en la tabla personas :</w:t>
      </w:r>
    </w:p>
    <w:tbl>
      <w:tblPr>
        <w:tblW w:w="9484"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3030"/>
        <w:gridCol w:w="3227"/>
        <w:gridCol w:w="3227"/>
      </w:tblGrid>
      <w:tr w:rsidR="0022396B" w:rsidRPr="0022396B" w14:paraId="1B3C70C3" w14:textId="77777777" w:rsidTr="0022396B">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5DE11CFF" w14:textId="77777777" w:rsidR="0022396B" w:rsidRPr="0022396B" w:rsidRDefault="0022396B" w:rsidP="0022396B">
            <w:pPr>
              <w:rPr>
                <w:b/>
                <w:bCs/>
              </w:rPr>
            </w:pPr>
            <w:r w:rsidRPr="0022396B">
              <w:rPr>
                <w:b/>
                <w:bCs/>
              </w:rPr>
              <w:lastRenderedPageBreak/>
              <w:t>nombre</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20224086" w14:textId="77777777" w:rsidR="0022396B" w:rsidRPr="0022396B" w:rsidRDefault="0022396B" w:rsidP="0022396B">
            <w:pPr>
              <w:rPr>
                <w:b/>
                <w:bCs/>
              </w:rPr>
            </w:pPr>
            <w:r w:rsidRPr="0022396B">
              <w:rPr>
                <w:b/>
                <w:bCs/>
              </w:rPr>
              <w:t>apellido1</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5D121F02" w14:textId="77777777" w:rsidR="0022396B" w:rsidRPr="0022396B" w:rsidRDefault="0022396B" w:rsidP="0022396B">
            <w:pPr>
              <w:rPr>
                <w:b/>
                <w:bCs/>
              </w:rPr>
            </w:pPr>
            <w:r w:rsidRPr="0022396B">
              <w:rPr>
                <w:b/>
                <w:bCs/>
              </w:rPr>
              <w:t>apellido2</w:t>
            </w:r>
          </w:p>
        </w:tc>
      </w:tr>
      <w:tr w:rsidR="0022396B" w:rsidRPr="0022396B" w14:paraId="3A13785F" w14:textId="77777777" w:rsidTr="0022396B">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8BEA4EE" w14:textId="77777777" w:rsidR="0022396B" w:rsidRPr="0022396B" w:rsidRDefault="0022396B" w:rsidP="0022396B">
            <w:r w:rsidRPr="0022396B">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4CA323A" w14:textId="77777777" w:rsidR="0022396B" w:rsidRPr="0022396B" w:rsidRDefault="0022396B" w:rsidP="0022396B">
            <w:r w:rsidRPr="0022396B">
              <w:t>PEREZ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BF5A6FA" w14:textId="77777777" w:rsidR="0022396B" w:rsidRPr="0022396B" w:rsidRDefault="0022396B" w:rsidP="0022396B">
            <w:r w:rsidRPr="0022396B">
              <w:t>GOMEZ</w:t>
            </w:r>
          </w:p>
        </w:tc>
      </w:tr>
      <w:tr w:rsidR="0022396B" w:rsidRPr="0022396B" w14:paraId="35C0F031" w14:textId="77777777" w:rsidTr="0022396B">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7FDAD28" w14:textId="77777777" w:rsidR="0022396B" w:rsidRPr="0022396B" w:rsidRDefault="0022396B" w:rsidP="0022396B">
            <w:r w:rsidRPr="0022396B">
              <w:t>LUIS</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9E8866F" w14:textId="77777777" w:rsidR="0022396B" w:rsidRPr="0022396B" w:rsidRDefault="0022396B" w:rsidP="0022396B">
            <w:r w:rsidRPr="0022396B">
              <w:t>LOPEZ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87A4549" w14:textId="77777777" w:rsidR="0022396B" w:rsidRPr="0022396B" w:rsidRDefault="0022396B" w:rsidP="0022396B">
            <w:r w:rsidRPr="0022396B">
              <w:t>PEREZ</w:t>
            </w:r>
          </w:p>
        </w:tc>
      </w:tr>
      <w:tr w:rsidR="0022396B" w:rsidRPr="0022396B" w14:paraId="07334964" w14:textId="77777777" w:rsidTr="0022396B">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5CB4624" w14:textId="77777777" w:rsidR="0022396B" w:rsidRPr="0022396B" w:rsidRDefault="0022396B" w:rsidP="0022396B">
            <w:r w:rsidRPr="0022396B">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224EB1B7" w14:textId="77777777" w:rsidR="0022396B" w:rsidRPr="0022396B" w:rsidRDefault="0022396B" w:rsidP="0022396B">
            <w:r w:rsidRPr="0022396B">
              <w:t>GARCIA</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0047CC4" w14:textId="77777777" w:rsidR="0022396B" w:rsidRPr="0022396B" w:rsidRDefault="0022396B" w:rsidP="0022396B">
            <w:r w:rsidRPr="0022396B">
              <w:t>BENITO</w:t>
            </w:r>
          </w:p>
        </w:tc>
      </w:tr>
    </w:tbl>
    <w:p w14:paraId="4985BE32" w14:textId="77777777" w:rsidR="0022396B" w:rsidRDefault="0022396B" w:rsidP="0022396B"/>
    <w:p w14:paraId="053C8358" w14:textId="77777777" w:rsidR="003E0306" w:rsidRPr="003E0306" w:rsidRDefault="003E0306" w:rsidP="003E0306">
      <w:pPr>
        <w:rPr>
          <w:highlight w:val="lightGray"/>
        </w:rPr>
      </w:pPr>
      <w:r w:rsidRPr="003E0306">
        <w:rPr>
          <w:highlight w:val="lightGray"/>
        </w:rPr>
        <w:t>SELECT nombre, apellido1</w:t>
      </w:r>
    </w:p>
    <w:p w14:paraId="7D876BAE" w14:textId="77777777" w:rsidR="003E0306" w:rsidRPr="003E0306" w:rsidRDefault="003E0306" w:rsidP="003E0306">
      <w:pPr>
        <w:rPr>
          <w:highlight w:val="lightGray"/>
        </w:rPr>
      </w:pPr>
      <w:r w:rsidRPr="003E0306">
        <w:rPr>
          <w:highlight w:val="lightGray"/>
        </w:rPr>
        <w:t>FROM personas</w:t>
      </w:r>
    </w:p>
    <w:p w14:paraId="4F3AF290" w14:textId="77777777" w:rsidR="003E0306" w:rsidRDefault="003E0306" w:rsidP="003E0306">
      <w:r w:rsidRPr="003E0306">
        <w:rPr>
          <w:highlight w:val="lightGray"/>
        </w:rPr>
        <w:t>ORDER BY apellido1 ASC</w:t>
      </w:r>
    </w:p>
    <w:p w14:paraId="11FB010E" w14:textId="77777777" w:rsidR="003E0306" w:rsidRDefault="003E0306" w:rsidP="003E0306"/>
    <w:p w14:paraId="2A309E9B" w14:textId="251CA429" w:rsidR="008C63B1" w:rsidRPr="0022396B" w:rsidRDefault="003E0306" w:rsidP="00436DA6">
      <w:r>
        <w:t>Esta es la consulta resultante:</w:t>
      </w:r>
    </w:p>
    <w:tbl>
      <w:tblPr>
        <w:tblW w:w="9484"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4593"/>
        <w:gridCol w:w="4891"/>
      </w:tblGrid>
      <w:tr w:rsidR="008C63B1" w:rsidRPr="008C63B1" w14:paraId="10BF6C21" w14:textId="77777777" w:rsidTr="008C63B1">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3AA73F78" w14:textId="77777777" w:rsidR="008C63B1" w:rsidRPr="008C63B1" w:rsidRDefault="008C63B1" w:rsidP="008C63B1">
            <w:pPr>
              <w:rPr>
                <w:b/>
                <w:bCs/>
              </w:rPr>
            </w:pPr>
            <w:r w:rsidRPr="008C63B1">
              <w:rPr>
                <w:b/>
                <w:bCs/>
              </w:rPr>
              <w:t>nombre</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3D3AB85C" w14:textId="77777777" w:rsidR="008C63B1" w:rsidRPr="008C63B1" w:rsidRDefault="008C63B1" w:rsidP="008C63B1">
            <w:pPr>
              <w:rPr>
                <w:b/>
                <w:bCs/>
              </w:rPr>
            </w:pPr>
            <w:r w:rsidRPr="008C63B1">
              <w:rPr>
                <w:b/>
                <w:bCs/>
              </w:rPr>
              <w:t>apellido1</w:t>
            </w:r>
          </w:p>
        </w:tc>
      </w:tr>
      <w:tr w:rsidR="008C63B1" w:rsidRPr="008C63B1" w14:paraId="6438B2F3" w14:textId="77777777" w:rsidTr="008C63B1">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AA3E523" w14:textId="77777777" w:rsidR="008C63B1" w:rsidRPr="008C63B1" w:rsidRDefault="008C63B1" w:rsidP="008C63B1">
            <w:r w:rsidRPr="008C63B1">
              <w:t>LUIS</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C9A3D91" w14:textId="77777777" w:rsidR="008C63B1" w:rsidRPr="008C63B1" w:rsidRDefault="008C63B1" w:rsidP="008C63B1">
            <w:r w:rsidRPr="008C63B1">
              <w:t>LOPEZ</w:t>
            </w:r>
          </w:p>
        </w:tc>
      </w:tr>
      <w:tr w:rsidR="008C63B1" w:rsidRPr="008C63B1" w14:paraId="321BE297" w14:textId="77777777" w:rsidTr="008C63B1">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E35F4DB" w14:textId="77777777" w:rsidR="008C63B1" w:rsidRPr="008C63B1" w:rsidRDefault="008C63B1" w:rsidP="008C63B1">
            <w:r w:rsidRPr="008C63B1">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26FF7AEF" w14:textId="77777777" w:rsidR="008C63B1" w:rsidRPr="008C63B1" w:rsidRDefault="008C63B1" w:rsidP="008C63B1">
            <w:r w:rsidRPr="008C63B1">
              <w:t>GARCIA</w:t>
            </w:r>
          </w:p>
        </w:tc>
      </w:tr>
      <w:tr w:rsidR="008C63B1" w:rsidRPr="008C63B1" w14:paraId="6A7EF46E" w14:textId="77777777" w:rsidTr="008C63B1">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2D0846F" w14:textId="77777777" w:rsidR="008C63B1" w:rsidRPr="008C63B1" w:rsidRDefault="008C63B1" w:rsidP="008C63B1">
            <w:r w:rsidRPr="008C63B1">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4757E66" w14:textId="77777777" w:rsidR="008C63B1" w:rsidRPr="008C63B1" w:rsidRDefault="008C63B1" w:rsidP="008C63B1">
            <w:r w:rsidRPr="008C63B1">
              <w:t>PEREZ</w:t>
            </w:r>
          </w:p>
        </w:tc>
      </w:tr>
    </w:tbl>
    <w:p w14:paraId="34BE9CEF" w14:textId="77777777" w:rsidR="00436DA6" w:rsidRDefault="00436DA6" w:rsidP="00436DA6"/>
    <w:p w14:paraId="7530385C" w14:textId="77777777" w:rsidR="001D554B" w:rsidRDefault="001D554B" w:rsidP="001D554B">
      <w:r>
        <w:t>Ejemplo de ordenación descendiente (DES)</w:t>
      </w:r>
    </w:p>
    <w:p w14:paraId="55EF05D3" w14:textId="77777777" w:rsidR="001D554B" w:rsidRDefault="001D554B" w:rsidP="001D554B"/>
    <w:p w14:paraId="4DBF58C7" w14:textId="77777777" w:rsidR="001D554B" w:rsidRPr="001D554B" w:rsidRDefault="001D554B" w:rsidP="001D554B">
      <w:pPr>
        <w:rPr>
          <w:highlight w:val="lightGray"/>
        </w:rPr>
      </w:pPr>
      <w:r w:rsidRPr="001D554B">
        <w:rPr>
          <w:highlight w:val="lightGray"/>
        </w:rPr>
        <w:t>SELECT nombre, apellido1</w:t>
      </w:r>
    </w:p>
    <w:p w14:paraId="40BD9E10" w14:textId="77777777" w:rsidR="001D554B" w:rsidRPr="001D554B" w:rsidRDefault="001D554B" w:rsidP="001D554B">
      <w:pPr>
        <w:rPr>
          <w:highlight w:val="lightGray"/>
        </w:rPr>
      </w:pPr>
      <w:r w:rsidRPr="001D554B">
        <w:rPr>
          <w:highlight w:val="lightGray"/>
        </w:rPr>
        <w:t>FROM personas</w:t>
      </w:r>
    </w:p>
    <w:p w14:paraId="4565A880" w14:textId="77777777" w:rsidR="001D554B" w:rsidRDefault="001D554B" w:rsidP="001D554B">
      <w:r w:rsidRPr="001D554B">
        <w:rPr>
          <w:highlight w:val="lightGray"/>
        </w:rPr>
        <w:t>ORDER BY apellido1 DESC</w:t>
      </w:r>
    </w:p>
    <w:p w14:paraId="67FE046C" w14:textId="77777777" w:rsidR="001D554B" w:rsidRDefault="001D554B" w:rsidP="001D554B"/>
    <w:p w14:paraId="671A8A8E" w14:textId="77777777" w:rsidR="00893031" w:rsidRDefault="00893031" w:rsidP="001D554B"/>
    <w:p w14:paraId="09EAB538" w14:textId="77777777" w:rsidR="00893031" w:rsidRDefault="00893031" w:rsidP="001D554B"/>
    <w:p w14:paraId="31DAB14D" w14:textId="77777777" w:rsidR="00893031" w:rsidRDefault="00893031" w:rsidP="001D554B"/>
    <w:p w14:paraId="384B5626" w14:textId="77777777" w:rsidR="00893031" w:rsidRDefault="00893031" w:rsidP="001D554B"/>
    <w:p w14:paraId="38653C13" w14:textId="16FC9FD8" w:rsidR="008C63B1" w:rsidRDefault="001D554B" w:rsidP="001D554B">
      <w:r>
        <w:lastRenderedPageBreak/>
        <w:t>Esta es la consulta resultante:</w:t>
      </w:r>
    </w:p>
    <w:tbl>
      <w:tblPr>
        <w:tblW w:w="9484"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4593"/>
        <w:gridCol w:w="4891"/>
      </w:tblGrid>
      <w:tr w:rsidR="001D554B" w:rsidRPr="001D554B" w14:paraId="77053596" w14:textId="77777777" w:rsidTr="001D554B">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68E59B1A" w14:textId="77777777" w:rsidR="001D554B" w:rsidRPr="001D554B" w:rsidRDefault="001D554B" w:rsidP="001D554B">
            <w:pPr>
              <w:rPr>
                <w:b/>
                <w:bCs/>
              </w:rPr>
            </w:pPr>
            <w:r w:rsidRPr="001D554B">
              <w:rPr>
                <w:b/>
                <w:bCs/>
              </w:rPr>
              <w:t>nombre</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4B7C34DF" w14:textId="77777777" w:rsidR="001D554B" w:rsidRPr="001D554B" w:rsidRDefault="001D554B" w:rsidP="001D554B">
            <w:pPr>
              <w:rPr>
                <w:b/>
                <w:bCs/>
              </w:rPr>
            </w:pPr>
            <w:r w:rsidRPr="001D554B">
              <w:rPr>
                <w:b/>
                <w:bCs/>
              </w:rPr>
              <w:t>apellido1</w:t>
            </w:r>
          </w:p>
        </w:tc>
      </w:tr>
      <w:tr w:rsidR="001D554B" w:rsidRPr="001D554B" w14:paraId="458C9A54" w14:textId="77777777" w:rsidTr="001D554B">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DE5AEE2" w14:textId="77777777" w:rsidR="001D554B" w:rsidRPr="001D554B" w:rsidRDefault="001D554B" w:rsidP="001D554B">
            <w:r w:rsidRPr="001D554B">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F72E374" w14:textId="77777777" w:rsidR="001D554B" w:rsidRPr="001D554B" w:rsidRDefault="001D554B" w:rsidP="001D554B">
            <w:r w:rsidRPr="001D554B">
              <w:t>PEREZ</w:t>
            </w:r>
          </w:p>
        </w:tc>
      </w:tr>
      <w:tr w:rsidR="001D554B" w:rsidRPr="001D554B" w14:paraId="298EBFCB" w14:textId="77777777" w:rsidTr="001D554B">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3E096367" w14:textId="77777777" w:rsidR="001D554B" w:rsidRPr="001D554B" w:rsidRDefault="001D554B" w:rsidP="001D554B">
            <w:r w:rsidRPr="001D554B">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9374CEC" w14:textId="77777777" w:rsidR="001D554B" w:rsidRPr="001D554B" w:rsidRDefault="001D554B" w:rsidP="001D554B">
            <w:r w:rsidRPr="001D554B">
              <w:t>GARCIA</w:t>
            </w:r>
          </w:p>
        </w:tc>
      </w:tr>
      <w:tr w:rsidR="001D554B" w:rsidRPr="001D554B" w14:paraId="1AB87FF2" w14:textId="77777777" w:rsidTr="001D554B">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460A237" w14:textId="77777777" w:rsidR="001D554B" w:rsidRPr="001D554B" w:rsidRDefault="001D554B" w:rsidP="001D554B">
            <w:r w:rsidRPr="001D554B">
              <w:t>LUIS</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A3BFF28" w14:textId="77777777" w:rsidR="001D554B" w:rsidRPr="001D554B" w:rsidRDefault="001D554B" w:rsidP="001D554B">
            <w:r w:rsidRPr="001D554B">
              <w:t>LOPEZ</w:t>
            </w:r>
          </w:p>
        </w:tc>
      </w:tr>
    </w:tbl>
    <w:p w14:paraId="22B1CA38" w14:textId="77777777" w:rsidR="008C63B1" w:rsidRPr="0022396B" w:rsidRDefault="008C63B1" w:rsidP="00436DA6"/>
    <w:p w14:paraId="7DC7CA33" w14:textId="098B5536" w:rsidR="003B7FD7" w:rsidRPr="00002A04" w:rsidRDefault="003B7FD7" w:rsidP="00DD3E67">
      <w:pPr>
        <w:pStyle w:val="Ttulo3"/>
        <w:rPr>
          <w:lang w:val="en-US"/>
        </w:rPr>
      </w:pPr>
      <w:bookmarkStart w:id="25" w:name="_Toc142830253"/>
      <w:r w:rsidRPr="00002A04">
        <w:rPr>
          <w:lang w:val="en-US"/>
        </w:rPr>
        <w:t>Cláusula DISTINCT</w:t>
      </w:r>
      <w:bookmarkEnd w:id="25"/>
    </w:p>
    <w:p w14:paraId="26D3EAED" w14:textId="77777777" w:rsidR="00966620" w:rsidRPr="00966620" w:rsidRDefault="00966620" w:rsidP="00966620">
      <w:pPr>
        <w:rPr>
          <w:lang w:val="en-US"/>
        </w:rPr>
      </w:pPr>
      <w:r w:rsidRPr="00966620">
        <w:t xml:space="preserve">Al realizar una consulta puede ocurrir que existan valores repetidos para algunas columnas. </w:t>
      </w:r>
      <w:r w:rsidRPr="00966620">
        <w:rPr>
          <w:lang w:val="en-US"/>
        </w:rPr>
        <w:t>Por ejemplo</w:t>
      </w:r>
    </w:p>
    <w:p w14:paraId="2AE85FDD" w14:textId="77777777" w:rsidR="00966620" w:rsidRPr="00966620" w:rsidRDefault="00966620" w:rsidP="00966620">
      <w:pPr>
        <w:rPr>
          <w:lang w:val="en-US"/>
        </w:rPr>
      </w:pPr>
    </w:p>
    <w:p w14:paraId="2FB26BFD" w14:textId="77777777" w:rsidR="00966620" w:rsidRPr="00966620" w:rsidRDefault="00966620" w:rsidP="00966620">
      <w:pPr>
        <w:rPr>
          <w:lang w:val="en-US"/>
        </w:rPr>
      </w:pPr>
      <w:r w:rsidRPr="00A00006">
        <w:rPr>
          <w:highlight w:val="lightGray"/>
          <w:lang w:val="en-US"/>
        </w:rPr>
        <w:t>SELECT nombre FROM personas</w:t>
      </w:r>
    </w:p>
    <w:p w14:paraId="6B8C4E6F" w14:textId="77777777" w:rsidR="00436DA6" w:rsidRDefault="00436DA6" w:rsidP="00436DA6">
      <w:pPr>
        <w:rPr>
          <w:lang w:val="en-US"/>
        </w:rPr>
      </w:pPr>
    </w:p>
    <w:tbl>
      <w:tblPr>
        <w:tblW w:w="2119"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2119"/>
      </w:tblGrid>
      <w:tr w:rsidR="00966620" w:rsidRPr="00966620" w14:paraId="22878FBC" w14:textId="77777777" w:rsidTr="00966620">
        <w:tc>
          <w:tcPr>
            <w:tcW w:w="2119" w:type="dxa"/>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6EC54F7E" w14:textId="77777777" w:rsidR="00966620" w:rsidRPr="00966620" w:rsidRDefault="00966620" w:rsidP="00966620">
            <w:pPr>
              <w:rPr>
                <w:b/>
                <w:bCs/>
              </w:rPr>
            </w:pPr>
            <w:r w:rsidRPr="00966620">
              <w:rPr>
                <w:b/>
                <w:bCs/>
              </w:rPr>
              <w:t>nombre</w:t>
            </w:r>
          </w:p>
        </w:tc>
      </w:tr>
      <w:tr w:rsidR="00966620" w:rsidRPr="00966620" w14:paraId="6C8D02AF" w14:textId="77777777" w:rsidTr="00966620">
        <w:tc>
          <w:tcPr>
            <w:tcW w:w="2119"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5A1D59F" w14:textId="77777777" w:rsidR="00966620" w:rsidRPr="00966620" w:rsidRDefault="00966620" w:rsidP="00966620">
            <w:r w:rsidRPr="00966620">
              <w:t>ANTONIO</w:t>
            </w:r>
          </w:p>
        </w:tc>
      </w:tr>
      <w:tr w:rsidR="00966620" w:rsidRPr="00966620" w14:paraId="1D86F140" w14:textId="77777777" w:rsidTr="00966620">
        <w:tc>
          <w:tcPr>
            <w:tcW w:w="2119"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8ACF02D" w14:textId="77777777" w:rsidR="00966620" w:rsidRPr="00966620" w:rsidRDefault="00966620" w:rsidP="00966620">
            <w:r w:rsidRPr="00966620">
              <w:t>LUIS</w:t>
            </w:r>
          </w:p>
        </w:tc>
      </w:tr>
      <w:tr w:rsidR="00966620" w:rsidRPr="00966620" w14:paraId="6100B684" w14:textId="77777777" w:rsidTr="00966620">
        <w:tc>
          <w:tcPr>
            <w:tcW w:w="2119"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CE1E450" w14:textId="77777777" w:rsidR="00966620" w:rsidRPr="00966620" w:rsidRDefault="00966620" w:rsidP="00966620">
            <w:r w:rsidRPr="00966620">
              <w:t>ANTONIO</w:t>
            </w:r>
          </w:p>
        </w:tc>
      </w:tr>
    </w:tbl>
    <w:p w14:paraId="3559106C" w14:textId="77777777" w:rsidR="00966620" w:rsidRPr="00002A04" w:rsidRDefault="00966620" w:rsidP="00436DA6">
      <w:pPr>
        <w:rPr>
          <w:lang w:val="en-US"/>
        </w:rPr>
      </w:pPr>
    </w:p>
    <w:p w14:paraId="2F3D5C05" w14:textId="6B76807B" w:rsidR="00A00006" w:rsidRPr="00A00006" w:rsidRDefault="00A00006" w:rsidP="00A00006">
      <w:r w:rsidRPr="00A00006">
        <w:t>Esto no es un problema, pero a veces queremos que no se repitan, por ejemplo, si queremos saber los nombres diferentes que hay en la tabla personas", entonces utilizaremos DISTINCT.</w:t>
      </w:r>
    </w:p>
    <w:tbl>
      <w:tblPr>
        <w:tblpPr w:leftFromText="141" w:rightFromText="141" w:vertAnchor="text" w:horzAnchor="page" w:tblpX="7485" w:tblpYSpec="inside"/>
        <w:tblW w:w="1835"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1835"/>
      </w:tblGrid>
      <w:tr w:rsidR="00563C98" w:rsidRPr="00C24BC0" w14:paraId="1353DC41" w14:textId="77777777" w:rsidTr="00563C98">
        <w:tc>
          <w:tcPr>
            <w:tcW w:w="1835" w:type="dxa"/>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3125D472" w14:textId="77777777" w:rsidR="00563C98" w:rsidRPr="00C24BC0" w:rsidRDefault="00563C98" w:rsidP="00563C98">
            <w:pPr>
              <w:rPr>
                <w:b/>
                <w:bCs/>
              </w:rPr>
            </w:pPr>
            <w:r w:rsidRPr="00C24BC0">
              <w:rPr>
                <w:b/>
                <w:bCs/>
              </w:rPr>
              <w:t>nombre</w:t>
            </w:r>
          </w:p>
        </w:tc>
      </w:tr>
      <w:tr w:rsidR="00563C98" w:rsidRPr="00C24BC0" w14:paraId="01638B7B" w14:textId="77777777" w:rsidTr="00563C98">
        <w:tc>
          <w:tcPr>
            <w:tcW w:w="1835"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3355DFE" w14:textId="77777777" w:rsidR="00563C98" w:rsidRPr="00C24BC0" w:rsidRDefault="00563C98" w:rsidP="00563C98">
            <w:r w:rsidRPr="00C24BC0">
              <w:t>ANTONIO</w:t>
            </w:r>
          </w:p>
        </w:tc>
      </w:tr>
      <w:tr w:rsidR="00563C98" w:rsidRPr="00C24BC0" w14:paraId="5C7AC77B" w14:textId="77777777" w:rsidTr="00563C98">
        <w:tc>
          <w:tcPr>
            <w:tcW w:w="1835"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2EA959E" w14:textId="77777777" w:rsidR="00563C98" w:rsidRPr="00C24BC0" w:rsidRDefault="00563C98" w:rsidP="00563C98">
            <w:r w:rsidRPr="00C24BC0">
              <w:t>LUIS</w:t>
            </w:r>
          </w:p>
        </w:tc>
      </w:tr>
    </w:tbl>
    <w:p w14:paraId="5FFFFF23" w14:textId="77777777" w:rsidR="00A00006" w:rsidRPr="00A00006" w:rsidRDefault="00A00006" w:rsidP="00A00006"/>
    <w:p w14:paraId="13206B42" w14:textId="7AEBBAF3" w:rsidR="00436DA6" w:rsidRDefault="00A00006" w:rsidP="00A00006">
      <w:pPr>
        <w:rPr>
          <w:lang w:val="en-US"/>
        </w:rPr>
      </w:pPr>
      <w:r w:rsidRPr="00A00006">
        <w:rPr>
          <w:highlight w:val="lightGray"/>
          <w:lang w:val="en-US"/>
        </w:rPr>
        <w:t>SELECT DISTINCT nombre FROM personas</w:t>
      </w:r>
    </w:p>
    <w:p w14:paraId="0384A876" w14:textId="77777777" w:rsidR="00A00006" w:rsidRDefault="00A00006" w:rsidP="00A00006">
      <w:pPr>
        <w:rPr>
          <w:lang w:val="en-US"/>
        </w:rPr>
      </w:pPr>
    </w:p>
    <w:p w14:paraId="2975A3AC" w14:textId="77777777" w:rsidR="00563C98" w:rsidRDefault="00563C98" w:rsidP="00A00006">
      <w:pPr>
        <w:rPr>
          <w:lang w:val="en-US"/>
        </w:rPr>
      </w:pPr>
    </w:p>
    <w:p w14:paraId="31AB2E2D" w14:textId="77777777" w:rsidR="00C24BC0" w:rsidRPr="00002A04" w:rsidRDefault="00C24BC0" w:rsidP="00436DA6">
      <w:pPr>
        <w:rPr>
          <w:lang w:val="en-US"/>
        </w:rPr>
      </w:pPr>
    </w:p>
    <w:p w14:paraId="74A51317" w14:textId="7F91703A" w:rsidR="003B7FD7" w:rsidRPr="00BC67AB" w:rsidRDefault="003B7FD7" w:rsidP="00DD3E67">
      <w:pPr>
        <w:pStyle w:val="Ttulo3"/>
      </w:pPr>
      <w:bookmarkStart w:id="26" w:name="_Toc142830254"/>
      <w:r w:rsidRPr="00BC67AB">
        <w:lastRenderedPageBreak/>
        <w:t>Cláusula GROUP BY</w:t>
      </w:r>
      <w:bookmarkEnd w:id="26"/>
    </w:p>
    <w:p w14:paraId="2DC575BB" w14:textId="77777777" w:rsidR="00DF33C6" w:rsidRDefault="00DF33C6" w:rsidP="00DF33C6">
      <w:r>
        <w:t>La cláusula GROUP BY de Access combina registros con valores idénticos en la lista de campos especificados en un único registro. Si en la instrucción SELECT se incluye una función de agregado de SQL, como Sum o Count, se creará un valor de resumen para cada registro.</w:t>
      </w:r>
    </w:p>
    <w:p w14:paraId="0B425370" w14:textId="77777777" w:rsidR="00DF33C6" w:rsidRDefault="00DF33C6" w:rsidP="00DF33C6"/>
    <w:p w14:paraId="0A87B4A0" w14:textId="77777777" w:rsidR="00DF33C6" w:rsidRDefault="00DF33C6" w:rsidP="00DF33C6">
      <w:r>
        <w:t>Sintaxis</w:t>
      </w:r>
    </w:p>
    <w:p w14:paraId="132915CD" w14:textId="77777777" w:rsidR="00DF33C6" w:rsidRPr="008F4396" w:rsidRDefault="00DF33C6" w:rsidP="00DF33C6">
      <w:pPr>
        <w:rPr>
          <w:highlight w:val="lightGray"/>
        </w:rPr>
      </w:pPr>
      <w:r w:rsidRPr="008F4396">
        <w:rPr>
          <w:highlight w:val="lightGray"/>
        </w:rPr>
        <w:t>SELECT listadecampos</w:t>
      </w:r>
    </w:p>
    <w:p w14:paraId="2A360B60" w14:textId="77777777" w:rsidR="00DF33C6" w:rsidRPr="008F4396" w:rsidRDefault="00DF33C6" w:rsidP="00DF33C6">
      <w:pPr>
        <w:rPr>
          <w:highlight w:val="lightGray"/>
        </w:rPr>
      </w:pPr>
      <w:r w:rsidRPr="008F4396">
        <w:rPr>
          <w:highlight w:val="lightGray"/>
        </w:rPr>
        <w:t>FROM tabla</w:t>
      </w:r>
    </w:p>
    <w:p w14:paraId="765F3AA9" w14:textId="77777777" w:rsidR="00DF33C6" w:rsidRPr="008F4396" w:rsidRDefault="00DF33C6" w:rsidP="00DF33C6">
      <w:pPr>
        <w:rPr>
          <w:highlight w:val="lightGray"/>
        </w:rPr>
      </w:pPr>
      <w:r w:rsidRPr="008F4396">
        <w:rPr>
          <w:highlight w:val="lightGray"/>
        </w:rPr>
        <w:t>WHERE criterios</w:t>
      </w:r>
    </w:p>
    <w:p w14:paraId="3E5A6EF7" w14:textId="77777777" w:rsidR="00DF33C6" w:rsidRDefault="00DF33C6" w:rsidP="00DF33C6">
      <w:r w:rsidRPr="008F4396">
        <w:rPr>
          <w:highlight w:val="lightGray"/>
        </w:rPr>
        <w:t>[GROUP BY listadecamposdegrupo]</w:t>
      </w:r>
    </w:p>
    <w:p w14:paraId="2E5FC017" w14:textId="77777777" w:rsidR="00DF33C6" w:rsidRDefault="00DF33C6" w:rsidP="00DF33C6"/>
    <w:p w14:paraId="134B8C8A" w14:textId="2A58FB56" w:rsidR="00436DA6" w:rsidRPr="00BC67AB" w:rsidRDefault="00DF33C6" w:rsidP="00DF33C6">
      <w:r>
        <w:t>Una instrucción SELECT que contiene una cláusula GROUP BY consta de las siguientes partes:</w:t>
      </w:r>
    </w:p>
    <w:p w14:paraId="4AFB5F7B" w14:textId="77777777" w:rsidR="00436DA6" w:rsidRPr="00BC67AB" w:rsidRDefault="00436DA6" w:rsidP="00436DA6"/>
    <w:tbl>
      <w:tblPr>
        <w:tblW w:w="8647" w:type="dxa"/>
        <w:tblInd w:w="-142" w:type="dxa"/>
        <w:tblBorders>
          <w:top w:val="single" w:sz="6" w:space="0" w:color="CCCCCC"/>
          <w:bottom w:val="single" w:sz="6" w:space="0" w:color="CCCCCC"/>
        </w:tblBorders>
        <w:shd w:val="clear" w:color="auto" w:fill="FFFFFF"/>
        <w:tblCellMar>
          <w:left w:w="0" w:type="dxa"/>
          <w:right w:w="0" w:type="dxa"/>
        </w:tblCellMar>
        <w:tblLook w:val="04A0" w:firstRow="1" w:lastRow="0" w:firstColumn="1" w:lastColumn="0" w:noHBand="0" w:noVBand="1"/>
      </w:tblPr>
      <w:tblGrid>
        <w:gridCol w:w="2666"/>
        <w:gridCol w:w="5981"/>
      </w:tblGrid>
      <w:tr w:rsidR="001673E5" w:rsidRPr="001673E5" w14:paraId="6BA87D03" w14:textId="77777777" w:rsidTr="001673E5">
        <w:trPr>
          <w:tblHeader/>
        </w:trPr>
        <w:tc>
          <w:tcPr>
            <w:tcW w:w="1474" w:type="dxa"/>
            <w:shd w:val="clear" w:color="auto" w:fill="DADADA"/>
            <w:tcMar>
              <w:top w:w="60" w:type="dxa"/>
              <w:left w:w="150" w:type="dxa"/>
              <w:bottom w:w="60" w:type="dxa"/>
              <w:right w:w="150" w:type="dxa"/>
            </w:tcMar>
            <w:hideMark/>
          </w:tcPr>
          <w:p w14:paraId="7E8B8AA6" w14:textId="77777777" w:rsidR="001673E5" w:rsidRPr="001673E5" w:rsidRDefault="001673E5" w:rsidP="001673E5">
            <w:r w:rsidRPr="001673E5">
              <w:rPr>
                <w:b/>
                <w:bCs/>
              </w:rPr>
              <w:t>Parte</w:t>
            </w:r>
          </w:p>
        </w:tc>
        <w:tc>
          <w:tcPr>
            <w:tcW w:w="7173" w:type="dxa"/>
            <w:shd w:val="clear" w:color="auto" w:fill="DADADA"/>
            <w:tcMar>
              <w:top w:w="60" w:type="dxa"/>
              <w:left w:w="150" w:type="dxa"/>
              <w:bottom w:w="60" w:type="dxa"/>
              <w:right w:w="150" w:type="dxa"/>
            </w:tcMar>
            <w:hideMark/>
          </w:tcPr>
          <w:p w14:paraId="4A52F5B2" w14:textId="77777777" w:rsidR="001673E5" w:rsidRPr="001673E5" w:rsidRDefault="001673E5" w:rsidP="001673E5">
            <w:r w:rsidRPr="001673E5">
              <w:rPr>
                <w:b/>
                <w:bCs/>
              </w:rPr>
              <w:t>Descripción</w:t>
            </w:r>
          </w:p>
        </w:tc>
      </w:tr>
      <w:tr w:rsidR="001673E5" w:rsidRPr="001673E5" w14:paraId="07F18C7A" w14:textId="77777777" w:rsidTr="001673E5">
        <w:tc>
          <w:tcPr>
            <w:tcW w:w="1474" w:type="dxa"/>
            <w:shd w:val="clear" w:color="auto" w:fill="F4F4F4"/>
            <w:tcMar>
              <w:top w:w="60" w:type="dxa"/>
              <w:left w:w="150" w:type="dxa"/>
              <w:bottom w:w="60" w:type="dxa"/>
              <w:right w:w="150" w:type="dxa"/>
            </w:tcMar>
            <w:hideMark/>
          </w:tcPr>
          <w:p w14:paraId="39D0C3A4" w14:textId="77777777" w:rsidR="001673E5" w:rsidRPr="001673E5" w:rsidRDefault="001673E5" w:rsidP="001673E5">
            <w:r w:rsidRPr="001673E5">
              <w:rPr>
                <w:i/>
                <w:iCs/>
              </w:rPr>
              <w:t>listadecampos</w:t>
            </w:r>
          </w:p>
        </w:tc>
        <w:tc>
          <w:tcPr>
            <w:tcW w:w="7173" w:type="dxa"/>
            <w:shd w:val="clear" w:color="auto" w:fill="F4F4F4"/>
            <w:tcMar>
              <w:top w:w="60" w:type="dxa"/>
              <w:left w:w="150" w:type="dxa"/>
              <w:bottom w:w="60" w:type="dxa"/>
              <w:right w:w="150" w:type="dxa"/>
            </w:tcMar>
            <w:hideMark/>
          </w:tcPr>
          <w:p w14:paraId="18EE459E" w14:textId="77777777" w:rsidR="001673E5" w:rsidRPr="001673E5" w:rsidRDefault="001673E5" w:rsidP="001673E5">
            <w:r w:rsidRPr="001673E5">
              <w:t>Nombre de los campos que se recuperarán con cualquier alias de nombre de campo, funciones de agregado de SQL, predicados de selección (ALL, DISTINCT, DISTINCTROW o TOP) u otras opciones de la instrucción SELECT.</w:t>
            </w:r>
          </w:p>
        </w:tc>
      </w:tr>
      <w:tr w:rsidR="001673E5" w:rsidRPr="001673E5" w14:paraId="0D4EACF6" w14:textId="77777777" w:rsidTr="001673E5">
        <w:tc>
          <w:tcPr>
            <w:tcW w:w="1474" w:type="dxa"/>
            <w:shd w:val="clear" w:color="auto" w:fill="F4F4F4"/>
            <w:tcMar>
              <w:top w:w="60" w:type="dxa"/>
              <w:left w:w="150" w:type="dxa"/>
              <w:bottom w:w="60" w:type="dxa"/>
              <w:right w:w="150" w:type="dxa"/>
            </w:tcMar>
            <w:hideMark/>
          </w:tcPr>
          <w:p w14:paraId="58A6E223" w14:textId="77777777" w:rsidR="001673E5" w:rsidRPr="001673E5" w:rsidRDefault="001673E5" w:rsidP="001673E5">
            <w:r w:rsidRPr="001673E5">
              <w:rPr>
                <w:i/>
                <w:iCs/>
              </w:rPr>
              <w:t>tabla</w:t>
            </w:r>
          </w:p>
        </w:tc>
        <w:tc>
          <w:tcPr>
            <w:tcW w:w="7173" w:type="dxa"/>
            <w:shd w:val="clear" w:color="auto" w:fill="F4F4F4"/>
            <w:tcMar>
              <w:top w:w="60" w:type="dxa"/>
              <w:left w:w="150" w:type="dxa"/>
              <w:bottom w:w="60" w:type="dxa"/>
              <w:right w:w="150" w:type="dxa"/>
            </w:tcMar>
            <w:hideMark/>
          </w:tcPr>
          <w:p w14:paraId="153E2CF0" w14:textId="77777777" w:rsidR="001673E5" w:rsidRPr="001673E5" w:rsidRDefault="001673E5" w:rsidP="001673E5">
            <w:r w:rsidRPr="001673E5">
              <w:t>Nombre de la tabla de la cual se recuperan los registros.</w:t>
            </w:r>
          </w:p>
        </w:tc>
      </w:tr>
      <w:tr w:rsidR="001673E5" w:rsidRPr="001673E5" w14:paraId="76139DF3" w14:textId="77777777" w:rsidTr="001673E5">
        <w:tc>
          <w:tcPr>
            <w:tcW w:w="1474" w:type="dxa"/>
            <w:shd w:val="clear" w:color="auto" w:fill="F4F4F4"/>
            <w:tcMar>
              <w:top w:w="60" w:type="dxa"/>
              <w:left w:w="150" w:type="dxa"/>
              <w:bottom w:w="60" w:type="dxa"/>
              <w:right w:w="150" w:type="dxa"/>
            </w:tcMar>
            <w:hideMark/>
          </w:tcPr>
          <w:p w14:paraId="1E4E0E92" w14:textId="77777777" w:rsidR="001673E5" w:rsidRPr="001673E5" w:rsidRDefault="001673E5" w:rsidP="001673E5">
            <w:r w:rsidRPr="001673E5">
              <w:rPr>
                <w:i/>
                <w:iCs/>
              </w:rPr>
              <w:t>criterios</w:t>
            </w:r>
          </w:p>
        </w:tc>
        <w:tc>
          <w:tcPr>
            <w:tcW w:w="7173" w:type="dxa"/>
            <w:shd w:val="clear" w:color="auto" w:fill="F4F4F4"/>
            <w:tcMar>
              <w:top w:w="60" w:type="dxa"/>
              <w:left w:w="150" w:type="dxa"/>
              <w:bottom w:w="60" w:type="dxa"/>
              <w:right w:w="150" w:type="dxa"/>
            </w:tcMar>
            <w:hideMark/>
          </w:tcPr>
          <w:p w14:paraId="3391A92B" w14:textId="77777777" w:rsidR="001673E5" w:rsidRPr="001673E5" w:rsidRDefault="001673E5" w:rsidP="001673E5">
            <w:r w:rsidRPr="001673E5">
              <w:t>Criterios de selección. Si la instrucción incluye una cláusula WHERE, el motor de base de datos Microsoft Access agrupa los valores después de aplicar las condiciones WHERE a los registros.</w:t>
            </w:r>
          </w:p>
        </w:tc>
      </w:tr>
      <w:tr w:rsidR="001673E5" w:rsidRPr="001673E5" w14:paraId="510F5BB1" w14:textId="77777777" w:rsidTr="001673E5">
        <w:tc>
          <w:tcPr>
            <w:tcW w:w="1474" w:type="dxa"/>
            <w:shd w:val="clear" w:color="auto" w:fill="F4F4F4"/>
            <w:tcMar>
              <w:top w:w="60" w:type="dxa"/>
              <w:left w:w="150" w:type="dxa"/>
              <w:bottom w:w="60" w:type="dxa"/>
              <w:right w:w="150" w:type="dxa"/>
            </w:tcMar>
            <w:hideMark/>
          </w:tcPr>
          <w:p w14:paraId="699F707B" w14:textId="77777777" w:rsidR="001673E5" w:rsidRPr="001673E5" w:rsidRDefault="001673E5" w:rsidP="001673E5">
            <w:r w:rsidRPr="001673E5">
              <w:rPr>
                <w:i/>
                <w:iCs/>
              </w:rPr>
              <w:lastRenderedPageBreak/>
              <w:t>listadecamposdegrupo</w:t>
            </w:r>
          </w:p>
        </w:tc>
        <w:tc>
          <w:tcPr>
            <w:tcW w:w="7173" w:type="dxa"/>
            <w:shd w:val="clear" w:color="auto" w:fill="F4F4F4"/>
            <w:tcMar>
              <w:top w:w="60" w:type="dxa"/>
              <w:left w:w="150" w:type="dxa"/>
              <w:bottom w:w="60" w:type="dxa"/>
              <w:right w:w="150" w:type="dxa"/>
            </w:tcMar>
            <w:hideMark/>
          </w:tcPr>
          <w:p w14:paraId="24AB0C9B" w14:textId="77777777" w:rsidR="001673E5" w:rsidRPr="001673E5" w:rsidRDefault="001673E5" w:rsidP="001673E5">
            <w:r w:rsidRPr="001673E5">
              <w:t>Nombres de hasta un máximo de 10 campos utilizados para agrupar registros. El orden de los nombres de campo de </w:t>
            </w:r>
            <w:r w:rsidRPr="001673E5">
              <w:rPr>
                <w:i/>
                <w:iCs/>
              </w:rPr>
              <w:t>listadecamposdegrupo</w:t>
            </w:r>
            <w:r w:rsidRPr="001673E5">
              <w:t> determina los niveles de agrupación desde el nivel más alto al nivel más bajo.</w:t>
            </w:r>
          </w:p>
        </w:tc>
      </w:tr>
    </w:tbl>
    <w:p w14:paraId="6652317E" w14:textId="77777777" w:rsidR="00436DA6" w:rsidRPr="00BC67AB" w:rsidRDefault="00436DA6" w:rsidP="00436DA6"/>
    <w:p w14:paraId="7BDA5043" w14:textId="1E17512A" w:rsidR="003B7FD7" w:rsidRPr="00BC67AB" w:rsidRDefault="003B7FD7" w:rsidP="00DD3E67">
      <w:pPr>
        <w:pStyle w:val="Ttulo2"/>
      </w:pPr>
      <w:bookmarkStart w:id="27" w:name="_Toc142830255"/>
      <w:r w:rsidRPr="00BC67AB">
        <w:t>Funciones de Agregado</w:t>
      </w:r>
      <w:bookmarkEnd w:id="27"/>
      <w:r w:rsidRPr="00BC67AB">
        <w:t xml:space="preserve"> </w:t>
      </w:r>
    </w:p>
    <w:p w14:paraId="014624BD" w14:textId="1DC8093E" w:rsidR="003B7FD7" w:rsidRPr="00BC67AB" w:rsidRDefault="003B7FD7" w:rsidP="00DD3E67">
      <w:pPr>
        <w:pStyle w:val="Ttulo3"/>
      </w:pPr>
      <w:bookmarkStart w:id="28" w:name="_Toc142830256"/>
      <w:r w:rsidRPr="00BC67AB">
        <w:t>Función MAX y MIN</w:t>
      </w:r>
      <w:bookmarkEnd w:id="28"/>
    </w:p>
    <w:p w14:paraId="169887D6" w14:textId="77777777" w:rsidR="00136820" w:rsidRDefault="00136820" w:rsidP="00136820">
      <w:r>
        <w:t>Devuelva el mínimo o el máximo de un conjunto de valores contenidos en un campo especificado en una consulta.</w:t>
      </w:r>
    </w:p>
    <w:p w14:paraId="749FDA2E" w14:textId="77777777" w:rsidR="00136820" w:rsidRDefault="00136820" w:rsidP="00136820"/>
    <w:p w14:paraId="338214D1" w14:textId="77777777" w:rsidR="00136820" w:rsidRDefault="00136820" w:rsidP="00136820">
      <w:r>
        <w:t>Sintaxis</w:t>
      </w:r>
    </w:p>
    <w:p w14:paraId="6CC89788" w14:textId="19EC10D3" w:rsidR="00136820" w:rsidRPr="008F4396" w:rsidRDefault="00136820" w:rsidP="00136820">
      <w:pPr>
        <w:rPr>
          <w:highlight w:val="lightGray"/>
        </w:rPr>
      </w:pPr>
      <w:r w:rsidRPr="008F4396">
        <w:rPr>
          <w:highlight w:val="lightGray"/>
        </w:rPr>
        <w:t>Min( expr )</w:t>
      </w:r>
    </w:p>
    <w:p w14:paraId="666A2262" w14:textId="77777777" w:rsidR="00136820" w:rsidRDefault="00136820" w:rsidP="00136820">
      <w:r w:rsidRPr="008F4396">
        <w:rPr>
          <w:highlight w:val="lightGray"/>
        </w:rPr>
        <w:t>Max( expr )</w:t>
      </w:r>
    </w:p>
    <w:p w14:paraId="10B5EBB0" w14:textId="77777777" w:rsidR="00136820" w:rsidRDefault="00136820" w:rsidP="00136820"/>
    <w:p w14:paraId="2E1F6980" w14:textId="77777777" w:rsidR="00136820" w:rsidRDefault="00136820" w:rsidP="00136820">
      <w:r>
        <w:t>El marcador de posición de expr representa una expresión de cadena el campo que contiene los datos que desea evaluar o una expresión que realiza un cálculo con los datos de ese campo. Los operandos en expr pueden incluir el nombre de un campo de tabla, una constante o una función (que puede ser intrínseca o definida por el usuario, pero no una de las otras SQL de agregado).</w:t>
      </w:r>
    </w:p>
    <w:p w14:paraId="061F0D93" w14:textId="77777777" w:rsidR="00136820" w:rsidRDefault="00136820" w:rsidP="00136820"/>
    <w:p w14:paraId="70586B1C" w14:textId="77777777" w:rsidR="00136820" w:rsidRPr="008F4396" w:rsidRDefault="00136820" w:rsidP="00136820">
      <w:pPr>
        <w:rPr>
          <w:b/>
          <w:bCs/>
        </w:rPr>
      </w:pPr>
      <w:r w:rsidRPr="008F4396">
        <w:rPr>
          <w:b/>
          <w:bCs/>
        </w:rPr>
        <w:t>Observaciones</w:t>
      </w:r>
    </w:p>
    <w:p w14:paraId="0B11FF8B" w14:textId="77777777" w:rsidR="00136820" w:rsidRDefault="00136820" w:rsidP="00136820">
      <w:r>
        <w:t>Puede usar Min y Max para determinar los valores más pequeños y mayores de un campo en función de la agregación o agrupación especificadas. Por ejemplo, puede usar estas funciones para devolver el costo de transporte más bajo y más alto. Si no se especifica ninguna agregación, se usará toda la tabla.</w:t>
      </w:r>
    </w:p>
    <w:p w14:paraId="4C854067" w14:textId="77777777" w:rsidR="00136820" w:rsidRDefault="00136820" w:rsidP="00136820"/>
    <w:p w14:paraId="2F047F25" w14:textId="77777777" w:rsidR="00136820" w:rsidRDefault="00136820" w:rsidP="00136820">
      <w:r>
        <w:t>Puede usar Min y Max en una expresión de consulta y en la propiedad SQL de un objetoQueryDef o al crear un objeto Recordset basado en una consulta SQL consulta.</w:t>
      </w:r>
    </w:p>
    <w:p w14:paraId="5A8E6C1B" w14:textId="77777777" w:rsidR="00136820" w:rsidRDefault="00136820" w:rsidP="00136820"/>
    <w:p w14:paraId="159C541F" w14:textId="24D63475" w:rsidR="00436DA6" w:rsidRDefault="00136820" w:rsidP="00136820">
      <w:r>
        <w:t>Ejemplos de consulta</w:t>
      </w:r>
    </w:p>
    <w:tbl>
      <w:tblPr>
        <w:tblW w:w="8931" w:type="dxa"/>
        <w:tblBorders>
          <w:top w:val="single" w:sz="6" w:space="0" w:color="CCCCCC"/>
          <w:bottom w:val="single" w:sz="6" w:space="0" w:color="CCCCCC"/>
        </w:tblBorders>
        <w:shd w:val="clear" w:color="auto" w:fill="FFFFFF"/>
        <w:tblCellMar>
          <w:left w:w="0" w:type="dxa"/>
          <w:right w:w="0" w:type="dxa"/>
        </w:tblCellMar>
        <w:tblLook w:val="04A0" w:firstRow="1" w:lastRow="0" w:firstColumn="1" w:lastColumn="0" w:noHBand="0" w:noVBand="1"/>
      </w:tblPr>
      <w:tblGrid>
        <w:gridCol w:w="3402"/>
        <w:gridCol w:w="142"/>
        <w:gridCol w:w="5387"/>
      </w:tblGrid>
      <w:tr w:rsidR="00956F7A" w:rsidRPr="00956F7A" w14:paraId="4835769E" w14:textId="77777777" w:rsidTr="00956F7A">
        <w:trPr>
          <w:tblHeader/>
        </w:trPr>
        <w:tc>
          <w:tcPr>
            <w:tcW w:w="3402" w:type="dxa"/>
            <w:shd w:val="clear" w:color="auto" w:fill="DADADA"/>
            <w:tcMar>
              <w:top w:w="60" w:type="dxa"/>
              <w:left w:w="150" w:type="dxa"/>
              <w:bottom w:w="60" w:type="dxa"/>
              <w:right w:w="150" w:type="dxa"/>
            </w:tcMar>
            <w:hideMark/>
          </w:tcPr>
          <w:p w14:paraId="50DC9B83" w14:textId="77777777" w:rsidR="00956F7A" w:rsidRPr="00956F7A" w:rsidRDefault="00956F7A" w:rsidP="00956F7A">
            <w:r w:rsidRPr="00956F7A">
              <w:rPr>
                <w:b/>
                <w:bCs/>
              </w:rPr>
              <w:t>Expresión</w:t>
            </w:r>
          </w:p>
        </w:tc>
        <w:tc>
          <w:tcPr>
            <w:tcW w:w="5529" w:type="dxa"/>
            <w:gridSpan w:val="2"/>
            <w:shd w:val="clear" w:color="auto" w:fill="DADADA"/>
            <w:tcMar>
              <w:top w:w="60" w:type="dxa"/>
              <w:left w:w="150" w:type="dxa"/>
              <w:bottom w:w="60" w:type="dxa"/>
              <w:right w:w="150" w:type="dxa"/>
            </w:tcMar>
            <w:hideMark/>
          </w:tcPr>
          <w:p w14:paraId="3A46C662" w14:textId="77777777" w:rsidR="00956F7A" w:rsidRPr="00956F7A" w:rsidRDefault="00956F7A" w:rsidP="00956F7A">
            <w:r w:rsidRPr="00956F7A">
              <w:rPr>
                <w:b/>
                <w:bCs/>
              </w:rPr>
              <w:t>Resultados</w:t>
            </w:r>
          </w:p>
        </w:tc>
      </w:tr>
      <w:tr w:rsidR="00956F7A" w:rsidRPr="00956F7A" w14:paraId="1E646694" w14:textId="77777777" w:rsidTr="00956F7A">
        <w:tc>
          <w:tcPr>
            <w:tcW w:w="3544" w:type="dxa"/>
            <w:gridSpan w:val="2"/>
            <w:shd w:val="clear" w:color="auto" w:fill="F4F4F4"/>
            <w:tcMar>
              <w:top w:w="60" w:type="dxa"/>
              <w:left w:w="150" w:type="dxa"/>
              <w:bottom w:w="60" w:type="dxa"/>
              <w:right w:w="150" w:type="dxa"/>
            </w:tcMar>
            <w:hideMark/>
          </w:tcPr>
          <w:p w14:paraId="46145D25" w14:textId="77777777" w:rsidR="00956F7A" w:rsidRPr="00956F7A" w:rsidRDefault="00956F7A" w:rsidP="00956F7A">
            <w:r w:rsidRPr="00956F7A">
              <w:t>SELECT Min(Preciounidad) como Expr1 de ProductSales;</w:t>
            </w:r>
          </w:p>
        </w:tc>
        <w:tc>
          <w:tcPr>
            <w:tcW w:w="5387" w:type="dxa"/>
            <w:shd w:val="clear" w:color="auto" w:fill="F4F4F4"/>
            <w:tcMar>
              <w:top w:w="60" w:type="dxa"/>
              <w:left w:w="150" w:type="dxa"/>
              <w:bottom w:w="60" w:type="dxa"/>
              <w:right w:w="150" w:type="dxa"/>
            </w:tcMar>
            <w:hideMark/>
          </w:tcPr>
          <w:p w14:paraId="164634CD" w14:textId="77777777" w:rsidR="00956F7A" w:rsidRPr="00956F7A" w:rsidRDefault="00956F7A" w:rsidP="00956F7A">
            <w:r w:rsidRPr="00956F7A">
              <w:t>Devuelve el precio unitario mínimo del campo "Preciounidad" y se muestra en la columna Expr1.</w:t>
            </w:r>
          </w:p>
        </w:tc>
      </w:tr>
      <w:tr w:rsidR="00956F7A" w:rsidRPr="00956F7A" w14:paraId="79E84094" w14:textId="77777777" w:rsidTr="00956F7A">
        <w:tc>
          <w:tcPr>
            <w:tcW w:w="3402" w:type="dxa"/>
            <w:shd w:val="clear" w:color="auto" w:fill="F4F4F4"/>
            <w:tcMar>
              <w:top w:w="60" w:type="dxa"/>
              <w:left w:w="150" w:type="dxa"/>
              <w:bottom w:w="60" w:type="dxa"/>
              <w:right w:w="150" w:type="dxa"/>
            </w:tcMar>
            <w:hideMark/>
          </w:tcPr>
          <w:p w14:paraId="0CC007E5" w14:textId="77777777" w:rsidR="00956F7A" w:rsidRPr="00956F7A" w:rsidRDefault="00956F7A" w:rsidP="00956F7A">
            <w:r w:rsidRPr="00956F7A">
              <w:t>SELECT Max(Preciounidad) como Expr1 de ProductSales;</w:t>
            </w:r>
          </w:p>
        </w:tc>
        <w:tc>
          <w:tcPr>
            <w:tcW w:w="5529" w:type="dxa"/>
            <w:gridSpan w:val="2"/>
            <w:shd w:val="clear" w:color="auto" w:fill="F4F4F4"/>
            <w:tcMar>
              <w:top w:w="60" w:type="dxa"/>
              <w:left w:w="150" w:type="dxa"/>
              <w:bottom w:w="60" w:type="dxa"/>
              <w:right w:w="150" w:type="dxa"/>
            </w:tcMar>
            <w:hideMark/>
          </w:tcPr>
          <w:p w14:paraId="3DFBA4A6" w14:textId="77777777" w:rsidR="00956F7A" w:rsidRPr="00956F7A" w:rsidRDefault="00956F7A" w:rsidP="00956F7A">
            <w:r w:rsidRPr="00956F7A">
              <w:t>Devuelve el precio unitario máximo del campo "Preciounidad" y se muestra en la columna xpr1.</w:t>
            </w:r>
          </w:p>
        </w:tc>
      </w:tr>
      <w:tr w:rsidR="00956F7A" w:rsidRPr="00956F7A" w14:paraId="0450D57F" w14:textId="77777777" w:rsidTr="00956F7A">
        <w:tc>
          <w:tcPr>
            <w:tcW w:w="3402" w:type="dxa"/>
            <w:shd w:val="clear" w:color="auto" w:fill="F4F4F4"/>
            <w:tcMar>
              <w:top w:w="60" w:type="dxa"/>
              <w:left w:w="150" w:type="dxa"/>
              <w:bottom w:w="60" w:type="dxa"/>
              <w:right w:w="150" w:type="dxa"/>
            </w:tcMar>
            <w:hideMark/>
          </w:tcPr>
          <w:p w14:paraId="5E026A85" w14:textId="77777777" w:rsidR="00956F7A" w:rsidRPr="00956F7A" w:rsidRDefault="00956F7A" w:rsidP="00956F7A">
            <w:r w:rsidRPr="00956F7A">
              <w:t>SELECT Max(PrecioUnidad) como MaxPrice de ProductSales;</w:t>
            </w:r>
          </w:p>
        </w:tc>
        <w:tc>
          <w:tcPr>
            <w:tcW w:w="5529" w:type="dxa"/>
            <w:gridSpan w:val="2"/>
            <w:shd w:val="clear" w:color="auto" w:fill="F4F4F4"/>
            <w:tcMar>
              <w:top w:w="60" w:type="dxa"/>
              <w:left w:w="150" w:type="dxa"/>
              <w:bottom w:w="60" w:type="dxa"/>
              <w:right w:w="150" w:type="dxa"/>
            </w:tcMar>
            <w:hideMark/>
          </w:tcPr>
          <w:p w14:paraId="1DBD5ACB" w14:textId="77777777" w:rsidR="00956F7A" w:rsidRPr="00956F7A" w:rsidRDefault="00956F7A" w:rsidP="00956F7A">
            <w:r w:rsidRPr="00956F7A">
              <w:t>Devuelve el precio unitario máximo del campo "PrecioUnidad" y se muestra en la columna "Precio Máximo".</w:t>
            </w:r>
          </w:p>
        </w:tc>
      </w:tr>
    </w:tbl>
    <w:p w14:paraId="27A028A4" w14:textId="77777777" w:rsidR="00136820" w:rsidRDefault="00136820" w:rsidP="00136820"/>
    <w:p w14:paraId="243309B9" w14:textId="77777777" w:rsidR="00436DA6" w:rsidRPr="00BC67AB" w:rsidRDefault="00436DA6" w:rsidP="00436DA6"/>
    <w:p w14:paraId="7AFC06A7" w14:textId="5E87E0CD" w:rsidR="003B7FD7" w:rsidRPr="00BC67AB" w:rsidRDefault="003B7FD7" w:rsidP="00DD3E67">
      <w:pPr>
        <w:pStyle w:val="Ttulo3"/>
      </w:pPr>
      <w:bookmarkStart w:id="29" w:name="_Toc142830257"/>
      <w:r w:rsidRPr="00BC67AB">
        <w:t>Función CEILING y FLOOR</w:t>
      </w:r>
      <w:bookmarkEnd w:id="29"/>
    </w:p>
    <w:p w14:paraId="708C3BB0" w14:textId="77777777" w:rsidR="00FE68A5" w:rsidRDefault="00FE68A5" w:rsidP="00FE68A5">
      <w:r>
        <w:t>Ambas funciones obtienen un número entero</w:t>
      </w:r>
    </w:p>
    <w:p w14:paraId="4EDAC300" w14:textId="77777777" w:rsidR="00FE68A5" w:rsidRDefault="00FE68A5" w:rsidP="00FE68A5"/>
    <w:p w14:paraId="3977BEC7" w14:textId="306BDBC1" w:rsidR="00FE68A5" w:rsidRDefault="00FE68A5" w:rsidP="00FE68A5">
      <w:r>
        <w:t xml:space="preserve">FLOOR: Devuelve siempre la parte entera </w:t>
      </w:r>
      <w:r w:rsidR="00CE6278">
        <w:t>del</w:t>
      </w:r>
      <w:r>
        <w:t xml:space="preserve"> número, no tiene en cuenta los decimales, los obvia.</w:t>
      </w:r>
    </w:p>
    <w:p w14:paraId="41DEA1B9" w14:textId="77777777" w:rsidR="00FE68A5" w:rsidRDefault="00FE68A5" w:rsidP="00FE68A5"/>
    <w:p w14:paraId="326EA9DC" w14:textId="1EFF67CA" w:rsidR="00FE68A5" w:rsidRPr="00FE68A5" w:rsidRDefault="00FE68A5" w:rsidP="0034087C">
      <w:pPr>
        <w:rPr>
          <w:lang w:val="en-US"/>
        </w:rPr>
      </w:pPr>
      <w:r w:rsidRPr="00CE6278">
        <w:rPr>
          <w:highlight w:val="lightGray"/>
          <w:lang w:val="en-US"/>
        </w:rPr>
        <w:t>SELECT FLOOR(5.92)</w:t>
      </w:r>
    </w:p>
    <w:p w14:paraId="5A772CA5" w14:textId="77777777" w:rsidR="00FE68A5" w:rsidRPr="00FE68A5" w:rsidRDefault="00FE68A5" w:rsidP="00FE68A5">
      <w:pPr>
        <w:rPr>
          <w:lang w:val="en-US"/>
        </w:rPr>
      </w:pPr>
      <w:r w:rsidRPr="00FE68A5">
        <w:rPr>
          <w:lang w:val="en-US"/>
        </w:rPr>
        <w:t>Resultado:5</w:t>
      </w:r>
    </w:p>
    <w:p w14:paraId="4D537C83" w14:textId="77777777" w:rsidR="00FE68A5" w:rsidRPr="008F2D5B" w:rsidRDefault="00FE68A5" w:rsidP="00FE68A5"/>
    <w:p w14:paraId="16DC87A8" w14:textId="77777777" w:rsidR="00FE68A5" w:rsidRDefault="00FE68A5" w:rsidP="00FE68A5">
      <w:r>
        <w:t>CEILING: Devuelve el siguiente número entero mayor al número indicado.</w:t>
      </w:r>
    </w:p>
    <w:p w14:paraId="254CF83F" w14:textId="77777777" w:rsidR="00FE68A5" w:rsidRDefault="00FE68A5" w:rsidP="00FE68A5"/>
    <w:p w14:paraId="16032AF7" w14:textId="7E55099F" w:rsidR="00FE68A5" w:rsidRPr="00FE68A5" w:rsidRDefault="00FE68A5" w:rsidP="0034087C">
      <w:pPr>
        <w:rPr>
          <w:lang w:val="en-US"/>
        </w:rPr>
      </w:pPr>
      <w:r w:rsidRPr="00CE6278">
        <w:rPr>
          <w:highlight w:val="lightGray"/>
          <w:lang w:val="en-US"/>
        </w:rPr>
        <w:lastRenderedPageBreak/>
        <w:t>SELECT CEILING(5.12)</w:t>
      </w:r>
    </w:p>
    <w:p w14:paraId="12940BB7" w14:textId="77777777" w:rsidR="00FE68A5" w:rsidRPr="00FE68A5" w:rsidRDefault="00FE68A5" w:rsidP="00FE68A5">
      <w:pPr>
        <w:rPr>
          <w:lang w:val="en-US"/>
        </w:rPr>
      </w:pPr>
      <w:r w:rsidRPr="00FE68A5">
        <w:rPr>
          <w:lang w:val="en-US"/>
        </w:rPr>
        <w:t>Resultado:6</w:t>
      </w:r>
    </w:p>
    <w:p w14:paraId="2C4FD4A6" w14:textId="77777777" w:rsidR="00FE68A5" w:rsidRPr="00FE68A5" w:rsidRDefault="00FE68A5" w:rsidP="00FE68A5">
      <w:pPr>
        <w:rPr>
          <w:lang w:val="en-US"/>
        </w:rPr>
      </w:pPr>
    </w:p>
    <w:p w14:paraId="75B73894" w14:textId="2020D0FB" w:rsidR="00FE68A5" w:rsidRPr="00CE6278" w:rsidRDefault="00FE68A5" w:rsidP="00FE68A5">
      <w:pPr>
        <w:rPr>
          <w:highlight w:val="lightGray"/>
          <w:lang w:val="en-US"/>
        </w:rPr>
      </w:pPr>
      <w:r w:rsidRPr="00CE6278">
        <w:rPr>
          <w:highlight w:val="lightGray"/>
          <w:lang w:val="en-US"/>
        </w:rPr>
        <w:t>SELECT CEILING(-5.12)</w:t>
      </w:r>
    </w:p>
    <w:p w14:paraId="27D1D8BE" w14:textId="77777777" w:rsidR="00FE68A5" w:rsidRDefault="00FE68A5" w:rsidP="00FE68A5">
      <w:r>
        <w:t>Resultado:-5</w:t>
      </w:r>
    </w:p>
    <w:p w14:paraId="07D3FEC0" w14:textId="77777777" w:rsidR="00436DA6" w:rsidRPr="00BC67AB" w:rsidRDefault="00436DA6" w:rsidP="00436DA6"/>
    <w:p w14:paraId="31982404" w14:textId="2AF39AD6" w:rsidR="003B7FD7" w:rsidRPr="008F2D5B" w:rsidRDefault="003B7FD7" w:rsidP="00DD3E67">
      <w:pPr>
        <w:pStyle w:val="Ttulo3"/>
      </w:pPr>
      <w:bookmarkStart w:id="30" w:name="_Toc142830258"/>
      <w:r w:rsidRPr="008F2D5B">
        <w:t>Función SUM</w:t>
      </w:r>
      <w:bookmarkEnd w:id="30"/>
      <w:r w:rsidRPr="008F2D5B">
        <w:t xml:space="preserve"> </w:t>
      </w:r>
    </w:p>
    <w:p w14:paraId="54940F11" w14:textId="77777777" w:rsidR="00770B2D" w:rsidRDefault="00770B2D" w:rsidP="00770B2D">
      <w:r>
        <w:t>Devuelve la suma de un conjunto de valores contenidos en un campo especificado en una consulta.</w:t>
      </w:r>
    </w:p>
    <w:p w14:paraId="4F12F291" w14:textId="77777777" w:rsidR="00770B2D" w:rsidRDefault="00770B2D" w:rsidP="00770B2D"/>
    <w:p w14:paraId="24F07407" w14:textId="77777777" w:rsidR="00770B2D" w:rsidRDefault="00770B2D" w:rsidP="00770B2D">
      <w:r>
        <w:t>Sintaxis</w:t>
      </w:r>
    </w:p>
    <w:p w14:paraId="379FF1BB" w14:textId="77777777" w:rsidR="00770B2D" w:rsidRDefault="00770B2D" w:rsidP="00770B2D">
      <w:r w:rsidRPr="00D85B00">
        <w:rPr>
          <w:highlight w:val="lightGray"/>
        </w:rPr>
        <w:t>Suma( expr )</w:t>
      </w:r>
    </w:p>
    <w:p w14:paraId="0E096DD3" w14:textId="77777777" w:rsidR="00770B2D" w:rsidRDefault="00770B2D" w:rsidP="00770B2D"/>
    <w:p w14:paraId="1AC6F7CB" w14:textId="77777777" w:rsidR="00770B2D" w:rsidRDefault="00770B2D" w:rsidP="00770B2D">
      <w:r>
        <w:t>El marcador de posición de expr representa un expresión de cadena el campo que contiene los datos numéricos que desea agregar o una expresión que realiza un cálculo con los datos de ese campo. Los operandos en expr pueden incluir el nombre de un campo de tabla, una constante o una función (que puede ser intrínseca o definida por el usuario, pero no una de las otras SQL de agregado).</w:t>
      </w:r>
    </w:p>
    <w:p w14:paraId="5E1CECCD" w14:textId="77777777" w:rsidR="00770B2D" w:rsidRDefault="00770B2D" w:rsidP="00770B2D"/>
    <w:p w14:paraId="16B56E4F" w14:textId="77777777" w:rsidR="00770B2D" w:rsidRPr="00E220A9" w:rsidRDefault="00770B2D" w:rsidP="00770B2D">
      <w:pPr>
        <w:rPr>
          <w:b/>
          <w:bCs/>
        </w:rPr>
      </w:pPr>
      <w:r w:rsidRPr="00E220A9">
        <w:rPr>
          <w:b/>
          <w:bCs/>
        </w:rPr>
        <w:t>Observaciones</w:t>
      </w:r>
    </w:p>
    <w:p w14:paraId="49558D83" w14:textId="77777777" w:rsidR="00770B2D" w:rsidRDefault="00770B2D" w:rsidP="00770B2D">
      <w:r>
        <w:t>La función Suma suma suma los valores de un campo. Por ejemplo, puede usar la función Suma para determinar el costo total de los gastos de transporte.</w:t>
      </w:r>
    </w:p>
    <w:p w14:paraId="7222B8FF" w14:textId="77777777" w:rsidR="00770B2D" w:rsidRDefault="00770B2D" w:rsidP="00770B2D"/>
    <w:p w14:paraId="392009BF" w14:textId="77777777" w:rsidR="00770B2D" w:rsidRDefault="00770B2D" w:rsidP="00770B2D">
      <w:r>
        <w:t>La función Suma omite los registros que contienen campos Null. En el ejemplo siguiente se muestra cómo puede calcular la suma de los productos de los campos PrecioUnidad y Cantidad:</w:t>
      </w:r>
    </w:p>
    <w:p w14:paraId="1D22A8A6" w14:textId="77777777" w:rsidR="00770B2D" w:rsidRDefault="00770B2D" w:rsidP="00770B2D"/>
    <w:p w14:paraId="55ACADFD" w14:textId="77777777" w:rsidR="00770B2D" w:rsidRPr="00770B2D" w:rsidRDefault="00770B2D" w:rsidP="00770B2D">
      <w:pPr>
        <w:rPr>
          <w:lang w:val="en-US"/>
        </w:rPr>
      </w:pPr>
      <w:r w:rsidRPr="00770B2D">
        <w:rPr>
          <w:lang w:val="en-US"/>
        </w:rPr>
        <w:t>SELECT Sum(UnitPrice * Quantity) AS [Total Revenue]</w:t>
      </w:r>
    </w:p>
    <w:p w14:paraId="5C9B99E7" w14:textId="77777777" w:rsidR="00770B2D" w:rsidRDefault="00770B2D" w:rsidP="00770B2D">
      <w:r>
        <w:lastRenderedPageBreak/>
        <w:t>FROM [Order Details];</w:t>
      </w:r>
    </w:p>
    <w:p w14:paraId="67E2E0BD" w14:textId="55ED7084" w:rsidR="00436DA6" w:rsidRPr="00BC67AB" w:rsidRDefault="00770B2D" w:rsidP="00436DA6">
      <w:r>
        <w:t>Puede usar la función Suma en una expresión de consulta. También puede usar esta expresión en la propiedad SQL de un objetoQueryDef o al crear un recordset basado en una SQL consulta.</w:t>
      </w:r>
    </w:p>
    <w:p w14:paraId="49B4C8C1" w14:textId="77777777" w:rsidR="00436DA6" w:rsidRPr="00BC67AB" w:rsidRDefault="00436DA6" w:rsidP="00436DA6"/>
    <w:p w14:paraId="34AA6952" w14:textId="1A78E4F0" w:rsidR="003B7FD7" w:rsidRPr="00BC67AB" w:rsidRDefault="003B7FD7" w:rsidP="00DD3E67">
      <w:pPr>
        <w:pStyle w:val="Ttulo3"/>
      </w:pPr>
      <w:bookmarkStart w:id="31" w:name="_Toc142830259"/>
      <w:r w:rsidRPr="00BC67AB">
        <w:t>Función AVG</w:t>
      </w:r>
      <w:bookmarkEnd w:id="31"/>
      <w:r w:rsidRPr="00BC67AB">
        <w:t xml:space="preserve"> </w:t>
      </w:r>
    </w:p>
    <w:p w14:paraId="28612C36" w14:textId="77777777" w:rsidR="00F538CC" w:rsidRDefault="00F538CC" w:rsidP="00F538CC">
      <w:r>
        <w:t>Calcula la media aritmética de un conjunto de valores contenidos en un campo especificado en una consulta.</w:t>
      </w:r>
    </w:p>
    <w:p w14:paraId="32E9CDD6" w14:textId="77777777" w:rsidR="00F538CC" w:rsidRDefault="00F538CC" w:rsidP="00F538CC"/>
    <w:p w14:paraId="4E8A69C0" w14:textId="77777777" w:rsidR="00F538CC" w:rsidRDefault="00F538CC" w:rsidP="00F538CC">
      <w:r>
        <w:t>Sintaxis</w:t>
      </w:r>
    </w:p>
    <w:p w14:paraId="2F07D0E1" w14:textId="77777777" w:rsidR="00F538CC" w:rsidRDefault="00F538CC" w:rsidP="00F538CC">
      <w:r w:rsidRPr="00E220A9">
        <w:rPr>
          <w:highlight w:val="lightGray"/>
        </w:rPr>
        <w:t>Avg ( expr )</w:t>
      </w:r>
    </w:p>
    <w:p w14:paraId="59E51151" w14:textId="77777777" w:rsidR="00F538CC" w:rsidRDefault="00F538CC" w:rsidP="00F538CC"/>
    <w:p w14:paraId="43D63880" w14:textId="77777777" w:rsidR="00F538CC" w:rsidRDefault="00F538CC" w:rsidP="00F538CC">
      <w:r>
        <w:t>El marcador de posición de expr representa un expresión de cadena el campo que contiene los datos numéricos que desea promediar o una expresión que realiza un cálculo con los datos de ese campo. Los operandos en expr pueden incluir el nombre de un campo de tabla, una constante o una función (que puede ser intrínseca o definida por el usuario, pero no una de las otras SQL de agregado).</w:t>
      </w:r>
    </w:p>
    <w:p w14:paraId="0C426BCE" w14:textId="77777777" w:rsidR="00F538CC" w:rsidRDefault="00F538CC" w:rsidP="00F538CC"/>
    <w:p w14:paraId="6B2E877D" w14:textId="77777777" w:rsidR="00F538CC" w:rsidRPr="00E220A9" w:rsidRDefault="00F538CC" w:rsidP="00F538CC">
      <w:pPr>
        <w:rPr>
          <w:b/>
          <w:bCs/>
        </w:rPr>
      </w:pPr>
      <w:r w:rsidRPr="00E220A9">
        <w:rPr>
          <w:b/>
          <w:bCs/>
        </w:rPr>
        <w:t>Observaciones</w:t>
      </w:r>
    </w:p>
    <w:p w14:paraId="7310B573" w14:textId="77777777" w:rsidR="00F538CC" w:rsidRDefault="00F538CC" w:rsidP="00F538CC">
      <w:r>
        <w:t>El promedio calculado por Avg es la media aritmética (la suma de los valores divididos por el número de valores). Puede usar Avg, por ejemplo, para calcular el coste medio del transporte.</w:t>
      </w:r>
    </w:p>
    <w:p w14:paraId="630E0478" w14:textId="77777777" w:rsidR="00F538CC" w:rsidRDefault="00F538CC" w:rsidP="00F538CC"/>
    <w:p w14:paraId="2BCE6E00" w14:textId="77777777" w:rsidR="00F538CC" w:rsidRDefault="00F538CC" w:rsidP="00F538CC">
      <w:r>
        <w:t>La función Avg no incluye ningún campo Null en el cálculo.</w:t>
      </w:r>
    </w:p>
    <w:p w14:paraId="295EB9E3" w14:textId="77777777" w:rsidR="00F538CC" w:rsidRDefault="00F538CC" w:rsidP="00F538CC"/>
    <w:p w14:paraId="5E8945B7" w14:textId="175F047D" w:rsidR="00F538CC" w:rsidRDefault="00F538CC" w:rsidP="00F538CC">
      <w:r>
        <w:t>Puede usar Avg en una expresión de consulta y en la propiedad SQL de un objeto QueryDef o al crear un objeto conjunto de registros basado en una consulta SQL consulta.</w:t>
      </w:r>
    </w:p>
    <w:p w14:paraId="64DF4595" w14:textId="53447763" w:rsidR="00436DA6" w:rsidRDefault="00F538CC" w:rsidP="00F538CC">
      <w:r>
        <w:lastRenderedPageBreak/>
        <w:t>Ejemplos</w:t>
      </w:r>
    </w:p>
    <w:tbl>
      <w:tblPr>
        <w:tblW w:w="8364" w:type="dxa"/>
        <w:tblBorders>
          <w:top w:val="single" w:sz="6" w:space="0" w:color="CCCCCC"/>
          <w:bottom w:val="single" w:sz="6" w:space="0" w:color="CCCCCC"/>
        </w:tblBorders>
        <w:shd w:val="clear" w:color="auto" w:fill="FFFFFF"/>
        <w:tblCellMar>
          <w:left w:w="0" w:type="dxa"/>
          <w:right w:w="0" w:type="dxa"/>
        </w:tblCellMar>
        <w:tblLook w:val="04A0" w:firstRow="1" w:lastRow="0" w:firstColumn="1" w:lastColumn="0" w:noHBand="0" w:noVBand="1"/>
      </w:tblPr>
      <w:tblGrid>
        <w:gridCol w:w="3261"/>
        <w:gridCol w:w="5103"/>
      </w:tblGrid>
      <w:tr w:rsidR="00F538CC" w:rsidRPr="00F538CC" w14:paraId="295E0888" w14:textId="77777777" w:rsidTr="00F538CC">
        <w:trPr>
          <w:tblHeader/>
        </w:trPr>
        <w:tc>
          <w:tcPr>
            <w:tcW w:w="3261" w:type="dxa"/>
            <w:shd w:val="clear" w:color="auto" w:fill="DADADA"/>
            <w:tcMar>
              <w:top w:w="60" w:type="dxa"/>
              <w:left w:w="150" w:type="dxa"/>
              <w:bottom w:w="60" w:type="dxa"/>
              <w:right w:w="150" w:type="dxa"/>
            </w:tcMar>
            <w:hideMark/>
          </w:tcPr>
          <w:p w14:paraId="7BEF70FC" w14:textId="77777777" w:rsidR="00F538CC" w:rsidRPr="00F538CC" w:rsidRDefault="00F538CC" w:rsidP="00F538CC">
            <w:r w:rsidRPr="00F538CC">
              <w:rPr>
                <w:b/>
                <w:bCs/>
              </w:rPr>
              <w:t>Expresión</w:t>
            </w:r>
          </w:p>
        </w:tc>
        <w:tc>
          <w:tcPr>
            <w:tcW w:w="5103" w:type="dxa"/>
            <w:shd w:val="clear" w:color="auto" w:fill="DADADA"/>
            <w:tcMar>
              <w:top w:w="60" w:type="dxa"/>
              <w:left w:w="150" w:type="dxa"/>
              <w:bottom w:w="60" w:type="dxa"/>
              <w:right w:w="150" w:type="dxa"/>
            </w:tcMar>
            <w:hideMark/>
          </w:tcPr>
          <w:p w14:paraId="2BCE6DFB" w14:textId="77777777" w:rsidR="00F538CC" w:rsidRPr="00F538CC" w:rsidRDefault="00F538CC" w:rsidP="00F538CC">
            <w:r w:rsidRPr="00F538CC">
              <w:rPr>
                <w:b/>
                <w:bCs/>
              </w:rPr>
              <w:t>Resultados</w:t>
            </w:r>
          </w:p>
        </w:tc>
      </w:tr>
      <w:tr w:rsidR="00F538CC" w:rsidRPr="00F538CC" w14:paraId="54AAE771" w14:textId="77777777" w:rsidTr="00F538CC">
        <w:tc>
          <w:tcPr>
            <w:tcW w:w="3261" w:type="dxa"/>
            <w:shd w:val="clear" w:color="auto" w:fill="F4F4F4"/>
            <w:tcMar>
              <w:top w:w="60" w:type="dxa"/>
              <w:left w:w="150" w:type="dxa"/>
              <w:bottom w:w="60" w:type="dxa"/>
              <w:right w:w="150" w:type="dxa"/>
            </w:tcMar>
            <w:hideMark/>
          </w:tcPr>
          <w:p w14:paraId="177A14C9" w14:textId="77777777" w:rsidR="00F538CC" w:rsidRPr="00F538CC" w:rsidRDefault="00F538CC" w:rsidP="00F538CC">
            <w:pPr>
              <w:rPr>
                <w:lang w:val="en-US"/>
              </w:rPr>
            </w:pPr>
            <w:r w:rsidRPr="00F538CC">
              <w:rPr>
                <w:lang w:val="en-US"/>
              </w:rPr>
              <w:t>SELECT Avg([PrecioUnidad]) AS Expr1 FROM ProductSales;</w:t>
            </w:r>
          </w:p>
        </w:tc>
        <w:tc>
          <w:tcPr>
            <w:tcW w:w="5103" w:type="dxa"/>
            <w:shd w:val="clear" w:color="auto" w:fill="F4F4F4"/>
            <w:tcMar>
              <w:top w:w="60" w:type="dxa"/>
              <w:left w:w="150" w:type="dxa"/>
              <w:bottom w:w="60" w:type="dxa"/>
              <w:right w:w="150" w:type="dxa"/>
            </w:tcMar>
            <w:hideMark/>
          </w:tcPr>
          <w:p w14:paraId="417C3285" w14:textId="77777777" w:rsidR="00F538CC" w:rsidRPr="00F538CC" w:rsidRDefault="00F538CC" w:rsidP="00F538CC">
            <w:r w:rsidRPr="00F538CC">
              <w:t>Devuelve el promedio de todos los valores del campo "PrecioUnidad" de la tabla "Ventas de productos" y se muestra en la columna Expr1.</w:t>
            </w:r>
          </w:p>
        </w:tc>
      </w:tr>
      <w:tr w:rsidR="00F538CC" w:rsidRPr="00F538CC" w14:paraId="2A0A6963" w14:textId="77777777" w:rsidTr="00F538CC">
        <w:tc>
          <w:tcPr>
            <w:tcW w:w="3261" w:type="dxa"/>
            <w:shd w:val="clear" w:color="auto" w:fill="F4F4F4"/>
            <w:tcMar>
              <w:top w:w="60" w:type="dxa"/>
              <w:left w:w="150" w:type="dxa"/>
              <w:bottom w:w="60" w:type="dxa"/>
              <w:right w:w="150" w:type="dxa"/>
            </w:tcMar>
            <w:hideMark/>
          </w:tcPr>
          <w:p w14:paraId="3B7DACB3" w14:textId="77777777" w:rsidR="00F538CC" w:rsidRPr="00F538CC" w:rsidRDefault="00F538CC" w:rsidP="00F538CC">
            <w:pPr>
              <w:rPr>
                <w:lang w:val="en-US"/>
              </w:rPr>
            </w:pPr>
            <w:r w:rsidRPr="00F538CC">
              <w:rPr>
                <w:lang w:val="en-US"/>
              </w:rPr>
              <w:t>SELECT Avg([SalePrice]) AS AvgSalePrice, Avg([Discount]) AS AvgDiscount FROM ProductSales;</w:t>
            </w:r>
          </w:p>
        </w:tc>
        <w:tc>
          <w:tcPr>
            <w:tcW w:w="5103" w:type="dxa"/>
            <w:shd w:val="clear" w:color="auto" w:fill="F4F4F4"/>
            <w:tcMar>
              <w:top w:w="60" w:type="dxa"/>
              <w:left w:w="150" w:type="dxa"/>
              <w:bottom w:w="60" w:type="dxa"/>
              <w:right w:w="150" w:type="dxa"/>
            </w:tcMar>
            <w:hideMark/>
          </w:tcPr>
          <w:p w14:paraId="5F570FEA" w14:textId="77777777" w:rsidR="00F538CC" w:rsidRPr="00F538CC" w:rsidRDefault="00F538CC" w:rsidP="00F538CC">
            <w:r w:rsidRPr="00F538CC">
              <w:t>Devuelve el promedio de los campos "PrecioVenta" y "Descuento" de la tabla ProductSales. Los resultados se muestran en las columnas "AvgSalePrice" y "AvgDiscount", respectivamente, devuelve el promedio de todos los "PrecioVenta" donde la "Cantidad" vendida es mayor de 10. Los resultados se muestran en la columna "AvgSalePrice".</w:t>
            </w:r>
          </w:p>
        </w:tc>
      </w:tr>
      <w:tr w:rsidR="00F538CC" w:rsidRPr="00F538CC" w14:paraId="4375D824" w14:textId="77777777" w:rsidTr="00F538CC">
        <w:tc>
          <w:tcPr>
            <w:tcW w:w="3261" w:type="dxa"/>
            <w:shd w:val="clear" w:color="auto" w:fill="F4F4F4"/>
            <w:tcMar>
              <w:top w:w="60" w:type="dxa"/>
              <w:left w:w="150" w:type="dxa"/>
              <w:bottom w:w="60" w:type="dxa"/>
              <w:right w:w="150" w:type="dxa"/>
            </w:tcMar>
            <w:hideMark/>
          </w:tcPr>
          <w:p w14:paraId="6C79CB96" w14:textId="77777777" w:rsidR="00F538CC" w:rsidRPr="00F538CC" w:rsidRDefault="00F538CC" w:rsidP="00F538CC">
            <w:pPr>
              <w:rPr>
                <w:lang w:val="en-US"/>
              </w:rPr>
            </w:pPr>
            <w:r w:rsidRPr="00F538CC">
              <w:rPr>
                <w:lang w:val="en-US"/>
              </w:rPr>
              <w:t>SELECT Abs(Avg([Discount])) AS AbsAverageDiscount FROM ProductSales;</w:t>
            </w:r>
          </w:p>
        </w:tc>
        <w:tc>
          <w:tcPr>
            <w:tcW w:w="5103" w:type="dxa"/>
            <w:shd w:val="clear" w:color="auto" w:fill="F4F4F4"/>
            <w:tcMar>
              <w:top w:w="60" w:type="dxa"/>
              <w:left w:w="150" w:type="dxa"/>
              <w:bottom w:w="60" w:type="dxa"/>
              <w:right w:w="150" w:type="dxa"/>
            </w:tcMar>
            <w:hideMark/>
          </w:tcPr>
          <w:p w14:paraId="1784246B" w14:textId="77777777" w:rsidR="00F538CC" w:rsidRPr="00F538CC" w:rsidRDefault="00F538CC" w:rsidP="00F538CC">
            <w:r w:rsidRPr="00F538CC">
              <w:t>Devuelve el valor absoluto del valor promedio del campo "Descuento" y se muestra en la columna "AbsAverageDiscount".</w:t>
            </w:r>
          </w:p>
        </w:tc>
      </w:tr>
    </w:tbl>
    <w:p w14:paraId="211CDCB4" w14:textId="77777777" w:rsidR="00436DA6" w:rsidRPr="00BC67AB" w:rsidRDefault="00436DA6" w:rsidP="00436DA6"/>
    <w:p w14:paraId="08974DA7" w14:textId="5E87CAB8" w:rsidR="003B7FD7" w:rsidRPr="00BC67AB" w:rsidRDefault="003B7FD7" w:rsidP="00DD3E67">
      <w:pPr>
        <w:pStyle w:val="Ttulo3"/>
      </w:pPr>
      <w:bookmarkStart w:id="32" w:name="_Toc142830260"/>
      <w:r w:rsidRPr="00BC67AB">
        <w:t>Función COUNT</w:t>
      </w:r>
      <w:bookmarkEnd w:id="32"/>
      <w:r w:rsidRPr="00BC67AB">
        <w:t xml:space="preserve"> </w:t>
      </w:r>
    </w:p>
    <w:p w14:paraId="3E8B9C64" w14:textId="77777777" w:rsidR="00C84026" w:rsidRDefault="00C84026" w:rsidP="00C84026">
      <w:r>
        <w:t>La función COUNT devuelve el número de filas de la consulta, es decir, el número de registros que cumplen una determinada condición.</w:t>
      </w:r>
    </w:p>
    <w:p w14:paraId="0CFB8AB6" w14:textId="77777777" w:rsidR="00C84026" w:rsidRDefault="00C84026" w:rsidP="00C84026"/>
    <w:p w14:paraId="29052E8D" w14:textId="77777777" w:rsidR="00C84026" w:rsidRDefault="00C84026" w:rsidP="00C84026">
      <w:r>
        <w:t>Los valores nulos no serán contabilizados.</w:t>
      </w:r>
    </w:p>
    <w:p w14:paraId="46D7A72C" w14:textId="77777777" w:rsidR="00C84026" w:rsidRDefault="00C84026" w:rsidP="00C84026"/>
    <w:p w14:paraId="5A35158E" w14:textId="77777777" w:rsidR="00C84026" w:rsidRPr="00C84026" w:rsidRDefault="00C84026" w:rsidP="00C84026">
      <w:pPr>
        <w:rPr>
          <w:lang w:val="en-US"/>
        </w:rPr>
      </w:pPr>
      <w:r w:rsidRPr="00C84026">
        <w:rPr>
          <w:lang w:val="en-US"/>
        </w:rPr>
        <w:t>Sintaxis de SQL COUNT:</w:t>
      </w:r>
    </w:p>
    <w:p w14:paraId="4188C8DE" w14:textId="77777777" w:rsidR="00C84026" w:rsidRPr="00C84026" w:rsidRDefault="00C84026" w:rsidP="00C84026">
      <w:pPr>
        <w:rPr>
          <w:lang w:val="en-US"/>
        </w:rPr>
      </w:pPr>
    </w:p>
    <w:p w14:paraId="378ED626" w14:textId="77777777" w:rsidR="00C84026" w:rsidRPr="00C84026" w:rsidRDefault="00C84026" w:rsidP="00C84026">
      <w:pPr>
        <w:rPr>
          <w:lang w:val="en-US"/>
        </w:rPr>
      </w:pPr>
      <w:r w:rsidRPr="002A2E77">
        <w:rPr>
          <w:highlight w:val="lightGray"/>
          <w:lang w:val="en-US"/>
        </w:rPr>
        <w:t>SELECT COUNT(columna) FROM tabla</w:t>
      </w:r>
    </w:p>
    <w:p w14:paraId="7DBA400D" w14:textId="77777777" w:rsidR="00C84026" w:rsidRPr="00C84026" w:rsidRDefault="00C84026" w:rsidP="00C84026">
      <w:pPr>
        <w:rPr>
          <w:lang w:val="en-US"/>
        </w:rPr>
      </w:pPr>
    </w:p>
    <w:p w14:paraId="6D38212A" w14:textId="77777777" w:rsidR="00C84026" w:rsidRDefault="00C84026" w:rsidP="00C84026">
      <w:r>
        <w:t>Para obtener el número de filas de una tabla</w:t>
      </w:r>
    </w:p>
    <w:p w14:paraId="1D5D3E92" w14:textId="77777777" w:rsidR="00C84026" w:rsidRDefault="00C84026" w:rsidP="00C84026"/>
    <w:p w14:paraId="1D3639B0" w14:textId="77777777" w:rsidR="00C84026" w:rsidRDefault="00C84026" w:rsidP="00C84026">
      <w:r w:rsidRPr="00C84026">
        <w:rPr>
          <w:highlight w:val="lightGray"/>
        </w:rPr>
        <w:t>SELECT COUNT(*) FROM tabla</w:t>
      </w:r>
    </w:p>
    <w:p w14:paraId="444FD5D3" w14:textId="77777777" w:rsidR="00C84026" w:rsidRDefault="00C84026" w:rsidP="00C84026"/>
    <w:p w14:paraId="45CAE508" w14:textId="77777777" w:rsidR="00C84026" w:rsidRDefault="00C84026" w:rsidP="00C84026">
      <w:r>
        <w:t>Para obtener el número de valores distintos de la columna especificada.</w:t>
      </w:r>
    </w:p>
    <w:p w14:paraId="13C13488" w14:textId="77777777" w:rsidR="00C84026" w:rsidRDefault="00C84026" w:rsidP="00C84026"/>
    <w:p w14:paraId="760909F6" w14:textId="77777777" w:rsidR="00C84026" w:rsidRPr="00C84026" w:rsidRDefault="00C84026" w:rsidP="00C84026">
      <w:pPr>
        <w:rPr>
          <w:lang w:val="en-US"/>
        </w:rPr>
      </w:pPr>
      <w:r w:rsidRPr="00C84026">
        <w:rPr>
          <w:highlight w:val="lightGray"/>
          <w:lang w:val="en-US"/>
        </w:rPr>
        <w:t>SELECT COUNT(DISTINCT columna) FROM tabla.</w:t>
      </w:r>
    </w:p>
    <w:p w14:paraId="53D02A49" w14:textId="77777777" w:rsidR="00C84026" w:rsidRPr="00C84026" w:rsidRDefault="00C84026" w:rsidP="00C84026">
      <w:pPr>
        <w:rPr>
          <w:lang w:val="en-US"/>
        </w:rPr>
      </w:pPr>
    </w:p>
    <w:p w14:paraId="73F31F8A" w14:textId="77777777" w:rsidR="00C84026" w:rsidRDefault="00C84026" w:rsidP="00C84026">
      <w:r>
        <w:t>Ejemplos de SQL COUNT:</w:t>
      </w:r>
    </w:p>
    <w:p w14:paraId="510DD5FC" w14:textId="77777777" w:rsidR="00C84026" w:rsidRDefault="00C84026" w:rsidP="00C84026"/>
    <w:p w14:paraId="4DB27D72" w14:textId="1AD71145" w:rsidR="00436DA6" w:rsidRPr="00BC67AB" w:rsidRDefault="00C84026" w:rsidP="00C84026">
      <w:r>
        <w:t>Dada la siguiente tabla ‘pedidos’</w:t>
      </w:r>
    </w:p>
    <w:tbl>
      <w:tblPr>
        <w:tblW w:w="5220" w:type="dxa"/>
        <w:tblInd w:w="1087" w:type="dxa"/>
        <w:tblBorders>
          <w:top w:val="single" w:sz="6" w:space="0" w:color="073E77"/>
          <w:left w:val="single" w:sz="6" w:space="0" w:color="073E77"/>
          <w:bottom w:val="single" w:sz="6" w:space="0" w:color="073E77"/>
          <w:right w:val="single" w:sz="6" w:space="0" w:color="073E77"/>
        </w:tblBorders>
        <w:tblCellMar>
          <w:top w:w="15" w:type="dxa"/>
          <w:left w:w="15" w:type="dxa"/>
          <w:bottom w:w="15" w:type="dxa"/>
          <w:right w:w="15" w:type="dxa"/>
        </w:tblCellMar>
        <w:tblLook w:val="04A0" w:firstRow="1" w:lastRow="0" w:firstColumn="1" w:lastColumn="0" w:noHBand="0" w:noVBand="1"/>
      </w:tblPr>
      <w:tblGrid>
        <w:gridCol w:w="709"/>
        <w:gridCol w:w="1276"/>
        <w:gridCol w:w="1817"/>
        <w:gridCol w:w="1418"/>
      </w:tblGrid>
      <w:tr w:rsidR="00782906" w:rsidRPr="00782906" w14:paraId="68001BB3" w14:textId="77777777" w:rsidTr="00782906">
        <w:tc>
          <w:tcPr>
            <w:tcW w:w="709" w:type="dxa"/>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15ED1984" w14:textId="77777777" w:rsidR="00782906" w:rsidRPr="00782906" w:rsidRDefault="00782906" w:rsidP="00782906">
            <w:pPr>
              <w:rPr>
                <w:b/>
                <w:bCs/>
              </w:rPr>
            </w:pPr>
            <w:r w:rsidRPr="00782906">
              <w:rPr>
                <w:b/>
                <w:bCs/>
              </w:rPr>
              <w:t>id</w:t>
            </w:r>
          </w:p>
        </w:tc>
        <w:tc>
          <w:tcPr>
            <w:tcW w:w="1276" w:type="dxa"/>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43F889C3" w14:textId="77777777" w:rsidR="00782906" w:rsidRPr="00782906" w:rsidRDefault="00782906" w:rsidP="00782906">
            <w:pPr>
              <w:rPr>
                <w:b/>
                <w:bCs/>
              </w:rPr>
            </w:pPr>
            <w:r w:rsidRPr="00782906">
              <w:rPr>
                <w:b/>
                <w:bCs/>
              </w:rPr>
              <w:t>pedido</w:t>
            </w:r>
          </w:p>
        </w:tc>
        <w:tc>
          <w:tcPr>
            <w:tcW w:w="1817" w:type="dxa"/>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30C9C925" w14:textId="77777777" w:rsidR="00782906" w:rsidRPr="00782906" w:rsidRDefault="00782906" w:rsidP="00782906">
            <w:pPr>
              <w:rPr>
                <w:b/>
                <w:bCs/>
              </w:rPr>
            </w:pPr>
            <w:r w:rsidRPr="00782906">
              <w:rPr>
                <w:b/>
                <w:bCs/>
              </w:rPr>
              <w:t>cliente</w:t>
            </w:r>
          </w:p>
        </w:tc>
        <w:tc>
          <w:tcPr>
            <w:tcW w:w="1418" w:type="dxa"/>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483658F9" w14:textId="77777777" w:rsidR="00782906" w:rsidRPr="00782906" w:rsidRDefault="00782906" w:rsidP="00782906">
            <w:pPr>
              <w:rPr>
                <w:b/>
                <w:bCs/>
              </w:rPr>
            </w:pPr>
            <w:r w:rsidRPr="00782906">
              <w:rPr>
                <w:b/>
                <w:bCs/>
              </w:rPr>
              <w:t>precio</w:t>
            </w:r>
          </w:p>
        </w:tc>
      </w:tr>
      <w:tr w:rsidR="00782906" w:rsidRPr="00782906" w14:paraId="772C8598" w14:textId="77777777" w:rsidTr="00782906">
        <w:tc>
          <w:tcPr>
            <w:tcW w:w="709"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7339AA9" w14:textId="77777777" w:rsidR="00782906" w:rsidRPr="00782906" w:rsidRDefault="00782906" w:rsidP="00782906">
            <w:r w:rsidRPr="00782906">
              <w:t>1</w:t>
            </w:r>
          </w:p>
        </w:tc>
        <w:tc>
          <w:tcPr>
            <w:tcW w:w="1276"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1C1302B" w14:textId="77777777" w:rsidR="00782906" w:rsidRPr="00782906" w:rsidRDefault="00782906" w:rsidP="00782906">
            <w:r w:rsidRPr="00782906">
              <w:t>p1</w:t>
            </w:r>
          </w:p>
        </w:tc>
        <w:tc>
          <w:tcPr>
            <w:tcW w:w="1817"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2B61B53E" w14:textId="77777777" w:rsidR="00782906" w:rsidRPr="00782906" w:rsidRDefault="00782906" w:rsidP="00782906">
            <w:r w:rsidRPr="00782906">
              <w:t>RUIZ</w:t>
            </w:r>
          </w:p>
        </w:tc>
        <w:tc>
          <w:tcPr>
            <w:tcW w:w="1418"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E72DA46" w14:textId="77777777" w:rsidR="00782906" w:rsidRPr="00782906" w:rsidRDefault="00782906" w:rsidP="00782906">
            <w:r w:rsidRPr="00782906">
              <w:t>100</w:t>
            </w:r>
          </w:p>
        </w:tc>
      </w:tr>
      <w:tr w:rsidR="00782906" w:rsidRPr="00782906" w14:paraId="637A8FD6" w14:textId="77777777" w:rsidTr="00782906">
        <w:tc>
          <w:tcPr>
            <w:tcW w:w="709"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20E1414" w14:textId="77777777" w:rsidR="00782906" w:rsidRPr="00782906" w:rsidRDefault="00782906" w:rsidP="00782906">
            <w:r w:rsidRPr="00782906">
              <w:t>2</w:t>
            </w:r>
          </w:p>
        </w:tc>
        <w:tc>
          <w:tcPr>
            <w:tcW w:w="1276"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125007B" w14:textId="77777777" w:rsidR="00782906" w:rsidRPr="00782906" w:rsidRDefault="00782906" w:rsidP="00782906">
            <w:r w:rsidRPr="00782906">
              <w:t>p2</w:t>
            </w:r>
          </w:p>
        </w:tc>
        <w:tc>
          <w:tcPr>
            <w:tcW w:w="1817"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339057E3" w14:textId="77777777" w:rsidR="00782906" w:rsidRPr="00782906" w:rsidRDefault="00782906" w:rsidP="00782906">
            <w:r w:rsidRPr="00782906">
              <w:t>PEREZ</w:t>
            </w:r>
          </w:p>
        </w:tc>
        <w:tc>
          <w:tcPr>
            <w:tcW w:w="1418"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3886AEB" w14:textId="77777777" w:rsidR="00782906" w:rsidRPr="00782906" w:rsidRDefault="00782906" w:rsidP="00782906">
            <w:r w:rsidRPr="00782906">
              <w:t>300</w:t>
            </w:r>
          </w:p>
        </w:tc>
      </w:tr>
      <w:tr w:rsidR="00782906" w:rsidRPr="00782906" w14:paraId="04AF0315" w14:textId="77777777" w:rsidTr="00782906">
        <w:tc>
          <w:tcPr>
            <w:tcW w:w="709"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FECF61B" w14:textId="77777777" w:rsidR="00782906" w:rsidRPr="00782906" w:rsidRDefault="00782906" w:rsidP="00782906">
            <w:r w:rsidRPr="00782906">
              <w:t>3</w:t>
            </w:r>
          </w:p>
        </w:tc>
        <w:tc>
          <w:tcPr>
            <w:tcW w:w="1276"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0AA6331" w14:textId="77777777" w:rsidR="00782906" w:rsidRPr="00782906" w:rsidRDefault="00782906" w:rsidP="00782906">
            <w:r w:rsidRPr="00782906">
              <w:t>p3</w:t>
            </w:r>
          </w:p>
        </w:tc>
        <w:tc>
          <w:tcPr>
            <w:tcW w:w="1817"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3AC3288" w14:textId="77777777" w:rsidR="00782906" w:rsidRPr="00782906" w:rsidRDefault="00782906" w:rsidP="00782906">
            <w:r w:rsidRPr="00782906">
              <w:t>GOMEZ</w:t>
            </w:r>
          </w:p>
        </w:tc>
        <w:tc>
          <w:tcPr>
            <w:tcW w:w="1418"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01B5C42" w14:textId="77777777" w:rsidR="00782906" w:rsidRPr="00782906" w:rsidRDefault="00782906" w:rsidP="00782906">
            <w:r w:rsidRPr="00782906">
              <w:t>250</w:t>
            </w:r>
          </w:p>
        </w:tc>
      </w:tr>
      <w:tr w:rsidR="00782906" w:rsidRPr="00782906" w14:paraId="1CC408DE" w14:textId="77777777" w:rsidTr="00782906">
        <w:tc>
          <w:tcPr>
            <w:tcW w:w="709"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915EB75" w14:textId="77777777" w:rsidR="00782906" w:rsidRPr="00782906" w:rsidRDefault="00782906" w:rsidP="00782906">
            <w:r w:rsidRPr="00782906">
              <w:t>4</w:t>
            </w:r>
          </w:p>
        </w:tc>
        <w:tc>
          <w:tcPr>
            <w:tcW w:w="1276"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8F6D57F" w14:textId="77777777" w:rsidR="00782906" w:rsidRPr="00782906" w:rsidRDefault="00782906" w:rsidP="00782906">
            <w:r w:rsidRPr="00782906">
              <w:t>p4</w:t>
            </w:r>
          </w:p>
        </w:tc>
        <w:tc>
          <w:tcPr>
            <w:tcW w:w="1817"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0695BDA" w14:textId="77777777" w:rsidR="00782906" w:rsidRPr="00782906" w:rsidRDefault="00782906" w:rsidP="00782906">
            <w:r w:rsidRPr="00782906">
              <w:t>RODRIGUEZ</w:t>
            </w:r>
          </w:p>
        </w:tc>
        <w:tc>
          <w:tcPr>
            <w:tcW w:w="1418"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4F5978E" w14:textId="77777777" w:rsidR="00782906" w:rsidRPr="00782906" w:rsidRDefault="00782906" w:rsidP="00782906">
            <w:r w:rsidRPr="00782906">
              <w:t>490</w:t>
            </w:r>
          </w:p>
        </w:tc>
      </w:tr>
      <w:tr w:rsidR="00782906" w:rsidRPr="00782906" w14:paraId="1D921463" w14:textId="77777777" w:rsidTr="00782906">
        <w:tc>
          <w:tcPr>
            <w:tcW w:w="709"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2794DDCE" w14:textId="77777777" w:rsidR="00782906" w:rsidRPr="00782906" w:rsidRDefault="00782906" w:rsidP="00782906">
            <w:r w:rsidRPr="00782906">
              <w:t>5</w:t>
            </w:r>
          </w:p>
        </w:tc>
        <w:tc>
          <w:tcPr>
            <w:tcW w:w="1276"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50DE14F" w14:textId="77777777" w:rsidR="00782906" w:rsidRPr="00782906" w:rsidRDefault="00782906" w:rsidP="00782906">
            <w:r w:rsidRPr="00782906">
              <w:t>p5</w:t>
            </w:r>
          </w:p>
        </w:tc>
        <w:tc>
          <w:tcPr>
            <w:tcW w:w="1817"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0895363" w14:textId="77777777" w:rsidR="00782906" w:rsidRPr="00782906" w:rsidRDefault="00782906" w:rsidP="00782906">
            <w:r w:rsidRPr="00782906">
              <w:t>LOPEZ</w:t>
            </w:r>
          </w:p>
        </w:tc>
        <w:tc>
          <w:tcPr>
            <w:tcW w:w="1418" w:type="dxa"/>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3F50E5F1" w14:textId="77777777" w:rsidR="00782906" w:rsidRPr="00782906" w:rsidRDefault="00782906" w:rsidP="00782906">
            <w:r w:rsidRPr="00782906">
              <w:t>60</w:t>
            </w:r>
          </w:p>
        </w:tc>
      </w:tr>
    </w:tbl>
    <w:p w14:paraId="308FAC71" w14:textId="77777777" w:rsidR="002A2E77" w:rsidRDefault="002A2E77" w:rsidP="001A78E6">
      <w:pPr>
        <w:rPr>
          <w:highlight w:val="lightGray"/>
        </w:rPr>
      </w:pPr>
    </w:p>
    <w:p w14:paraId="375BAD86" w14:textId="3BD33471" w:rsidR="001A78E6" w:rsidRDefault="001A78E6" w:rsidP="001A78E6">
      <w:r w:rsidRPr="001A78E6">
        <w:rPr>
          <w:highlight w:val="lightGray"/>
        </w:rPr>
        <w:t>SELECT COUNT(*) FROM pedidos</w:t>
      </w:r>
    </w:p>
    <w:p w14:paraId="531CB3E3" w14:textId="77777777" w:rsidR="001A78E6" w:rsidRDefault="001A78E6" w:rsidP="001A78E6"/>
    <w:p w14:paraId="0F2DECE0" w14:textId="77777777" w:rsidR="001A78E6" w:rsidRDefault="001A78E6" w:rsidP="001A78E6">
      <w:r>
        <w:t>Devolverá el número de filas de la tabla, es decir, 5</w:t>
      </w:r>
    </w:p>
    <w:p w14:paraId="6FE505F1" w14:textId="77777777" w:rsidR="001A78E6" w:rsidRDefault="001A78E6" w:rsidP="001A78E6"/>
    <w:p w14:paraId="4021F413" w14:textId="77777777" w:rsidR="001A78E6" w:rsidRPr="001A78E6" w:rsidRDefault="001A78E6" w:rsidP="001A78E6">
      <w:pPr>
        <w:rPr>
          <w:highlight w:val="lightGray"/>
          <w:lang w:val="en-US"/>
        </w:rPr>
      </w:pPr>
      <w:r w:rsidRPr="001A78E6">
        <w:rPr>
          <w:highlight w:val="lightGray"/>
          <w:lang w:val="en-US"/>
        </w:rPr>
        <w:t>SELECT COUNT(*) FROM pedidos</w:t>
      </w:r>
    </w:p>
    <w:p w14:paraId="719D4AC0" w14:textId="77777777" w:rsidR="001A78E6" w:rsidRPr="001A78E6" w:rsidRDefault="001A78E6" w:rsidP="001A78E6">
      <w:pPr>
        <w:rPr>
          <w:lang w:val="en-US"/>
        </w:rPr>
      </w:pPr>
      <w:r w:rsidRPr="001A78E6">
        <w:rPr>
          <w:highlight w:val="lightGray"/>
          <w:lang w:val="en-US"/>
        </w:rPr>
        <w:t>WHERE cliente = ‘RUIZ’</w:t>
      </w:r>
    </w:p>
    <w:p w14:paraId="3A499D63" w14:textId="77777777" w:rsidR="001A78E6" w:rsidRPr="001A78E6" w:rsidRDefault="001A78E6" w:rsidP="001A78E6">
      <w:pPr>
        <w:rPr>
          <w:lang w:val="en-US"/>
        </w:rPr>
      </w:pPr>
    </w:p>
    <w:p w14:paraId="3527BFB3" w14:textId="77777777" w:rsidR="001A78E6" w:rsidRDefault="001A78E6" w:rsidP="001A78E6">
      <w:r>
        <w:lastRenderedPageBreak/>
        <w:t>Devolverá el número de filas del resultado de la consulta, es decir, 1</w:t>
      </w:r>
    </w:p>
    <w:p w14:paraId="50F1FC9C" w14:textId="77777777" w:rsidR="001A78E6" w:rsidRDefault="001A78E6" w:rsidP="001A78E6"/>
    <w:p w14:paraId="6E74CA8E" w14:textId="77777777" w:rsidR="001A78E6" w:rsidRPr="001A78E6" w:rsidRDefault="001A78E6" w:rsidP="001A78E6">
      <w:pPr>
        <w:rPr>
          <w:highlight w:val="lightGray"/>
          <w:lang w:val="en-US"/>
        </w:rPr>
      </w:pPr>
      <w:r w:rsidRPr="001A78E6">
        <w:rPr>
          <w:highlight w:val="lightGray"/>
          <w:lang w:val="en-US"/>
        </w:rPr>
        <w:t>SELECT COUNT(*) FROM pedidos</w:t>
      </w:r>
    </w:p>
    <w:p w14:paraId="118B9A48" w14:textId="77777777" w:rsidR="001A78E6" w:rsidRPr="001A78E6" w:rsidRDefault="001A78E6" w:rsidP="001A78E6">
      <w:pPr>
        <w:rPr>
          <w:lang w:val="en-US"/>
        </w:rPr>
      </w:pPr>
      <w:r w:rsidRPr="001A78E6">
        <w:rPr>
          <w:highlight w:val="lightGray"/>
          <w:lang w:val="en-US"/>
        </w:rPr>
        <w:t>WHERE precio &gt; 270</w:t>
      </w:r>
    </w:p>
    <w:p w14:paraId="33AA76D4" w14:textId="77777777" w:rsidR="001A78E6" w:rsidRPr="001A78E6" w:rsidRDefault="001A78E6" w:rsidP="001A78E6">
      <w:pPr>
        <w:rPr>
          <w:lang w:val="en-US"/>
        </w:rPr>
      </w:pPr>
    </w:p>
    <w:p w14:paraId="663CC469" w14:textId="7975DD21" w:rsidR="001A78E6" w:rsidRDefault="001A78E6" w:rsidP="00436DA6">
      <w:r>
        <w:t>Devolverá el número de filas del resultado de la consulta, es decir, 2</w:t>
      </w:r>
    </w:p>
    <w:p w14:paraId="5CBD5534" w14:textId="77777777" w:rsidR="005502FA" w:rsidRPr="00BC67AB" w:rsidRDefault="005502FA" w:rsidP="00436DA6"/>
    <w:p w14:paraId="6173F4E9" w14:textId="23DFDF57" w:rsidR="002117E6" w:rsidRPr="00BC67AB" w:rsidRDefault="003B7FD7" w:rsidP="00DD3E67">
      <w:pPr>
        <w:pStyle w:val="Ttulo3"/>
      </w:pPr>
      <w:bookmarkStart w:id="33" w:name="_Toc142830261"/>
      <w:r w:rsidRPr="00BC67AB">
        <w:t>Función HAVING</w:t>
      </w:r>
      <w:bookmarkEnd w:id="33"/>
    </w:p>
    <w:p w14:paraId="7973CD13" w14:textId="77777777" w:rsidR="00B22D67" w:rsidRDefault="00B22D67" w:rsidP="00B22D67">
      <w:r>
        <w:t>La cláusula HAVING en Access especifica qué registros agrupados se muestran en una instrucción SELECT con una cláusula GROUP BY. Después de que GROUP BY combine los registros, HAVING muestra cualquier registro agrupado por la cláusula GROUP BY que satisfaga las condiciones de la cláusula HAVING.</w:t>
      </w:r>
    </w:p>
    <w:p w14:paraId="6A8F3E8C" w14:textId="77777777" w:rsidR="00B22D67" w:rsidRDefault="00B22D67" w:rsidP="00B22D67"/>
    <w:p w14:paraId="145F6963" w14:textId="77777777" w:rsidR="00B22D67" w:rsidRPr="00B22D67" w:rsidRDefault="00B22D67" w:rsidP="00B22D67">
      <w:pPr>
        <w:rPr>
          <w:highlight w:val="lightGray"/>
        </w:rPr>
      </w:pPr>
      <w:r w:rsidRPr="00B22D67">
        <w:rPr>
          <w:highlight w:val="lightGray"/>
        </w:rPr>
        <w:t>Sintaxis</w:t>
      </w:r>
    </w:p>
    <w:p w14:paraId="2B5ABD5A" w14:textId="77777777" w:rsidR="00B22D67" w:rsidRPr="00B22D67" w:rsidRDefault="00B22D67" w:rsidP="00B22D67">
      <w:pPr>
        <w:rPr>
          <w:highlight w:val="lightGray"/>
        </w:rPr>
      </w:pPr>
      <w:r w:rsidRPr="00B22D67">
        <w:rPr>
          <w:highlight w:val="lightGray"/>
        </w:rPr>
        <w:t>SELECT listadecampos</w:t>
      </w:r>
    </w:p>
    <w:p w14:paraId="531EFCFC" w14:textId="77777777" w:rsidR="00B22D67" w:rsidRPr="00B22D67" w:rsidRDefault="00B22D67" w:rsidP="00B22D67">
      <w:pPr>
        <w:rPr>
          <w:highlight w:val="lightGray"/>
        </w:rPr>
      </w:pPr>
      <w:r w:rsidRPr="00B22D67">
        <w:rPr>
          <w:highlight w:val="lightGray"/>
        </w:rPr>
        <w:t>FROM tabla</w:t>
      </w:r>
    </w:p>
    <w:p w14:paraId="66DC40D6" w14:textId="77777777" w:rsidR="00B22D67" w:rsidRPr="00B22D67" w:rsidRDefault="00B22D67" w:rsidP="00B22D67">
      <w:pPr>
        <w:rPr>
          <w:highlight w:val="lightGray"/>
        </w:rPr>
      </w:pPr>
      <w:r w:rsidRPr="00B22D67">
        <w:rPr>
          <w:highlight w:val="lightGray"/>
        </w:rPr>
        <w:t>WHERE criteriosdeselección</w:t>
      </w:r>
    </w:p>
    <w:p w14:paraId="2AB04429" w14:textId="77777777" w:rsidR="00B22D67" w:rsidRPr="00B22D67" w:rsidRDefault="00B22D67" w:rsidP="00B22D67">
      <w:pPr>
        <w:rPr>
          <w:highlight w:val="lightGray"/>
        </w:rPr>
      </w:pPr>
      <w:r w:rsidRPr="00B22D67">
        <w:rPr>
          <w:highlight w:val="lightGray"/>
        </w:rPr>
        <w:t>GROUP BY listadecamposdegrupo</w:t>
      </w:r>
    </w:p>
    <w:p w14:paraId="47339A62" w14:textId="77777777" w:rsidR="00B22D67" w:rsidRDefault="00B22D67" w:rsidP="00B22D67">
      <w:r w:rsidRPr="00B22D67">
        <w:rPr>
          <w:highlight w:val="lightGray"/>
        </w:rPr>
        <w:t>[HAVING criteriosdegrupo]</w:t>
      </w:r>
    </w:p>
    <w:p w14:paraId="21B67200" w14:textId="77777777" w:rsidR="00B22D67" w:rsidRDefault="00B22D67" w:rsidP="00B22D67"/>
    <w:p w14:paraId="53961507" w14:textId="6F404004" w:rsidR="00436DA6" w:rsidRPr="00BC67AB" w:rsidRDefault="00B22D67" w:rsidP="00B22D67">
      <w:r>
        <w:t>Una instrucción SELECT que contiene una cláusula HAVING consta de las siguientes partes:</w:t>
      </w:r>
    </w:p>
    <w:tbl>
      <w:tblPr>
        <w:tblW w:w="8364" w:type="dxa"/>
        <w:tblBorders>
          <w:top w:val="single" w:sz="6" w:space="0" w:color="CCCCCC"/>
          <w:bottom w:val="single" w:sz="6" w:space="0" w:color="CCCCCC"/>
        </w:tblBorders>
        <w:shd w:val="clear" w:color="auto" w:fill="FFFFFF"/>
        <w:tblCellMar>
          <w:left w:w="0" w:type="dxa"/>
          <w:right w:w="0" w:type="dxa"/>
        </w:tblCellMar>
        <w:tblLook w:val="04A0" w:firstRow="1" w:lastRow="0" w:firstColumn="1" w:lastColumn="0" w:noHBand="0" w:noVBand="1"/>
      </w:tblPr>
      <w:tblGrid>
        <w:gridCol w:w="2666"/>
        <w:gridCol w:w="5698"/>
      </w:tblGrid>
      <w:tr w:rsidR="00266097" w:rsidRPr="00266097" w14:paraId="72E5F7CF" w14:textId="77777777" w:rsidTr="00266097">
        <w:trPr>
          <w:tblHeader/>
        </w:trPr>
        <w:tc>
          <w:tcPr>
            <w:tcW w:w="0" w:type="auto"/>
            <w:shd w:val="clear" w:color="auto" w:fill="DADADA"/>
            <w:tcMar>
              <w:top w:w="60" w:type="dxa"/>
              <w:left w:w="150" w:type="dxa"/>
              <w:bottom w:w="60" w:type="dxa"/>
              <w:right w:w="150" w:type="dxa"/>
            </w:tcMar>
            <w:hideMark/>
          </w:tcPr>
          <w:p w14:paraId="3FBE786B" w14:textId="77777777" w:rsidR="00266097" w:rsidRPr="00266097" w:rsidRDefault="00266097" w:rsidP="00266097">
            <w:r w:rsidRPr="00266097">
              <w:rPr>
                <w:b/>
                <w:bCs/>
              </w:rPr>
              <w:t>Parte</w:t>
            </w:r>
          </w:p>
        </w:tc>
        <w:tc>
          <w:tcPr>
            <w:tcW w:w="5698" w:type="dxa"/>
            <w:shd w:val="clear" w:color="auto" w:fill="DADADA"/>
            <w:tcMar>
              <w:top w:w="60" w:type="dxa"/>
              <w:left w:w="150" w:type="dxa"/>
              <w:bottom w:w="60" w:type="dxa"/>
              <w:right w:w="150" w:type="dxa"/>
            </w:tcMar>
            <w:hideMark/>
          </w:tcPr>
          <w:p w14:paraId="091E8521" w14:textId="77777777" w:rsidR="00266097" w:rsidRPr="00266097" w:rsidRDefault="00266097" w:rsidP="00266097">
            <w:r w:rsidRPr="00266097">
              <w:rPr>
                <w:b/>
                <w:bCs/>
              </w:rPr>
              <w:t>Descripción</w:t>
            </w:r>
          </w:p>
        </w:tc>
      </w:tr>
      <w:tr w:rsidR="00266097" w:rsidRPr="00266097" w14:paraId="30AAA7A6" w14:textId="77777777" w:rsidTr="00266097">
        <w:tc>
          <w:tcPr>
            <w:tcW w:w="0" w:type="auto"/>
            <w:shd w:val="clear" w:color="auto" w:fill="F4F4F4"/>
            <w:tcMar>
              <w:top w:w="60" w:type="dxa"/>
              <w:left w:w="150" w:type="dxa"/>
              <w:bottom w:w="60" w:type="dxa"/>
              <w:right w:w="150" w:type="dxa"/>
            </w:tcMar>
            <w:hideMark/>
          </w:tcPr>
          <w:p w14:paraId="7B60C292" w14:textId="77777777" w:rsidR="00266097" w:rsidRPr="00266097" w:rsidRDefault="00266097" w:rsidP="00266097">
            <w:r w:rsidRPr="00266097">
              <w:rPr>
                <w:i/>
                <w:iCs/>
              </w:rPr>
              <w:t>listadecampos</w:t>
            </w:r>
          </w:p>
        </w:tc>
        <w:tc>
          <w:tcPr>
            <w:tcW w:w="5698" w:type="dxa"/>
            <w:shd w:val="clear" w:color="auto" w:fill="F4F4F4"/>
            <w:tcMar>
              <w:top w:w="60" w:type="dxa"/>
              <w:left w:w="150" w:type="dxa"/>
              <w:bottom w:w="60" w:type="dxa"/>
              <w:right w:w="150" w:type="dxa"/>
            </w:tcMar>
            <w:hideMark/>
          </w:tcPr>
          <w:p w14:paraId="4A155D57" w14:textId="77777777" w:rsidR="00266097" w:rsidRPr="00266097" w:rsidRDefault="00266097" w:rsidP="00266097">
            <w:r w:rsidRPr="00266097">
              <w:t xml:space="preserve">Nombre del campo o campos que se van a recuperar junto con cualquier alias de nombre de campo, funciones de agregado de SQL, predicados </w:t>
            </w:r>
            <w:r w:rsidRPr="00266097">
              <w:lastRenderedPageBreak/>
              <w:t>de selección (ALL, DISTINCT, DISTINCTROW o TOP) u otras opciones de la instrucción SELECT.</w:t>
            </w:r>
          </w:p>
        </w:tc>
      </w:tr>
      <w:tr w:rsidR="00266097" w:rsidRPr="00266097" w14:paraId="471D9CD9" w14:textId="77777777" w:rsidTr="00266097">
        <w:tc>
          <w:tcPr>
            <w:tcW w:w="0" w:type="auto"/>
            <w:shd w:val="clear" w:color="auto" w:fill="F4F4F4"/>
            <w:tcMar>
              <w:top w:w="60" w:type="dxa"/>
              <w:left w:w="150" w:type="dxa"/>
              <w:bottom w:w="60" w:type="dxa"/>
              <w:right w:w="150" w:type="dxa"/>
            </w:tcMar>
            <w:hideMark/>
          </w:tcPr>
          <w:p w14:paraId="1DEE6B5D" w14:textId="77777777" w:rsidR="00266097" w:rsidRPr="00266097" w:rsidRDefault="00266097" w:rsidP="00266097">
            <w:r w:rsidRPr="00266097">
              <w:rPr>
                <w:i/>
                <w:iCs/>
              </w:rPr>
              <w:t>tabla</w:t>
            </w:r>
          </w:p>
        </w:tc>
        <w:tc>
          <w:tcPr>
            <w:tcW w:w="5698" w:type="dxa"/>
            <w:shd w:val="clear" w:color="auto" w:fill="F4F4F4"/>
            <w:tcMar>
              <w:top w:w="60" w:type="dxa"/>
              <w:left w:w="150" w:type="dxa"/>
              <w:bottom w:w="60" w:type="dxa"/>
              <w:right w:w="150" w:type="dxa"/>
            </w:tcMar>
            <w:hideMark/>
          </w:tcPr>
          <w:p w14:paraId="5E99A361" w14:textId="77777777" w:rsidR="00266097" w:rsidRPr="00266097" w:rsidRDefault="00266097" w:rsidP="00266097">
            <w:r w:rsidRPr="00266097">
              <w:t>Nombre de la tabla de la cual se recuperan los registros.</w:t>
            </w:r>
          </w:p>
        </w:tc>
      </w:tr>
      <w:tr w:rsidR="00266097" w:rsidRPr="00266097" w14:paraId="42A4757E" w14:textId="77777777" w:rsidTr="00266097">
        <w:tc>
          <w:tcPr>
            <w:tcW w:w="0" w:type="auto"/>
            <w:shd w:val="clear" w:color="auto" w:fill="F4F4F4"/>
            <w:tcMar>
              <w:top w:w="60" w:type="dxa"/>
              <w:left w:w="150" w:type="dxa"/>
              <w:bottom w:w="60" w:type="dxa"/>
              <w:right w:w="150" w:type="dxa"/>
            </w:tcMar>
            <w:hideMark/>
          </w:tcPr>
          <w:p w14:paraId="56171E27" w14:textId="77777777" w:rsidR="00266097" w:rsidRPr="00266097" w:rsidRDefault="00266097" w:rsidP="00266097">
            <w:r w:rsidRPr="00266097">
              <w:rPr>
                <w:i/>
                <w:iCs/>
              </w:rPr>
              <w:t>criteriosdeselección</w:t>
            </w:r>
          </w:p>
        </w:tc>
        <w:tc>
          <w:tcPr>
            <w:tcW w:w="5698" w:type="dxa"/>
            <w:shd w:val="clear" w:color="auto" w:fill="F4F4F4"/>
            <w:tcMar>
              <w:top w:w="60" w:type="dxa"/>
              <w:left w:w="150" w:type="dxa"/>
              <w:bottom w:w="60" w:type="dxa"/>
              <w:right w:w="150" w:type="dxa"/>
            </w:tcMar>
            <w:hideMark/>
          </w:tcPr>
          <w:p w14:paraId="4FEC9888" w14:textId="77777777" w:rsidR="00266097" w:rsidRPr="00266097" w:rsidRDefault="00266097" w:rsidP="00266097">
            <w:r w:rsidRPr="00266097">
              <w:t>Criterios de selección. Si la instrucción incluye una cláusula WHERE, el motor de base de datos Microsoft Access agrupa los valores después de aplicar las condiciones WHERE a los registros.</w:t>
            </w:r>
          </w:p>
        </w:tc>
      </w:tr>
      <w:tr w:rsidR="00266097" w:rsidRPr="00266097" w14:paraId="714B19E9" w14:textId="77777777" w:rsidTr="00266097">
        <w:tc>
          <w:tcPr>
            <w:tcW w:w="0" w:type="auto"/>
            <w:shd w:val="clear" w:color="auto" w:fill="F4F4F4"/>
            <w:tcMar>
              <w:top w:w="60" w:type="dxa"/>
              <w:left w:w="150" w:type="dxa"/>
              <w:bottom w:w="60" w:type="dxa"/>
              <w:right w:w="150" w:type="dxa"/>
            </w:tcMar>
            <w:hideMark/>
          </w:tcPr>
          <w:p w14:paraId="3A3C45AE" w14:textId="77777777" w:rsidR="00266097" w:rsidRPr="00266097" w:rsidRDefault="00266097" w:rsidP="00266097">
            <w:r w:rsidRPr="00266097">
              <w:rPr>
                <w:i/>
                <w:iCs/>
              </w:rPr>
              <w:t>listadecamposdegrupo</w:t>
            </w:r>
          </w:p>
        </w:tc>
        <w:tc>
          <w:tcPr>
            <w:tcW w:w="5698" w:type="dxa"/>
            <w:shd w:val="clear" w:color="auto" w:fill="F4F4F4"/>
            <w:tcMar>
              <w:top w:w="60" w:type="dxa"/>
              <w:left w:w="150" w:type="dxa"/>
              <w:bottom w:w="60" w:type="dxa"/>
              <w:right w:w="150" w:type="dxa"/>
            </w:tcMar>
            <w:hideMark/>
          </w:tcPr>
          <w:p w14:paraId="3549F50F" w14:textId="77777777" w:rsidR="00266097" w:rsidRPr="00266097" w:rsidRDefault="00266097" w:rsidP="00266097">
            <w:r w:rsidRPr="00266097">
              <w:t>Nombres de hasta un máximo de 10 campos utilizados para agrupar registros. El orden de los nombres de campo de </w:t>
            </w:r>
            <w:r w:rsidRPr="00266097">
              <w:rPr>
                <w:i/>
                <w:iCs/>
              </w:rPr>
              <w:t>listadecamposdegrupo</w:t>
            </w:r>
            <w:r w:rsidRPr="00266097">
              <w:t> determina los niveles de agrupación desde el nivel más alto al nivel más bajo.</w:t>
            </w:r>
          </w:p>
        </w:tc>
      </w:tr>
      <w:tr w:rsidR="00266097" w:rsidRPr="00266097" w14:paraId="4BB1DDE7" w14:textId="77777777" w:rsidTr="00266097">
        <w:tc>
          <w:tcPr>
            <w:tcW w:w="0" w:type="auto"/>
            <w:shd w:val="clear" w:color="auto" w:fill="F4F4F4"/>
            <w:tcMar>
              <w:top w:w="60" w:type="dxa"/>
              <w:left w:w="150" w:type="dxa"/>
              <w:bottom w:w="60" w:type="dxa"/>
              <w:right w:w="150" w:type="dxa"/>
            </w:tcMar>
            <w:hideMark/>
          </w:tcPr>
          <w:p w14:paraId="692DFB33" w14:textId="77777777" w:rsidR="00266097" w:rsidRPr="00266097" w:rsidRDefault="00266097" w:rsidP="00266097">
            <w:r w:rsidRPr="00266097">
              <w:rPr>
                <w:i/>
                <w:iCs/>
              </w:rPr>
              <w:t>criteriosdegrupo</w:t>
            </w:r>
          </w:p>
        </w:tc>
        <w:tc>
          <w:tcPr>
            <w:tcW w:w="5698" w:type="dxa"/>
            <w:shd w:val="clear" w:color="auto" w:fill="F4F4F4"/>
            <w:tcMar>
              <w:top w:w="60" w:type="dxa"/>
              <w:left w:w="150" w:type="dxa"/>
              <w:bottom w:w="60" w:type="dxa"/>
              <w:right w:w="150" w:type="dxa"/>
            </w:tcMar>
            <w:hideMark/>
          </w:tcPr>
          <w:p w14:paraId="240AC199" w14:textId="77777777" w:rsidR="00266097" w:rsidRPr="00266097" w:rsidRDefault="00266097" w:rsidP="00266097">
            <w:r w:rsidRPr="00266097">
              <w:t>Expresión que determina los registros agrupados que se muestran.</w:t>
            </w:r>
          </w:p>
        </w:tc>
      </w:tr>
    </w:tbl>
    <w:p w14:paraId="17D49596" w14:textId="77777777" w:rsidR="00436DA6" w:rsidRPr="00BC67AB" w:rsidRDefault="00436DA6" w:rsidP="00436DA6"/>
    <w:p w14:paraId="3DFB7178" w14:textId="77777777" w:rsidR="00436DA6" w:rsidRPr="00BC67AB" w:rsidRDefault="00436DA6" w:rsidP="00436DA6"/>
    <w:p w14:paraId="588574FD" w14:textId="72DAB0D6" w:rsidR="00EB41F3" w:rsidRPr="00BC67AB" w:rsidRDefault="00EB41F3" w:rsidP="00DD3E67">
      <w:pPr>
        <w:pStyle w:val="Ttulo2"/>
      </w:pPr>
      <w:bookmarkStart w:id="34" w:name="_Toc142830262"/>
      <w:r w:rsidRPr="00BC67AB">
        <w:t>Operadores Lógicos</w:t>
      </w:r>
      <w:bookmarkEnd w:id="34"/>
    </w:p>
    <w:p w14:paraId="12E603ED" w14:textId="38BE2D40" w:rsidR="00EB41F3" w:rsidRPr="00BC67AB" w:rsidRDefault="00EB41F3" w:rsidP="00DD3E67">
      <w:pPr>
        <w:pStyle w:val="Ttulo3"/>
      </w:pPr>
      <w:bookmarkStart w:id="35" w:name="_Toc142830263"/>
      <w:r w:rsidRPr="00BC67AB">
        <w:t>Operador AND</w:t>
      </w:r>
      <w:bookmarkEnd w:id="35"/>
    </w:p>
    <w:p w14:paraId="1DE766A6" w14:textId="118B58D7" w:rsidR="008013D0" w:rsidRDefault="008013D0" w:rsidP="008013D0">
      <w:r>
        <w:t>Los operadores AND y OR se utilizan para filtrar resultados con 2 condiciones.</w:t>
      </w:r>
      <w:r>
        <w:t xml:space="preserve"> </w:t>
      </w:r>
      <w:r>
        <w:t>El operador AND mostrará los resultados cuando se cumplan las 2 condiciones.</w:t>
      </w:r>
    </w:p>
    <w:p w14:paraId="51599F4F" w14:textId="77777777" w:rsidR="008013D0" w:rsidRDefault="008013D0" w:rsidP="008013D0"/>
    <w:p w14:paraId="76416B98" w14:textId="77777777" w:rsidR="008013D0" w:rsidRDefault="008013D0" w:rsidP="008013D0">
      <w:r w:rsidRPr="00545078">
        <w:rPr>
          <w:highlight w:val="lightGray"/>
        </w:rPr>
        <w:t>Condición1 AND condición2</w:t>
      </w:r>
    </w:p>
    <w:p w14:paraId="46C99483" w14:textId="77777777" w:rsidR="008013D0" w:rsidRDefault="008013D0" w:rsidP="008013D0"/>
    <w:p w14:paraId="3E534DD1" w14:textId="77777777" w:rsidR="008013D0" w:rsidRDefault="008013D0" w:rsidP="008013D0">
      <w:r>
        <w:lastRenderedPageBreak/>
        <w:t>El operador OR mostrará los resultados cuando se cumpla alguna de las 2 condiciones.</w:t>
      </w:r>
    </w:p>
    <w:p w14:paraId="1CDD17CE" w14:textId="77777777" w:rsidR="008013D0" w:rsidRDefault="008013D0" w:rsidP="008013D0"/>
    <w:p w14:paraId="68E6FB3F" w14:textId="77777777" w:rsidR="008013D0" w:rsidRDefault="008013D0" w:rsidP="008013D0">
      <w:r w:rsidRPr="00545078">
        <w:rPr>
          <w:highlight w:val="lightGray"/>
        </w:rPr>
        <w:t>Condicion1 OR condicion2</w:t>
      </w:r>
    </w:p>
    <w:p w14:paraId="00418FAF" w14:textId="77777777" w:rsidR="008013D0" w:rsidRDefault="008013D0" w:rsidP="008013D0"/>
    <w:p w14:paraId="293056C1" w14:textId="6E31E059" w:rsidR="00436DA6" w:rsidRPr="00BC67AB" w:rsidRDefault="008013D0" w:rsidP="008013D0">
      <w:r>
        <w:t>En la tabla personas</w:t>
      </w:r>
    </w:p>
    <w:tbl>
      <w:tblPr>
        <w:tblW w:w="7588"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2424"/>
        <w:gridCol w:w="2582"/>
        <w:gridCol w:w="2582"/>
      </w:tblGrid>
      <w:tr w:rsidR="00545078" w:rsidRPr="00545078" w14:paraId="52412C66" w14:textId="77777777" w:rsidTr="00545078">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19598534" w14:textId="77777777" w:rsidR="00545078" w:rsidRPr="00545078" w:rsidRDefault="00545078" w:rsidP="00545078">
            <w:pPr>
              <w:rPr>
                <w:b/>
                <w:bCs/>
              </w:rPr>
            </w:pPr>
            <w:r w:rsidRPr="00545078">
              <w:rPr>
                <w:b/>
                <w:bCs/>
              </w:rPr>
              <w:t>nombre</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1A57D19E" w14:textId="77777777" w:rsidR="00545078" w:rsidRPr="00545078" w:rsidRDefault="00545078" w:rsidP="00545078">
            <w:pPr>
              <w:rPr>
                <w:b/>
                <w:bCs/>
              </w:rPr>
            </w:pPr>
            <w:r w:rsidRPr="00545078">
              <w:rPr>
                <w:b/>
                <w:bCs/>
              </w:rPr>
              <w:t>apellido1</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361156F1" w14:textId="77777777" w:rsidR="00545078" w:rsidRPr="00545078" w:rsidRDefault="00545078" w:rsidP="00545078">
            <w:pPr>
              <w:rPr>
                <w:b/>
                <w:bCs/>
              </w:rPr>
            </w:pPr>
            <w:r w:rsidRPr="00545078">
              <w:rPr>
                <w:b/>
                <w:bCs/>
              </w:rPr>
              <w:t>apellido2</w:t>
            </w:r>
          </w:p>
        </w:tc>
      </w:tr>
      <w:tr w:rsidR="00545078" w:rsidRPr="00545078" w14:paraId="27272D10" w14:textId="77777777" w:rsidTr="00545078">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29511E85" w14:textId="77777777" w:rsidR="00545078" w:rsidRPr="00545078" w:rsidRDefault="00545078" w:rsidP="00545078">
            <w:r w:rsidRPr="00545078">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280CA983" w14:textId="77777777" w:rsidR="00545078" w:rsidRPr="00545078" w:rsidRDefault="00545078" w:rsidP="00545078">
            <w:r w:rsidRPr="00545078">
              <w:t>PEREZ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8CFCE3A" w14:textId="77777777" w:rsidR="00545078" w:rsidRPr="00545078" w:rsidRDefault="00545078" w:rsidP="00545078">
            <w:r w:rsidRPr="00545078">
              <w:t>GOMEZ</w:t>
            </w:r>
          </w:p>
        </w:tc>
      </w:tr>
      <w:tr w:rsidR="00545078" w:rsidRPr="00545078" w14:paraId="6E520093" w14:textId="77777777" w:rsidTr="00545078">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24F875D0" w14:textId="77777777" w:rsidR="00545078" w:rsidRPr="00545078" w:rsidRDefault="00545078" w:rsidP="00545078">
            <w:r w:rsidRPr="00545078">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ACC6C79" w14:textId="77777777" w:rsidR="00545078" w:rsidRPr="00545078" w:rsidRDefault="00545078" w:rsidP="00545078">
            <w:r w:rsidRPr="00545078">
              <w:t>GARCIA</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3F6A5BD6" w14:textId="77777777" w:rsidR="00545078" w:rsidRPr="00545078" w:rsidRDefault="00545078" w:rsidP="00545078">
            <w:r w:rsidRPr="00545078">
              <w:t>BENITO</w:t>
            </w:r>
          </w:p>
        </w:tc>
      </w:tr>
      <w:tr w:rsidR="00545078" w:rsidRPr="00545078" w14:paraId="3103F6A5" w14:textId="77777777" w:rsidTr="00545078">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AECED74" w14:textId="77777777" w:rsidR="00545078" w:rsidRPr="00545078" w:rsidRDefault="00545078" w:rsidP="00545078">
            <w:r w:rsidRPr="00545078">
              <w:t>LUIS</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E5E6444" w14:textId="77777777" w:rsidR="00545078" w:rsidRPr="00545078" w:rsidRDefault="00545078" w:rsidP="00545078">
            <w:r w:rsidRPr="00545078">
              <w:t>LOPEZ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639587A" w14:textId="77777777" w:rsidR="00545078" w:rsidRPr="00545078" w:rsidRDefault="00545078" w:rsidP="00545078">
            <w:r w:rsidRPr="00545078">
              <w:t>PEREZ</w:t>
            </w:r>
          </w:p>
        </w:tc>
      </w:tr>
    </w:tbl>
    <w:p w14:paraId="5EC9C30B" w14:textId="77777777" w:rsidR="00436DA6" w:rsidRDefault="00436DA6" w:rsidP="00436DA6"/>
    <w:p w14:paraId="0641ABD9" w14:textId="77777777" w:rsidR="00323D0E" w:rsidRDefault="00323D0E" w:rsidP="00323D0E">
      <w:r>
        <w:t>La siguiente sentencia (ejemplo AND) dará el siguiente resultado:</w:t>
      </w:r>
    </w:p>
    <w:p w14:paraId="206A60AD" w14:textId="77777777" w:rsidR="00323D0E" w:rsidRDefault="00323D0E" w:rsidP="00323D0E"/>
    <w:p w14:paraId="2C0B9335" w14:textId="77777777" w:rsidR="00323D0E" w:rsidRPr="00323D0E" w:rsidRDefault="00323D0E" w:rsidP="00323D0E">
      <w:pPr>
        <w:rPr>
          <w:lang w:val="en-US"/>
        </w:rPr>
      </w:pPr>
      <w:r w:rsidRPr="00323D0E">
        <w:rPr>
          <w:lang w:val="en-US"/>
        </w:rPr>
        <w:t>SELECT * FROM personas</w:t>
      </w:r>
    </w:p>
    <w:p w14:paraId="531B213C" w14:textId="77777777" w:rsidR="00323D0E" w:rsidRPr="00323D0E" w:rsidRDefault="00323D0E" w:rsidP="00323D0E">
      <w:pPr>
        <w:rPr>
          <w:lang w:val="en-US"/>
        </w:rPr>
      </w:pPr>
      <w:r w:rsidRPr="00323D0E">
        <w:rPr>
          <w:lang w:val="en-US"/>
        </w:rPr>
        <w:t>WHERE nombre = 'ANTONIO'</w:t>
      </w:r>
    </w:p>
    <w:p w14:paraId="7B2BE91A" w14:textId="52D6D17D" w:rsidR="00545078" w:rsidRDefault="00323D0E" w:rsidP="00323D0E">
      <w:r>
        <w:t>AND apellido1 = 'GARCIA'</w:t>
      </w:r>
    </w:p>
    <w:p w14:paraId="6B4CC276" w14:textId="77777777" w:rsidR="00545078" w:rsidRDefault="00545078" w:rsidP="00436DA6"/>
    <w:tbl>
      <w:tblPr>
        <w:tblW w:w="7588"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2424"/>
        <w:gridCol w:w="2582"/>
        <w:gridCol w:w="2582"/>
      </w:tblGrid>
      <w:tr w:rsidR="00323D0E" w:rsidRPr="00323D0E" w14:paraId="041CE2AE" w14:textId="77777777" w:rsidTr="00323D0E">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4ACB9714" w14:textId="77777777" w:rsidR="00323D0E" w:rsidRPr="00323D0E" w:rsidRDefault="00323D0E" w:rsidP="00323D0E">
            <w:pPr>
              <w:rPr>
                <w:b/>
                <w:bCs/>
              </w:rPr>
            </w:pPr>
            <w:r w:rsidRPr="00323D0E">
              <w:rPr>
                <w:b/>
                <w:bCs/>
              </w:rPr>
              <w:t>nombre</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7F6FC8EE" w14:textId="77777777" w:rsidR="00323D0E" w:rsidRPr="00323D0E" w:rsidRDefault="00323D0E" w:rsidP="00323D0E">
            <w:pPr>
              <w:rPr>
                <w:b/>
                <w:bCs/>
              </w:rPr>
            </w:pPr>
            <w:r w:rsidRPr="00323D0E">
              <w:rPr>
                <w:b/>
                <w:bCs/>
              </w:rPr>
              <w:t>apellido1</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7E7C5D86" w14:textId="77777777" w:rsidR="00323D0E" w:rsidRPr="00323D0E" w:rsidRDefault="00323D0E" w:rsidP="00323D0E">
            <w:pPr>
              <w:rPr>
                <w:b/>
                <w:bCs/>
              </w:rPr>
            </w:pPr>
            <w:r w:rsidRPr="00323D0E">
              <w:rPr>
                <w:b/>
                <w:bCs/>
              </w:rPr>
              <w:t>apellido2</w:t>
            </w:r>
          </w:p>
        </w:tc>
      </w:tr>
      <w:tr w:rsidR="00323D0E" w:rsidRPr="00323D0E" w14:paraId="21ED8A07" w14:textId="77777777" w:rsidTr="00323D0E">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330F092" w14:textId="77777777" w:rsidR="00323D0E" w:rsidRPr="00323D0E" w:rsidRDefault="00323D0E" w:rsidP="00323D0E">
            <w:r w:rsidRPr="00323D0E">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789F631" w14:textId="77777777" w:rsidR="00323D0E" w:rsidRPr="00323D0E" w:rsidRDefault="00323D0E" w:rsidP="00323D0E">
            <w:r w:rsidRPr="00323D0E">
              <w:t>GARCIA</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32B697E2" w14:textId="77777777" w:rsidR="00323D0E" w:rsidRPr="00323D0E" w:rsidRDefault="00323D0E" w:rsidP="00323D0E">
            <w:r w:rsidRPr="00323D0E">
              <w:t>BENITO</w:t>
            </w:r>
          </w:p>
        </w:tc>
      </w:tr>
    </w:tbl>
    <w:p w14:paraId="767F745D" w14:textId="77777777" w:rsidR="00323D0E" w:rsidRDefault="00323D0E" w:rsidP="00436DA6"/>
    <w:p w14:paraId="2C984EFC" w14:textId="77777777" w:rsidR="00545078" w:rsidRPr="00BC67AB" w:rsidRDefault="00545078" w:rsidP="00436DA6"/>
    <w:p w14:paraId="1D3151CC" w14:textId="08A4E3A7" w:rsidR="00EB41F3" w:rsidRPr="008F2D5B" w:rsidRDefault="00EB41F3" w:rsidP="00DD3E67">
      <w:pPr>
        <w:pStyle w:val="Ttulo3"/>
      </w:pPr>
      <w:bookmarkStart w:id="36" w:name="_Toc142830264"/>
      <w:r w:rsidRPr="008F2D5B">
        <w:t>Operador OR</w:t>
      </w:r>
      <w:bookmarkEnd w:id="36"/>
      <w:r w:rsidRPr="008F2D5B">
        <w:t xml:space="preserve"> </w:t>
      </w:r>
    </w:p>
    <w:p w14:paraId="76382CAC" w14:textId="77777777" w:rsidR="00401469" w:rsidRDefault="00401469" w:rsidP="00401469">
      <w:r>
        <w:t>La siguiente sentencia (ejemplo OR) dará el siguiente resultado:</w:t>
      </w:r>
    </w:p>
    <w:p w14:paraId="6416B1AD" w14:textId="77777777" w:rsidR="00401469" w:rsidRDefault="00401469" w:rsidP="00401469"/>
    <w:p w14:paraId="55AB28F7" w14:textId="77777777" w:rsidR="00401469" w:rsidRPr="00CD18F4" w:rsidRDefault="00401469" w:rsidP="00401469">
      <w:pPr>
        <w:rPr>
          <w:highlight w:val="lightGray"/>
          <w:lang w:val="en-US"/>
        </w:rPr>
      </w:pPr>
      <w:r w:rsidRPr="00CD18F4">
        <w:rPr>
          <w:highlight w:val="lightGray"/>
          <w:lang w:val="en-US"/>
        </w:rPr>
        <w:t>SELECT * FROM personas</w:t>
      </w:r>
    </w:p>
    <w:p w14:paraId="224F73E2" w14:textId="77777777" w:rsidR="00401469" w:rsidRPr="00CD18F4" w:rsidRDefault="00401469" w:rsidP="00401469">
      <w:pPr>
        <w:rPr>
          <w:highlight w:val="lightGray"/>
          <w:lang w:val="en-US"/>
        </w:rPr>
      </w:pPr>
      <w:r w:rsidRPr="00CD18F4">
        <w:rPr>
          <w:highlight w:val="lightGray"/>
          <w:lang w:val="en-US"/>
        </w:rPr>
        <w:t>WHERE nombre = 'ANTONIO'</w:t>
      </w:r>
    </w:p>
    <w:p w14:paraId="5D1D6B02" w14:textId="77777777" w:rsidR="00401469" w:rsidRDefault="00401469" w:rsidP="00401469">
      <w:r w:rsidRPr="00CD18F4">
        <w:rPr>
          <w:highlight w:val="lightGray"/>
        </w:rPr>
        <w:lastRenderedPageBreak/>
        <w:t>OR apellido1 = 'GARCIA'</w:t>
      </w:r>
    </w:p>
    <w:p w14:paraId="4C9F179F" w14:textId="77777777" w:rsidR="00401469" w:rsidRDefault="00401469" w:rsidP="00401469"/>
    <w:tbl>
      <w:tblPr>
        <w:tblW w:w="7588"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2424"/>
        <w:gridCol w:w="2582"/>
        <w:gridCol w:w="2582"/>
      </w:tblGrid>
      <w:tr w:rsidR="00401469" w:rsidRPr="005B5646" w14:paraId="796FF100" w14:textId="77777777" w:rsidTr="007905F0">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0E5A1E2F" w14:textId="77777777" w:rsidR="00401469" w:rsidRPr="005B5646" w:rsidRDefault="00401469" w:rsidP="007905F0">
            <w:pPr>
              <w:rPr>
                <w:b/>
                <w:bCs/>
              </w:rPr>
            </w:pPr>
            <w:r w:rsidRPr="005B5646">
              <w:rPr>
                <w:b/>
                <w:bCs/>
              </w:rPr>
              <w:t>nombre</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3244A85F" w14:textId="77777777" w:rsidR="00401469" w:rsidRPr="005B5646" w:rsidRDefault="00401469" w:rsidP="007905F0">
            <w:pPr>
              <w:rPr>
                <w:b/>
                <w:bCs/>
              </w:rPr>
            </w:pPr>
            <w:r w:rsidRPr="005B5646">
              <w:rPr>
                <w:b/>
                <w:bCs/>
              </w:rPr>
              <w:t>apellido1</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0EFC204D" w14:textId="77777777" w:rsidR="00401469" w:rsidRPr="005B5646" w:rsidRDefault="00401469" w:rsidP="007905F0">
            <w:pPr>
              <w:rPr>
                <w:b/>
                <w:bCs/>
              </w:rPr>
            </w:pPr>
            <w:r w:rsidRPr="005B5646">
              <w:rPr>
                <w:b/>
                <w:bCs/>
              </w:rPr>
              <w:t>apellido2</w:t>
            </w:r>
          </w:p>
        </w:tc>
      </w:tr>
      <w:tr w:rsidR="00401469" w:rsidRPr="005B5646" w14:paraId="26E35BC9" w14:textId="77777777" w:rsidTr="007905F0">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67D94B2" w14:textId="77777777" w:rsidR="00401469" w:rsidRPr="005B5646" w:rsidRDefault="00401469" w:rsidP="007905F0">
            <w:r w:rsidRPr="005B5646">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2ABE48B5" w14:textId="77777777" w:rsidR="00401469" w:rsidRPr="005B5646" w:rsidRDefault="00401469" w:rsidP="007905F0">
            <w:r w:rsidRPr="005B5646">
              <w:t>PEREZ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0F80BA3" w14:textId="77777777" w:rsidR="00401469" w:rsidRPr="005B5646" w:rsidRDefault="00401469" w:rsidP="007905F0">
            <w:r w:rsidRPr="005B5646">
              <w:t>GOMEZ</w:t>
            </w:r>
          </w:p>
        </w:tc>
      </w:tr>
      <w:tr w:rsidR="00401469" w:rsidRPr="005B5646" w14:paraId="6C06FB01" w14:textId="77777777" w:rsidTr="007905F0">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B44F340" w14:textId="77777777" w:rsidR="00401469" w:rsidRPr="005B5646" w:rsidRDefault="00401469" w:rsidP="007905F0">
            <w:r w:rsidRPr="005B5646">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F34D829" w14:textId="77777777" w:rsidR="00401469" w:rsidRPr="005B5646" w:rsidRDefault="00401469" w:rsidP="007905F0">
            <w:r w:rsidRPr="005B5646">
              <w:t>GARCIA</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95564C0" w14:textId="77777777" w:rsidR="00401469" w:rsidRPr="005B5646" w:rsidRDefault="00401469" w:rsidP="007905F0">
            <w:r w:rsidRPr="005B5646">
              <w:t>BENITO</w:t>
            </w:r>
          </w:p>
        </w:tc>
      </w:tr>
    </w:tbl>
    <w:p w14:paraId="62D84CB9" w14:textId="77777777" w:rsidR="00401469" w:rsidRDefault="00401469" w:rsidP="00401469"/>
    <w:p w14:paraId="1F043CAF" w14:textId="77777777" w:rsidR="00401469" w:rsidRDefault="00401469" w:rsidP="00401469">
      <w:r>
        <w:t>También se pueden combinar AND y OR, como el siguiente ejemplo:</w:t>
      </w:r>
    </w:p>
    <w:p w14:paraId="0098D980" w14:textId="77777777" w:rsidR="00401469" w:rsidRDefault="00401469" w:rsidP="00401469"/>
    <w:p w14:paraId="02DCA167" w14:textId="77777777" w:rsidR="00401469" w:rsidRPr="00F22D4E" w:rsidRDefault="00401469" w:rsidP="00401469">
      <w:pPr>
        <w:rPr>
          <w:highlight w:val="lightGray"/>
          <w:lang w:val="en-US"/>
        </w:rPr>
      </w:pPr>
      <w:r w:rsidRPr="00F22D4E">
        <w:rPr>
          <w:highlight w:val="lightGray"/>
          <w:lang w:val="en-US"/>
        </w:rPr>
        <w:t>SELECT * FROM personas</w:t>
      </w:r>
    </w:p>
    <w:p w14:paraId="65288BBD" w14:textId="77777777" w:rsidR="00401469" w:rsidRPr="00F22D4E" w:rsidRDefault="00401469" w:rsidP="00401469">
      <w:pPr>
        <w:rPr>
          <w:highlight w:val="lightGray"/>
          <w:lang w:val="en-US"/>
        </w:rPr>
      </w:pPr>
      <w:r w:rsidRPr="00F22D4E">
        <w:rPr>
          <w:highlight w:val="lightGray"/>
          <w:lang w:val="en-US"/>
        </w:rPr>
        <w:t>WHERE nombre = 'ANTONIO'</w:t>
      </w:r>
    </w:p>
    <w:p w14:paraId="5F85B426" w14:textId="77777777" w:rsidR="00401469" w:rsidRDefault="00401469" w:rsidP="00401469">
      <w:r w:rsidRPr="00F22D4E">
        <w:rPr>
          <w:highlight w:val="lightGray"/>
        </w:rPr>
        <w:t>AND (apellido1 = 'GARCIA' OR apellido1 = 'LOPEZ)</w:t>
      </w:r>
    </w:p>
    <w:p w14:paraId="7AA6FC7E" w14:textId="77777777" w:rsidR="00436DA6" w:rsidRPr="008F2D5B" w:rsidRDefault="00436DA6" w:rsidP="00436DA6"/>
    <w:tbl>
      <w:tblPr>
        <w:tblW w:w="7588"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2424"/>
        <w:gridCol w:w="2582"/>
        <w:gridCol w:w="2582"/>
      </w:tblGrid>
      <w:tr w:rsidR="002F589B" w:rsidRPr="009768E0" w14:paraId="787F29C3" w14:textId="77777777" w:rsidTr="007905F0">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7DDE3572" w14:textId="77777777" w:rsidR="002F589B" w:rsidRPr="009768E0" w:rsidRDefault="002F589B" w:rsidP="007905F0">
            <w:pPr>
              <w:rPr>
                <w:b/>
                <w:bCs/>
              </w:rPr>
            </w:pPr>
            <w:r w:rsidRPr="009768E0">
              <w:rPr>
                <w:b/>
                <w:bCs/>
              </w:rPr>
              <w:t>nombre</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50B55079" w14:textId="77777777" w:rsidR="002F589B" w:rsidRPr="009768E0" w:rsidRDefault="002F589B" w:rsidP="007905F0">
            <w:pPr>
              <w:rPr>
                <w:b/>
                <w:bCs/>
              </w:rPr>
            </w:pPr>
            <w:r w:rsidRPr="009768E0">
              <w:rPr>
                <w:b/>
                <w:bCs/>
              </w:rPr>
              <w:t>apellido1</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56DD07C0" w14:textId="77777777" w:rsidR="002F589B" w:rsidRPr="009768E0" w:rsidRDefault="002F589B" w:rsidP="007905F0">
            <w:pPr>
              <w:rPr>
                <w:b/>
                <w:bCs/>
              </w:rPr>
            </w:pPr>
            <w:r w:rsidRPr="009768E0">
              <w:rPr>
                <w:b/>
                <w:bCs/>
              </w:rPr>
              <w:t>apellido2</w:t>
            </w:r>
          </w:p>
        </w:tc>
      </w:tr>
      <w:tr w:rsidR="002F589B" w:rsidRPr="009768E0" w14:paraId="1605FDCF" w14:textId="77777777" w:rsidTr="007905F0">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17215F3" w14:textId="77777777" w:rsidR="002F589B" w:rsidRPr="009768E0" w:rsidRDefault="002F589B" w:rsidP="007905F0">
            <w:r w:rsidRPr="009768E0">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0C0EBB6" w14:textId="77777777" w:rsidR="002F589B" w:rsidRPr="009768E0" w:rsidRDefault="002F589B" w:rsidP="007905F0">
            <w:r w:rsidRPr="009768E0">
              <w:t>GARCIA</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41F7631" w14:textId="77777777" w:rsidR="002F589B" w:rsidRPr="009768E0" w:rsidRDefault="002F589B" w:rsidP="007905F0">
            <w:r w:rsidRPr="009768E0">
              <w:t>BENITO</w:t>
            </w:r>
          </w:p>
        </w:tc>
      </w:tr>
    </w:tbl>
    <w:p w14:paraId="1CDDD665" w14:textId="77777777" w:rsidR="00436DA6" w:rsidRPr="008F2D5B" w:rsidRDefault="00436DA6" w:rsidP="00436DA6"/>
    <w:p w14:paraId="081BC984" w14:textId="680839E2" w:rsidR="00EB41F3" w:rsidRPr="00445A66" w:rsidRDefault="00EB41F3" w:rsidP="00DD3E67">
      <w:pPr>
        <w:pStyle w:val="Ttulo3"/>
      </w:pPr>
      <w:bookmarkStart w:id="37" w:name="_Toc142830265"/>
      <w:r w:rsidRPr="00445A66">
        <w:t>Operador IN</w:t>
      </w:r>
      <w:bookmarkEnd w:id="37"/>
      <w:r w:rsidRPr="00445A66">
        <w:t xml:space="preserve"> </w:t>
      </w:r>
    </w:p>
    <w:p w14:paraId="6944113B" w14:textId="77777777" w:rsidR="00445A66" w:rsidRPr="00445A66" w:rsidRDefault="00445A66" w:rsidP="00445A66">
      <w:r w:rsidRPr="00445A66">
        <w:t>El operador IN permite seleccionar múltiples valores en una cláusula WHERE</w:t>
      </w:r>
    </w:p>
    <w:p w14:paraId="7355E52A" w14:textId="77777777" w:rsidR="00445A66" w:rsidRPr="00445A66" w:rsidRDefault="00445A66" w:rsidP="00445A66"/>
    <w:p w14:paraId="41456934" w14:textId="77777777" w:rsidR="00445A66" w:rsidRPr="00445A66" w:rsidRDefault="00445A66" w:rsidP="00445A66">
      <w:pPr>
        <w:rPr>
          <w:lang w:val="en-US"/>
        </w:rPr>
      </w:pPr>
      <w:r w:rsidRPr="00445A66">
        <w:rPr>
          <w:lang w:val="en-US"/>
        </w:rPr>
        <w:t>Sintaxis SQL IN</w:t>
      </w:r>
    </w:p>
    <w:p w14:paraId="1EE1CDEE" w14:textId="77777777" w:rsidR="00445A66" w:rsidRPr="00445A66" w:rsidRDefault="00445A66" w:rsidP="00445A66">
      <w:pPr>
        <w:rPr>
          <w:lang w:val="en-US"/>
        </w:rPr>
      </w:pPr>
    </w:p>
    <w:p w14:paraId="57A5D55D" w14:textId="77777777" w:rsidR="00445A66" w:rsidRPr="00445A66" w:rsidRDefault="00445A66" w:rsidP="00445A66">
      <w:pPr>
        <w:rPr>
          <w:highlight w:val="lightGray"/>
          <w:lang w:val="en-US"/>
        </w:rPr>
      </w:pPr>
      <w:r w:rsidRPr="00445A66">
        <w:rPr>
          <w:highlight w:val="lightGray"/>
          <w:lang w:val="en-US"/>
        </w:rPr>
        <w:t>SELECT columna</w:t>
      </w:r>
    </w:p>
    <w:p w14:paraId="0FF72994" w14:textId="77777777" w:rsidR="00445A66" w:rsidRPr="00445A66" w:rsidRDefault="00445A66" w:rsidP="00445A66">
      <w:pPr>
        <w:rPr>
          <w:highlight w:val="lightGray"/>
          <w:lang w:val="en-US"/>
        </w:rPr>
      </w:pPr>
      <w:r w:rsidRPr="00445A66">
        <w:rPr>
          <w:highlight w:val="lightGray"/>
          <w:lang w:val="en-US"/>
        </w:rPr>
        <w:t>FROM tabla</w:t>
      </w:r>
    </w:p>
    <w:p w14:paraId="1802CF9C" w14:textId="77777777" w:rsidR="00445A66" w:rsidRPr="00445A66" w:rsidRDefault="00445A66" w:rsidP="00445A66">
      <w:pPr>
        <w:rPr>
          <w:highlight w:val="lightGray"/>
        </w:rPr>
      </w:pPr>
      <w:r w:rsidRPr="00445A66">
        <w:rPr>
          <w:highlight w:val="lightGray"/>
        </w:rPr>
        <w:t>WHERE columna</w:t>
      </w:r>
    </w:p>
    <w:p w14:paraId="3EE35A08" w14:textId="77777777" w:rsidR="00445A66" w:rsidRPr="00445A66" w:rsidRDefault="00445A66" w:rsidP="00445A66">
      <w:r w:rsidRPr="00445A66">
        <w:rPr>
          <w:highlight w:val="lightGray"/>
        </w:rPr>
        <w:t>IN (valor1, valor2, valor3, .)</w:t>
      </w:r>
    </w:p>
    <w:p w14:paraId="3301ADE3" w14:textId="77777777" w:rsidR="00445A66" w:rsidRPr="00445A66" w:rsidRDefault="00445A66" w:rsidP="00445A66"/>
    <w:p w14:paraId="6278B428" w14:textId="77777777" w:rsidR="00445A66" w:rsidRPr="00445A66" w:rsidRDefault="00445A66" w:rsidP="00445A66">
      <w:r w:rsidRPr="00445A66">
        <w:t>Ejemplo SQL IN</w:t>
      </w:r>
    </w:p>
    <w:p w14:paraId="4BA44270" w14:textId="77777777" w:rsidR="00445A66" w:rsidRPr="00445A66" w:rsidRDefault="00445A66" w:rsidP="00445A66"/>
    <w:p w14:paraId="0AC87E1A" w14:textId="7795AFB5" w:rsidR="00436DA6" w:rsidRPr="00445A66" w:rsidRDefault="00445A66" w:rsidP="00445A66">
      <w:r w:rsidRPr="00445A66">
        <w:t>Dada la siguiente tabla 'personas'</w:t>
      </w:r>
    </w:p>
    <w:tbl>
      <w:tblPr>
        <w:tblW w:w="6709"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2028"/>
        <w:gridCol w:w="2160"/>
        <w:gridCol w:w="2521"/>
      </w:tblGrid>
      <w:tr w:rsidR="00A73C41" w:rsidRPr="00A73C41" w14:paraId="5950F0DB" w14:textId="77777777" w:rsidTr="00A73C41">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4BFE567F" w14:textId="77777777" w:rsidR="00A73C41" w:rsidRPr="00A73C41" w:rsidRDefault="00A73C41" w:rsidP="00A73C41">
            <w:pPr>
              <w:rPr>
                <w:b/>
                <w:bCs/>
              </w:rPr>
            </w:pPr>
            <w:r w:rsidRPr="00A73C41">
              <w:rPr>
                <w:b/>
                <w:bCs/>
              </w:rPr>
              <w:t>nombre</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7749357A" w14:textId="77777777" w:rsidR="00A73C41" w:rsidRPr="00A73C41" w:rsidRDefault="00A73C41" w:rsidP="00A73C41">
            <w:pPr>
              <w:rPr>
                <w:b/>
                <w:bCs/>
              </w:rPr>
            </w:pPr>
            <w:r w:rsidRPr="00A73C41">
              <w:rPr>
                <w:b/>
                <w:bCs/>
              </w:rPr>
              <w:t>apellido1</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4E958660" w14:textId="77777777" w:rsidR="00A73C41" w:rsidRPr="00A73C41" w:rsidRDefault="00A73C41" w:rsidP="00A73C41">
            <w:pPr>
              <w:rPr>
                <w:b/>
                <w:bCs/>
              </w:rPr>
            </w:pPr>
            <w:r w:rsidRPr="00A73C41">
              <w:rPr>
                <w:b/>
                <w:bCs/>
              </w:rPr>
              <w:t>apellido2</w:t>
            </w:r>
          </w:p>
        </w:tc>
      </w:tr>
      <w:tr w:rsidR="00A73C41" w:rsidRPr="00A73C41" w14:paraId="13B88B5C" w14:textId="77777777" w:rsidTr="00A73C41">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134F58D" w14:textId="77777777" w:rsidR="00A73C41" w:rsidRPr="00A73C41" w:rsidRDefault="00A73C41" w:rsidP="00A73C41">
            <w:r w:rsidRPr="00A73C41">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37BCDC98" w14:textId="77777777" w:rsidR="00A73C41" w:rsidRPr="00A73C41" w:rsidRDefault="00A73C41" w:rsidP="00A73C41">
            <w:r w:rsidRPr="00A73C41">
              <w:t>PEREZ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36779CD" w14:textId="77777777" w:rsidR="00A73C41" w:rsidRPr="00A73C41" w:rsidRDefault="00A73C41" w:rsidP="00A73C41">
            <w:r w:rsidRPr="00A73C41">
              <w:t>GOMEZ</w:t>
            </w:r>
          </w:p>
        </w:tc>
      </w:tr>
      <w:tr w:rsidR="00A73C41" w:rsidRPr="00A73C41" w14:paraId="705964EF" w14:textId="77777777" w:rsidTr="00A73C41">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29C712C1" w14:textId="77777777" w:rsidR="00A73C41" w:rsidRPr="00A73C41" w:rsidRDefault="00A73C41" w:rsidP="00A73C41">
            <w:r w:rsidRPr="00A73C41">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52730C8" w14:textId="77777777" w:rsidR="00A73C41" w:rsidRPr="00A73C41" w:rsidRDefault="00A73C41" w:rsidP="00A73C41">
            <w:r w:rsidRPr="00A73C41">
              <w:t>GARCIA</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B874B1C" w14:textId="77777777" w:rsidR="00A73C41" w:rsidRPr="00A73C41" w:rsidRDefault="00A73C41" w:rsidP="00A73C41">
            <w:r w:rsidRPr="00A73C41">
              <w:t>RODRIGUEZ</w:t>
            </w:r>
          </w:p>
        </w:tc>
      </w:tr>
      <w:tr w:rsidR="00A73C41" w:rsidRPr="00A73C41" w14:paraId="65ABD6D1" w14:textId="77777777" w:rsidTr="00A73C41">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30821704" w14:textId="77777777" w:rsidR="00A73C41" w:rsidRPr="00A73C41" w:rsidRDefault="00A73C41" w:rsidP="00A73C41">
            <w:r w:rsidRPr="00A73C41">
              <w:t>PEDRO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9B9C767" w14:textId="77777777" w:rsidR="00A73C41" w:rsidRPr="00A73C41" w:rsidRDefault="00A73C41" w:rsidP="00A73C41">
            <w:r w:rsidRPr="00A73C41">
              <w:t>RUIZ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372370D1" w14:textId="77777777" w:rsidR="00A73C41" w:rsidRPr="00A73C41" w:rsidRDefault="00A73C41" w:rsidP="00A73C41">
            <w:r w:rsidRPr="00A73C41">
              <w:t>GONZALEZ</w:t>
            </w:r>
          </w:p>
        </w:tc>
      </w:tr>
    </w:tbl>
    <w:p w14:paraId="6688A646" w14:textId="77777777" w:rsidR="00436DA6" w:rsidRDefault="00436DA6" w:rsidP="00436DA6"/>
    <w:p w14:paraId="6F411391" w14:textId="77777777" w:rsidR="00B55490" w:rsidRDefault="00B55490" w:rsidP="00B55490">
      <w:r>
        <w:t>Queremos seleccionar a las personas cuyo apellido1 sea 'PEREZ' o 'RUIZ'</w:t>
      </w:r>
    </w:p>
    <w:p w14:paraId="2E98A554" w14:textId="77777777" w:rsidR="00B55490" w:rsidRDefault="00B55490" w:rsidP="00B55490"/>
    <w:p w14:paraId="310B408A" w14:textId="77777777" w:rsidR="00B55490" w:rsidRPr="00B55490" w:rsidRDefault="00B55490" w:rsidP="00B55490">
      <w:pPr>
        <w:rPr>
          <w:highlight w:val="lightGray"/>
          <w:lang w:val="en-US"/>
        </w:rPr>
      </w:pPr>
      <w:r w:rsidRPr="00B55490">
        <w:rPr>
          <w:highlight w:val="lightGray"/>
          <w:lang w:val="en-US"/>
        </w:rPr>
        <w:t>SELECT * FROM personas</w:t>
      </w:r>
    </w:p>
    <w:p w14:paraId="17B7AA61" w14:textId="77777777" w:rsidR="00B55490" w:rsidRPr="00B55490" w:rsidRDefault="00B55490" w:rsidP="00B55490">
      <w:pPr>
        <w:rPr>
          <w:highlight w:val="lightGray"/>
          <w:lang w:val="en-US"/>
        </w:rPr>
      </w:pPr>
      <w:r w:rsidRPr="00B55490">
        <w:rPr>
          <w:highlight w:val="lightGray"/>
          <w:lang w:val="en-US"/>
        </w:rPr>
        <w:t>WHERE apellido1</w:t>
      </w:r>
    </w:p>
    <w:p w14:paraId="39B1F75F" w14:textId="7C100036" w:rsidR="00A73C41" w:rsidRPr="00B55490" w:rsidRDefault="00B55490" w:rsidP="00B55490">
      <w:pPr>
        <w:rPr>
          <w:lang w:val="en-US"/>
        </w:rPr>
      </w:pPr>
      <w:r w:rsidRPr="00B55490">
        <w:rPr>
          <w:highlight w:val="lightGray"/>
          <w:lang w:val="en-US"/>
        </w:rPr>
        <w:t>IN ('PEREZ','RUIZ')</w:t>
      </w:r>
    </w:p>
    <w:p w14:paraId="1510388F" w14:textId="77777777" w:rsidR="00445A66" w:rsidRPr="00B55490" w:rsidRDefault="00445A66" w:rsidP="00436DA6">
      <w:pPr>
        <w:rPr>
          <w:lang w:val="en-US"/>
        </w:rPr>
      </w:pPr>
    </w:p>
    <w:tbl>
      <w:tblPr>
        <w:tblW w:w="6709"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2113"/>
        <w:gridCol w:w="2251"/>
        <w:gridCol w:w="2345"/>
      </w:tblGrid>
      <w:tr w:rsidR="00863C06" w:rsidRPr="00863C06" w14:paraId="1878DE60" w14:textId="77777777" w:rsidTr="00863C06">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748B58D4" w14:textId="77777777" w:rsidR="00863C06" w:rsidRPr="00863C06" w:rsidRDefault="00863C06" w:rsidP="00863C06">
            <w:pPr>
              <w:rPr>
                <w:b/>
                <w:bCs/>
              </w:rPr>
            </w:pPr>
            <w:r w:rsidRPr="00863C06">
              <w:rPr>
                <w:b/>
                <w:bCs/>
              </w:rPr>
              <w:t>nombre</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20DBAADD" w14:textId="77777777" w:rsidR="00863C06" w:rsidRPr="00863C06" w:rsidRDefault="00863C06" w:rsidP="00863C06">
            <w:pPr>
              <w:rPr>
                <w:b/>
                <w:bCs/>
              </w:rPr>
            </w:pPr>
            <w:r w:rsidRPr="00863C06">
              <w:rPr>
                <w:b/>
                <w:bCs/>
              </w:rPr>
              <w:t>apellido1</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26369EDA" w14:textId="77777777" w:rsidR="00863C06" w:rsidRPr="00863C06" w:rsidRDefault="00863C06" w:rsidP="00863C06">
            <w:pPr>
              <w:rPr>
                <w:b/>
                <w:bCs/>
              </w:rPr>
            </w:pPr>
            <w:r w:rsidRPr="00863C06">
              <w:rPr>
                <w:b/>
                <w:bCs/>
              </w:rPr>
              <w:t>apellido2</w:t>
            </w:r>
          </w:p>
        </w:tc>
      </w:tr>
      <w:tr w:rsidR="00863C06" w:rsidRPr="00863C06" w14:paraId="1F0EA2B0" w14:textId="77777777" w:rsidTr="00863C06">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6FF7BFCB" w14:textId="77777777" w:rsidR="00863C06" w:rsidRPr="00863C06" w:rsidRDefault="00863C06" w:rsidP="00863C06">
            <w:r w:rsidRPr="00863C06">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E85D46C" w14:textId="77777777" w:rsidR="00863C06" w:rsidRPr="00863C06" w:rsidRDefault="00863C06" w:rsidP="00863C06">
            <w:r w:rsidRPr="00863C06">
              <w:t>PEREZ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3F32E882" w14:textId="77777777" w:rsidR="00863C06" w:rsidRPr="00863C06" w:rsidRDefault="00863C06" w:rsidP="00863C06">
            <w:r w:rsidRPr="00863C06">
              <w:t>GOMEZ</w:t>
            </w:r>
          </w:p>
        </w:tc>
      </w:tr>
      <w:tr w:rsidR="00863C06" w:rsidRPr="00863C06" w14:paraId="10337941" w14:textId="77777777" w:rsidTr="00863C06">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F83FD27" w14:textId="77777777" w:rsidR="00863C06" w:rsidRPr="00863C06" w:rsidRDefault="00863C06" w:rsidP="00863C06">
            <w:r w:rsidRPr="00863C06">
              <w:t>PEDRO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5937205" w14:textId="77777777" w:rsidR="00863C06" w:rsidRPr="00863C06" w:rsidRDefault="00863C06" w:rsidP="00863C06">
            <w:r w:rsidRPr="00863C06">
              <w:t>RUIZ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48A1425" w14:textId="77777777" w:rsidR="00863C06" w:rsidRPr="00863C06" w:rsidRDefault="00863C06" w:rsidP="00863C06">
            <w:r w:rsidRPr="00863C06">
              <w:t>GONZALEZ</w:t>
            </w:r>
          </w:p>
        </w:tc>
      </w:tr>
    </w:tbl>
    <w:p w14:paraId="5323D4C5" w14:textId="77777777" w:rsidR="00445A66" w:rsidRPr="00B55490" w:rsidRDefault="00445A66" w:rsidP="00436DA6">
      <w:pPr>
        <w:rPr>
          <w:lang w:val="en-US"/>
        </w:rPr>
      </w:pPr>
    </w:p>
    <w:p w14:paraId="2D0E8E97" w14:textId="0729C21B" w:rsidR="00EB41F3" w:rsidRPr="00002A04" w:rsidRDefault="00EB41F3" w:rsidP="00DD3E67">
      <w:pPr>
        <w:pStyle w:val="Ttulo3"/>
        <w:rPr>
          <w:lang w:val="en-US"/>
        </w:rPr>
      </w:pPr>
      <w:bookmarkStart w:id="38" w:name="_Toc142830266"/>
      <w:r w:rsidRPr="00002A04">
        <w:rPr>
          <w:lang w:val="en-US"/>
        </w:rPr>
        <w:t>Operador LIKE</w:t>
      </w:r>
      <w:bookmarkEnd w:id="38"/>
      <w:r w:rsidRPr="00002A04">
        <w:rPr>
          <w:lang w:val="en-US"/>
        </w:rPr>
        <w:t xml:space="preserve"> </w:t>
      </w:r>
    </w:p>
    <w:p w14:paraId="44B763A5" w14:textId="77777777" w:rsidR="00361A8A" w:rsidRPr="00361A8A" w:rsidRDefault="00361A8A" w:rsidP="00361A8A">
      <w:r w:rsidRPr="00361A8A">
        <w:t>El SQL Like es un tipo de operador lógico que se usa para poder determinar si una cadena de caracteres específica coincide con un patrón específico. Se utiliza normalmente en una sentencia Where para buscar un patrón específico de una columna.</w:t>
      </w:r>
    </w:p>
    <w:p w14:paraId="4A768336" w14:textId="77777777" w:rsidR="00361A8A" w:rsidRPr="00361A8A" w:rsidRDefault="00361A8A" w:rsidP="00361A8A"/>
    <w:p w14:paraId="3F949964" w14:textId="77777777" w:rsidR="00361A8A" w:rsidRPr="00361A8A" w:rsidRDefault="00361A8A" w:rsidP="00361A8A">
      <w:r w:rsidRPr="00361A8A">
        <w:t xml:space="preserve">Este operador puede ser de utilidad en los casos donde necesitamos realizar un apareamiento de patrones en vez de iguales o no iguales. El SQL Like se utiliza cuando se desea devolver la fila, si una cadena de caracteres específica coincide con </w:t>
      </w:r>
      <w:r w:rsidRPr="00361A8A">
        <w:lastRenderedPageBreak/>
        <w:t>un patrón específico. El patrón puede ser una combinación de caracteres regulares al igual que caracteres de comodín (*,%, ¿, etc.).</w:t>
      </w:r>
    </w:p>
    <w:p w14:paraId="42CD64F3" w14:textId="77777777" w:rsidR="00361A8A" w:rsidRPr="00361A8A" w:rsidRDefault="00361A8A" w:rsidP="00361A8A"/>
    <w:p w14:paraId="5CA68D07" w14:textId="77777777" w:rsidR="00361A8A" w:rsidRPr="00361A8A" w:rsidRDefault="00361A8A" w:rsidP="00361A8A">
      <w:r w:rsidRPr="00361A8A">
        <w:t>Para poder devolver una fila, los caracteres normales se deben hacer coincidir exactamente con los caracteres especificados en la cadena de caracteres. Los caracteres comodín pueden combinarse con partes arbitrarias de la cadena de caracteres.</w:t>
      </w:r>
    </w:p>
    <w:p w14:paraId="7C7D1BB5" w14:textId="77777777" w:rsidR="00361A8A" w:rsidRPr="00361A8A" w:rsidRDefault="00361A8A" w:rsidP="00361A8A"/>
    <w:p w14:paraId="669CEA9C" w14:textId="77777777" w:rsidR="00361A8A" w:rsidRPr="00361A8A" w:rsidRDefault="00361A8A" w:rsidP="00361A8A">
      <w:r w:rsidRPr="00361A8A">
        <w:t>Utilicemos la base de datos del ejemplo AdventureWorks y veamos algunos de los operadores SQL Like diferentes “%” y “_”. Comodines</w:t>
      </w:r>
    </w:p>
    <w:p w14:paraId="2CE14641" w14:textId="77777777" w:rsidR="00361A8A" w:rsidRPr="00361A8A" w:rsidRDefault="00361A8A" w:rsidP="00361A8A"/>
    <w:p w14:paraId="5950EE73" w14:textId="77777777" w:rsidR="00361A8A" w:rsidRPr="00361A8A" w:rsidRDefault="00361A8A" w:rsidP="00361A8A">
      <w:r w:rsidRPr="00361A8A">
        <w:t>Uso del carácter comodín % (representa cero, uno o varios caracteres)</w:t>
      </w:r>
    </w:p>
    <w:p w14:paraId="10D88C85" w14:textId="77777777" w:rsidR="00361A8A" w:rsidRPr="00361A8A" w:rsidRDefault="00361A8A" w:rsidP="00361A8A">
      <w:r w:rsidRPr="00361A8A">
        <w:t>La siguiente consulta retorna todos los números de teléfono cuyo código de área “415” en la tabla “PersonPhone”:</w:t>
      </w:r>
    </w:p>
    <w:p w14:paraId="5E937C84" w14:textId="77777777" w:rsidR="00361A8A" w:rsidRPr="00361A8A" w:rsidRDefault="00361A8A" w:rsidP="00361A8A"/>
    <w:p w14:paraId="5B1CC89D" w14:textId="77777777" w:rsidR="00361A8A" w:rsidRPr="00361A8A" w:rsidRDefault="00361A8A" w:rsidP="00361A8A">
      <w:pPr>
        <w:rPr>
          <w:highlight w:val="lightGray"/>
          <w:lang w:val="en-US"/>
        </w:rPr>
      </w:pPr>
      <w:r w:rsidRPr="00361A8A">
        <w:rPr>
          <w:highlight w:val="lightGray"/>
          <w:lang w:val="en-US"/>
        </w:rPr>
        <w:t xml:space="preserve">SELECT p.FirstName, p.LastName, ph.PhoneNumber  </w:t>
      </w:r>
    </w:p>
    <w:p w14:paraId="7A49281E" w14:textId="77777777" w:rsidR="00361A8A" w:rsidRPr="00361A8A" w:rsidRDefault="00361A8A" w:rsidP="00361A8A">
      <w:pPr>
        <w:rPr>
          <w:highlight w:val="lightGray"/>
          <w:lang w:val="en-US"/>
        </w:rPr>
      </w:pPr>
      <w:r w:rsidRPr="00361A8A">
        <w:rPr>
          <w:highlight w:val="lightGray"/>
          <w:lang w:val="en-US"/>
        </w:rPr>
        <w:t xml:space="preserve">FROM Person.PersonPhone AS ph  </w:t>
      </w:r>
    </w:p>
    <w:p w14:paraId="6394F51E" w14:textId="77777777" w:rsidR="00361A8A" w:rsidRPr="00361A8A" w:rsidRDefault="00361A8A" w:rsidP="00361A8A">
      <w:pPr>
        <w:rPr>
          <w:highlight w:val="lightGray"/>
          <w:lang w:val="en-US"/>
        </w:rPr>
      </w:pPr>
      <w:r w:rsidRPr="00361A8A">
        <w:rPr>
          <w:highlight w:val="lightGray"/>
          <w:lang w:val="en-US"/>
        </w:rPr>
        <w:t xml:space="preserve">INNER JOIN Person.Person AS p  </w:t>
      </w:r>
    </w:p>
    <w:p w14:paraId="648C613A" w14:textId="77777777" w:rsidR="00361A8A" w:rsidRPr="00361A8A" w:rsidRDefault="00361A8A" w:rsidP="00361A8A">
      <w:pPr>
        <w:rPr>
          <w:highlight w:val="lightGray"/>
          <w:lang w:val="en-US"/>
        </w:rPr>
      </w:pPr>
      <w:r w:rsidRPr="00361A8A">
        <w:rPr>
          <w:highlight w:val="lightGray"/>
          <w:lang w:val="en-US"/>
        </w:rPr>
        <w:t xml:space="preserve">ON ph.BusinessEntityID = p.BusinessEntityID  </w:t>
      </w:r>
    </w:p>
    <w:p w14:paraId="787AEC65" w14:textId="77777777" w:rsidR="00361A8A" w:rsidRPr="00361A8A" w:rsidRDefault="00361A8A" w:rsidP="00361A8A">
      <w:pPr>
        <w:rPr>
          <w:highlight w:val="lightGray"/>
          <w:lang w:val="en-US"/>
        </w:rPr>
      </w:pPr>
      <w:r w:rsidRPr="00361A8A">
        <w:rPr>
          <w:highlight w:val="lightGray"/>
          <w:lang w:val="en-US"/>
        </w:rPr>
        <w:t xml:space="preserve">WHERE ph.PhoneNumber LIKE '415%'  </w:t>
      </w:r>
    </w:p>
    <w:p w14:paraId="1ECBE856" w14:textId="77777777" w:rsidR="00361A8A" w:rsidRPr="00361A8A" w:rsidRDefault="00361A8A" w:rsidP="00361A8A">
      <w:pPr>
        <w:rPr>
          <w:highlight w:val="lightGray"/>
        </w:rPr>
      </w:pPr>
      <w:r w:rsidRPr="00361A8A">
        <w:rPr>
          <w:highlight w:val="lightGray"/>
        </w:rPr>
        <w:t xml:space="preserve">ORDER by p.LastName;  </w:t>
      </w:r>
    </w:p>
    <w:p w14:paraId="0F9CF8A5" w14:textId="77777777" w:rsidR="00361A8A" w:rsidRPr="00361A8A" w:rsidRDefault="00361A8A" w:rsidP="00361A8A">
      <w:r w:rsidRPr="00361A8A">
        <w:rPr>
          <w:highlight w:val="lightGray"/>
        </w:rPr>
        <w:t>GO</w:t>
      </w:r>
    </w:p>
    <w:p w14:paraId="65A42671" w14:textId="77777777" w:rsidR="00F609BF" w:rsidRDefault="00F609BF" w:rsidP="00361A8A"/>
    <w:p w14:paraId="6631DB5F" w14:textId="045901BB" w:rsidR="00436DA6" w:rsidRPr="00002A04" w:rsidRDefault="00361A8A" w:rsidP="00361A8A">
      <w:pPr>
        <w:rPr>
          <w:lang w:val="en-US"/>
        </w:rPr>
      </w:pPr>
      <w:r w:rsidRPr="00361A8A">
        <w:t xml:space="preserve">Nótese que el símbolo “415%” se especifica en la cláusula “Where”. Esto significa que SQL Server buscará el número 415 seguido de cualquier cadena de cero o más caracteres. </w:t>
      </w:r>
      <w:r w:rsidRPr="00361A8A">
        <w:rPr>
          <w:lang w:val="en-US"/>
        </w:rPr>
        <w:t>Aquí está el conjunto de resultados:</w:t>
      </w:r>
    </w:p>
    <w:p w14:paraId="6AD8360E" w14:textId="77777777" w:rsidR="00436DA6" w:rsidRPr="00002A04" w:rsidRDefault="00436DA6" w:rsidP="00436DA6">
      <w:pPr>
        <w:rPr>
          <w:lang w:val="en-US"/>
        </w:rPr>
      </w:pPr>
    </w:p>
    <w:p w14:paraId="73DD5C7A" w14:textId="77777777" w:rsidR="00436DA6" w:rsidRDefault="00436DA6" w:rsidP="00436DA6">
      <w:pPr>
        <w:rPr>
          <w:lang w:val="en-US"/>
        </w:rPr>
      </w:pPr>
    </w:p>
    <w:p w14:paraId="3C692EEB" w14:textId="77777777" w:rsidR="00F609BF" w:rsidRDefault="00F609BF" w:rsidP="00436DA6">
      <w:pPr>
        <w:rPr>
          <w:lang w:val="en-US"/>
        </w:rPr>
      </w:pPr>
    </w:p>
    <w:p w14:paraId="0462E264" w14:textId="0B23EBB5" w:rsidR="00F609BF" w:rsidRDefault="00F609BF" w:rsidP="00436DA6">
      <w:pPr>
        <w:rPr>
          <w:lang w:val="en-US"/>
        </w:rPr>
      </w:pPr>
      <w:r>
        <w:rPr>
          <w:noProof/>
          <w:lang w:val="en-US"/>
        </w:rPr>
        <w:drawing>
          <wp:anchor distT="0" distB="0" distL="114300" distR="114300" simplePos="0" relativeHeight="251672576" behindDoc="1" locked="0" layoutInCell="1" allowOverlap="1" wp14:anchorId="0E48E4D1" wp14:editId="61F2D36C">
            <wp:simplePos x="0" y="0"/>
            <wp:positionH relativeFrom="column">
              <wp:posOffset>4386</wp:posOffset>
            </wp:positionH>
            <wp:positionV relativeFrom="paragraph">
              <wp:posOffset>12124</wp:posOffset>
            </wp:positionV>
            <wp:extent cx="4762500" cy="4476750"/>
            <wp:effectExtent l="0" t="0" r="0" b="0"/>
            <wp:wrapTight wrapText="bothSides">
              <wp:wrapPolygon edited="0">
                <wp:start x="0" y="0"/>
                <wp:lineTo x="0" y="21508"/>
                <wp:lineTo x="21514" y="21508"/>
                <wp:lineTo x="21514" y="0"/>
                <wp:lineTo x="0" y="0"/>
              </wp:wrapPolygon>
            </wp:wrapTight>
            <wp:docPr id="1440850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4476750"/>
                    </a:xfrm>
                    <a:prstGeom prst="rect">
                      <a:avLst/>
                    </a:prstGeom>
                    <a:noFill/>
                  </pic:spPr>
                </pic:pic>
              </a:graphicData>
            </a:graphic>
            <wp14:sizeRelH relativeFrom="page">
              <wp14:pctWidth>0</wp14:pctWidth>
            </wp14:sizeRelH>
            <wp14:sizeRelV relativeFrom="page">
              <wp14:pctHeight>0</wp14:pctHeight>
            </wp14:sizeRelV>
          </wp:anchor>
        </w:drawing>
      </w:r>
    </w:p>
    <w:p w14:paraId="2C4E8D32" w14:textId="77777777" w:rsidR="00F609BF" w:rsidRDefault="00F609BF" w:rsidP="00436DA6">
      <w:pPr>
        <w:rPr>
          <w:lang w:val="en-US"/>
        </w:rPr>
      </w:pPr>
    </w:p>
    <w:p w14:paraId="53D89A5F" w14:textId="77777777" w:rsidR="00F609BF" w:rsidRDefault="00F609BF" w:rsidP="00436DA6">
      <w:pPr>
        <w:rPr>
          <w:lang w:val="en-US"/>
        </w:rPr>
      </w:pPr>
    </w:p>
    <w:p w14:paraId="688B1AAF" w14:textId="77777777" w:rsidR="00F609BF" w:rsidRDefault="00F609BF" w:rsidP="00436DA6">
      <w:pPr>
        <w:rPr>
          <w:lang w:val="en-US"/>
        </w:rPr>
      </w:pPr>
    </w:p>
    <w:p w14:paraId="2A524991" w14:textId="77777777" w:rsidR="00F609BF" w:rsidRDefault="00F609BF" w:rsidP="00436DA6">
      <w:pPr>
        <w:rPr>
          <w:lang w:val="en-US"/>
        </w:rPr>
      </w:pPr>
    </w:p>
    <w:p w14:paraId="11EC60CE" w14:textId="77777777" w:rsidR="00F609BF" w:rsidRDefault="00F609BF" w:rsidP="00436DA6">
      <w:pPr>
        <w:rPr>
          <w:lang w:val="en-US"/>
        </w:rPr>
      </w:pPr>
    </w:p>
    <w:p w14:paraId="4A26D44E" w14:textId="77777777" w:rsidR="00F609BF" w:rsidRDefault="00F609BF" w:rsidP="00436DA6">
      <w:pPr>
        <w:rPr>
          <w:lang w:val="en-US"/>
        </w:rPr>
      </w:pPr>
    </w:p>
    <w:p w14:paraId="50A06C1E" w14:textId="77777777" w:rsidR="00F609BF" w:rsidRDefault="00F609BF" w:rsidP="00436DA6">
      <w:pPr>
        <w:rPr>
          <w:lang w:val="en-US"/>
        </w:rPr>
      </w:pPr>
    </w:p>
    <w:p w14:paraId="0CB67E69" w14:textId="77777777" w:rsidR="00F609BF" w:rsidRDefault="00F609BF" w:rsidP="00436DA6">
      <w:pPr>
        <w:rPr>
          <w:lang w:val="en-US"/>
        </w:rPr>
      </w:pPr>
    </w:p>
    <w:p w14:paraId="39874975" w14:textId="77777777" w:rsidR="00F609BF" w:rsidRDefault="00F609BF" w:rsidP="00436DA6">
      <w:pPr>
        <w:rPr>
          <w:lang w:val="en-US"/>
        </w:rPr>
      </w:pPr>
    </w:p>
    <w:p w14:paraId="24136DAF" w14:textId="77777777" w:rsidR="00F609BF" w:rsidRDefault="00F609BF" w:rsidP="00436DA6">
      <w:pPr>
        <w:rPr>
          <w:lang w:val="en-US"/>
        </w:rPr>
      </w:pPr>
    </w:p>
    <w:p w14:paraId="1CA887A0" w14:textId="77777777" w:rsidR="00F609BF" w:rsidRDefault="00F609BF" w:rsidP="00436DA6">
      <w:pPr>
        <w:rPr>
          <w:lang w:val="en-US"/>
        </w:rPr>
      </w:pPr>
    </w:p>
    <w:p w14:paraId="362B3A26" w14:textId="77777777" w:rsidR="00F609BF" w:rsidRDefault="00F609BF" w:rsidP="00436DA6">
      <w:pPr>
        <w:rPr>
          <w:lang w:val="en-US"/>
        </w:rPr>
      </w:pPr>
    </w:p>
    <w:p w14:paraId="50A4245B" w14:textId="77777777" w:rsidR="00F609BF" w:rsidRDefault="00F609BF" w:rsidP="00436DA6">
      <w:pPr>
        <w:rPr>
          <w:lang w:val="en-US"/>
        </w:rPr>
      </w:pPr>
    </w:p>
    <w:p w14:paraId="194C2E53" w14:textId="77777777" w:rsidR="00F609BF" w:rsidRDefault="00F609BF" w:rsidP="00436DA6">
      <w:pPr>
        <w:rPr>
          <w:lang w:val="en-US"/>
        </w:rPr>
      </w:pPr>
    </w:p>
    <w:p w14:paraId="382DD149" w14:textId="77777777" w:rsidR="0032714C" w:rsidRPr="0032714C" w:rsidRDefault="0032714C" w:rsidP="0032714C">
      <w:r w:rsidRPr="0032714C">
        <w:t>El operador no lógico invierte el valor de cualquier expresión booleana. Por lo tanto, si simplemente especificamos No como con el carácter comodín “%” en la sentencia SQL Like, agrega una condición adicional y colóquela en la misma declaración anterior, de tal forma que deberíamos obtener una consulta como esta:</w:t>
      </w:r>
    </w:p>
    <w:p w14:paraId="50C2C272" w14:textId="77777777" w:rsidR="0032714C" w:rsidRPr="0032714C" w:rsidRDefault="0032714C" w:rsidP="0032714C"/>
    <w:p w14:paraId="5AAA82F4" w14:textId="77777777" w:rsidR="0032714C" w:rsidRPr="0032714C" w:rsidRDefault="0032714C" w:rsidP="0032714C">
      <w:pPr>
        <w:rPr>
          <w:highlight w:val="lightGray"/>
          <w:lang w:val="en-US"/>
        </w:rPr>
      </w:pPr>
      <w:r w:rsidRPr="0032714C">
        <w:rPr>
          <w:highlight w:val="lightGray"/>
          <w:lang w:val="en-US"/>
        </w:rPr>
        <w:t xml:space="preserve">SELECT p.FirstName, p.LastName, ph.PhoneNumber  </w:t>
      </w:r>
    </w:p>
    <w:p w14:paraId="5A6EA7ED" w14:textId="77777777" w:rsidR="0032714C" w:rsidRPr="0032714C" w:rsidRDefault="0032714C" w:rsidP="0032714C">
      <w:pPr>
        <w:rPr>
          <w:highlight w:val="lightGray"/>
          <w:lang w:val="en-US"/>
        </w:rPr>
      </w:pPr>
      <w:r w:rsidRPr="0032714C">
        <w:rPr>
          <w:highlight w:val="lightGray"/>
          <w:lang w:val="en-US"/>
        </w:rPr>
        <w:t xml:space="preserve">FROM Person.PersonPhone AS ph  </w:t>
      </w:r>
    </w:p>
    <w:p w14:paraId="622D0E68" w14:textId="77777777" w:rsidR="0032714C" w:rsidRPr="0032714C" w:rsidRDefault="0032714C" w:rsidP="0032714C">
      <w:pPr>
        <w:rPr>
          <w:highlight w:val="lightGray"/>
          <w:lang w:val="en-US"/>
        </w:rPr>
      </w:pPr>
      <w:r w:rsidRPr="0032714C">
        <w:rPr>
          <w:highlight w:val="lightGray"/>
          <w:lang w:val="en-US"/>
        </w:rPr>
        <w:t xml:space="preserve">INNER JOIN Person.Person AS p  </w:t>
      </w:r>
    </w:p>
    <w:p w14:paraId="758E876A" w14:textId="77777777" w:rsidR="0032714C" w:rsidRPr="0032714C" w:rsidRDefault="0032714C" w:rsidP="0032714C">
      <w:pPr>
        <w:rPr>
          <w:highlight w:val="lightGray"/>
          <w:lang w:val="en-US"/>
        </w:rPr>
      </w:pPr>
      <w:r w:rsidRPr="0032714C">
        <w:rPr>
          <w:highlight w:val="lightGray"/>
          <w:lang w:val="en-US"/>
        </w:rPr>
        <w:t xml:space="preserve">ON ph.BusinessEntityID = p.BusinessEntityID  </w:t>
      </w:r>
    </w:p>
    <w:p w14:paraId="77EDF354" w14:textId="77777777" w:rsidR="0032714C" w:rsidRPr="0032714C" w:rsidRDefault="0032714C" w:rsidP="0032714C">
      <w:pPr>
        <w:rPr>
          <w:highlight w:val="lightGray"/>
          <w:lang w:val="en-US"/>
        </w:rPr>
      </w:pPr>
      <w:r w:rsidRPr="0032714C">
        <w:rPr>
          <w:highlight w:val="lightGray"/>
          <w:lang w:val="en-US"/>
        </w:rPr>
        <w:t xml:space="preserve">WHERE ph.PhoneNumber NOT LIKE '415%' AND p.FirstName = 'Gail'  </w:t>
      </w:r>
    </w:p>
    <w:p w14:paraId="7E9CC73C" w14:textId="77777777" w:rsidR="0032714C" w:rsidRPr="0032714C" w:rsidRDefault="0032714C" w:rsidP="0032714C">
      <w:pPr>
        <w:rPr>
          <w:highlight w:val="lightGray"/>
        </w:rPr>
      </w:pPr>
      <w:r w:rsidRPr="0032714C">
        <w:rPr>
          <w:highlight w:val="lightGray"/>
        </w:rPr>
        <w:t xml:space="preserve">ORDER BY p.LastName;  </w:t>
      </w:r>
    </w:p>
    <w:p w14:paraId="5F945463" w14:textId="77777777" w:rsidR="0032714C" w:rsidRPr="0032714C" w:rsidRDefault="0032714C" w:rsidP="0032714C">
      <w:r w:rsidRPr="0032714C">
        <w:rPr>
          <w:highlight w:val="lightGray"/>
        </w:rPr>
        <w:t>GO</w:t>
      </w:r>
    </w:p>
    <w:p w14:paraId="5FD369E4" w14:textId="58764317" w:rsidR="00F609BF" w:rsidRPr="0032714C" w:rsidRDefault="0032714C" w:rsidP="0032714C">
      <w:r w:rsidRPr="0032714C">
        <w:lastRenderedPageBreak/>
        <w:t>En esta ocasión, la consulta devolvió todos los registros de la tabla “PersonPhone” que tienen códigos de área distintos de 415:</w:t>
      </w:r>
    </w:p>
    <w:p w14:paraId="1C380CBE" w14:textId="77777777" w:rsidR="00F609BF" w:rsidRDefault="00F609BF" w:rsidP="00436DA6"/>
    <w:p w14:paraId="1B585DA7" w14:textId="540773AA" w:rsidR="0032714C" w:rsidRDefault="000D252B" w:rsidP="00436DA6">
      <w:r>
        <w:rPr>
          <w:noProof/>
        </w:rPr>
        <w:drawing>
          <wp:anchor distT="0" distB="0" distL="114300" distR="114300" simplePos="0" relativeHeight="251673600" behindDoc="1" locked="0" layoutInCell="1" allowOverlap="1" wp14:anchorId="069572E4" wp14:editId="22055328">
            <wp:simplePos x="0" y="0"/>
            <wp:positionH relativeFrom="column">
              <wp:posOffset>4386</wp:posOffset>
            </wp:positionH>
            <wp:positionV relativeFrom="paragraph">
              <wp:posOffset>9067</wp:posOffset>
            </wp:positionV>
            <wp:extent cx="4905375" cy="4000500"/>
            <wp:effectExtent l="0" t="0" r="9525" b="0"/>
            <wp:wrapTight wrapText="bothSides">
              <wp:wrapPolygon edited="0">
                <wp:start x="0" y="0"/>
                <wp:lineTo x="0" y="21497"/>
                <wp:lineTo x="21558" y="21497"/>
                <wp:lineTo x="21558" y="0"/>
                <wp:lineTo x="0" y="0"/>
              </wp:wrapPolygon>
            </wp:wrapTight>
            <wp:docPr id="9335504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05375" cy="4000500"/>
                    </a:xfrm>
                    <a:prstGeom prst="rect">
                      <a:avLst/>
                    </a:prstGeom>
                    <a:noFill/>
                  </pic:spPr>
                </pic:pic>
              </a:graphicData>
            </a:graphic>
            <wp14:sizeRelH relativeFrom="page">
              <wp14:pctWidth>0</wp14:pctWidth>
            </wp14:sizeRelH>
            <wp14:sizeRelV relativeFrom="page">
              <wp14:pctHeight>0</wp14:pctHeight>
            </wp14:sizeRelV>
          </wp:anchor>
        </w:drawing>
      </w:r>
    </w:p>
    <w:p w14:paraId="17C4BEB3" w14:textId="77777777" w:rsidR="000D252B" w:rsidRDefault="000D252B" w:rsidP="00436DA6"/>
    <w:p w14:paraId="03D3EEE2" w14:textId="77777777" w:rsidR="000D252B" w:rsidRDefault="000D252B" w:rsidP="00436DA6"/>
    <w:p w14:paraId="6CC120AE" w14:textId="77777777" w:rsidR="000D252B" w:rsidRDefault="000D252B" w:rsidP="00436DA6"/>
    <w:p w14:paraId="1A54DE6F" w14:textId="77777777" w:rsidR="000D252B" w:rsidRDefault="000D252B" w:rsidP="00436DA6"/>
    <w:p w14:paraId="4835BF69" w14:textId="77777777" w:rsidR="000D252B" w:rsidRDefault="000D252B" w:rsidP="00436DA6"/>
    <w:p w14:paraId="11ACA6F5" w14:textId="77777777" w:rsidR="000D252B" w:rsidRDefault="000D252B" w:rsidP="00436DA6"/>
    <w:p w14:paraId="0504A02D" w14:textId="77777777" w:rsidR="000D252B" w:rsidRDefault="000D252B" w:rsidP="00436DA6"/>
    <w:p w14:paraId="0E3183EC" w14:textId="77777777" w:rsidR="000D252B" w:rsidRDefault="000D252B" w:rsidP="00436DA6"/>
    <w:p w14:paraId="1056F262" w14:textId="77777777" w:rsidR="000D252B" w:rsidRDefault="000D252B" w:rsidP="00436DA6"/>
    <w:p w14:paraId="1971951E" w14:textId="77777777" w:rsidR="000D252B" w:rsidRDefault="000D252B" w:rsidP="00436DA6"/>
    <w:p w14:paraId="01F4AD83" w14:textId="77777777" w:rsidR="000D252B" w:rsidRDefault="000D252B" w:rsidP="00436DA6"/>
    <w:p w14:paraId="00CB64AB" w14:textId="77777777" w:rsidR="000D252B" w:rsidRDefault="000D252B" w:rsidP="00436DA6"/>
    <w:p w14:paraId="0A5527E0" w14:textId="77777777" w:rsidR="000D252B" w:rsidRDefault="000D252B" w:rsidP="00436DA6"/>
    <w:p w14:paraId="06266E0A" w14:textId="77777777" w:rsidR="00B42E9A" w:rsidRDefault="00B42E9A" w:rsidP="00B42E9A">
      <w:r>
        <w:t>Además, supongamos que queremos encontrar todos los registros en los cuales un nombre contiene “ssa” en ellos. Se puede usar la siguiente consulta:</w:t>
      </w:r>
    </w:p>
    <w:p w14:paraId="0B58394C" w14:textId="77777777" w:rsidR="00B42E9A" w:rsidRDefault="00B42E9A" w:rsidP="00B42E9A"/>
    <w:p w14:paraId="529ACCE9" w14:textId="77777777" w:rsidR="00B42E9A" w:rsidRPr="00B42E9A" w:rsidRDefault="00B42E9A" w:rsidP="00B42E9A">
      <w:pPr>
        <w:rPr>
          <w:highlight w:val="lightGray"/>
        </w:rPr>
      </w:pPr>
      <w:r w:rsidRPr="00B42E9A">
        <w:rPr>
          <w:highlight w:val="lightGray"/>
        </w:rPr>
        <w:t>SELECT p.FirstName, p.LastName</w:t>
      </w:r>
    </w:p>
    <w:p w14:paraId="17B3D83F" w14:textId="77777777" w:rsidR="00B42E9A" w:rsidRPr="00B42E9A" w:rsidRDefault="00B42E9A" w:rsidP="00B42E9A">
      <w:pPr>
        <w:rPr>
          <w:highlight w:val="lightGray"/>
          <w:lang w:val="en-US"/>
        </w:rPr>
      </w:pPr>
      <w:r w:rsidRPr="00B42E9A">
        <w:rPr>
          <w:highlight w:val="lightGray"/>
          <w:lang w:val="en-US"/>
        </w:rPr>
        <w:t>FROM Person.Person AS p</w:t>
      </w:r>
    </w:p>
    <w:p w14:paraId="697B94F1" w14:textId="77777777" w:rsidR="00B42E9A" w:rsidRPr="00B42E9A" w:rsidRDefault="00B42E9A" w:rsidP="00B42E9A">
      <w:pPr>
        <w:rPr>
          <w:highlight w:val="lightGray"/>
          <w:lang w:val="en-US"/>
        </w:rPr>
      </w:pPr>
      <w:r w:rsidRPr="00B42E9A">
        <w:rPr>
          <w:highlight w:val="lightGray"/>
          <w:lang w:val="en-US"/>
        </w:rPr>
        <w:t>WHERE LastName LIKE '%ssa%'</w:t>
      </w:r>
    </w:p>
    <w:p w14:paraId="450DDA43" w14:textId="77777777" w:rsidR="00B42E9A" w:rsidRPr="00B42E9A" w:rsidRDefault="00B42E9A" w:rsidP="00B42E9A">
      <w:pPr>
        <w:rPr>
          <w:highlight w:val="lightGray"/>
        </w:rPr>
      </w:pPr>
      <w:r w:rsidRPr="00B42E9A">
        <w:rPr>
          <w:highlight w:val="lightGray"/>
        </w:rPr>
        <w:t xml:space="preserve">ORDER BY p.LastName;  </w:t>
      </w:r>
    </w:p>
    <w:p w14:paraId="3F7B07B8" w14:textId="77777777" w:rsidR="00B42E9A" w:rsidRDefault="00B42E9A" w:rsidP="00B42E9A">
      <w:r w:rsidRPr="00B42E9A">
        <w:rPr>
          <w:highlight w:val="lightGray"/>
        </w:rPr>
        <w:t>GO</w:t>
      </w:r>
    </w:p>
    <w:p w14:paraId="7BC5C622" w14:textId="77777777" w:rsidR="00B42E9A" w:rsidRDefault="00B42E9A" w:rsidP="00B42E9A"/>
    <w:p w14:paraId="6C15874D" w14:textId="6DE3ED57" w:rsidR="000D252B" w:rsidRDefault="00B42E9A" w:rsidP="00B42E9A">
      <w:r>
        <w:lastRenderedPageBreak/>
        <w:t>Tenga en cuenta que al usar ‘%’ antes y después de “ssa”, le estamos indicando a SQL Server que busque todos los registros en los que “Person.Person” tenga caracteres “ssa” y no importa qué otros caracteres estén antes y después de “ssa”:</w:t>
      </w:r>
    </w:p>
    <w:p w14:paraId="10230715" w14:textId="77777777" w:rsidR="000D252B" w:rsidRDefault="000D252B" w:rsidP="00436DA6"/>
    <w:p w14:paraId="0D2F74E7" w14:textId="3F27A045" w:rsidR="000D252B" w:rsidRDefault="00B77C41" w:rsidP="00436DA6">
      <w:r>
        <w:rPr>
          <w:noProof/>
        </w:rPr>
        <w:drawing>
          <wp:anchor distT="0" distB="0" distL="114300" distR="114300" simplePos="0" relativeHeight="251674624" behindDoc="1" locked="0" layoutInCell="1" allowOverlap="1" wp14:anchorId="151C6EE1" wp14:editId="193A0FDB">
            <wp:simplePos x="0" y="0"/>
            <wp:positionH relativeFrom="column">
              <wp:posOffset>4386</wp:posOffset>
            </wp:positionH>
            <wp:positionV relativeFrom="paragraph">
              <wp:posOffset>9924</wp:posOffset>
            </wp:positionV>
            <wp:extent cx="3238500" cy="2857500"/>
            <wp:effectExtent l="0" t="0" r="0" b="0"/>
            <wp:wrapTight wrapText="bothSides">
              <wp:wrapPolygon edited="0">
                <wp:start x="0" y="0"/>
                <wp:lineTo x="0" y="21456"/>
                <wp:lineTo x="21473" y="21456"/>
                <wp:lineTo x="21473" y="0"/>
                <wp:lineTo x="0" y="0"/>
              </wp:wrapPolygon>
            </wp:wrapTight>
            <wp:docPr id="12578492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38500" cy="2857500"/>
                    </a:xfrm>
                    <a:prstGeom prst="rect">
                      <a:avLst/>
                    </a:prstGeom>
                    <a:noFill/>
                  </pic:spPr>
                </pic:pic>
              </a:graphicData>
            </a:graphic>
            <wp14:sizeRelH relativeFrom="page">
              <wp14:pctWidth>0</wp14:pctWidth>
            </wp14:sizeRelH>
            <wp14:sizeRelV relativeFrom="page">
              <wp14:pctHeight>0</wp14:pctHeight>
            </wp14:sizeRelV>
          </wp:anchor>
        </w:drawing>
      </w:r>
    </w:p>
    <w:p w14:paraId="71A584F0" w14:textId="77777777" w:rsidR="000D252B" w:rsidRDefault="000D252B" w:rsidP="00436DA6"/>
    <w:p w14:paraId="26381846" w14:textId="77777777" w:rsidR="000D252B" w:rsidRDefault="000D252B" w:rsidP="00436DA6"/>
    <w:p w14:paraId="37C99A97" w14:textId="77777777" w:rsidR="000D252B" w:rsidRDefault="000D252B" w:rsidP="00436DA6"/>
    <w:p w14:paraId="46422D67" w14:textId="77777777" w:rsidR="000D252B" w:rsidRDefault="000D252B" w:rsidP="00436DA6"/>
    <w:p w14:paraId="40CBBF5B" w14:textId="77777777" w:rsidR="000D252B" w:rsidRDefault="000D252B" w:rsidP="00436DA6"/>
    <w:p w14:paraId="2C0D7070" w14:textId="77777777" w:rsidR="000D252B" w:rsidRDefault="000D252B" w:rsidP="00436DA6"/>
    <w:p w14:paraId="6D8F9251" w14:textId="77777777" w:rsidR="000D252B" w:rsidRDefault="000D252B" w:rsidP="00436DA6"/>
    <w:p w14:paraId="1D2AF735" w14:textId="77777777" w:rsidR="000D252B" w:rsidRDefault="000D252B" w:rsidP="00436DA6"/>
    <w:p w14:paraId="6E13CCB1" w14:textId="77777777" w:rsidR="000D252B" w:rsidRDefault="000D252B" w:rsidP="00436DA6"/>
    <w:p w14:paraId="169B7566" w14:textId="77777777" w:rsidR="001F5CF0" w:rsidRDefault="001F5CF0" w:rsidP="001F5CF0">
      <w:r>
        <w:t>Usando el carácter comodín “_” (representa un solo carácter)</w:t>
      </w:r>
    </w:p>
    <w:p w14:paraId="64F397E7" w14:textId="77777777" w:rsidR="001F5CF0" w:rsidRDefault="001F5CF0" w:rsidP="001F5CF0">
      <w:r>
        <w:t>El carácter de subrayado de SQL Like, por ejemplo, se utiliza cuando queremos verificar un solo carácter que puede ser cualquier cosa y proveer el resto de los personajes para nuestro lado.</w:t>
      </w:r>
    </w:p>
    <w:p w14:paraId="70176E8E" w14:textId="77777777" w:rsidR="001F5CF0" w:rsidRDefault="001F5CF0" w:rsidP="001F5CF0"/>
    <w:p w14:paraId="4DF91E2B" w14:textId="77777777" w:rsidR="001F5CF0" w:rsidRPr="001F5CF0" w:rsidRDefault="001F5CF0" w:rsidP="001F5CF0">
      <w:pPr>
        <w:rPr>
          <w:lang w:val="en-US"/>
        </w:rPr>
      </w:pPr>
      <w:r>
        <w:t xml:space="preserve">Supongamos que si deseamos devolver todos los registros en los que el primer carácter de la tabla “Nombre” puede ser cualquier cosa, pero el resto de ellos debe ser “en”. </w:t>
      </w:r>
      <w:r w:rsidRPr="001F5CF0">
        <w:rPr>
          <w:lang w:val="en-US"/>
        </w:rPr>
        <w:t>Utilice la siguiente consulta:</w:t>
      </w:r>
    </w:p>
    <w:p w14:paraId="690736B4" w14:textId="77777777" w:rsidR="001F5CF0" w:rsidRPr="001F5CF0" w:rsidRDefault="001F5CF0" w:rsidP="001F5CF0">
      <w:pPr>
        <w:rPr>
          <w:lang w:val="en-US"/>
        </w:rPr>
      </w:pPr>
    </w:p>
    <w:p w14:paraId="54CA847C" w14:textId="77777777" w:rsidR="001F5CF0" w:rsidRPr="001F5CF0" w:rsidRDefault="001F5CF0" w:rsidP="001F5CF0">
      <w:pPr>
        <w:rPr>
          <w:lang w:val="en-US"/>
        </w:rPr>
      </w:pPr>
      <w:r w:rsidRPr="001F5CF0">
        <w:rPr>
          <w:lang w:val="en-US"/>
        </w:rPr>
        <w:t xml:space="preserve">SELECT p.FirstName, </w:t>
      </w:r>
    </w:p>
    <w:p w14:paraId="784974DE" w14:textId="77777777" w:rsidR="001F5CF0" w:rsidRPr="001F5CF0" w:rsidRDefault="001F5CF0" w:rsidP="001F5CF0">
      <w:pPr>
        <w:rPr>
          <w:lang w:val="en-US"/>
        </w:rPr>
      </w:pPr>
      <w:r w:rsidRPr="001F5CF0">
        <w:rPr>
          <w:lang w:val="en-US"/>
        </w:rPr>
        <w:t xml:space="preserve">       p.MiddleName</w:t>
      </w:r>
    </w:p>
    <w:p w14:paraId="35155119" w14:textId="77777777" w:rsidR="001F5CF0" w:rsidRPr="001F5CF0" w:rsidRDefault="001F5CF0" w:rsidP="001F5CF0">
      <w:pPr>
        <w:rPr>
          <w:lang w:val="en-US"/>
        </w:rPr>
      </w:pPr>
      <w:r w:rsidRPr="001F5CF0">
        <w:rPr>
          <w:lang w:val="en-US"/>
        </w:rPr>
        <w:t>FROM Person.Person p</w:t>
      </w:r>
    </w:p>
    <w:p w14:paraId="0DD50E04" w14:textId="77777777" w:rsidR="001F5CF0" w:rsidRPr="001F5CF0" w:rsidRDefault="001F5CF0" w:rsidP="001F5CF0">
      <w:pPr>
        <w:rPr>
          <w:lang w:val="en-US"/>
        </w:rPr>
      </w:pPr>
      <w:r w:rsidRPr="001F5CF0">
        <w:rPr>
          <w:lang w:val="en-US"/>
        </w:rPr>
        <w:t>WHERE p.FirstName LIKE '_en';</w:t>
      </w:r>
    </w:p>
    <w:p w14:paraId="41877270" w14:textId="77777777" w:rsidR="001F5CF0" w:rsidRDefault="001F5CF0" w:rsidP="001F5CF0">
      <w:r>
        <w:t>GO</w:t>
      </w:r>
    </w:p>
    <w:p w14:paraId="14AF6A3D" w14:textId="043E1B5E" w:rsidR="000D252B" w:rsidRDefault="001F5CF0" w:rsidP="001F5CF0">
      <w:r>
        <w:lastRenderedPageBreak/>
        <w:t>Aquí está el conjunto de resultados:</w:t>
      </w:r>
    </w:p>
    <w:p w14:paraId="053CB0EB" w14:textId="34CBB245" w:rsidR="000D252B" w:rsidRDefault="001F5CF0" w:rsidP="00436DA6">
      <w:r>
        <w:rPr>
          <w:noProof/>
        </w:rPr>
        <w:drawing>
          <wp:anchor distT="0" distB="0" distL="114300" distR="114300" simplePos="0" relativeHeight="251675648" behindDoc="1" locked="0" layoutInCell="1" allowOverlap="1" wp14:anchorId="5E7A802B" wp14:editId="32130573">
            <wp:simplePos x="0" y="0"/>
            <wp:positionH relativeFrom="column">
              <wp:posOffset>4386</wp:posOffset>
            </wp:positionH>
            <wp:positionV relativeFrom="paragraph">
              <wp:posOffset>12124</wp:posOffset>
            </wp:positionV>
            <wp:extent cx="2790825" cy="3857625"/>
            <wp:effectExtent l="0" t="0" r="9525" b="9525"/>
            <wp:wrapTight wrapText="bothSides">
              <wp:wrapPolygon edited="0">
                <wp:start x="0" y="0"/>
                <wp:lineTo x="0" y="21547"/>
                <wp:lineTo x="21526" y="21547"/>
                <wp:lineTo x="21526" y="0"/>
                <wp:lineTo x="0" y="0"/>
              </wp:wrapPolygon>
            </wp:wrapTight>
            <wp:docPr id="430247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90825" cy="3857625"/>
                    </a:xfrm>
                    <a:prstGeom prst="rect">
                      <a:avLst/>
                    </a:prstGeom>
                    <a:noFill/>
                  </pic:spPr>
                </pic:pic>
              </a:graphicData>
            </a:graphic>
            <wp14:sizeRelH relativeFrom="page">
              <wp14:pctWidth>0</wp14:pctWidth>
            </wp14:sizeRelH>
            <wp14:sizeRelV relativeFrom="page">
              <wp14:pctHeight>0</wp14:pctHeight>
            </wp14:sizeRelV>
          </wp:anchor>
        </w:drawing>
      </w:r>
    </w:p>
    <w:p w14:paraId="50218872" w14:textId="77777777" w:rsidR="000D252B" w:rsidRDefault="000D252B" w:rsidP="00436DA6"/>
    <w:p w14:paraId="0D2BA7C2" w14:textId="77777777" w:rsidR="000D252B" w:rsidRDefault="000D252B" w:rsidP="00436DA6"/>
    <w:p w14:paraId="58F05E02" w14:textId="77777777" w:rsidR="000D252B" w:rsidRDefault="000D252B" w:rsidP="00436DA6"/>
    <w:p w14:paraId="4F624033" w14:textId="77777777" w:rsidR="000D252B" w:rsidRDefault="000D252B" w:rsidP="00436DA6"/>
    <w:p w14:paraId="1AE9BF36" w14:textId="77777777" w:rsidR="000D252B" w:rsidRDefault="000D252B" w:rsidP="00436DA6"/>
    <w:p w14:paraId="3B6CCA59" w14:textId="77777777" w:rsidR="000D252B" w:rsidRDefault="000D252B" w:rsidP="00436DA6"/>
    <w:p w14:paraId="07C1C276" w14:textId="77777777" w:rsidR="000D252B" w:rsidRDefault="000D252B" w:rsidP="00436DA6"/>
    <w:p w14:paraId="5753216D" w14:textId="77777777" w:rsidR="000D252B" w:rsidRDefault="000D252B" w:rsidP="00436DA6"/>
    <w:p w14:paraId="5AC35A4B" w14:textId="77777777" w:rsidR="000D252B" w:rsidRDefault="000D252B" w:rsidP="00436DA6"/>
    <w:p w14:paraId="2CF395CA" w14:textId="77777777" w:rsidR="000D252B" w:rsidRDefault="000D252B" w:rsidP="00436DA6"/>
    <w:p w14:paraId="29F40F64" w14:textId="77777777" w:rsidR="000D252B" w:rsidRDefault="000D252B" w:rsidP="00436DA6"/>
    <w:p w14:paraId="6561F6E8" w14:textId="77777777" w:rsidR="000D252B" w:rsidRDefault="000D252B" w:rsidP="00436DA6"/>
    <w:p w14:paraId="61C90A72" w14:textId="77777777" w:rsidR="00DC5D37" w:rsidRDefault="00DC5D37" w:rsidP="00DC5D37">
      <w:r>
        <w:t>Tome en cuenta que también se debe usar una combinación de caracteres comodín al final del patrón de búsqueda. Por ejemplo, para obtener todos los números de teléfono que tienen un código de área que comienza con el número 6 y termina en 2 en la tabla “PersonPhone”, use la siguiente consulta:</w:t>
      </w:r>
    </w:p>
    <w:p w14:paraId="78A2B2AB" w14:textId="77777777" w:rsidR="00DC5D37" w:rsidRDefault="00DC5D37" w:rsidP="00DC5D37"/>
    <w:p w14:paraId="14AD429C" w14:textId="77777777" w:rsidR="00DC5D37" w:rsidRPr="00DC5D37" w:rsidRDefault="00DC5D37" w:rsidP="00DC5D37">
      <w:pPr>
        <w:rPr>
          <w:highlight w:val="lightGray"/>
          <w:lang w:val="en-US"/>
        </w:rPr>
      </w:pPr>
      <w:r w:rsidRPr="00DC5D37">
        <w:rPr>
          <w:highlight w:val="lightGray"/>
          <w:lang w:val="en-US"/>
        </w:rPr>
        <w:t>SELECT pp.PhoneNumber</w:t>
      </w:r>
    </w:p>
    <w:p w14:paraId="55E11125" w14:textId="77777777" w:rsidR="00DC5D37" w:rsidRPr="00DC5D37" w:rsidRDefault="00DC5D37" w:rsidP="00DC5D37">
      <w:pPr>
        <w:rPr>
          <w:highlight w:val="lightGray"/>
          <w:lang w:val="en-US"/>
        </w:rPr>
      </w:pPr>
      <w:r w:rsidRPr="00DC5D37">
        <w:rPr>
          <w:highlight w:val="lightGray"/>
          <w:lang w:val="en-US"/>
        </w:rPr>
        <w:t>FROM Person.PersonPhone pp</w:t>
      </w:r>
    </w:p>
    <w:p w14:paraId="365B944E" w14:textId="77777777" w:rsidR="00DC5D37" w:rsidRPr="00DC5D37" w:rsidRDefault="00DC5D37" w:rsidP="00DC5D37">
      <w:pPr>
        <w:rPr>
          <w:highlight w:val="lightGray"/>
          <w:lang w:val="en-US"/>
        </w:rPr>
      </w:pPr>
      <w:r w:rsidRPr="00DC5D37">
        <w:rPr>
          <w:highlight w:val="lightGray"/>
          <w:lang w:val="en-US"/>
        </w:rPr>
        <w:t>WHERE pp.PhoneNumber LIKE '6_2%'</w:t>
      </w:r>
    </w:p>
    <w:p w14:paraId="72554255" w14:textId="77777777" w:rsidR="00DC5D37" w:rsidRDefault="00DC5D37" w:rsidP="00DC5D37">
      <w:r w:rsidRPr="00DC5D37">
        <w:rPr>
          <w:highlight w:val="lightGray"/>
        </w:rPr>
        <w:t>GO</w:t>
      </w:r>
    </w:p>
    <w:p w14:paraId="0414DA88" w14:textId="4BDEBA74" w:rsidR="000D252B" w:rsidRDefault="00DC5D37" w:rsidP="00DC5D37">
      <w:r>
        <w:t>Tome en cuenta que el carácter comodín “%” se utiliza después del carácter de subrayado, ya que el código de área es la primera parte del número de teléfono y existen caracteres adicionales después del valor de la columna</w:t>
      </w:r>
    </w:p>
    <w:p w14:paraId="1E879D42" w14:textId="77777777" w:rsidR="000D252B" w:rsidRDefault="000D252B" w:rsidP="00436DA6"/>
    <w:p w14:paraId="0A566ED4" w14:textId="77777777" w:rsidR="000D252B" w:rsidRDefault="000D252B" w:rsidP="00436DA6"/>
    <w:p w14:paraId="14B097DC" w14:textId="3BDAA3EE" w:rsidR="000D252B" w:rsidRDefault="00DC5D37" w:rsidP="00436DA6">
      <w:r>
        <w:rPr>
          <w:noProof/>
        </w:rPr>
        <w:lastRenderedPageBreak/>
        <w:drawing>
          <wp:anchor distT="0" distB="0" distL="114300" distR="114300" simplePos="0" relativeHeight="251676672" behindDoc="1" locked="0" layoutInCell="1" allowOverlap="1" wp14:anchorId="63CDA4A7" wp14:editId="6B97AA3B">
            <wp:simplePos x="0" y="0"/>
            <wp:positionH relativeFrom="column">
              <wp:posOffset>4386</wp:posOffset>
            </wp:positionH>
            <wp:positionV relativeFrom="paragraph">
              <wp:posOffset>3337</wp:posOffset>
            </wp:positionV>
            <wp:extent cx="3028950" cy="3800475"/>
            <wp:effectExtent l="0" t="0" r="0" b="9525"/>
            <wp:wrapTight wrapText="bothSides">
              <wp:wrapPolygon edited="0">
                <wp:start x="0" y="0"/>
                <wp:lineTo x="0" y="21546"/>
                <wp:lineTo x="21464" y="21546"/>
                <wp:lineTo x="21464" y="0"/>
                <wp:lineTo x="0" y="0"/>
              </wp:wrapPolygon>
            </wp:wrapTight>
            <wp:docPr id="6171779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28950" cy="3800475"/>
                    </a:xfrm>
                    <a:prstGeom prst="rect">
                      <a:avLst/>
                    </a:prstGeom>
                    <a:noFill/>
                  </pic:spPr>
                </pic:pic>
              </a:graphicData>
            </a:graphic>
            <wp14:sizeRelH relativeFrom="page">
              <wp14:pctWidth>0</wp14:pctWidth>
            </wp14:sizeRelH>
            <wp14:sizeRelV relativeFrom="page">
              <wp14:pctHeight>0</wp14:pctHeight>
            </wp14:sizeRelV>
          </wp:anchor>
        </w:drawing>
      </w:r>
    </w:p>
    <w:p w14:paraId="0B646FA4" w14:textId="77777777" w:rsidR="000D252B" w:rsidRDefault="000D252B" w:rsidP="00436DA6"/>
    <w:p w14:paraId="69CC52ED" w14:textId="77777777" w:rsidR="000D252B" w:rsidRDefault="000D252B" w:rsidP="00436DA6"/>
    <w:p w14:paraId="4643FD49" w14:textId="77777777" w:rsidR="000D252B" w:rsidRDefault="000D252B" w:rsidP="00436DA6"/>
    <w:p w14:paraId="18EBB8DC" w14:textId="77777777" w:rsidR="000D252B" w:rsidRDefault="000D252B" w:rsidP="00436DA6"/>
    <w:p w14:paraId="216578B6" w14:textId="77777777" w:rsidR="000D252B" w:rsidRDefault="000D252B" w:rsidP="00436DA6"/>
    <w:p w14:paraId="166B91A5" w14:textId="77777777" w:rsidR="000D252B" w:rsidRDefault="000D252B" w:rsidP="00436DA6"/>
    <w:p w14:paraId="3CC9657D" w14:textId="77777777" w:rsidR="000D252B" w:rsidRDefault="000D252B" w:rsidP="00436DA6"/>
    <w:p w14:paraId="67C3F4EC" w14:textId="77777777" w:rsidR="000D252B" w:rsidRDefault="000D252B" w:rsidP="00436DA6"/>
    <w:p w14:paraId="590AEBCF" w14:textId="77777777" w:rsidR="000D252B" w:rsidRDefault="000D252B" w:rsidP="00436DA6"/>
    <w:p w14:paraId="4AC25BF6" w14:textId="77777777" w:rsidR="000D252B" w:rsidRDefault="000D252B" w:rsidP="00436DA6"/>
    <w:p w14:paraId="7141FA7E" w14:textId="77777777" w:rsidR="000D252B" w:rsidRDefault="000D252B" w:rsidP="00436DA6"/>
    <w:p w14:paraId="593053B4" w14:textId="77777777" w:rsidR="000D252B" w:rsidRPr="0032714C" w:rsidRDefault="000D252B" w:rsidP="00436DA6"/>
    <w:p w14:paraId="58254606" w14:textId="77777777" w:rsidR="004D08A8" w:rsidRDefault="004D08A8" w:rsidP="004D08A8">
      <w:r>
        <w:t>Usando los corchetes [ ] (cualquier carácter individual dentro del rango especificado [a-t] o en conjunto [abc])</w:t>
      </w:r>
    </w:p>
    <w:p w14:paraId="28FC3537" w14:textId="77777777" w:rsidR="004D08A8" w:rsidRPr="004D08A8" w:rsidRDefault="004D08A8" w:rsidP="004D08A8">
      <w:pPr>
        <w:rPr>
          <w:lang w:val="en-US"/>
        </w:rPr>
      </w:pPr>
      <w:r>
        <w:t xml:space="preserve">El operador SQL Like con corchetes es utilizado cuando se quiere tener rango. Supongamos que si queremos encontrar todas las filas donde el primer carácter de “Nombre” comienza con [a-f]. </w:t>
      </w:r>
      <w:r w:rsidRPr="004D08A8">
        <w:rPr>
          <w:lang w:val="en-US"/>
        </w:rPr>
        <w:t>Utilice la siguiente consulta:</w:t>
      </w:r>
    </w:p>
    <w:p w14:paraId="6E923B12" w14:textId="77777777" w:rsidR="004D08A8" w:rsidRPr="004D08A8" w:rsidRDefault="004D08A8" w:rsidP="004D08A8">
      <w:pPr>
        <w:rPr>
          <w:lang w:val="en-US"/>
        </w:rPr>
      </w:pPr>
    </w:p>
    <w:p w14:paraId="7AF1154D" w14:textId="77777777" w:rsidR="004D08A8" w:rsidRPr="004D08A8" w:rsidRDefault="004D08A8" w:rsidP="004D08A8">
      <w:pPr>
        <w:rPr>
          <w:lang w:val="en-US"/>
        </w:rPr>
      </w:pPr>
      <w:r w:rsidRPr="004D08A8">
        <w:rPr>
          <w:lang w:val="en-US"/>
        </w:rPr>
        <w:t xml:space="preserve">SELECT BusinessEntityID, FirstName, LastName   </w:t>
      </w:r>
    </w:p>
    <w:p w14:paraId="0DCB1D3E" w14:textId="77777777" w:rsidR="004D08A8" w:rsidRPr="004D08A8" w:rsidRDefault="004D08A8" w:rsidP="004D08A8">
      <w:pPr>
        <w:rPr>
          <w:lang w:val="en-US"/>
        </w:rPr>
      </w:pPr>
      <w:r w:rsidRPr="004D08A8">
        <w:rPr>
          <w:lang w:val="en-US"/>
        </w:rPr>
        <w:t xml:space="preserve">FROM Person.Person   </w:t>
      </w:r>
    </w:p>
    <w:p w14:paraId="442D8726" w14:textId="77777777" w:rsidR="004D08A8" w:rsidRPr="004D08A8" w:rsidRDefault="004D08A8" w:rsidP="004D08A8">
      <w:pPr>
        <w:rPr>
          <w:lang w:val="en-US"/>
        </w:rPr>
      </w:pPr>
      <w:r w:rsidRPr="004D08A8">
        <w:rPr>
          <w:lang w:val="en-US"/>
        </w:rPr>
        <w:t xml:space="preserve">WHERE FirstName LIKE '[a-f]%';  </w:t>
      </w:r>
    </w:p>
    <w:p w14:paraId="21A69C6A" w14:textId="77777777" w:rsidR="004D08A8" w:rsidRDefault="004D08A8" w:rsidP="004D08A8">
      <w:r>
        <w:t>GO</w:t>
      </w:r>
    </w:p>
    <w:p w14:paraId="2A42E2EF" w14:textId="0FCB5FA9" w:rsidR="00F609BF" w:rsidRDefault="004D08A8" w:rsidP="004D08A8">
      <w:r>
        <w:t>Como puede verse, hemos utilizado el rango [a-f]%. Eso significa que se debe devolver el primer carácter de “a” a la “f” y después de eso, todos los caracteres están bien porque usamos “%” después:</w:t>
      </w:r>
    </w:p>
    <w:p w14:paraId="404758FB" w14:textId="77777777" w:rsidR="004D08A8" w:rsidRDefault="004D08A8" w:rsidP="004D08A8"/>
    <w:p w14:paraId="4362A95F" w14:textId="77777777" w:rsidR="004D08A8" w:rsidRPr="0032714C" w:rsidRDefault="004D08A8" w:rsidP="004D08A8"/>
    <w:p w14:paraId="34CA84D6" w14:textId="2D9DF80A" w:rsidR="00F609BF" w:rsidRPr="0032714C" w:rsidRDefault="004D08A8" w:rsidP="00436DA6">
      <w:r>
        <w:rPr>
          <w:noProof/>
        </w:rPr>
        <w:lastRenderedPageBreak/>
        <w:drawing>
          <wp:anchor distT="0" distB="0" distL="114300" distR="114300" simplePos="0" relativeHeight="251677696" behindDoc="1" locked="0" layoutInCell="1" allowOverlap="1" wp14:anchorId="516526DD" wp14:editId="5066A096">
            <wp:simplePos x="0" y="0"/>
            <wp:positionH relativeFrom="column">
              <wp:posOffset>4386</wp:posOffset>
            </wp:positionH>
            <wp:positionV relativeFrom="paragraph">
              <wp:posOffset>3337</wp:posOffset>
            </wp:positionV>
            <wp:extent cx="3905250" cy="4286250"/>
            <wp:effectExtent l="0" t="0" r="0" b="0"/>
            <wp:wrapTight wrapText="bothSides">
              <wp:wrapPolygon edited="0">
                <wp:start x="0" y="0"/>
                <wp:lineTo x="0" y="21504"/>
                <wp:lineTo x="21495" y="21504"/>
                <wp:lineTo x="21495" y="0"/>
                <wp:lineTo x="0" y="0"/>
              </wp:wrapPolygon>
            </wp:wrapTight>
            <wp:docPr id="12370781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05250" cy="4286250"/>
                    </a:xfrm>
                    <a:prstGeom prst="rect">
                      <a:avLst/>
                    </a:prstGeom>
                    <a:noFill/>
                  </pic:spPr>
                </pic:pic>
              </a:graphicData>
            </a:graphic>
            <wp14:sizeRelH relativeFrom="page">
              <wp14:pctWidth>0</wp14:pctWidth>
            </wp14:sizeRelH>
            <wp14:sizeRelV relativeFrom="page">
              <wp14:pctHeight>0</wp14:pctHeight>
            </wp14:sizeRelV>
          </wp:anchor>
        </w:drawing>
      </w:r>
    </w:p>
    <w:p w14:paraId="30EF5908" w14:textId="77777777" w:rsidR="00F609BF" w:rsidRPr="0032714C" w:rsidRDefault="00F609BF" w:rsidP="00436DA6"/>
    <w:p w14:paraId="12A9DAB6" w14:textId="77777777" w:rsidR="00F609BF" w:rsidRPr="0032714C" w:rsidRDefault="00F609BF" w:rsidP="00436DA6"/>
    <w:p w14:paraId="30A7BBB1" w14:textId="77777777" w:rsidR="00F609BF" w:rsidRPr="0032714C" w:rsidRDefault="00F609BF" w:rsidP="00436DA6"/>
    <w:p w14:paraId="0482A66C" w14:textId="77777777" w:rsidR="00F609BF" w:rsidRPr="0032714C" w:rsidRDefault="00F609BF" w:rsidP="00436DA6"/>
    <w:p w14:paraId="5F829FF7" w14:textId="77777777" w:rsidR="00F609BF" w:rsidRPr="0032714C" w:rsidRDefault="00F609BF" w:rsidP="00436DA6"/>
    <w:p w14:paraId="72BE0A1A" w14:textId="77777777" w:rsidR="00F609BF" w:rsidRPr="0032714C" w:rsidRDefault="00F609BF" w:rsidP="00436DA6"/>
    <w:p w14:paraId="18ACFC2B" w14:textId="77777777" w:rsidR="00F609BF" w:rsidRPr="0032714C" w:rsidRDefault="00F609BF" w:rsidP="00436DA6"/>
    <w:p w14:paraId="648B1A4E" w14:textId="77777777" w:rsidR="00F609BF" w:rsidRDefault="00F609BF" w:rsidP="00436DA6"/>
    <w:p w14:paraId="7A908D3F" w14:textId="77777777" w:rsidR="004D08A8" w:rsidRDefault="004D08A8" w:rsidP="00436DA6"/>
    <w:p w14:paraId="6B30C1B9" w14:textId="77777777" w:rsidR="004D08A8" w:rsidRDefault="004D08A8" w:rsidP="00436DA6"/>
    <w:p w14:paraId="26B89ECB" w14:textId="77777777" w:rsidR="004D08A8" w:rsidRDefault="004D08A8" w:rsidP="00436DA6"/>
    <w:p w14:paraId="793827BE" w14:textId="77777777" w:rsidR="004D08A8" w:rsidRDefault="004D08A8" w:rsidP="00436DA6"/>
    <w:p w14:paraId="5A6E88B8" w14:textId="77777777" w:rsidR="004D08A8" w:rsidRDefault="004D08A8" w:rsidP="00436DA6"/>
    <w:p w14:paraId="0B9C146C" w14:textId="77777777" w:rsidR="004D08A8" w:rsidRDefault="004D08A8" w:rsidP="00436DA6"/>
    <w:p w14:paraId="5490269E" w14:textId="77777777" w:rsidR="00B12889" w:rsidRDefault="00B12889" w:rsidP="00B12889">
      <w:r>
        <w:t>Para obtener cualquier carácter individual dentro de un conjunto, utilice el siguiente ejemplo para encontrar a los empleados en la tabla de “Persona” con el nombre de Cheryl o Sheryl:</w:t>
      </w:r>
    </w:p>
    <w:p w14:paraId="39265DDB" w14:textId="77777777" w:rsidR="00B12889" w:rsidRDefault="00B12889" w:rsidP="00B12889"/>
    <w:p w14:paraId="0FEB67F6" w14:textId="77777777" w:rsidR="00B12889" w:rsidRPr="00B12889" w:rsidRDefault="00B12889" w:rsidP="00B12889">
      <w:pPr>
        <w:rPr>
          <w:lang w:val="en-US"/>
        </w:rPr>
      </w:pPr>
      <w:r w:rsidRPr="00B12889">
        <w:rPr>
          <w:lang w:val="en-US"/>
        </w:rPr>
        <w:t xml:space="preserve">SELECT BusinessEntityID, FirstName, LastName   </w:t>
      </w:r>
    </w:p>
    <w:p w14:paraId="55001432" w14:textId="77777777" w:rsidR="00B12889" w:rsidRPr="00B12889" w:rsidRDefault="00B12889" w:rsidP="00B12889">
      <w:pPr>
        <w:rPr>
          <w:lang w:val="en-US"/>
        </w:rPr>
      </w:pPr>
      <w:r w:rsidRPr="00B12889">
        <w:rPr>
          <w:lang w:val="en-US"/>
        </w:rPr>
        <w:t xml:space="preserve">FROM Person.Person   </w:t>
      </w:r>
    </w:p>
    <w:p w14:paraId="7F13951B" w14:textId="77777777" w:rsidR="00B12889" w:rsidRPr="00B12889" w:rsidRDefault="00B12889" w:rsidP="00B12889">
      <w:pPr>
        <w:rPr>
          <w:lang w:val="en-US"/>
        </w:rPr>
      </w:pPr>
      <w:r w:rsidRPr="00B12889">
        <w:rPr>
          <w:lang w:val="en-US"/>
        </w:rPr>
        <w:t xml:space="preserve">WHERE FirstName LIKE '[CS]heryl';  </w:t>
      </w:r>
    </w:p>
    <w:p w14:paraId="2D4C2FEF" w14:textId="77777777" w:rsidR="00B12889" w:rsidRDefault="00B12889" w:rsidP="00B12889">
      <w:r>
        <w:t>GO</w:t>
      </w:r>
    </w:p>
    <w:p w14:paraId="5ED7B8DE" w14:textId="77777777" w:rsidR="00B12889" w:rsidRDefault="00B12889" w:rsidP="00B12889">
      <w:r>
        <w:t>Esta consulta solo retornara a “Cheryl” en este caso, pero habría devuelto a “Sheryl” también si se tuviera algún registro en la base de datos:</w:t>
      </w:r>
    </w:p>
    <w:p w14:paraId="042592E9" w14:textId="77777777" w:rsidR="004D08A8" w:rsidRDefault="004D08A8" w:rsidP="00436DA6"/>
    <w:p w14:paraId="7D53634E" w14:textId="77777777" w:rsidR="00B12889" w:rsidRDefault="00B12889" w:rsidP="00436DA6"/>
    <w:p w14:paraId="7ADBEAC1" w14:textId="77777777" w:rsidR="004D08A8" w:rsidRDefault="004D08A8" w:rsidP="00436DA6"/>
    <w:p w14:paraId="1C1B9BEA" w14:textId="26721759" w:rsidR="004D08A8" w:rsidRDefault="00B12889" w:rsidP="00436DA6">
      <w:r>
        <w:rPr>
          <w:noProof/>
        </w:rPr>
        <w:lastRenderedPageBreak/>
        <w:drawing>
          <wp:anchor distT="0" distB="0" distL="114300" distR="114300" simplePos="0" relativeHeight="251678720" behindDoc="1" locked="0" layoutInCell="1" allowOverlap="1" wp14:anchorId="2A613755" wp14:editId="66A7E4FC">
            <wp:simplePos x="0" y="0"/>
            <wp:positionH relativeFrom="column">
              <wp:posOffset>4386</wp:posOffset>
            </wp:positionH>
            <wp:positionV relativeFrom="paragraph">
              <wp:posOffset>3337</wp:posOffset>
            </wp:positionV>
            <wp:extent cx="4191000" cy="3381375"/>
            <wp:effectExtent l="0" t="0" r="0" b="9525"/>
            <wp:wrapTight wrapText="bothSides">
              <wp:wrapPolygon edited="0">
                <wp:start x="0" y="0"/>
                <wp:lineTo x="0" y="21539"/>
                <wp:lineTo x="21502" y="21539"/>
                <wp:lineTo x="21502" y="0"/>
                <wp:lineTo x="0" y="0"/>
              </wp:wrapPolygon>
            </wp:wrapTight>
            <wp:docPr id="2213916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91000" cy="3381375"/>
                    </a:xfrm>
                    <a:prstGeom prst="rect">
                      <a:avLst/>
                    </a:prstGeom>
                    <a:noFill/>
                  </pic:spPr>
                </pic:pic>
              </a:graphicData>
            </a:graphic>
            <wp14:sizeRelH relativeFrom="page">
              <wp14:pctWidth>0</wp14:pctWidth>
            </wp14:sizeRelH>
            <wp14:sizeRelV relativeFrom="page">
              <wp14:pctHeight>0</wp14:pctHeight>
            </wp14:sizeRelV>
          </wp:anchor>
        </w:drawing>
      </w:r>
    </w:p>
    <w:p w14:paraId="2D848D00" w14:textId="62457CCD" w:rsidR="004D08A8" w:rsidRDefault="004D08A8" w:rsidP="00436DA6"/>
    <w:p w14:paraId="2222C053" w14:textId="77777777" w:rsidR="004D08A8" w:rsidRDefault="004D08A8" w:rsidP="00436DA6"/>
    <w:p w14:paraId="65DA2E21" w14:textId="77777777" w:rsidR="004D08A8" w:rsidRDefault="004D08A8" w:rsidP="00436DA6"/>
    <w:p w14:paraId="761FF01F" w14:textId="77777777" w:rsidR="004D08A8" w:rsidRDefault="004D08A8" w:rsidP="00436DA6"/>
    <w:p w14:paraId="6F1E6C72" w14:textId="77777777" w:rsidR="004D08A8" w:rsidRDefault="004D08A8" w:rsidP="00436DA6"/>
    <w:p w14:paraId="31B86FA3" w14:textId="77777777" w:rsidR="004D08A8" w:rsidRDefault="004D08A8" w:rsidP="00436DA6"/>
    <w:p w14:paraId="0233FBCD" w14:textId="77777777" w:rsidR="004D08A8" w:rsidRDefault="004D08A8" w:rsidP="00436DA6"/>
    <w:p w14:paraId="4AA4FD36" w14:textId="77777777" w:rsidR="004D08A8" w:rsidRDefault="004D08A8" w:rsidP="00436DA6"/>
    <w:p w14:paraId="3C579AB8" w14:textId="74335E00" w:rsidR="004D08A8" w:rsidRDefault="004D08A8" w:rsidP="00436DA6"/>
    <w:p w14:paraId="69643342" w14:textId="06F3259C" w:rsidR="004D08A8" w:rsidRDefault="004D08A8" w:rsidP="00436DA6"/>
    <w:p w14:paraId="1A3167B1" w14:textId="00831BF5" w:rsidR="004D08A8" w:rsidRDefault="004D08A8" w:rsidP="00436DA6"/>
    <w:p w14:paraId="7A366E6D" w14:textId="478F6E6F" w:rsidR="00C9284C" w:rsidRDefault="00C9284C" w:rsidP="00C9284C">
      <w:r>
        <w:t>A continuación mostramos otro ejemplo cuando actualmente tenemos resultados mixtos:</w:t>
      </w:r>
    </w:p>
    <w:p w14:paraId="1537467C" w14:textId="3741499A" w:rsidR="00C9284C" w:rsidRDefault="00C9284C" w:rsidP="00C9284C"/>
    <w:p w14:paraId="0497B255" w14:textId="77777777" w:rsidR="00C9284C" w:rsidRPr="00C9284C" w:rsidRDefault="00C9284C" w:rsidP="00C9284C">
      <w:pPr>
        <w:rPr>
          <w:lang w:val="en-US"/>
        </w:rPr>
      </w:pPr>
      <w:r w:rsidRPr="00C9284C">
        <w:rPr>
          <w:lang w:val="en-US"/>
        </w:rPr>
        <w:t xml:space="preserve">SELECT LastName, FirstName  </w:t>
      </w:r>
    </w:p>
    <w:p w14:paraId="4AA10B98" w14:textId="77777777" w:rsidR="00C9284C" w:rsidRPr="00C9284C" w:rsidRDefault="00C9284C" w:rsidP="00C9284C">
      <w:pPr>
        <w:rPr>
          <w:lang w:val="en-US"/>
        </w:rPr>
      </w:pPr>
      <w:r w:rsidRPr="00C9284C">
        <w:rPr>
          <w:lang w:val="en-US"/>
        </w:rPr>
        <w:t xml:space="preserve">FROM Person.Person  </w:t>
      </w:r>
    </w:p>
    <w:p w14:paraId="1F46A036" w14:textId="77777777" w:rsidR="00C9284C" w:rsidRPr="00C9284C" w:rsidRDefault="00C9284C" w:rsidP="00C9284C">
      <w:pPr>
        <w:rPr>
          <w:lang w:val="en-US"/>
        </w:rPr>
      </w:pPr>
      <w:r w:rsidRPr="00C9284C">
        <w:rPr>
          <w:lang w:val="en-US"/>
        </w:rPr>
        <w:t xml:space="preserve">WHERE LastName LIKE 'Zh[ae]ng'  </w:t>
      </w:r>
    </w:p>
    <w:p w14:paraId="737CF0DC" w14:textId="77777777" w:rsidR="00C9284C" w:rsidRPr="00C9284C" w:rsidRDefault="00C9284C" w:rsidP="00C9284C">
      <w:pPr>
        <w:rPr>
          <w:lang w:val="en-US"/>
        </w:rPr>
      </w:pPr>
      <w:r w:rsidRPr="00C9284C">
        <w:rPr>
          <w:lang w:val="en-US"/>
        </w:rPr>
        <w:t xml:space="preserve">ORDER BY LastName ASC, FirstName ASC;  </w:t>
      </w:r>
    </w:p>
    <w:p w14:paraId="1B311F6F" w14:textId="77777777" w:rsidR="00C9284C" w:rsidRDefault="00C9284C" w:rsidP="00C9284C">
      <w:r>
        <w:t>GO</w:t>
      </w:r>
    </w:p>
    <w:p w14:paraId="322A64A0" w14:textId="468FB460" w:rsidR="004D08A8" w:rsidRDefault="00C9284C" w:rsidP="00C9284C">
      <w:r>
        <w:t>La consulta previa, muestra los registros de los empleados en la tabla “Persona” con los apellidos de Zheng o Zhang:</w:t>
      </w:r>
    </w:p>
    <w:p w14:paraId="52CD4087" w14:textId="6991D8B6" w:rsidR="00C9284C" w:rsidRDefault="00C9284C" w:rsidP="00C9284C"/>
    <w:p w14:paraId="2DEDAD1B" w14:textId="04313217" w:rsidR="00C9284C" w:rsidRDefault="00C9284C" w:rsidP="00C9284C"/>
    <w:p w14:paraId="363B2BDB" w14:textId="77777777" w:rsidR="004D08A8" w:rsidRDefault="004D08A8" w:rsidP="00436DA6"/>
    <w:p w14:paraId="1AC1B74C" w14:textId="77777777" w:rsidR="004D08A8" w:rsidRDefault="004D08A8" w:rsidP="00436DA6"/>
    <w:p w14:paraId="182B881C" w14:textId="77777777" w:rsidR="004D08A8" w:rsidRDefault="004D08A8" w:rsidP="00436DA6"/>
    <w:p w14:paraId="0C54B782" w14:textId="5EB168BE" w:rsidR="004D08A8" w:rsidRDefault="00C9284C" w:rsidP="00436DA6">
      <w:r>
        <w:rPr>
          <w:noProof/>
        </w:rPr>
        <w:lastRenderedPageBreak/>
        <w:drawing>
          <wp:anchor distT="0" distB="0" distL="114300" distR="114300" simplePos="0" relativeHeight="251679744" behindDoc="1" locked="0" layoutInCell="1" allowOverlap="1" wp14:anchorId="0CDC20A5" wp14:editId="70649B00">
            <wp:simplePos x="0" y="0"/>
            <wp:positionH relativeFrom="column">
              <wp:posOffset>174359</wp:posOffset>
            </wp:positionH>
            <wp:positionV relativeFrom="paragraph">
              <wp:posOffset>-429</wp:posOffset>
            </wp:positionV>
            <wp:extent cx="3810000" cy="3571875"/>
            <wp:effectExtent l="0" t="0" r="0" b="9525"/>
            <wp:wrapTight wrapText="bothSides">
              <wp:wrapPolygon edited="0">
                <wp:start x="0" y="0"/>
                <wp:lineTo x="0" y="21542"/>
                <wp:lineTo x="21492" y="21542"/>
                <wp:lineTo x="21492" y="0"/>
                <wp:lineTo x="0" y="0"/>
              </wp:wrapPolygon>
            </wp:wrapTight>
            <wp:docPr id="175875672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0" cy="3571875"/>
                    </a:xfrm>
                    <a:prstGeom prst="rect">
                      <a:avLst/>
                    </a:prstGeom>
                    <a:noFill/>
                  </pic:spPr>
                </pic:pic>
              </a:graphicData>
            </a:graphic>
            <wp14:sizeRelH relativeFrom="page">
              <wp14:pctWidth>0</wp14:pctWidth>
            </wp14:sizeRelH>
            <wp14:sizeRelV relativeFrom="page">
              <wp14:pctHeight>0</wp14:pctHeight>
            </wp14:sizeRelV>
          </wp:anchor>
        </w:drawing>
      </w:r>
    </w:p>
    <w:p w14:paraId="00A4208C" w14:textId="77777777" w:rsidR="004D08A8" w:rsidRDefault="004D08A8" w:rsidP="00436DA6"/>
    <w:p w14:paraId="0336C474" w14:textId="77777777" w:rsidR="004D08A8" w:rsidRDefault="004D08A8" w:rsidP="00436DA6"/>
    <w:p w14:paraId="0901A458" w14:textId="77777777" w:rsidR="00C9284C" w:rsidRDefault="00C9284C" w:rsidP="00436DA6"/>
    <w:p w14:paraId="71D12859" w14:textId="77777777" w:rsidR="00C9284C" w:rsidRDefault="00C9284C" w:rsidP="00436DA6"/>
    <w:p w14:paraId="79FAF92D" w14:textId="77777777" w:rsidR="00C9284C" w:rsidRDefault="00C9284C" w:rsidP="00436DA6"/>
    <w:p w14:paraId="32BE51DD" w14:textId="77777777" w:rsidR="00C9284C" w:rsidRDefault="00C9284C" w:rsidP="00436DA6"/>
    <w:p w14:paraId="1400831F" w14:textId="77777777" w:rsidR="00C9284C" w:rsidRDefault="00C9284C" w:rsidP="00436DA6"/>
    <w:p w14:paraId="5744C494" w14:textId="77777777" w:rsidR="00C9284C" w:rsidRDefault="00C9284C" w:rsidP="00436DA6"/>
    <w:p w14:paraId="31FADF91" w14:textId="77777777" w:rsidR="00C9284C" w:rsidRDefault="00C9284C" w:rsidP="00436DA6"/>
    <w:p w14:paraId="69C0E89D" w14:textId="77777777" w:rsidR="00C9284C" w:rsidRDefault="00C9284C" w:rsidP="00436DA6"/>
    <w:p w14:paraId="6A606E0D" w14:textId="77777777" w:rsidR="00C9284C" w:rsidRDefault="00C9284C" w:rsidP="00436DA6"/>
    <w:p w14:paraId="6D1284D3" w14:textId="77777777" w:rsidR="00C9284C" w:rsidRDefault="00C9284C" w:rsidP="00436DA6"/>
    <w:p w14:paraId="618D5311" w14:textId="77777777" w:rsidR="00C9284C" w:rsidRDefault="00C9284C" w:rsidP="00436DA6"/>
    <w:p w14:paraId="0F7FF09C" w14:textId="77777777" w:rsidR="00C5679F" w:rsidRDefault="00C5679F" w:rsidP="00C5679F">
      <w:r>
        <w:t>Usando corchetes [^] (cualquier carácter individual que no esté dentro del rango especificado [a-t] o en conjunto [abc])</w:t>
      </w:r>
    </w:p>
    <w:p w14:paraId="3A3E4319" w14:textId="77777777" w:rsidR="00C5679F" w:rsidRDefault="00C5679F" w:rsidP="00C5679F">
      <w:r>
        <w:t>Como habrá adivinado, esto es lo contrario al uso anterior del operador SQL Like entre corchetes. Digamos que queremos obtener todos los registros donde el primer carácter de “Nombre” no comienza con [a a la f]:</w:t>
      </w:r>
    </w:p>
    <w:p w14:paraId="01A0F94B" w14:textId="77777777" w:rsidR="00C5679F" w:rsidRDefault="00C5679F" w:rsidP="00C5679F"/>
    <w:p w14:paraId="1788523E" w14:textId="77777777" w:rsidR="00C5679F" w:rsidRPr="00C5679F" w:rsidRDefault="00C5679F" w:rsidP="00C5679F">
      <w:pPr>
        <w:rPr>
          <w:lang w:val="en-US"/>
        </w:rPr>
      </w:pPr>
      <w:r w:rsidRPr="00C5679F">
        <w:rPr>
          <w:lang w:val="en-US"/>
        </w:rPr>
        <w:t xml:space="preserve">SELECT BusinessEntityID, FirstName, LastName   </w:t>
      </w:r>
    </w:p>
    <w:p w14:paraId="63C7DD81" w14:textId="77777777" w:rsidR="00C5679F" w:rsidRPr="00C5679F" w:rsidRDefault="00C5679F" w:rsidP="00C5679F">
      <w:pPr>
        <w:rPr>
          <w:lang w:val="en-US"/>
        </w:rPr>
      </w:pPr>
      <w:r w:rsidRPr="00C5679F">
        <w:rPr>
          <w:lang w:val="en-US"/>
        </w:rPr>
        <w:t xml:space="preserve">FROM Person.Person   </w:t>
      </w:r>
    </w:p>
    <w:p w14:paraId="05898010" w14:textId="77777777" w:rsidR="00C5679F" w:rsidRPr="00C5679F" w:rsidRDefault="00C5679F" w:rsidP="00C5679F">
      <w:pPr>
        <w:rPr>
          <w:lang w:val="en-US"/>
        </w:rPr>
      </w:pPr>
      <w:r w:rsidRPr="00C5679F">
        <w:rPr>
          <w:lang w:val="en-US"/>
        </w:rPr>
        <w:t xml:space="preserve">WHERE FirstName LIKE '[^a-f]%';  </w:t>
      </w:r>
    </w:p>
    <w:p w14:paraId="070287AF" w14:textId="77777777" w:rsidR="00C5679F" w:rsidRDefault="00C5679F" w:rsidP="00C5679F">
      <w:r>
        <w:t>GO</w:t>
      </w:r>
    </w:p>
    <w:p w14:paraId="1720006F" w14:textId="071BFBF3" w:rsidR="00C9284C" w:rsidRDefault="00C5679F" w:rsidP="00C5679F">
      <w:r>
        <w:t>Observe que solo retornó los registros que no comienzan con ningún carácter de la “a” a la “f”:</w:t>
      </w:r>
    </w:p>
    <w:p w14:paraId="34C1924D" w14:textId="77777777" w:rsidR="00C5679F" w:rsidRDefault="00C5679F" w:rsidP="00C5679F"/>
    <w:p w14:paraId="55880A56" w14:textId="77777777" w:rsidR="00C5679F" w:rsidRDefault="00C5679F" w:rsidP="00C5679F"/>
    <w:p w14:paraId="198594A5" w14:textId="6D6C8D2D" w:rsidR="00C9284C" w:rsidRDefault="00C5679F" w:rsidP="00436DA6">
      <w:r>
        <w:rPr>
          <w:noProof/>
        </w:rPr>
        <w:lastRenderedPageBreak/>
        <w:drawing>
          <wp:anchor distT="0" distB="0" distL="114300" distR="114300" simplePos="0" relativeHeight="251680768" behindDoc="1" locked="0" layoutInCell="1" allowOverlap="1" wp14:anchorId="5344BEC8" wp14:editId="017454AA">
            <wp:simplePos x="0" y="0"/>
            <wp:positionH relativeFrom="column">
              <wp:posOffset>4386</wp:posOffset>
            </wp:positionH>
            <wp:positionV relativeFrom="paragraph">
              <wp:posOffset>3337</wp:posOffset>
            </wp:positionV>
            <wp:extent cx="4191000" cy="3429000"/>
            <wp:effectExtent l="0" t="0" r="0" b="0"/>
            <wp:wrapTight wrapText="bothSides">
              <wp:wrapPolygon edited="0">
                <wp:start x="0" y="0"/>
                <wp:lineTo x="0" y="21480"/>
                <wp:lineTo x="21502" y="21480"/>
                <wp:lineTo x="21502" y="0"/>
                <wp:lineTo x="0" y="0"/>
              </wp:wrapPolygon>
            </wp:wrapTight>
            <wp:docPr id="14021933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91000" cy="3429000"/>
                    </a:xfrm>
                    <a:prstGeom prst="rect">
                      <a:avLst/>
                    </a:prstGeom>
                    <a:noFill/>
                  </pic:spPr>
                </pic:pic>
              </a:graphicData>
            </a:graphic>
            <wp14:sizeRelH relativeFrom="page">
              <wp14:pctWidth>0</wp14:pctWidth>
            </wp14:sizeRelH>
            <wp14:sizeRelV relativeFrom="page">
              <wp14:pctHeight>0</wp14:pctHeight>
            </wp14:sizeRelV>
          </wp:anchor>
        </w:drawing>
      </w:r>
    </w:p>
    <w:p w14:paraId="1BBD93E3" w14:textId="77777777" w:rsidR="00C9284C" w:rsidRDefault="00C9284C" w:rsidP="00436DA6"/>
    <w:p w14:paraId="587E6982" w14:textId="77777777" w:rsidR="00C9284C" w:rsidRDefault="00C9284C" w:rsidP="00436DA6"/>
    <w:p w14:paraId="6C1A02D7" w14:textId="77777777" w:rsidR="00C9284C" w:rsidRDefault="00C9284C" w:rsidP="00436DA6"/>
    <w:p w14:paraId="4076EC92" w14:textId="77777777" w:rsidR="00C9284C" w:rsidRDefault="00C9284C" w:rsidP="00436DA6"/>
    <w:p w14:paraId="1B42D014" w14:textId="77777777" w:rsidR="00C9284C" w:rsidRDefault="00C9284C" w:rsidP="00436DA6"/>
    <w:p w14:paraId="305F5869" w14:textId="77777777" w:rsidR="00C9284C" w:rsidRDefault="00C9284C" w:rsidP="00436DA6"/>
    <w:p w14:paraId="384A9C72" w14:textId="77777777" w:rsidR="00C9284C" w:rsidRDefault="00C9284C" w:rsidP="00436DA6"/>
    <w:p w14:paraId="11116B39" w14:textId="77777777" w:rsidR="00C9284C" w:rsidRDefault="00C9284C" w:rsidP="00436DA6"/>
    <w:p w14:paraId="2F1EB798" w14:textId="77777777" w:rsidR="00C9284C" w:rsidRDefault="00C9284C" w:rsidP="00436DA6"/>
    <w:p w14:paraId="750B4989" w14:textId="77777777" w:rsidR="00C9284C" w:rsidRDefault="00C9284C" w:rsidP="00436DA6"/>
    <w:p w14:paraId="1E266C81" w14:textId="77777777" w:rsidR="00C9284C" w:rsidRDefault="00C9284C" w:rsidP="00436DA6"/>
    <w:p w14:paraId="586E45C3" w14:textId="77777777" w:rsidR="00C9284C" w:rsidRDefault="00C9284C" w:rsidP="00436DA6"/>
    <w:p w14:paraId="65B5F1B7" w14:textId="77777777" w:rsidR="00FD3B91" w:rsidRDefault="00FD3B91" w:rsidP="00FD3B91">
      <w:r>
        <w:t>Con el ejemplo del conjunto, supongamos que queremos obtener todos los registros en los cuales el “Nombre” no comienza con a, d, j. entonces podemos utilizar la siguiente consulta:</w:t>
      </w:r>
    </w:p>
    <w:p w14:paraId="1006E7A1" w14:textId="77777777" w:rsidR="00FD3B91" w:rsidRDefault="00FD3B91" w:rsidP="00FD3B91"/>
    <w:p w14:paraId="73F0BF69" w14:textId="77777777" w:rsidR="00FD3B91" w:rsidRPr="00FD3B91" w:rsidRDefault="00FD3B91" w:rsidP="00FD3B91">
      <w:pPr>
        <w:rPr>
          <w:lang w:val="en-US"/>
        </w:rPr>
      </w:pPr>
      <w:r w:rsidRPr="00FD3B91">
        <w:rPr>
          <w:lang w:val="en-US"/>
        </w:rPr>
        <w:t xml:space="preserve">SELECT BusinessEntityID, FirstName, LastName   </w:t>
      </w:r>
    </w:p>
    <w:p w14:paraId="75EC1AA0" w14:textId="77777777" w:rsidR="00FD3B91" w:rsidRPr="00FD3B91" w:rsidRDefault="00FD3B91" w:rsidP="00FD3B91">
      <w:pPr>
        <w:rPr>
          <w:lang w:val="en-US"/>
        </w:rPr>
      </w:pPr>
      <w:r w:rsidRPr="00FD3B91">
        <w:rPr>
          <w:lang w:val="en-US"/>
        </w:rPr>
        <w:t xml:space="preserve">FROM Person.Person   </w:t>
      </w:r>
    </w:p>
    <w:p w14:paraId="7DC65326" w14:textId="77777777" w:rsidR="00FD3B91" w:rsidRPr="00FD3B91" w:rsidRDefault="00FD3B91" w:rsidP="00FD3B91">
      <w:pPr>
        <w:rPr>
          <w:lang w:val="en-US"/>
        </w:rPr>
      </w:pPr>
      <w:r w:rsidRPr="00FD3B91">
        <w:rPr>
          <w:lang w:val="en-US"/>
        </w:rPr>
        <w:t xml:space="preserve">WHERE FirstName LIKE '[^adj]%';  </w:t>
      </w:r>
    </w:p>
    <w:p w14:paraId="3C70CFB7" w14:textId="77777777" w:rsidR="00FD3B91" w:rsidRDefault="00FD3B91" w:rsidP="00FD3B91">
      <w:r>
        <w:t>GO</w:t>
      </w:r>
    </w:p>
    <w:p w14:paraId="0D891A64" w14:textId="4EDD8382" w:rsidR="00C9284C" w:rsidRDefault="00FD3B91" w:rsidP="00FD3B91">
      <w:r>
        <w:t>Aquí se muestra el conjunto de resultados:</w:t>
      </w:r>
    </w:p>
    <w:p w14:paraId="50000284" w14:textId="77777777" w:rsidR="00C9284C" w:rsidRDefault="00C9284C" w:rsidP="00436DA6"/>
    <w:p w14:paraId="1C9575DC" w14:textId="77777777" w:rsidR="00C9284C" w:rsidRDefault="00C9284C" w:rsidP="00436DA6"/>
    <w:p w14:paraId="5A94BFC3" w14:textId="77777777" w:rsidR="00C9284C" w:rsidRDefault="00C9284C" w:rsidP="00436DA6"/>
    <w:p w14:paraId="2AD3EFC5" w14:textId="77777777" w:rsidR="00C9284C" w:rsidRDefault="00C9284C" w:rsidP="00436DA6"/>
    <w:p w14:paraId="2A440AAC" w14:textId="77777777" w:rsidR="00C9284C" w:rsidRDefault="00C9284C" w:rsidP="00436DA6"/>
    <w:p w14:paraId="14506018" w14:textId="04B98145" w:rsidR="00C9284C" w:rsidRDefault="00FD3B91" w:rsidP="00436DA6">
      <w:r>
        <w:rPr>
          <w:noProof/>
        </w:rPr>
        <w:lastRenderedPageBreak/>
        <w:drawing>
          <wp:anchor distT="0" distB="0" distL="114300" distR="114300" simplePos="0" relativeHeight="251681792" behindDoc="1" locked="0" layoutInCell="1" allowOverlap="1" wp14:anchorId="6138B641" wp14:editId="63D1C394">
            <wp:simplePos x="0" y="0"/>
            <wp:positionH relativeFrom="column">
              <wp:posOffset>4386</wp:posOffset>
            </wp:positionH>
            <wp:positionV relativeFrom="paragraph">
              <wp:posOffset>3337</wp:posOffset>
            </wp:positionV>
            <wp:extent cx="3867150" cy="3390900"/>
            <wp:effectExtent l="0" t="0" r="0" b="0"/>
            <wp:wrapTight wrapText="bothSides">
              <wp:wrapPolygon edited="0">
                <wp:start x="0" y="0"/>
                <wp:lineTo x="0" y="21479"/>
                <wp:lineTo x="21494" y="21479"/>
                <wp:lineTo x="21494" y="0"/>
                <wp:lineTo x="0" y="0"/>
              </wp:wrapPolygon>
            </wp:wrapTight>
            <wp:docPr id="184705236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67150" cy="3390900"/>
                    </a:xfrm>
                    <a:prstGeom prst="rect">
                      <a:avLst/>
                    </a:prstGeom>
                    <a:noFill/>
                  </pic:spPr>
                </pic:pic>
              </a:graphicData>
            </a:graphic>
            <wp14:sizeRelH relativeFrom="page">
              <wp14:pctWidth>0</wp14:pctWidth>
            </wp14:sizeRelH>
            <wp14:sizeRelV relativeFrom="page">
              <wp14:pctHeight>0</wp14:pctHeight>
            </wp14:sizeRelV>
          </wp:anchor>
        </w:drawing>
      </w:r>
    </w:p>
    <w:p w14:paraId="48540888" w14:textId="77777777" w:rsidR="00C9284C" w:rsidRDefault="00C9284C" w:rsidP="00436DA6"/>
    <w:p w14:paraId="2EDBAFEF" w14:textId="77777777" w:rsidR="00C9284C" w:rsidRDefault="00C9284C" w:rsidP="00436DA6"/>
    <w:p w14:paraId="3E49F0C1" w14:textId="77777777" w:rsidR="00C9284C" w:rsidRDefault="00C9284C" w:rsidP="00436DA6"/>
    <w:p w14:paraId="380DA384" w14:textId="77777777" w:rsidR="00C9284C" w:rsidRDefault="00C9284C" w:rsidP="00436DA6"/>
    <w:p w14:paraId="7D73A6E0" w14:textId="77777777" w:rsidR="00C9284C" w:rsidRPr="0032714C" w:rsidRDefault="00C9284C" w:rsidP="00436DA6"/>
    <w:p w14:paraId="603D78FE" w14:textId="77777777" w:rsidR="00F609BF" w:rsidRPr="0032714C" w:rsidRDefault="00F609BF" w:rsidP="00436DA6"/>
    <w:p w14:paraId="65151EDE" w14:textId="77777777" w:rsidR="00F609BF" w:rsidRDefault="00F609BF" w:rsidP="00436DA6"/>
    <w:p w14:paraId="6892B84D" w14:textId="77777777" w:rsidR="00FD3B91" w:rsidRDefault="00FD3B91" w:rsidP="00436DA6"/>
    <w:p w14:paraId="47377286" w14:textId="77777777" w:rsidR="00FD3B91" w:rsidRDefault="00FD3B91" w:rsidP="00436DA6"/>
    <w:p w14:paraId="4D8C4048" w14:textId="77777777" w:rsidR="00FD3B91" w:rsidRDefault="00FD3B91" w:rsidP="00436DA6"/>
    <w:p w14:paraId="6CED5352" w14:textId="77777777" w:rsidR="00FD3B91" w:rsidRDefault="00FD3B91" w:rsidP="00436DA6"/>
    <w:p w14:paraId="447436B8" w14:textId="77777777" w:rsidR="00FD3B91" w:rsidRDefault="00FD3B91" w:rsidP="00436DA6"/>
    <w:p w14:paraId="0C359D1D" w14:textId="77777777" w:rsidR="00D32870" w:rsidRDefault="00D32870" w:rsidP="00D32870">
      <w:r>
        <w:t>Usando la sentencia de Escape</w:t>
      </w:r>
    </w:p>
    <w:p w14:paraId="7FD90738" w14:textId="77777777" w:rsidR="00D32870" w:rsidRDefault="00D32870" w:rsidP="00D32870">
      <w:r>
        <w:t>Este es un SQL Like similar al que se utiliza para especificar un carácter de escape. La siguiente consulta utiliza la sentencia de escape y el carácter de escape:</w:t>
      </w:r>
    </w:p>
    <w:p w14:paraId="43F6FD8F" w14:textId="77777777" w:rsidR="00D32870" w:rsidRDefault="00D32870" w:rsidP="00D32870"/>
    <w:p w14:paraId="756A277F" w14:textId="77777777" w:rsidR="00D32870" w:rsidRPr="00634849" w:rsidRDefault="00D32870" w:rsidP="00D32870">
      <w:pPr>
        <w:rPr>
          <w:lang w:val="en-US"/>
        </w:rPr>
      </w:pPr>
      <w:r w:rsidRPr="00634849">
        <w:rPr>
          <w:lang w:val="en-US"/>
        </w:rPr>
        <w:t xml:space="preserve">USE tempdb;  </w:t>
      </w:r>
    </w:p>
    <w:p w14:paraId="047A1718" w14:textId="77777777" w:rsidR="00D32870" w:rsidRPr="00634849" w:rsidRDefault="00D32870" w:rsidP="00D32870">
      <w:pPr>
        <w:rPr>
          <w:lang w:val="en-US"/>
        </w:rPr>
      </w:pPr>
      <w:r w:rsidRPr="00634849">
        <w:rPr>
          <w:lang w:val="en-US"/>
        </w:rPr>
        <w:t xml:space="preserve">GO  </w:t>
      </w:r>
    </w:p>
    <w:p w14:paraId="5AD4B32F" w14:textId="77777777" w:rsidR="00D32870" w:rsidRPr="00634849" w:rsidRDefault="00D32870" w:rsidP="00D32870">
      <w:pPr>
        <w:rPr>
          <w:lang w:val="en-US"/>
        </w:rPr>
      </w:pPr>
      <w:r w:rsidRPr="00634849">
        <w:rPr>
          <w:lang w:val="en-US"/>
        </w:rPr>
        <w:t>IF EXISTS(SELECT TABLE_NAME</w:t>
      </w:r>
    </w:p>
    <w:p w14:paraId="2CEAE625" w14:textId="77777777" w:rsidR="00D32870" w:rsidRPr="00634849" w:rsidRDefault="00D32870" w:rsidP="00D32870">
      <w:pPr>
        <w:rPr>
          <w:lang w:val="en-US"/>
        </w:rPr>
      </w:pPr>
      <w:r w:rsidRPr="00634849">
        <w:rPr>
          <w:lang w:val="en-US"/>
        </w:rPr>
        <w:t>FROM INFORMATION_SCHEMA.TABLES</w:t>
      </w:r>
    </w:p>
    <w:p w14:paraId="4A8BEBA3" w14:textId="77777777" w:rsidR="00D32870" w:rsidRPr="00634849" w:rsidRDefault="00D32870" w:rsidP="00D32870">
      <w:pPr>
        <w:rPr>
          <w:lang w:val="en-US"/>
        </w:rPr>
      </w:pPr>
      <w:r w:rsidRPr="00634849">
        <w:rPr>
          <w:lang w:val="en-US"/>
        </w:rPr>
        <w:t>WHERE TABLE_NAME = 'mytbl2')</w:t>
      </w:r>
    </w:p>
    <w:p w14:paraId="74DBB004" w14:textId="77777777" w:rsidR="00D32870" w:rsidRPr="00634849" w:rsidRDefault="00D32870" w:rsidP="00D32870">
      <w:pPr>
        <w:rPr>
          <w:lang w:val="en-US"/>
        </w:rPr>
      </w:pPr>
      <w:r w:rsidRPr="00634849">
        <w:rPr>
          <w:lang w:val="en-US"/>
        </w:rPr>
        <w:t xml:space="preserve">DROP TABLE mytbl2;  </w:t>
      </w:r>
    </w:p>
    <w:p w14:paraId="2AFC878F" w14:textId="77777777" w:rsidR="00D32870" w:rsidRPr="00634849" w:rsidRDefault="00D32870" w:rsidP="00D32870">
      <w:pPr>
        <w:rPr>
          <w:lang w:val="en-US"/>
        </w:rPr>
      </w:pPr>
      <w:r w:rsidRPr="00634849">
        <w:rPr>
          <w:lang w:val="en-US"/>
        </w:rPr>
        <w:t xml:space="preserve">GO  </w:t>
      </w:r>
    </w:p>
    <w:p w14:paraId="34E94766" w14:textId="77777777" w:rsidR="00D32870" w:rsidRPr="00634849" w:rsidRDefault="00D32870" w:rsidP="00D32870">
      <w:pPr>
        <w:rPr>
          <w:lang w:val="en-US"/>
        </w:rPr>
      </w:pPr>
      <w:r w:rsidRPr="00634849">
        <w:rPr>
          <w:lang w:val="en-US"/>
        </w:rPr>
        <w:t xml:space="preserve">USE tempdb;  </w:t>
      </w:r>
    </w:p>
    <w:p w14:paraId="7464F4B6" w14:textId="77777777" w:rsidR="00D32870" w:rsidRPr="00634849" w:rsidRDefault="00D32870" w:rsidP="00D32870">
      <w:pPr>
        <w:rPr>
          <w:lang w:val="en-US"/>
        </w:rPr>
      </w:pPr>
      <w:r w:rsidRPr="00634849">
        <w:rPr>
          <w:lang w:val="en-US"/>
        </w:rPr>
        <w:t xml:space="preserve">GO  </w:t>
      </w:r>
    </w:p>
    <w:p w14:paraId="600CD018" w14:textId="77777777" w:rsidR="00D32870" w:rsidRPr="00634849" w:rsidRDefault="00D32870" w:rsidP="00D32870">
      <w:pPr>
        <w:rPr>
          <w:lang w:val="en-US"/>
        </w:rPr>
      </w:pPr>
      <w:r w:rsidRPr="00634849">
        <w:rPr>
          <w:lang w:val="en-US"/>
        </w:rPr>
        <w:t xml:space="preserve">CREATE TABLE mytbl2(c1 SYSNAME);  </w:t>
      </w:r>
    </w:p>
    <w:p w14:paraId="66980ACC" w14:textId="77777777" w:rsidR="00D32870" w:rsidRPr="00D32870" w:rsidRDefault="00D32870" w:rsidP="00D32870">
      <w:pPr>
        <w:rPr>
          <w:lang w:val="en-US"/>
        </w:rPr>
      </w:pPr>
      <w:r w:rsidRPr="00D32870">
        <w:rPr>
          <w:lang w:val="en-US"/>
        </w:rPr>
        <w:lastRenderedPageBreak/>
        <w:t xml:space="preserve">GO  </w:t>
      </w:r>
    </w:p>
    <w:p w14:paraId="71E32B64" w14:textId="77777777" w:rsidR="00D32870" w:rsidRPr="00D32870" w:rsidRDefault="00D32870" w:rsidP="00D32870">
      <w:pPr>
        <w:rPr>
          <w:lang w:val="en-US"/>
        </w:rPr>
      </w:pPr>
      <w:r w:rsidRPr="00D32870">
        <w:rPr>
          <w:lang w:val="en-US"/>
        </w:rPr>
        <w:t>INSERT INTO mytbl2</w:t>
      </w:r>
    </w:p>
    <w:p w14:paraId="3304A220" w14:textId="77777777" w:rsidR="00D32870" w:rsidRPr="00D32870" w:rsidRDefault="00D32870" w:rsidP="00D32870">
      <w:pPr>
        <w:rPr>
          <w:lang w:val="en-US"/>
        </w:rPr>
      </w:pPr>
      <w:r w:rsidRPr="00D32870">
        <w:rPr>
          <w:lang w:val="en-US"/>
        </w:rPr>
        <w:t xml:space="preserve">VALUES('Discount is 10-15% off'), ('Discount is .10-.15 off');  </w:t>
      </w:r>
    </w:p>
    <w:p w14:paraId="53CC76C5" w14:textId="77777777" w:rsidR="00D32870" w:rsidRPr="00634849" w:rsidRDefault="00D32870" w:rsidP="00D32870">
      <w:pPr>
        <w:rPr>
          <w:lang w:val="en-US"/>
        </w:rPr>
      </w:pPr>
      <w:r w:rsidRPr="00634849">
        <w:rPr>
          <w:lang w:val="en-US"/>
        </w:rPr>
        <w:t xml:space="preserve">GO  </w:t>
      </w:r>
    </w:p>
    <w:p w14:paraId="65F558E7" w14:textId="77777777" w:rsidR="00D32870" w:rsidRPr="00634849" w:rsidRDefault="00D32870" w:rsidP="00D32870">
      <w:pPr>
        <w:rPr>
          <w:lang w:val="en-US"/>
        </w:rPr>
      </w:pPr>
      <w:r w:rsidRPr="00634849">
        <w:rPr>
          <w:lang w:val="en-US"/>
        </w:rPr>
        <w:t>SELECT c1</w:t>
      </w:r>
    </w:p>
    <w:p w14:paraId="106080FE" w14:textId="77777777" w:rsidR="00D32870" w:rsidRPr="00634849" w:rsidRDefault="00D32870" w:rsidP="00D32870">
      <w:pPr>
        <w:rPr>
          <w:lang w:val="en-US"/>
        </w:rPr>
      </w:pPr>
      <w:r w:rsidRPr="00634849">
        <w:rPr>
          <w:lang w:val="en-US"/>
        </w:rPr>
        <w:t>FROM mytbl2</w:t>
      </w:r>
    </w:p>
    <w:p w14:paraId="61415967" w14:textId="77777777" w:rsidR="00D32870" w:rsidRPr="00634849" w:rsidRDefault="00D32870" w:rsidP="00D32870">
      <w:pPr>
        <w:rPr>
          <w:lang w:val="en-US"/>
        </w:rPr>
      </w:pPr>
      <w:r w:rsidRPr="00634849">
        <w:rPr>
          <w:lang w:val="en-US"/>
        </w:rPr>
        <w:t xml:space="preserve">WHERE c1 LIKE '%10-15@% off%' ESCAPE '@';  </w:t>
      </w:r>
    </w:p>
    <w:p w14:paraId="230FA90C" w14:textId="77777777" w:rsidR="00D32870" w:rsidRDefault="00D32870" w:rsidP="00D32870">
      <w:r>
        <w:t>GO</w:t>
      </w:r>
    </w:p>
    <w:p w14:paraId="28D0A90F" w14:textId="2AD50907" w:rsidR="00FD3B91" w:rsidRDefault="00D32870" w:rsidP="00D32870">
      <w:r>
        <w:t>Devuelve la cadena de caracteres exacta de 10-15 % en la columna c1 de la tabla mytbl2:</w:t>
      </w:r>
    </w:p>
    <w:p w14:paraId="74E083FE" w14:textId="56A12711" w:rsidR="00D32870" w:rsidRDefault="00634849" w:rsidP="00D32870">
      <w:r>
        <w:rPr>
          <w:noProof/>
        </w:rPr>
        <w:drawing>
          <wp:anchor distT="0" distB="0" distL="114300" distR="114300" simplePos="0" relativeHeight="251682816" behindDoc="1" locked="0" layoutInCell="1" allowOverlap="1" wp14:anchorId="30DC101E" wp14:editId="5A46FA38">
            <wp:simplePos x="0" y="0"/>
            <wp:positionH relativeFrom="column">
              <wp:posOffset>4386</wp:posOffset>
            </wp:positionH>
            <wp:positionV relativeFrom="paragraph">
              <wp:posOffset>16111</wp:posOffset>
            </wp:positionV>
            <wp:extent cx="4953000" cy="3810000"/>
            <wp:effectExtent l="0" t="0" r="0" b="0"/>
            <wp:wrapTight wrapText="bothSides">
              <wp:wrapPolygon edited="0">
                <wp:start x="0" y="0"/>
                <wp:lineTo x="0" y="21492"/>
                <wp:lineTo x="21517" y="21492"/>
                <wp:lineTo x="21517" y="0"/>
                <wp:lineTo x="0" y="0"/>
              </wp:wrapPolygon>
            </wp:wrapTight>
            <wp:docPr id="10886786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53000" cy="3810000"/>
                    </a:xfrm>
                    <a:prstGeom prst="rect">
                      <a:avLst/>
                    </a:prstGeom>
                    <a:noFill/>
                  </pic:spPr>
                </pic:pic>
              </a:graphicData>
            </a:graphic>
            <wp14:sizeRelH relativeFrom="page">
              <wp14:pctWidth>0</wp14:pctWidth>
            </wp14:sizeRelH>
            <wp14:sizeRelV relativeFrom="page">
              <wp14:pctHeight>0</wp14:pctHeight>
            </wp14:sizeRelV>
          </wp:anchor>
        </w:drawing>
      </w:r>
    </w:p>
    <w:p w14:paraId="209DC89D" w14:textId="77777777" w:rsidR="00FD3B91" w:rsidRDefault="00FD3B91" w:rsidP="00436DA6"/>
    <w:p w14:paraId="6F7E1BC5" w14:textId="77777777" w:rsidR="00FD3B91" w:rsidRDefault="00FD3B91" w:rsidP="00436DA6"/>
    <w:p w14:paraId="5351D0D7" w14:textId="77777777" w:rsidR="00FD3B91" w:rsidRDefault="00FD3B91" w:rsidP="00436DA6"/>
    <w:p w14:paraId="3F5B1690" w14:textId="77777777" w:rsidR="00FD3B91" w:rsidRDefault="00FD3B91" w:rsidP="00436DA6"/>
    <w:p w14:paraId="62548EDF" w14:textId="77777777" w:rsidR="00FD3B91" w:rsidRDefault="00FD3B91" w:rsidP="00436DA6"/>
    <w:p w14:paraId="6A080008" w14:textId="77777777" w:rsidR="00FD3B91" w:rsidRDefault="00FD3B91" w:rsidP="00436DA6"/>
    <w:p w14:paraId="1C6B52FC" w14:textId="77777777" w:rsidR="00FD3B91" w:rsidRDefault="00FD3B91" w:rsidP="00436DA6"/>
    <w:p w14:paraId="34F1E701" w14:textId="77777777" w:rsidR="00FD3B91" w:rsidRDefault="00FD3B91" w:rsidP="00436DA6"/>
    <w:p w14:paraId="26634D84" w14:textId="77777777" w:rsidR="00FD3B91" w:rsidRDefault="00FD3B91" w:rsidP="00436DA6"/>
    <w:p w14:paraId="69C9D009" w14:textId="77777777" w:rsidR="00634849" w:rsidRDefault="00634849" w:rsidP="00436DA6"/>
    <w:p w14:paraId="499ED188" w14:textId="77777777" w:rsidR="00634849" w:rsidRDefault="00634849" w:rsidP="00436DA6"/>
    <w:p w14:paraId="71285756" w14:textId="77777777" w:rsidR="00634849" w:rsidRDefault="00634849" w:rsidP="00436DA6"/>
    <w:p w14:paraId="34D40521" w14:textId="77777777" w:rsidR="00634849" w:rsidRDefault="00634849" w:rsidP="00436DA6"/>
    <w:p w14:paraId="2BCC2CAF" w14:textId="77777777" w:rsidR="00005438" w:rsidRDefault="00005438" w:rsidP="00005438">
      <w:r>
        <w:t>Espero realmente que este artículo sobre el operador SQL Like haya sido informativo y les agradezco mucho la lectura.</w:t>
      </w:r>
    </w:p>
    <w:p w14:paraId="52DAF796" w14:textId="77777777" w:rsidR="00005438" w:rsidRDefault="00005438" w:rsidP="00005438"/>
    <w:p w14:paraId="22811531" w14:textId="5A3A3C57" w:rsidR="00EB41F3" w:rsidRPr="004878B6" w:rsidRDefault="00EB41F3" w:rsidP="00DD3E67">
      <w:pPr>
        <w:pStyle w:val="Ttulo3"/>
      </w:pPr>
      <w:bookmarkStart w:id="39" w:name="_Toc142830267"/>
      <w:r w:rsidRPr="004878B6">
        <w:lastRenderedPageBreak/>
        <w:t>Operador NOT</w:t>
      </w:r>
      <w:bookmarkEnd w:id="39"/>
    </w:p>
    <w:p w14:paraId="538A6ADD" w14:textId="77777777" w:rsidR="00945AFE" w:rsidRPr="004878B6" w:rsidRDefault="00945AFE" w:rsidP="00945AFE">
      <w:r w:rsidRPr="004878B6">
        <w:t>os parámetros utilizados en la sintaxis mencionada anteriormente son los siguientes:</w:t>
      </w:r>
    </w:p>
    <w:p w14:paraId="00327ABA" w14:textId="77777777" w:rsidR="00945AFE" w:rsidRPr="004878B6" w:rsidRDefault="00945AFE" w:rsidP="00945AFE"/>
    <w:p w14:paraId="2B9AEE44" w14:textId="77777777" w:rsidR="00945AFE" w:rsidRPr="004878B6" w:rsidRDefault="00945AFE" w:rsidP="00945AFE">
      <w:r w:rsidRPr="004878B6">
        <w:t>Columna_1, column_2, …: Columnas o campos que deben mostrarse en el conjunto de resultados final.</w:t>
      </w:r>
    </w:p>
    <w:p w14:paraId="71B35F1F" w14:textId="77777777" w:rsidR="00945AFE" w:rsidRPr="004878B6" w:rsidRDefault="00945AFE" w:rsidP="00945AFE">
      <w:r w:rsidRPr="004878B6">
        <w:t>Tabla: El nombre de la tabla de la que se deben obtener dichas columnas.</w:t>
      </w:r>
    </w:p>
    <w:p w14:paraId="09552E3D" w14:textId="77777777" w:rsidR="00945AFE" w:rsidRPr="004878B6" w:rsidRDefault="00945AFE" w:rsidP="00945AFE">
      <w:r w:rsidRPr="004878B6">
        <w:t>Condición: Condición en base a la cual se deben filtrar los registros. Más específicamente, la condición por la cual las filas deben devolver FALSO para que sea el conjunto de resultados final.</w:t>
      </w:r>
    </w:p>
    <w:p w14:paraId="23DB84F2" w14:textId="77777777" w:rsidR="00945AFE" w:rsidRPr="004878B6" w:rsidRDefault="00945AFE" w:rsidP="00945AFE">
      <w:r w:rsidRPr="004878B6">
        <w:t>Habiendo discutido la sintaxis y el parámetro usado para escribir consultas SQL con NOT, probemos algunos ejemplos basados ​​en él para comprender el concepto en detalle. Cuando tiene varias condiciones con el operador NOT, retornaran todas las filas que no cumplen las condiciones aplicadas. EL operador Not toma un único valor booleano como argumento y cambia su valor de falso a verdadero o de verdadero a falso….</w:t>
      </w:r>
    </w:p>
    <w:p w14:paraId="378806E4" w14:textId="77777777" w:rsidR="00945AFE" w:rsidRPr="004878B6" w:rsidRDefault="00945AFE" w:rsidP="00945AFE"/>
    <w:p w14:paraId="787D1D89" w14:textId="77777777" w:rsidR="00945AFE" w:rsidRPr="004878B6" w:rsidRDefault="00945AFE" w:rsidP="00945AFE">
      <w:r w:rsidRPr="004878B6">
        <w:t>Ejemplo operador sql not</w:t>
      </w:r>
    </w:p>
    <w:p w14:paraId="72E30043" w14:textId="77777777" w:rsidR="00945AFE" w:rsidRPr="004878B6" w:rsidRDefault="00945AFE" w:rsidP="00945AFE">
      <w:r w:rsidRPr="004878B6">
        <w:t>Podemos usar este operador con nuestro ejemplo con la tabla cliente. ¿Qué pasaría si quisiéramos encontrar a todos nuestros clientes que están fuera de España? Usando el operador sql NOT, simplemente podemos escribir:</w:t>
      </w:r>
    </w:p>
    <w:p w14:paraId="098DEEF9" w14:textId="77777777" w:rsidR="00945AFE" w:rsidRPr="004878B6" w:rsidRDefault="00945AFE" w:rsidP="00945AFE"/>
    <w:p w14:paraId="251577D6" w14:textId="77777777" w:rsidR="00945AFE" w:rsidRPr="004878B6" w:rsidRDefault="00945AFE" w:rsidP="00945AFE">
      <w:r w:rsidRPr="004878B6">
        <w:t>SELECT nombre, Sexo, Pais</w:t>
      </w:r>
    </w:p>
    <w:p w14:paraId="43A31B1E" w14:textId="77777777" w:rsidR="00945AFE" w:rsidRPr="00945AFE" w:rsidRDefault="00945AFE" w:rsidP="00945AFE">
      <w:pPr>
        <w:rPr>
          <w:lang w:val="en-US"/>
        </w:rPr>
      </w:pPr>
      <w:r w:rsidRPr="00945AFE">
        <w:rPr>
          <w:lang w:val="en-US"/>
        </w:rPr>
        <w:t>FROM Cliente</w:t>
      </w:r>
    </w:p>
    <w:p w14:paraId="63542796" w14:textId="77777777" w:rsidR="00945AFE" w:rsidRPr="00945AFE" w:rsidRDefault="00945AFE" w:rsidP="00945AFE">
      <w:pPr>
        <w:rPr>
          <w:lang w:val="en-US"/>
        </w:rPr>
      </w:pPr>
      <w:r w:rsidRPr="00945AFE">
        <w:rPr>
          <w:lang w:val="en-US"/>
        </w:rPr>
        <w:t>where NOT pais = 'España'</w:t>
      </w:r>
    </w:p>
    <w:p w14:paraId="1A47CEDB" w14:textId="2E7F8F98" w:rsidR="00436DA6" w:rsidRPr="004878B6" w:rsidRDefault="00945AFE" w:rsidP="00945AFE">
      <w:r w:rsidRPr="004878B6">
        <w:t>La ejecución de esta consulta en el management studio, da como resultado los valores en la siguiente imagen:</w:t>
      </w:r>
    </w:p>
    <w:p w14:paraId="1D3A8632" w14:textId="77777777" w:rsidR="00945AFE" w:rsidRPr="004878B6" w:rsidRDefault="00945AFE" w:rsidP="00945AFE"/>
    <w:p w14:paraId="13FE389B" w14:textId="09D2F295" w:rsidR="00945AFE" w:rsidRPr="00002A04" w:rsidRDefault="004878B6" w:rsidP="00945AFE">
      <w:pPr>
        <w:rPr>
          <w:lang w:val="en-US"/>
        </w:rPr>
      </w:pPr>
      <w:r>
        <w:rPr>
          <w:noProof/>
          <w:lang w:val="en-US"/>
        </w:rPr>
        <w:lastRenderedPageBreak/>
        <w:drawing>
          <wp:anchor distT="0" distB="0" distL="114300" distR="114300" simplePos="0" relativeHeight="251683840" behindDoc="1" locked="0" layoutInCell="1" allowOverlap="1" wp14:anchorId="4AEA5197" wp14:editId="11AEFBEC">
            <wp:simplePos x="0" y="0"/>
            <wp:positionH relativeFrom="column">
              <wp:posOffset>78740</wp:posOffset>
            </wp:positionH>
            <wp:positionV relativeFrom="paragraph">
              <wp:posOffset>3175</wp:posOffset>
            </wp:positionV>
            <wp:extent cx="4337685" cy="5066030"/>
            <wp:effectExtent l="0" t="0" r="5715" b="1270"/>
            <wp:wrapTight wrapText="bothSides">
              <wp:wrapPolygon edited="0">
                <wp:start x="0" y="0"/>
                <wp:lineTo x="0" y="21524"/>
                <wp:lineTo x="21534" y="21524"/>
                <wp:lineTo x="21534" y="0"/>
                <wp:lineTo x="0" y="0"/>
              </wp:wrapPolygon>
            </wp:wrapTight>
            <wp:docPr id="17122154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1">
                      <a:extLst>
                        <a:ext uri="{28A0092B-C50C-407E-A947-70E740481C1C}">
                          <a14:useLocalDpi xmlns:a14="http://schemas.microsoft.com/office/drawing/2010/main" val="0"/>
                        </a:ext>
                      </a:extLst>
                    </a:blip>
                    <a:srcRect l="24262" r="21965"/>
                    <a:stretch/>
                  </pic:blipFill>
                  <pic:spPr bwMode="auto">
                    <a:xfrm>
                      <a:off x="0" y="0"/>
                      <a:ext cx="4337685" cy="50660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2D7304" w14:textId="77777777" w:rsidR="00436DA6" w:rsidRPr="00002A04" w:rsidRDefault="00436DA6" w:rsidP="00436DA6">
      <w:pPr>
        <w:rPr>
          <w:lang w:val="en-US"/>
        </w:rPr>
      </w:pPr>
    </w:p>
    <w:p w14:paraId="37F0832D" w14:textId="77777777" w:rsidR="00436DA6" w:rsidRDefault="00436DA6" w:rsidP="00436DA6">
      <w:pPr>
        <w:rPr>
          <w:lang w:val="en-US"/>
        </w:rPr>
      </w:pPr>
    </w:p>
    <w:p w14:paraId="29B34A2F" w14:textId="77777777" w:rsidR="004878B6" w:rsidRDefault="004878B6" w:rsidP="00436DA6">
      <w:pPr>
        <w:rPr>
          <w:lang w:val="en-US"/>
        </w:rPr>
      </w:pPr>
    </w:p>
    <w:p w14:paraId="32814088" w14:textId="77777777" w:rsidR="004878B6" w:rsidRDefault="004878B6" w:rsidP="00436DA6">
      <w:pPr>
        <w:rPr>
          <w:lang w:val="en-US"/>
        </w:rPr>
      </w:pPr>
    </w:p>
    <w:p w14:paraId="3BE1DBF3" w14:textId="77777777" w:rsidR="004878B6" w:rsidRDefault="004878B6" w:rsidP="00436DA6">
      <w:pPr>
        <w:rPr>
          <w:lang w:val="en-US"/>
        </w:rPr>
      </w:pPr>
    </w:p>
    <w:p w14:paraId="77975A8A" w14:textId="77777777" w:rsidR="004878B6" w:rsidRDefault="004878B6" w:rsidP="00436DA6">
      <w:pPr>
        <w:rPr>
          <w:lang w:val="en-US"/>
        </w:rPr>
      </w:pPr>
    </w:p>
    <w:p w14:paraId="2A83D408" w14:textId="77777777" w:rsidR="004878B6" w:rsidRDefault="004878B6" w:rsidP="00436DA6">
      <w:pPr>
        <w:rPr>
          <w:lang w:val="en-US"/>
        </w:rPr>
      </w:pPr>
    </w:p>
    <w:p w14:paraId="525ACCEA" w14:textId="77777777" w:rsidR="004878B6" w:rsidRDefault="004878B6" w:rsidP="00436DA6">
      <w:pPr>
        <w:rPr>
          <w:lang w:val="en-US"/>
        </w:rPr>
      </w:pPr>
    </w:p>
    <w:p w14:paraId="4BC1D8CF" w14:textId="77777777" w:rsidR="00457726" w:rsidRDefault="00457726" w:rsidP="00436DA6">
      <w:pPr>
        <w:rPr>
          <w:lang w:val="en-US"/>
        </w:rPr>
      </w:pPr>
    </w:p>
    <w:p w14:paraId="7B3DA8FC" w14:textId="77777777" w:rsidR="00457726" w:rsidRDefault="00457726" w:rsidP="00436DA6">
      <w:pPr>
        <w:rPr>
          <w:lang w:val="en-US"/>
        </w:rPr>
      </w:pPr>
    </w:p>
    <w:p w14:paraId="27A3E390" w14:textId="77777777" w:rsidR="00457726" w:rsidRDefault="00457726" w:rsidP="00436DA6">
      <w:pPr>
        <w:rPr>
          <w:lang w:val="en-US"/>
        </w:rPr>
      </w:pPr>
    </w:p>
    <w:p w14:paraId="0BA617F1" w14:textId="77777777" w:rsidR="00457726" w:rsidRDefault="00457726" w:rsidP="00436DA6">
      <w:pPr>
        <w:rPr>
          <w:lang w:val="en-US"/>
        </w:rPr>
      </w:pPr>
    </w:p>
    <w:p w14:paraId="291BAFBE" w14:textId="77777777" w:rsidR="00457726" w:rsidRDefault="00457726" w:rsidP="00436DA6">
      <w:pPr>
        <w:rPr>
          <w:lang w:val="en-US"/>
        </w:rPr>
      </w:pPr>
    </w:p>
    <w:p w14:paraId="5F35D008" w14:textId="77777777" w:rsidR="00457726" w:rsidRDefault="00457726" w:rsidP="00436DA6">
      <w:pPr>
        <w:rPr>
          <w:lang w:val="en-US"/>
        </w:rPr>
      </w:pPr>
    </w:p>
    <w:p w14:paraId="3160571C" w14:textId="77777777" w:rsidR="00457726" w:rsidRDefault="00457726" w:rsidP="00436DA6">
      <w:pPr>
        <w:rPr>
          <w:lang w:val="en-US"/>
        </w:rPr>
      </w:pPr>
    </w:p>
    <w:p w14:paraId="462AECA8" w14:textId="77777777" w:rsidR="00457726" w:rsidRDefault="00457726" w:rsidP="00436DA6">
      <w:pPr>
        <w:rPr>
          <w:lang w:val="en-US"/>
        </w:rPr>
      </w:pPr>
    </w:p>
    <w:p w14:paraId="7B2D5B86" w14:textId="77777777" w:rsidR="00457726" w:rsidRDefault="00457726" w:rsidP="00436DA6">
      <w:pPr>
        <w:rPr>
          <w:lang w:val="en-US"/>
        </w:rPr>
      </w:pPr>
    </w:p>
    <w:p w14:paraId="3ACAF858" w14:textId="77777777" w:rsidR="00AB51CA" w:rsidRPr="00AB51CA" w:rsidRDefault="00AB51CA" w:rsidP="00AB51CA">
      <w:r w:rsidRPr="00AB51CA">
        <w:t>Puede ver claramente qué efecto ha tenido el operador  NOT . No se devolvió a ningún miembro que tuviera su localización en España.</w:t>
      </w:r>
    </w:p>
    <w:p w14:paraId="17A623AF" w14:textId="77777777" w:rsidR="00AB51CA" w:rsidRPr="00AB51CA" w:rsidRDefault="00AB51CA" w:rsidP="00AB51CA"/>
    <w:p w14:paraId="5BB3B0A3" w14:textId="77777777" w:rsidR="00AB51CA" w:rsidRPr="00AB51CA" w:rsidRDefault="00AB51CA" w:rsidP="00AB51CA">
      <w:r w:rsidRPr="00AB51CA">
        <w:t>Conclusión: operador SQL NOT</w:t>
      </w:r>
    </w:p>
    <w:p w14:paraId="178C42AC" w14:textId="77777777" w:rsidR="00AB51CA" w:rsidRPr="00AB51CA" w:rsidRDefault="00AB51CA" w:rsidP="00AB51CA">
      <w:r w:rsidRPr="00AB51CA">
        <w:t>El operador NOT se utiliza para filtrar registros en función de la negación de condiciones especificadas en la cláusula WHERE, HAVING, Not exists sql, not null sql y not like sql de una consulta SQL Server. Puntos importantes a tener en cuenta al utilizar el operador SQL «NOT». Aquí hay algunos puntos clave:</w:t>
      </w:r>
    </w:p>
    <w:p w14:paraId="7AE671B6" w14:textId="77777777" w:rsidR="00AB51CA" w:rsidRPr="00AB51CA" w:rsidRDefault="00AB51CA" w:rsidP="00AB51CA"/>
    <w:p w14:paraId="75A539EA" w14:textId="77777777" w:rsidR="00AB51CA" w:rsidRDefault="00AB51CA" w:rsidP="00AB51CA">
      <w:r w:rsidRPr="00AB51CA">
        <w:lastRenderedPageBreak/>
        <w:t>El operador «NOT» se utiliza para invertir una condición en una cláusula WHERE. es decir, en una condición «WHERE edad &gt;= 25», el uso de «NOT» invertiría la condición a «WHERE NOT edad &gt;= 25», lo que devolvería todos los registros en los que la edad es menor a 25.</w:t>
      </w:r>
    </w:p>
    <w:p w14:paraId="0BAF9B23" w14:textId="77777777" w:rsidR="00AB51CA" w:rsidRPr="00AB51CA" w:rsidRDefault="00AB51CA" w:rsidP="00AB51CA"/>
    <w:p w14:paraId="5EABCE4D" w14:textId="77777777" w:rsidR="00AB51CA" w:rsidRPr="00AB51CA" w:rsidRDefault="00AB51CA" w:rsidP="00AB51CA">
      <w:r w:rsidRPr="00AB51CA">
        <w:t>El operador «NOT» también se puede utilizar junto con otros operadores como «AND» y «OR». Por ejemplo, si tienes una condición «WHERE edad &gt;= 25 AND ciudad = ‘Madrid'», el uso de «NOT» invertiría toda la condición a «WHERE NOT (edad &gt;= 25 AND ciudad = ‘Madrid’)», lo que devolvería todos los registros en los que la edad es menor a 25 o la ciudad no es Madrid.</w:t>
      </w:r>
    </w:p>
    <w:p w14:paraId="6DA95CAE" w14:textId="77777777" w:rsidR="00AB51CA" w:rsidRPr="00AB51CA" w:rsidRDefault="00AB51CA" w:rsidP="00AB51CA"/>
    <w:p w14:paraId="00164967" w14:textId="77777777" w:rsidR="00AB51CA" w:rsidRPr="00AB51CA" w:rsidRDefault="00AB51CA" w:rsidP="00AB51CA">
      <w:r w:rsidRPr="00AB51CA">
        <w:t>Es importante tener cuidado al utilizar el operador «NOT», ya que puede tener un impacto en el rendimiento de la consulta. Si utilizas «NOT» en una condición compleja, es posible que la base de datos tenga que realizar una búsqueda completa de la tabla para encontrar los registros que cumplan con la condición.</w:t>
      </w:r>
    </w:p>
    <w:p w14:paraId="4767921C" w14:textId="77777777" w:rsidR="00AB51CA" w:rsidRPr="00AB51CA" w:rsidRDefault="00AB51CA" w:rsidP="00AB51CA"/>
    <w:p w14:paraId="1488B9B5" w14:textId="2C0E0ED5" w:rsidR="004878B6" w:rsidRDefault="00AB51CA" w:rsidP="00436DA6">
      <w:r w:rsidRPr="00AB51CA">
        <w:t>En algunas bases de datos, es posible que se requiera utilizar «NOT EXISTS» en lugar de «NOT» para consultar la ausencia de registros. Por ejemplo, si deseas buscar todos los clientes que no tienen pedidos en una tabla de pedidos, es posible que necesites utilizar una consulta como «SELECT * FROM clientes WHERE NOT EXISTS (SELECT * FROM pedidos WHERE pedidos.cliente_id = clientes.id)».</w:t>
      </w:r>
    </w:p>
    <w:p w14:paraId="0621659C" w14:textId="77777777" w:rsidR="00AB51CA" w:rsidRPr="00AB51CA" w:rsidRDefault="00AB51CA" w:rsidP="00436DA6"/>
    <w:p w14:paraId="4D16C693" w14:textId="53851262" w:rsidR="00EB41F3" w:rsidRPr="00073CA4" w:rsidRDefault="00EB41F3" w:rsidP="00DD3E67">
      <w:pPr>
        <w:pStyle w:val="Ttulo3"/>
      </w:pPr>
      <w:bookmarkStart w:id="40" w:name="_Toc142830268"/>
      <w:r w:rsidRPr="00073CA4">
        <w:t>Operador BETWEEN</w:t>
      </w:r>
      <w:bookmarkEnd w:id="40"/>
    </w:p>
    <w:p w14:paraId="317049F9" w14:textId="77777777" w:rsidR="00073CA4" w:rsidRPr="00073CA4" w:rsidRDefault="00073CA4" w:rsidP="00073CA4">
      <w:r w:rsidRPr="00073CA4">
        <w:t>El operador BETWEEN se utiliza en la cláusula WHERE para seleccionar valores entre un rango de datos.</w:t>
      </w:r>
    </w:p>
    <w:p w14:paraId="3BD2AC86" w14:textId="77777777" w:rsidR="00073CA4" w:rsidRPr="00073CA4" w:rsidRDefault="00073CA4" w:rsidP="00073CA4"/>
    <w:p w14:paraId="1C316D12" w14:textId="77777777" w:rsidR="00073CA4" w:rsidRPr="00073CA4" w:rsidRDefault="00073CA4" w:rsidP="00073CA4">
      <w:pPr>
        <w:rPr>
          <w:lang w:val="en-US"/>
        </w:rPr>
      </w:pPr>
      <w:r w:rsidRPr="00073CA4">
        <w:rPr>
          <w:lang w:val="en-US"/>
        </w:rPr>
        <w:t>Sintaxis de SQL BETWEEN</w:t>
      </w:r>
    </w:p>
    <w:p w14:paraId="2F31FD98" w14:textId="77777777" w:rsidR="00073CA4" w:rsidRPr="00073CA4" w:rsidRDefault="00073CA4" w:rsidP="00073CA4">
      <w:pPr>
        <w:rPr>
          <w:lang w:val="en-US"/>
        </w:rPr>
      </w:pPr>
    </w:p>
    <w:p w14:paraId="2BDA7095" w14:textId="77777777" w:rsidR="00073CA4" w:rsidRPr="00073CA4" w:rsidRDefault="00073CA4" w:rsidP="00073CA4">
      <w:pPr>
        <w:rPr>
          <w:lang w:val="en-US"/>
        </w:rPr>
      </w:pPr>
      <w:r w:rsidRPr="00073CA4">
        <w:rPr>
          <w:lang w:val="en-US"/>
        </w:rPr>
        <w:t>SELECT columna</w:t>
      </w:r>
    </w:p>
    <w:p w14:paraId="761DDF17" w14:textId="77777777" w:rsidR="00073CA4" w:rsidRPr="00073CA4" w:rsidRDefault="00073CA4" w:rsidP="00073CA4">
      <w:pPr>
        <w:rPr>
          <w:lang w:val="en-US"/>
        </w:rPr>
      </w:pPr>
      <w:r w:rsidRPr="00073CA4">
        <w:rPr>
          <w:lang w:val="en-US"/>
        </w:rPr>
        <w:lastRenderedPageBreak/>
        <w:t>FROM tabla WHERE columna</w:t>
      </w:r>
    </w:p>
    <w:p w14:paraId="730462D3" w14:textId="77777777" w:rsidR="00073CA4" w:rsidRPr="00073CA4" w:rsidRDefault="00073CA4" w:rsidP="00073CA4">
      <w:pPr>
        <w:rPr>
          <w:lang w:val="en-US"/>
        </w:rPr>
      </w:pPr>
      <w:r w:rsidRPr="00073CA4">
        <w:rPr>
          <w:lang w:val="en-US"/>
        </w:rPr>
        <w:t>BETWEEN valor1 AND valor2</w:t>
      </w:r>
    </w:p>
    <w:p w14:paraId="0A502108" w14:textId="77777777" w:rsidR="00073CA4" w:rsidRPr="00073CA4" w:rsidRDefault="00073CA4" w:rsidP="00073CA4">
      <w:pPr>
        <w:rPr>
          <w:lang w:val="en-US"/>
        </w:rPr>
      </w:pPr>
    </w:p>
    <w:p w14:paraId="3F0FE46E" w14:textId="77777777" w:rsidR="00073CA4" w:rsidRPr="00073CA4" w:rsidRDefault="00073CA4" w:rsidP="00073CA4">
      <w:pPr>
        <w:rPr>
          <w:lang w:val="en-US"/>
        </w:rPr>
      </w:pPr>
      <w:r w:rsidRPr="00073CA4">
        <w:rPr>
          <w:lang w:val="en-US"/>
        </w:rPr>
        <w:t>Ejemplo de SQL BETWEEN</w:t>
      </w:r>
    </w:p>
    <w:p w14:paraId="5FBB3676" w14:textId="77777777" w:rsidR="00073CA4" w:rsidRPr="00073CA4" w:rsidRDefault="00073CA4" w:rsidP="00073CA4">
      <w:pPr>
        <w:rPr>
          <w:lang w:val="en-US"/>
        </w:rPr>
      </w:pPr>
    </w:p>
    <w:p w14:paraId="44AA2A24" w14:textId="2C25394A" w:rsidR="00024EF8" w:rsidRDefault="00073CA4" w:rsidP="00073CA4">
      <w:pPr>
        <w:rPr>
          <w:lang w:val="en-US"/>
        </w:rPr>
      </w:pPr>
      <w:r w:rsidRPr="00073CA4">
        <w:rPr>
          <w:lang w:val="en-US"/>
        </w:rPr>
        <w:t>Dada la siguiente tabla 'personas'</w:t>
      </w:r>
    </w:p>
    <w:tbl>
      <w:tblPr>
        <w:tblW w:w="9213"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2785"/>
        <w:gridCol w:w="2966"/>
        <w:gridCol w:w="3462"/>
      </w:tblGrid>
      <w:tr w:rsidR="00073CA4" w:rsidRPr="00073CA4" w14:paraId="186F7C83" w14:textId="77777777" w:rsidTr="00073CA4">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2790F6F3" w14:textId="77777777" w:rsidR="00073CA4" w:rsidRPr="00073CA4" w:rsidRDefault="00073CA4" w:rsidP="00073CA4">
            <w:pPr>
              <w:rPr>
                <w:b/>
                <w:bCs/>
              </w:rPr>
            </w:pPr>
            <w:r w:rsidRPr="00073CA4">
              <w:rPr>
                <w:b/>
                <w:bCs/>
              </w:rPr>
              <w:t>nombre</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7F5E8963" w14:textId="77777777" w:rsidR="00073CA4" w:rsidRPr="00073CA4" w:rsidRDefault="00073CA4" w:rsidP="00073CA4">
            <w:pPr>
              <w:rPr>
                <w:b/>
                <w:bCs/>
              </w:rPr>
            </w:pPr>
            <w:r w:rsidRPr="00073CA4">
              <w:rPr>
                <w:b/>
                <w:bCs/>
              </w:rPr>
              <w:t>apellido1</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68C9953F" w14:textId="77777777" w:rsidR="00073CA4" w:rsidRPr="00073CA4" w:rsidRDefault="00073CA4" w:rsidP="00073CA4">
            <w:pPr>
              <w:rPr>
                <w:b/>
                <w:bCs/>
              </w:rPr>
            </w:pPr>
            <w:r w:rsidRPr="00073CA4">
              <w:rPr>
                <w:b/>
                <w:bCs/>
              </w:rPr>
              <w:t>apellido2</w:t>
            </w:r>
          </w:p>
        </w:tc>
      </w:tr>
      <w:tr w:rsidR="00073CA4" w:rsidRPr="00073CA4" w14:paraId="789F8A34" w14:textId="77777777" w:rsidTr="00073CA4">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8087347" w14:textId="77777777" w:rsidR="00073CA4" w:rsidRPr="00073CA4" w:rsidRDefault="00073CA4" w:rsidP="00073CA4">
            <w:r w:rsidRPr="00073CA4">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73B1B6C" w14:textId="77777777" w:rsidR="00073CA4" w:rsidRPr="00073CA4" w:rsidRDefault="00073CA4" w:rsidP="00073CA4">
            <w:r w:rsidRPr="00073CA4">
              <w:t>PEREZ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197D3A7" w14:textId="77777777" w:rsidR="00073CA4" w:rsidRPr="00073CA4" w:rsidRDefault="00073CA4" w:rsidP="00073CA4">
            <w:r w:rsidRPr="00073CA4">
              <w:t>GOMEZ</w:t>
            </w:r>
          </w:p>
        </w:tc>
      </w:tr>
      <w:tr w:rsidR="00073CA4" w:rsidRPr="00073CA4" w14:paraId="76825B0B" w14:textId="77777777" w:rsidTr="00073CA4">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B85D33F" w14:textId="77777777" w:rsidR="00073CA4" w:rsidRPr="00073CA4" w:rsidRDefault="00073CA4" w:rsidP="00073CA4">
            <w:r w:rsidRPr="00073CA4">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805D028" w14:textId="77777777" w:rsidR="00073CA4" w:rsidRPr="00073CA4" w:rsidRDefault="00073CA4" w:rsidP="00073CA4">
            <w:r w:rsidRPr="00073CA4">
              <w:t>GARCIA</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20F782F" w14:textId="77777777" w:rsidR="00073CA4" w:rsidRPr="00073CA4" w:rsidRDefault="00073CA4" w:rsidP="00073CA4">
            <w:r w:rsidRPr="00073CA4">
              <w:t>RODRIGUEZ</w:t>
            </w:r>
          </w:p>
        </w:tc>
      </w:tr>
      <w:tr w:rsidR="00073CA4" w:rsidRPr="00073CA4" w14:paraId="0BEF17BD" w14:textId="77777777" w:rsidTr="00073CA4">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1EBA924" w14:textId="77777777" w:rsidR="00073CA4" w:rsidRPr="00073CA4" w:rsidRDefault="00073CA4" w:rsidP="00073CA4">
            <w:r w:rsidRPr="00073CA4">
              <w:t>PEDRO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48C46C2C" w14:textId="77777777" w:rsidR="00073CA4" w:rsidRPr="00073CA4" w:rsidRDefault="00073CA4" w:rsidP="00073CA4">
            <w:r w:rsidRPr="00073CA4">
              <w:t>RUIZ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3276A044" w14:textId="77777777" w:rsidR="00073CA4" w:rsidRPr="00073CA4" w:rsidRDefault="00073CA4" w:rsidP="00073CA4">
            <w:r w:rsidRPr="00073CA4">
              <w:t>GONZALEZ</w:t>
            </w:r>
          </w:p>
        </w:tc>
      </w:tr>
    </w:tbl>
    <w:p w14:paraId="3EEFDCE4" w14:textId="77777777" w:rsidR="00073CA4" w:rsidRDefault="00073CA4" w:rsidP="00073CA4">
      <w:pPr>
        <w:rPr>
          <w:lang w:val="en-US"/>
        </w:rPr>
      </w:pPr>
    </w:p>
    <w:p w14:paraId="35B778B9" w14:textId="77777777" w:rsidR="001B451D" w:rsidRPr="001B451D" w:rsidRDefault="001B451D" w:rsidP="001B451D">
      <w:r w:rsidRPr="001B451D">
        <w:t>Seleccionar personas cuyo apellido1 esté entre 'FERNANDEZ y 'HUERTAS'</w:t>
      </w:r>
    </w:p>
    <w:p w14:paraId="5A9F14B7" w14:textId="77777777" w:rsidR="001B451D" w:rsidRPr="001B451D" w:rsidRDefault="001B451D" w:rsidP="001B451D"/>
    <w:p w14:paraId="23EAA393" w14:textId="77777777" w:rsidR="001B451D" w:rsidRPr="001B451D" w:rsidRDefault="001B451D" w:rsidP="001B451D">
      <w:pPr>
        <w:rPr>
          <w:lang w:val="en-US"/>
        </w:rPr>
      </w:pPr>
      <w:r w:rsidRPr="001B451D">
        <w:rPr>
          <w:lang w:val="en-US"/>
        </w:rPr>
        <w:t>SELECT *</w:t>
      </w:r>
    </w:p>
    <w:p w14:paraId="7B91F1E0" w14:textId="77777777" w:rsidR="001B451D" w:rsidRPr="001B451D" w:rsidRDefault="001B451D" w:rsidP="001B451D">
      <w:pPr>
        <w:rPr>
          <w:lang w:val="en-US"/>
        </w:rPr>
      </w:pPr>
      <w:r w:rsidRPr="001B451D">
        <w:rPr>
          <w:lang w:val="en-US"/>
        </w:rPr>
        <w:t>FROM personas</w:t>
      </w:r>
    </w:p>
    <w:p w14:paraId="28F91669" w14:textId="77777777" w:rsidR="001B451D" w:rsidRPr="001B451D" w:rsidRDefault="001B451D" w:rsidP="001B451D">
      <w:pPr>
        <w:rPr>
          <w:lang w:val="en-US"/>
        </w:rPr>
      </w:pPr>
      <w:r w:rsidRPr="001B451D">
        <w:rPr>
          <w:lang w:val="en-US"/>
        </w:rPr>
        <w:t>WHERE apellido1</w:t>
      </w:r>
    </w:p>
    <w:p w14:paraId="3C20A0DD" w14:textId="76DD93AE" w:rsidR="00073CA4" w:rsidRPr="00002A04" w:rsidRDefault="001B451D" w:rsidP="001B451D">
      <w:pPr>
        <w:rPr>
          <w:lang w:val="en-US"/>
        </w:rPr>
      </w:pPr>
      <w:r w:rsidRPr="001B451D">
        <w:rPr>
          <w:lang w:val="en-US"/>
        </w:rPr>
        <w:t>BETWEEN 'FERNANDEZ' AND 'HUERTAS'</w:t>
      </w:r>
    </w:p>
    <w:tbl>
      <w:tblPr>
        <w:tblW w:w="9213"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2785"/>
        <w:gridCol w:w="2966"/>
        <w:gridCol w:w="3462"/>
      </w:tblGrid>
      <w:tr w:rsidR="001B451D" w:rsidRPr="001B451D" w14:paraId="3799D269" w14:textId="77777777" w:rsidTr="001B451D">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14BA7792" w14:textId="77777777" w:rsidR="001B451D" w:rsidRPr="001B451D" w:rsidRDefault="001B451D" w:rsidP="001B451D">
            <w:pPr>
              <w:rPr>
                <w:b/>
                <w:bCs/>
              </w:rPr>
            </w:pPr>
            <w:r w:rsidRPr="001B451D">
              <w:rPr>
                <w:b/>
                <w:bCs/>
              </w:rPr>
              <w:t>nombre</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5089D462" w14:textId="77777777" w:rsidR="001B451D" w:rsidRPr="001B451D" w:rsidRDefault="001B451D" w:rsidP="001B451D">
            <w:pPr>
              <w:rPr>
                <w:b/>
                <w:bCs/>
              </w:rPr>
            </w:pPr>
            <w:r w:rsidRPr="001B451D">
              <w:rPr>
                <w:b/>
                <w:bCs/>
              </w:rPr>
              <w:t>apellido1</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52A5A438" w14:textId="77777777" w:rsidR="001B451D" w:rsidRPr="001B451D" w:rsidRDefault="001B451D" w:rsidP="001B451D">
            <w:pPr>
              <w:rPr>
                <w:b/>
                <w:bCs/>
              </w:rPr>
            </w:pPr>
            <w:r w:rsidRPr="001B451D">
              <w:rPr>
                <w:b/>
                <w:bCs/>
              </w:rPr>
              <w:t>apellido2</w:t>
            </w:r>
          </w:p>
        </w:tc>
      </w:tr>
      <w:tr w:rsidR="001B451D" w:rsidRPr="001B451D" w14:paraId="41BC562D" w14:textId="77777777" w:rsidTr="001B451D">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2329C65C" w14:textId="77777777" w:rsidR="001B451D" w:rsidRPr="001B451D" w:rsidRDefault="001B451D" w:rsidP="001B451D">
            <w:r w:rsidRPr="001B451D">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4AB8473" w14:textId="77777777" w:rsidR="001B451D" w:rsidRPr="001B451D" w:rsidRDefault="001B451D" w:rsidP="001B451D">
            <w:r w:rsidRPr="001B451D">
              <w:t>GARCIA</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1304FF21" w14:textId="77777777" w:rsidR="001B451D" w:rsidRPr="001B451D" w:rsidRDefault="001B451D" w:rsidP="001B451D">
            <w:r w:rsidRPr="001B451D">
              <w:t>RODRIGUEZ</w:t>
            </w:r>
          </w:p>
        </w:tc>
      </w:tr>
    </w:tbl>
    <w:p w14:paraId="07D7FB14" w14:textId="77777777" w:rsidR="00024EF8" w:rsidRDefault="00024EF8" w:rsidP="00024EF8">
      <w:pPr>
        <w:rPr>
          <w:lang w:val="en-US"/>
        </w:rPr>
      </w:pPr>
    </w:p>
    <w:p w14:paraId="046592A8" w14:textId="77777777" w:rsidR="00F76C99" w:rsidRPr="00F76C99" w:rsidRDefault="00F76C99" w:rsidP="00F76C99">
      <w:r w:rsidRPr="00F76C99">
        <w:t>Seleccionar personas cuyo apellido1 no esté entre 'FERNANDEZ y 'HUERTAS'</w:t>
      </w:r>
    </w:p>
    <w:p w14:paraId="47B7F3F3" w14:textId="77777777" w:rsidR="00F76C99" w:rsidRPr="00F76C99" w:rsidRDefault="00F76C99" w:rsidP="00F76C99"/>
    <w:p w14:paraId="77167E9A" w14:textId="77777777" w:rsidR="00F76C99" w:rsidRPr="00F76C99" w:rsidRDefault="00F76C99" w:rsidP="00F76C99">
      <w:pPr>
        <w:rPr>
          <w:lang w:val="en-US"/>
        </w:rPr>
      </w:pPr>
      <w:r w:rsidRPr="00F76C99">
        <w:rPr>
          <w:lang w:val="en-US"/>
        </w:rPr>
        <w:t>SELECT *</w:t>
      </w:r>
    </w:p>
    <w:p w14:paraId="3503C52B" w14:textId="77777777" w:rsidR="00F76C99" w:rsidRPr="00F76C99" w:rsidRDefault="00F76C99" w:rsidP="00F76C99">
      <w:pPr>
        <w:rPr>
          <w:lang w:val="en-US"/>
        </w:rPr>
      </w:pPr>
      <w:r w:rsidRPr="00F76C99">
        <w:rPr>
          <w:lang w:val="en-US"/>
        </w:rPr>
        <w:t>FROM personas</w:t>
      </w:r>
    </w:p>
    <w:p w14:paraId="6CAFD9C3" w14:textId="77777777" w:rsidR="00F76C99" w:rsidRPr="00F76C99" w:rsidRDefault="00F76C99" w:rsidP="00F76C99">
      <w:pPr>
        <w:rPr>
          <w:lang w:val="en-US"/>
        </w:rPr>
      </w:pPr>
      <w:r w:rsidRPr="00F76C99">
        <w:rPr>
          <w:lang w:val="en-US"/>
        </w:rPr>
        <w:t>WHERE apellido1</w:t>
      </w:r>
    </w:p>
    <w:p w14:paraId="0F37D4A7" w14:textId="3141F132" w:rsidR="001B451D" w:rsidRDefault="00F76C99" w:rsidP="00F76C99">
      <w:pPr>
        <w:rPr>
          <w:lang w:val="en-US"/>
        </w:rPr>
      </w:pPr>
      <w:r w:rsidRPr="00F76C99">
        <w:rPr>
          <w:lang w:val="en-US"/>
        </w:rPr>
        <w:t>NOT BETWEEN 'FERNANDEZ' AND 'HUERTAS'</w:t>
      </w:r>
    </w:p>
    <w:tbl>
      <w:tblPr>
        <w:tblW w:w="9213" w:type="dxa"/>
        <w:tblBorders>
          <w:top w:val="single" w:sz="6" w:space="0" w:color="073E77"/>
          <w:left w:val="single" w:sz="6" w:space="0" w:color="073E77"/>
          <w:bottom w:val="single" w:sz="6" w:space="0" w:color="073E77"/>
          <w:right w:val="single" w:sz="6" w:space="0" w:color="073E77"/>
        </w:tblBorders>
        <w:shd w:val="clear" w:color="auto" w:fill="FFFFFF"/>
        <w:tblCellMar>
          <w:top w:w="15" w:type="dxa"/>
          <w:left w:w="15" w:type="dxa"/>
          <w:bottom w:w="15" w:type="dxa"/>
          <w:right w:w="15" w:type="dxa"/>
        </w:tblCellMar>
        <w:tblLook w:val="04A0" w:firstRow="1" w:lastRow="0" w:firstColumn="1" w:lastColumn="0" w:noHBand="0" w:noVBand="1"/>
      </w:tblPr>
      <w:tblGrid>
        <w:gridCol w:w="2902"/>
        <w:gridCol w:w="3091"/>
        <w:gridCol w:w="3220"/>
      </w:tblGrid>
      <w:tr w:rsidR="00F76C99" w:rsidRPr="00F76C99" w14:paraId="3BE8F6B6" w14:textId="77777777" w:rsidTr="00F76C99">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6D1B983A" w14:textId="77777777" w:rsidR="00F76C99" w:rsidRPr="00F76C99" w:rsidRDefault="00F76C99" w:rsidP="00F76C99">
            <w:pPr>
              <w:rPr>
                <w:b/>
                <w:bCs/>
              </w:rPr>
            </w:pPr>
            <w:r w:rsidRPr="00F76C99">
              <w:rPr>
                <w:b/>
                <w:bCs/>
              </w:rPr>
              <w:lastRenderedPageBreak/>
              <w:t>nombre</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56ABCC93" w14:textId="77777777" w:rsidR="00F76C99" w:rsidRPr="00F76C99" w:rsidRDefault="00F76C99" w:rsidP="00F76C99">
            <w:pPr>
              <w:rPr>
                <w:b/>
                <w:bCs/>
              </w:rPr>
            </w:pPr>
            <w:r w:rsidRPr="00F76C99">
              <w:rPr>
                <w:b/>
                <w:bCs/>
              </w:rPr>
              <w:t>apellido1</w:t>
            </w:r>
          </w:p>
        </w:tc>
        <w:tc>
          <w:tcPr>
            <w:tcW w:w="0" w:type="auto"/>
            <w:tcBorders>
              <w:top w:val="single" w:sz="6" w:space="0" w:color="073E77"/>
              <w:left w:val="single" w:sz="6" w:space="0" w:color="073E77"/>
              <w:bottom w:val="single" w:sz="6" w:space="0" w:color="073E77"/>
              <w:right w:val="single" w:sz="6" w:space="0" w:color="073E77"/>
            </w:tcBorders>
            <w:shd w:val="clear" w:color="auto" w:fill="B7CAF7"/>
            <w:tcMar>
              <w:top w:w="45" w:type="dxa"/>
              <w:left w:w="45" w:type="dxa"/>
              <w:bottom w:w="45" w:type="dxa"/>
              <w:right w:w="45" w:type="dxa"/>
            </w:tcMar>
            <w:hideMark/>
          </w:tcPr>
          <w:p w14:paraId="17D405A3" w14:textId="77777777" w:rsidR="00F76C99" w:rsidRPr="00F76C99" w:rsidRDefault="00F76C99" w:rsidP="00F76C99">
            <w:pPr>
              <w:rPr>
                <w:b/>
                <w:bCs/>
              </w:rPr>
            </w:pPr>
            <w:r w:rsidRPr="00F76C99">
              <w:rPr>
                <w:b/>
                <w:bCs/>
              </w:rPr>
              <w:t>apellido2</w:t>
            </w:r>
          </w:p>
        </w:tc>
      </w:tr>
      <w:tr w:rsidR="00F76C99" w:rsidRPr="00F76C99" w14:paraId="25783500" w14:textId="77777777" w:rsidTr="00F76C99">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34D7C4E" w14:textId="77777777" w:rsidR="00F76C99" w:rsidRPr="00F76C99" w:rsidRDefault="00F76C99" w:rsidP="00F76C99">
            <w:r w:rsidRPr="00F76C99">
              <w:t>ANTONIO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7EA6B484" w14:textId="77777777" w:rsidR="00F76C99" w:rsidRPr="00F76C99" w:rsidRDefault="00F76C99" w:rsidP="00F76C99">
            <w:r w:rsidRPr="00F76C99">
              <w:t>PEREZ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5C6839A4" w14:textId="77777777" w:rsidR="00F76C99" w:rsidRPr="00F76C99" w:rsidRDefault="00F76C99" w:rsidP="00F76C99">
            <w:r w:rsidRPr="00F76C99">
              <w:t>GOMEZ</w:t>
            </w:r>
          </w:p>
        </w:tc>
      </w:tr>
      <w:tr w:rsidR="00F76C99" w:rsidRPr="00F76C99" w14:paraId="03F21891" w14:textId="77777777" w:rsidTr="00F76C99">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F961479" w14:textId="77777777" w:rsidR="00F76C99" w:rsidRPr="00F76C99" w:rsidRDefault="00F76C99" w:rsidP="00F76C99">
            <w:r w:rsidRPr="00F76C99">
              <w:t>PEDRO</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B9C26C6" w14:textId="77777777" w:rsidR="00F76C99" w:rsidRPr="00F76C99" w:rsidRDefault="00F76C99" w:rsidP="00F76C99">
            <w:r w:rsidRPr="00F76C99">
              <w:t>RUIZ</w:t>
            </w:r>
          </w:p>
        </w:tc>
        <w:tc>
          <w:tcPr>
            <w:tcW w:w="0" w:type="auto"/>
            <w:tcBorders>
              <w:top w:val="single" w:sz="6" w:space="0" w:color="073E77"/>
              <w:left w:val="single" w:sz="6" w:space="0" w:color="073E77"/>
              <w:bottom w:val="single" w:sz="6" w:space="0" w:color="073E77"/>
              <w:right w:val="single" w:sz="6" w:space="0" w:color="073E77"/>
            </w:tcBorders>
            <w:shd w:val="clear" w:color="auto" w:fill="E6EEF6"/>
            <w:tcMar>
              <w:top w:w="45" w:type="dxa"/>
              <w:left w:w="45" w:type="dxa"/>
              <w:bottom w:w="45" w:type="dxa"/>
              <w:right w:w="45" w:type="dxa"/>
            </w:tcMar>
            <w:hideMark/>
          </w:tcPr>
          <w:p w14:paraId="008831FB" w14:textId="77777777" w:rsidR="00F76C99" w:rsidRPr="00F76C99" w:rsidRDefault="00F76C99" w:rsidP="00F76C99">
            <w:r w:rsidRPr="00F76C99">
              <w:t>GONZALEZ</w:t>
            </w:r>
          </w:p>
        </w:tc>
      </w:tr>
    </w:tbl>
    <w:p w14:paraId="51AEDC57" w14:textId="77777777" w:rsidR="00F76C99" w:rsidRDefault="00F76C99" w:rsidP="00F76C99">
      <w:pPr>
        <w:rPr>
          <w:lang w:val="en-US"/>
        </w:rPr>
      </w:pPr>
    </w:p>
    <w:p w14:paraId="16111C76" w14:textId="77777777" w:rsidR="00024EF8" w:rsidRPr="00F76C99" w:rsidRDefault="00024EF8" w:rsidP="00024EF8">
      <w:pPr>
        <w:rPr>
          <w:lang w:val="en-US"/>
        </w:rPr>
      </w:pPr>
    </w:p>
    <w:p w14:paraId="7DCCE411" w14:textId="1AE35CE2" w:rsidR="00EB41F3" w:rsidRPr="00BC67AB" w:rsidRDefault="00EB41F3" w:rsidP="00DD3E67">
      <w:pPr>
        <w:pStyle w:val="Ttulo2"/>
      </w:pPr>
      <w:bookmarkStart w:id="41" w:name="_Toc142830269"/>
      <w:r w:rsidRPr="00BC67AB">
        <w:t>Funciones de Texto</w:t>
      </w:r>
      <w:bookmarkEnd w:id="41"/>
    </w:p>
    <w:p w14:paraId="38566B3E" w14:textId="0A6D36FE" w:rsidR="00EB41F3" w:rsidRPr="00BC67AB" w:rsidRDefault="00EB41F3" w:rsidP="00DD3E67">
      <w:pPr>
        <w:pStyle w:val="Ttulo3"/>
      </w:pPr>
      <w:r w:rsidRPr="00BC67AB">
        <w:t xml:space="preserve"> </w:t>
      </w:r>
      <w:bookmarkStart w:id="42" w:name="_Toc142830270"/>
      <w:r w:rsidRPr="00BC67AB">
        <w:t>LEFT</w:t>
      </w:r>
      <w:r w:rsidR="00024EF8" w:rsidRPr="00BC67AB">
        <w:t xml:space="preserve"> /</w:t>
      </w:r>
      <w:r w:rsidRPr="00BC67AB">
        <w:t xml:space="preserve"> RIGHT</w:t>
      </w:r>
      <w:bookmarkEnd w:id="42"/>
      <w:r w:rsidRPr="00BC67AB">
        <w:t xml:space="preserve"> </w:t>
      </w:r>
    </w:p>
    <w:p w14:paraId="7BA2E23E" w14:textId="0A4319E9" w:rsidR="00024EF8" w:rsidRPr="00BC67AB" w:rsidRDefault="00EB279C" w:rsidP="00024EF8">
      <w:r>
        <w:t xml:space="preserve">Left, </w:t>
      </w:r>
      <w:r w:rsidR="001B2D12">
        <w:t>d</w:t>
      </w:r>
      <w:r w:rsidRPr="00EB279C">
        <w:t>evuelve la parte izquierda de una cadena de caracteres con el número de caracteres especificado.</w:t>
      </w:r>
    </w:p>
    <w:p w14:paraId="3217EF76" w14:textId="4B8ADE7F" w:rsidR="00024EF8" w:rsidRDefault="001B2D12" w:rsidP="00024EF8">
      <w:pPr>
        <w:rPr>
          <w:lang w:val="en-US"/>
        </w:rPr>
      </w:pPr>
      <w:r w:rsidRPr="001B2D12">
        <w:rPr>
          <w:lang w:val="en-US"/>
        </w:rPr>
        <w:t>LEFT ( character_expression , integer_expression )</w:t>
      </w:r>
    </w:p>
    <w:p w14:paraId="2A9102AE" w14:textId="77777777" w:rsidR="001B2D12" w:rsidRDefault="001B2D12" w:rsidP="00024EF8">
      <w:pPr>
        <w:rPr>
          <w:lang w:val="en-US"/>
        </w:rPr>
      </w:pPr>
    </w:p>
    <w:p w14:paraId="6E121A10" w14:textId="77777777" w:rsidR="000D5CB3" w:rsidRPr="000D5CB3" w:rsidRDefault="000D5CB3" w:rsidP="000D5CB3">
      <w:r w:rsidRPr="000D5CB3">
        <w:t>Argumentos</w:t>
      </w:r>
    </w:p>
    <w:p w14:paraId="477EBD7D" w14:textId="77777777" w:rsidR="000D5CB3" w:rsidRPr="000D5CB3" w:rsidRDefault="000D5CB3" w:rsidP="000D5CB3">
      <w:r w:rsidRPr="000D5CB3">
        <w:t>character_expression</w:t>
      </w:r>
    </w:p>
    <w:p w14:paraId="643850FB" w14:textId="77777777" w:rsidR="000D5CB3" w:rsidRPr="00C742C1" w:rsidRDefault="000D5CB3" w:rsidP="000D5CB3">
      <w:r w:rsidRPr="000D5CB3">
        <w:t xml:space="preserve">Es una expresión de datos binarios o de caracteres. character_expression puede ser una constante, una variable o una columna. character_expression puede ser cualquier tipo de datos (excepto text o ntext) que se pueda convertir implícitamente a varchar o nvarchar. </w:t>
      </w:r>
      <w:r w:rsidRPr="00C742C1">
        <w:t>De lo contrario, use la función CAST para convertir character_expression explícitamente.</w:t>
      </w:r>
    </w:p>
    <w:p w14:paraId="5F878E97" w14:textId="77777777" w:rsidR="000D5CB3" w:rsidRPr="00C742C1" w:rsidRDefault="000D5CB3" w:rsidP="000D5CB3"/>
    <w:p w14:paraId="6E7615C9" w14:textId="77777777" w:rsidR="000D5CB3" w:rsidRPr="00C742C1" w:rsidRDefault="000D5CB3" w:rsidP="000D5CB3">
      <w:r w:rsidRPr="00C742C1">
        <w:t xml:space="preserve"> Nota</w:t>
      </w:r>
    </w:p>
    <w:p w14:paraId="432EC58B" w14:textId="77777777" w:rsidR="000D5CB3" w:rsidRPr="00C742C1" w:rsidRDefault="000D5CB3" w:rsidP="000D5CB3"/>
    <w:p w14:paraId="745D3358" w14:textId="77777777" w:rsidR="000D5CB3" w:rsidRPr="00C742C1" w:rsidRDefault="000D5CB3" w:rsidP="000D5CB3">
      <w:r w:rsidRPr="00C742C1">
        <w:t>Si string_expression es de tipo binary o varbinary, LEFT realizará una conversión implícita a varchar y, por tanto, no conservará la entrada binaria.</w:t>
      </w:r>
    </w:p>
    <w:p w14:paraId="3687AC9B" w14:textId="77777777" w:rsidR="000D5CB3" w:rsidRPr="00C742C1" w:rsidRDefault="000D5CB3" w:rsidP="000D5CB3"/>
    <w:p w14:paraId="0DF5970B" w14:textId="77777777" w:rsidR="000D5CB3" w:rsidRPr="00C742C1" w:rsidRDefault="000D5CB3" w:rsidP="000D5CB3">
      <w:r w:rsidRPr="00C742C1">
        <w:t>integer_expression</w:t>
      </w:r>
    </w:p>
    <w:p w14:paraId="21B04795" w14:textId="77777777" w:rsidR="000D5CB3" w:rsidRPr="00C742C1" w:rsidRDefault="000D5CB3" w:rsidP="000D5CB3">
      <w:r w:rsidRPr="00C742C1">
        <w:t xml:space="preserve">Es un entero positivo que especifica cuántos caracteres de character_expression se van a devolver. Si integer_expression es negativo, se devuelve un error. Si </w:t>
      </w:r>
      <w:r w:rsidRPr="00C742C1">
        <w:lastRenderedPageBreak/>
        <w:t>integer_expression es de tipo bigint y contiene un valor grande, character_expression debe ser de un tipo de datos de gran tamaño, como varchar(max) .</w:t>
      </w:r>
    </w:p>
    <w:p w14:paraId="02B6D6A8" w14:textId="77777777" w:rsidR="000D5CB3" w:rsidRPr="00C742C1" w:rsidRDefault="000D5CB3" w:rsidP="000D5CB3"/>
    <w:p w14:paraId="3B558EFF" w14:textId="77777777" w:rsidR="000D5CB3" w:rsidRPr="00C742C1" w:rsidRDefault="000D5CB3" w:rsidP="000D5CB3">
      <w:r w:rsidRPr="00C742C1">
        <w:t>El parámetro integer_expression cuenta un carácter suplente UTF 16 como un carácter.</w:t>
      </w:r>
    </w:p>
    <w:p w14:paraId="5C5BADAB" w14:textId="77777777" w:rsidR="000D5CB3" w:rsidRPr="00C742C1" w:rsidRDefault="000D5CB3" w:rsidP="000D5CB3"/>
    <w:p w14:paraId="44227294" w14:textId="77777777" w:rsidR="000D5CB3" w:rsidRPr="00C742C1" w:rsidRDefault="000D5CB3" w:rsidP="000D5CB3">
      <w:r w:rsidRPr="00C742C1">
        <w:t>Tipos de valor devuelto</w:t>
      </w:r>
    </w:p>
    <w:p w14:paraId="78928276" w14:textId="77777777" w:rsidR="000D5CB3" w:rsidRPr="00C742C1" w:rsidRDefault="000D5CB3" w:rsidP="000D5CB3">
      <w:r w:rsidRPr="00C742C1">
        <w:t>Devuelve varchar cuando character_expression es de un tipo de datos de caracteres no Unicode.</w:t>
      </w:r>
    </w:p>
    <w:p w14:paraId="27A3DBE2" w14:textId="77777777" w:rsidR="000D5CB3" w:rsidRPr="00C742C1" w:rsidRDefault="000D5CB3" w:rsidP="000D5CB3"/>
    <w:p w14:paraId="5437400C" w14:textId="77777777" w:rsidR="000D5CB3" w:rsidRPr="00C742C1" w:rsidRDefault="000D5CB3" w:rsidP="000D5CB3">
      <w:r w:rsidRPr="00C742C1">
        <w:t>Devuelve nvarchar cuando character_expression es de un tipo de datos de caracteres Unicode.</w:t>
      </w:r>
    </w:p>
    <w:p w14:paraId="66A0E91E" w14:textId="77777777" w:rsidR="000D5CB3" w:rsidRPr="00C742C1" w:rsidRDefault="000D5CB3" w:rsidP="000D5CB3"/>
    <w:p w14:paraId="461C1F28" w14:textId="77777777" w:rsidR="000D5CB3" w:rsidRPr="00C742C1" w:rsidRDefault="000D5CB3" w:rsidP="000D5CB3">
      <w:r w:rsidRPr="00C742C1">
        <w:t>Observaciones</w:t>
      </w:r>
    </w:p>
    <w:p w14:paraId="3FE413A7" w14:textId="77777777" w:rsidR="000D5CB3" w:rsidRPr="000260B8" w:rsidRDefault="000D5CB3" w:rsidP="000D5CB3">
      <w:r w:rsidRPr="00C742C1">
        <w:t xml:space="preserve">Al usar intercalaciones de SC, el parámetro integer_expression cuenta un par suplente UTF 16 como un carácter. </w:t>
      </w:r>
      <w:r w:rsidRPr="000260B8">
        <w:t>Para más información, consulte Compatibilidad con la intercalación y Unicode.</w:t>
      </w:r>
    </w:p>
    <w:p w14:paraId="2BD2CA81" w14:textId="77777777" w:rsidR="000D5CB3" w:rsidRPr="000260B8" w:rsidRDefault="000D5CB3" w:rsidP="000D5CB3"/>
    <w:p w14:paraId="50AF92BA" w14:textId="77777777" w:rsidR="000D5CB3" w:rsidRPr="000260B8" w:rsidRDefault="000D5CB3" w:rsidP="000D5CB3">
      <w:r w:rsidRPr="000260B8">
        <w:t>Ejemplos</w:t>
      </w:r>
    </w:p>
    <w:p w14:paraId="7A9CB791" w14:textId="77777777" w:rsidR="000D5CB3" w:rsidRPr="000260B8" w:rsidRDefault="000D5CB3" w:rsidP="000D5CB3">
      <w:r w:rsidRPr="000260B8">
        <w:t>A. Utilizar LEFT con una columna</w:t>
      </w:r>
    </w:p>
    <w:p w14:paraId="37D7EDD8" w14:textId="693B393F" w:rsidR="001B2D12" w:rsidRPr="000260B8" w:rsidRDefault="000D5CB3" w:rsidP="000D5CB3">
      <w:r w:rsidRPr="000260B8">
        <w:t>En el ejemplo siguiente se devuelven los cinco caracteres situados más a la izquierda de cada nombre de producto de la tabla Product de la base de datos AdventureWorks2022.</w:t>
      </w:r>
    </w:p>
    <w:p w14:paraId="037D94AB" w14:textId="77777777" w:rsidR="000D5CB3" w:rsidRPr="000260B8" w:rsidRDefault="000D5CB3" w:rsidP="000D5CB3"/>
    <w:p w14:paraId="1C6CDCDA" w14:textId="77777777" w:rsidR="00C742C1" w:rsidRPr="00C742C1" w:rsidRDefault="00C742C1" w:rsidP="00C742C1">
      <w:pPr>
        <w:rPr>
          <w:lang w:val="en-US"/>
        </w:rPr>
      </w:pPr>
      <w:r w:rsidRPr="00C742C1">
        <w:rPr>
          <w:lang w:val="en-US"/>
        </w:rPr>
        <w:t xml:space="preserve">SELECT LEFT(Name, 5)   </w:t>
      </w:r>
    </w:p>
    <w:p w14:paraId="176160ED" w14:textId="77777777" w:rsidR="00C742C1" w:rsidRPr="00C742C1" w:rsidRDefault="00C742C1" w:rsidP="00C742C1">
      <w:pPr>
        <w:rPr>
          <w:lang w:val="en-US"/>
        </w:rPr>
      </w:pPr>
      <w:r w:rsidRPr="00C742C1">
        <w:rPr>
          <w:lang w:val="en-US"/>
        </w:rPr>
        <w:t xml:space="preserve">FROM Production.Product  </w:t>
      </w:r>
    </w:p>
    <w:p w14:paraId="0DD033C0" w14:textId="77777777" w:rsidR="00C742C1" w:rsidRPr="00C742C1" w:rsidRDefault="00C742C1" w:rsidP="00C742C1">
      <w:pPr>
        <w:rPr>
          <w:lang w:val="en-US"/>
        </w:rPr>
      </w:pPr>
      <w:r w:rsidRPr="00C742C1">
        <w:rPr>
          <w:lang w:val="en-US"/>
        </w:rPr>
        <w:t xml:space="preserve">ORDER BY ProductID;  </w:t>
      </w:r>
    </w:p>
    <w:p w14:paraId="0639B189" w14:textId="075E0374" w:rsidR="000D5CB3" w:rsidRPr="000260B8" w:rsidRDefault="00C742C1" w:rsidP="00C742C1">
      <w:r w:rsidRPr="000260B8">
        <w:lastRenderedPageBreak/>
        <w:t>GO</w:t>
      </w:r>
    </w:p>
    <w:p w14:paraId="121E7236" w14:textId="77777777" w:rsidR="00C742C1" w:rsidRPr="000260B8" w:rsidRDefault="00C742C1" w:rsidP="00C742C1"/>
    <w:p w14:paraId="32DCDA77" w14:textId="77777777" w:rsidR="000260B8" w:rsidRPr="000260B8" w:rsidRDefault="000260B8" w:rsidP="000260B8">
      <w:r w:rsidRPr="000260B8">
        <w:t>B. Utilizar LEFT con una cadena de caracteres</w:t>
      </w:r>
    </w:p>
    <w:p w14:paraId="4A7E23A1" w14:textId="5DB5CBDD" w:rsidR="00C742C1" w:rsidRPr="000260B8" w:rsidRDefault="000260B8" w:rsidP="000260B8">
      <w:r w:rsidRPr="000260B8">
        <w:t>En el ejemplo siguiente se utiliza LEFT para devolver los dos caracteres situados más a la izquierda de la cadena de caracteres abcdefg.</w:t>
      </w:r>
    </w:p>
    <w:p w14:paraId="56D136F7" w14:textId="77777777" w:rsidR="000260B8" w:rsidRPr="000260B8" w:rsidRDefault="000260B8" w:rsidP="000260B8"/>
    <w:p w14:paraId="0BC199E3" w14:textId="77777777" w:rsidR="000260B8" w:rsidRPr="000260B8" w:rsidRDefault="000260B8" w:rsidP="000260B8">
      <w:r w:rsidRPr="000260B8">
        <w:t xml:space="preserve">SELECT LEFT('abcdefg',2);  </w:t>
      </w:r>
    </w:p>
    <w:p w14:paraId="4FDE374B" w14:textId="1D395556" w:rsidR="000260B8" w:rsidRPr="000260B8" w:rsidRDefault="000260B8" w:rsidP="000260B8">
      <w:r w:rsidRPr="000260B8">
        <w:t>GO</w:t>
      </w:r>
    </w:p>
    <w:p w14:paraId="1F0F4FC8" w14:textId="77777777" w:rsidR="000260B8" w:rsidRPr="000260B8" w:rsidRDefault="000260B8" w:rsidP="000260B8"/>
    <w:p w14:paraId="73386D14" w14:textId="1F7541B5" w:rsidR="000260B8" w:rsidRPr="000260B8" w:rsidRDefault="000260B8" w:rsidP="000260B8">
      <w:r w:rsidRPr="000260B8">
        <w:t>El conjunto de resultados es el siguiente:</w:t>
      </w:r>
    </w:p>
    <w:p w14:paraId="25D52EA2" w14:textId="77777777" w:rsidR="000260B8" w:rsidRPr="000260B8" w:rsidRDefault="000260B8" w:rsidP="000260B8"/>
    <w:p w14:paraId="7F3E8AB7" w14:textId="77777777" w:rsidR="000260B8" w:rsidRDefault="000260B8" w:rsidP="000260B8">
      <w:r>
        <w:t xml:space="preserve">--   </w:t>
      </w:r>
    </w:p>
    <w:p w14:paraId="1D5C8BEA" w14:textId="77777777" w:rsidR="000260B8" w:rsidRDefault="000260B8" w:rsidP="000260B8">
      <w:r>
        <w:t xml:space="preserve">ab   </w:t>
      </w:r>
    </w:p>
    <w:p w14:paraId="0270462F" w14:textId="77777777" w:rsidR="000260B8" w:rsidRDefault="000260B8" w:rsidP="000260B8">
      <w:r>
        <w:t xml:space="preserve">  </w:t>
      </w:r>
    </w:p>
    <w:p w14:paraId="5FA4C50C" w14:textId="28413911" w:rsidR="000260B8" w:rsidRDefault="000260B8" w:rsidP="000260B8">
      <w:r>
        <w:t>(1 row(s) affected)</w:t>
      </w:r>
    </w:p>
    <w:p w14:paraId="5861C77E" w14:textId="77777777" w:rsidR="000260B8" w:rsidRDefault="000260B8" w:rsidP="000260B8"/>
    <w:p w14:paraId="61857508" w14:textId="77777777" w:rsidR="00E65DDB" w:rsidRDefault="00E65DDB" w:rsidP="00E65DDB">
      <w:r>
        <w:t>C. Utilizar LEFT con una columna</w:t>
      </w:r>
    </w:p>
    <w:p w14:paraId="3B736BCF" w14:textId="57E79D54" w:rsidR="000260B8" w:rsidRDefault="00E65DDB" w:rsidP="00E65DDB">
      <w:r>
        <w:t>En el ejemplo siguiente se devuelven los cinco caracteres situados más a la izquierda de cada nombre de producto.</w:t>
      </w:r>
    </w:p>
    <w:p w14:paraId="40FE804E" w14:textId="77777777" w:rsidR="00E65DDB" w:rsidRDefault="00E65DDB" w:rsidP="00E65DDB"/>
    <w:p w14:paraId="6ADE5C20" w14:textId="77777777" w:rsidR="00E65DDB" w:rsidRPr="00E65DDB" w:rsidRDefault="00E65DDB" w:rsidP="00E65DDB">
      <w:pPr>
        <w:rPr>
          <w:lang w:val="en-US"/>
        </w:rPr>
      </w:pPr>
      <w:r w:rsidRPr="00E65DDB">
        <w:rPr>
          <w:lang w:val="en-US"/>
        </w:rPr>
        <w:t xml:space="preserve">-- Uses AdventureWorks  </w:t>
      </w:r>
    </w:p>
    <w:p w14:paraId="6F811535" w14:textId="77777777" w:rsidR="00E65DDB" w:rsidRPr="00E65DDB" w:rsidRDefault="00E65DDB" w:rsidP="00E65DDB">
      <w:pPr>
        <w:rPr>
          <w:lang w:val="en-US"/>
        </w:rPr>
      </w:pPr>
      <w:r w:rsidRPr="00E65DDB">
        <w:rPr>
          <w:lang w:val="en-US"/>
        </w:rPr>
        <w:t xml:space="preserve">  </w:t>
      </w:r>
    </w:p>
    <w:p w14:paraId="46178D83" w14:textId="77777777" w:rsidR="00E65DDB" w:rsidRPr="00E65DDB" w:rsidRDefault="00E65DDB" w:rsidP="00E65DDB">
      <w:pPr>
        <w:rPr>
          <w:lang w:val="en-US"/>
        </w:rPr>
      </w:pPr>
      <w:r w:rsidRPr="00E65DDB">
        <w:rPr>
          <w:lang w:val="en-US"/>
        </w:rPr>
        <w:t xml:space="preserve">SELECT LEFT(EnglishProductName, 5)   </w:t>
      </w:r>
    </w:p>
    <w:p w14:paraId="109CACCA" w14:textId="77777777" w:rsidR="00E65DDB" w:rsidRPr="00E65DDB" w:rsidRDefault="00E65DDB" w:rsidP="00E65DDB">
      <w:pPr>
        <w:rPr>
          <w:lang w:val="en-US"/>
        </w:rPr>
      </w:pPr>
      <w:r w:rsidRPr="00E65DDB">
        <w:rPr>
          <w:lang w:val="en-US"/>
        </w:rPr>
        <w:t xml:space="preserve">FROM dbo.DimProduct  </w:t>
      </w:r>
    </w:p>
    <w:p w14:paraId="00D2744C" w14:textId="659D7ED2" w:rsidR="00E65DDB" w:rsidRDefault="00E65DDB" w:rsidP="00E65DDB">
      <w:pPr>
        <w:rPr>
          <w:lang w:val="en-US"/>
        </w:rPr>
      </w:pPr>
      <w:r w:rsidRPr="00E65DDB">
        <w:rPr>
          <w:lang w:val="en-US"/>
        </w:rPr>
        <w:t>ORDER BY ProductKey;</w:t>
      </w:r>
    </w:p>
    <w:p w14:paraId="7954350D" w14:textId="77777777" w:rsidR="00E65DDB" w:rsidRDefault="00E65DDB" w:rsidP="00E65DDB">
      <w:pPr>
        <w:rPr>
          <w:lang w:val="en-US"/>
        </w:rPr>
      </w:pPr>
    </w:p>
    <w:p w14:paraId="7F7667EE" w14:textId="77777777" w:rsidR="00A1323D" w:rsidRPr="00A1323D" w:rsidRDefault="00A1323D" w:rsidP="00A1323D">
      <w:r w:rsidRPr="00A1323D">
        <w:t>D. Utilizar LEFT con una cadena de caracteres</w:t>
      </w:r>
    </w:p>
    <w:p w14:paraId="20B1DDE2" w14:textId="7C7E2492" w:rsidR="00E65DDB" w:rsidRPr="00A1323D" w:rsidRDefault="00A1323D" w:rsidP="00A1323D">
      <w:r w:rsidRPr="00A1323D">
        <w:lastRenderedPageBreak/>
        <w:t>En el ejemplo siguiente se utiliza LEFT para devolver los dos caracteres situados más a la izquierda de la cadena de caracteres abcdefg.</w:t>
      </w:r>
    </w:p>
    <w:p w14:paraId="1421D937" w14:textId="77777777" w:rsidR="00A1323D" w:rsidRPr="00A1323D" w:rsidRDefault="00A1323D" w:rsidP="00A1323D"/>
    <w:p w14:paraId="317AA530" w14:textId="77777777" w:rsidR="00A1323D" w:rsidRPr="00A1323D" w:rsidRDefault="00A1323D" w:rsidP="00A1323D">
      <w:pPr>
        <w:rPr>
          <w:lang w:val="en-US"/>
        </w:rPr>
      </w:pPr>
      <w:r w:rsidRPr="00A1323D">
        <w:rPr>
          <w:lang w:val="en-US"/>
        </w:rPr>
        <w:t xml:space="preserve">-- Uses AdventureWorks  </w:t>
      </w:r>
    </w:p>
    <w:p w14:paraId="491FF515" w14:textId="77777777" w:rsidR="00A1323D" w:rsidRPr="00A1323D" w:rsidRDefault="00A1323D" w:rsidP="00A1323D">
      <w:pPr>
        <w:rPr>
          <w:lang w:val="en-US"/>
        </w:rPr>
      </w:pPr>
      <w:r w:rsidRPr="00A1323D">
        <w:rPr>
          <w:lang w:val="en-US"/>
        </w:rPr>
        <w:t xml:space="preserve">  </w:t>
      </w:r>
    </w:p>
    <w:p w14:paraId="439E01C4" w14:textId="6A0A0DE1" w:rsidR="00A1323D" w:rsidRDefault="00A1323D" w:rsidP="00A1323D">
      <w:pPr>
        <w:rPr>
          <w:lang w:val="en-US"/>
        </w:rPr>
      </w:pPr>
      <w:r w:rsidRPr="00A1323D">
        <w:rPr>
          <w:lang w:val="en-US"/>
        </w:rPr>
        <w:t>SELECT LEFT('abcdefg',2) FROM dbo.DimProduct;</w:t>
      </w:r>
    </w:p>
    <w:p w14:paraId="1508EF9D" w14:textId="77777777" w:rsidR="00A1323D" w:rsidRDefault="00A1323D" w:rsidP="00A1323D">
      <w:pPr>
        <w:rPr>
          <w:lang w:val="en-US"/>
        </w:rPr>
      </w:pPr>
    </w:p>
    <w:p w14:paraId="4966FDB4" w14:textId="317D3D39" w:rsidR="00A1323D" w:rsidRDefault="00A1323D" w:rsidP="00A1323D">
      <w:r w:rsidRPr="00A1323D">
        <w:t>El conjunto de resultados es el siguiente:</w:t>
      </w:r>
    </w:p>
    <w:p w14:paraId="241EFB8D" w14:textId="77777777" w:rsidR="00B90F1B" w:rsidRDefault="00B90F1B" w:rsidP="00B90F1B">
      <w:r>
        <w:t xml:space="preserve">--   </w:t>
      </w:r>
    </w:p>
    <w:p w14:paraId="7222F0C8" w14:textId="1CFAF0AC" w:rsidR="00A1323D" w:rsidRDefault="00B90F1B" w:rsidP="00B90F1B">
      <w:r>
        <w:t>a</w:t>
      </w:r>
      <w:r>
        <w:t>b</w:t>
      </w:r>
    </w:p>
    <w:p w14:paraId="0B639F3A" w14:textId="77777777" w:rsidR="00B90F1B" w:rsidRDefault="00B90F1B" w:rsidP="00B90F1B"/>
    <w:p w14:paraId="484EEA33" w14:textId="39FD6BEC" w:rsidR="00B90F1B" w:rsidRPr="00A1323D" w:rsidRDefault="00B90F1B" w:rsidP="00B90F1B">
      <w:r>
        <w:t>Right, d</w:t>
      </w:r>
      <w:r w:rsidRPr="00B90F1B">
        <w:t>evuelve la parte derecha de una cadena de caracteres con el número de caracteres especificado.</w:t>
      </w:r>
    </w:p>
    <w:p w14:paraId="4D73CCBC" w14:textId="77777777" w:rsidR="001B2D12" w:rsidRDefault="001B2D12" w:rsidP="00024EF8"/>
    <w:p w14:paraId="1A3306C8" w14:textId="5BB12977" w:rsidR="00B90F1B" w:rsidRDefault="00921DFE" w:rsidP="00024EF8">
      <w:pPr>
        <w:rPr>
          <w:lang w:val="en-US"/>
        </w:rPr>
      </w:pPr>
      <w:r w:rsidRPr="00921DFE">
        <w:rPr>
          <w:lang w:val="en-US"/>
        </w:rPr>
        <w:t>RIGHT ( character_expression , integer_expression )</w:t>
      </w:r>
    </w:p>
    <w:p w14:paraId="6570327B" w14:textId="77777777" w:rsidR="00921DFE" w:rsidRDefault="00921DFE" w:rsidP="00024EF8">
      <w:pPr>
        <w:rPr>
          <w:lang w:val="en-US"/>
        </w:rPr>
      </w:pPr>
    </w:p>
    <w:p w14:paraId="67F444E0" w14:textId="77777777" w:rsidR="00921DFE" w:rsidRPr="00E84E96" w:rsidRDefault="00921DFE" w:rsidP="00921DFE">
      <w:r w:rsidRPr="00E84E96">
        <w:t>Argumentos</w:t>
      </w:r>
    </w:p>
    <w:p w14:paraId="21032EA7" w14:textId="77777777" w:rsidR="00921DFE" w:rsidRPr="00E84E96" w:rsidRDefault="00921DFE" w:rsidP="00921DFE">
      <w:r w:rsidRPr="00E84E96">
        <w:t>character_expression</w:t>
      </w:r>
    </w:p>
    <w:p w14:paraId="12217804" w14:textId="77777777" w:rsidR="00921DFE" w:rsidRPr="00E84E96" w:rsidRDefault="00921DFE" w:rsidP="00921DFE">
      <w:r w:rsidRPr="00E84E96">
        <w:t>Es una expresión de datos binarios o de caracteres. character_expression puede ser una constante, una variable o una columna. character_expression puede ser cualquier tipo de datos (excepto text o ntext) que se pueda convertir implícitamente a varchar o nvarchar. De lo contrario, use la función CAST para convertir character_expression explícitamente.</w:t>
      </w:r>
    </w:p>
    <w:p w14:paraId="2905DF89" w14:textId="77777777" w:rsidR="00921DFE" w:rsidRPr="00E84E96" w:rsidRDefault="00921DFE" w:rsidP="00921DFE"/>
    <w:p w14:paraId="615D5971" w14:textId="77777777" w:rsidR="00921DFE" w:rsidRPr="00E84E96" w:rsidRDefault="00921DFE" w:rsidP="00921DFE">
      <w:r w:rsidRPr="00E84E96">
        <w:t xml:space="preserve"> Nota</w:t>
      </w:r>
    </w:p>
    <w:p w14:paraId="553D399D" w14:textId="77777777" w:rsidR="00921DFE" w:rsidRPr="00E84E96" w:rsidRDefault="00921DFE" w:rsidP="00921DFE"/>
    <w:p w14:paraId="28D815A7" w14:textId="77777777" w:rsidR="00921DFE" w:rsidRPr="00E84E96" w:rsidRDefault="00921DFE" w:rsidP="00921DFE">
      <w:r w:rsidRPr="00E84E96">
        <w:t>Si string_expression es de tipo binary o varbinary, RIGHT realizará una conversión implícita a varchar y, por tanto, no conservará la entrada binaria.</w:t>
      </w:r>
    </w:p>
    <w:p w14:paraId="04C36470" w14:textId="77777777" w:rsidR="00921DFE" w:rsidRPr="00E84E96" w:rsidRDefault="00921DFE" w:rsidP="00921DFE"/>
    <w:p w14:paraId="56F0DC13" w14:textId="77777777" w:rsidR="00921DFE" w:rsidRPr="00E84E96" w:rsidRDefault="00921DFE" w:rsidP="00921DFE">
      <w:r w:rsidRPr="00E84E96">
        <w:t>integer_expression</w:t>
      </w:r>
    </w:p>
    <w:p w14:paraId="7137B85D" w14:textId="77777777" w:rsidR="00921DFE" w:rsidRPr="00E84E96" w:rsidRDefault="00921DFE" w:rsidP="00921DFE">
      <w:r w:rsidRPr="00E84E96">
        <w:t>Es un entero positivo que especifica cuántos caracteres de character_expression se van a devolver. Si integer_expression es negativo, se devuelve un error. Si integer_expression es de tipo bigint y contiene un valor grande, character_expression debe ser de un tipo de datos de gran tamaño, como varchar(max) .</w:t>
      </w:r>
    </w:p>
    <w:p w14:paraId="01A8C478" w14:textId="77777777" w:rsidR="00921DFE" w:rsidRPr="00E84E96" w:rsidRDefault="00921DFE" w:rsidP="00921DFE"/>
    <w:p w14:paraId="4285ECA9" w14:textId="77777777" w:rsidR="00921DFE" w:rsidRPr="00E84E96" w:rsidRDefault="00921DFE" w:rsidP="00921DFE">
      <w:r w:rsidRPr="00E84E96">
        <w:t>Tipos de valor devuelto</w:t>
      </w:r>
    </w:p>
    <w:p w14:paraId="26D4EAA9" w14:textId="77777777" w:rsidR="00921DFE" w:rsidRPr="00E84E96" w:rsidRDefault="00921DFE" w:rsidP="00921DFE">
      <w:r w:rsidRPr="00E84E96">
        <w:t>Devuelve varchar cuando character_expression es de un tipo de datos de caracteres no Unicode.</w:t>
      </w:r>
    </w:p>
    <w:p w14:paraId="513B1D7A" w14:textId="77777777" w:rsidR="00921DFE" w:rsidRPr="00E84E96" w:rsidRDefault="00921DFE" w:rsidP="00921DFE"/>
    <w:p w14:paraId="63E6A11E" w14:textId="77777777" w:rsidR="00921DFE" w:rsidRPr="00E84E96" w:rsidRDefault="00921DFE" w:rsidP="00921DFE">
      <w:r w:rsidRPr="00E84E96">
        <w:t>Devuelve nvarchar cuando character_expression es de un tipo de datos de caracteres Unicode.</w:t>
      </w:r>
    </w:p>
    <w:p w14:paraId="21BFE6E6" w14:textId="77777777" w:rsidR="00921DFE" w:rsidRPr="00E84E96" w:rsidRDefault="00921DFE" w:rsidP="00921DFE"/>
    <w:p w14:paraId="5A09C7B7" w14:textId="77777777" w:rsidR="00921DFE" w:rsidRPr="00E84E96" w:rsidRDefault="00921DFE" w:rsidP="00921DFE">
      <w:r w:rsidRPr="00E84E96">
        <w:t>Caracteres adicionales (pares suplentes)</w:t>
      </w:r>
    </w:p>
    <w:p w14:paraId="443FA03B" w14:textId="77777777" w:rsidR="00921DFE" w:rsidRPr="00E84E96" w:rsidRDefault="00921DFE" w:rsidP="00921DFE">
      <w:r w:rsidRPr="00E84E96">
        <w:t>Al utilizar las intercalaciones de SC, la función RIGHT cuenta un par suplente UTF 16 como un carácter individual. Para más información, consulte Compatibilidad con la intercalación y Unicode.</w:t>
      </w:r>
    </w:p>
    <w:p w14:paraId="57F2CEB9" w14:textId="77777777" w:rsidR="00921DFE" w:rsidRPr="00E84E96" w:rsidRDefault="00921DFE" w:rsidP="00921DFE"/>
    <w:p w14:paraId="18F18080" w14:textId="77777777" w:rsidR="00921DFE" w:rsidRPr="00E84E96" w:rsidRDefault="00921DFE" w:rsidP="00921DFE">
      <w:r w:rsidRPr="00E84E96">
        <w:t>Ejemplos</w:t>
      </w:r>
    </w:p>
    <w:p w14:paraId="03DB7A8E" w14:textId="77777777" w:rsidR="00921DFE" w:rsidRPr="00E84E96" w:rsidRDefault="00921DFE" w:rsidP="00921DFE">
      <w:r w:rsidRPr="00E84E96">
        <w:t>A. Usar RIGHT con una columna</w:t>
      </w:r>
    </w:p>
    <w:p w14:paraId="15F95B13" w14:textId="77777777" w:rsidR="00921DFE" w:rsidRPr="00921DFE" w:rsidRDefault="00921DFE" w:rsidP="00921DFE">
      <w:r w:rsidRPr="00921DFE">
        <w:t>En el ejemplo siguiente se devuelven los cinco caracteres situados más a la derecha del nombre de cada persona de la base de datos AdventureWorks2022.</w:t>
      </w:r>
    </w:p>
    <w:p w14:paraId="1A27B84E" w14:textId="77777777" w:rsidR="00921DFE" w:rsidRPr="00921DFE" w:rsidRDefault="00921DFE" w:rsidP="00921DFE"/>
    <w:p w14:paraId="1B913CB1" w14:textId="77777777" w:rsidR="00E84E96" w:rsidRPr="00E84E96" w:rsidRDefault="00E84E96" w:rsidP="00E84E96">
      <w:pPr>
        <w:rPr>
          <w:lang w:val="en-US"/>
        </w:rPr>
      </w:pPr>
      <w:r w:rsidRPr="00E84E96">
        <w:rPr>
          <w:lang w:val="en-US"/>
        </w:rPr>
        <w:t xml:space="preserve">SELECT RIGHT(FirstName, 5) AS 'First Name'  </w:t>
      </w:r>
    </w:p>
    <w:p w14:paraId="2DD2093A" w14:textId="77777777" w:rsidR="00E84E96" w:rsidRPr="00E84E96" w:rsidRDefault="00E84E96" w:rsidP="00E84E96">
      <w:pPr>
        <w:rPr>
          <w:lang w:val="en-US"/>
        </w:rPr>
      </w:pPr>
      <w:r w:rsidRPr="00E84E96">
        <w:rPr>
          <w:lang w:val="en-US"/>
        </w:rPr>
        <w:t xml:space="preserve">FROM Person.Person  </w:t>
      </w:r>
    </w:p>
    <w:p w14:paraId="6DB8AF03" w14:textId="77777777" w:rsidR="00E84E96" w:rsidRPr="00E84E96" w:rsidRDefault="00E84E96" w:rsidP="00E84E96">
      <w:pPr>
        <w:rPr>
          <w:lang w:val="en-US"/>
        </w:rPr>
      </w:pPr>
      <w:r w:rsidRPr="00E84E96">
        <w:rPr>
          <w:lang w:val="en-US"/>
        </w:rPr>
        <w:t xml:space="preserve">WHERE BusinessEntityID &lt; 5  </w:t>
      </w:r>
    </w:p>
    <w:p w14:paraId="611F0817" w14:textId="77777777" w:rsidR="00E84E96" w:rsidRPr="00E474EA" w:rsidRDefault="00E84E96" w:rsidP="00E84E96">
      <w:r w:rsidRPr="00E474EA">
        <w:lastRenderedPageBreak/>
        <w:t xml:space="preserve">ORDER BY FirstName;  </w:t>
      </w:r>
    </w:p>
    <w:p w14:paraId="0FAC9E2D" w14:textId="7E8639E3" w:rsidR="001B2D12" w:rsidRPr="00E474EA" w:rsidRDefault="00E84E96" w:rsidP="00E84E96">
      <w:r w:rsidRPr="00E474EA">
        <w:t>GO</w:t>
      </w:r>
    </w:p>
    <w:p w14:paraId="10BE9439" w14:textId="77777777" w:rsidR="00E84E96" w:rsidRPr="00E474EA" w:rsidRDefault="00E84E96" w:rsidP="00E84E96"/>
    <w:p w14:paraId="5C5328DA" w14:textId="73E2A668" w:rsidR="00E84E96" w:rsidRPr="00E474EA" w:rsidRDefault="00E474EA" w:rsidP="00E84E96">
      <w:r w:rsidRPr="00E474EA">
        <w:t>El conjunto de resultados es el siguiente:</w:t>
      </w:r>
    </w:p>
    <w:p w14:paraId="2C9900C3" w14:textId="77777777" w:rsidR="00E474EA" w:rsidRPr="00E474EA" w:rsidRDefault="00E474EA" w:rsidP="00E474EA">
      <w:pPr>
        <w:rPr>
          <w:lang w:val="en-US"/>
        </w:rPr>
      </w:pPr>
      <w:r w:rsidRPr="00E474EA">
        <w:rPr>
          <w:lang w:val="en-US"/>
        </w:rPr>
        <w:t xml:space="preserve">First Name  </w:t>
      </w:r>
    </w:p>
    <w:p w14:paraId="04BF057F" w14:textId="77777777" w:rsidR="00E474EA" w:rsidRPr="00E474EA" w:rsidRDefault="00E474EA" w:rsidP="00E474EA">
      <w:pPr>
        <w:rPr>
          <w:lang w:val="en-US"/>
        </w:rPr>
      </w:pPr>
      <w:r w:rsidRPr="00E474EA">
        <w:rPr>
          <w:lang w:val="en-US"/>
        </w:rPr>
        <w:t xml:space="preserve">----------  </w:t>
      </w:r>
    </w:p>
    <w:p w14:paraId="2F4285A5" w14:textId="77777777" w:rsidR="00E474EA" w:rsidRPr="00E474EA" w:rsidRDefault="00E474EA" w:rsidP="00E474EA">
      <w:pPr>
        <w:rPr>
          <w:lang w:val="en-US"/>
        </w:rPr>
      </w:pPr>
      <w:r w:rsidRPr="00E474EA">
        <w:rPr>
          <w:lang w:val="en-US"/>
        </w:rPr>
        <w:t xml:space="preserve">Ken  </w:t>
      </w:r>
    </w:p>
    <w:p w14:paraId="260DE0BC" w14:textId="77777777" w:rsidR="00E474EA" w:rsidRPr="00E474EA" w:rsidRDefault="00E474EA" w:rsidP="00E474EA">
      <w:pPr>
        <w:rPr>
          <w:lang w:val="en-US"/>
        </w:rPr>
      </w:pPr>
      <w:r w:rsidRPr="00E474EA">
        <w:rPr>
          <w:lang w:val="en-US"/>
        </w:rPr>
        <w:t xml:space="preserve">Terri  </w:t>
      </w:r>
    </w:p>
    <w:p w14:paraId="7D73654F" w14:textId="77777777" w:rsidR="00E474EA" w:rsidRPr="00E474EA" w:rsidRDefault="00E474EA" w:rsidP="00E474EA">
      <w:pPr>
        <w:rPr>
          <w:lang w:val="en-US"/>
        </w:rPr>
      </w:pPr>
      <w:r w:rsidRPr="00E474EA">
        <w:rPr>
          <w:lang w:val="en-US"/>
        </w:rPr>
        <w:t xml:space="preserve">berto  </w:t>
      </w:r>
    </w:p>
    <w:p w14:paraId="4F027FCF" w14:textId="77777777" w:rsidR="00E474EA" w:rsidRPr="00E474EA" w:rsidRDefault="00E474EA" w:rsidP="00E474EA">
      <w:pPr>
        <w:rPr>
          <w:lang w:val="en-US"/>
        </w:rPr>
      </w:pPr>
      <w:r w:rsidRPr="00E474EA">
        <w:rPr>
          <w:lang w:val="en-US"/>
        </w:rPr>
        <w:t xml:space="preserve">Rob  </w:t>
      </w:r>
    </w:p>
    <w:p w14:paraId="2DEE08A2" w14:textId="77777777" w:rsidR="00E474EA" w:rsidRPr="00E474EA" w:rsidRDefault="00E474EA" w:rsidP="00E474EA">
      <w:pPr>
        <w:rPr>
          <w:lang w:val="en-US"/>
        </w:rPr>
      </w:pPr>
      <w:r w:rsidRPr="00E474EA">
        <w:rPr>
          <w:lang w:val="en-US"/>
        </w:rPr>
        <w:t xml:space="preserve">  </w:t>
      </w:r>
    </w:p>
    <w:p w14:paraId="5E1E0D54" w14:textId="1FCDFFED" w:rsidR="00E474EA" w:rsidRDefault="00E474EA" w:rsidP="00E474EA">
      <w:r>
        <w:t>(4 row(s) affected)</w:t>
      </w:r>
    </w:p>
    <w:p w14:paraId="4B1A2D58" w14:textId="77777777" w:rsidR="00E474EA" w:rsidRDefault="00E474EA" w:rsidP="00E474EA"/>
    <w:p w14:paraId="76308470" w14:textId="77777777" w:rsidR="001F4B40" w:rsidRDefault="001F4B40" w:rsidP="001F4B40">
      <w:r>
        <w:t>B. Usar RIGHT con una columna</w:t>
      </w:r>
    </w:p>
    <w:p w14:paraId="2EAC31A6" w14:textId="3E55B519" w:rsidR="00E474EA" w:rsidRDefault="001F4B40" w:rsidP="001F4B40">
      <w:r>
        <w:t>En el siguiente ejemplo se devuelven los cinco caracteres situados más a la derecha de cada apellido de la tabla DimEmployee.</w:t>
      </w:r>
    </w:p>
    <w:p w14:paraId="0CB0993A" w14:textId="77777777" w:rsidR="001F4B40" w:rsidRDefault="001F4B40" w:rsidP="001F4B40"/>
    <w:p w14:paraId="57009F34" w14:textId="77777777" w:rsidR="001F4B40" w:rsidRPr="001F4B40" w:rsidRDefault="001F4B40" w:rsidP="001F4B40">
      <w:pPr>
        <w:rPr>
          <w:lang w:val="en-US"/>
        </w:rPr>
      </w:pPr>
      <w:r w:rsidRPr="001F4B40">
        <w:rPr>
          <w:lang w:val="en-US"/>
        </w:rPr>
        <w:t xml:space="preserve">-- Uses AdventureWorks  </w:t>
      </w:r>
    </w:p>
    <w:p w14:paraId="4DE862EF" w14:textId="77777777" w:rsidR="001F4B40" w:rsidRPr="001F4B40" w:rsidRDefault="001F4B40" w:rsidP="001F4B40">
      <w:pPr>
        <w:rPr>
          <w:lang w:val="en-US"/>
        </w:rPr>
      </w:pPr>
      <w:r w:rsidRPr="001F4B40">
        <w:rPr>
          <w:lang w:val="en-US"/>
        </w:rPr>
        <w:t xml:space="preserve">  </w:t>
      </w:r>
    </w:p>
    <w:p w14:paraId="67284AE1" w14:textId="77777777" w:rsidR="001F4B40" w:rsidRPr="001F4B40" w:rsidRDefault="001F4B40" w:rsidP="001F4B40">
      <w:pPr>
        <w:rPr>
          <w:lang w:val="en-US"/>
        </w:rPr>
      </w:pPr>
      <w:r w:rsidRPr="001F4B40">
        <w:rPr>
          <w:lang w:val="en-US"/>
        </w:rPr>
        <w:t xml:space="preserve">SELECT RIGHT(LastName, 5) AS Name  </w:t>
      </w:r>
    </w:p>
    <w:p w14:paraId="0FCD94B3" w14:textId="77777777" w:rsidR="001F4B40" w:rsidRPr="001F4B40" w:rsidRDefault="001F4B40" w:rsidP="001F4B40">
      <w:pPr>
        <w:rPr>
          <w:lang w:val="en-US"/>
        </w:rPr>
      </w:pPr>
      <w:r w:rsidRPr="001F4B40">
        <w:rPr>
          <w:lang w:val="en-US"/>
        </w:rPr>
        <w:t xml:space="preserve">FROM dbo.DimEmployee  </w:t>
      </w:r>
    </w:p>
    <w:p w14:paraId="1ECF10DA" w14:textId="5CCE4D46" w:rsidR="001F4B40" w:rsidRPr="001F4B40" w:rsidRDefault="001F4B40" w:rsidP="001F4B40">
      <w:pPr>
        <w:rPr>
          <w:lang w:val="en-US"/>
        </w:rPr>
      </w:pPr>
      <w:r w:rsidRPr="001F4B40">
        <w:rPr>
          <w:lang w:val="en-US"/>
        </w:rPr>
        <w:t>ORDER BY EmployeeKey;</w:t>
      </w:r>
    </w:p>
    <w:p w14:paraId="69F1C216" w14:textId="77777777" w:rsidR="001F4B40" w:rsidRPr="001F4B40" w:rsidRDefault="001F4B40" w:rsidP="001F4B40">
      <w:pPr>
        <w:rPr>
          <w:lang w:val="en-US"/>
        </w:rPr>
      </w:pPr>
    </w:p>
    <w:p w14:paraId="424AF53E" w14:textId="5CE19A08" w:rsidR="001F4B40" w:rsidRPr="00210AAA" w:rsidRDefault="00210AAA" w:rsidP="001F4B40">
      <w:r w:rsidRPr="00210AAA">
        <w:t>A continuación se muestra un conjunto parcial de resultados.</w:t>
      </w:r>
    </w:p>
    <w:p w14:paraId="67FC4A41" w14:textId="77777777" w:rsidR="00210AAA" w:rsidRPr="00210AAA" w:rsidRDefault="00210AAA" w:rsidP="001F4B40"/>
    <w:p w14:paraId="5343A1B1" w14:textId="77777777" w:rsidR="00210AAA" w:rsidRDefault="00210AAA" w:rsidP="00210AAA">
      <w:r>
        <w:t>Name</w:t>
      </w:r>
    </w:p>
    <w:p w14:paraId="649EECA6" w14:textId="77777777" w:rsidR="00210AAA" w:rsidRDefault="00210AAA" w:rsidP="00210AAA">
      <w:r>
        <w:t>-----</w:t>
      </w:r>
    </w:p>
    <w:p w14:paraId="3FE984FB" w14:textId="77777777" w:rsidR="00210AAA" w:rsidRDefault="00210AAA" w:rsidP="00210AAA">
      <w:r>
        <w:lastRenderedPageBreak/>
        <w:t>lbert</w:t>
      </w:r>
    </w:p>
    <w:p w14:paraId="7C9F6181" w14:textId="77777777" w:rsidR="00210AAA" w:rsidRDefault="00210AAA" w:rsidP="00210AAA">
      <w:r>
        <w:t>Brown</w:t>
      </w:r>
    </w:p>
    <w:p w14:paraId="096C8748" w14:textId="77777777" w:rsidR="00210AAA" w:rsidRDefault="00210AAA" w:rsidP="00210AAA">
      <w:r>
        <w:t>rello</w:t>
      </w:r>
    </w:p>
    <w:p w14:paraId="6C7D7167" w14:textId="238E7A8C" w:rsidR="00210AAA" w:rsidRDefault="00210AAA" w:rsidP="00210AAA">
      <w:r>
        <w:t>lters</w:t>
      </w:r>
    </w:p>
    <w:p w14:paraId="7A4C8086" w14:textId="77777777" w:rsidR="00210AAA" w:rsidRDefault="00210AAA" w:rsidP="00210AAA"/>
    <w:p w14:paraId="3AE88C3D" w14:textId="77777777" w:rsidR="00210AAA" w:rsidRDefault="00210AAA" w:rsidP="00210AAA">
      <w:r>
        <w:t>C. Usar RIGHT con una cadena de caracteres</w:t>
      </w:r>
    </w:p>
    <w:p w14:paraId="5F6817AC" w14:textId="0658CC2E" w:rsidR="00210AAA" w:rsidRDefault="00210AAA" w:rsidP="00210AAA">
      <w:r>
        <w:t>En el siguiente ejemplo se usa RIGHT para devolver los dos caracteres situados más a la derecha de la cadena de caracteres abcdefg.</w:t>
      </w:r>
    </w:p>
    <w:p w14:paraId="494F3938" w14:textId="77777777" w:rsidR="00210AAA" w:rsidRDefault="00210AAA" w:rsidP="00210AAA"/>
    <w:p w14:paraId="2D5EF734" w14:textId="04C5C36E" w:rsidR="00210AAA" w:rsidRDefault="0010674F" w:rsidP="00210AAA">
      <w:r w:rsidRPr="0010674F">
        <w:t>SELECT RIGHT('abcdefg', 2);</w:t>
      </w:r>
    </w:p>
    <w:p w14:paraId="04F1FF41" w14:textId="77777777" w:rsidR="0010674F" w:rsidRDefault="0010674F" w:rsidP="00210AAA"/>
    <w:p w14:paraId="134467E7" w14:textId="2C2D6C50" w:rsidR="0010674F" w:rsidRDefault="0010674F" w:rsidP="00210AAA">
      <w:r w:rsidRPr="0010674F">
        <w:t>El conjunto de resultados es el siguiente:</w:t>
      </w:r>
    </w:p>
    <w:p w14:paraId="6B8111C2" w14:textId="77777777" w:rsidR="0010674F" w:rsidRDefault="0010674F" w:rsidP="0010674F">
      <w:r>
        <w:t xml:space="preserve">-------  </w:t>
      </w:r>
    </w:p>
    <w:p w14:paraId="6FE61382" w14:textId="78644147" w:rsidR="0010674F" w:rsidRDefault="0010674F" w:rsidP="0010674F">
      <w:r>
        <w:t>f</w:t>
      </w:r>
      <w:r>
        <w:t>g</w:t>
      </w:r>
    </w:p>
    <w:p w14:paraId="5F0FDB19" w14:textId="77777777" w:rsidR="0010674F" w:rsidRDefault="0010674F" w:rsidP="0010674F"/>
    <w:p w14:paraId="665D0828" w14:textId="033E5C72" w:rsidR="00EB41F3" w:rsidRPr="00BC67AB" w:rsidRDefault="00EB41F3" w:rsidP="00DD3E67">
      <w:pPr>
        <w:pStyle w:val="Ttulo3"/>
      </w:pPr>
      <w:bookmarkStart w:id="43" w:name="_Toc142830271"/>
      <w:r w:rsidRPr="00BC67AB">
        <w:t>LEN</w:t>
      </w:r>
      <w:bookmarkEnd w:id="43"/>
    </w:p>
    <w:p w14:paraId="396B4997" w14:textId="5FCE0617" w:rsidR="00024EF8" w:rsidRDefault="00525706" w:rsidP="00024EF8">
      <w:r w:rsidRPr="00525706">
        <w:t>Devuelve el número de caracteres de la expresión de cadena especificada, excluidos los espacios finales.</w:t>
      </w:r>
    </w:p>
    <w:p w14:paraId="43618581" w14:textId="77777777" w:rsidR="0003638A" w:rsidRDefault="0003638A" w:rsidP="00024EF8"/>
    <w:p w14:paraId="61584A43" w14:textId="334B4A10" w:rsidR="009718BD" w:rsidRDefault="0003638A" w:rsidP="00024EF8">
      <w:r w:rsidRPr="0003638A">
        <w:t>Sintaxis</w:t>
      </w:r>
    </w:p>
    <w:p w14:paraId="726ECD01" w14:textId="25E19A7A" w:rsidR="009718BD" w:rsidRDefault="002E7524" w:rsidP="00024EF8">
      <w:r w:rsidRPr="002E7524">
        <w:t>LEN ( string_expression )</w:t>
      </w:r>
    </w:p>
    <w:p w14:paraId="4581CEBE" w14:textId="77777777" w:rsidR="002E7524" w:rsidRDefault="002E7524" w:rsidP="00024EF8"/>
    <w:p w14:paraId="258AE650" w14:textId="77777777" w:rsidR="00141E4C" w:rsidRDefault="00141E4C" w:rsidP="00141E4C">
      <w:r>
        <w:t>Argumentos</w:t>
      </w:r>
    </w:p>
    <w:p w14:paraId="5CB24E92" w14:textId="77777777" w:rsidR="00141E4C" w:rsidRDefault="00141E4C" w:rsidP="00141E4C">
      <w:r>
        <w:t>string_expression</w:t>
      </w:r>
    </w:p>
    <w:p w14:paraId="3F7D2A21" w14:textId="77777777" w:rsidR="00141E4C" w:rsidRDefault="00141E4C" w:rsidP="00141E4C">
      <w:r>
        <w:t>Es la expression de cadena que se va a evaluar. string_expression puede ser una constante, una variable o una columna de datos binarios o de caracteres.</w:t>
      </w:r>
    </w:p>
    <w:p w14:paraId="3FC60DD4" w14:textId="77777777" w:rsidR="00141E4C" w:rsidRDefault="00141E4C" w:rsidP="00141E4C"/>
    <w:p w14:paraId="2C0D4FB0" w14:textId="77777777" w:rsidR="00141E4C" w:rsidRDefault="00141E4C" w:rsidP="00141E4C">
      <w:r>
        <w:t>Tipos de valor devuelto</w:t>
      </w:r>
    </w:p>
    <w:p w14:paraId="15B6EC54" w14:textId="77777777" w:rsidR="00141E4C" w:rsidRDefault="00141E4C" w:rsidP="00141E4C">
      <w:r>
        <w:lastRenderedPageBreak/>
        <w:t>bigint si expression es de los tipos de datos varchar(max) , nvarchar(max) o varbinary(max) ; en caso contrario, es int.</w:t>
      </w:r>
    </w:p>
    <w:p w14:paraId="259520BE" w14:textId="77777777" w:rsidR="00141E4C" w:rsidRDefault="00141E4C" w:rsidP="00141E4C"/>
    <w:p w14:paraId="6515E4C6" w14:textId="77777777" w:rsidR="00141E4C" w:rsidRDefault="00141E4C" w:rsidP="00141E4C">
      <w:r>
        <w:t>Si utiliza intercalaciones de SC, el valor entero devuelto cuenta los pares suplentes UTF-16 como un solo carácter. Para más información, consulte Compatibilidad con la intercalación y Unicode.</w:t>
      </w:r>
    </w:p>
    <w:p w14:paraId="13F67246" w14:textId="77777777" w:rsidR="00141E4C" w:rsidRDefault="00141E4C" w:rsidP="00141E4C"/>
    <w:p w14:paraId="708AA1F2" w14:textId="77777777" w:rsidR="00141E4C" w:rsidRDefault="00141E4C" w:rsidP="00141E4C">
      <w:r>
        <w:t>Comentarios</w:t>
      </w:r>
    </w:p>
    <w:p w14:paraId="33E7C8C5" w14:textId="1173BBCD" w:rsidR="002E7524" w:rsidRDefault="00141E4C" w:rsidP="00141E4C">
      <w:r>
        <w:t>LEN no incluye espacios finales. Si esto supone un problema, considere la opción de usar la función DATALENGTH (Transact-SQL), que no recorta la cadena. Si se procesa una cadena unicode, DATALENGTH devolverá un número que tal vez no sea igual al número de caracteres. En este ejemplo se muestra LEN y DATALENGTH con un espacio final.</w:t>
      </w:r>
    </w:p>
    <w:p w14:paraId="640A038D" w14:textId="77777777" w:rsidR="00141E4C" w:rsidRDefault="00141E4C" w:rsidP="00141E4C"/>
    <w:p w14:paraId="39FCC8BC" w14:textId="77777777" w:rsidR="00141E4C" w:rsidRDefault="00141E4C" w:rsidP="00141E4C">
      <w:r>
        <w:t xml:space="preserve">DECLARE @v1 VARCHAR(40),  </w:t>
      </w:r>
    </w:p>
    <w:p w14:paraId="31ADB734" w14:textId="77777777" w:rsidR="00141E4C" w:rsidRDefault="00141E4C" w:rsidP="00141E4C">
      <w:r>
        <w:t xml:space="preserve">    @v2 NVARCHAR(40);  </w:t>
      </w:r>
    </w:p>
    <w:p w14:paraId="705A16BC" w14:textId="77777777" w:rsidR="00141E4C" w:rsidRPr="00141E4C" w:rsidRDefault="00141E4C" w:rsidP="00141E4C">
      <w:pPr>
        <w:rPr>
          <w:lang w:val="en-US"/>
        </w:rPr>
      </w:pPr>
      <w:r w:rsidRPr="00141E4C">
        <w:rPr>
          <w:lang w:val="en-US"/>
        </w:rPr>
        <w:t xml:space="preserve">SELECT   </w:t>
      </w:r>
    </w:p>
    <w:p w14:paraId="4B272A20" w14:textId="77777777" w:rsidR="00141E4C" w:rsidRPr="00141E4C" w:rsidRDefault="00141E4C" w:rsidP="00141E4C">
      <w:pPr>
        <w:rPr>
          <w:lang w:val="en-US"/>
        </w:rPr>
      </w:pPr>
      <w:r w:rsidRPr="00141E4C">
        <w:rPr>
          <w:lang w:val="en-US"/>
        </w:rPr>
        <w:t xml:space="preserve">@v1 = 'Test of 22 characters ',   </w:t>
      </w:r>
    </w:p>
    <w:p w14:paraId="3887E2F8" w14:textId="77777777" w:rsidR="00141E4C" w:rsidRPr="00141E4C" w:rsidRDefault="00141E4C" w:rsidP="00141E4C">
      <w:pPr>
        <w:rPr>
          <w:lang w:val="en-US"/>
        </w:rPr>
      </w:pPr>
      <w:r w:rsidRPr="00141E4C">
        <w:rPr>
          <w:lang w:val="en-US"/>
        </w:rPr>
        <w:t xml:space="preserve">@v2 = 'Test of 22 characters ';  </w:t>
      </w:r>
    </w:p>
    <w:p w14:paraId="501B19A9" w14:textId="77777777" w:rsidR="00141E4C" w:rsidRPr="00141E4C" w:rsidRDefault="00141E4C" w:rsidP="00141E4C">
      <w:pPr>
        <w:rPr>
          <w:lang w:val="en-US"/>
        </w:rPr>
      </w:pPr>
      <w:r w:rsidRPr="00141E4C">
        <w:rPr>
          <w:lang w:val="en-US"/>
        </w:rPr>
        <w:t xml:space="preserve">SELECT LEN(@v1) AS [VARCHAR LEN] , DATALENGTH(@v1) AS [VARCHAR DATALENGTH];  </w:t>
      </w:r>
    </w:p>
    <w:p w14:paraId="2F9CF766" w14:textId="3AB452DE" w:rsidR="00141E4C" w:rsidRPr="002C4261" w:rsidRDefault="00141E4C" w:rsidP="00141E4C">
      <w:pPr>
        <w:rPr>
          <w:lang w:val="en-US"/>
        </w:rPr>
      </w:pPr>
      <w:r w:rsidRPr="002C4261">
        <w:rPr>
          <w:lang w:val="en-US"/>
        </w:rPr>
        <w:t>SELECT LEN(@v2) AS [NVARCHAR LEN], DATALENGTH(@v2) AS [NVARCHAR DATALENGTH];</w:t>
      </w:r>
    </w:p>
    <w:p w14:paraId="2AC582DF" w14:textId="77777777" w:rsidR="00141E4C" w:rsidRPr="002C4261" w:rsidRDefault="00141E4C" w:rsidP="00141E4C">
      <w:pPr>
        <w:rPr>
          <w:lang w:val="en-US"/>
        </w:rPr>
      </w:pPr>
    </w:p>
    <w:p w14:paraId="4D37E8AF" w14:textId="77777777" w:rsidR="002C4261" w:rsidRPr="002C4261" w:rsidRDefault="002C4261" w:rsidP="002C4261">
      <w:r w:rsidRPr="002C4261">
        <w:t>Nota</w:t>
      </w:r>
    </w:p>
    <w:p w14:paraId="74E64FF2" w14:textId="77777777" w:rsidR="002C4261" w:rsidRPr="002C4261" w:rsidRDefault="002C4261" w:rsidP="002C4261"/>
    <w:p w14:paraId="4295F6F7" w14:textId="77777777" w:rsidR="002C4261" w:rsidRPr="009F0662" w:rsidRDefault="002C4261" w:rsidP="002C4261">
      <w:r w:rsidRPr="002C4261">
        <w:t xml:space="preserve">Use LEN para devolver el número de caracteres codificados en una expresión de cadena determinada y DATALENGTH para devolver el tamaño en bytes para una </w:t>
      </w:r>
      <w:r w:rsidRPr="002C4261">
        <w:lastRenderedPageBreak/>
        <w:t xml:space="preserve">expresión de cadena determinada. Estos resultados pueden diferir en función del tipo de datos y del tipo de codificación utilizado en la columna. </w:t>
      </w:r>
      <w:r w:rsidRPr="009F0662">
        <w:t>Para obtener más información sobre las diferencias de almacenamiento entre los distintos tipos de codificación, consulte Compatibilidad con la intercalación y Unicode.</w:t>
      </w:r>
    </w:p>
    <w:p w14:paraId="0E304BE8" w14:textId="77777777" w:rsidR="002C4261" w:rsidRPr="009F0662" w:rsidRDefault="002C4261" w:rsidP="002C4261"/>
    <w:p w14:paraId="6DDCC584" w14:textId="77777777" w:rsidR="002C4261" w:rsidRPr="009F0662" w:rsidRDefault="002C4261" w:rsidP="002C4261">
      <w:r w:rsidRPr="009F0662">
        <w:t>Ejemplos</w:t>
      </w:r>
    </w:p>
    <w:p w14:paraId="3A838100" w14:textId="499248AC" w:rsidR="00141E4C" w:rsidRPr="009F0662" w:rsidRDefault="002C4261" w:rsidP="002C4261">
      <w:r w:rsidRPr="009F0662">
        <w:t>El ejemplo siguiente selecciona el número de caracteres y los datos en FirstName para las personas que se encuentran en Australia. En este ejemplo se utiliza la base de datos de AdventureWorks.</w:t>
      </w:r>
    </w:p>
    <w:p w14:paraId="652742B6" w14:textId="77777777" w:rsidR="002C4261" w:rsidRPr="009F0662" w:rsidRDefault="002C4261" w:rsidP="002C4261"/>
    <w:p w14:paraId="1F7781A3" w14:textId="77777777" w:rsidR="009F0662" w:rsidRPr="009F0662" w:rsidRDefault="009F0662" w:rsidP="009F0662">
      <w:pPr>
        <w:rPr>
          <w:lang w:val="en-US"/>
        </w:rPr>
      </w:pPr>
      <w:r w:rsidRPr="009F0662">
        <w:rPr>
          <w:lang w:val="en-US"/>
        </w:rPr>
        <w:t xml:space="preserve">SELECT LEN(FirstName) AS Length, FirstName, LastName   </w:t>
      </w:r>
    </w:p>
    <w:p w14:paraId="46B4FB85" w14:textId="77777777" w:rsidR="009F0662" w:rsidRPr="009F0662" w:rsidRDefault="009F0662" w:rsidP="009F0662">
      <w:pPr>
        <w:rPr>
          <w:lang w:val="en-US"/>
        </w:rPr>
      </w:pPr>
      <w:r w:rsidRPr="009F0662">
        <w:rPr>
          <w:lang w:val="en-US"/>
        </w:rPr>
        <w:t xml:space="preserve">FROM Sales.vIndividualCustomer  </w:t>
      </w:r>
    </w:p>
    <w:p w14:paraId="2821E4BA" w14:textId="77777777" w:rsidR="009F0662" w:rsidRPr="009F0662" w:rsidRDefault="009F0662" w:rsidP="009F0662">
      <w:pPr>
        <w:rPr>
          <w:lang w:val="en-US"/>
        </w:rPr>
      </w:pPr>
      <w:r w:rsidRPr="009F0662">
        <w:rPr>
          <w:lang w:val="en-US"/>
        </w:rPr>
        <w:t xml:space="preserve">WHERE CountryRegionName = 'Australia';  </w:t>
      </w:r>
    </w:p>
    <w:p w14:paraId="173E4BE3" w14:textId="37506B05" w:rsidR="002C4261" w:rsidRPr="009F0662" w:rsidRDefault="009F0662" w:rsidP="009F0662">
      <w:r w:rsidRPr="009F0662">
        <w:t>GO</w:t>
      </w:r>
    </w:p>
    <w:p w14:paraId="60F54654" w14:textId="77777777" w:rsidR="009F0662" w:rsidRPr="009F0662" w:rsidRDefault="009F0662" w:rsidP="009F0662"/>
    <w:p w14:paraId="2D75C9FA" w14:textId="0664BDB1" w:rsidR="009F0662" w:rsidRPr="00B905C6" w:rsidRDefault="00B905C6" w:rsidP="00B905C6">
      <w:r w:rsidRPr="00B905C6">
        <w:t>En este ejemplo se devuelve el número de caracteres en la columna FirstName y los nombres y apellidos de los empleados que se encuentran en Australia.</w:t>
      </w:r>
    </w:p>
    <w:p w14:paraId="0766D54A" w14:textId="77777777" w:rsidR="00B905C6" w:rsidRPr="00B905C6" w:rsidRDefault="00B905C6" w:rsidP="00B905C6"/>
    <w:p w14:paraId="16072640" w14:textId="77777777" w:rsidR="00B905C6" w:rsidRPr="00B905C6" w:rsidRDefault="00B905C6" w:rsidP="00B905C6">
      <w:pPr>
        <w:rPr>
          <w:lang w:val="en-US"/>
        </w:rPr>
      </w:pPr>
      <w:r w:rsidRPr="00B905C6">
        <w:rPr>
          <w:lang w:val="en-US"/>
        </w:rPr>
        <w:t xml:space="preserve">USE AdventureWorks2022  </w:t>
      </w:r>
    </w:p>
    <w:p w14:paraId="2B532611" w14:textId="77777777" w:rsidR="00B905C6" w:rsidRPr="00B905C6" w:rsidRDefault="00B905C6" w:rsidP="00B905C6">
      <w:pPr>
        <w:rPr>
          <w:lang w:val="en-US"/>
        </w:rPr>
      </w:pPr>
      <w:r w:rsidRPr="00B905C6">
        <w:rPr>
          <w:lang w:val="en-US"/>
        </w:rPr>
        <w:t xml:space="preserve">GO  </w:t>
      </w:r>
    </w:p>
    <w:p w14:paraId="2FE81239" w14:textId="77777777" w:rsidR="00B905C6" w:rsidRPr="00B905C6" w:rsidRDefault="00B905C6" w:rsidP="00B905C6">
      <w:pPr>
        <w:rPr>
          <w:lang w:val="en-US"/>
        </w:rPr>
      </w:pPr>
      <w:r w:rsidRPr="00B905C6">
        <w:rPr>
          <w:lang w:val="en-US"/>
        </w:rPr>
        <w:t xml:space="preserve">SELECT DISTINCT LEN(FirstName) AS FNameLength, FirstName, LastName   </w:t>
      </w:r>
    </w:p>
    <w:p w14:paraId="750FE973" w14:textId="77777777" w:rsidR="00B905C6" w:rsidRPr="00B905C6" w:rsidRDefault="00B905C6" w:rsidP="00B905C6">
      <w:pPr>
        <w:rPr>
          <w:lang w:val="en-US"/>
        </w:rPr>
      </w:pPr>
      <w:r w:rsidRPr="00B905C6">
        <w:rPr>
          <w:lang w:val="en-US"/>
        </w:rPr>
        <w:t xml:space="preserve">FROM dbo.DimEmployee AS e  </w:t>
      </w:r>
    </w:p>
    <w:p w14:paraId="7E7BCB52" w14:textId="77777777" w:rsidR="00B905C6" w:rsidRPr="00B905C6" w:rsidRDefault="00B905C6" w:rsidP="00B905C6">
      <w:pPr>
        <w:rPr>
          <w:lang w:val="en-US"/>
        </w:rPr>
      </w:pPr>
      <w:r w:rsidRPr="00B905C6">
        <w:rPr>
          <w:lang w:val="en-US"/>
        </w:rPr>
        <w:t xml:space="preserve">INNER JOIN dbo.DimGeography AS g   </w:t>
      </w:r>
    </w:p>
    <w:p w14:paraId="6E341461" w14:textId="77777777" w:rsidR="00B905C6" w:rsidRPr="00B905C6" w:rsidRDefault="00B905C6" w:rsidP="00B905C6">
      <w:pPr>
        <w:rPr>
          <w:lang w:val="en-US"/>
        </w:rPr>
      </w:pPr>
      <w:r w:rsidRPr="00B905C6">
        <w:rPr>
          <w:lang w:val="en-US"/>
        </w:rPr>
        <w:t xml:space="preserve">    ON e.SalesTerritoryKey = g.SalesTerritoryKey   </w:t>
      </w:r>
    </w:p>
    <w:p w14:paraId="1EAE11A2" w14:textId="5EFEB65C" w:rsidR="00B905C6" w:rsidRPr="00B905C6" w:rsidRDefault="00B905C6" w:rsidP="00B905C6">
      <w:pPr>
        <w:rPr>
          <w:lang w:val="en-US"/>
        </w:rPr>
      </w:pPr>
      <w:r w:rsidRPr="00B905C6">
        <w:rPr>
          <w:lang w:val="en-US"/>
        </w:rPr>
        <w:t>WHERE EnglishCountryRegionName = 'Australia';</w:t>
      </w:r>
    </w:p>
    <w:p w14:paraId="5BFCE8A6" w14:textId="77777777" w:rsidR="00B905C6" w:rsidRPr="00B905C6" w:rsidRDefault="00B905C6" w:rsidP="00B905C6">
      <w:pPr>
        <w:rPr>
          <w:lang w:val="en-US"/>
        </w:rPr>
      </w:pPr>
    </w:p>
    <w:p w14:paraId="1D453433" w14:textId="04F8B5DA" w:rsidR="00B905C6" w:rsidRPr="0016499E" w:rsidRDefault="0016499E" w:rsidP="00B905C6">
      <w:r w:rsidRPr="0016499E">
        <w:t>El conjunto de resultados es el siguiente:</w:t>
      </w:r>
    </w:p>
    <w:p w14:paraId="2B05AEEB" w14:textId="77777777" w:rsidR="0016499E" w:rsidRPr="00C95BD9" w:rsidRDefault="0016499E" w:rsidP="0016499E">
      <w:pPr>
        <w:rPr>
          <w:lang w:val="en-US"/>
        </w:rPr>
      </w:pPr>
      <w:r w:rsidRPr="00C95BD9">
        <w:rPr>
          <w:lang w:val="en-US"/>
        </w:rPr>
        <w:t xml:space="preserve">FNameLength  FirstName  LastName  </w:t>
      </w:r>
    </w:p>
    <w:p w14:paraId="14143634" w14:textId="77777777" w:rsidR="0016499E" w:rsidRPr="00C95BD9" w:rsidRDefault="0016499E" w:rsidP="0016499E">
      <w:pPr>
        <w:rPr>
          <w:lang w:val="en-US"/>
        </w:rPr>
      </w:pPr>
      <w:r w:rsidRPr="00C95BD9">
        <w:rPr>
          <w:lang w:val="en-US"/>
        </w:rPr>
        <w:lastRenderedPageBreak/>
        <w:t xml:space="preserve">-----------  ---------  ---------------  </w:t>
      </w:r>
    </w:p>
    <w:p w14:paraId="490C3DAB" w14:textId="667031A5" w:rsidR="0016499E" w:rsidRPr="00C95BD9" w:rsidRDefault="0016499E" w:rsidP="0016499E">
      <w:pPr>
        <w:rPr>
          <w:lang w:val="en-US"/>
        </w:rPr>
      </w:pPr>
      <w:r w:rsidRPr="00C95BD9">
        <w:rPr>
          <w:lang w:val="en-US"/>
        </w:rPr>
        <w:t>4            Lynn       Tsoflias</w:t>
      </w:r>
    </w:p>
    <w:p w14:paraId="76F9A97E" w14:textId="77777777" w:rsidR="0016499E" w:rsidRPr="00C95BD9" w:rsidRDefault="0016499E" w:rsidP="0016499E">
      <w:pPr>
        <w:rPr>
          <w:lang w:val="en-US"/>
        </w:rPr>
      </w:pPr>
    </w:p>
    <w:p w14:paraId="1A0ED02F" w14:textId="7DECDF45" w:rsidR="00EB41F3" w:rsidRPr="00C95BD9" w:rsidRDefault="00EB41F3" w:rsidP="00DD3E67">
      <w:pPr>
        <w:pStyle w:val="Ttulo3"/>
        <w:rPr>
          <w:lang w:val="en-US"/>
        </w:rPr>
      </w:pPr>
      <w:bookmarkStart w:id="44" w:name="_Toc142830272"/>
      <w:r w:rsidRPr="00C95BD9">
        <w:rPr>
          <w:lang w:val="en-US"/>
        </w:rPr>
        <w:t>L</w:t>
      </w:r>
      <w:r w:rsidR="00024EF8" w:rsidRPr="00C95BD9">
        <w:rPr>
          <w:lang w:val="en-US"/>
        </w:rPr>
        <w:t>OW</w:t>
      </w:r>
      <w:r w:rsidRPr="00C95BD9">
        <w:rPr>
          <w:lang w:val="en-US"/>
        </w:rPr>
        <w:t>ER Y UPPER</w:t>
      </w:r>
      <w:bookmarkEnd w:id="44"/>
    </w:p>
    <w:p w14:paraId="407EEB22" w14:textId="4C8EBAD7" w:rsidR="00024EF8" w:rsidRPr="00746107" w:rsidRDefault="00746107" w:rsidP="00024EF8">
      <w:r w:rsidRPr="00746107">
        <w:t>LOWER</w:t>
      </w:r>
      <w:r w:rsidRPr="00746107">
        <w:t xml:space="preserve">. </w:t>
      </w:r>
      <w:r w:rsidRPr="00746107">
        <w:t>Devuelve una expresión de caracteres después de convertir en minúsculas los datos de caracteres en mayúsculas.</w:t>
      </w:r>
    </w:p>
    <w:p w14:paraId="6E66B657" w14:textId="77777777" w:rsidR="00746107" w:rsidRPr="00746107" w:rsidRDefault="00746107" w:rsidP="00024EF8"/>
    <w:p w14:paraId="69CDB1B6" w14:textId="3FC3AAC2" w:rsidR="00746107" w:rsidRDefault="00DA77A8" w:rsidP="00024EF8">
      <w:r w:rsidRPr="00DA77A8">
        <w:t>Sintaxis</w:t>
      </w:r>
    </w:p>
    <w:p w14:paraId="0A6A8E89" w14:textId="337FAFF7" w:rsidR="00DA77A8" w:rsidRPr="00746107" w:rsidRDefault="00DA77A8" w:rsidP="00024EF8">
      <w:r w:rsidRPr="00DA77A8">
        <w:t>LOWER ( character_expression )</w:t>
      </w:r>
    </w:p>
    <w:p w14:paraId="46545A5A" w14:textId="77777777" w:rsidR="00024EF8" w:rsidRDefault="00024EF8" w:rsidP="00024EF8"/>
    <w:p w14:paraId="1E8297CC" w14:textId="77777777" w:rsidR="00DA77A8" w:rsidRDefault="00DA77A8" w:rsidP="00DA77A8">
      <w:r>
        <w:t>Argumentos</w:t>
      </w:r>
    </w:p>
    <w:p w14:paraId="13062D1A" w14:textId="77777777" w:rsidR="00DA77A8" w:rsidRDefault="00DA77A8" w:rsidP="00DA77A8">
      <w:r>
        <w:t>character_expression</w:t>
      </w:r>
    </w:p>
    <w:p w14:paraId="6EFCF690" w14:textId="77777777" w:rsidR="00DA77A8" w:rsidRDefault="00DA77A8" w:rsidP="00DA77A8">
      <w:r>
        <w:t>Es una expresión de datos binarios o de caracteres. character_expression puede ser una constante, una variable o una columna. character_expression debe ser de un tipo de datos que se pueda convertir implícitamente a varchar. De lo contrario, use CAST para convertir character_expression explícitamente.</w:t>
      </w:r>
    </w:p>
    <w:p w14:paraId="798BF463" w14:textId="77777777" w:rsidR="00DA77A8" w:rsidRDefault="00DA77A8" w:rsidP="00DA77A8"/>
    <w:p w14:paraId="092B6065" w14:textId="77777777" w:rsidR="00DA77A8" w:rsidRDefault="00DA77A8" w:rsidP="00DA77A8">
      <w:r>
        <w:t>Tipos de valor devueltos</w:t>
      </w:r>
    </w:p>
    <w:p w14:paraId="601DC1DB" w14:textId="77777777" w:rsidR="00DA77A8" w:rsidRDefault="00DA77A8" w:rsidP="00DA77A8">
      <w:r>
        <w:t>varchar o nvarchar</w:t>
      </w:r>
    </w:p>
    <w:p w14:paraId="70A2CD1E" w14:textId="77777777" w:rsidR="00DA77A8" w:rsidRDefault="00DA77A8" w:rsidP="00DA77A8"/>
    <w:p w14:paraId="30A3DA95" w14:textId="77777777" w:rsidR="00DA77A8" w:rsidRDefault="00DA77A8" w:rsidP="00DA77A8">
      <w:r>
        <w:t>Ejemplos</w:t>
      </w:r>
    </w:p>
    <w:p w14:paraId="266D6F21" w14:textId="19054226" w:rsidR="00DA77A8" w:rsidRDefault="00DA77A8" w:rsidP="00DA77A8">
      <w:r>
        <w:t>En este ejemplo se utiliza la función LOWER y la función UPPER, y se anida la función UPPER en la función LOWER al seleccionar títulos de libros cuyos precios sean entre 11$ y 20$.</w:t>
      </w:r>
    </w:p>
    <w:p w14:paraId="53EF0128" w14:textId="77777777" w:rsidR="00DA77A8" w:rsidRDefault="00DA77A8" w:rsidP="00DA77A8"/>
    <w:p w14:paraId="272CF2F3" w14:textId="77777777" w:rsidR="0041421D" w:rsidRPr="0041421D" w:rsidRDefault="0041421D" w:rsidP="0041421D">
      <w:pPr>
        <w:rPr>
          <w:lang w:val="en-US"/>
        </w:rPr>
      </w:pPr>
      <w:r w:rsidRPr="0041421D">
        <w:rPr>
          <w:lang w:val="en-US"/>
        </w:rPr>
        <w:t xml:space="preserve">-- Uses AdventureWorks  </w:t>
      </w:r>
    </w:p>
    <w:p w14:paraId="02711A1D" w14:textId="77777777" w:rsidR="0041421D" w:rsidRPr="0041421D" w:rsidRDefault="0041421D" w:rsidP="0041421D">
      <w:pPr>
        <w:rPr>
          <w:lang w:val="en-US"/>
        </w:rPr>
      </w:pPr>
      <w:r w:rsidRPr="0041421D">
        <w:rPr>
          <w:lang w:val="en-US"/>
        </w:rPr>
        <w:t xml:space="preserve">  </w:t>
      </w:r>
    </w:p>
    <w:p w14:paraId="4803891A" w14:textId="77777777" w:rsidR="0041421D" w:rsidRPr="0041421D" w:rsidRDefault="0041421D" w:rsidP="0041421D">
      <w:pPr>
        <w:rPr>
          <w:lang w:val="en-US"/>
        </w:rPr>
      </w:pPr>
      <w:r w:rsidRPr="0041421D">
        <w:rPr>
          <w:lang w:val="en-US"/>
        </w:rPr>
        <w:t xml:space="preserve">SELECT LOWER(SUBSTRING(EnglishProductName, 1, 20)) AS Lower,   </w:t>
      </w:r>
    </w:p>
    <w:p w14:paraId="4AAF77A0" w14:textId="77777777" w:rsidR="0041421D" w:rsidRPr="0041421D" w:rsidRDefault="0041421D" w:rsidP="0041421D">
      <w:pPr>
        <w:rPr>
          <w:lang w:val="en-US"/>
        </w:rPr>
      </w:pPr>
      <w:r w:rsidRPr="0041421D">
        <w:rPr>
          <w:lang w:val="en-US"/>
        </w:rPr>
        <w:lastRenderedPageBreak/>
        <w:t xml:space="preserve">       UPPER(SUBSTRING(EnglishProductName, 1, 20)) AS Upper,   </w:t>
      </w:r>
    </w:p>
    <w:p w14:paraId="488D030D" w14:textId="77777777" w:rsidR="0041421D" w:rsidRPr="0041421D" w:rsidRDefault="0041421D" w:rsidP="0041421D">
      <w:pPr>
        <w:rPr>
          <w:lang w:val="en-US"/>
        </w:rPr>
      </w:pPr>
      <w:r w:rsidRPr="0041421D">
        <w:rPr>
          <w:lang w:val="en-US"/>
        </w:rPr>
        <w:t xml:space="preserve">       LOWER(UPPER(SUBSTRING(EnglishProductName, 1, 20))) As LowerUpper  </w:t>
      </w:r>
    </w:p>
    <w:p w14:paraId="64BADFF7" w14:textId="77777777" w:rsidR="0041421D" w:rsidRPr="0041421D" w:rsidRDefault="0041421D" w:rsidP="0041421D">
      <w:pPr>
        <w:rPr>
          <w:lang w:val="en-US"/>
        </w:rPr>
      </w:pPr>
      <w:r w:rsidRPr="0041421D">
        <w:rPr>
          <w:lang w:val="en-US"/>
        </w:rPr>
        <w:t xml:space="preserve">FROM dbo.DimProduct  </w:t>
      </w:r>
    </w:p>
    <w:p w14:paraId="5631B1A4" w14:textId="702EE330" w:rsidR="00DA77A8" w:rsidRPr="0041421D" w:rsidRDefault="0041421D" w:rsidP="0041421D">
      <w:pPr>
        <w:rPr>
          <w:lang w:val="en-US"/>
        </w:rPr>
      </w:pPr>
      <w:r w:rsidRPr="0041421D">
        <w:rPr>
          <w:lang w:val="en-US"/>
        </w:rPr>
        <w:t>WHERE ListPrice between 11.00 and 20.00;</w:t>
      </w:r>
    </w:p>
    <w:p w14:paraId="55A77157" w14:textId="77777777" w:rsidR="0041421D" w:rsidRPr="0041421D" w:rsidRDefault="0041421D" w:rsidP="0041421D">
      <w:pPr>
        <w:rPr>
          <w:lang w:val="en-US"/>
        </w:rPr>
      </w:pPr>
    </w:p>
    <w:p w14:paraId="7C5AD1B5" w14:textId="216FC20B" w:rsidR="0041421D" w:rsidRDefault="0041421D" w:rsidP="0041421D">
      <w:r w:rsidRPr="0041421D">
        <w:t>El conjunto de resultados es el siguiente:</w:t>
      </w:r>
    </w:p>
    <w:p w14:paraId="0398206B" w14:textId="77777777" w:rsidR="0041421D" w:rsidRPr="0041421D" w:rsidRDefault="0041421D" w:rsidP="0041421D">
      <w:pPr>
        <w:rPr>
          <w:lang w:val="en-US"/>
        </w:rPr>
      </w:pPr>
      <w:r w:rsidRPr="0041421D">
        <w:rPr>
          <w:lang w:val="en-US"/>
        </w:rPr>
        <w:t xml:space="preserve">Lower                 Upper                  LowerUpper  </w:t>
      </w:r>
    </w:p>
    <w:p w14:paraId="7E205899" w14:textId="77777777" w:rsidR="0041421D" w:rsidRPr="0041421D" w:rsidRDefault="0041421D" w:rsidP="0041421D">
      <w:pPr>
        <w:rPr>
          <w:lang w:val="en-US"/>
        </w:rPr>
      </w:pPr>
      <w:r w:rsidRPr="0041421D">
        <w:rPr>
          <w:lang w:val="en-US"/>
        </w:rPr>
        <w:t xml:space="preserve">--------------------  ---------------------  --------------------  </w:t>
      </w:r>
    </w:p>
    <w:p w14:paraId="39F3DA79" w14:textId="77777777" w:rsidR="0041421D" w:rsidRPr="0041421D" w:rsidRDefault="0041421D" w:rsidP="0041421D">
      <w:pPr>
        <w:rPr>
          <w:lang w:val="en-US"/>
        </w:rPr>
      </w:pPr>
      <w:r w:rsidRPr="0041421D">
        <w:rPr>
          <w:lang w:val="en-US"/>
        </w:rPr>
        <w:t xml:space="preserve">minipump              MINIPUMP               minipump  </w:t>
      </w:r>
    </w:p>
    <w:p w14:paraId="166CC21E" w14:textId="53C9FDB2" w:rsidR="0041421D" w:rsidRPr="0041421D" w:rsidRDefault="0041421D" w:rsidP="0041421D">
      <w:pPr>
        <w:rPr>
          <w:lang w:val="en-US"/>
        </w:rPr>
      </w:pPr>
      <w:r w:rsidRPr="0041421D">
        <w:rPr>
          <w:lang w:val="en-US"/>
        </w:rPr>
        <w:t xml:space="preserve">taillights - battery  TAILLIGHTS - BATTERY   taillights </w:t>
      </w:r>
      <w:r w:rsidRPr="0041421D">
        <w:rPr>
          <w:lang w:val="en-US"/>
        </w:rPr>
        <w:t>–</w:t>
      </w:r>
      <w:r w:rsidRPr="0041421D">
        <w:rPr>
          <w:lang w:val="en-US"/>
        </w:rPr>
        <w:t xml:space="preserve"> battery</w:t>
      </w:r>
    </w:p>
    <w:p w14:paraId="1B6523E8" w14:textId="77777777" w:rsidR="0041421D" w:rsidRPr="0041421D" w:rsidRDefault="0041421D" w:rsidP="0041421D">
      <w:pPr>
        <w:rPr>
          <w:lang w:val="en-US"/>
        </w:rPr>
      </w:pPr>
    </w:p>
    <w:p w14:paraId="04CBA200" w14:textId="53294A2C" w:rsidR="0041421D" w:rsidRPr="00374601" w:rsidRDefault="00A53C0F" w:rsidP="0041421D">
      <w:r w:rsidRPr="00374601">
        <w:t>UPPER</w:t>
      </w:r>
      <w:r w:rsidRPr="00374601">
        <w:t xml:space="preserve">. </w:t>
      </w:r>
      <w:r w:rsidR="00374601" w:rsidRPr="00374601">
        <w:t>Devuelve una expresión de caracteres con datos de caracteres en minúsculas convertidos a mayúsculas.</w:t>
      </w:r>
    </w:p>
    <w:p w14:paraId="5406752E" w14:textId="77777777" w:rsidR="00374601" w:rsidRPr="00374601" w:rsidRDefault="00374601" w:rsidP="0041421D"/>
    <w:p w14:paraId="6B982BFE" w14:textId="0EF9EEEB" w:rsidR="00374601" w:rsidRDefault="00374601" w:rsidP="0041421D">
      <w:r w:rsidRPr="00374601">
        <w:t>Sintaxis</w:t>
      </w:r>
    </w:p>
    <w:p w14:paraId="70ADBD3A" w14:textId="56E3AE11" w:rsidR="00374601" w:rsidRPr="00374601" w:rsidRDefault="00374601" w:rsidP="0041421D">
      <w:r w:rsidRPr="00374601">
        <w:t>UPPER ( character_expression )</w:t>
      </w:r>
    </w:p>
    <w:p w14:paraId="2F7C442E" w14:textId="77777777" w:rsidR="00024EF8" w:rsidRDefault="00024EF8" w:rsidP="00024EF8"/>
    <w:p w14:paraId="7F322BC9" w14:textId="77777777" w:rsidR="002D04D5" w:rsidRDefault="002D04D5" w:rsidP="002D04D5">
      <w:r>
        <w:t>Argumentos</w:t>
      </w:r>
    </w:p>
    <w:p w14:paraId="42C6C497" w14:textId="77777777" w:rsidR="002D04D5" w:rsidRDefault="002D04D5" w:rsidP="002D04D5">
      <w:r>
        <w:t>character_expression</w:t>
      </w:r>
    </w:p>
    <w:p w14:paraId="5E70B762" w14:textId="77777777" w:rsidR="002D04D5" w:rsidRDefault="002D04D5" w:rsidP="002D04D5">
      <w:r>
        <w:t>Es una expresión de datos de caracteres. character_expression puede ser una constante, una variable o una columna de datos binarios o de caracteres.</w:t>
      </w:r>
    </w:p>
    <w:p w14:paraId="25382556" w14:textId="77777777" w:rsidR="002D04D5" w:rsidRDefault="002D04D5" w:rsidP="002D04D5"/>
    <w:p w14:paraId="75FD1BF2" w14:textId="77777777" w:rsidR="002D04D5" w:rsidRDefault="002D04D5" w:rsidP="002D04D5">
      <w:r>
        <w:t>character_expression debe ser de un tipo de datos que se pueda convertir implícitamente a varchar. De lo contrario, use CAST para convertir character_expression explícitamente.</w:t>
      </w:r>
    </w:p>
    <w:p w14:paraId="0A260C9A" w14:textId="77777777" w:rsidR="002D04D5" w:rsidRDefault="002D04D5" w:rsidP="002D04D5"/>
    <w:p w14:paraId="70BE22D2" w14:textId="77777777" w:rsidR="002D04D5" w:rsidRDefault="002D04D5" w:rsidP="002D04D5">
      <w:r>
        <w:t>Tipos de valor devueltos</w:t>
      </w:r>
    </w:p>
    <w:p w14:paraId="494AB8F1" w14:textId="77777777" w:rsidR="002D04D5" w:rsidRDefault="002D04D5" w:rsidP="002D04D5">
      <w:r>
        <w:t>varchar o nvarchar</w:t>
      </w:r>
    </w:p>
    <w:p w14:paraId="52A5C9B2" w14:textId="77777777" w:rsidR="002D04D5" w:rsidRDefault="002D04D5" w:rsidP="002D04D5"/>
    <w:p w14:paraId="3D378AD4" w14:textId="77777777" w:rsidR="002D04D5" w:rsidRDefault="002D04D5" w:rsidP="002D04D5">
      <w:r>
        <w:t>Ejemplos</w:t>
      </w:r>
    </w:p>
    <w:p w14:paraId="5A53BF03" w14:textId="16D5C6B4" w:rsidR="00374601" w:rsidRDefault="002D04D5" w:rsidP="002D04D5">
      <w:r>
        <w:t>En el ejemplo siguiente se utilizan las funciones UPPER y RTRIM para devolver el apellido de las personas de la tabla dbo.DimEmployee de manera que aparezca en mayúsculas, recortado y concatenado al nombre.</w:t>
      </w:r>
    </w:p>
    <w:p w14:paraId="0150BFA6" w14:textId="77777777" w:rsidR="002D04D5" w:rsidRDefault="002D04D5" w:rsidP="002D04D5"/>
    <w:p w14:paraId="6A4BA702" w14:textId="77777777" w:rsidR="002D04D5" w:rsidRPr="00F446A2" w:rsidRDefault="002D04D5" w:rsidP="002D04D5">
      <w:pPr>
        <w:rPr>
          <w:lang w:val="en-US"/>
        </w:rPr>
      </w:pPr>
      <w:r w:rsidRPr="00F446A2">
        <w:rPr>
          <w:lang w:val="en-US"/>
        </w:rPr>
        <w:t xml:space="preserve">-- Uses AdventureWorks  </w:t>
      </w:r>
    </w:p>
    <w:p w14:paraId="7352F3CE" w14:textId="77777777" w:rsidR="002D04D5" w:rsidRPr="00F446A2" w:rsidRDefault="002D04D5" w:rsidP="002D04D5">
      <w:pPr>
        <w:rPr>
          <w:lang w:val="en-US"/>
        </w:rPr>
      </w:pPr>
      <w:r w:rsidRPr="00F446A2">
        <w:rPr>
          <w:lang w:val="en-US"/>
        </w:rPr>
        <w:t xml:space="preserve">  </w:t>
      </w:r>
    </w:p>
    <w:p w14:paraId="50601E3F" w14:textId="77777777" w:rsidR="002D04D5" w:rsidRPr="00F446A2" w:rsidRDefault="002D04D5" w:rsidP="002D04D5">
      <w:pPr>
        <w:rPr>
          <w:lang w:val="en-US"/>
        </w:rPr>
      </w:pPr>
      <w:r w:rsidRPr="00F446A2">
        <w:rPr>
          <w:lang w:val="en-US"/>
        </w:rPr>
        <w:t xml:space="preserve">SELECT UPPER(RTRIM(LastName)) + ', ' + FirstName AS Name  </w:t>
      </w:r>
    </w:p>
    <w:p w14:paraId="12752CD5" w14:textId="77777777" w:rsidR="002D04D5" w:rsidRPr="00F446A2" w:rsidRDefault="002D04D5" w:rsidP="002D04D5">
      <w:pPr>
        <w:rPr>
          <w:lang w:val="en-US"/>
        </w:rPr>
      </w:pPr>
      <w:r w:rsidRPr="00F446A2">
        <w:rPr>
          <w:lang w:val="en-US"/>
        </w:rPr>
        <w:t xml:space="preserve">FROM dbo.DimEmployee  </w:t>
      </w:r>
    </w:p>
    <w:p w14:paraId="320C2855" w14:textId="3445A7F8" w:rsidR="002D04D5" w:rsidRPr="00F446A2" w:rsidRDefault="002D04D5" w:rsidP="002D04D5">
      <w:pPr>
        <w:rPr>
          <w:lang w:val="en-US"/>
        </w:rPr>
      </w:pPr>
      <w:r w:rsidRPr="00F446A2">
        <w:rPr>
          <w:lang w:val="en-US"/>
        </w:rPr>
        <w:t>ORDER BY LastName;</w:t>
      </w:r>
    </w:p>
    <w:p w14:paraId="256727C3" w14:textId="77777777" w:rsidR="002D04D5" w:rsidRPr="00F446A2" w:rsidRDefault="002D04D5" w:rsidP="002D04D5">
      <w:pPr>
        <w:rPr>
          <w:lang w:val="en-US"/>
        </w:rPr>
      </w:pPr>
    </w:p>
    <w:p w14:paraId="6E608D58" w14:textId="77777777" w:rsidR="00F446A2" w:rsidRPr="00F446A2" w:rsidRDefault="00F446A2" w:rsidP="00F446A2">
      <w:r w:rsidRPr="00F446A2">
        <w:t>A continuación se muestra un conjunto parcial de resultados.</w:t>
      </w:r>
    </w:p>
    <w:p w14:paraId="55575FBB" w14:textId="77777777" w:rsidR="002D04D5" w:rsidRDefault="002D04D5" w:rsidP="002D04D5"/>
    <w:p w14:paraId="6A90EA24" w14:textId="77777777" w:rsidR="00F446A2" w:rsidRPr="00F446A2" w:rsidRDefault="00F446A2" w:rsidP="00F446A2">
      <w:pPr>
        <w:rPr>
          <w:lang w:val="en-US"/>
        </w:rPr>
      </w:pPr>
      <w:r w:rsidRPr="00F446A2">
        <w:rPr>
          <w:lang w:val="en-US"/>
        </w:rPr>
        <w:t>Name</w:t>
      </w:r>
    </w:p>
    <w:p w14:paraId="54735A04" w14:textId="77777777" w:rsidR="00F446A2" w:rsidRPr="00F446A2" w:rsidRDefault="00F446A2" w:rsidP="00F446A2">
      <w:pPr>
        <w:rPr>
          <w:lang w:val="en-US"/>
        </w:rPr>
      </w:pPr>
      <w:r w:rsidRPr="00F446A2">
        <w:rPr>
          <w:lang w:val="en-US"/>
        </w:rPr>
        <w:t>------------------------------</w:t>
      </w:r>
    </w:p>
    <w:p w14:paraId="68513DB7" w14:textId="77777777" w:rsidR="00F446A2" w:rsidRPr="00F446A2" w:rsidRDefault="00F446A2" w:rsidP="00F446A2">
      <w:pPr>
        <w:rPr>
          <w:lang w:val="en-US"/>
        </w:rPr>
      </w:pPr>
      <w:r w:rsidRPr="00F446A2">
        <w:rPr>
          <w:lang w:val="en-US"/>
        </w:rPr>
        <w:t>ABBAS, Syed</w:t>
      </w:r>
    </w:p>
    <w:p w14:paraId="0FB995C3" w14:textId="77777777" w:rsidR="00F446A2" w:rsidRPr="00F446A2" w:rsidRDefault="00F446A2" w:rsidP="00F446A2">
      <w:pPr>
        <w:rPr>
          <w:lang w:val="en-US"/>
        </w:rPr>
      </w:pPr>
      <w:r w:rsidRPr="00F446A2">
        <w:rPr>
          <w:lang w:val="en-US"/>
        </w:rPr>
        <w:t>ABERCROMBIE, Kim</w:t>
      </w:r>
    </w:p>
    <w:p w14:paraId="3C8FAC83" w14:textId="5DB30C1E" w:rsidR="00F446A2" w:rsidRPr="00F446A2" w:rsidRDefault="00F446A2" w:rsidP="00F446A2">
      <w:pPr>
        <w:rPr>
          <w:lang w:val="en-US"/>
        </w:rPr>
      </w:pPr>
      <w:r w:rsidRPr="00F446A2">
        <w:rPr>
          <w:lang w:val="en-US"/>
        </w:rPr>
        <w:t>ABOLROUS, Hazem</w:t>
      </w:r>
    </w:p>
    <w:p w14:paraId="2C302B2F" w14:textId="77777777" w:rsidR="00374601" w:rsidRPr="00F446A2" w:rsidRDefault="00374601" w:rsidP="00024EF8">
      <w:pPr>
        <w:rPr>
          <w:lang w:val="en-US"/>
        </w:rPr>
      </w:pPr>
    </w:p>
    <w:p w14:paraId="1C594455" w14:textId="77777777" w:rsidR="00374601" w:rsidRPr="00F446A2" w:rsidRDefault="00374601" w:rsidP="00024EF8">
      <w:pPr>
        <w:rPr>
          <w:lang w:val="en-US"/>
        </w:rPr>
      </w:pPr>
    </w:p>
    <w:p w14:paraId="455552E5" w14:textId="1982FD1B" w:rsidR="00EB41F3" w:rsidRPr="00BC67AB" w:rsidRDefault="00EB41F3" w:rsidP="00DD3E67">
      <w:pPr>
        <w:pStyle w:val="Ttulo3"/>
      </w:pPr>
      <w:bookmarkStart w:id="45" w:name="_Toc142830273"/>
      <w:r w:rsidRPr="00BC67AB">
        <w:t>REPLICATE</w:t>
      </w:r>
      <w:bookmarkEnd w:id="45"/>
      <w:r w:rsidRPr="00BC67AB">
        <w:t xml:space="preserve"> </w:t>
      </w:r>
    </w:p>
    <w:p w14:paraId="63AB829C" w14:textId="524FEB2C" w:rsidR="00024EF8" w:rsidRDefault="009074D8" w:rsidP="00024EF8">
      <w:r w:rsidRPr="009074D8">
        <w:t>Repite un valor de cadena un número especificado de veces.</w:t>
      </w:r>
    </w:p>
    <w:p w14:paraId="27262D6C" w14:textId="77777777" w:rsidR="00E14606" w:rsidRPr="00BC67AB" w:rsidRDefault="00E14606" w:rsidP="00024EF8"/>
    <w:p w14:paraId="390C7A4B" w14:textId="5D58F4FF" w:rsidR="00024EF8" w:rsidRDefault="00E14606" w:rsidP="00024EF8">
      <w:r w:rsidRPr="00E14606">
        <w:t>Sintaxis</w:t>
      </w:r>
    </w:p>
    <w:p w14:paraId="1696E082" w14:textId="4600989C" w:rsidR="00E14606" w:rsidRPr="000F7657" w:rsidRDefault="000F7657" w:rsidP="00024EF8">
      <w:pPr>
        <w:rPr>
          <w:lang w:val="en-US"/>
        </w:rPr>
      </w:pPr>
      <w:r w:rsidRPr="000F7657">
        <w:rPr>
          <w:lang w:val="en-US"/>
        </w:rPr>
        <w:t>REPLICATE ( string_expression , integer_expression )</w:t>
      </w:r>
    </w:p>
    <w:p w14:paraId="25BA6718" w14:textId="77777777" w:rsidR="000F7657" w:rsidRPr="000F7657" w:rsidRDefault="000F7657" w:rsidP="00024EF8">
      <w:pPr>
        <w:rPr>
          <w:lang w:val="en-US"/>
        </w:rPr>
      </w:pPr>
    </w:p>
    <w:p w14:paraId="5A442C65" w14:textId="77777777" w:rsidR="00D830BC" w:rsidRPr="00D830BC" w:rsidRDefault="00D830BC" w:rsidP="00D830BC">
      <w:r w:rsidRPr="00D830BC">
        <w:lastRenderedPageBreak/>
        <w:t>Argumentos</w:t>
      </w:r>
    </w:p>
    <w:p w14:paraId="046804F9" w14:textId="77777777" w:rsidR="00D830BC" w:rsidRPr="00D830BC" w:rsidRDefault="00D830BC" w:rsidP="00D830BC">
      <w:r w:rsidRPr="00D830BC">
        <w:t>string_expression</w:t>
      </w:r>
    </w:p>
    <w:p w14:paraId="2593759D" w14:textId="77777777" w:rsidR="00D830BC" w:rsidRPr="00D830BC" w:rsidRDefault="00D830BC" w:rsidP="00D830BC">
      <w:r w:rsidRPr="00D830BC">
        <w:t>Es una expresión de un tipo de datos binario o de cadena de caracteres.</w:t>
      </w:r>
    </w:p>
    <w:p w14:paraId="2513C182" w14:textId="77777777" w:rsidR="00D830BC" w:rsidRPr="00D830BC" w:rsidRDefault="00D830BC" w:rsidP="00D830BC"/>
    <w:p w14:paraId="01F357EB" w14:textId="77777777" w:rsidR="00D830BC" w:rsidRPr="00D830BC" w:rsidRDefault="00D830BC" w:rsidP="00D830BC">
      <w:r w:rsidRPr="00D830BC">
        <w:t xml:space="preserve"> Nota</w:t>
      </w:r>
    </w:p>
    <w:p w14:paraId="6F8094FB" w14:textId="77777777" w:rsidR="00D830BC" w:rsidRPr="00D830BC" w:rsidRDefault="00D830BC" w:rsidP="00D830BC"/>
    <w:p w14:paraId="32E04D62" w14:textId="77777777" w:rsidR="00D830BC" w:rsidRPr="00D830BC" w:rsidRDefault="00D830BC" w:rsidP="00D830BC">
      <w:r w:rsidRPr="00D830BC">
        <w:t>Si string_expression es de tipo binary, REPLICATE realizará una conversión implícita a varchar y, por tanto, no conservará la entrada binaria.</w:t>
      </w:r>
    </w:p>
    <w:p w14:paraId="62057E3E" w14:textId="77777777" w:rsidR="00D830BC" w:rsidRPr="00D830BC" w:rsidRDefault="00D830BC" w:rsidP="00D830BC"/>
    <w:p w14:paraId="07C901F8" w14:textId="77777777" w:rsidR="00D830BC" w:rsidRPr="00DA5DE6" w:rsidRDefault="00D830BC" w:rsidP="00D830BC">
      <w:r w:rsidRPr="00D830BC">
        <w:t xml:space="preserve"> </w:t>
      </w:r>
      <w:r w:rsidRPr="00DA5DE6">
        <w:t>Nota</w:t>
      </w:r>
    </w:p>
    <w:p w14:paraId="455D3AB8" w14:textId="77777777" w:rsidR="00D830BC" w:rsidRPr="00DA5DE6" w:rsidRDefault="00D830BC" w:rsidP="00D830BC"/>
    <w:p w14:paraId="24A28474" w14:textId="77777777" w:rsidR="00D830BC" w:rsidRPr="00DA5DE6" w:rsidRDefault="00D830BC" w:rsidP="00D830BC">
      <w:r w:rsidRPr="00DA5DE6">
        <w:t>Si la entrada string_expression no es de tipo varchar(max) o nvarchar(max), REPLICATE trunca el valor devuelto en 8000 bytes. Para devolver valores mayores de 8000 bytes, string_expression debe convertirse explícitamente al tipo de datos de valores grandes apropiado.</w:t>
      </w:r>
    </w:p>
    <w:p w14:paraId="09C0274B" w14:textId="77777777" w:rsidR="00D830BC" w:rsidRPr="00DA5DE6" w:rsidRDefault="00D830BC" w:rsidP="00D830BC"/>
    <w:p w14:paraId="2BB010DC" w14:textId="77777777" w:rsidR="00D830BC" w:rsidRPr="00DA5DE6" w:rsidRDefault="00D830BC" w:rsidP="00D830BC">
      <w:r w:rsidRPr="00DA5DE6">
        <w:t>integer_expression</w:t>
      </w:r>
    </w:p>
    <w:p w14:paraId="1C838CA2" w14:textId="77777777" w:rsidR="00D830BC" w:rsidRPr="00DA5DE6" w:rsidRDefault="00D830BC" w:rsidP="00D830BC">
      <w:r w:rsidRPr="00DA5DE6">
        <w:t>Es una expresión de cualquier tipo entero, incluido bigint. Si integer_expression es negativo, se devuelve NULL.</w:t>
      </w:r>
    </w:p>
    <w:p w14:paraId="7DB6EBFA" w14:textId="77777777" w:rsidR="00D830BC" w:rsidRPr="00DA5DE6" w:rsidRDefault="00D830BC" w:rsidP="00D830BC"/>
    <w:p w14:paraId="6D87E0CF" w14:textId="77777777" w:rsidR="00D830BC" w:rsidRPr="00DA5DE6" w:rsidRDefault="00D830BC" w:rsidP="00D830BC">
      <w:r w:rsidRPr="00DA5DE6">
        <w:t>Tipos de valor devuelto</w:t>
      </w:r>
    </w:p>
    <w:p w14:paraId="10C8634F" w14:textId="77777777" w:rsidR="00D830BC" w:rsidRPr="00DA5DE6" w:rsidRDefault="00D830BC" w:rsidP="00D830BC">
      <w:r w:rsidRPr="00DA5DE6">
        <w:t>Devuelve el mismo tipo que string_expression.</w:t>
      </w:r>
    </w:p>
    <w:p w14:paraId="729675C8" w14:textId="77777777" w:rsidR="00D830BC" w:rsidRPr="00DA5DE6" w:rsidRDefault="00D830BC" w:rsidP="00D830BC"/>
    <w:p w14:paraId="113180AE" w14:textId="77777777" w:rsidR="00D830BC" w:rsidRPr="00D830BC" w:rsidRDefault="00D830BC" w:rsidP="00D830BC">
      <w:r w:rsidRPr="00D830BC">
        <w:t>Ejemplos</w:t>
      </w:r>
    </w:p>
    <w:p w14:paraId="332252FA" w14:textId="77777777" w:rsidR="00D830BC" w:rsidRPr="00D830BC" w:rsidRDefault="00D830BC" w:rsidP="00D830BC">
      <w:r w:rsidRPr="00D830BC">
        <w:t>A. Usar REPLICATE</w:t>
      </w:r>
    </w:p>
    <w:p w14:paraId="728E00BF" w14:textId="46D60A66" w:rsidR="000F7657" w:rsidRPr="00D830BC" w:rsidRDefault="00D830BC" w:rsidP="00D830BC">
      <w:r w:rsidRPr="00D830BC">
        <w:t>En el ejemplo siguiente se replica un carácter 0 cuatro veces delante de un código de línea de producción en la base de datos AdventureWorks2022.</w:t>
      </w:r>
    </w:p>
    <w:p w14:paraId="373075E0" w14:textId="77777777" w:rsidR="00D830BC" w:rsidRPr="00D830BC" w:rsidRDefault="00D830BC" w:rsidP="00D830BC"/>
    <w:p w14:paraId="3D889F73" w14:textId="77777777" w:rsidR="00D830BC" w:rsidRPr="00D830BC" w:rsidRDefault="00D830BC" w:rsidP="00D830BC">
      <w:pPr>
        <w:rPr>
          <w:lang w:val="en-US"/>
        </w:rPr>
      </w:pPr>
      <w:r w:rsidRPr="00D830BC">
        <w:rPr>
          <w:lang w:val="en-US"/>
        </w:rPr>
        <w:lastRenderedPageBreak/>
        <w:t xml:space="preserve">SELECT [Name]  </w:t>
      </w:r>
    </w:p>
    <w:p w14:paraId="3D59D71E" w14:textId="77777777" w:rsidR="00D830BC" w:rsidRPr="00D830BC" w:rsidRDefault="00D830BC" w:rsidP="00D830BC">
      <w:pPr>
        <w:rPr>
          <w:lang w:val="en-US"/>
        </w:rPr>
      </w:pPr>
      <w:r w:rsidRPr="00D830BC">
        <w:rPr>
          <w:lang w:val="en-US"/>
        </w:rPr>
        <w:t xml:space="preserve">, REPLICATE('0', 4) + [ProductLine] AS 'Line Code'  </w:t>
      </w:r>
    </w:p>
    <w:p w14:paraId="3A9E79A8" w14:textId="77777777" w:rsidR="00D830BC" w:rsidRPr="00D830BC" w:rsidRDefault="00D830BC" w:rsidP="00D830BC">
      <w:pPr>
        <w:rPr>
          <w:lang w:val="en-US"/>
        </w:rPr>
      </w:pPr>
      <w:r w:rsidRPr="00D830BC">
        <w:rPr>
          <w:lang w:val="en-US"/>
        </w:rPr>
        <w:t xml:space="preserve">FROM [Production].[Product]  </w:t>
      </w:r>
    </w:p>
    <w:p w14:paraId="6CAE011D" w14:textId="77777777" w:rsidR="00D830BC" w:rsidRPr="00D830BC" w:rsidRDefault="00D830BC" w:rsidP="00D830BC">
      <w:pPr>
        <w:rPr>
          <w:lang w:val="en-US"/>
        </w:rPr>
      </w:pPr>
      <w:r w:rsidRPr="00D830BC">
        <w:rPr>
          <w:lang w:val="en-US"/>
        </w:rPr>
        <w:t xml:space="preserve">WHERE [ProductLine] = 'T'  </w:t>
      </w:r>
    </w:p>
    <w:p w14:paraId="6A6DA2A1" w14:textId="77777777" w:rsidR="00D830BC" w:rsidRPr="00DA5DE6" w:rsidRDefault="00D830BC" w:rsidP="00D830BC">
      <w:r w:rsidRPr="00DA5DE6">
        <w:t xml:space="preserve">ORDER BY [Name];  </w:t>
      </w:r>
    </w:p>
    <w:p w14:paraId="41D41319" w14:textId="0B04E650" w:rsidR="00D830BC" w:rsidRPr="00DA5DE6" w:rsidRDefault="00D830BC" w:rsidP="00D830BC">
      <w:r w:rsidRPr="00DA5DE6">
        <w:t>GO</w:t>
      </w:r>
    </w:p>
    <w:p w14:paraId="2F8D2C2A" w14:textId="77777777" w:rsidR="00D830BC" w:rsidRPr="00DA5DE6" w:rsidRDefault="00D830BC" w:rsidP="00D830BC"/>
    <w:p w14:paraId="2ABFBA4D" w14:textId="5A5FFAEB" w:rsidR="00D830BC" w:rsidRPr="00DA5DE6" w:rsidRDefault="00DA5DE6" w:rsidP="00D830BC">
      <w:r w:rsidRPr="00DA5DE6">
        <w:t>El conjunto de resultados es el siguiente:</w:t>
      </w:r>
    </w:p>
    <w:p w14:paraId="5F56342E" w14:textId="77777777" w:rsidR="00DA5DE6" w:rsidRPr="00DA5DE6" w:rsidRDefault="00DA5DE6" w:rsidP="00DA5DE6">
      <w:pPr>
        <w:rPr>
          <w:lang w:val="en-US"/>
        </w:rPr>
      </w:pPr>
      <w:r w:rsidRPr="00DA5DE6">
        <w:rPr>
          <w:lang w:val="en-US"/>
        </w:rPr>
        <w:t xml:space="preserve">Name                                               Line Code  </w:t>
      </w:r>
    </w:p>
    <w:p w14:paraId="091CBD9A" w14:textId="77777777" w:rsidR="00DA5DE6" w:rsidRPr="00DA5DE6" w:rsidRDefault="00DA5DE6" w:rsidP="00DA5DE6">
      <w:pPr>
        <w:rPr>
          <w:lang w:val="en-US"/>
        </w:rPr>
      </w:pPr>
      <w:r w:rsidRPr="00DA5DE6">
        <w:rPr>
          <w:lang w:val="en-US"/>
        </w:rPr>
        <w:t xml:space="preserve">-------------------------------------------------- ---------  </w:t>
      </w:r>
    </w:p>
    <w:p w14:paraId="2EA27E36" w14:textId="77777777" w:rsidR="00DA5DE6" w:rsidRPr="00DA5DE6" w:rsidRDefault="00DA5DE6" w:rsidP="00DA5DE6">
      <w:pPr>
        <w:rPr>
          <w:lang w:val="en-US"/>
        </w:rPr>
      </w:pPr>
      <w:r w:rsidRPr="00DA5DE6">
        <w:rPr>
          <w:lang w:val="en-US"/>
        </w:rPr>
        <w:t xml:space="preserve">HL Touring Frame - Blue, 46                        0000T   </w:t>
      </w:r>
    </w:p>
    <w:p w14:paraId="2AD0991D" w14:textId="77777777" w:rsidR="00DA5DE6" w:rsidRPr="00DA5DE6" w:rsidRDefault="00DA5DE6" w:rsidP="00DA5DE6">
      <w:pPr>
        <w:rPr>
          <w:lang w:val="en-US"/>
        </w:rPr>
      </w:pPr>
      <w:r w:rsidRPr="00DA5DE6">
        <w:rPr>
          <w:lang w:val="en-US"/>
        </w:rPr>
        <w:t xml:space="preserve">HL Touring Frame - Blue, 50                        0000T   </w:t>
      </w:r>
    </w:p>
    <w:p w14:paraId="1F8EA98E" w14:textId="77777777" w:rsidR="00DA5DE6" w:rsidRPr="00DA5DE6" w:rsidRDefault="00DA5DE6" w:rsidP="00DA5DE6">
      <w:pPr>
        <w:rPr>
          <w:lang w:val="en-US"/>
        </w:rPr>
      </w:pPr>
      <w:r w:rsidRPr="00DA5DE6">
        <w:rPr>
          <w:lang w:val="en-US"/>
        </w:rPr>
        <w:t xml:space="preserve">HL Touring Frame - Blue, 54                        0000T   </w:t>
      </w:r>
    </w:p>
    <w:p w14:paraId="3F0B7305" w14:textId="77777777" w:rsidR="00DA5DE6" w:rsidRPr="00DA5DE6" w:rsidRDefault="00DA5DE6" w:rsidP="00DA5DE6">
      <w:pPr>
        <w:rPr>
          <w:lang w:val="en-US"/>
        </w:rPr>
      </w:pPr>
      <w:r w:rsidRPr="00DA5DE6">
        <w:rPr>
          <w:lang w:val="en-US"/>
        </w:rPr>
        <w:t xml:space="preserve">HL Touring Frame - Blue, 60                        0000T   </w:t>
      </w:r>
    </w:p>
    <w:p w14:paraId="354856C4" w14:textId="77777777" w:rsidR="00DA5DE6" w:rsidRPr="00DA5DE6" w:rsidRDefault="00DA5DE6" w:rsidP="00DA5DE6">
      <w:pPr>
        <w:rPr>
          <w:lang w:val="en-US"/>
        </w:rPr>
      </w:pPr>
      <w:r w:rsidRPr="00DA5DE6">
        <w:rPr>
          <w:lang w:val="en-US"/>
        </w:rPr>
        <w:t xml:space="preserve">HL Touring Frame - Yellow, 46                      0000T   </w:t>
      </w:r>
    </w:p>
    <w:p w14:paraId="33356FC6" w14:textId="77777777" w:rsidR="00DA5DE6" w:rsidRPr="00DA5DE6" w:rsidRDefault="00DA5DE6" w:rsidP="00DA5DE6">
      <w:pPr>
        <w:rPr>
          <w:lang w:val="en-US"/>
        </w:rPr>
      </w:pPr>
      <w:r w:rsidRPr="00DA5DE6">
        <w:rPr>
          <w:lang w:val="en-US"/>
        </w:rPr>
        <w:t xml:space="preserve">HL Touring Frame - Yellow, 50                      0000T  </w:t>
      </w:r>
    </w:p>
    <w:p w14:paraId="761DD35A" w14:textId="240DDF37" w:rsidR="00DA5DE6" w:rsidRDefault="00DA5DE6" w:rsidP="00DA5DE6">
      <w:pPr>
        <w:rPr>
          <w:lang w:val="en-US"/>
        </w:rPr>
      </w:pPr>
      <w:r w:rsidRPr="00DA5DE6">
        <w:rPr>
          <w:lang w:val="en-US"/>
        </w:rPr>
        <w:t>...</w:t>
      </w:r>
    </w:p>
    <w:p w14:paraId="6FCEF0F3" w14:textId="77777777" w:rsidR="0086714A" w:rsidRPr="0086714A" w:rsidRDefault="0086714A" w:rsidP="0086714A">
      <w:r w:rsidRPr="0086714A">
        <w:t>B. Usar REPLICATE y DATALENGTH</w:t>
      </w:r>
    </w:p>
    <w:p w14:paraId="0F836046" w14:textId="70FE8FB0" w:rsidR="00DA5DE6" w:rsidRDefault="0086714A" w:rsidP="0086714A">
      <w:r w:rsidRPr="0086714A">
        <w:t>En el ejemplo siguiente se rellena de números a la izquierda hasta una longitud especificada mientras que los números se convierten de un tipo de datos numérico a caracteres o Unicode.</w:t>
      </w:r>
    </w:p>
    <w:p w14:paraId="1C545EF2" w14:textId="77777777" w:rsidR="0086714A" w:rsidRDefault="0086714A" w:rsidP="0086714A"/>
    <w:p w14:paraId="2B1BC5DB" w14:textId="77777777" w:rsidR="0086714A" w:rsidRPr="0086714A" w:rsidRDefault="0086714A" w:rsidP="0086714A">
      <w:pPr>
        <w:rPr>
          <w:lang w:val="en-US"/>
        </w:rPr>
      </w:pPr>
      <w:r w:rsidRPr="0086714A">
        <w:rPr>
          <w:lang w:val="en-US"/>
        </w:rPr>
        <w:t xml:space="preserve">IF EXISTS(SELECT name FROM sys.tables  </w:t>
      </w:r>
    </w:p>
    <w:p w14:paraId="63821AC1" w14:textId="77777777" w:rsidR="0086714A" w:rsidRPr="0086714A" w:rsidRDefault="0086714A" w:rsidP="0086714A">
      <w:pPr>
        <w:rPr>
          <w:lang w:val="en-US"/>
        </w:rPr>
      </w:pPr>
      <w:r w:rsidRPr="0086714A">
        <w:rPr>
          <w:lang w:val="en-US"/>
        </w:rPr>
        <w:t xml:space="preserve">      WHERE name = 't1')  </w:t>
      </w:r>
    </w:p>
    <w:p w14:paraId="114940CC" w14:textId="77777777" w:rsidR="0086714A" w:rsidRPr="0086714A" w:rsidRDefault="0086714A" w:rsidP="0086714A">
      <w:pPr>
        <w:rPr>
          <w:lang w:val="en-US"/>
        </w:rPr>
      </w:pPr>
      <w:r w:rsidRPr="0086714A">
        <w:rPr>
          <w:lang w:val="en-US"/>
        </w:rPr>
        <w:t xml:space="preserve">   DROP TABLE t1;  </w:t>
      </w:r>
    </w:p>
    <w:p w14:paraId="42478E0D" w14:textId="77777777" w:rsidR="0086714A" w:rsidRPr="0086714A" w:rsidRDefault="0086714A" w:rsidP="0086714A">
      <w:pPr>
        <w:rPr>
          <w:lang w:val="en-US"/>
        </w:rPr>
      </w:pPr>
      <w:r w:rsidRPr="0086714A">
        <w:rPr>
          <w:lang w:val="en-US"/>
        </w:rPr>
        <w:t xml:space="preserve">GO  </w:t>
      </w:r>
    </w:p>
    <w:p w14:paraId="4E216E8D" w14:textId="77777777" w:rsidR="0086714A" w:rsidRPr="0086714A" w:rsidRDefault="0086714A" w:rsidP="0086714A">
      <w:pPr>
        <w:rPr>
          <w:lang w:val="en-US"/>
        </w:rPr>
      </w:pPr>
      <w:r w:rsidRPr="0086714A">
        <w:rPr>
          <w:lang w:val="en-US"/>
        </w:rPr>
        <w:t xml:space="preserve">CREATE TABLE t1   </w:t>
      </w:r>
    </w:p>
    <w:p w14:paraId="739AEB4A" w14:textId="77777777" w:rsidR="0086714A" w:rsidRPr="0086714A" w:rsidRDefault="0086714A" w:rsidP="0086714A">
      <w:pPr>
        <w:rPr>
          <w:lang w:val="en-US"/>
        </w:rPr>
      </w:pPr>
      <w:r w:rsidRPr="0086714A">
        <w:rPr>
          <w:lang w:val="en-US"/>
        </w:rPr>
        <w:lastRenderedPageBreak/>
        <w:t xml:space="preserve">(  </w:t>
      </w:r>
    </w:p>
    <w:p w14:paraId="19416E72" w14:textId="77777777" w:rsidR="0086714A" w:rsidRPr="0086714A" w:rsidRDefault="0086714A" w:rsidP="0086714A">
      <w:pPr>
        <w:rPr>
          <w:lang w:val="en-US"/>
        </w:rPr>
      </w:pPr>
      <w:r w:rsidRPr="0086714A">
        <w:rPr>
          <w:lang w:val="en-US"/>
        </w:rPr>
        <w:t xml:space="preserve"> c1 varchar(3),  </w:t>
      </w:r>
    </w:p>
    <w:p w14:paraId="7E36C8ED" w14:textId="77777777" w:rsidR="0086714A" w:rsidRPr="0086714A" w:rsidRDefault="0086714A" w:rsidP="0086714A">
      <w:pPr>
        <w:rPr>
          <w:lang w:val="en-US"/>
        </w:rPr>
      </w:pPr>
      <w:r w:rsidRPr="0086714A">
        <w:rPr>
          <w:lang w:val="en-US"/>
        </w:rPr>
        <w:t xml:space="preserve"> c2 char(3)  </w:t>
      </w:r>
    </w:p>
    <w:p w14:paraId="16C7312C" w14:textId="77777777" w:rsidR="0086714A" w:rsidRPr="0086714A" w:rsidRDefault="0086714A" w:rsidP="0086714A">
      <w:pPr>
        <w:rPr>
          <w:lang w:val="en-US"/>
        </w:rPr>
      </w:pPr>
      <w:r w:rsidRPr="0086714A">
        <w:rPr>
          <w:lang w:val="en-US"/>
        </w:rPr>
        <w:t xml:space="preserve">);  </w:t>
      </w:r>
    </w:p>
    <w:p w14:paraId="72B62F3C" w14:textId="77777777" w:rsidR="0086714A" w:rsidRPr="0086714A" w:rsidRDefault="0086714A" w:rsidP="0086714A">
      <w:pPr>
        <w:rPr>
          <w:lang w:val="en-US"/>
        </w:rPr>
      </w:pPr>
      <w:r w:rsidRPr="0086714A">
        <w:rPr>
          <w:lang w:val="en-US"/>
        </w:rPr>
        <w:t xml:space="preserve">GO  </w:t>
      </w:r>
    </w:p>
    <w:p w14:paraId="523F1139" w14:textId="77777777" w:rsidR="0086714A" w:rsidRPr="0086714A" w:rsidRDefault="0086714A" w:rsidP="0086714A">
      <w:pPr>
        <w:rPr>
          <w:lang w:val="en-US"/>
        </w:rPr>
      </w:pPr>
      <w:r w:rsidRPr="0086714A">
        <w:rPr>
          <w:lang w:val="en-US"/>
        </w:rPr>
        <w:t xml:space="preserve">INSERT INTO t1 VALUES ('2', '2'), ('37', '37'),('597', '597');  </w:t>
      </w:r>
    </w:p>
    <w:p w14:paraId="58849E6F" w14:textId="77777777" w:rsidR="0086714A" w:rsidRPr="0086714A" w:rsidRDefault="0086714A" w:rsidP="0086714A">
      <w:pPr>
        <w:rPr>
          <w:lang w:val="en-US"/>
        </w:rPr>
      </w:pPr>
      <w:r w:rsidRPr="0086714A">
        <w:rPr>
          <w:lang w:val="en-US"/>
        </w:rPr>
        <w:t xml:space="preserve">GO  </w:t>
      </w:r>
    </w:p>
    <w:p w14:paraId="72BEE349" w14:textId="77777777" w:rsidR="0086714A" w:rsidRPr="0086714A" w:rsidRDefault="0086714A" w:rsidP="0086714A">
      <w:pPr>
        <w:rPr>
          <w:lang w:val="en-US"/>
        </w:rPr>
      </w:pPr>
      <w:r w:rsidRPr="0086714A">
        <w:rPr>
          <w:lang w:val="en-US"/>
        </w:rPr>
        <w:t xml:space="preserve">SELECT REPLICATE('0', 3 - DATALENGTH(c1)) + c1 AS 'Varchar Column',  </w:t>
      </w:r>
    </w:p>
    <w:p w14:paraId="202254FE" w14:textId="77777777" w:rsidR="0086714A" w:rsidRPr="0086714A" w:rsidRDefault="0086714A" w:rsidP="0086714A">
      <w:pPr>
        <w:rPr>
          <w:lang w:val="en-US"/>
        </w:rPr>
      </w:pPr>
      <w:r w:rsidRPr="0086714A">
        <w:rPr>
          <w:lang w:val="en-US"/>
        </w:rPr>
        <w:t xml:space="preserve">       REPLICATE('0', 3 - DATALENGTH(c2)) + c2 AS 'Char Column'  </w:t>
      </w:r>
    </w:p>
    <w:p w14:paraId="60235649" w14:textId="77777777" w:rsidR="0086714A" w:rsidRDefault="0086714A" w:rsidP="0086714A">
      <w:r>
        <w:t xml:space="preserve">FROM t1;  </w:t>
      </w:r>
    </w:p>
    <w:p w14:paraId="6EC2627E" w14:textId="46B20955" w:rsidR="0086714A" w:rsidRDefault="0086714A" w:rsidP="0086714A">
      <w:r>
        <w:t>GO</w:t>
      </w:r>
    </w:p>
    <w:p w14:paraId="6722CEE8" w14:textId="77777777" w:rsidR="0086714A" w:rsidRDefault="0086714A" w:rsidP="0086714A"/>
    <w:p w14:paraId="7062FF92" w14:textId="75BE0E06" w:rsidR="0086714A" w:rsidRDefault="0086714A" w:rsidP="0086714A">
      <w:r w:rsidRPr="0086714A">
        <w:t>El conjunto de resultados es el siguiente:</w:t>
      </w:r>
    </w:p>
    <w:p w14:paraId="31C46567" w14:textId="77777777" w:rsidR="0086714A" w:rsidRDefault="0086714A" w:rsidP="0086714A"/>
    <w:p w14:paraId="6D7DD335" w14:textId="77777777" w:rsidR="0086714A" w:rsidRPr="0086714A" w:rsidRDefault="0086714A" w:rsidP="0086714A">
      <w:pPr>
        <w:rPr>
          <w:lang w:val="en-US"/>
        </w:rPr>
      </w:pPr>
      <w:r w:rsidRPr="0086714A">
        <w:rPr>
          <w:lang w:val="en-US"/>
        </w:rPr>
        <w:t xml:space="preserve">Varchar Column        Char Column  </w:t>
      </w:r>
    </w:p>
    <w:p w14:paraId="0F1C9A2F" w14:textId="77777777" w:rsidR="0086714A" w:rsidRPr="0086714A" w:rsidRDefault="0086714A" w:rsidP="0086714A">
      <w:pPr>
        <w:rPr>
          <w:lang w:val="en-US"/>
        </w:rPr>
      </w:pPr>
      <w:r w:rsidRPr="0086714A">
        <w:rPr>
          <w:lang w:val="en-US"/>
        </w:rPr>
        <w:t xml:space="preserve">--------------------  ------------  </w:t>
      </w:r>
    </w:p>
    <w:p w14:paraId="5753AF5A" w14:textId="77777777" w:rsidR="0086714A" w:rsidRPr="0086714A" w:rsidRDefault="0086714A" w:rsidP="0086714A">
      <w:pPr>
        <w:rPr>
          <w:lang w:val="en-US"/>
        </w:rPr>
      </w:pPr>
      <w:r w:rsidRPr="0086714A">
        <w:rPr>
          <w:lang w:val="en-US"/>
        </w:rPr>
        <w:t xml:space="preserve">002                   2    </w:t>
      </w:r>
    </w:p>
    <w:p w14:paraId="407AE4F7" w14:textId="77777777" w:rsidR="0086714A" w:rsidRPr="0086714A" w:rsidRDefault="0086714A" w:rsidP="0086714A">
      <w:pPr>
        <w:rPr>
          <w:lang w:val="en-US"/>
        </w:rPr>
      </w:pPr>
      <w:r w:rsidRPr="0086714A">
        <w:rPr>
          <w:lang w:val="en-US"/>
        </w:rPr>
        <w:t xml:space="preserve">037                   37   </w:t>
      </w:r>
    </w:p>
    <w:p w14:paraId="45AEA655" w14:textId="77777777" w:rsidR="0086714A" w:rsidRPr="0086714A" w:rsidRDefault="0086714A" w:rsidP="0086714A">
      <w:pPr>
        <w:rPr>
          <w:lang w:val="en-US"/>
        </w:rPr>
      </w:pPr>
      <w:r w:rsidRPr="0086714A">
        <w:rPr>
          <w:lang w:val="en-US"/>
        </w:rPr>
        <w:t xml:space="preserve">597                   597  </w:t>
      </w:r>
    </w:p>
    <w:p w14:paraId="582FD31C" w14:textId="77777777" w:rsidR="0086714A" w:rsidRPr="0086714A" w:rsidRDefault="0086714A" w:rsidP="0086714A">
      <w:pPr>
        <w:rPr>
          <w:lang w:val="en-US"/>
        </w:rPr>
      </w:pPr>
      <w:r w:rsidRPr="0086714A">
        <w:rPr>
          <w:lang w:val="en-US"/>
        </w:rPr>
        <w:t xml:space="preserve">  </w:t>
      </w:r>
    </w:p>
    <w:p w14:paraId="14D4DDB1" w14:textId="3DC2B6E8" w:rsidR="0086714A" w:rsidRPr="0086714A" w:rsidRDefault="0086714A" w:rsidP="0086714A">
      <w:pPr>
        <w:rPr>
          <w:lang w:val="en-US"/>
        </w:rPr>
      </w:pPr>
      <w:r w:rsidRPr="0086714A">
        <w:rPr>
          <w:lang w:val="en-US"/>
        </w:rPr>
        <w:t>(3 row(s) affected)</w:t>
      </w:r>
    </w:p>
    <w:p w14:paraId="763C6707" w14:textId="50FF0AA3" w:rsidR="00341CA4" w:rsidRPr="00341CA4" w:rsidRDefault="00341CA4" w:rsidP="00341CA4"/>
    <w:p w14:paraId="06496F35" w14:textId="77777777" w:rsidR="00341CA4" w:rsidRPr="00341CA4" w:rsidRDefault="00341CA4" w:rsidP="00341CA4">
      <w:r w:rsidRPr="00341CA4">
        <w:t>C. Usar REPLICATE</w:t>
      </w:r>
    </w:p>
    <w:p w14:paraId="0DCE2DFC" w14:textId="4A3BFAE0" w:rsidR="0086714A" w:rsidRPr="00341CA4" w:rsidRDefault="00341CA4" w:rsidP="00341CA4">
      <w:r w:rsidRPr="00341CA4">
        <w:t>En el siguiente ejemplo se replica un carácter 0 cuatro veces delante de un valor ItemCode.</w:t>
      </w:r>
    </w:p>
    <w:p w14:paraId="00176A18" w14:textId="77777777" w:rsidR="00341CA4" w:rsidRPr="00341CA4" w:rsidRDefault="00341CA4" w:rsidP="00341CA4"/>
    <w:p w14:paraId="419CFFDB" w14:textId="77777777" w:rsidR="00341CA4" w:rsidRPr="00341CA4" w:rsidRDefault="00341CA4" w:rsidP="00341CA4">
      <w:pPr>
        <w:rPr>
          <w:lang w:val="en-US"/>
        </w:rPr>
      </w:pPr>
      <w:r w:rsidRPr="00341CA4">
        <w:rPr>
          <w:lang w:val="en-US"/>
        </w:rPr>
        <w:t xml:space="preserve">-- Uses AdventureWorks  </w:t>
      </w:r>
    </w:p>
    <w:p w14:paraId="3F10422F" w14:textId="77777777" w:rsidR="00341CA4" w:rsidRPr="00341CA4" w:rsidRDefault="00341CA4" w:rsidP="00341CA4">
      <w:pPr>
        <w:rPr>
          <w:lang w:val="en-US"/>
        </w:rPr>
      </w:pPr>
      <w:r w:rsidRPr="00341CA4">
        <w:rPr>
          <w:lang w:val="en-US"/>
        </w:rPr>
        <w:lastRenderedPageBreak/>
        <w:t xml:space="preserve">  </w:t>
      </w:r>
    </w:p>
    <w:p w14:paraId="6DC7E5CE" w14:textId="77777777" w:rsidR="00341CA4" w:rsidRPr="00341CA4" w:rsidRDefault="00341CA4" w:rsidP="00341CA4">
      <w:pPr>
        <w:rPr>
          <w:lang w:val="en-US"/>
        </w:rPr>
      </w:pPr>
      <w:r w:rsidRPr="00341CA4">
        <w:rPr>
          <w:lang w:val="en-US"/>
        </w:rPr>
        <w:t xml:space="preserve">SELECT EnglishProductName AS Name,  </w:t>
      </w:r>
    </w:p>
    <w:p w14:paraId="28C7FCC9" w14:textId="77777777" w:rsidR="00341CA4" w:rsidRPr="00341CA4" w:rsidRDefault="00341CA4" w:rsidP="00341CA4">
      <w:pPr>
        <w:rPr>
          <w:lang w:val="en-US"/>
        </w:rPr>
      </w:pPr>
      <w:r w:rsidRPr="00341CA4">
        <w:rPr>
          <w:lang w:val="en-US"/>
        </w:rPr>
        <w:t xml:space="preserve">   ProductAlternateKey AS ItemCode,  </w:t>
      </w:r>
    </w:p>
    <w:p w14:paraId="1B3962B2" w14:textId="77777777" w:rsidR="00341CA4" w:rsidRPr="00341CA4" w:rsidRDefault="00341CA4" w:rsidP="00341CA4">
      <w:pPr>
        <w:rPr>
          <w:lang w:val="en-US"/>
        </w:rPr>
      </w:pPr>
      <w:r w:rsidRPr="00341CA4">
        <w:rPr>
          <w:lang w:val="en-US"/>
        </w:rPr>
        <w:t xml:space="preserve">   REPLICATE('0', 4) + ProductAlternateKey AS FullItemCode  </w:t>
      </w:r>
    </w:p>
    <w:p w14:paraId="038BF892" w14:textId="77777777" w:rsidR="00341CA4" w:rsidRPr="00341CA4" w:rsidRDefault="00341CA4" w:rsidP="00341CA4">
      <w:pPr>
        <w:rPr>
          <w:lang w:val="en-US"/>
        </w:rPr>
      </w:pPr>
      <w:r w:rsidRPr="00341CA4">
        <w:rPr>
          <w:lang w:val="en-US"/>
        </w:rPr>
        <w:t xml:space="preserve">FROM dbo.DimProduct  </w:t>
      </w:r>
    </w:p>
    <w:p w14:paraId="4A0F26D1" w14:textId="2BCBAB78" w:rsidR="00341CA4" w:rsidRPr="00341CA4" w:rsidRDefault="00341CA4" w:rsidP="00341CA4">
      <w:pPr>
        <w:rPr>
          <w:lang w:val="en-US"/>
        </w:rPr>
      </w:pPr>
      <w:r w:rsidRPr="00341CA4">
        <w:rPr>
          <w:lang w:val="en-US"/>
        </w:rPr>
        <w:t>ORDER BY Name;</w:t>
      </w:r>
    </w:p>
    <w:p w14:paraId="19C29154" w14:textId="77777777" w:rsidR="00024EF8" w:rsidRDefault="00024EF8" w:rsidP="00024EF8">
      <w:pPr>
        <w:rPr>
          <w:lang w:val="en-US"/>
        </w:rPr>
      </w:pPr>
    </w:p>
    <w:p w14:paraId="57E9A8B9" w14:textId="087BC1BB" w:rsidR="00007321" w:rsidRPr="00007321" w:rsidRDefault="00007321" w:rsidP="00024EF8">
      <w:r w:rsidRPr="00007321">
        <w:t>Estas son las primeras filas del conjunto de resultados.</w:t>
      </w:r>
    </w:p>
    <w:p w14:paraId="0CA8CD6E" w14:textId="77777777" w:rsidR="00007321" w:rsidRPr="00007321" w:rsidRDefault="00007321" w:rsidP="00024EF8"/>
    <w:p w14:paraId="5624E42C" w14:textId="77777777" w:rsidR="00AA170F" w:rsidRPr="00AA170F" w:rsidRDefault="00AA170F" w:rsidP="00AA170F">
      <w:pPr>
        <w:rPr>
          <w:lang w:val="en-US"/>
        </w:rPr>
      </w:pPr>
      <w:r w:rsidRPr="00AA170F">
        <w:rPr>
          <w:lang w:val="en-US"/>
        </w:rPr>
        <w:t>Name                     ItemCode       FullItemCode</w:t>
      </w:r>
    </w:p>
    <w:p w14:paraId="6052485F" w14:textId="77777777" w:rsidR="00AA170F" w:rsidRPr="00AA170F" w:rsidRDefault="00AA170F" w:rsidP="00AA170F">
      <w:pPr>
        <w:rPr>
          <w:lang w:val="en-US"/>
        </w:rPr>
      </w:pPr>
      <w:r w:rsidRPr="00AA170F">
        <w:rPr>
          <w:lang w:val="en-US"/>
        </w:rPr>
        <w:t>------------------------ -------------- ---------------</w:t>
      </w:r>
    </w:p>
    <w:p w14:paraId="4FAF3CED" w14:textId="77777777" w:rsidR="00AA170F" w:rsidRPr="00AA170F" w:rsidRDefault="00AA170F" w:rsidP="00AA170F">
      <w:pPr>
        <w:rPr>
          <w:lang w:val="en-US"/>
        </w:rPr>
      </w:pPr>
      <w:r w:rsidRPr="00AA170F">
        <w:rPr>
          <w:lang w:val="en-US"/>
        </w:rPr>
        <w:t>Adjustable Race          AR-5381        0000AR-5381</w:t>
      </w:r>
    </w:p>
    <w:p w14:paraId="10C136D4" w14:textId="77777777" w:rsidR="00AA170F" w:rsidRPr="00AA170F" w:rsidRDefault="00AA170F" w:rsidP="00AA170F">
      <w:pPr>
        <w:rPr>
          <w:lang w:val="en-US"/>
        </w:rPr>
      </w:pPr>
      <w:r w:rsidRPr="00AA170F">
        <w:rPr>
          <w:lang w:val="en-US"/>
        </w:rPr>
        <w:t>All-Purpose Bike Stand   ST-1401        0000ST-1401</w:t>
      </w:r>
    </w:p>
    <w:p w14:paraId="5F61179D" w14:textId="77777777" w:rsidR="00AA170F" w:rsidRDefault="00AA170F" w:rsidP="00AA170F">
      <w:r>
        <w:t>AWC Logo Cap             CA-1098        0000CA-1098</w:t>
      </w:r>
    </w:p>
    <w:p w14:paraId="2AD3CF82" w14:textId="77777777" w:rsidR="00AA170F" w:rsidRDefault="00AA170F" w:rsidP="00AA170F">
      <w:r>
        <w:t>AWC Logo Cap             CA-1098        0000CA-1098</w:t>
      </w:r>
    </w:p>
    <w:p w14:paraId="1ACC702B" w14:textId="77777777" w:rsidR="00AA170F" w:rsidRDefault="00AA170F" w:rsidP="00AA170F">
      <w:r>
        <w:t>AWC Logo Cap             CA-1098        0000CA-1098</w:t>
      </w:r>
    </w:p>
    <w:p w14:paraId="345BFB3A" w14:textId="2FF7CF1B" w:rsidR="00007321" w:rsidRPr="00AA170F" w:rsidRDefault="00AA170F" w:rsidP="00AA170F">
      <w:pPr>
        <w:rPr>
          <w:lang w:val="en-US"/>
        </w:rPr>
      </w:pPr>
      <w:r w:rsidRPr="00AA170F">
        <w:rPr>
          <w:lang w:val="en-US"/>
        </w:rPr>
        <w:t>BB Ball Bearing          BE-2349        0000BE-2349</w:t>
      </w:r>
    </w:p>
    <w:p w14:paraId="538FA62A" w14:textId="77777777" w:rsidR="00007321" w:rsidRPr="00AA170F" w:rsidRDefault="00007321" w:rsidP="00024EF8">
      <w:pPr>
        <w:rPr>
          <w:lang w:val="en-US"/>
        </w:rPr>
      </w:pPr>
    </w:p>
    <w:p w14:paraId="755A0164" w14:textId="46F3FECE" w:rsidR="00EB41F3" w:rsidRPr="00BC67AB" w:rsidRDefault="00EB41F3" w:rsidP="00DD3E67">
      <w:pPr>
        <w:pStyle w:val="Ttulo3"/>
      </w:pPr>
      <w:bookmarkStart w:id="46" w:name="_Toc142830274"/>
      <w:r w:rsidRPr="00BC67AB">
        <w:t>LTR</w:t>
      </w:r>
      <w:r w:rsidR="00284D2B" w:rsidRPr="00BC67AB">
        <w:t>I</w:t>
      </w:r>
      <w:r w:rsidRPr="00BC67AB">
        <w:t>M Y RTRIM</w:t>
      </w:r>
      <w:bookmarkEnd w:id="46"/>
      <w:r w:rsidRPr="00BC67AB">
        <w:t xml:space="preserve"> </w:t>
      </w:r>
    </w:p>
    <w:p w14:paraId="0358460F" w14:textId="77777777" w:rsidR="00024EF8" w:rsidRPr="00BC67AB" w:rsidRDefault="00024EF8" w:rsidP="00024EF8"/>
    <w:p w14:paraId="2B581EED" w14:textId="7620B8A5" w:rsidR="00024EF8" w:rsidRDefault="007F5FDF" w:rsidP="00024EF8">
      <w:r w:rsidRPr="007F5FDF">
        <w:t>LTRIM</w:t>
      </w:r>
      <w:r>
        <w:t xml:space="preserve">. </w:t>
      </w:r>
      <w:r w:rsidRPr="007F5FDF">
        <w:t>Quita el carácter de espacio char(32) u otros caracteres especificados del final de una cadena.</w:t>
      </w:r>
    </w:p>
    <w:p w14:paraId="422D58B4" w14:textId="77777777" w:rsidR="007F5FDF" w:rsidRDefault="007F5FDF" w:rsidP="00024EF8"/>
    <w:p w14:paraId="7A3D7EEC" w14:textId="4F128907" w:rsidR="007F5FDF" w:rsidRDefault="001845FA" w:rsidP="00024EF8">
      <w:r w:rsidRPr="001845FA">
        <w:t>Sintaxis</w:t>
      </w:r>
    </w:p>
    <w:p w14:paraId="7B495CE8" w14:textId="2474B80B" w:rsidR="001845FA" w:rsidRDefault="001845FA" w:rsidP="00024EF8">
      <w:r w:rsidRPr="001845FA">
        <w:t>LTRIM ( character_expression )</w:t>
      </w:r>
    </w:p>
    <w:p w14:paraId="29126690" w14:textId="77777777" w:rsidR="001845FA" w:rsidRDefault="001845FA" w:rsidP="00024EF8"/>
    <w:p w14:paraId="4EE10836" w14:textId="77777777" w:rsidR="009A6ABB" w:rsidRDefault="009A6ABB" w:rsidP="009A6ABB">
      <w:r>
        <w:t>Importante</w:t>
      </w:r>
    </w:p>
    <w:p w14:paraId="2A04EC57" w14:textId="77777777" w:rsidR="009A6ABB" w:rsidRDefault="009A6ABB" w:rsidP="009A6ABB"/>
    <w:p w14:paraId="00416602" w14:textId="19EB8E97" w:rsidR="001845FA" w:rsidRDefault="009A6ABB" w:rsidP="009A6ABB">
      <w:r>
        <w:t>Necesitará el nivel de compatibilidad de la base de datos establecido en 160 para usar el argumento de caracteres opcional.</w:t>
      </w:r>
    </w:p>
    <w:p w14:paraId="1ABB0EBF" w14:textId="77777777" w:rsidR="009A6ABB" w:rsidRDefault="009A6ABB" w:rsidP="009A6ABB"/>
    <w:p w14:paraId="265F57A1" w14:textId="2ACE5E01" w:rsidR="009A6ABB" w:rsidRPr="009B091F" w:rsidRDefault="009B091F" w:rsidP="009A6ABB">
      <w:pPr>
        <w:rPr>
          <w:lang w:val="en-US"/>
        </w:rPr>
      </w:pPr>
      <w:r w:rsidRPr="009B091F">
        <w:rPr>
          <w:lang w:val="en-US"/>
        </w:rPr>
        <w:t>LTRIM ( character_expression , [ characters ] )</w:t>
      </w:r>
    </w:p>
    <w:p w14:paraId="755854C7" w14:textId="77777777" w:rsidR="009B091F" w:rsidRPr="009B091F" w:rsidRDefault="009B091F" w:rsidP="009A6ABB">
      <w:pPr>
        <w:rPr>
          <w:lang w:val="en-US"/>
        </w:rPr>
      </w:pPr>
    </w:p>
    <w:p w14:paraId="18D87716" w14:textId="77777777" w:rsidR="00CD3F82" w:rsidRPr="00CD3F82" w:rsidRDefault="00CD3F82" w:rsidP="00CD3F82">
      <w:r w:rsidRPr="00CD3F82">
        <w:t>Argumentos</w:t>
      </w:r>
    </w:p>
    <w:p w14:paraId="435D4ABA" w14:textId="77777777" w:rsidR="00CD3F82" w:rsidRPr="00CD3F82" w:rsidRDefault="00CD3F82" w:rsidP="00CD3F82">
      <w:r w:rsidRPr="00CD3F82">
        <w:t>character_expression</w:t>
      </w:r>
    </w:p>
    <w:p w14:paraId="6D08A333" w14:textId="77777777" w:rsidR="00CD3F82" w:rsidRPr="00CD3F82" w:rsidRDefault="00CD3F82" w:rsidP="00CD3F82">
      <w:r w:rsidRPr="00CD3F82">
        <w:t>Una expresión de datos binarios o de caracteres. character_expression puede ser una constante, una variable o una columna. character_expression debe ser de un tipo de datos (excepto text, ntext e image) que se pueda convertir implícitamente a varchar. De lo contrario, use CAST para convertir character_expression explícitamente.</w:t>
      </w:r>
    </w:p>
    <w:p w14:paraId="7F69CF5D" w14:textId="77777777" w:rsidR="00CD3F82" w:rsidRPr="00CD3F82" w:rsidRDefault="00CD3F82" w:rsidP="00CD3F82"/>
    <w:p w14:paraId="19451C19" w14:textId="77777777" w:rsidR="00CD3F82" w:rsidRPr="006D1219" w:rsidRDefault="00CD3F82" w:rsidP="00CD3F82">
      <w:r w:rsidRPr="006D1219">
        <w:t>characters</w:t>
      </w:r>
    </w:p>
    <w:p w14:paraId="0B53A18F" w14:textId="77777777" w:rsidR="00CD3F82" w:rsidRPr="006D1219" w:rsidRDefault="00CD3F82" w:rsidP="00CD3F82">
      <w:r w:rsidRPr="006D1219">
        <w:t>Un literal, una variable o una llamada de función de cualquier tipo de carácter no de LOB (nvarchar, , varchar, nchar, o char) que contiene caracteres que se deben quitar. No se permiten los tipos nvarchar(max) y varchar(max).</w:t>
      </w:r>
    </w:p>
    <w:p w14:paraId="2269A073" w14:textId="77777777" w:rsidR="00CD3F82" w:rsidRPr="006D1219" w:rsidRDefault="00CD3F82" w:rsidP="00CD3F82"/>
    <w:p w14:paraId="493D29C7" w14:textId="77777777" w:rsidR="00CD3F82" w:rsidRPr="006D1219" w:rsidRDefault="00CD3F82" w:rsidP="00CD3F82">
      <w:r w:rsidRPr="006D1219">
        <w:t>Tipos de valores devueltos</w:t>
      </w:r>
    </w:p>
    <w:p w14:paraId="4A789481" w14:textId="77777777" w:rsidR="00CD3F82" w:rsidRPr="006D1219" w:rsidRDefault="00CD3F82" w:rsidP="00CD3F82">
      <w:r w:rsidRPr="006D1219">
        <w:t>Devuelve una expresión de caracteres con un tipo de argumento de cadena donde el carácter de espacio char(32) u otros caracteres especificados se quitan del principio de un character_expression. Devuelve NULL si la cadena de entrada es NULL.</w:t>
      </w:r>
    </w:p>
    <w:p w14:paraId="0EE5F135" w14:textId="77777777" w:rsidR="00CD3F82" w:rsidRPr="006D1219" w:rsidRDefault="00CD3F82" w:rsidP="00CD3F82"/>
    <w:p w14:paraId="266337A7" w14:textId="77777777" w:rsidR="00CD3F82" w:rsidRPr="006D1219" w:rsidRDefault="00CD3F82" w:rsidP="00CD3F82">
      <w:r w:rsidRPr="006D1219">
        <w:t>Comentarios</w:t>
      </w:r>
    </w:p>
    <w:p w14:paraId="475ABA63" w14:textId="77777777" w:rsidR="00CD3F82" w:rsidRPr="006D1219" w:rsidRDefault="00CD3F82" w:rsidP="00CD3F82">
      <w:r w:rsidRPr="006D1219">
        <w:lastRenderedPageBreak/>
        <w:t>Para habilitar los argumentos posicionales de caracteres, debe habilitar el nivel 160 de compatibilidad de la base de datos en la o las bases de datos a las que se va a conectar al ejecutar consultas.</w:t>
      </w:r>
    </w:p>
    <w:p w14:paraId="7EAD550F" w14:textId="77777777" w:rsidR="00CD3F82" w:rsidRPr="006D1219" w:rsidRDefault="00CD3F82" w:rsidP="00CD3F82"/>
    <w:p w14:paraId="5AA50C45" w14:textId="77777777" w:rsidR="00CD3F82" w:rsidRPr="006D1219" w:rsidRDefault="00CD3F82" w:rsidP="00CD3F82">
      <w:r w:rsidRPr="006D1219">
        <w:t>Ejemplos</w:t>
      </w:r>
    </w:p>
    <w:p w14:paraId="08D49B98" w14:textId="77777777" w:rsidR="00CD3F82" w:rsidRPr="006D1219" w:rsidRDefault="00CD3F82" w:rsidP="00CD3F82">
      <w:r w:rsidRPr="006D1219">
        <w:t>A. Quitar espacios iniciales</w:t>
      </w:r>
    </w:p>
    <w:p w14:paraId="5632DABF" w14:textId="5F61D89B" w:rsidR="009B091F" w:rsidRPr="006D1219" w:rsidRDefault="00CD3F82" w:rsidP="00CD3F82">
      <w:r w:rsidRPr="006D1219">
        <w:t>En el siguiente ejemplo se usa LTRIM para quitar los espacios iniciales de una expresión de caracteres.</w:t>
      </w:r>
    </w:p>
    <w:p w14:paraId="385906A5" w14:textId="77777777" w:rsidR="00CD3F82" w:rsidRPr="006D1219" w:rsidRDefault="00CD3F82" w:rsidP="00CD3F82"/>
    <w:p w14:paraId="7E3E9895" w14:textId="00CAE414" w:rsidR="00CD3F82" w:rsidRDefault="00CD3F82" w:rsidP="00CD3F82">
      <w:pPr>
        <w:rPr>
          <w:lang w:val="en-US"/>
        </w:rPr>
      </w:pPr>
      <w:r w:rsidRPr="00CD3F82">
        <w:rPr>
          <w:lang w:val="en-US"/>
        </w:rPr>
        <w:t>SELECT LTRIM('     Five spaces are at the beginning of this string.');</w:t>
      </w:r>
    </w:p>
    <w:p w14:paraId="488B4879" w14:textId="77777777" w:rsidR="00CD3F82" w:rsidRDefault="00CD3F82" w:rsidP="00CD3F82">
      <w:pPr>
        <w:rPr>
          <w:lang w:val="en-US"/>
        </w:rPr>
      </w:pPr>
    </w:p>
    <w:p w14:paraId="127539C2" w14:textId="6D454B82" w:rsidR="00CD3F82" w:rsidRPr="006D1219" w:rsidRDefault="00CD3F82" w:rsidP="00CD3F82">
      <w:r w:rsidRPr="006D1219">
        <w:t>El conjunto de resultados es el siguiente:</w:t>
      </w:r>
    </w:p>
    <w:p w14:paraId="2E4C7E3B" w14:textId="77777777" w:rsidR="00CD3F82" w:rsidRPr="006D1219" w:rsidRDefault="00CD3F82" w:rsidP="00CD3F82"/>
    <w:p w14:paraId="026BB9FE" w14:textId="77777777" w:rsidR="006D1219" w:rsidRPr="006D1219" w:rsidRDefault="006D1219" w:rsidP="006D1219">
      <w:pPr>
        <w:rPr>
          <w:lang w:val="en-US"/>
        </w:rPr>
      </w:pPr>
      <w:r w:rsidRPr="006D1219">
        <w:rPr>
          <w:lang w:val="en-US"/>
        </w:rPr>
        <w:t xml:space="preserve">---------------------------------------------------------------  </w:t>
      </w:r>
    </w:p>
    <w:p w14:paraId="7C9349C8" w14:textId="79CAF79F" w:rsidR="00CD3F82" w:rsidRDefault="006D1219" w:rsidP="006D1219">
      <w:pPr>
        <w:rPr>
          <w:lang w:val="en-US"/>
        </w:rPr>
      </w:pPr>
      <w:r w:rsidRPr="006D1219">
        <w:rPr>
          <w:lang w:val="en-US"/>
        </w:rPr>
        <w:t xml:space="preserve">  Five spaces are at the beginning of this string.</w:t>
      </w:r>
    </w:p>
    <w:p w14:paraId="0C25E138" w14:textId="77777777" w:rsidR="006D1219" w:rsidRDefault="006D1219" w:rsidP="006D1219">
      <w:pPr>
        <w:rPr>
          <w:lang w:val="en-US"/>
        </w:rPr>
      </w:pPr>
    </w:p>
    <w:p w14:paraId="7678A729" w14:textId="1BDA4DFF" w:rsidR="006D1219" w:rsidRPr="006D1219" w:rsidRDefault="006D1219" w:rsidP="006D1219">
      <w:r w:rsidRPr="006D1219">
        <w:t>B: Quitar espacios iniciales mediante una variable</w:t>
      </w:r>
    </w:p>
    <w:p w14:paraId="07F03CAF" w14:textId="77777777" w:rsidR="006D1219" w:rsidRPr="006D1219" w:rsidRDefault="006D1219" w:rsidP="006D1219"/>
    <w:p w14:paraId="1C9C4A44" w14:textId="30EC6DBE" w:rsidR="006D1219" w:rsidRDefault="005A671E" w:rsidP="006D1219">
      <w:r w:rsidRPr="005A671E">
        <w:t>En el siguiente ejemplo se utiliza LTRIM para quitar espacios iniciales de una variable de caracteres.</w:t>
      </w:r>
    </w:p>
    <w:p w14:paraId="617D913A" w14:textId="77777777" w:rsidR="005A671E" w:rsidRDefault="005A671E" w:rsidP="006D1219"/>
    <w:p w14:paraId="60F35DFF" w14:textId="77777777" w:rsidR="005A671E" w:rsidRPr="005A671E" w:rsidRDefault="005A671E" w:rsidP="005A671E">
      <w:pPr>
        <w:rPr>
          <w:lang w:val="en-US"/>
        </w:rPr>
      </w:pPr>
      <w:r w:rsidRPr="005A671E">
        <w:rPr>
          <w:lang w:val="en-US"/>
        </w:rPr>
        <w:t xml:space="preserve">DECLARE @string_to_trim VARCHAR(60);  </w:t>
      </w:r>
    </w:p>
    <w:p w14:paraId="7369F2E0" w14:textId="77777777" w:rsidR="005A671E" w:rsidRPr="005A671E" w:rsidRDefault="005A671E" w:rsidP="005A671E">
      <w:pPr>
        <w:rPr>
          <w:lang w:val="en-US"/>
        </w:rPr>
      </w:pPr>
      <w:r w:rsidRPr="005A671E">
        <w:rPr>
          <w:lang w:val="en-US"/>
        </w:rPr>
        <w:t xml:space="preserve">SET @string_to_trim = '     Five spaces are at the beginning of this string.';  </w:t>
      </w:r>
    </w:p>
    <w:p w14:paraId="42976327" w14:textId="77777777" w:rsidR="005A671E" w:rsidRPr="005A671E" w:rsidRDefault="005A671E" w:rsidP="005A671E">
      <w:pPr>
        <w:rPr>
          <w:lang w:val="en-US"/>
        </w:rPr>
      </w:pPr>
      <w:r w:rsidRPr="005A671E">
        <w:rPr>
          <w:lang w:val="en-US"/>
        </w:rPr>
        <w:t xml:space="preserve">SELECT  </w:t>
      </w:r>
    </w:p>
    <w:p w14:paraId="44C398AC" w14:textId="77777777" w:rsidR="005A671E" w:rsidRPr="005A671E" w:rsidRDefault="005A671E" w:rsidP="005A671E">
      <w:pPr>
        <w:rPr>
          <w:lang w:val="en-US"/>
        </w:rPr>
      </w:pPr>
      <w:r w:rsidRPr="005A671E">
        <w:rPr>
          <w:lang w:val="en-US"/>
        </w:rPr>
        <w:t xml:space="preserve">    @string_to_trim AS 'Original string',</w:t>
      </w:r>
    </w:p>
    <w:p w14:paraId="1EC4DF98" w14:textId="77777777" w:rsidR="005A671E" w:rsidRPr="005A671E" w:rsidRDefault="005A671E" w:rsidP="005A671E">
      <w:pPr>
        <w:rPr>
          <w:lang w:val="en-US"/>
        </w:rPr>
      </w:pPr>
      <w:r w:rsidRPr="005A671E">
        <w:rPr>
          <w:lang w:val="en-US"/>
        </w:rPr>
        <w:t xml:space="preserve">    LTRIM(@string_to_trim) AS 'Without spaces';  </w:t>
      </w:r>
    </w:p>
    <w:p w14:paraId="15C3590F" w14:textId="01C28D49" w:rsidR="005A671E" w:rsidRDefault="005A671E" w:rsidP="005A671E">
      <w:r>
        <w:t>GO</w:t>
      </w:r>
    </w:p>
    <w:p w14:paraId="408C2090" w14:textId="77777777" w:rsidR="005A671E" w:rsidRDefault="005A671E" w:rsidP="005A671E"/>
    <w:p w14:paraId="12183C2A" w14:textId="51CF3603" w:rsidR="005A671E" w:rsidRDefault="001005FC" w:rsidP="005A671E">
      <w:r w:rsidRPr="001005FC">
        <w:lastRenderedPageBreak/>
        <w:t>El conjunto de resultados es el siguiente:</w:t>
      </w:r>
    </w:p>
    <w:p w14:paraId="6B5201CF" w14:textId="77777777" w:rsidR="001005FC" w:rsidRDefault="001005FC" w:rsidP="005A671E"/>
    <w:p w14:paraId="605726FD" w14:textId="77777777" w:rsidR="001005FC" w:rsidRPr="001005FC" w:rsidRDefault="001005FC" w:rsidP="001005FC">
      <w:pPr>
        <w:rPr>
          <w:lang w:val="en-US"/>
        </w:rPr>
      </w:pPr>
      <w:r w:rsidRPr="001005FC">
        <w:rPr>
          <w:lang w:val="en-US"/>
        </w:rPr>
        <w:t>Original string                                            Without spaces</w:t>
      </w:r>
    </w:p>
    <w:p w14:paraId="0A7F94D3" w14:textId="77777777" w:rsidR="001005FC" w:rsidRPr="001005FC" w:rsidRDefault="001005FC" w:rsidP="001005FC">
      <w:pPr>
        <w:rPr>
          <w:lang w:val="en-US"/>
        </w:rPr>
      </w:pPr>
      <w:r w:rsidRPr="001005FC">
        <w:rPr>
          <w:lang w:val="en-US"/>
        </w:rPr>
        <w:t>-----------------------------------------------------   ---------------------------------------------</w:t>
      </w:r>
    </w:p>
    <w:p w14:paraId="0CE15EA8" w14:textId="5B7D1F1E" w:rsidR="001005FC" w:rsidRPr="001005FC" w:rsidRDefault="001005FC" w:rsidP="001005FC">
      <w:pPr>
        <w:rPr>
          <w:lang w:val="en-US"/>
        </w:rPr>
      </w:pPr>
      <w:r w:rsidRPr="001005FC">
        <w:rPr>
          <w:lang w:val="en-US"/>
        </w:rPr>
        <w:t xml:space="preserve">     Five spaces are at the beginning of this string.    Five spaces are at the beginning of this string.</w:t>
      </w:r>
    </w:p>
    <w:p w14:paraId="39E41401" w14:textId="77777777" w:rsidR="001005FC" w:rsidRPr="001005FC" w:rsidRDefault="001005FC" w:rsidP="001005FC">
      <w:pPr>
        <w:rPr>
          <w:lang w:val="en-US"/>
        </w:rPr>
      </w:pPr>
    </w:p>
    <w:p w14:paraId="1E663EEC" w14:textId="351C8638" w:rsidR="001005FC" w:rsidRDefault="001005FC" w:rsidP="001005FC">
      <w:r w:rsidRPr="001005FC">
        <w:t>Quitar caracteres especificados del principio y el final de una cadena</w:t>
      </w:r>
    </w:p>
    <w:p w14:paraId="55A31520" w14:textId="77777777" w:rsidR="001005FC" w:rsidRDefault="001005FC" w:rsidP="001005FC"/>
    <w:p w14:paraId="1492011F" w14:textId="77777777" w:rsidR="00801879" w:rsidRDefault="00801879" w:rsidP="00801879">
      <w:r>
        <w:t>Importante</w:t>
      </w:r>
    </w:p>
    <w:p w14:paraId="4041B031" w14:textId="77777777" w:rsidR="00801879" w:rsidRDefault="00801879" w:rsidP="00801879"/>
    <w:p w14:paraId="33112EE7" w14:textId="77777777" w:rsidR="00801879" w:rsidRDefault="00801879" w:rsidP="00801879">
      <w:r>
        <w:t>Necesitará el nivel de compatibilidad de la base de datos establecido en 160 para usar el argumento de caracteres opcional.</w:t>
      </w:r>
    </w:p>
    <w:p w14:paraId="35412B5C" w14:textId="77777777" w:rsidR="00801879" w:rsidRDefault="00801879" w:rsidP="00801879"/>
    <w:p w14:paraId="5D755632" w14:textId="2029414A" w:rsidR="001005FC" w:rsidRDefault="00801879" w:rsidP="00801879">
      <w:r>
        <w:t>En el ejemplo siguiente se quitan los caracteres 123 del principio de la cadena 123abc..</w:t>
      </w:r>
    </w:p>
    <w:p w14:paraId="66722EC7" w14:textId="77777777" w:rsidR="00801879" w:rsidRDefault="00801879" w:rsidP="00801879"/>
    <w:p w14:paraId="61794D30" w14:textId="7A490738" w:rsidR="00801879" w:rsidRDefault="00801879" w:rsidP="00801879">
      <w:pPr>
        <w:rPr>
          <w:lang w:val="en-US"/>
        </w:rPr>
      </w:pPr>
      <w:r w:rsidRPr="00801879">
        <w:rPr>
          <w:lang w:val="en-US"/>
        </w:rPr>
        <w:t>SELECT LTRIM('123abc.' , '123.');</w:t>
      </w:r>
    </w:p>
    <w:p w14:paraId="464ED373" w14:textId="77777777" w:rsidR="00801879" w:rsidRDefault="00801879" w:rsidP="00801879">
      <w:pPr>
        <w:rPr>
          <w:lang w:val="en-US"/>
        </w:rPr>
      </w:pPr>
    </w:p>
    <w:p w14:paraId="3F452649" w14:textId="7CC1077F" w:rsidR="00801879" w:rsidRDefault="00035D5D" w:rsidP="00801879">
      <w:r w:rsidRPr="00035D5D">
        <w:t>El conjunto de resultados es el siguiente:</w:t>
      </w:r>
    </w:p>
    <w:p w14:paraId="6330BE99" w14:textId="2A08D5D3" w:rsidR="00035D5D" w:rsidRDefault="00035D5D" w:rsidP="00801879">
      <w:r w:rsidRPr="00035D5D">
        <w:t>abc.</w:t>
      </w:r>
    </w:p>
    <w:p w14:paraId="030B822F" w14:textId="77777777" w:rsidR="00035D5D" w:rsidRDefault="00035D5D" w:rsidP="00801879"/>
    <w:p w14:paraId="429E92B7" w14:textId="5683FA2C" w:rsidR="00035D5D" w:rsidRDefault="00FC0059" w:rsidP="00801879">
      <w:r w:rsidRPr="00FC0059">
        <w:t>RTRIM</w:t>
      </w:r>
      <w:r>
        <w:t xml:space="preserve">. </w:t>
      </w:r>
      <w:r w:rsidRPr="00FC0059">
        <w:t>Quita el carácter de espacio char(32) u otros caracteres especificados del final de una cadena.</w:t>
      </w:r>
    </w:p>
    <w:p w14:paraId="3986CC8E" w14:textId="77777777" w:rsidR="00FC0059" w:rsidRDefault="00FC0059" w:rsidP="00801879"/>
    <w:p w14:paraId="696E40B1" w14:textId="21C30EC2" w:rsidR="00FC0059" w:rsidRDefault="00467BD3" w:rsidP="00801879">
      <w:r w:rsidRPr="00467BD3">
        <w:t>Sintaxis</w:t>
      </w:r>
    </w:p>
    <w:p w14:paraId="26118388" w14:textId="776532A1" w:rsidR="00467BD3" w:rsidRDefault="00467BD3" w:rsidP="00801879">
      <w:r w:rsidRPr="00467BD3">
        <w:t>RTRIM ( character_expression )</w:t>
      </w:r>
    </w:p>
    <w:p w14:paraId="39780004" w14:textId="77777777" w:rsidR="00467BD3" w:rsidRDefault="00467BD3" w:rsidP="00801879"/>
    <w:p w14:paraId="24450FD1" w14:textId="4BC7B4FB" w:rsidR="00467BD3" w:rsidRDefault="004E1535" w:rsidP="00801879">
      <w:r w:rsidRPr="004E1535">
        <w:lastRenderedPageBreak/>
        <w:t>RTRIM ( character_expression , [ characters ] )</w:t>
      </w:r>
    </w:p>
    <w:p w14:paraId="3791D1C6" w14:textId="77777777" w:rsidR="004E1535" w:rsidRDefault="004E1535" w:rsidP="00801879"/>
    <w:p w14:paraId="3283565F" w14:textId="77777777" w:rsidR="00271E0B" w:rsidRDefault="00271E0B" w:rsidP="00271E0B">
      <w:r>
        <w:t>Argumentos</w:t>
      </w:r>
    </w:p>
    <w:p w14:paraId="73953BFF" w14:textId="77777777" w:rsidR="00271E0B" w:rsidRDefault="00271E0B" w:rsidP="00271E0B">
      <w:r>
        <w:t>character_expression</w:t>
      </w:r>
    </w:p>
    <w:p w14:paraId="3F2B9C66" w14:textId="77777777" w:rsidR="00271E0B" w:rsidRDefault="00271E0B" w:rsidP="00271E0B">
      <w:r>
        <w:t>Una expresión de datos binarios o de caracteres. character_expression puede ser una constante, una variable o una columna. character_expression debe ser de un tipo de datos (excepto text, ntext e image) que se pueda convertir implícitamente a varchar. De lo contrario, use CAST para convertir character_expression explícitamente.</w:t>
      </w:r>
    </w:p>
    <w:p w14:paraId="071BCB27" w14:textId="77777777" w:rsidR="00271E0B" w:rsidRDefault="00271E0B" w:rsidP="00271E0B"/>
    <w:p w14:paraId="504D3F54" w14:textId="77777777" w:rsidR="00271E0B" w:rsidRDefault="00271E0B" w:rsidP="00271E0B">
      <w:r>
        <w:t>characters</w:t>
      </w:r>
    </w:p>
    <w:p w14:paraId="3E836124" w14:textId="77777777" w:rsidR="00271E0B" w:rsidRDefault="00271E0B" w:rsidP="00271E0B">
      <w:r>
        <w:t>Se aplica a: SQL Server 2022 (16.x) y versiones posteriores.</w:t>
      </w:r>
    </w:p>
    <w:p w14:paraId="513283EF" w14:textId="77777777" w:rsidR="00271E0B" w:rsidRDefault="00271E0B" w:rsidP="00271E0B"/>
    <w:p w14:paraId="19FC4A35" w14:textId="77777777" w:rsidR="00271E0B" w:rsidRDefault="00271E0B" w:rsidP="00271E0B">
      <w:r>
        <w:t>Un literal, una variable o una llamada de función de cualquier tipo de carácter no de LOB (nvarchar, , varchar, nchar, o char) que contiene caracteres que se deben quitar. No se permiten los tipos nvarchar(max) y varchar(max).</w:t>
      </w:r>
    </w:p>
    <w:p w14:paraId="7EB799AF" w14:textId="77777777" w:rsidR="00271E0B" w:rsidRDefault="00271E0B" w:rsidP="00271E0B"/>
    <w:p w14:paraId="648FC4E2" w14:textId="77777777" w:rsidR="00271E0B" w:rsidRDefault="00271E0B" w:rsidP="00271E0B">
      <w:r>
        <w:t>Tipos de valores devueltos</w:t>
      </w:r>
    </w:p>
    <w:p w14:paraId="7A810B1C" w14:textId="77777777" w:rsidR="00271E0B" w:rsidRDefault="00271E0B" w:rsidP="00271E0B">
      <w:r>
        <w:t>Devuelve una expresión de caracteres con un tipo de argumento de cadena donde el carácter de espacio char(32) u otros caracteres especificados se quitan del final de un character_expression. Devuelve NULL si la cadena de entrada es NULL.</w:t>
      </w:r>
    </w:p>
    <w:p w14:paraId="4394186C" w14:textId="77777777" w:rsidR="00271E0B" w:rsidRDefault="00271E0B" w:rsidP="00271E0B"/>
    <w:p w14:paraId="2379CCC4" w14:textId="77777777" w:rsidR="00271E0B" w:rsidRDefault="00271E0B" w:rsidP="00271E0B">
      <w:r>
        <w:t>Comentarios</w:t>
      </w:r>
    </w:p>
    <w:p w14:paraId="12B13367" w14:textId="77777777" w:rsidR="00271E0B" w:rsidRDefault="00271E0B" w:rsidP="00271E0B">
      <w:r>
        <w:t>Para habilitar los argumentos posicionales de caracteres, debe habilitar el nivel 160 de compatibilidad de la base de datos en la o las bases de datos a las que se va a conectar al ejecutar consultas.</w:t>
      </w:r>
    </w:p>
    <w:p w14:paraId="330DB2BD" w14:textId="77777777" w:rsidR="00271E0B" w:rsidRDefault="00271E0B" w:rsidP="00271E0B"/>
    <w:p w14:paraId="2F8EB89B" w14:textId="77777777" w:rsidR="00271E0B" w:rsidRDefault="00271E0B" w:rsidP="00271E0B">
      <w:r>
        <w:t>Ejemplos</w:t>
      </w:r>
    </w:p>
    <w:p w14:paraId="114CD1C7" w14:textId="77777777" w:rsidR="00271E0B" w:rsidRDefault="00271E0B" w:rsidP="00271E0B">
      <w:r>
        <w:lastRenderedPageBreak/>
        <w:t>A. Quitar los espacios finales.</w:t>
      </w:r>
    </w:p>
    <w:p w14:paraId="7E2543C4" w14:textId="4B186D00" w:rsidR="004E1535" w:rsidRDefault="00271E0B" w:rsidP="00271E0B">
      <w:r>
        <w:t>El siguiente ejemplo toma una cadena de caracteres que tiene espacios al final de la frase y devuelve el texto sin esos espacios.</w:t>
      </w:r>
    </w:p>
    <w:p w14:paraId="5CABABF2" w14:textId="77777777" w:rsidR="00271E0B" w:rsidRDefault="00271E0B" w:rsidP="00271E0B"/>
    <w:p w14:paraId="5B0FAD04" w14:textId="2D129F08" w:rsidR="00271E0B" w:rsidRDefault="00271E0B" w:rsidP="00271E0B">
      <w:r w:rsidRPr="00271E0B">
        <w:rPr>
          <w:lang w:val="en-US"/>
        </w:rPr>
        <w:t xml:space="preserve">SELECT RTRIM('Removes trailing spaces.   </w:t>
      </w:r>
      <w:r w:rsidRPr="00271E0B">
        <w:t>');</w:t>
      </w:r>
    </w:p>
    <w:p w14:paraId="4578AD50" w14:textId="77777777" w:rsidR="00271E0B" w:rsidRDefault="00271E0B" w:rsidP="00271E0B"/>
    <w:p w14:paraId="5EC3631C" w14:textId="77777777" w:rsidR="00786506" w:rsidRDefault="00786506" w:rsidP="00786506">
      <w:r>
        <w:t>El conjunto de resultados es el siguiente:</w:t>
      </w:r>
    </w:p>
    <w:p w14:paraId="08BE191E" w14:textId="77777777" w:rsidR="00786506" w:rsidRDefault="00786506" w:rsidP="00786506"/>
    <w:p w14:paraId="5AEA91A6" w14:textId="7FD6559B" w:rsidR="00271E0B" w:rsidRDefault="00786506" w:rsidP="00786506">
      <w:r>
        <w:t>Removes trailing spaces.</w:t>
      </w:r>
    </w:p>
    <w:p w14:paraId="3C5C0C2F" w14:textId="77777777" w:rsidR="00786506" w:rsidRDefault="00786506" w:rsidP="00786506"/>
    <w:p w14:paraId="7D582D39" w14:textId="77777777" w:rsidR="00786506" w:rsidRDefault="00786506" w:rsidP="00786506"/>
    <w:p w14:paraId="3ACBEBC7" w14:textId="77777777" w:rsidR="00786506" w:rsidRDefault="00786506" w:rsidP="00786506">
      <w:r>
        <w:t>B. Quitar espacios finales con una variable</w:t>
      </w:r>
    </w:p>
    <w:p w14:paraId="30049DF8" w14:textId="3C2105BD" w:rsidR="00786506" w:rsidRDefault="00786506" w:rsidP="00786506">
      <w:r>
        <w:t>En el ejemplo siguiente se muestra cómo utilizar RTRIM para quitar los espacios finales de una variable de caracteres.</w:t>
      </w:r>
    </w:p>
    <w:p w14:paraId="22796A38" w14:textId="77777777" w:rsidR="00786506" w:rsidRDefault="00786506" w:rsidP="00786506"/>
    <w:p w14:paraId="5ABFD9CF" w14:textId="77777777" w:rsidR="00786506" w:rsidRPr="00786506" w:rsidRDefault="00786506" w:rsidP="00786506">
      <w:pPr>
        <w:rPr>
          <w:lang w:val="en-US"/>
        </w:rPr>
      </w:pPr>
      <w:r w:rsidRPr="00786506">
        <w:rPr>
          <w:lang w:val="en-US"/>
        </w:rPr>
        <w:t xml:space="preserve">DECLARE @string_to_trim VARCHAR(60);  </w:t>
      </w:r>
    </w:p>
    <w:p w14:paraId="0D13BE3B" w14:textId="77777777" w:rsidR="00786506" w:rsidRPr="00786506" w:rsidRDefault="00786506" w:rsidP="00786506">
      <w:pPr>
        <w:rPr>
          <w:lang w:val="en-US"/>
        </w:rPr>
      </w:pPr>
      <w:r w:rsidRPr="00786506">
        <w:rPr>
          <w:lang w:val="en-US"/>
        </w:rPr>
        <w:t xml:space="preserve">SET @string_to_trim = 'Four spaces are after the period in this sentence.    ';  </w:t>
      </w:r>
    </w:p>
    <w:p w14:paraId="4975A3B7" w14:textId="77777777" w:rsidR="00786506" w:rsidRPr="00786506" w:rsidRDefault="00786506" w:rsidP="00786506">
      <w:pPr>
        <w:rPr>
          <w:lang w:val="en-US"/>
        </w:rPr>
      </w:pPr>
      <w:r w:rsidRPr="00786506">
        <w:rPr>
          <w:lang w:val="en-US"/>
        </w:rPr>
        <w:t xml:space="preserve">SELECT @string_to_trim + ' Next string.';  </w:t>
      </w:r>
    </w:p>
    <w:p w14:paraId="41168BDB" w14:textId="77777777" w:rsidR="00786506" w:rsidRPr="00786506" w:rsidRDefault="00786506" w:rsidP="00786506">
      <w:pPr>
        <w:rPr>
          <w:lang w:val="en-US"/>
        </w:rPr>
      </w:pPr>
      <w:r w:rsidRPr="00786506">
        <w:rPr>
          <w:lang w:val="en-US"/>
        </w:rPr>
        <w:t xml:space="preserve">SELECT RTRIM(@string_to_trim) + ' Next string.';  </w:t>
      </w:r>
    </w:p>
    <w:p w14:paraId="61ACF2BB" w14:textId="19002B60" w:rsidR="00786506" w:rsidRDefault="00786506" w:rsidP="00786506">
      <w:r>
        <w:t>GO</w:t>
      </w:r>
    </w:p>
    <w:p w14:paraId="4EA258F4" w14:textId="77777777" w:rsidR="00786506" w:rsidRDefault="00786506" w:rsidP="00786506"/>
    <w:p w14:paraId="152938BC" w14:textId="480A31A9" w:rsidR="00786506" w:rsidRDefault="0091506E" w:rsidP="00786506">
      <w:r w:rsidRPr="0091506E">
        <w:t>El conjunto de resultados es el siguiente:</w:t>
      </w:r>
    </w:p>
    <w:p w14:paraId="48343CF1" w14:textId="77777777" w:rsidR="0091506E" w:rsidRDefault="0091506E" w:rsidP="00786506"/>
    <w:p w14:paraId="7D5653EB" w14:textId="77777777" w:rsidR="0091506E" w:rsidRPr="0091506E" w:rsidRDefault="0091506E" w:rsidP="0091506E">
      <w:pPr>
        <w:rPr>
          <w:lang w:val="en-US"/>
        </w:rPr>
      </w:pPr>
      <w:r w:rsidRPr="0091506E">
        <w:rPr>
          <w:lang w:val="en-US"/>
        </w:rPr>
        <w:t>Four spaces are after the period in this sentence.     Next string.</w:t>
      </w:r>
    </w:p>
    <w:p w14:paraId="73DE6218" w14:textId="77777777" w:rsidR="0091506E" w:rsidRPr="0091506E" w:rsidRDefault="0091506E" w:rsidP="0091506E">
      <w:pPr>
        <w:rPr>
          <w:lang w:val="en-US"/>
        </w:rPr>
      </w:pPr>
    </w:p>
    <w:p w14:paraId="472EF5DE" w14:textId="35661926" w:rsidR="0091506E" w:rsidRDefault="0091506E" w:rsidP="0091506E">
      <w:r w:rsidRPr="0091506E">
        <w:rPr>
          <w:lang w:val="en-US"/>
        </w:rPr>
        <w:t xml:space="preserve">Four spaces are after the period in this sentence. </w:t>
      </w:r>
      <w:r>
        <w:t>Next string.</w:t>
      </w:r>
    </w:p>
    <w:p w14:paraId="65EBBEA3" w14:textId="77777777" w:rsidR="0091506E" w:rsidRDefault="0091506E" w:rsidP="0091506E"/>
    <w:p w14:paraId="554DCF11" w14:textId="22977CF7" w:rsidR="0091506E" w:rsidRDefault="006B542E" w:rsidP="0091506E">
      <w:r w:rsidRPr="006B542E">
        <w:lastRenderedPageBreak/>
        <w:t>C. Eliminación de los caracteres especificados de ambos lados de la cadena</w:t>
      </w:r>
    </w:p>
    <w:p w14:paraId="63C73786" w14:textId="7C3819D3" w:rsidR="006B542E" w:rsidRDefault="006B542E" w:rsidP="0091506E">
      <w:r w:rsidRPr="006B542E">
        <w:t>En el ejemplo siguiente se quitan los caracteres abc. del final de la cadena .123abc..</w:t>
      </w:r>
    </w:p>
    <w:p w14:paraId="31580154" w14:textId="77777777" w:rsidR="006B542E" w:rsidRDefault="006B542E" w:rsidP="0091506E"/>
    <w:p w14:paraId="2BBA7CAD" w14:textId="25FDCDB8" w:rsidR="006B542E" w:rsidRDefault="007E2827" w:rsidP="0091506E">
      <w:pPr>
        <w:rPr>
          <w:lang w:val="en-US"/>
        </w:rPr>
      </w:pPr>
      <w:r w:rsidRPr="007E2827">
        <w:rPr>
          <w:lang w:val="en-US"/>
        </w:rPr>
        <w:t>SELECT RTRIM('.123abc.' , 'abc.');</w:t>
      </w:r>
    </w:p>
    <w:p w14:paraId="1CE285C3" w14:textId="77777777" w:rsidR="007E2827" w:rsidRDefault="007E2827" w:rsidP="0091506E">
      <w:pPr>
        <w:rPr>
          <w:lang w:val="en-US"/>
        </w:rPr>
      </w:pPr>
    </w:p>
    <w:p w14:paraId="5A1BDEEE" w14:textId="229B1EB6" w:rsidR="007E2827" w:rsidRDefault="007E2827" w:rsidP="0091506E">
      <w:r w:rsidRPr="007E2827">
        <w:t>El conjunto de resultados es el siguiente:</w:t>
      </w:r>
    </w:p>
    <w:p w14:paraId="7A6D1D70" w14:textId="7C3DEC57" w:rsidR="007E2827" w:rsidRPr="007E2827" w:rsidRDefault="007E2827" w:rsidP="0091506E">
      <w:r w:rsidRPr="007E2827">
        <w:t>.123</w:t>
      </w:r>
    </w:p>
    <w:p w14:paraId="5927CEF4" w14:textId="77777777" w:rsidR="00024EF8" w:rsidRPr="007E2827" w:rsidRDefault="00024EF8" w:rsidP="00024EF8"/>
    <w:p w14:paraId="18F4503E" w14:textId="541160C9" w:rsidR="00EB41F3" w:rsidRPr="00BC67AB" w:rsidRDefault="00EB41F3" w:rsidP="00DD3E67">
      <w:pPr>
        <w:pStyle w:val="Ttulo3"/>
      </w:pPr>
      <w:bookmarkStart w:id="47" w:name="_Toc142830275"/>
      <w:r w:rsidRPr="00BC67AB">
        <w:t>CONCAT</w:t>
      </w:r>
      <w:bookmarkEnd w:id="47"/>
    </w:p>
    <w:p w14:paraId="00BACC90" w14:textId="1F9C8A14" w:rsidR="00F9665B" w:rsidRPr="00F9665B" w:rsidRDefault="00F9665B" w:rsidP="00F9665B">
      <w:r w:rsidRPr="00F9665B">
        <w:t xml:space="preserve">Esta función devuelve una cadena resultante de la concatenación, o la combinación, de dos o más valores de cadena de una manera integral. (Para agregar un valor de separación durante la concatenación, vea </w:t>
      </w:r>
      <w:hyperlink r:id="rId32" w:history="1">
        <w:r w:rsidRPr="0002618F">
          <w:rPr>
            <w:rStyle w:val="Hipervnculo"/>
          </w:rPr>
          <w:t>CONCAT_WS</w:t>
        </w:r>
      </w:hyperlink>
      <w:r w:rsidRPr="00F9665B">
        <w:t>).</w:t>
      </w:r>
    </w:p>
    <w:p w14:paraId="1D56DED2" w14:textId="77777777" w:rsidR="00284192" w:rsidRDefault="00284192" w:rsidP="00284192"/>
    <w:p w14:paraId="205234D5" w14:textId="52E13663" w:rsidR="0002618F" w:rsidRDefault="009B7CE6" w:rsidP="00284192">
      <w:r w:rsidRPr="009B7CE6">
        <w:t>Sintaxis</w:t>
      </w:r>
    </w:p>
    <w:p w14:paraId="33BD144D" w14:textId="6ECFA03A" w:rsidR="009B7CE6" w:rsidRDefault="009B7CE6" w:rsidP="00284192">
      <w:pPr>
        <w:rPr>
          <w:lang w:val="en-US"/>
        </w:rPr>
      </w:pPr>
      <w:r w:rsidRPr="009B7CE6">
        <w:rPr>
          <w:lang w:val="en-US"/>
        </w:rPr>
        <w:t>CONCAT ( string_value1, string_value2 [, string_valueN ] )</w:t>
      </w:r>
    </w:p>
    <w:p w14:paraId="524C943B" w14:textId="77777777" w:rsidR="009B7CE6" w:rsidRDefault="009B7CE6" w:rsidP="00284192">
      <w:pPr>
        <w:rPr>
          <w:lang w:val="en-US"/>
        </w:rPr>
      </w:pPr>
    </w:p>
    <w:p w14:paraId="7A155728" w14:textId="77777777" w:rsidR="007D518C" w:rsidRPr="007D518C" w:rsidRDefault="007D518C" w:rsidP="007D518C">
      <w:r w:rsidRPr="007D518C">
        <w:t>Argumentos</w:t>
      </w:r>
    </w:p>
    <w:p w14:paraId="1FBD89DA" w14:textId="77777777" w:rsidR="007D518C" w:rsidRPr="007D518C" w:rsidRDefault="007D518C" w:rsidP="007D518C">
      <w:r w:rsidRPr="007D518C">
        <w:t>string_value</w:t>
      </w:r>
    </w:p>
    <w:p w14:paraId="455E2E76" w14:textId="77777777" w:rsidR="007D518C" w:rsidRPr="000643E2" w:rsidRDefault="007D518C" w:rsidP="007D518C">
      <w:r w:rsidRPr="007D518C">
        <w:t xml:space="preserve">Valor de cadena que se va a concatenar con los demás valores. </w:t>
      </w:r>
      <w:r w:rsidRPr="000643E2">
        <w:t>La función CONCAT requiere al menos dos argumentos valor_cadena y no más de 254 argumentos valor_cadena.</w:t>
      </w:r>
    </w:p>
    <w:p w14:paraId="49293C88" w14:textId="77777777" w:rsidR="007D518C" w:rsidRPr="000643E2" w:rsidRDefault="007D518C" w:rsidP="007D518C"/>
    <w:p w14:paraId="4E041B2D" w14:textId="77777777" w:rsidR="007D518C" w:rsidRPr="000643E2" w:rsidRDefault="007D518C" w:rsidP="007D518C">
      <w:r w:rsidRPr="000643E2">
        <w:t>Tipos de valores devueltos</w:t>
      </w:r>
    </w:p>
    <w:p w14:paraId="0E936B29" w14:textId="77777777" w:rsidR="007D518C" w:rsidRPr="000643E2" w:rsidRDefault="007D518C" w:rsidP="007D518C">
      <w:r w:rsidRPr="000643E2">
        <w:t>string_value</w:t>
      </w:r>
    </w:p>
    <w:p w14:paraId="4882C741" w14:textId="77777777" w:rsidR="007D518C" w:rsidRPr="000643E2" w:rsidRDefault="007D518C" w:rsidP="007D518C">
      <w:r w:rsidRPr="000643E2">
        <w:t>Un valor de cadena cuya longitud y tipo dependen de la entrada.</w:t>
      </w:r>
    </w:p>
    <w:p w14:paraId="5C22EDC4" w14:textId="77777777" w:rsidR="007D518C" w:rsidRPr="000643E2" w:rsidRDefault="007D518C" w:rsidP="007D518C"/>
    <w:p w14:paraId="43085A49" w14:textId="77777777" w:rsidR="007D518C" w:rsidRPr="000643E2" w:rsidRDefault="007D518C" w:rsidP="007D518C">
      <w:r w:rsidRPr="000643E2">
        <w:t>Observaciones</w:t>
      </w:r>
    </w:p>
    <w:p w14:paraId="327C7371" w14:textId="77777777" w:rsidR="007D518C" w:rsidRPr="000643E2" w:rsidRDefault="007D518C" w:rsidP="007D518C">
      <w:r w:rsidRPr="000643E2">
        <w:lastRenderedPageBreak/>
        <w:t>CONCAT toma un número variable de argumentos de cadena y los concatena (o combina) en una sola cadena. Necesita un mínimo de dos valores de entrada; de lo contrario, se produce un error en CONCAT. CONCAT convierte implícitamente todos los argumentos en tipos de cadena antes de la concatenación. CONCAT convierte implícitamente los valores NULL en cadenas vacías. Si CONCAT recibe argumentos en los que todos los valores son NULL, devolverá una cadena vacía de tipo varchar(1). La conversión implícita de cadenas sigue las reglas existentes para las conversiones de tipos de datos. Para obtener más información sobre las conversiones de tipo de datos, consulte CAST y CONVERT (Transact-SQL).</w:t>
      </w:r>
    </w:p>
    <w:p w14:paraId="6B65967B" w14:textId="77777777" w:rsidR="007D518C" w:rsidRPr="000643E2" w:rsidRDefault="007D518C" w:rsidP="007D518C"/>
    <w:p w14:paraId="3E802625" w14:textId="334AE41F" w:rsidR="009B7CE6" w:rsidRPr="000643E2" w:rsidRDefault="007D518C" w:rsidP="007D518C">
      <w:r w:rsidRPr="000643E2">
        <w:t>El tipo devuelto depende del tipo de los argumentos. En esta tabla se muestra la asignación:</w:t>
      </w:r>
    </w:p>
    <w:p w14:paraId="74A5EFCA" w14:textId="77777777" w:rsidR="000643E2" w:rsidRPr="000643E2" w:rsidRDefault="000643E2" w:rsidP="000643E2">
      <w:pPr>
        <w:rPr>
          <w:b/>
          <w:bCs/>
        </w:rPr>
      </w:pPr>
      <w:r w:rsidRPr="000643E2">
        <w:rPr>
          <w:b/>
          <w:bCs/>
        </w:rPr>
        <w:t>Argumentos</w:t>
      </w:r>
    </w:p>
    <w:p w14:paraId="1CECFF7D" w14:textId="77777777" w:rsidR="000643E2" w:rsidRPr="000643E2" w:rsidRDefault="000643E2" w:rsidP="000643E2">
      <w:r w:rsidRPr="000643E2">
        <w:rPr>
          <w:i/>
          <w:iCs/>
        </w:rPr>
        <w:t>string_value</w:t>
      </w:r>
      <w:r w:rsidRPr="000643E2">
        <w:br/>
        <w:t>Valor de cadena que se va a concatenar con los demás valores. La función CONCAT requiere al menos dos argumentos </w:t>
      </w:r>
      <w:r w:rsidRPr="000643E2">
        <w:rPr>
          <w:i/>
          <w:iCs/>
        </w:rPr>
        <w:t>valor_cadena</w:t>
      </w:r>
      <w:r w:rsidRPr="000643E2">
        <w:t> y no más de 254 argumentos </w:t>
      </w:r>
      <w:r w:rsidRPr="000643E2">
        <w:rPr>
          <w:i/>
          <w:iCs/>
        </w:rPr>
        <w:t>valor_cadena</w:t>
      </w:r>
      <w:r w:rsidRPr="000643E2">
        <w:t>.</w:t>
      </w:r>
    </w:p>
    <w:p w14:paraId="4B120F7D" w14:textId="77777777" w:rsidR="000643E2" w:rsidRPr="000643E2" w:rsidRDefault="000643E2" w:rsidP="000643E2">
      <w:pPr>
        <w:rPr>
          <w:b/>
          <w:bCs/>
        </w:rPr>
      </w:pPr>
      <w:r w:rsidRPr="000643E2">
        <w:rPr>
          <w:b/>
          <w:bCs/>
        </w:rPr>
        <w:t>Tipos de valores devueltos</w:t>
      </w:r>
    </w:p>
    <w:p w14:paraId="0EE90747" w14:textId="77777777" w:rsidR="000643E2" w:rsidRPr="000643E2" w:rsidRDefault="000643E2" w:rsidP="000643E2">
      <w:r w:rsidRPr="000643E2">
        <w:rPr>
          <w:i/>
          <w:iCs/>
        </w:rPr>
        <w:t>string_value</w:t>
      </w:r>
      <w:r w:rsidRPr="000643E2">
        <w:br/>
        <w:t>Un valor de cadena cuya longitud y tipo dependen de la entrada.</w:t>
      </w:r>
    </w:p>
    <w:p w14:paraId="1CC8F29B" w14:textId="77777777" w:rsidR="000643E2" w:rsidRPr="000643E2" w:rsidRDefault="000643E2" w:rsidP="000643E2">
      <w:pPr>
        <w:rPr>
          <w:b/>
          <w:bCs/>
        </w:rPr>
      </w:pPr>
      <w:r w:rsidRPr="000643E2">
        <w:rPr>
          <w:b/>
          <w:bCs/>
        </w:rPr>
        <w:t>Observaciones</w:t>
      </w:r>
    </w:p>
    <w:p w14:paraId="640FE68B" w14:textId="77777777" w:rsidR="000643E2" w:rsidRPr="000643E2" w:rsidRDefault="000643E2" w:rsidP="000643E2">
      <w:r w:rsidRPr="000643E2">
        <w:t>CONCAT toma un número variable de argumentos de cadena y los concatena (o combina) en una sola cadena. Necesita un mínimo de dos valores de entrada; de lo contrario, se produce un error en CONCAT. CONCAT convierte implícitamente todos los argumentos en tipos de cadena antes de la concatenación. CONCAT convierte implícitamente los valores NULL en cadenas vacías. Si CONCAT recibe argumentos en los que todos los valores son </w:t>
      </w:r>
      <w:r w:rsidRPr="000643E2">
        <w:rPr>
          <w:b/>
          <w:bCs/>
        </w:rPr>
        <w:t>NULL</w:t>
      </w:r>
      <w:r w:rsidRPr="000643E2">
        <w:t>, devolverá una cadena vacía de tipo </w:t>
      </w:r>
      <w:r w:rsidRPr="000643E2">
        <w:rPr>
          <w:b/>
          <w:bCs/>
        </w:rPr>
        <w:t>varchar</w:t>
      </w:r>
      <w:r w:rsidRPr="000643E2">
        <w:t xml:space="preserve">(1). La conversión implícita de cadenas sigue las reglas existentes para </w:t>
      </w:r>
      <w:r w:rsidRPr="000643E2">
        <w:lastRenderedPageBreak/>
        <w:t>las conversiones de tipos de datos. Para obtener más información sobre las conversiones de tipo de datos, consulte </w:t>
      </w:r>
      <w:hyperlink r:id="rId33" w:history="1">
        <w:r w:rsidRPr="000643E2">
          <w:rPr>
            <w:rStyle w:val="Hipervnculo"/>
          </w:rPr>
          <w:t>CAST y CONVERT (Transact-SQL)</w:t>
        </w:r>
      </w:hyperlink>
      <w:r w:rsidRPr="000643E2">
        <w:t>.</w:t>
      </w:r>
    </w:p>
    <w:p w14:paraId="510C5237" w14:textId="77777777" w:rsidR="000643E2" w:rsidRPr="000643E2" w:rsidRDefault="000643E2" w:rsidP="000643E2">
      <w:r w:rsidRPr="000643E2">
        <w:t>El tipo devuelto depende del tipo de los argumentos. En esta tabla se muestra la asignación:</w:t>
      </w:r>
    </w:p>
    <w:p w14:paraId="0BA3612F" w14:textId="77777777" w:rsidR="007D518C" w:rsidRDefault="007D518C" w:rsidP="007D518C"/>
    <w:p w14:paraId="33422CAE" w14:textId="77777777" w:rsidR="000643E2" w:rsidRDefault="000643E2" w:rsidP="000643E2">
      <w:r>
        <w:t>Cuando CONCAT recibe argumentos de entrada nvarchar de longitud &lt;= 4000 caracteres, o bien argumentos de entrada varchar de longitud &lt;= 8000 caracteres, las conversiones implícitas pueden afectar a la longitud del resultado. Otros tipos de datos tienen otras longitudes cuando se convierten implícitamente a cadenas. Por ejemplo, un tipo int (14) tiene una longitud de cadena de 12, mientras que un tipo float tiene una longitud de 32. Por tanto, una concatenación de dos enteros devuelve un resultado con una longitud de no menos de 24.</w:t>
      </w:r>
    </w:p>
    <w:p w14:paraId="0CB8E289" w14:textId="77777777" w:rsidR="000643E2" w:rsidRDefault="000643E2" w:rsidP="000643E2"/>
    <w:p w14:paraId="2BD754A6" w14:textId="77777777" w:rsidR="000643E2" w:rsidRDefault="000643E2" w:rsidP="000643E2">
      <w:r>
        <w:t>Si ninguno de los argumentos de entrada tiene un tipo de objeto grande (LOB) admitido, el tipo devuelto se trunca a una longitud de 8 000 caracteres, independientemente del tipo de valor devuelto. Este truncamiento ahorra espacio y admite la eficacia de la generación de planes.</w:t>
      </w:r>
    </w:p>
    <w:p w14:paraId="7ED72497" w14:textId="77777777" w:rsidR="000643E2" w:rsidRDefault="000643E2" w:rsidP="000643E2"/>
    <w:p w14:paraId="1EA3AF37" w14:textId="77777777" w:rsidR="000643E2" w:rsidRDefault="000643E2" w:rsidP="000643E2">
      <w:r>
        <w:t>La función CONCAT se puede ejecutar de forma remota en un servidor vinculado de la versión SQL Server 2012 (11.x) o versiones posteriores. Para servidores vinculados anteriores, la operación de CONCAT se realizará localmente, después de que el servidor vinculado devuelva los valores no concatenados.</w:t>
      </w:r>
    </w:p>
    <w:p w14:paraId="08859C4A" w14:textId="77777777" w:rsidR="000643E2" w:rsidRDefault="000643E2" w:rsidP="000643E2"/>
    <w:p w14:paraId="08C9650E" w14:textId="77777777" w:rsidR="000643E2" w:rsidRDefault="000643E2" w:rsidP="000643E2">
      <w:r>
        <w:t>Ejemplos</w:t>
      </w:r>
    </w:p>
    <w:p w14:paraId="4D836A54" w14:textId="3C4F7B1E" w:rsidR="000643E2" w:rsidRDefault="000643E2" w:rsidP="000643E2">
      <w:pPr>
        <w:pStyle w:val="Prrafodelista"/>
        <w:numPr>
          <w:ilvl w:val="0"/>
          <w:numId w:val="3"/>
        </w:numPr>
      </w:pPr>
      <w:r>
        <w:t>Usar CONCAT</w:t>
      </w:r>
    </w:p>
    <w:p w14:paraId="3EAADF90" w14:textId="5FEE8A3F" w:rsidR="000643E2" w:rsidRDefault="000643E2" w:rsidP="000643E2">
      <w:pPr>
        <w:rPr>
          <w:lang w:val="en-US"/>
        </w:rPr>
      </w:pPr>
      <w:r w:rsidRPr="000643E2">
        <w:rPr>
          <w:lang w:val="en-US"/>
        </w:rPr>
        <w:t>SELECT CONCAT ( 'Happy ', 'Birthday ', 11, '/', '25' ) AS Result;</w:t>
      </w:r>
    </w:p>
    <w:p w14:paraId="591E43A9" w14:textId="77777777" w:rsidR="00EC4247" w:rsidRDefault="00EC4247" w:rsidP="000643E2">
      <w:pPr>
        <w:rPr>
          <w:lang w:val="en-US"/>
        </w:rPr>
      </w:pPr>
    </w:p>
    <w:p w14:paraId="276F55F7" w14:textId="5D54CB8A" w:rsidR="000643E2" w:rsidRDefault="00EC4247" w:rsidP="000643E2">
      <w:r w:rsidRPr="00EC4247">
        <w:t>El conjunto de resultados es el siguiente:</w:t>
      </w:r>
    </w:p>
    <w:p w14:paraId="6995A8B4" w14:textId="77777777" w:rsidR="00EC4247" w:rsidRPr="00EC4247" w:rsidRDefault="00EC4247" w:rsidP="00EC4247">
      <w:pPr>
        <w:rPr>
          <w:lang w:val="en-US"/>
        </w:rPr>
      </w:pPr>
      <w:r w:rsidRPr="00EC4247">
        <w:rPr>
          <w:lang w:val="en-US"/>
        </w:rPr>
        <w:lastRenderedPageBreak/>
        <w:t xml:space="preserve">Result  </w:t>
      </w:r>
    </w:p>
    <w:p w14:paraId="2D75DDB4" w14:textId="77777777" w:rsidR="00EC4247" w:rsidRPr="00EC4247" w:rsidRDefault="00EC4247" w:rsidP="00EC4247">
      <w:pPr>
        <w:rPr>
          <w:lang w:val="en-US"/>
        </w:rPr>
      </w:pPr>
      <w:r w:rsidRPr="00EC4247">
        <w:rPr>
          <w:lang w:val="en-US"/>
        </w:rPr>
        <w:t xml:space="preserve">-------------------------  </w:t>
      </w:r>
    </w:p>
    <w:p w14:paraId="1DC713D7" w14:textId="77777777" w:rsidR="00EC4247" w:rsidRPr="00EC4247" w:rsidRDefault="00EC4247" w:rsidP="00EC4247">
      <w:pPr>
        <w:rPr>
          <w:lang w:val="en-US"/>
        </w:rPr>
      </w:pPr>
      <w:r w:rsidRPr="00EC4247">
        <w:rPr>
          <w:lang w:val="en-US"/>
        </w:rPr>
        <w:t xml:space="preserve">Happy Birthday 11/25  </w:t>
      </w:r>
    </w:p>
    <w:p w14:paraId="7950E396" w14:textId="77777777" w:rsidR="00EC4247" w:rsidRPr="00EC4247" w:rsidRDefault="00EC4247" w:rsidP="00EC4247">
      <w:pPr>
        <w:rPr>
          <w:lang w:val="en-US"/>
        </w:rPr>
      </w:pPr>
      <w:r w:rsidRPr="00EC4247">
        <w:rPr>
          <w:lang w:val="en-US"/>
        </w:rPr>
        <w:t xml:space="preserve">  </w:t>
      </w:r>
    </w:p>
    <w:p w14:paraId="723D280D" w14:textId="2F37F272" w:rsidR="00EC4247" w:rsidRPr="00EC4247" w:rsidRDefault="00EC4247" w:rsidP="00EC4247">
      <w:pPr>
        <w:rPr>
          <w:lang w:val="en-US"/>
        </w:rPr>
      </w:pPr>
      <w:r w:rsidRPr="00EC4247">
        <w:rPr>
          <w:lang w:val="en-US"/>
        </w:rPr>
        <w:t>(1 row(s) affected)</w:t>
      </w:r>
    </w:p>
    <w:p w14:paraId="408EA962" w14:textId="77777777" w:rsidR="00EC4247" w:rsidRPr="00EC4247" w:rsidRDefault="00EC4247" w:rsidP="00EC4247">
      <w:pPr>
        <w:rPr>
          <w:lang w:val="en-US"/>
        </w:rPr>
      </w:pPr>
    </w:p>
    <w:p w14:paraId="21CF52A9" w14:textId="1D0FFB8E" w:rsidR="00EC4247" w:rsidRDefault="00651C83" w:rsidP="00651C83">
      <w:pPr>
        <w:pStyle w:val="Prrafodelista"/>
        <w:numPr>
          <w:ilvl w:val="0"/>
          <w:numId w:val="3"/>
        </w:numPr>
      </w:pPr>
      <w:r w:rsidRPr="00651C83">
        <w:t>Usar CONCAT con valores NULL</w:t>
      </w:r>
    </w:p>
    <w:p w14:paraId="33CFE101" w14:textId="77777777" w:rsidR="00651C83" w:rsidRDefault="00651C83" w:rsidP="000D3754">
      <w:pPr>
        <w:pStyle w:val="Prrafodelista"/>
        <w:ind w:left="0"/>
      </w:pPr>
      <w:r>
        <w:t xml:space="preserve">CREATE TABLE #temp (  </w:t>
      </w:r>
    </w:p>
    <w:p w14:paraId="48F7B629" w14:textId="77777777" w:rsidR="00651C83" w:rsidRPr="00651C83" w:rsidRDefault="00651C83" w:rsidP="000D3754">
      <w:pPr>
        <w:pStyle w:val="Prrafodelista"/>
        <w:ind w:left="0"/>
        <w:rPr>
          <w:lang w:val="en-US"/>
        </w:rPr>
      </w:pPr>
      <w:r w:rsidRPr="00651C83">
        <w:rPr>
          <w:lang w:val="en-US"/>
        </w:rPr>
        <w:t xml:space="preserve">    emp_name NVARCHAR(200) NOT NULL,  </w:t>
      </w:r>
    </w:p>
    <w:p w14:paraId="621411B8" w14:textId="77777777" w:rsidR="00651C83" w:rsidRPr="00651C83" w:rsidRDefault="00651C83" w:rsidP="000D3754">
      <w:pPr>
        <w:pStyle w:val="Prrafodelista"/>
        <w:ind w:left="0"/>
        <w:rPr>
          <w:lang w:val="en-US"/>
        </w:rPr>
      </w:pPr>
      <w:r w:rsidRPr="00651C83">
        <w:rPr>
          <w:lang w:val="en-US"/>
        </w:rPr>
        <w:t xml:space="preserve">    emp_middlename NVARCHAR(200) NULL,  </w:t>
      </w:r>
    </w:p>
    <w:p w14:paraId="36F89CFB" w14:textId="77777777" w:rsidR="00651C83" w:rsidRPr="00651C83" w:rsidRDefault="00651C83" w:rsidP="000D3754">
      <w:pPr>
        <w:pStyle w:val="Prrafodelista"/>
        <w:ind w:left="0"/>
        <w:rPr>
          <w:lang w:val="en-US"/>
        </w:rPr>
      </w:pPr>
      <w:r w:rsidRPr="00651C83">
        <w:rPr>
          <w:lang w:val="en-US"/>
        </w:rPr>
        <w:t xml:space="preserve">    emp_lastname NVARCHAR(200) NOT NULL  </w:t>
      </w:r>
    </w:p>
    <w:p w14:paraId="7AAB1A8D" w14:textId="77777777" w:rsidR="00651C83" w:rsidRPr="00651C83" w:rsidRDefault="00651C83" w:rsidP="000D3754">
      <w:pPr>
        <w:pStyle w:val="Prrafodelista"/>
        <w:ind w:left="0"/>
        <w:rPr>
          <w:lang w:val="en-US"/>
        </w:rPr>
      </w:pPr>
      <w:r w:rsidRPr="00651C83">
        <w:rPr>
          <w:lang w:val="en-US"/>
        </w:rPr>
        <w:t xml:space="preserve">);  </w:t>
      </w:r>
    </w:p>
    <w:p w14:paraId="11269D78" w14:textId="77777777" w:rsidR="00651C83" w:rsidRPr="00651C83" w:rsidRDefault="00651C83" w:rsidP="000D3754">
      <w:pPr>
        <w:pStyle w:val="Prrafodelista"/>
        <w:ind w:left="0"/>
        <w:rPr>
          <w:lang w:val="en-US"/>
        </w:rPr>
      </w:pPr>
      <w:r w:rsidRPr="00651C83">
        <w:rPr>
          <w:lang w:val="en-US"/>
        </w:rPr>
        <w:t xml:space="preserve">INSERT INTO #temp VALUES( 'Name', NULL, 'Lastname' );  </w:t>
      </w:r>
    </w:p>
    <w:p w14:paraId="1173BD05" w14:textId="77777777" w:rsidR="00651C83" w:rsidRPr="00651C83" w:rsidRDefault="00651C83" w:rsidP="000D3754">
      <w:pPr>
        <w:pStyle w:val="Prrafodelista"/>
        <w:ind w:left="0"/>
        <w:rPr>
          <w:lang w:val="en-US"/>
        </w:rPr>
      </w:pPr>
      <w:r w:rsidRPr="00651C83">
        <w:rPr>
          <w:lang w:val="en-US"/>
        </w:rPr>
        <w:t xml:space="preserve">SELECT CONCAT( emp_name, emp_middlename, emp_lastname ) AS Result  </w:t>
      </w:r>
    </w:p>
    <w:p w14:paraId="7A90B8D7" w14:textId="202713AD" w:rsidR="00651C83" w:rsidRDefault="00651C83" w:rsidP="000D3754">
      <w:pPr>
        <w:pStyle w:val="Prrafodelista"/>
        <w:ind w:left="0"/>
      </w:pPr>
      <w:r>
        <w:t>FROM #temp;</w:t>
      </w:r>
    </w:p>
    <w:p w14:paraId="1DC1FEB7" w14:textId="77777777" w:rsidR="00651C83" w:rsidRDefault="00651C83" w:rsidP="00651C83">
      <w:pPr>
        <w:pStyle w:val="Prrafodelista"/>
        <w:ind w:left="0"/>
      </w:pPr>
    </w:p>
    <w:p w14:paraId="0993675F" w14:textId="50ABD257" w:rsidR="00651C83" w:rsidRDefault="00890B22" w:rsidP="00651C83">
      <w:pPr>
        <w:pStyle w:val="Prrafodelista"/>
        <w:ind w:left="0"/>
      </w:pPr>
      <w:r w:rsidRPr="00890B22">
        <w:t>El conjunto de resultados es el siguiente:</w:t>
      </w:r>
    </w:p>
    <w:p w14:paraId="2A5FDDA1" w14:textId="77777777" w:rsidR="00890B22" w:rsidRDefault="00890B22" w:rsidP="00651C83">
      <w:pPr>
        <w:pStyle w:val="Prrafodelista"/>
        <w:ind w:left="0"/>
      </w:pPr>
    </w:p>
    <w:p w14:paraId="3FFCCD42" w14:textId="77777777" w:rsidR="000D3754" w:rsidRPr="000D3754" w:rsidRDefault="000D3754" w:rsidP="000D3754">
      <w:pPr>
        <w:pStyle w:val="Prrafodelista"/>
        <w:ind w:left="0"/>
        <w:rPr>
          <w:lang w:val="en-US"/>
        </w:rPr>
      </w:pPr>
      <w:r w:rsidRPr="000D3754">
        <w:rPr>
          <w:lang w:val="en-US"/>
        </w:rPr>
        <w:t xml:space="preserve">Result  </w:t>
      </w:r>
    </w:p>
    <w:p w14:paraId="605B2E6C" w14:textId="77777777" w:rsidR="000D3754" w:rsidRPr="000D3754" w:rsidRDefault="000D3754" w:rsidP="000D3754">
      <w:pPr>
        <w:pStyle w:val="Prrafodelista"/>
        <w:ind w:left="0"/>
        <w:rPr>
          <w:lang w:val="en-US"/>
        </w:rPr>
      </w:pPr>
      <w:r w:rsidRPr="000D3754">
        <w:rPr>
          <w:lang w:val="en-US"/>
        </w:rPr>
        <w:t xml:space="preserve">------------------  </w:t>
      </w:r>
    </w:p>
    <w:p w14:paraId="2510D016" w14:textId="77777777" w:rsidR="000D3754" w:rsidRPr="000D3754" w:rsidRDefault="000D3754" w:rsidP="000D3754">
      <w:pPr>
        <w:pStyle w:val="Prrafodelista"/>
        <w:ind w:left="0"/>
        <w:rPr>
          <w:lang w:val="en-US"/>
        </w:rPr>
      </w:pPr>
      <w:r w:rsidRPr="000D3754">
        <w:rPr>
          <w:lang w:val="en-US"/>
        </w:rPr>
        <w:t xml:space="preserve">NameLastname  </w:t>
      </w:r>
    </w:p>
    <w:p w14:paraId="110B9038" w14:textId="77777777" w:rsidR="000D3754" w:rsidRPr="000D3754" w:rsidRDefault="000D3754" w:rsidP="000D3754">
      <w:pPr>
        <w:pStyle w:val="Prrafodelista"/>
        <w:rPr>
          <w:lang w:val="en-US"/>
        </w:rPr>
      </w:pPr>
      <w:r w:rsidRPr="000D3754">
        <w:rPr>
          <w:lang w:val="en-US"/>
        </w:rPr>
        <w:t xml:space="preserve">  </w:t>
      </w:r>
    </w:p>
    <w:p w14:paraId="62C422AD" w14:textId="03A87EFA" w:rsidR="00890B22" w:rsidRDefault="000D3754" w:rsidP="000D3754">
      <w:pPr>
        <w:pStyle w:val="Prrafodelista"/>
        <w:ind w:left="0"/>
        <w:rPr>
          <w:lang w:val="en-US"/>
        </w:rPr>
      </w:pPr>
      <w:r w:rsidRPr="000D3754">
        <w:rPr>
          <w:lang w:val="en-US"/>
        </w:rPr>
        <w:t>(1 row(s) affected)</w:t>
      </w:r>
    </w:p>
    <w:p w14:paraId="67ACD615" w14:textId="77777777" w:rsidR="000D3754" w:rsidRPr="000D3754" w:rsidRDefault="000D3754" w:rsidP="000D3754">
      <w:pPr>
        <w:pStyle w:val="Prrafodelista"/>
        <w:ind w:left="0"/>
        <w:rPr>
          <w:lang w:val="en-US"/>
        </w:rPr>
      </w:pPr>
    </w:p>
    <w:p w14:paraId="487A7D81" w14:textId="77777777" w:rsidR="00EC4247" w:rsidRPr="000D3754" w:rsidRDefault="00EC4247" w:rsidP="000643E2">
      <w:pPr>
        <w:rPr>
          <w:lang w:val="en-US"/>
        </w:rPr>
      </w:pPr>
    </w:p>
    <w:p w14:paraId="57FF635D" w14:textId="77777777" w:rsidR="00284192" w:rsidRPr="000D3754" w:rsidRDefault="00284192" w:rsidP="00284192">
      <w:pPr>
        <w:rPr>
          <w:lang w:val="en-US"/>
        </w:rPr>
      </w:pPr>
    </w:p>
    <w:p w14:paraId="3A5E8B39" w14:textId="77777777" w:rsidR="00284192" w:rsidRPr="000D3754" w:rsidRDefault="00284192" w:rsidP="00284192">
      <w:pPr>
        <w:rPr>
          <w:lang w:val="en-US"/>
        </w:rPr>
      </w:pPr>
    </w:p>
    <w:p w14:paraId="6FB71830" w14:textId="7D998F33" w:rsidR="00EB41F3" w:rsidRPr="00BC67AB" w:rsidRDefault="00EB41F3" w:rsidP="00DD3E67">
      <w:pPr>
        <w:pStyle w:val="Ttulo2"/>
      </w:pPr>
      <w:bookmarkStart w:id="48" w:name="_Toc142830276"/>
      <w:r w:rsidRPr="00BC67AB">
        <w:lastRenderedPageBreak/>
        <w:t>Funciones de Fecha</w:t>
      </w:r>
      <w:bookmarkEnd w:id="48"/>
      <w:r w:rsidRPr="00BC67AB">
        <w:t xml:space="preserve"> </w:t>
      </w:r>
    </w:p>
    <w:p w14:paraId="5E27D615" w14:textId="718B0707" w:rsidR="00EB41F3" w:rsidRPr="00002A04" w:rsidRDefault="00EB41F3" w:rsidP="00DD3E67">
      <w:pPr>
        <w:pStyle w:val="Ttulo3"/>
        <w:rPr>
          <w:lang w:val="en-US"/>
        </w:rPr>
      </w:pPr>
      <w:bookmarkStart w:id="49" w:name="_Toc142830277"/>
      <w:r w:rsidRPr="00002A04">
        <w:rPr>
          <w:lang w:val="en-US"/>
        </w:rPr>
        <w:t>DATEADD</w:t>
      </w:r>
      <w:bookmarkEnd w:id="49"/>
      <w:r w:rsidRPr="00002A04">
        <w:rPr>
          <w:lang w:val="en-US"/>
        </w:rPr>
        <w:t xml:space="preserve"> </w:t>
      </w:r>
    </w:p>
    <w:p w14:paraId="4FE8C4E0" w14:textId="77777777" w:rsidR="002D1AF7" w:rsidRPr="000260E3" w:rsidRDefault="002D1AF7" w:rsidP="002D1AF7">
      <w:r w:rsidRPr="000260E3">
        <w:t>Esta función agrega un elemento number (un entero con signo) a un elemento datepart de un elemento date de entrada y devuelve un valor de fecha y hora modificado. Por ejemplo, puede usar esta función para buscar la fecha que es 7000 minutos a partir de hoy: number = 7000, datepart = minute, date = today.</w:t>
      </w:r>
    </w:p>
    <w:p w14:paraId="2FD5A9EE" w14:textId="77777777" w:rsidR="002D1AF7" w:rsidRPr="000260E3" w:rsidRDefault="002D1AF7" w:rsidP="002D1AF7"/>
    <w:p w14:paraId="124240A1" w14:textId="2853F1EE" w:rsidR="00284192" w:rsidRPr="000260E3" w:rsidRDefault="002D1AF7" w:rsidP="002D1AF7">
      <w:r w:rsidRPr="000260E3">
        <w:t xml:space="preserve">Para obtener una introducción sobre todos los tipos de datos y funciones de fecha y hora de Transact-SQL, vea Tipos de datos y </w:t>
      </w:r>
      <w:hyperlink r:id="rId34" w:history="1">
        <w:r w:rsidRPr="000260E3">
          <w:rPr>
            <w:rStyle w:val="Hipervnculo"/>
          </w:rPr>
          <w:t>funciones de fecha y hora</w:t>
        </w:r>
      </w:hyperlink>
      <w:r w:rsidRPr="000260E3">
        <w:t xml:space="preserve"> (Transact-SQL).</w:t>
      </w:r>
    </w:p>
    <w:p w14:paraId="6D626553" w14:textId="77777777" w:rsidR="00284192" w:rsidRDefault="00284192" w:rsidP="00284192"/>
    <w:p w14:paraId="51F5B978" w14:textId="66BFDDD3" w:rsidR="000260E3" w:rsidRDefault="000260E3" w:rsidP="00284192">
      <w:r w:rsidRPr="000260E3">
        <w:t>Sintaxis</w:t>
      </w:r>
    </w:p>
    <w:p w14:paraId="4C58E426" w14:textId="4546E996" w:rsidR="000260E3" w:rsidRDefault="000260E3" w:rsidP="00284192">
      <w:r w:rsidRPr="000260E3">
        <w:t>DATEADD (datepart , number , date )</w:t>
      </w:r>
    </w:p>
    <w:p w14:paraId="4B38A221" w14:textId="77777777" w:rsidR="000260E3" w:rsidRDefault="000260E3" w:rsidP="00284192"/>
    <w:p w14:paraId="1A194E83" w14:textId="77777777" w:rsidR="000164D2" w:rsidRDefault="000164D2" w:rsidP="000164D2"/>
    <w:p w14:paraId="57E5C01F" w14:textId="77777777" w:rsidR="000164D2" w:rsidRDefault="000164D2" w:rsidP="000164D2">
      <w:r>
        <w:t>Argumentos</w:t>
      </w:r>
    </w:p>
    <w:p w14:paraId="24083882" w14:textId="77777777" w:rsidR="000164D2" w:rsidRDefault="000164D2" w:rsidP="000164D2">
      <w:r>
        <w:t>datepart</w:t>
      </w:r>
    </w:p>
    <w:p w14:paraId="6A6CA57F" w14:textId="77777777" w:rsidR="000164D2" w:rsidRDefault="000164D2" w:rsidP="000164D2">
      <w:r>
        <w:t>La parte de la fecha a la que DATEADD agrega un númeroentero. En esta tabla se enumeran todos los argumentos válidos de datepart.</w:t>
      </w:r>
    </w:p>
    <w:p w14:paraId="6515E3E8" w14:textId="77777777" w:rsidR="000164D2" w:rsidRDefault="000164D2" w:rsidP="000164D2"/>
    <w:p w14:paraId="13D53544" w14:textId="77777777" w:rsidR="000164D2" w:rsidRDefault="000164D2" w:rsidP="000164D2">
      <w:r>
        <w:t xml:space="preserve"> Nota</w:t>
      </w:r>
    </w:p>
    <w:p w14:paraId="75694073" w14:textId="77777777" w:rsidR="000164D2" w:rsidRDefault="000164D2" w:rsidP="000164D2"/>
    <w:p w14:paraId="50B9F47D" w14:textId="61DA784E" w:rsidR="000260E3" w:rsidRDefault="000164D2" w:rsidP="000164D2">
      <w:r>
        <w:t>DATEADD no acepta los equivalentes de variables definidas por el usuario para los argumentos datepart.</w:t>
      </w:r>
    </w:p>
    <w:p w14:paraId="72069117" w14:textId="77777777" w:rsidR="000164D2" w:rsidRDefault="000164D2" w:rsidP="000164D2"/>
    <w:tbl>
      <w:tblPr>
        <w:tblStyle w:val="Tablaconcuadrculaclara"/>
        <w:tblW w:w="9225" w:type="dxa"/>
        <w:tblLook w:val="04A0" w:firstRow="1" w:lastRow="0" w:firstColumn="1" w:lastColumn="0" w:noHBand="0" w:noVBand="1"/>
      </w:tblPr>
      <w:tblGrid>
        <w:gridCol w:w="4590"/>
        <w:gridCol w:w="4635"/>
      </w:tblGrid>
      <w:tr w:rsidR="003676EC" w:rsidRPr="003676EC" w14:paraId="34A092C4" w14:textId="77777777" w:rsidTr="003676EC">
        <w:tc>
          <w:tcPr>
            <w:tcW w:w="0" w:type="auto"/>
            <w:hideMark/>
          </w:tcPr>
          <w:p w14:paraId="4576A78B" w14:textId="77777777" w:rsidR="003676EC" w:rsidRPr="003676EC" w:rsidRDefault="003676EC" w:rsidP="003676EC">
            <w:pPr>
              <w:rPr>
                <w:b/>
                <w:bCs/>
              </w:rPr>
            </w:pPr>
            <w:r w:rsidRPr="003676EC">
              <w:rPr>
                <w:b/>
                <w:bCs/>
                <w:i/>
                <w:iCs/>
              </w:rPr>
              <w:t>datepart</w:t>
            </w:r>
          </w:p>
        </w:tc>
        <w:tc>
          <w:tcPr>
            <w:tcW w:w="0" w:type="auto"/>
            <w:hideMark/>
          </w:tcPr>
          <w:p w14:paraId="740666BF" w14:textId="77777777" w:rsidR="003676EC" w:rsidRPr="003676EC" w:rsidRDefault="003676EC" w:rsidP="003676EC">
            <w:pPr>
              <w:rPr>
                <w:b/>
                <w:bCs/>
              </w:rPr>
            </w:pPr>
            <w:r w:rsidRPr="003676EC">
              <w:rPr>
                <w:b/>
                <w:bCs/>
              </w:rPr>
              <w:t>Abreviaturas</w:t>
            </w:r>
          </w:p>
        </w:tc>
      </w:tr>
      <w:tr w:rsidR="003676EC" w:rsidRPr="003676EC" w14:paraId="5DF1D8D9" w14:textId="77777777" w:rsidTr="003676EC">
        <w:tc>
          <w:tcPr>
            <w:tcW w:w="0" w:type="auto"/>
            <w:hideMark/>
          </w:tcPr>
          <w:p w14:paraId="0F2B39E7" w14:textId="77777777" w:rsidR="003676EC" w:rsidRPr="003676EC" w:rsidRDefault="003676EC" w:rsidP="003676EC">
            <w:r w:rsidRPr="003676EC">
              <w:rPr>
                <w:b/>
                <w:bCs/>
              </w:rPr>
              <w:t>year</w:t>
            </w:r>
          </w:p>
        </w:tc>
        <w:tc>
          <w:tcPr>
            <w:tcW w:w="0" w:type="auto"/>
            <w:hideMark/>
          </w:tcPr>
          <w:p w14:paraId="08591E73" w14:textId="77777777" w:rsidR="003676EC" w:rsidRPr="003676EC" w:rsidRDefault="003676EC" w:rsidP="003676EC">
            <w:r w:rsidRPr="003676EC">
              <w:rPr>
                <w:b/>
                <w:bCs/>
              </w:rPr>
              <w:t>yy</w:t>
            </w:r>
            <w:r w:rsidRPr="003676EC">
              <w:t>, </w:t>
            </w:r>
            <w:r w:rsidRPr="003676EC">
              <w:rPr>
                <w:b/>
                <w:bCs/>
              </w:rPr>
              <w:t>yyyy</w:t>
            </w:r>
          </w:p>
        </w:tc>
      </w:tr>
      <w:tr w:rsidR="003676EC" w:rsidRPr="003676EC" w14:paraId="0963379B" w14:textId="77777777" w:rsidTr="003676EC">
        <w:tc>
          <w:tcPr>
            <w:tcW w:w="0" w:type="auto"/>
            <w:hideMark/>
          </w:tcPr>
          <w:p w14:paraId="2218EA14" w14:textId="77777777" w:rsidR="003676EC" w:rsidRPr="003676EC" w:rsidRDefault="003676EC" w:rsidP="003676EC">
            <w:r w:rsidRPr="003676EC">
              <w:rPr>
                <w:b/>
                <w:bCs/>
              </w:rPr>
              <w:lastRenderedPageBreak/>
              <w:t>quarter</w:t>
            </w:r>
          </w:p>
        </w:tc>
        <w:tc>
          <w:tcPr>
            <w:tcW w:w="0" w:type="auto"/>
            <w:hideMark/>
          </w:tcPr>
          <w:p w14:paraId="30D8D4A9" w14:textId="77777777" w:rsidR="003676EC" w:rsidRPr="003676EC" w:rsidRDefault="003676EC" w:rsidP="003676EC">
            <w:r w:rsidRPr="003676EC">
              <w:rPr>
                <w:b/>
                <w:bCs/>
              </w:rPr>
              <w:t>qq</w:t>
            </w:r>
            <w:r w:rsidRPr="003676EC">
              <w:t>, </w:t>
            </w:r>
            <w:r w:rsidRPr="003676EC">
              <w:rPr>
                <w:b/>
                <w:bCs/>
              </w:rPr>
              <w:t>q</w:t>
            </w:r>
          </w:p>
        </w:tc>
      </w:tr>
      <w:tr w:rsidR="003676EC" w:rsidRPr="003676EC" w14:paraId="005EB303" w14:textId="77777777" w:rsidTr="003676EC">
        <w:tc>
          <w:tcPr>
            <w:tcW w:w="0" w:type="auto"/>
            <w:hideMark/>
          </w:tcPr>
          <w:p w14:paraId="3E58F17A" w14:textId="77777777" w:rsidR="003676EC" w:rsidRPr="003676EC" w:rsidRDefault="003676EC" w:rsidP="003676EC">
            <w:r w:rsidRPr="003676EC">
              <w:rPr>
                <w:b/>
                <w:bCs/>
              </w:rPr>
              <w:t>month</w:t>
            </w:r>
          </w:p>
        </w:tc>
        <w:tc>
          <w:tcPr>
            <w:tcW w:w="0" w:type="auto"/>
            <w:hideMark/>
          </w:tcPr>
          <w:p w14:paraId="7534A9B0" w14:textId="77777777" w:rsidR="003676EC" w:rsidRPr="003676EC" w:rsidRDefault="003676EC" w:rsidP="003676EC">
            <w:r w:rsidRPr="003676EC">
              <w:rPr>
                <w:b/>
                <w:bCs/>
              </w:rPr>
              <w:t>mm</w:t>
            </w:r>
            <w:r w:rsidRPr="003676EC">
              <w:t>, </w:t>
            </w:r>
            <w:r w:rsidRPr="003676EC">
              <w:rPr>
                <w:b/>
                <w:bCs/>
              </w:rPr>
              <w:t>m</w:t>
            </w:r>
          </w:p>
        </w:tc>
      </w:tr>
      <w:tr w:rsidR="003676EC" w:rsidRPr="003676EC" w14:paraId="5ED9DC82" w14:textId="77777777" w:rsidTr="003676EC">
        <w:tc>
          <w:tcPr>
            <w:tcW w:w="0" w:type="auto"/>
            <w:hideMark/>
          </w:tcPr>
          <w:p w14:paraId="4C06271F" w14:textId="77777777" w:rsidR="003676EC" w:rsidRPr="003676EC" w:rsidRDefault="003676EC" w:rsidP="003676EC">
            <w:r w:rsidRPr="003676EC">
              <w:rPr>
                <w:b/>
                <w:bCs/>
              </w:rPr>
              <w:t>dayofyear</w:t>
            </w:r>
          </w:p>
        </w:tc>
        <w:tc>
          <w:tcPr>
            <w:tcW w:w="0" w:type="auto"/>
            <w:hideMark/>
          </w:tcPr>
          <w:p w14:paraId="2317B079" w14:textId="77777777" w:rsidR="003676EC" w:rsidRPr="003676EC" w:rsidRDefault="003676EC" w:rsidP="003676EC">
            <w:r w:rsidRPr="003676EC">
              <w:rPr>
                <w:b/>
                <w:bCs/>
              </w:rPr>
              <w:t>dy</w:t>
            </w:r>
            <w:r w:rsidRPr="003676EC">
              <w:t>, </w:t>
            </w:r>
            <w:r w:rsidRPr="003676EC">
              <w:rPr>
                <w:b/>
                <w:bCs/>
              </w:rPr>
              <w:t>y</w:t>
            </w:r>
          </w:p>
        </w:tc>
      </w:tr>
      <w:tr w:rsidR="003676EC" w:rsidRPr="003676EC" w14:paraId="38FA4D39" w14:textId="77777777" w:rsidTr="003676EC">
        <w:tc>
          <w:tcPr>
            <w:tcW w:w="0" w:type="auto"/>
            <w:hideMark/>
          </w:tcPr>
          <w:p w14:paraId="66ED5D29" w14:textId="77777777" w:rsidR="003676EC" w:rsidRPr="003676EC" w:rsidRDefault="003676EC" w:rsidP="003676EC">
            <w:r w:rsidRPr="003676EC">
              <w:rPr>
                <w:b/>
                <w:bCs/>
              </w:rPr>
              <w:t>day</w:t>
            </w:r>
          </w:p>
        </w:tc>
        <w:tc>
          <w:tcPr>
            <w:tcW w:w="0" w:type="auto"/>
            <w:hideMark/>
          </w:tcPr>
          <w:p w14:paraId="3B1BEA5A" w14:textId="77777777" w:rsidR="003676EC" w:rsidRPr="003676EC" w:rsidRDefault="003676EC" w:rsidP="003676EC">
            <w:r w:rsidRPr="003676EC">
              <w:rPr>
                <w:b/>
                <w:bCs/>
              </w:rPr>
              <w:t>dd</w:t>
            </w:r>
            <w:r w:rsidRPr="003676EC">
              <w:t>, </w:t>
            </w:r>
            <w:r w:rsidRPr="003676EC">
              <w:rPr>
                <w:b/>
                <w:bCs/>
              </w:rPr>
              <w:t>d</w:t>
            </w:r>
          </w:p>
        </w:tc>
      </w:tr>
      <w:tr w:rsidR="003676EC" w:rsidRPr="003676EC" w14:paraId="7B23AFCE" w14:textId="77777777" w:rsidTr="003676EC">
        <w:tc>
          <w:tcPr>
            <w:tcW w:w="0" w:type="auto"/>
            <w:hideMark/>
          </w:tcPr>
          <w:p w14:paraId="757144F7" w14:textId="77777777" w:rsidR="003676EC" w:rsidRPr="003676EC" w:rsidRDefault="003676EC" w:rsidP="003676EC">
            <w:r w:rsidRPr="003676EC">
              <w:rPr>
                <w:b/>
                <w:bCs/>
              </w:rPr>
              <w:t>week</w:t>
            </w:r>
          </w:p>
        </w:tc>
        <w:tc>
          <w:tcPr>
            <w:tcW w:w="0" w:type="auto"/>
            <w:hideMark/>
          </w:tcPr>
          <w:p w14:paraId="156FBFF4" w14:textId="77777777" w:rsidR="003676EC" w:rsidRPr="003676EC" w:rsidRDefault="003676EC" w:rsidP="003676EC">
            <w:r w:rsidRPr="003676EC">
              <w:rPr>
                <w:b/>
                <w:bCs/>
              </w:rPr>
              <w:t>wk</w:t>
            </w:r>
            <w:r w:rsidRPr="003676EC">
              <w:t>, </w:t>
            </w:r>
            <w:r w:rsidRPr="003676EC">
              <w:rPr>
                <w:b/>
                <w:bCs/>
              </w:rPr>
              <w:t>ww</w:t>
            </w:r>
          </w:p>
        </w:tc>
      </w:tr>
      <w:tr w:rsidR="003676EC" w:rsidRPr="003676EC" w14:paraId="3CC30673" w14:textId="77777777" w:rsidTr="003676EC">
        <w:tc>
          <w:tcPr>
            <w:tcW w:w="0" w:type="auto"/>
            <w:hideMark/>
          </w:tcPr>
          <w:p w14:paraId="231C6C92" w14:textId="77777777" w:rsidR="003676EC" w:rsidRPr="003676EC" w:rsidRDefault="003676EC" w:rsidP="003676EC">
            <w:r w:rsidRPr="003676EC">
              <w:rPr>
                <w:b/>
                <w:bCs/>
              </w:rPr>
              <w:t>weekday</w:t>
            </w:r>
          </w:p>
        </w:tc>
        <w:tc>
          <w:tcPr>
            <w:tcW w:w="0" w:type="auto"/>
            <w:hideMark/>
          </w:tcPr>
          <w:p w14:paraId="147DE4E6" w14:textId="77777777" w:rsidR="003676EC" w:rsidRPr="003676EC" w:rsidRDefault="003676EC" w:rsidP="003676EC">
            <w:r w:rsidRPr="003676EC">
              <w:rPr>
                <w:b/>
                <w:bCs/>
              </w:rPr>
              <w:t>dw</w:t>
            </w:r>
            <w:r w:rsidRPr="003676EC">
              <w:t>, </w:t>
            </w:r>
            <w:r w:rsidRPr="003676EC">
              <w:rPr>
                <w:b/>
                <w:bCs/>
              </w:rPr>
              <w:t>w</w:t>
            </w:r>
          </w:p>
        </w:tc>
      </w:tr>
      <w:tr w:rsidR="003676EC" w:rsidRPr="003676EC" w14:paraId="37557AD5" w14:textId="77777777" w:rsidTr="003676EC">
        <w:tc>
          <w:tcPr>
            <w:tcW w:w="0" w:type="auto"/>
            <w:hideMark/>
          </w:tcPr>
          <w:p w14:paraId="20DB3AC7" w14:textId="77777777" w:rsidR="003676EC" w:rsidRPr="003676EC" w:rsidRDefault="003676EC" w:rsidP="003676EC">
            <w:r w:rsidRPr="003676EC">
              <w:rPr>
                <w:b/>
                <w:bCs/>
              </w:rPr>
              <w:t>hour</w:t>
            </w:r>
          </w:p>
        </w:tc>
        <w:tc>
          <w:tcPr>
            <w:tcW w:w="0" w:type="auto"/>
            <w:hideMark/>
          </w:tcPr>
          <w:p w14:paraId="156AA555" w14:textId="77777777" w:rsidR="003676EC" w:rsidRPr="003676EC" w:rsidRDefault="003676EC" w:rsidP="003676EC">
            <w:r w:rsidRPr="003676EC">
              <w:rPr>
                <w:b/>
                <w:bCs/>
              </w:rPr>
              <w:t>hh</w:t>
            </w:r>
          </w:p>
        </w:tc>
      </w:tr>
      <w:tr w:rsidR="003676EC" w:rsidRPr="003676EC" w14:paraId="0242BF52" w14:textId="77777777" w:rsidTr="003676EC">
        <w:tc>
          <w:tcPr>
            <w:tcW w:w="0" w:type="auto"/>
            <w:hideMark/>
          </w:tcPr>
          <w:p w14:paraId="655605C2" w14:textId="77777777" w:rsidR="003676EC" w:rsidRPr="003676EC" w:rsidRDefault="003676EC" w:rsidP="003676EC">
            <w:r w:rsidRPr="003676EC">
              <w:rPr>
                <w:b/>
                <w:bCs/>
              </w:rPr>
              <w:t>minute</w:t>
            </w:r>
          </w:p>
        </w:tc>
        <w:tc>
          <w:tcPr>
            <w:tcW w:w="0" w:type="auto"/>
            <w:hideMark/>
          </w:tcPr>
          <w:p w14:paraId="3027CF26" w14:textId="77777777" w:rsidR="003676EC" w:rsidRPr="003676EC" w:rsidRDefault="003676EC" w:rsidP="003676EC">
            <w:r w:rsidRPr="003676EC">
              <w:rPr>
                <w:b/>
                <w:bCs/>
              </w:rPr>
              <w:t>mi</w:t>
            </w:r>
            <w:r w:rsidRPr="003676EC">
              <w:t>, </w:t>
            </w:r>
            <w:r w:rsidRPr="003676EC">
              <w:rPr>
                <w:b/>
                <w:bCs/>
              </w:rPr>
              <w:t>n</w:t>
            </w:r>
          </w:p>
        </w:tc>
      </w:tr>
      <w:tr w:rsidR="003676EC" w:rsidRPr="003676EC" w14:paraId="0219C5A8" w14:textId="77777777" w:rsidTr="003676EC">
        <w:tc>
          <w:tcPr>
            <w:tcW w:w="0" w:type="auto"/>
            <w:hideMark/>
          </w:tcPr>
          <w:p w14:paraId="55B27073" w14:textId="77777777" w:rsidR="003676EC" w:rsidRPr="003676EC" w:rsidRDefault="003676EC" w:rsidP="003676EC">
            <w:r w:rsidRPr="003676EC">
              <w:rPr>
                <w:b/>
                <w:bCs/>
              </w:rPr>
              <w:t>second</w:t>
            </w:r>
          </w:p>
        </w:tc>
        <w:tc>
          <w:tcPr>
            <w:tcW w:w="0" w:type="auto"/>
            <w:hideMark/>
          </w:tcPr>
          <w:p w14:paraId="3990C672" w14:textId="77777777" w:rsidR="003676EC" w:rsidRPr="003676EC" w:rsidRDefault="003676EC" w:rsidP="003676EC">
            <w:r w:rsidRPr="003676EC">
              <w:rPr>
                <w:b/>
                <w:bCs/>
              </w:rPr>
              <w:t>ss</w:t>
            </w:r>
            <w:r w:rsidRPr="003676EC">
              <w:t>, </w:t>
            </w:r>
            <w:r w:rsidRPr="003676EC">
              <w:rPr>
                <w:b/>
                <w:bCs/>
              </w:rPr>
              <w:t>s</w:t>
            </w:r>
          </w:p>
        </w:tc>
      </w:tr>
      <w:tr w:rsidR="003676EC" w:rsidRPr="003676EC" w14:paraId="6F35BD00" w14:textId="77777777" w:rsidTr="003676EC">
        <w:tc>
          <w:tcPr>
            <w:tcW w:w="0" w:type="auto"/>
            <w:hideMark/>
          </w:tcPr>
          <w:p w14:paraId="31C06106" w14:textId="77777777" w:rsidR="003676EC" w:rsidRPr="003676EC" w:rsidRDefault="003676EC" w:rsidP="003676EC">
            <w:r w:rsidRPr="003676EC">
              <w:rPr>
                <w:b/>
                <w:bCs/>
              </w:rPr>
              <w:t>millisecond</w:t>
            </w:r>
          </w:p>
        </w:tc>
        <w:tc>
          <w:tcPr>
            <w:tcW w:w="0" w:type="auto"/>
            <w:hideMark/>
          </w:tcPr>
          <w:p w14:paraId="3C56F65A" w14:textId="77777777" w:rsidR="003676EC" w:rsidRPr="003676EC" w:rsidRDefault="003676EC" w:rsidP="003676EC">
            <w:r w:rsidRPr="003676EC">
              <w:rPr>
                <w:b/>
                <w:bCs/>
              </w:rPr>
              <w:t>ms</w:t>
            </w:r>
          </w:p>
        </w:tc>
      </w:tr>
      <w:tr w:rsidR="003676EC" w:rsidRPr="003676EC" w14:paraId="24E21123" w14:textId="77777777" w:rsidTr="003676EC">
        <w:tc>
          <w:tcPr>
            <w:tcW w:w="0" w:type="auto"/>
            <w:hideMark/>
          </w:tcPr>
          <w:p w14:paraId="7BA08ED3" w14:textId="77777777" w:rsidR="003676EC" w:rsidRPr="003676EC" w:rsidRDefault="003676EC" w:rsidP="003676EC">
            <w:r w:rsidRPr="003676EC">
              <w:rPr>
                <w:b/>
                <w:bCs/>
              </w:rPr>
              <w:t>microsecond</w:t>
            </w:r>
          </w:p>
        </w:tc>
        <w:tc>
          <w:tcPr>
            <w:tcW w:w="0" w:type="auto"/>
            <w:hideMark/>
          </w:tcPr>
          <w:p w14:paraId="59942F29" w14:textId="77777777" w:rsidR="003676EC" w:rsidRPr="003676EC" w:rsidRDefault="003676EC" w:rsidP="003676EC">
            <w:r w:rsidRPr="003676EC">
              <w:rPr>
                <w:b/>
                <w:bCs/>
              </w:rPr>
              <w:t>mcs</w:t>
            </w:r>
          </w:p>
        </w:tc>
      </w:tr>
      <w:tr w:rsidR="003676EC" w:rsidRPr="003676EC" w14:paraId="0003F2A7" w14:textId="77777777" w:rsidTr="003676EC">
        <w:tc>
          <w:tcPr>
            <w:tcW w:w="0" w:type="auto"/>
            <w:hideMark/>
          </w:tcPr>
          <w:p w14:paraId="0FB82C02" w14:textId="77777777" w:rsidR="003676EC" w:rsidRPr="003676EC" w:rsidRDefault="003676EC" w:rsidP="003676EC">
            <w:r w:rsidRPr="003676EC">
              <w:rPr>
                <w:b/>
                <w:bCs/>
              </w:rPr>
              <w:t>nanosecond</w:t>
            </w:r>
          </w:p>
        </w:tc>
        <w:tc>
          <w:tcPr>
            <w:tcW w:w="0" w:type="auto"/>
            <w:hideMark/>
          </w:tcPr>
          <w:p w14:paraId="277CF65C" w14:textId="77777777" w:rsidR="003676EC" w:rsidRPr="003676EC" w:rsidRDefault="003676EC" w:rsidP="003676EC">
            <w:r w:rsidRPr="003676EC">
              <w:rPr>
                <w:b/>
                <w:bCs/>
              </w:rPr>
              <w:t>ns</w:t>
            </w:r>
          </w:p>
        </w:tc>
      </w:tr>
    </w:tbl>
    <w:p w14:paraId="70D4DBC4" w14:textId="77777777" w:rsidR="000164D2" w:rsidRPr="000260E3" w:rsidRDefault="000164D2" w:rsidP="000164D2"/>
    <w:p w14:paraId="105468C2" w14:textId="77777777" w:rsidR="00DF3E0F" w:rsidRDefault="00DF3E0F" w:rsidP="00DF3E0F">
      <w:r>
        <w:t>número</w:t>
      </w:r>
    </w:p>
    <w:p w14:paraId="114391ED" w14:textId="77777777" w:rsidR="00DF3E0F" w:rsidRDefault="00DF3E0F" w:rsidP="00DF3E0F">
      <w:r>
        <w:t>Expresión que se puede resolver como un valor int que DATEADD suma a un atributo datepart de date. DATEADD acepta valores de variables definidas por el usuario para number. DATEADD truncará un valor number especificado que tiene una fracción decimal. En esta situación no se redondeará el valor number.</w:t>
      </w:r>
    </w:p>
    <w:p w14:paraId="6841F475" w14:textId="77777777" w:rsidR="00DF3E0F" w:rsidRDefault="00DF3E0F" w:rsidP="00DF3E0F"/>
    <w:p w14:paraId="454C11A8" w14:textId="77777777" w:rsidR="00DF3E0F" w:rsidRDefault="00DF3E0F" w:rsidP="00DF3E0F">
      <w:r>
        <w:t>date</w:t>
      </w:r>
    </w:p>
    <w:p w14:paraId="124E3C1E" w14:textId="77777777" w:rsidR="00DF3E0F" w:rsidRDefault="00DF3E0F" w:rsidP="00DF3E0F">
      <w:r>
        <w:t>Una expresión que se puede resolver en uno de los valores siguientes:</w:t>
      </w:r>
    </w:p>
    <w:p w14:paraId="5E64F575" w14:textId="77777777" w:rsidR="00DF3E0F" w:rsidRDefault="00DF3E0F" w:rsidP="00DF3E0F"/>
    <w:p w14:paraId="622969EF" w14:textId="77777777" w:rsidR="00DF3E0F" w:rsidRPr="00DF3E0F" w:rsidRDefault="00DF3E0F" w:rsidP="00DF3E0F">
      <w:pPr>
        <w:rPr>
          <w:lang w:val="en-US"/>
        </w:rPr>
      </w:pPr>
      <w:r w:rsidRPr="00DF3E0F">
        <w:rPr>
          <w:lang w:val="en-US"/>
        </w:rPr>
        <w:t>date</w:t>
      </w:r>
    </w:p>
    <w:p w14:paraId="69D1ED42" w14:textId="77777777" w:rsidR="00DF3E0F" w:rsidRPr="00DF3E0F" w:rsidRDefault="00DF3E0F" w:rsidP="00DF3E0F">
      <w:pPr>
        <w:rPr>
          <w:lang w:val="en-US"/>
        </w:rPr>
      </w:pPr>
      <w:r w:rsidRPr="00DF3E0F">
        <w:rPr>
          <w:lang w:val="en-US"/>
        </w:rPr>
        <w:t>datetime</w:t>
      </w:r>
    </w:p>
    <w:p w14:paraId="3587EB59" w14:textId="77777777" w:rsidR="00DF3E0F" w:rsidRPr="00DF3E0F" w:rsidRDefault="00DF3E0F" w:rsidP="00DF3E0F">
      <w:pPr>
        <w:rPr>
          <w:lang w:val="en-US"/>
        </w:rPr>
      </w:pPr>
      <w:r w:rsidRPr="00DF3E0F">
        <w:rPr>
          <w:lang w:val="en-US"/>
        </w:rPr>
        <w:t>datetimeoffset</w:t>
      </w:r>
    </w:p>
    <w:p w14:paraId="3A5C7E2A" w14:textId="77777777" w:rsidR="00DF3E0F" w:rsidRPr="00DF3E0F" w:rsidRDefault="00DF3E0F" w:rsidP="00DF3E0F">
      <w:pPr>
        <w:rPr>
          <w:lang w:val="en-US"/>
        </w:rPr>
      </w:pPr>
      <w:r w:rsidRPr="00DF3E0F">
        <w:rPr>
          <w:lang w:val="en-US"/>
        </w:rPr>
        <w:t>datetime2</w:t>
      </w:r>
    </w:p>
    <w:p w14:paraId="0960DA04" w14:textId="77777777" w:rsidR="00DF3E0F" w:rsidRPr="00DF3E0F" w:rsidRDefault="00DF3E0F" w:rsidP="00DF3E0F">
      <w:pPr>
        <w:rPr>
          <w:lang w:val="en-US"/>
        </w:rPr>
      </w:pPr>
      <w:r w:rsidRPr="00DF3E0F">
        <w:rPr>
          <w:lang w:val="en-US"/>
        </w:rPr>
        <w:t>smalldatetime</w:t>
      </w:r>
    </w:p>
    <w:p w14:paraId="63988D3D" w14:textId="77777777" w:rsidR="00DF3E0F" w:rsidRPr="00DF3E0F" w:rsidRDefault="00DF3E0F" w:rsidP="00DF3E0F">
      <w:pPr>
        <w:rPr>
          <w:lang w:val="en-US"/>
        </w:rPr>
      </w:pPr>
      <w:r w:rsidRPr="00DF3E0F">
        <w:rPr>
          <w:lang w:val="en-US"/>
        </w:rPr>
        <w:lastRenderedPageBreak/>
        <w:t>time</w:t>
      </w:r>
    </w:p>
    <w:p w14:paraId="6E6F496E" w14:textId="77777777" w:rsidR="00DF3E0F" w:rsidRDefault="00DF3E0F" w:rsidP="00DF3E0F">
      <w:r>
        <w:t>Para date, DATEADD aceptará una expresión de columna, una expresión, un literal de cadena o una variable definida por el usuario. Un valor de literal de cadena se debe resolver en un argumento datetime. Para evitar problemas de ambigüedad, use años de cuatro dígitos. Vea Establecer la opción de configuración del servidor Fecha límite de año de dos dígitos para obtener información sobre los años de dos dígitos.</w:t>
      </w:r>
    </w:p>
    <w:p w14:paraId="3E60ECDC" w14:textId="77777777" w:rsidR="00DF3E0F" w:rsidRDefault="00DF3E0F" w:rsidP="00DF3E0F"/>
    <w:p w14:paraId="276B7CFB" w14:textId="77777777" w:rsidR="00DF3E0F" w:rsidRDefault="00DF3E0F" w:rsidP="00DF3E0F">
      <w:r>
        <w:t>Tipos de valores devueltos</w:t>
      </w:r>
    </w:p>
    <w:p w14:paraId="61A6607B" w14:textId="77777777" w:rsidR="00DF3E0F" w:rsidRDefault="00DF3E0F" w:rsidP="00DF3E0F">
      <w:r>
        <w:t>El tipo de datos de valores devueltos de este método es dinámico. El tipo devuelto depende del argumento proporcionado para date. Si el valor de date es una fecha de literal de cadena, DATEADD devuelve un valor datetime. Si se proporciona otro tipo válido de datos de entrada para date, DATEADD devuelve el mismo tipo de datos. DATEADD produce un error si la escala de segundos del literal de cadena supera tres posiciones decimales (.nnn) o si el literal de cadena contiene la parte de desplazamiento de zona horaria.</w:t>
      </w:r>
    </w:p>
    <w:p w14:paraId="46D02A78" w14:textId="77777777" w:rsidR="00DF3E0F" w:rsidRDefault="00DF3E0F" w:rsidP="00DF3E0F"/>
    <w:p w14:paraId="3AFA2AFD" w14:textId="77777777" w:rsidR="00DF3E0F" w:rsidRDefault="00DF3E0F" w:rsidP="00DF3E0F">
      <w:r>
        <w:t>Valor devuelto</w:t>
      </w:r>
    </w:p>
    <w:p w14:paraId="2A500D3E" w14:textId="77777777" w:rsidR="00DF3E0F" w:rsidRDefault="00DF3E0F" w:rsidP="00DF3E0F">
      <w:r>
        <w:t>Argumento datepart</w:t>
      </w:r>
    </w:p>
    <w:p w14:paraId="5C18DB7D" w14:textId="77777777" w:rsidR="00DF3E0F" w:rsidRDefault="00DF3E0F" w:rsidP="00DF3E0F">
      <w:r>
        <w:t>dayofyear, day y weekday devuelven el mismo valor.</w:t>
      </w:r>
    </w:p>
    <w:p w14:paraId="40A92DB1" w14:textId="77777777" w:rsidR="00DF3E0F" w:rsidRDefault="00DF3E0F" w:rsidP="00DF3E0F"/>
    <w:p w14:paraId="354AACA1" w14:textId="77777777" w:rsidR="00DF3E0F" w:rsidRDefault="00DF3E0F" w:rsidP="00DF3E0F">
      <w:r>
        <w:t>Cada datepart y sus abreviaturas devuelven el mismo valor.</w:t>
      </w:r>
    </w:p>
    <w:p w14:paraId="0CCD615A" w14:textId="77777777" w:rsidR="00DF3E0F" w:rsidRDefault="00DF3E0F" w:rsidP="00DF3E0F"/>
    <w:p w14:paraId="3E1C6A66" w14:textId="77777777" w:rsidR="00DF3E0F" w:rsidRDefault="00DF3E0F" w:rsidP="00DF3E0F">
      <w:r>
        <w:t>Si se cumple lo siguiente:</w:t>
      </w:r>
    </w:p>
    <w:p w14:paraId="632AA770" w14:textId="77777777" w:rsidR="00DF3E0F" w:rsidRDefault="00DF3E0F" w:rsidP="00DF3E0F"/>
    <w:p w14:paraId="76667277" w14:textId="77777777" w:rsidR="00DF3E0F" w:rsidRDefault="00DF3E0F" w:rsidP="00DF3E0F">
      <w:r>
        <w:t>datepart es month</w:t>
      </w:r>
    </w:p>
    <w:p w14:paraId="534225F5" w14:textId="77777777" w:rsidR="00DF3E0F" w:rsidRDefault="00DF3E0F" w:rsidP="00DF3E0F">
      <w:r>
        <w:t>el mes de date tiene más días que el mes que se devuelve</w:t>
      </w:r>
    </w:p>
    <w:p w14:paraId="2BB7030B" w14:textId="77777777" w:rsidR="00DF3E0F" w:rsidRDefault="00DF3E0F" w:rsidP="00DF3E0F">
      <w:r>
        <w:t>el día de date no existe en el mes que se devuelve</w:t>
      </w:r>
    </w:p>
    <w:p w14:paraId="2BEAAC00" w14:textId="26FC8B13" w:rsidR="00284192" w:rsidRDefault="00DF3E0F" w:rsidP="00DF3E0F">
      <w:r>
        <w:lastRenderedPageBreak/>
        <w:t>Después, DATEADD devuelve el último día del mes que se devuelve. Por ejemplo, septiembre tiene 30 días; por tanto, estas instrucciones devuelven 30-09-2006 00:00:00.000:</w:t>
      </w:r>
    </w:p>
    <w:p w14:paraId="13CE96E9" w14:textId="77777777" w:rsidR="00DF3E0F" w:rsidRDefault="00DF3E0F" w:rsidP="00DF3E0F"/>
    <w:p w14:paraId="246BC2AF" w14:textId="77777777" w:rsidR="00DF3E0F" w:rsidRPr="00DF3E0F" w:rsidRDefault="00DF3E0F" w:rsidP="00DF3E0F">
      <w:pPr>
        <w:rPr>
          <w:lang w:val="en-US"/>
        </w:rPr>
      </w:pPr>
      <w:r w:rsidRPr="00DF3E0F">
        <w:rPr>
          <w:lang w:val="en-US"/>
        </w:rPr>
        <w:t>SELECT DATEADD(month, 1, '20060830');</w:t>
      </w:r>
    </w:p>
    <w:p w14:paraId="428752C5" w14:textId="55187D4D" w:rsidR="00DF3E0F" w:rsidRPr="00DF3E0F" w:rsidRDefault="00DF3E0F" w:rsidP="00DF3E0F">
      <w:pPr>
        <w:rPr>
          <w:lang w:val="en-US"/>
        </w:rPr>
      </w:pPr>
      <w:r w:rsidRPr="00DF3E0F">
        <w:rPr>
          <w:lang w:val="en-US"/>
        </w:rPr>
        <w:t>SELECT DATEADD(month, 1, '2006-08-31');</w:t>
      </w:r>
    </w:p>
    <w:p w14:paraId="3B7087E7" w14:textId="77777777" w:rsidR="00DF3E0F" w:rsidRPr="00DF3E0F" w:rsidRDefault="00DF3E0F" w:rsidP="00DF3E0F">
      <w:pPr>
        <w:rPr>
          <w:lang w:val="en-US"/>
        </w:rPr>
      </w:pPr>
    </w:p>
    <w:p w14:paraId="37E435B8" w14:textId="77777777" w:rsidR="000C6F39" w:rsidRPr="000C6F39" w:rsidRDefault="000C6F39" w:rsidP="000C6F39">
      <w:r w:rsidRPr="000C6F39">
        <w:t>Argumento number</w:t>
      </w:r>
    </w:p>
    <w:p w14:paraId="7FC39663" w14:textId="48ED96E8" w:rsidR="00DF3E0F" w:rsidRDefault="000C6F39" w:rsidP="000C6F39">
      <w:pPr>
        <w:rPr>
          <w:lang w:val="en-US"/>
        </w:rPr>
      </w:pPr>
      <w:r w:rsidRPr="000C6F39">
        <w:t xml:space="preserve">El argumento number no puede superar el intervalo de int. En estas instrucciones, el argumento para number supera el intervalo de int en uno. Estas instrucciones devuelven el mensaje de error siguiente: "Msg 8115, Level 16, State 2, Line 1. </w:t>
      </w:r>
      <w:r w:rsidRPr="000C6F39">
        <w:rPr>
          <w:lang w:val="en-US"/>
        </w:rPr>
        <w:t>Arithmetic overflow error converting expression to data type int."</w:t>
      </w:r>
    </w:p>
    <w:p w14:paraId="6F74D075" w14:textId="77777777" w:rsidR="000C6F39" w:rsidRDefault="000C6F39" w:rsidP="000C6F39">
      <w:pPr>
        <w:rPr>
          <w:lang w:val="en-US"/>
        </w:rPr>
      </w:pPr>
    </w:p>
    <w:p w14:paraId="6A2B848C" w14:textId="77777777" w:rsidR="000C6F39" w:rsidRPr="000C6F39" w:rsidRDefault="000C6F39" w:rsidP="000C6F39">
      <w:pPr>
        <w:rPr>
          <w:lang w:val="en-US"/>
        </w:rPr>
      </w:pPr>
      <w:r w:rsidRPr="000C6F39">
        <w:rPr>
          <w:lang w:val="en-US"/>
        </w:rPr>
        <w:t xml:space="preserve">SELECT DATEADD(year,2147483648, '20060731');  </w:t>
      </w:r>
    </w:p>
    <w:p w14:paraId="69EB1536" w14:textId="2288CFE5" w:rsidR="000C6F39" w:rsidRDefault="000C6F39" w:rsidP="000C6F39">
      <w:pPr>
        <w:rPr>
          <w:lang w:val="en-US"/>
        </w:rPr>
      </w:pPr>
      <w:r w:rsidRPr="000C6F39">
        <w:rPr>
          <w:lang w:val="en-US"/>
        </w:rPr>
        <w:t>SELECT DATEADD(year,-2147483649, '20060731');</w:t>
      </w:r>
    </w:p>
    <w:p w14:paraId="0EF3D122" w14:textId="77777777" w:rsidR="000C6F39" w:rsidRDefault="000C6F39" w:rsidP="000C6F39">
      <w:pPr>
        <w:rPr>
          <w:lang w:val="en-US"/>
        </w:rPr>
      </w:pPr>
    </w:p>
    <w:p w14:paraId="0B403E56" w14:textId="77777777" w:rsidR="004C1DE9" w:rsidRPr="004C1DE9" w:rsidRDefault="004C1DE9" w:rsidP="004C1DE9">
      <w:pPr>
        <w:rPr>
          <w:lang w:val="en-US"/>
        </w:rPr>
      </w:pPr>
      <w:r w:rsidRPr="004C1DE9">
        <w:rPr>
          <w:lang w:val="en-US"/>
        </w:rPr>
        <w:t>Argumento date</w:t>
      </w:r>
    </w:p>
    <w:p w14:paraId="425370C2" w14:textId="3AA42DCD" w:rsidR="000C6F39" w:rsidRPr="004C1DE9" w:rsidRDefault="004C1DE9" w:rsidP="004C1DE9">
      <w:r w:rsidRPr="004C1DE9">
        <w:t>DATEADD no aceptará un argumento date incrementado a un valor fuera del intervalo de su tipo de datos. En las instrucciones siguientes, el valor number que se agrega al valor date supera el intervalo del tipo de datos date. DATEADD devuelve el mensaje de error siguiente: "Msg 517, Level 16, State 1, Line 1 Adding a value to a 'datetime' column caused overflow".</w:t>
      </w:r>
    </w:p>
    <w:p w14:paraId="64854217" w14:textId="77777777" w:rsidR="004C1DE9" w:rsidRPr="004C1DE9" w:rsidRDefault="004C1DE9" w:rsidP="004C1DE9"/>
    <w:p w14:paraId="658144BF" w14:textId="77777777" w:rsidR="004C1DE9" w:rsidRPr="004C1DE9" w:rsidRDefault="004C1DE9" w:rsidP="004C1DE9">
      <w:pPr>
        <w:rPr>
          <w:lang w:val="en-US"/>
        </w:rPr>
      </w:pPr>
      <w:r w:rsidRPr="004C1DE9">
        <w:rPr>
          <w:lang w:val="en-US"/>
        </w:rPr>
        <w:t xml:space="preserve">SELECT DATEADD(year,2147483647, '20060731');  </w:t>
      </w:r>
    </w:p>
    <w:p w14:paraId="6A7FBCDB" w14:textId="2B3732FF" w:rsidR="004C1DE9" w:rsidRDefault="004C1DE9" w:rsidP="004C1DE9">
      <w:pPr>
        <w:rPr>
          <w:lang w:val="en-US"/>
        </w:rPr>
      </w:pPr>
      <w:r w:rsidRPr="004C1DE9">
        <w:rPr>
          <w:lang w:val="en-US"/>
        </w:rPr>
        <w:t>SELECT DATEADD(year,-2147483647, '20060731');</w:t>
      </w:r>
    </w:p>
    <w:p w14:paraId="4E391834" w14:textId="77777777" w:rsidR="004C1DE9" w:rsidRDefault="004C1DE9" w:rsidP="004C1DE9">
      <w:pPr>
        <w:rPr>
          <w:lang w:val="en-US"/>
        </w:rPr>
      </w:pPr>
    </w:p>
    <w:p w14:paraId="5107424E" w14:textId="77777777" w:rsidR="0082552C" w:rsidRPr="0082552C" w:rsidRDefault="0082552C" w:rsidP="0082552C">
      <w:r w:rsidRPr="0082552C">
        <w:t>Valores devueltos para una fecha smalldatetime y datepart de un segundo o fracciones de segundo</w:t>
      </w:r>
    </w:p>
    <w:p w14:paraId="1E87799D" w14:textId="77777777" w:rsidR="0082552C" w:rsidRPr="0082552C" w:rsidRDefault="0082552C" w:rsidP="0082552C">
      <w:r w:rsidRPr="0082552C">
        <w:lastRenderedPageBreak/>
        <w:t>La parte correspondiente a los segundos de un valor smalldatetime siempre es 00. Para un valor de fechasmalldatetime, se aplica lo siguiente:</w:t>
      </w:r>
    </w:p>
    <w:p w14:paraId="4E513641" w14:textId="77777777" w:rsidR="0082552C" w:rsidRPr="0082552C" w:rsidRDefault="0082552C" w:rsidP="0082552C"/>
    <w:p w14:paraId="1C9B3AA0" w14:textId="77777777" w:rsidR="0082552C" w:rsidRPr="0082552C" w:rsidRDefault="0082552C" w:rsidP="0082552C">
      <w:r w:rsidRPr="0082552C">
        <w:t>Para un argumento datepart de second y un valor number comprendido entre -30 y +29, DATEADD no realiza ningún cambio.</w:t>
      </w:r>
    </w:p>
    <w:p w14:paraId="0A24CBE5" w14:textId="77777777" w:rsidR="0082552C" w:rsidRPr="0082552C" w:rsidRDefault="0082552C" w:rsidP="0082552C">
      <w:r w:rsidRPr="0082552C">
        <w:t>Para un argumento datepart de second y un valor number menor que -30 o mayor de +29, DATEADD realiza la suma a partir de un minuto.</w:t>
      </w:r>
    </w:p>
    <w:p w14:paraId="40AEB368" w14:textId="77777777" w:rsidR="0082552C" w:rsidRPr="0082552C" w:rsidRDefault="0082552C" w:rsidP="0082552C">
      <w:r w:rsidRPr="0082552C">
        <w:t>Para un argumento datepart de millisecond y un valor number comprendido entre -30001 y +29998, DATEADD no realiza ningún cambio.</w:t>
      </w:r>
    </w:p>
    <w:p w14:paraId="092584DC" w14:textId="77777777" w:rsidR="0082552C" w:rsidRPr="0082552C" w:rsidRDefault="0082552C" w:rsidP="0082552C">
      <w:r w:rsidRPr="0082552C">
        <w:t>Para un argumento datepart de millisecond y un valor number menor que -30001 o mayor de +29998, DATEADD realiza la suma a partir de un minuto.</w:t>
      </w:r>
    </w:p>
    <w:p w14:paraId="7F66AADC" w14:textId="77777777" w:rsidR="0082552C" w:rsidRPr="0082552C" w:rsidRDefault="0082552C" w:rsidP="0082552C">
      <w:r w:rsidRPr="0082552C">
        <w:t>Observaciones</w:t>
      </w:r>
    </w:p>
    <w:p w14:paraId="20B5A9F1" w14:textId="77777777" w:rsidR="0082552C" w:rsidRPr="0082552C" w:rsidRDefault="0082552C" w:rsidP="0082552C">
      <w:r w:rsidRPr="0082552C">
        <w:t>Use DATEADD en las cláusulas siguientes:</w:t>
      </w:r>
    </w:p>
    <w:p w14:paraId="74454B4E" w14:textId="77777777" w:rsidR="0082552C" w:rsidRPr="0082552C" w:rsidRDefault="0082552C" w:rsidP="0082552C"/>
    <w:p w14:paraId="2166D77D" w14:textId="77777777" w:rsidR="0082552C" w:rsidRPr="0082552C" w:rsidRDefault="0082552C" w:rsidP="0082552C">
      <w:pPr>
        <w:rPr>
          <w:lang w:val="en-US"/>
        </w:rPr>
      </w:pPr>
      <w:r w:rsidRPr="0082552C">
        <w:rPr>
          <w:lang w:val="en-US"/>
        </w:rPr>
        <w:t>GROUP BY</w:t>
      </w:r>
    </w:p>
    <w:p w14:paraId="01659C79" w14:textId="77777777" w:rsidR="0082552C" w:rsidRPr="0082552C" w:rsidRDefault="0082552C" w:rsidP="0082552C">
      <w:pPr>
        <w:rPr>
          <w:lang w:val="en-US"/>
        </w:rPr>
      </w:pPr>
      <w:r w:rsidRPr="0082552C">
        <w:rPr>
          <w:lang w:val="en-US"/>
        </w:rPr>
        <w:t>HAVING</w:t>
      </w:r>
    </w:p>
    <w:p w14:paraId="32307B11" w14:textId="77777777" w:rsidR="0082552C" w:rsidRPr="0082552C" w:rsidRDefault="0082552C" w:rsidP="0082552C">
      <w:pPr>
        <w:rPr>
          <w:lang w:val="en-US"/>
        </w:rPr>
      </w:pPr>
      <w:r w:rsidRPr="0082552C">
        <w:rPr>
          <w:lang w:val="en-US"/>
        </w:rPr>
        <w:t>ORDER BY</w:t>
      </w:r>
    </w:p>
    <w:p w14:paraId="08EDFBFE" w14:textId="77777777" w:rsidR="0082552C" w:rsidRPr="0082552C" w:rsidRDefault="0082552C" w:rsidP="0082552C">
      <w:pPr>
        <w:rPr>
          <w:lang w:val="en-US"/>
        </w:rPr>
      </w:pPr>
      <w:r w:rsidRPr="0082552C">
        <w:rPr>
          <w:lang w:val="en-US"/>
        </w:rPr>
        <w:t>SELECT &lt;lista&gt;</w:t>
      </w:r>
    </w:p>
    <w:p w14:paraId="2CE902D3" w14:textId="77777777" w:rsidR="0082552C" w:rsidRPr="0082552C" w:rsidRDefault="0082552C" w:rsidP="0082552C">
      <w:r w:rsidRPr="0082552C">
        <w:t>WHERE</w:t>
      </w:r>
    </w:p>
    <w:p w14:paraId="021E15AF" w14:textId="77777777" w:rsidR="0082552C" w:rsidRPr="0082552C" w:rsidRDefault="0082552C" w:rsidP="0082552C">
      <w:r w:rsidRPr="0082552C">
        <w:t>Precisión de fracciones de segundo</w:t>
      </w:r>
    </w:p>
    <w:p w14:paraId="57329F2C" w14:textId="77777777" w:rsidR="0082552C" w:rsidRPr="0082552C" w:rsidRDefault="0082552C" w:rsidP="0082552C">
      <w:r w:rsidRPr="0082552C">
        <w:t>DATEADD no permite sumar un valor datepart de microsecond o nanosecond para los tipos de datos de date como smalldatetime, date y datetime.</w:t>
      </w:r>
    </w:p>
    <w:p w14:paraId="4C112CD8" w14:textId="77777777" w:rsidR="0082552C" w:rsidRPr="0082552C" w:rsidRDefault="0082552C" w:rsidP="0082552C"/>
    <w:p w14:paraId="49F24910" w14:textId="77777777" w:rsidR="0082552C" w:rsidRPr="0082552C" w:rsidRDefault="0082552C" w:rsidP="0082552C">
      <w:r w:rsidRPr="0082552C">
        <w:t xml:space="preserve">Los milisegundos tienen una escala de 3 (0,123), los microsegundos tienen una escala de 6 (0,123456) y los nanosegundos tienen una escala de 9 (0,123456789). Los tipos de datos time, datetime2 y datetimeoffset tienen una escala máxima de 7 (.1234567). Para un argumento datepart de nanosecond, number debe ser 100 antes de que aumenten las fracciones de segundos de date. Un valor number </w:t>
      </w:r>
      <w:r w:rsidRPr="0082552C">
        <w:lastRenderedPageBreak/>
        <w:t>comprendido entre 1 y 49 se redondeará hacia abajo hasta 0, y un número entre 50 a 99 se redondeará hacia arriba hasta 100.</w:t>
      </w:r>
    </w:p>
    <w:p w14:paraId="6EE9C88C" w14:textId="77777777" w:rsidR="0082552C" w:rsidRPr="0082552C" w:rsidRDefault="0082552C" w:rsidP="0082552C"/>
    <w:p w14:paraId="7BEDFF34" w14:textId="19BF859E" w:rsidR="004C1DE9" w:rsidRPr="0082552C" w:rsidRDefault="0082552C" w:rsidP="0082552C">
      <w:r w:rsidRPr="0082552C">
        <w:t>Estas instrucciones agregan un atributo datepart de millisecond, microsecond o nanosecond.</w:t>
      </w:r>
    </w:p>
    <w:p w14:paraId="166DCBD2" w14:textId="77777777" w:rsidR="0082552C" w:rsidRPr="0082552C" w:rsidRDefault="0082552C" w:rsidP="0082552C"/>
    <w:p w14:paraId="1720095C" w14:textId="77777777" w:rsidR="0082552C" w:rsidRPr="0082552C" w:rsidRDefault="0082552C" w:rsidP="0082552C">
      <w:pPr>
        <w:rPr>
          <w:lang w:val="en-US"/>
        </w:rPr>
      </w:pPr>
      <w:r w:rsidRPr="0082552C">
        <w:rPr>
          <w:lang w:val="en-US"/>
        </w:rPr>
        <w:t xml:space="preserve">DECLARE @datetime2 datetime2 = '2007-01-01 13:10:10.1111111';  </w:t>
      </w:r>
    </w:p>
    <w:p w14:paraId="4313C5A5" w14:textId="77777777" w:rsidR="0082552C" w:rsidRPr="0082552C" w:rsidRDefault="0082552C" w:rsidP="0082552C">
      <w:pPr>
        <w:rPr>
          <w:lang w:val="en-US"/>
        </w:rPr>
      </w:pPr>
      <w:r w:rsidRPr="0082552C">
        <w:rPr>
          <w:lang w:val="en-US"/>
        </w:rPr>
        <w:t xml:space="preserve">SELECT '1 millisecond', DATEADD(millisecond,1,@datetime2)  </w:t>
      </w:r>
    </w:p>
    <w:p w14:paraId="68921FC2" w14:textId="77777777" w:rsidR="0082552C" w:rsidRPr="0082552C" w:rsidRDefault="0082552C" w:rsidP="0082552C">
      <w:pPr>
        <w:rPr>
          <w:lang w:val="en-US"/>
        </w:rPr>
      </w:pPr>
      <w:r w:rsidRPr="0082552C">
        <w:rPr>
          <w:lang w:val="en-US"/>
        </w:rPr>
        <w:t xml:space="preserve">UNION ALL  </w:t>
      </w:r>
    </w:p>
    <w:p w14:paraId="48D946FE" w14:textId="77777777" w:rsidR="0082552C" w:rsidRPr="0082552C" w:rsidRDefault="0082552C" w:rsidP="0082552C">
      <w:pPr>
        <w:rPr>
          <w:lang w:val="en-US"/>
        </w:rPr>
      </w:pPr>
      <w:r w:rsidRPr="0082552C">
        <w:rPr>
          <w:lang w:val="en-US"/>
        </w:rPr>
        <w:t xml:space="preserve">SELECT '2 milliseconds', DATEADD(millisecond,2,@datetime2)  </w:t>
      </w:r>
    </w:p>
    <w:p w14:paraId="52855F3B" w14:textId="77777777" w:rsidR="0082552C" w:rsidRPr="0082552C" w:rsidRDefault="0082552C" w:rsidP="0082552C">
      <w:pPr>
        <w:rPr>
          <w:lang w:val="en-US"/>
        </w:rPr>
      </w:pPr>
      <w:r w:rsidRPr="0082552C">
        <w:rPr>
          <w:lang w:val="en-US"/>
        </w:rPr>
        <w:t xml:space="preserve">UNION ALL  </w:t>
      </w:r>
    </w:p>
    <w:p w14:paraId="61A335EB" w14:textId="77777777" w:rsidR="0082552C" w:rsidRPr="0082552C" w:rsidRDefault="0082552C" w:rsidP="0082552C">
      <w:pPr>
        <w:rPr>
          <w:lang w:val="en-US"/>
        </w:rPr>
      </w:pPr>
      <w:r w:rsidRPr="0082552C">
        <w:rPr>
          <w:lang w:val="en-US"/>
        </w:rPr>
        <w:t xml:space="preserve">SELECT '1 microsecond', DATEADD(microsecond,1,@datetime2)  </w:t>
      </w:r>
    </w:p>
    <w:p w14:paraId="4D587042" w14:textId="77777777" w:rsidR="0082552C" w:rsidRPr="0082552C" w:rsidRDefault="0082552C" w:rsidP="0082552C">
      <w:pPr>
        <w:rPr>
          <w:lang w:val="en-US"/>
        </w:rPr>
      </w:pPr>
      <w:r w:rsidRPr="0082552C">
        <w:rPr>
          <w:lang w:val="en-US"/>
        </w:rPr>
        <w:t xml:space="preserve">UNION ALL  </w:t>
      </w:r>
    </w:p>
    <w:p w14:paraId="54D75F6E" w14:textId="77777777" w:rsidR="0082552C" w:rsidRPr="0082552C" w:rsidRDefault="0082552C" w:rsidP="0082552C">
      <w:pPr>
        <w:rPr>
          <w:lang w:val="en-US"/>
        </w:rPr>
      </w:pPr>
      <w:r w:rsidRPr="0082552C">
        <w:rPr>
          <w:lang w:val="en-US"/>
        </w:rPr>
        <w:t xml:space="preserve">SELECT '2 microseconds', DATEADD(microsecond,2,@datetime2)  </w:t>
      </w:r>
    </w:p>
    <w:p w14:paraId="6574D56D" w14:textId="77777777" w:rsidR="0082552C" w:rsidRPr="0082552C" w:rsidRDefault="0082552C" w:rsidP="0082552C">
      <w:pPr>
        <w:rPr>
          <w:lang w:val="en-US"/>
        </w:rPr>
      </w:pPr>
      <w:r w:rsidRPr="0082552C">
        <w:rPr>
          <w:lang w:val="en-US"/>
        </w:rPr>
        <w:t xml:space="preserve">UNION ALL  </w:t>
      </w:r>
    </w:p>
    <w:p w14:paraId="4E2CA7F7" w14:textId="77777777" w:rsidR="0082552C" w:rsidRPr="0082552C" w:rsidRDefault="0082552C" w:rsidP="0082552C">
      <w:pPr>
        <w:rPr>
          <w:lang w:val="en-US"/>
        </w:rPr>
      </w:pPr>
      <w:r w:rsidRPr="0082552C">
        <w:rPr>
          <w:lang w:val="en-US"/>
        </w:rPr>
        <w:t xml:space="preserve">SELECT '49 nanoseconds', DATEADD(nanosecond,49,@datetime2)  </w:t>
      </w:r>
    </w:p>
    <w:p w14:paraId="223481C1" w14:textId="77777777" w:rsidR="0082552C" w:rsidRPr="0082552C" w:rsidRDefault="0082552C" w:rsidP="0082552C">
      <w:pPr>
        <w:rPr>
          <w:lang w:val="en-US"/>
        </w:rPr>
      </w:pPr>
      <w:r w:rsidRPr="0082552C">
        <w:rPr>
          <w:lang w:val="en-US"/>
        </w:rPr>
        <w:t xml:space="preserve">UNION ALL  </w:t>
      </w:r>
    </w:p>
    <w:p w14:paraId="5362867B" w14:textId="77777777" w:rsidR="0082552C" w:rsidRPr="0082552C" w:rsidRDefault="0082552C" w:rsidP="0082552C">
      <w:pPr>
        <w:rPr>
          <w:lang w:val="en-US"/>
        </w:rPr>
      </w:pPr>
      <w:r w:rsidRPr="0082552C">
        <w:rPr>
          <w:lang w:val="en-US"/>
        </w:rPr>
        <w:t xml:space="preserve">SELECT '50 nanoseconds', DATEADD(nanosecond,50,@datetime2)  </w:t>
      </w:r>
    </w:p>
    <w:p w14:paraId="05CDED76" w14:textId="77777777" w:rsidR="0082552C" w:rsidRPr="0082552C" w:rsidRDefault="0082552C" w:rsidP="0082552C">
      <w:pPr>
        <w:rPr>
          <w:lang w:val="en-US"/>
        </w:rPr>
      </w:pPr>
      <w:r w:rsidRPr="0082552C">
        <w:rPr>
          <w:lang w:val="en-US"/>
        </w:rPr>
        <w:t xml:space="preserve">UNION ALL  </w:t>
      </w:r>
    </w:p>
    <w:p w14:paraId="2C150B90" w14:textId="481B7400" w:rsidR="0082552C" w:rsidRDefault="0082552C" w:rsidP="0082552C">
      <w:pPr>
        <w:rPr>
          <w:lang w:val="en-US"/>
        </w:rPr>
      </w:pPr>
      <w:r w:rsidRPr="0082552C">
        <w:rPr>
          <w:lang w:val="en-US"/>
        </w:rPr>
        <w:t>SELECT '150 nanoseconds', DATEADD(nanosecond,150,@datetime2);</w:t>
      </w:r>
    </w:p>
    <w:p w14:paraId="71A696FA" w14:textId="77777777" w:rsidR="0082552C" w:rsidRDefault="0082552C" w:rsidP="0082552C">
      <w:pPr>
        <w:rPr>
          <w:lang w:val="en-US"/>
        </w:rPr>
      </w:pPr>
    </w:p>
    <w:p w14:paraId="183B6B1C" w14:textId="312085F2" w:rsidR="0082552C" w:rsidRDefault="0082552C" w:rsidP="0082552C">
      <w:r w:rsidRPr="0082552C">
        <w:t>El conjunto de resultados es el siguiente:</w:t>
      </w:r>
    </w:p>
    <w:p w14:paraId="143148FF" w14:textId="77777777" w:rsidR="0082552C" w:rsidRDefault="0082552C" w:rsidP="0082552C"/>
    <w:p w14:paraId="00C51456" w14:textId="77777777" w:rsidR="000D0E98" w:rsidRPr="000D0E98" w:rsidRDefault="000D0E98" w:rsidP="000D0E98">
      <w:pPr>
        <w:rPr>
          <w:lang w:val="en-US"/>
        </w:rPr>
      </w:pPr>
      <w:r w:rsidRPr="000D0E98">
        <w:rPr>
          <w:lang w:val="en-US"/>
        </w:rPr>
        <w:t xml:space="preserve">1 millisecond     2007-01-01 13:10:10.1121111  </w:t>
      </w:r>
    </w:p>
    <w:p w14:paraId="23A9D5C6" w14:textId="77777777" w:rsidR="000D0E98" w:rsidRPr="000D0E98" w:rsidRDefault="000D0E98" w:rsidP="000D0E98">
      <w:pPr>
        <w:rPr>
          <w:lang w:val="en-US"/>
        </w:rPr>
      </w:pPr>
      <w:r w:rsidRPr="000D0E98">
        <w:rPr>
          <w:lang w:val="en-US"/>
        </w:rPr>
        <w:t xml:space="preserve">2 milliseconds    2007-01-01 13:10:10.1131111  </w:t>
      </w:r>
    </w:p>
    <w:p w14:paraId="457ADF0D" w14:textId="77777777" w:rsidR="000D0E98" w:rsidRPr="000D0E98" w:rsidRDefault="000D0E98" w:rsidP="000D0E98">
      <w:pPr>
        <w:rPr>
          <w:lang w:val="en-US"/>
        </w:rPr>
      </w:pPr>
      <w:r w:rsidRPr="000D0E98">
        <w:rPr>
          <w:lang w:val="en-US"/>
        </w:rPr>
        <w:t xml:space="preserve">1 microsecond     2007-01-01 13:10:10.1111121  </w:t>
      </w:r>
    </w:p>
    <w:p w14:paraId="15CBDE10" w14:textId="77777777" w:rsidR="000D0E98" w:rsidRPr="000D0E98" w:rsidRDefault="000D0E98" w:rsidP="000D0E98">
      <w:pPr>
        <w:rPr>
          <w:lang w:val="en-US"/>
        </w:rPr>
      </w:pPr>
      <w:r w:rsidRPr="000D0E98">
        <w:rPr>
          <w:lang w:val="en-US"/>
        </w:rPr>
        <w:t xml:space="preserve">2 microseconds    2007-01-01 13:10:10.1111131  </w:t>
      </w:r>
    </w:p>
    <w:p w14:paraId="4912CFFF" w14:textId="77777777" w:rsidR="000D0E98" w:rsidRPr="000D0E98" w:rsidRDefault="000D0E98" w:rsidP="000D0E98">
      <w:pPr>
        <w:rPr>
          <w:lang w:val="en-US"/>
        </w:rPr>
      </w:pPr>
      <w:r w:rsidRPr="000D0E98">
        <w:rPr>
          <w:lang w:val="en-US"/>
        </w:rPr>
        <w:lastRenderedPageBreak/>
        <w:t xml:space="preserve">49 nanoseconds    2007-01-01 13:10:10.1111111  </w:t>
      </w:r>
    </w:p>
    <w:p w14:paraId="71C24EB6" w14:textId="77777777" w:rsidR="000D0E98" w:rsidRDefault="000D0E98" w:rsidP="000D0E98">
      <w:r>
        <w:t xml:space="preserve">50 nanoseconds    2007-01-01 13:10:10.1111112  </w:t>
      </w:r>
    </w:p>
    <w:p w14:paraId="03A0CC1F" w14:textId="46529D98" w:rsidR="0082552C" w:rsidRDefault="000D0E98" w:rsidP="000D0E98">
      <w:r>
        <w:t>150 nanoseconds   2007-01-01 13:10:10.1111113</w:t>
      </w:r>
    </w:p>
    <w:p w14:paraId="1125EBA9" w14:textId="77777777" w:rsidR="000D0E98" w:rsidRDefault="000D0E98" w:rsidP="000D0E98"/>
    <w:p w14:paraId="4538A383" w14:textId="77777777" w:rsidR="000D0E98" w:rsidRDefault="000D0E98" w:rsidP="000D0E98">
      <w:r>
        <w:t>Ajuste de zona horaria</w:t>
      </w:r>
    </w:p>
    <w:p w14:paraId="28E5B7C0" w14:textId="77777777" w:rsidR="000D0E98" w:rsidRDefault="000D0E98" w:rsidP="000D0E98">
      <w:r>
        <w:t>DATEADD no permite la suma para el desplazamiento de zona horaria.</w:t>
      </w:r>
    </w:p>
    <w:p w14:paraId="0FC70E74" w14:textId="77777777" w:rsidR="000D0E98" w:rsidRDefault="000D0E98" w:rsidP="000D0E98"/>
    <w:p w14:paraId="6282397A" w14:textId="77777777" w:rsidR="000D0E98" w:rsidRDefault="000D0E98" w:rsidP="000D0E98">
      <w:r>
        <w:t>Ejemplos</w:t>
      </w:r>
    </w:p>
    <w:p w14:paraId="38E3E625" w14:textId="77777777" w:rsidR="000D0E98" w:rsidRDefault="000D0E98" w:rsidP="000D0E98">
      <w:r>
        <w:t>A. Aumentar datepart en un intervalo de 1</w:t>
      </w:r>
    </w:p>
    <w:p w14:paraId="698B3223" w14:textId="1A00F7B4" w:rsidR="000D0E98" w:rsidRDefault="000D0E98" w:rsidP="000D0E98">
      <w:r>
        <w:t>Cada una de estas instrucciones aumenta datepart en un intervalo de 1:</w:t>
      </w:r>
    </w:p>
    <w:p w14:paraId="6189EECE" w14:textId="77777777" w:rsidR="000D0E98" w:rsidRDefault="000D0E98" w:rsidP="000D0E98"/>
    <w:p w14:paraId="34D2A953" w14:textId="77777777" w:rsidR="000D0E98" w:rsidRPr="00BC58F0" w:rsidRDefault="000D0E98" w:rsidP="000D0E98">
      <w:pPr>
        <w:rPr>
          <w:lang w:val="en-US"/>
        </w:rPr>
      </w:pPr>
      <w:r w:rsidRPr="00BC58F0">
        <w:rPr>
          <w:lang w:val="en-US"/>
        </w:rPr>
        <w:t xml:space="preserve">DECLARE @datetime2 datetime2 = '2007-01-01 13:10:10.1111111';  </w:t>
      </w:r>
    </w:p>
    <w:p w14:paraId="10B69226" w14:textId="77777777" w:rsidR="000D0E98" w:rsidRPr="00BC58F0" w:rsidRDefault="000D0E98" w:rsidP="000D0E98">
      <w:pPr>
        <w:rPr>
          <w:lang w:val="en-US"/>
        </w:rPr>
      </w:pPr>
      <w:r w:rsidRPr="00BC58F0">
        <w:rPr>
          <w:lang w:val="en-US"/>
        </w:rPr>
        <w:t xml:space="preserve">SELECT 'year', DATEADD(year,1,@datetime2)  </w:t>
      </w:r>
    </w:p>
    <w:p w14:paraId="471169BC" w14:textId="77777777" w:rsidR="000D0E98" w:rsidRPr="00BC58F0" w:rsidRDefault="000D0E98" w:rsidP="000D0E98">
      <w:pPr>
        <w:rPr>
          <w:lang w:val="en-US"/>
        </w:rPr>
      </w:pPr>
      <w:r w:rsidRPr="00BC58F0">
        <w:rPr>
          <w:lang w:val="en-US"/>
        </w:rPr>
        <w:t xml:space="preserve">UNION ALL  </w:t>
      </w:r>
    </w:p>
    <w:p w14:paraId="02123867" w14:textId="77777777" w:rsidR="000D0E98" w:rsidRPr="00BC58F0" w:rsidRDefault="000D0E98" w:rsidP="000D0E98">
      <w:pPr>
        <w:rPr>
          <w:lang w:val="en-US"/>
        </w:rPr>
      </w:pPr>
      <w:r w:rsidRPr="00BC58F0">
        <w:rPr>
          <w:lang w:val="en-US"/>
        </w:rPr>
        <w:t xml:space="preserve">SELECT 'quarter',DATEADD(quarter,1,@datetime2)  </w:t>
      </w:r>
    </w:p>
    <w:p w14:paraId="100A7880" w14:textId="77777777" w:rsidR="000D0E98" w:rsidRPr="00BC58F0" w:rsidRDefault="000D0E98" w:rsidP="000D0E98">
      <w:pPr>
        <w:rPr>
          <w:lang w:val="en-US"/>
        </w:rPr>
      </w:pPr>
      <w:r w:rsidRPr="00BC58F0">
        <w:rPr>
          <w:lang w:val="en-US"/>
        </w:rPr>
        <w:t xml:space="preserve">UNION ALL  </w:t>
      </w:r>
    </w:p>
    <w:p w14:paraId="7CBD7900" w14:textId="77777777" w:rsidR="000D0E98" w:rsidRPr="00BC58F0" w:rsidRDefault="000D0E98" w:rsidP="000D0E98">
      <w:pPr>
        <w:rPr>
          <w:lang w:val="en-US"/>
        </w:rPr>
      </w:pPr>
      <w:r w:rsidRPr="00BC58F0">
        <w:rPr>
          <w:lang w:val="en-US"/>
        </w:rPr>
        <w:t xml:space="preserve">SELECT 'month',DATEADD(month,1,@datetime2)  </w:t>
      </w:r>
    </w:p>
    <w:p w14:paraId="0BD7F62E" w14:textId="77777777" w:rsidR="000D0E98" w:rsidRPr="00BC58F0" w:rsidRDefault="000D0E98" w:rsidP="000D0E98">
      <w:pPr>
        <w:rPr>
          <w:lang w:val="en-US"/>
        </w:rPr>
      </w:pPr>
      <w:r w:rsidRPr="00BC58F0">
        <w:rPr>
          <w:lang w:val="en-US"/>
        </w:rPr>
        <w:t xml:space="preserve">UNION ALL  </w:t>
      </w:r>
    </w:p>
    <w:p w14:paraId="770BFBE1" w14:textId="77777777" w:rsidR="000D0E98" w:rsidRPr="00BC58F0" w:rsidRDefault="000D0E98" w:rsidP="000D0E98">
      <w:pPr>
        <w:rPr>
          <w:lang w:val="en-US"/>
        </w:rPr>
      </w:pPr>
      <w:r w:rsidRPr="00BC58F0">
        <w:rPr>
          <w:lang w:val="en-US"/>
        </w:rPr>
        <w:t xml:space="preserve">SELECT 'dayofyear',DATEADD(dayofyear,1,@datetime2)  </w:t>
      </w:r>
    </w:p>
    <w:p w14:paraId="21CAD748" w14:textId="77777777" w:rsidR="000D0E98" w:rsidRPr="00BC58F0" w:rsidRDefault="000D0E98" w:rsidP="000D0E98">
      <w:pPr>
        <w:rPr>
          <w:lang w:val="en-US"/>
        </w:rPr>
      </w:pPr>
      <w:r w:rsidRPr="00BC58F0">
        <w:rPr>
          <w:lang w:val="en-US"/>
        </w:rPr>
        <w:t xml:space="preserve">UNION ALL  </w:t>
      </w:r>
    </w:p>
    <w:p w14:paraId="7DB1B866" w14:textId="77777777" w:rsidR="000D0E98" w:rsidRPr="00BC58F0" w:rsidRDefault="000D0E98" w:rsidP="000D0E98">
      <w:pPr>
        <w:rPr>
          <w:lang w:val="en-US"/>
        </w:rPr>
      </w:pPr>
      <w:r w:rsidRPr="00BC58F0">
        <w:rPr>
          <w:lang w:val="en-US"/>
        </w:rPr>
        <w:t xml:space="preserve">SELECT 'day',DATEADD(day,1,@datetime2)  </w:t>
      </w:r>
    </w:p>
    <w:p w14:paraId="25FC19B1" w14:textId="77777777" w:rsidR="000D0E98" w:rsidRPr="00BC58F0" w:rsidRDefault="000D0E98" w:rsidP="000D0E98">
      <w:pPr>
        <w:rPr>
          <w:lang w:val="en-US"/>
        </w:rPr>
      </w:pPr>
      <w:r w:rsidRPr="00BC58F0">
        <w:rPr>
          <w:lang w:val="en-US"/>
        </w:rPr>
        <w:t xml:space="preserve">UNION ALL  </w:t>
      </w:r>
    </w:p>
    <w:p w14:paraId="53725FDC" w14:textId="77777777" w:rsidR="000D0E98" w:rsidRPr="00BC58F0" w:rsidRDefault="000D0E98" w:rsidP="000D0E98">
      <w:pPr>
        <w:rPr>
          <w:lang w:val="en-US"/>
        </w:rPr>
      </w:pPr>
      <w:r w:rsidRPr="00BC58F0">
        <w:rPr>
          <w:lang w:val="en-US"/>
        </w:rPr>
        <w:t xml:space="preserve">SELECT 'week',DATEADD(week,1,@datetime2)  </w:t>
      </w:r>
    </w:p>
    <w:p w14:paraId="65D45C7A" w14:textId="77777777" w:rsidR="000D0E98" w:rsidRPr="00BC58F0" w:rsidRDefault="000D0E98" w:rsidP="000D0E98">
      <w:pPr>
        <w:rPr>
          <w:lang w:val="en-US"/>
        </w:rPr>
      </w:pPr>
      <w:r w:rsidRPr="00BC58F0">
        <w:rPr>
          <w:lang w:val="en-US"/>
        </w:rPr>
        <w:t xml:space="preserve">UNION ALL  </w:t>
      </w:r>
    </w:p>
    <w:p w14:paraId="1EECA132" w14:textId="77777777" w:rsidR="000D0E98" w:rsidRPr="00BC58F0" w:rsidRDefault="000D0E98" w:rsidP="000D0E98">
      <w:pPr>
        <w:rPr>
          <w:lang w:val="en-US"/>
        </w:rPr>
      </w:pPr>
      <w:r w:rsidRPr="00BC58F0">
        <w:rPr>
          <w:lang w:val="en-US"/>
        </w:rPr>
        <w:t xml:space="preserve">SELECT 'weekday',DATEADD(weekday,1,@datetime2)  </w:t>
      </w:r>
    </w:p>
    <w:p w14:paraId="76F0ABB7" w14:textId="77777777" w:rsidR="000D0E98" w:rsidRPr="00927A51" w:rsidRDefault="000D0E98" w:rsidP="000D0E98">
      <w:pPr>
        <w:rPr>
          <w:lang w:val="en-US"/>
        </w:rPr>
      </w:pPr>
      <w:r w:rsidRPr="00927A51">
        <w:rPr>
          <w:lang w:val="en-US"/>
        </w:rPr>
        <w:t xml:space="preserve">UNION ALL  </w:t>
      </w:r>
    </w:p>
    <w:p w14:paraId="09F8804C" w14:textId="77777777" w:rsidR="000D0E98" w:rsidRPr="00927A51" w:rsidRDefault="000D0E98" w:rsidP="000D0E98">
      <w:pPr>
        <w:rPr>
          <w:lang w:val="en-US"/>
        </w:rPr>
      </w:pPr>
      <w:r w:rsidRPr="00927A51">
        <w:rPr>
          <w:lang w:val="en-US"/>
        </w:rPr>
        <w:t xml:space="preserve">SELECT 'hour',DATEADD(hour,1,@datetime2)  </w:t>
      </w:r>
    </w:p>
    <w:p w14:paraId="1D5E9DFB" w14:textId="77777777" w:rsidR="000D0E98" w:rsidRPr="00927A51" w:rsidRDefault="000D0E98" w:rsidP="000D0E98">
      <w:pPr>
        <w:rPr>
          <w:lang w:val="en-US"/>
        </w:rPr>
      </w:pPr>
      <w:r w:rsidRPr="00927A51">
        <w:rPr>
          <w:lang w:val="en-US"/>
        </w:rPr>
        <w:lastRenderedPageBreak/>
        <w:t xml:space="preserve">UNION ALL  </w:t>
      </w:r>
    </w:p>
    <w:p w14:paraId="51DF6CC4" w14:textId="77777777" w:rsidR="000D0E98" w:rsidRPr="00927A51" w:rsidRDefault="000D0E98" w:rsidP="000D0E98">
      <w:pPr>
        <w:rPr>
          <w:lang w:val="en-US"/>
        </w:rPr>
      </w:pPr>
      <w:r w:rsidRPr="00927A51">
        <w:rPr>
          <w:lang w:val="en-US"/>
        </w:rPr>
        <w:t xml:space="preserve">SELECT 'minute',DATEADD(minute,1,@datetime2)  </w:t>
      </w:r>
    </w:p>
    <w:p w14:paraId="035C7918" w14:textId="77777777" w:rsidR="000D0E98" w:rsidRPr="00927A51" w:rsidRDefault="000D0E98" w:rsidP="000D0E98">
      <w:pPr>
        <w:rPr>
          <w:lang w:val="en-US"/>
        </w:rPr>
      </w:pPr>
      <w:r w:rsidRPr="00927A51">
        <w:rPr>
          <w:lang w:val="en-US"/>
        </w:rPr>
        <w:t xml:space="preserve">UNION ALL  </w:t>
      </w:r>
    </w:p>
    <w:p w14:paraId="0D9E31B0" w14:textId="77777777" w:rsidR="000D0E98" w:rsidRPr="00927A51" w:rsidRDefault="000D0E98" w:rsidP="000D0E98">
      <w:pPr>
        <w:rPr>
          <w:lang w:val="en-US"/>
        </w:rPr>
      </w:pPr>
      <w:r w:rsidRPr="00927A51">
        <w:rPr>
          <w:lang w:val="en-US"/>
        </w:rPr>
        <w:t xml:space="preserve">SELECT 'second',DATEADD(second,1,@datetime2)  </w:t>
      </w:r>
    </w:p>
    <w:p w14:paraId="08E4E79C" w14:textId="77777777" w:rsidR="000D0E98" w:rsidRPr="00927A51" w:rsidRDefault="000D0E98" w:rsidP="000D0E98">
      <w:pPr>
        <w:rPr>
          <w:lang w:val="en-US"/>
        </w:rPr>
      </w:pPr>
      <w:r w:rsidRPr="00927A51">
        <w:rPr>
          <w:lang w:val="en-US"/>
        </w:rPr>
        <w:t xml:space="preserve">UNION ALL  </w:t>
      </w:r>
    </w:p>
    <w:p w14:paraId="509607C4" w14:textId="77777777" w:rsidR="000D0E98" w:rsidRPr="00927A51" w:rsidRDefault="000D0E98" w:rsidP="000D0E98">
      <w:pPr>
        <w:rPr>
          <w:lang w:val="en-US"/>
        </w:rPr>
      </w:pPr>
      <w:r w:rsidRPr="00927A51">
        <w:rPr>
          <w:lang w:val="en-US"/>
        </w:rPr>
        <w:t xml:space="preserve">SELECT 'millisecond',DATEADD(millisecond,1,@datetime2)  </w:t>
      </w:r>
    </w:p>
    <w:p w14:paraId="26B4B79B" w14:textId="77777777" w:rsidR="000D0E98" w:rsidRPr="00927A51" w:rsidRDefault="000D0E98" w:rsidP="000D0E98">
      <w:pPr>
        <w:rPr>
          <w:lang w:val="en-US"/>
        </w:rPr>
      </w:pPr>
      <w:r w:rsidRPr="00927A51">
        <w:rPr>
          <w:lang w:val="en-US"/>
        </w:rPr>
        <w:t xml:space="preserve">UNION ALL  </w:t>
      </w:r>
    </w:p>
    <w:p w14:paraId="7DF48122" w14:textId="77777777" w:rsidR="000D0E98" w:rsidRPr="00927A51" w:rsidRDefault="000D0E98" w:rsidP="000D0E98">
      <w:pPr>
        <w:rPr>
          <w:lang w:val="en-US"/>
        </w:rPr>
      </w:pPr>
      <w:r w:rsidRPr="00927A51">
        <w:rPr>
          <w:lang w:val="en-US"/>
        </w:rPr>
        <w:t xml:space="preserve">SELECT 'microsecond',DATEADD(microsecond,1,@datetime2)  </w:t>
      </w:r>
    </w:p>
    <w:p w14:paraId="280AEEAA" w14:textId="77777777" w:rsidR="000D0E98" w:rsidRPr="00927A51" w:rsidRDefault="000D0E98" w:rsidP="000D0E98">
      <w:pPr>
        <w:rPr>
          <w:lang w:val="en-US"/>
        </w:rPr>
      </w:pPr>
      <w:r w:rsidRPr="00927A51">
        <w:rPr>
          <w:lang w:val="en-US"/>
        </w:rPr>
        <w:t xml:space="preserve">UNION ALL  </w:t>
      </w:r>
    </w:p>
    <w:p w14:paraId="73E74E2E" w14:textId="4672A63B" w:rsidR="000D0E98" w:rsidRPr="00927A51" w:rsidRDefault="000D0E98" w:rsidP="000D0E98">
      <w:pPr>
        <w:rPr>
          <w:lang w:val="en-US"/>
        </w:rPr>
      </w:pPr>
      <w:r w:rsidRPr="00927A51">
        <w:rPr>
          <w:lang w:val="en-US"/>
        </w:rPr>
        <w:t>SELECT 'nanosecond',DATEADD(nanosecond,1,@datetime2);</w:t>
      </w:r>
    </w:p>
    <w:p w14:paraId="7BCE396A" w14:textId="77777777" w:rsidR="000D0E98" w:rsidRPr="00927A51" w:rsidRDefault="000D0E98" w:rsidP="000D0E98">
      <w:pPr>
        <w:rPr>
          <w:lang w:val="en-US"/>
        </w:rPr>
      </w:pPr>
    </w:p>
    <w:p w14:paraId="3724160B" w14:textId="3661FC7E" w:rsidR="000D0E98" w:rsidRDefault="00BC58F0" w:rsidP="000D0E98">
      <w:r w:rsidRPr="00BC58F0">
        <w:t>El conjunto de resultados es el siguiente:</w:t>
      </w:r>
    </w:p>
    <w:p w14:paraId="31260992" w14:textId="77777777" w:rsidR="00BC58F0" w:rsidRPr="00927A51" w:rsidRDefault="00BC58F0" w:rsidP="00BC58F0">
      <w:pPr>
        <w:rPr>
          <w:lang w:val="en-US"/>
        </w:rPr>
      </w:pPr>
      <w:r w:rsidRPr="00927A51">
        <w:rPr>
          <w:lang w:val="en-US"/>
        </w:rPr>
        <w:t xml:space="preserve">Year         2008-01-01 13:10:10.1111111  </w:t>
      </w:r>
    </w:p>
    <w:p w14:paraId="1B49EDF9" w14:textId="77777777" w:rsidR="00BC58F0" w:rsidRPr="00927A51" w:rsidRDefault="00BC58F0" w:rsidP="00BC58F0">
      <w:pPr>
        <w:rPr>
          <w:lang w:val="en-US"/>
        </w:rPr>
      </w:pPr>
      <w:r w:rsidRPr="00927A51">
        <w:rPr>
          <w:lang w:val="en-US"/>
        </w:rPr>
        <w:t xml:space="preserve">quarter      2007-04-01 13:10:10.1111111  </w:t>
      </w:r>
    </w:p>
    <w:p w14:paraId="7E3B2B51" w14:textId="77777777" w:rsidR="00BC58F0" w:rsidRPr="00927A51" w:rsidRDefault="00BC58F0" w:rsidP="00BC58F0">
      <w:pPr>
        <w:rPr>
          <w:lang w:val="en-US"/>
        </w:rPr>
      </w:pPr>
      <w:r w:rsidRPr="00927A51">
        <w:rPr>
          <w:lang w:val="en-US"/>
        </w:rPr>
        <w:t xml:space="preserve">month        2007-02-01 13:10:10.1111111  </w:t>
      </w:r>
    </w:p>
    <w:p w14:paraId="3EF9B5AA" w14:textId="77777777" w:rsidR="00BC58F0" w:rsidRPr="00927A51" w:rsidRDefault="00BC58F0" w:rsidP="00BC58F0">
      <w:pPr>
        <w:rPr>
          <w:lang w:val="en-US"/>
        </w:rPr>
      </w:pPr>
      <w:r w:rsidRPr="00927A51">
        <w:rPr>
          <w:lang w:val="en-US"/>
        </w:rPr>
        <w:t xml:space="preserve">dayofyear    2007-01-02 13:10:10.1111111  </w:t>
      </w:r>
    </w:p>
    <w:p w14:paraId="0CBB22B0" w14:textId="77777777" w:rsidR="00BC58F0" w:rsidRPr="00927A51" w:rsidRDefault="00BC58F0" w:rsidP="00BC58F0">
      <w:pPr>
        <w:rPr>
          <w:lang w:val="en-US"/>
        </w:rPr>
      </w:pPr>
      <w:r w:rsidRPr="00927A51">
        <w:rPr>
          <w:lang w:val="en-US"/>
        </w:rPr>
        <w:t xml:space="preserve">day          2007-01-02 13:10:10.1111111  </w:t>
      </w:r>
    </w:p>
    <w:p w14:paraId="022E6AF2" w14:textId="77777777" w:rsidR="00BC58F0" w:rsidRDefault="00BC58F0" w:rsidP="00BC58F0">
      <w:r>
        <w:t xml:space="preserve">week         2007-01-08 13:10:10.1111111  </w:t>
      </w:r>
    </w:p>
    <w:p w14:paraId="49C97172" w14:textId="77777777" w:rsidR="00BC58F0" w:rsidRDefault="00BC58F0" w:rsidP="00BC58F0">
      <w:r>
        <w:t xml:space="preserve">weekday      2007-01-02 13:10:10.1111111  </w:t>
      </w:r>
    </w:p>
    <w:p w14:paraId="501210B6" w14:textId="77777777" w:rsidR="00BC58F0" w:rsidRDefault="00BC58F0" w:rsidP="00BC58F0">
      <w:r>
        <w:t xml:space="preserve">hour         2007-01-01 14:10:10.1111111  </w:t>
      </w:r>
    </w:p>
    <w:p w14:paraId="6017EEFB" w14:textId="77777777" w:rsidR="00BC58F0" w:rsidRDefault="00BC58F0" w:rsidP="00BC58F0">
      <w:r>
        <w:t xml:space="preserve">minute       2007-01-01 13:11:10.1111111  </w:t>
      </w:r>
    </w:p>
    <w:p w14:paraId="1137FD5C" w14:textId="77777777" w:rsidR="00BC58F0" w:rsidRDefault="00BC58F0" w:rsidP="00BC58F0">
      <w:r>
        <w:t xml:space="preserve">second       2007-01-01 13:10:11.1111111  </w:t>
      </w:r>
    </w:p>
    <w:p w14:paraId="2BFF74A9" w14:textId="77777777" w:rsidR="00BC58F0" w:rsidRDefault="00BC58F0" w:rsidP="00BC58F0">
      <w:r>
        <w:t xml:space="preserve">millisecond  2007-01-01 13:10:10.1121111  </w:t>
      </w:r>
    </w:p>
    <w:p w14:paraId="022B40C1" w14:textId="77777777" w:rsidR="00BC58F0" w:rsidRDefault="00BC58F0" w:rsidP="00BC58F0">
      <w:r>
        <w:t xml:space="preserve">microsecond  2007-01-01 13:10:10.1111121  </w:t>
      </w:r>
    </w:p>
    <w:p w14:paraId="39BE5FD4" w14:textId="505FD8EB" w:rsidR="00BC58F0" w:rsidRDefault="00BC58F0" w:rsidP="00BC58F0">
      <w:r>
        <w:t>nanosecond   2007-01-01 13:10:10.1111111</w:t>
      </w:r>
    </w:p>
    <w:p w14:paraId="114F6551" w14:textId="77777777" w:rsidR="00BC58F0" w:rsidRDefault="00BC58F0" w:rsidP="00BC58F0"/>
    <w:p w14:paraId="362EF6F4" w14:textId="77777777" w:rsidR="00BC58F0" w:rsidRDefault="00BC58F0" w:rsidP="00BC58F0">
      <w:r>
        <w:t>B. Aumentar más de un nivel de datepart en una instrucción</w:t>
      </w:r>
    </w:p>
    <w:p w14:paraId="31D8067D" w14:textId="42C4B1C7" w:rsidR="00BC58F0" w:rsidRDefault="00BC58F0" w:rsidP="00BC58F0">
      <w:r>
        <w:lastRenderedPageBreak/>
        <w:t>Cada una de estas instrucciones aumenta datepart en un valor number lo suficientemente grande como para incrementar también el siguiente valor superior datepart de date:</w:t>
      </w:r>
    </w:p>
    <w:p w14:paraId="4C268F62" w14:textId="77777777" w:rsidR="00BC58F0" w:rsidRDefault="00BC58F0" w:rsidP="00BC58F0"/>
    <w:p w14:paraId="2DB43CEC" w14:textId="77777777" w:rsidR="00927A51" w:rsidRPr="00927A51" w:rsidRDefault="00927A51" w:rsidP="00927A51">
      <w:pPr>
        <w:rPr>
          <w:lang w:val="en-US"/>
        </w:rPr>
      </w:pPr>
      <w:r w:rsidRPr="00927A51">
        <w:rPr>
          <w:lang w:val="en-US"/>
        </w:rPr>
        <w:t xml:space="preserve">DECLARE @datetime2 datetime2;  </w:t>
      </w:r>
    </w:p>
    <w:p w14:paraId="7691E41A" w14:textId="77777777" w:rsidR="00927A51" w:rsidRPr="00927A51" w:rsidRDefault="00927A51" w:rsidP="00927A51">
      <w:pPr>
        <w:rPr>
          <w:lang w:val="en-US"/>
        </w:rPr>
      </w:pPr>
      <w:r w:rsidRPr="00927A51">
        <w:rPr>
          <w:lang w:val="en-US"/>
        </w:rPr>
        <w:t xml:space="preserve">SET @datetime2 = '2007-01-01 01:01:01.1111111';  </w:t>
      </w:r>
    </w:p>
    <w:p w14:paraId="55E8A664" w14:textId="77777777" w:rsidR="00927A51" w:rsidRPr="00927A51" w:rsidRDefault="00927A51" w:rsidP="00927A51">
      <w:pPr>
        <w:rPr>
          <w:lang w:val="en-US"/>
        </w:rPr>
      </w:pPr>
      <w:r w:rsidRPr="00927A51">
        <w:rPr>
          <w:lang w:val="en-US"/>
        </w:rPr>
        <w:t xml:space="preserve">--Statement                                 Result     </w:t>
      </w:r>
    </w:p>
    <w:p w14:paraId="5944285D" w14:textId="77777777" w:rsidR="00927A51" w:rsidRPr="00927A51" w:rsidRDefault="00927A51" w:rsidP="00927A51">
      <w:pPr>
        <w:rPr>
          <w:lang w:val="en-US"/>
        </w:rPr>
      </w:pPr>
      <w:r w:rsidRPr="00927A51">
        <w:rPr>
          <w:lang w:val="en-US"/>
        </w:rPr>
        <w:t xml:space="preserve">-------------------------------------------------------------------   </w:t>
      </w:r>
    </w:p>
    <w:p w14:paraId="26CD500D" w14:textId="77777777" w:rsidR="00927A51" w:rsidRPr="00927A51" w:rsidRDefault="00927A51" w:rsidP="00927A51">
      <w:pPr>
        <w:rPr>
          <w:lang w:val="en-US"/>
        </w:rPr>
      </w:pPr>
      <w:r w:rsidRPr="00927A51">
        <w:rPr>
          <w:lang w:val="en-US"/>
        </w:rPr>
        <w:t xml:space="preserve">SELECT DATEADD(quarter,4,@datetime2);     --2008-01-01 01:01:01.1111111  </w:t>
      </w:r>
    </w:p>
    <w:p w14:paraId="2D84DB84" w14:textId="77777777" w:rsidR="00927A51" w:rsidRPr="00927A51" w:rsidRDefault="00927A51" w:rsidP="00927A51">
      <w:pPr>
        <w:rPr>
          <w:lang w:val="en-US"/>
        </w:rPr>
      </w:pPr>
      <w:r w:rsidRPr="00927A51">
        <w:rPr>
          <w:lang w:val="en-US"/>
        </w:rPr>
        <w:t xml:space="preserve">SELECT DATEADD(month,13,@datetime2);      --2008-02-01 01:01:01.1111111  </w:t>
      </w:r>
    </w:p>
    <w:p w14:paraId="5CE613CB" w14:textId="77777777" w:rsidR="00927A51" w:rsidRPr="00927A51" w:rsidRDefault="00927A51" w:rsidP="00927A51">
      <w:pPr>
        <w:rPr>
          <w:lang w:val="en-US"/>
        </w:rPr>
      </w:pPr>
      <w:r w:rsidRPr="00927A51">
        <w:rPr>
          <w:lang w:val="en-US"/>
        </w:rPr>
        <w:t xml:space="preserve">SELECT DATEADD(dayofyear,365,@datetime2); --2008-01-01 01:01:01.1111111  </w:t>
      </w:r>
    </w:p>
    <w:p w14:paraId="01923F79" w14:textId="77777777" w:rsidR="00927A51" w:rsidRPr="00927A51" w:rsidRDefault="00927A51" w:rsidP="00927A51">
      <w:pPr>
        <w:rPr>
          <w:lang w:val="en-US"/>
        </w:rPr>
      </w:pPr>
      <w:r w:rsidRPr="00927A51">
        <w:rPr>
          <w:lang w:val="en-US"/>
        </w:rPr>
        <w:t xml:space="preserve">SELECT DATEADD(day,365,@datetime2);       --2008-01-01 01:01:01.1111111  </w:t>
      </w:r>
    </w:p>
    <w:p w14:paraId="6299A792" w14:textId="77777777" w:rsidR="00927A51" w:rsidRPr="00927A51" w:rsidRDefault="00927A51" w:rsidP="00927A51">
      <w:pPr>
        <w:rPr>
          <w:lang w:val="en-US"/>
        </w:rPr>
      </w:pPr>
      <w:r w:rsidRPr="00927A51">
        <w:rPr>
          <w:lang w:val="en-US"/>
        </w:rPr>
        <w:t xml:space="preserve">SELECT DATEADD(week,5,@datetime2);        --2007-02-05 01:01:01.1111111  </w:t>
      </w:r>
    </w:p>
    <w:p w14:paraId="3BBE8919" w14:textId="77777777" w:rsidR="00927A51" w:rsidRPr="00927A51" w:rsidRDefault="00927A51" w:rsidP="00927A51">
      <w:pPr>
        <w:rPr>
          <w:lang w:val="en-US"/>
        </w:rPr>
      </w:pPr>
      <w:r w:rsidRPr="00927A51">
        <w:rPr>
          <w:lang w:val="en-US"/>
        </w:rPr>
        <w:t xml:space="preserve">SELECT DATEADD(weekday,31,@datetime2);    --2007-02-01 01:01:01.1111111  </w:t>
      </w:r>
    </w:p>
    <w:p w14:paraId="179E4918" w14:textId="77777777" w:rsidR="00927A51" w:rsidRPr="00927A51" w:rsidRDefault="00927A51" w:rsidP="00927A51">
      <w:pPr>
        <w:rPr>
          <w:lang w:val="en-US"/>
        </w:rPr>
      </w:pPr>
      <w:r w:rsidRPr="00927A51">
        <w:rPr>
          <w:lang w:val="en-US"/>
        </w:rPr>
        <w:t xml:space="preserve">SELECT DATEADD(hour,23,@datetime2);       --2007-01-02 00:01:01.1111111  </w:t>
      </w:r>
    </w:p>
    <w:p w14:paraId="2E66DC5C" w14:textId="77777777" w:rsidR="00927A51" w:rsidRPr="00927A51" w:rsidRDefault="00927A51" w:rsidP="00927A51">
      <w:pPr>
        <w:rPr>
          <w:lang w:val="en-US"/>
        </w:rPr>
      </w:pPr>
      <w:r w:rsidRPr="00927A51">
        <w:rPr>
          <w:lang w:val="en-US"/>
        </w:rPr>
        <w:t xml:space="preserve">SELECT DATEADD(minute,59,@datetime2);     --2007-01-01 02:00:01.1111111  </w:t>
      </w:r>
    </w:p>
    <w:p w14:paraId="3B208991" w14:textId="77777777" w:rsidR="00927A51" w:rsidRPr="00927A51" w:rsidRDefault="00927A51" w:rsidP="00927A51">
      <w:pPr>
        <w:rPr>
          <w:lang w:val="en-US"/>
        </w:rPr>
      </w:pPr>
      <w:r w:rsidRPr="00927A51">
        <w:rPr>
          <w:lang w:val="en-US"/>
        </w:rPr>
        <w:t xml:space="preserve">SELECT DATEADD(second,59,@datetime2);     --2007-01-01 01:02:00.1111111  </w:t>
      </w:r>
    </w:p>
    <w:p w14:paraId="008F6739" w14:textId="6A4A58D7" w:rsidR="00BC58F0" w:rsidRDefault="00927A51" w:rsidP="00927A51">
      <w:r>
        <w:t>SELECT DATEADD(millisecond,1,@datetime2); --2007-01-01 01:01:01.1121111</w:t>
      </w:r>
    </w:p>
    <w:p w14:paraId="6C18DC9A" w14:textId="77777777" w:rsidR="00927A51" w:rsidRDefault="00927A51" w:rsidP="00927A51"/>
    <w:p w14:paraId="30313B1F" w14:textId="77777777" w:rsidR="00927A51" w:rsidRDefault="00927A51" w:rsidP="00927A51">
      <w:r>
        <w:t>C. Utilizar las expresiones como argumentos para los parámetros number y date</w:t>
      </w:r>
    </w:p>
    <w:p w14:paraId="6BB5EBB3" w14:textId="77777777" w:rsidR="00927A51" w:rsidRDefault="00927A51" w:rsidP="00927A51">
      <w:r>
        <w:t>En los ejemplos siguientes se usan otros tipos de expresiones como argumentos para los parámetros number y date. En los ejemplos se usa la base de datos de AdventureWorks.</w:t>
      </w:r>
    </w:p>
    <w:p w14:paraId="3D203142" w14:textId="77777777" w:rsidR="00927A51" w:rsidRDefault="00927A51" w:rsidP="00927A51"/>
    <w:p w14:paraId="170E74F0" w14:textId="77777777" w:rsidR="00927A51" w:rsidRDefault="00927A51" w:rsidP="00927A51">
      <w:r>
        <w:t>Especificar una columna como fecha</w:t>
      </w:r>
    </w:p>
    <w:p w14:paraId="2CC3A9D5" w14:textId="20A8EB5D" w:rsidR="00927A51" w:rsidRDefault="00927A51" w:rsidP="00927A51">
      <w:r>
        <w:t>En este ejemplo se agregan 2 (dos) días a cada valor de la columna OrderDate para derivar una nueva columna denominada PromisedShipDate:</w:t>
      </w:r>
    </w:p>
    <w:p w14:paraId="48A9F9FB" w14:textId="77777777" w:rsidR="00927A51" w:rsidRDefault="00927A51" w:rsidP="00927A51"/>
    <w:p w14:paraId="6AE5CBD5" w14:textId="77777777" w:rsidR="00927A51" w:rsidRPr="00927A51" w:rsidRDefault="00927A51" w:rsidP="00927A51">
      <w:pPr>
        <w:rPr>
          <w:lang w:val="en-US"/>
        </w:rPr>
      </w:pPr>
      <w:r w:rsidRPr="00927A51">
        <w:rPr>
          <w:lang w:val="en-US"/>
        </w:rPr>
        <w:lastRenderedPageBreak/>
        <w:t xml:space="preserve">SELECT SalesOrderID  </w:t>
      </w:r>
    </w:p>
    <w:p w14:paraId="0CC9A69D" w14:textId="77777777" w:rsidR="00927A51" w:rsidRPr="00927A51" w:rsidRDefault="00927A51" w:rsidP="00927A51">
      <w:pPr>
        <w:rPr>
          <w:lang w:val="en-US"/>
        </w:rPr>
      </w:pPr>
      <w:r w:rsidRPr="00927A51">
        <w:rPr>
          <w:lang w:val="en-US"/>
        </w:rPr>
        <w:t xml:space="preserve">    ,OrderDate   </w:t>
      </w:r>
    </w:p>
    <w:p w14:paraId="2F098ECE" w14:textId="77777777" w:rsidR="00927A51" w:rsidRPr="00927A51" w:rsidRDefault="00927A51" w:rsidP="00927A51">
      <w:pPr>
        <w:rPr>
          <w:lang w:val="en-US"/>
        </w:rPr>
      </w:pPr>
      <w:r w:rsidRPr="00927A51">
        <w:rPr>
          <w:lang w:val="en-US"/>
        </w:rPr>
        <w:t xml:space="preserve">    ,DATEADD(day,2,OrderDate) AS PromisedShipDate  </w:t>
      </w:r>
    </w:p>
    <w:p w14:paraId="4D16DFAD" w14:textId="1CB85067" w:rsidR="00927A51" w:rsidRPr="00F9067F" w:rsidRDefault="00927A51" w:rsidP="00927A51">
      <w:pPr>
        <w:rPr>
          <w:lang w:val="en-US"/>
        </w:rPr>
      </w:pPr>
      <w:r w:rsidRPr="00F9067F">
        <w:rPr>
          <w:lang w:val="en-US"/>
        </w:rPr>
        <w:t>FROM Sales.SalesOrderHeader;</w:t>
      </w:r>
    </w:p>
    <w:p w14:paraId="0474B3F3" w14:textId="77777777" w:rsidR="00927A51" w:rsidRPr="00F9067F" w:rsidRDefault="00927A51" w:rsidP="00927A51">
      <w:pPr>
        <w:rPr>
          <w:lang w:val="en-US"/>
        </w:rPr>
      </w:pPr>
    </w:p>
    <w:p w14:paraId="79538616" w14:textId="3C33C6EC" w:rsidR="00927A51" w:rsidRDefault="00F9067F" w:rsidP="00927A51">
      <w:r w:rsidRPr="00F9067F">
        <w:t>Un conjunto de resultados parcial:</w:t>
      </w:r>
    </w:p>
    <w:p w14:paraId="11878B8B" w14:textId="77777777" w:rsidR="00777681" w:rsidRDefault="00777681" w:rsidP="00777681">
      <w:r>
        <w:t xml:space="preserve">SalesOrderID OrderDate               PromisedShipDate  </w:t>
      </w:r>
    </w:p>
    <w:p w14:paraId="18010B78" w14:textId="77777777" w:rsidR="00777681" w:rsidRDefault="00777681" w:rsidP="00777681">
      <w:r>
        <w:t xml:space="preserve">------------ ----------------------- -----------------------  </w:t>
      </w:r>
    </w:p>
    <w:p w14:paraId="7B21C85E" w14:textId="77777777" w:rsidR="00777681" w:rsidRDefault="00777681" w:rsidP="00777681">
      <w:r>
        <w:t xml:space="preserve">43659        2005-07-01 00:00:00.000 2005-07-03 00:00:00.000  </w:t>
      </w:r>
    </w:p>
    <w:p w14:paraId="5A10ACD1" w14:textId="77777777" w:rsidR="00777681" w:rsidRDefault="00777681" w:rsidP="00777681">
      <w:r>
        <w:t xml:space="preserve">43660        2005-07-01 00:00:00.000 2005-07-03 00:00:00.000  </w:t>
      </w:r>
    </w:p>
    <w:p w14:paraId="4CC2B2B4" w14:textId="77777777" w:rsidR="00777681" w:rsidRDefault="00777681" w:rsidP="00777681">
      <w:r>
        <w:t xml:space="preserve">43661        2005-07-01 00:00:00.000 2005-07-03 00:00:00.000  </w:t>
      </w:r>
    </w:p>
    <w:p w14:paraId="644E88FE" w14:textId="77777777" w:rsidR="00777681" w:rsidRDefault="00777681" w:rsidP="00777681">
      <w:r>
        <w:t xml:space="preserve">...  </w:t>
      </w:r>
    </w:p>
    <w:p w14:paraId="33EA5DCD" w14:textId="77777777" w:rsidR="00777681" w:rsidRDefault="00777681" w:rsidP="00777681">
      <w:r>
        <w:t xml:space="preserve">43702        2005-07-02 00:00:00.000 2005-07-04 00:00:00.000  </w:t>
      </w:r>
    </w:p>
    <w:p w14:paraId="411D6008" w14:textId="77777777" w:rsidR="00777681" w:rsidRDefault="00777681" w:rsidP="00777681">
      <w:r>
        <w:t xml:space="preserve">43703        2005-07-02 00:00:00.000 2005-07-04 00:00:00.000  </w:t>
      </w:r>
    </w:p>
    <w:p w14:paraId="1EF9F597" w14:textId="77777777" w:rsidR="00777681" w:rsidRDefault="00777681" w:rsidP="00777681">
      <w:r>
        <w:t xml:space="preserve">43704        2005-07-02 00:00:00.000 2005-07-04 00:00:00.000  </w:t>
      </w:r>
    </w:p>
    <w:p w14:paraId="764F5DCC" w14:textId="77777777" w:rsidR="00777681" w:rsidRDefault="00777681" w:rsidP="00777681">
      <w:r>
        <w:t xml:space="preserve">43705        2005-07-02 00:00:00.000 2005-07-04 00:00:00.000  </w:t>
      </w:r>
    </w:p>
    <w:p w14:paraId="5DCE40EF" w14:textId="77777777" w:rsidR="00777681" w:rsidRDefault="00777681" w:rsidP="00777681">
      <w:r>
        <w:t xml:space="preserve">43706        2005-07-03 00:00:00.000 2005-07-05 00:00:00.000  </w:t>
      </w:r>
    </w:p>
    <w:p w14:paraId="4C9E0B55" w14:textId="77777777" w:rsidR="00777681" w:rsidRDefault="00777681" w:rsidP="00777681">
      <w:r>
        <w:t xml:space="preserve">...  </w:t>
      </w:r>
    </w:p>
    <w:p w14:paraId="6625950B" w14:textId="77777777" w:rsidR="00777681" w:rsidRDefault="00777681" w:rsidP="00777681">
      <w:r>
        <w:t xml:space="preserve">43711        2005-07-04 00:00:00.000 2005-07-06 00:00:00.000  </w:t>
      </w:r>
    </w:p>
    <w:p w14:paraId="4AD3A6AE" w14:textId="77777777" w:rsidR="00777681" w:rsidRDefault="00777681" w:rsidP="00777681">
      <w:r>
        <w:t xml:space="preserve">43712        2005-07-04 00:00:00.000 2005-07-06 00:00:00.000  </w:t>
      </w:r>
    </w:p>
    <w:p w14:paraId="34AE3954" w14:textId="77777777" w:rsidR="00777681" w:rsidRDefault="00777681" w:rsidP="00777681">
      <w:r>
        <w:t xml:space="preserve">...  </w:t>
      </w:r>
    </w:p>
    <w:p w14:paraId="1ADA165F" w14:textId="77777777" w:rsidR="00777681" w:rsidRDefault="00777681" w:rsidP="00777681">
      <w:r>
        <w:t xml:space="preserve">43740        2005-07-11 00:00:00.000 2005-07-13 00:00:00.000  </w:t>
      </w:r>
    </w:p>
    <w:p w14:paraId="5A0FFC4F" w14:textId="3B98FF99" w:rsidR="00F9067F" w:rsidRDefault="00777681" w:rsidP="00777681">
      <w:r>
        <w:t>43741        2005-07-12 00:00:00.000 2005-07-14 00:00:00.000</w:t>
      </w:r>
    </w:p>
    <w:p w14:paraId="33D6F41D" w14:textId="77777777" w:rsidR="00777681" w:rsidRDefault="00777681" w:rsidP="00777681"/>
    <w:p w14:paraId="3A24239D" w14:textId="77777777" w:rsidR="00777681" w:rsidRDefault="00777681" w:rsidP="00777681">
      <w:r>
        <w:t>Especificar las variables definidas por el usuario como number y date</w:t>
      </w:r>
    </w:p>
    <w:p w14:paraId="70902875" w14:textId="17771BC7" w:rsidR="00777681" w:rsidRDefault="00777681" w:rsidP="00777681">
      <w:r>
        <w:t>En este ejemplo se especifican variables definidas por el usuario como argumentos para number y date:</w:t>
      </w:r>
    </w:p>
    <w:p w14:paraId="6C59DA02" w14:textId="77777777" w:rsidR="00777681" w:rsidRDefault="00777681" w:rsidP="00777681"/>
    <w:p w14:paraId="4D9BDE35" w14:textId="77777777" w:rsidR="00777681" w:rsidRPr="000B6515" w:rsidRDefault="00777681" w:rsidP="00777681">
      <w:pPr>
        <w:rPr>
          <w:lang w:val="en-US"/>
        </w:rPr>
      </w:pPr>
      <w:r w:rsidRPr="000B6515">
        <w:rPr>
          <w:lang w:val="en-US"/>
        </w:rPr>
        <w:t xml:space="preserve">DECLARE @days INT = 365,   </w:t>
      </w:r>
    </w:p>
    <w:p w14:paraId="6FA86BEC" w14:textId="77777777" w:rsidR="00777681" w:rsidRPr="000B6515" w:rsidRDefault="00777681" w:rsidP="00777681">
      <w:pPr>
        <w:rPr>
          <w:lang w:val="en-US"/>
        </w:rPr>
      </w:pPr>
      <w:r w:rsidRPr="000B6515">
        <w:rPr>
          <w:lang w:val="en-US"/>
        </w:rPr>
        <w:t xml:space="preserve">        @datetime DATETIME = '2000-01-01 01:01:01.111'; /* 2000 was a leap year */;  </w:t>
      </w:r>
    </w:p>
    <w:p w14:paraId="7419613E" w14:textId="2B412051" w:rsidR="00777681" w:rsidRPr="000B6515" w:rsidRDefault="00777681" w:rsidP="00777681">
      <w:pPr>
        <w:rPr>
          <w:lang w:val="en-US"/>
        </w:rPr>
      </w:pPr>
      <w:r w:rsidRPr="000B6515">
        <w:rPr>
          <w:lang w:val="en-US"/>
        </w:rPr>
        <w:t>SELECT DATEADD(day, @days, @datetime);</w:t>
      </w:r>
    </w:p>
    <w:p w14:paraId="6ED48396" w14:textId="77777777" w:rsidR="00777681" w:rsidRPr="000B6515" w:rsidRDefault="00777681" w:rsidP="00777681">
      <w:pPr>
        <w:rPr>
          <w:lang w:val="en-US"/>
        </w:rPr>
      </w:pPr>
    </w:p>
    <w:p w14:paraId="5D5D5D96" w14:textId="2DBFA1EF" w:rsidR="00777681" w:rsidRDefault="000B6515" w:rsidP="00777681">
      <w:r w:rsidRPr="000B6515">
        <w:t>El conjunto de resultados es el siguiente:</w:t>
      </w:r>
    </w:p>
    <w:p w14:paraId="38DB5C82" w14:textId="77777777" w:rsidR="000B6515" w:rsidRDefault="000B6515" w:rsidP="00777681"/>
    <w:p w14:paraId="7E136226" w14:textId="77777777" w:rsidR="000B6515" w:rsidRDefault="000B6515" w:rsidP="000B6515">
      <w:r>
        <w:t xml:space="preserve">-----------------------  </w:t>
      </w:r>
    </w:p>
    <w:p w14:paraId="48A95898" w14:textId="77777777" w:rsidR="000B6515" w:rsidRDefault="000B6515" w:rsidP="000B6515">
      <w:r>
        <w:t xml:space="preserve">2000-12-31 01:01:01.110  </w:t>
      </w:r>
    </w:p>
    <w:p w14:paraId="23B8A4C0" w14:textId="77777777" w:rsidR="000B6515" w:rsidRDefault="000B6515" w:rsidP="000B6515">
      <w:r>
        <w:t xml:space="preserve">  </w:t>
      </w:r>
    </w:p>
    <w:p w14:paraId="7DCA1863" w14:textId="7D9511F1" w:rsidR="000B6515" w:rsidRDefault="000B6515" w:rsidP="000B6515">
      <w:r>
        <w:t>(1 row(s) affected)</w:t>
      </w:r>
    </w:p>
    <w:p w14:paraId="450C5352" w14:textId="77777777" w:rsidR="000B6515" w:rsidRDefault="000B6515" w:rsidP="000B6515"/>
    <w:p w14:paraId="581BFF9C" w14:textId="77777777" w:rsidR="00A02089" w:rsidRDefault="00A02089" w:rsidP="00A02089">
      <w:r>
        <w:t>Especificar la función de sistema escalar como date</w:t>
      </w:r>
    </w:p>
    <w:p w14:paraId="68C392CF" w14:textId="4529F0EB" w:rsidR="000B6515" w:rsidRDefault="00A02089" w:rsidP="00A02089">
      <w:r>
        <w:t>En este ejemplo se especifica SYSDATETIME para date. El valor devuelto exacto depende del día y la hora de ejecución de la instrucción:</w:t>
      </w:r>
    </w:p>
    <w:p w14:paraId="5E3BC04A" w14:textId="77777777" w:rsidR="00A02089" w:rsidRDefault="00A02089" w:rsidP="00A02089"/>
    <w:p w14:paraId="5E3ACBCE" w14:textId="7221E02D" w:rsidR="00A02089" w:rsidRDefault="002827C5" w:rsidP="00A02089">
      <w:r w:rsidRPr="002827C5">
        <w:t>SELECT DATEADD(month, 1, SYSDATETIME());</w:t>
      </w:r>
    </w:p>
    <w:p w14:paraId="1A6D27BC" w14:textId="77777777" w:rsidR="002827C5" w:rsidRDefault="002827C5" w:rsidP="00A02089"/>
    <w:p w14:paraId="795CB6EF" w14:textId="03A9EE1E" w:rsidR="002827C5" w:rsidRDefault="002827C5" w:rsidP="00A02089">
      <w:r w:rsidRPr="002827C5">
        <w:t>El conjunto de resultados es el siguiente:</w:t>
      </w:r>
    </w:p>
    <w:p w14:paraId="66976925" w14:textId="77777777" w:rsidR="002827C5" w:rsidRDefault="002827C5" w:rsidP="00A02089"/>
    <w:p w14:paraId="14AE1E8C" w14:textId="77777777" w:rsidR="002827C5" w:rsidRDefault="002827C5" w:rsidP="002827C5">
      <w:r>
        <w:t xml:space="preserve">---------------------------  </w:t>
      </w:r>
    </w:p>
    <w:p w14:paraId="76D697DB" w14:textId="77777777" w:rsidR="002827C5" w:rsidRDefault="002827C5" w:rsidP="002827C5">
      <w:r>
        <w:t xml:space="preserve">2013-02-06 14:29:59.6727944  </w:t>
      </w:r>
    </w:p>
    <w:p w14:paraId="218C92D7" w14:textId="77777777" w:rsidR="002827C5" w:rsidRDefault="002827C5" w:rsidP="002827C5">
      <w:r>
        <w:t xml:space="preserve">  </w:t>
      </w:r>
    </w:p>
    <w:p w14:paraId="5D3283E3" w14:textId="28E9F356" w:rsidR="002827C5" w:rsidRDefault="002827C5" w:rsidP="002827C5">
      <w:r>
        <w:t>(1 row(s) affected)</w:t>
      </w:r>
    </w:p>
    <w:p w14:paraId="249A5167" w14:textId="77777777" w:rsidR="002827C5" w:rsidRDefault="002827C5" w:rsidP="002827C5"/>
    <w:p w14:paraId="28C457F9" w14:textId="77777777" w:rsidR="00E33AD4" w:rsidRDefault="00E33AD4" w:rsidP="00E33AD4">
      <w:r>
        <w:t>Especificar subconsultas y funciones escalares como number y date</w:t>
      </w:r>
    </w:p>
    <w:p w14:paraId="3C8F48AC" w14:textId="0F6FA84D" w:rsidR="002827C5" w:rsidRDefault="00E33AD4" w:rsidP="00E33AD4">
      <w:r>
        <w:lastRenderedPageBreak/>
        <w:t>En este ejemplo se usan subconsultas escalares, MAX(ModifiedDate), como argumentos para number y date. (SELECT TOP 1 BusinessEntityID FROM Person.Person) actúa como argumento artificial para el parámetro "number", para mostrar cómo se selecciona un argumento number de una lista de valores.</w:t>
      </w:r>
    </w:p>
    <w:p w14:paraId="2FCD2772" w14:textId="77777777" w:rsidR="00E33AD4" w:rsidRDefault="00E33AD4" w:rsidP="00E33AD4"/>
    <w:p w14:paraId="0058F498" w14:textId="77777777" w:rsidR="00E33AD4" w:rsidRPr="00E33AD4" w:rsidRDefault="00E33AD4" w:rsidP="00E33AD4">
      <w:pPr>
        <w:rPr>
          <w:lang w:val="en-US"/>
        </w:rPr>
      </w:pPr>
      <w:r w:rsidRPr="00E33AD4">
        <w:rPr>
          <w:lang w:val="en-US"/>
        </w:rPr>
        <w:t xml:space="preserve">SELECT DATEADD(month,(SELECT TOP 1 BusinessEntityID FROM Person.Person),  </w:t>
      </w:r>
    </w:p>
    <w:p w14:paraId="7897B799" w14:textId="6FAC2429" w:rsidR="00E33AD4" w:rsidRPr="00E33AD4" w:rsidRDefault="00E33AD4" w:rsidP="00E33AD4">
      <w:pPr>
        <w:rPr>
          <w:lang w:val="en-US"/>
        </w:rPr>
      </w:pPr>
      <w:r w:rsidRPr="00E33AD4">
        <w:rPr>
          <w:lang w:val="en-US"/>
        </w:rPr>
        <w:t xml:space="preserve">    (SELECT MAX(ModifiedDate) FROM Person.Person));</w:t>
      </w:r>
    </w:p>
    <w:p w14:paraId="72663ADA" w14:textId="77777777" w:rsidR="00E33AD4" w:rsidRPr="00E33AD4" w:rsidRDefault="00E33AD4" w:rsidP="00E33AD4">
      <w:pPr>
        <w:rPr>
          <w:lang w:val="en-US"/>
        </w:rPr>
      </w:pPr>
    </w:p>
    <w:p w14:paraId="55C282AC" w14:textId="77777777" w:rsidR="00E33AD4" w:rsidRPr="00E33AD4" w:rsidRDefault="00E33AD4" w:rsidP="00E33AD4">
      <w:r w:rsidRPr="00E33AD4">
        <w:t>Especificar expresiones numéricas y funciones del sistema escalares como number y date</w:t>
      </w:r>
    </w:p>
    <w:p w14:paraId="4F39D11F" w14:textId="221BD3A8" w:rsidR="00E33AD4" w:rsidRPr="00E33AD4" w:rsidRDefault="00E33AD4" w:rsidP="00E33AD4">
      <w:r w:rsidRPr="00E33AD4">
        <w:t>En este ejemplo se usa una expresión numérica (-(10/2)), operadores unarios (-), un operador aritmético (/) y funciones del sistema escalares (SYSDATETIME) como argumentos para number y date.</w:t>
      </w:r>
    </w:p>
    <w:p w14:paraId="1BDE119F" w14:textId="77777777" w:rsidR="00E33AD4" w:rsidRPr="00E33AD4" w:rsidRDefault="00E33AD4" w:rsidP="00E33AD4"/>
    <w:p w14:paraId="68DCBC58" w14:textId="249FCBCB" w:rsidR="00E33AD4" w:rsidRDefault="00B54AD9" w:rsidP="00E33AD4">
      <w:r w:rsidRPr="00B54AD9">
        <w:t>SELECT DATEADD(month,-(10/2), SYSDATETIME());</w:t>
      </w:r>
    </w:p>
    <w:p w14:paraId="134F789C" w14:textId="77777777" w:rsidR="00B54AD9" w:rsidRDefault="00B54AD9" w:rsidP="00E33AD4"/>
    <w:p w14:paraId="7043AC22" w14:textId="77777777" w:rsidR="00B54AD9" w:rsidRDefault="00B54AD9" w:rsidP="00B54AD9">
      <w:r>
        <w:t>Especificar las funciones de clasificación como number</w:t>
      </w:r>
    </w:p>
    <w:p w14:paraId="30CF4C35" w14:textId="6F2F8797" w:rsidR="00B54AD9" w:rsidRDefault="00B54AD9" w:rsidP="00B54AD9">
      <w:r>
        <w:t>En este ejemplo se usa una función de categoría como argumento para number.</w:t>
      </w:r>
    </w:p>
    <w:p w14:paraId="2DDF3817" w14:textId="77777777" w:rsidR="00B54AD9" w:rsidRDefault="00B54AD9" w:rsidP="00B54AD9"/>
    <w:p w14:paraId="28EF2F70" w14:textId="77777777" w:rsidR="00B54AD9" w:rsidRPr="00B54AD9" w:rsidRDefault="00B54AD9" w:rsidP="00B54AD9">
      <w:pPr>
        <w:rPr>
          <w:lang w:val="en-US"/>
        </w:rPr>
      </w:pPr>
      <w:r w:rsidRPr="00B54AD9">
        <w:rPr>
          <w:lang w:val="en-US"/>
        </w:rPr>
        <w:t xml:space="preserve">SELECT p.FirstName, p.LastName  </w:t>
      </w:r>
    </w:p>
    <w:p w14:paraId="7AFB990D" w14:textId="77777777" w:rsidR="00B54AD9" w:rsidRPr="00B54AD9" w:rsidRDefault="00B54AD9" w:rsidP="00B54AD9">
      <w:pPr>
        <w:rPr>
          <w:lang w:val="en-US"/>
        </w:rPr>
      </w:pPr>
      <w:r w:rsidRPr="00B54AD9">
        <w:rPr>
          <w:lang w:val="en-US"/>
        </w:rPr>
        <w:t xml:space="preserve">    ,DATEADD(day,ROW_NUMBER() OVER (ORDER BY  </w:t>
      </w:r>
    </w:p>
    <w:p w14:paraId="212B7EDC" w14:textId="77777777" w:rsidR="00B54AD9" w:rsidRPr="00393017" w:rsidRDefault="00B54AD9" w:rsidP="00B54AD9">
      <w:pPr>
        <w:rPr>
          <w:lang w:val="en-US"/>
        </w:rPr>
      </w:pPr>
      <w:r w:rsidRPr="00B54AD9">
        <w:rPr>
          <w:lang w:val="en-US"/>
        </w:rPr>
        <w:t xml:space="preserve">        </w:t>
      </w:r>
      <w:r w:rsidRPr="00393017">
        <w:rPr>
          <w:lang w:val="en-US"/>
        </w:rPr>
        <w:t xml:space="preserve">a.PostalCode),SYSDATETIME()) AS 'Row Number'  </w:t>
      </w:r>
    </w:p>
    <w:p w14:paraId="1CAE9092" w14:textId="77777777" w:rsidR="00B54AD9" w:rsidRPr="00393017" w:rsidRDefault="00B54AD9" w:rsidP="00B54AD9">
      <w:pPr>
        <w:rPr>
          <w:lang w:val="en-US"/>
        </w:rPr>
      </w:pPr>
      <w:r w:rsidRPr="00393017">
        <w:rPr>
          <w:lang w:val="en-US"/>
        </w:rPr>
        <w:t xml:space="preserve">FROM Sales.SalesPerson AS s   </w:t>
      </w:r>
    </w:p>
    <w:p w14:paraId="6FECF1ED" w14:textId="77777777" w:rsidR="00B54AD9" w:rsidRPr="00393017" w:rsidRDefault="00B54AD9" w:rsidP="00B54AD9">
      <w:pPr>
        <w:rPr>
          <w:lang w:val="en-US"/>
        </w:rPr>
      </w:pPr>
      <w:r w:rsidRPr="00393017">
        <w:rPr>
          <w:lang w:val="en-US"/>
        </w:rPr>
        <w:t xml:space="preserve">    INNER JOIN Person.Person AS p   </w:t>
      </w:r>
    </w:p>
    <w:p w14:paraId="7009F679" w14:textId="77777777" w:rsidR="00B54AD9" w:rsidRPr="00393017" w:rsidRDefault="00B54AD9" w:rsidP="00B54AD9">
      <w:pPr>
        <w:rPr>
          <w:lang w:val="en-US"/>
        </w:rPr>
      </w:pPr>
      <w:r w:rsidRPr="00393017">
        <w:rPr>
          <w:lang w:val="en-US"/>
        </w:rPr>
        <w:t xml:space="preserve">        ON s.BusinessEntityID = p.BusinessEntityID  </w:t>
      </w:r>
    </w:p>
    <w:p w14:paraId="49417705" w14:textId="77777777" w:rsidR="00B54AD9" w:rsidRPr="00393017" w:rsidRDefault="00B54AD9" w:rsidP="00B54AD9">
      <w:pPr>
        <w:rPr>
          <w:lang w:val="en-US"/>
        </w:rPr>
      </w:pPr>
      <w:r w:rsidRPr="00393017">
        <w:rPr>
          <w:lang w:val="en-US"/>
        </w:rPr>
        <w:t xml:space="preserve">    INNER JOIN Person.Address AS a   </w:t>
      </w:r>
    </w:p>
    <w:p w14:paraId="6F7FC66B" w14:textId="77777777" w:rsidR="00B54AD9" w:rsidRPr="00393017" w:rsidRDefault="00B54AD9" w:rsidP="00B54AD9">
      <w:pPr>
        <w:rPr>
          <w:lang w:val="en-US"/>
        </w:rPr>
      </w:pPr>
      <w:r w:rsidRPr="00393017">
        <w:rPr>
          <w:lang w:val="en-US"/>
        </w:rPr>
        <w:t xml:space="preserve">        ON a.AddressID = p.BusinessEntityID  </w:t>
      </w:r>
    </w:p>
    <w:p w14:paraId="13EBDB47" w14:textId="77777777" w:rsidR="00B54AD9" w:rsidRPr="00393017" w:rsidRDefault="00B54AD9" w:rsidP="00B54AD9">
      <w:pPr>
        <w:rPr>
          <w:lang w:val="en-US"/>
        </w:rPr>
      </w:pPr>
      <w:r w:rsidRPr="00393017">
        <w:rPr>
          <w:lang w:val="en-US"/>
        </w:rPr>
        <w:t xml:space="preserve">WHERE TerritoryID IS NOT NULL   </w:t>
      </w:r>
    </w:p>
    <w:p w14:paraId="70596C92" w14:textId="5A47F58E" w:rsidR="00B54AD9" w:rsidRDefault="00B54AD9" w:rsidP="00B54AD9">
      <w:r w:rsidRPr="00393017">
        <w:rPr>
          <w:lang w:val="en-US"/>
        </w:rPr>
        <w:lastRenderedPageBreak/>
        <w:t xml:space="preserve">    </w:t>
      </w:r>
      <w:r>
        <w:t>AND SalesYTD &lt;&gt; 0;</w:t>
      </w:r>
    </w:p>
    <w:p w14:paraId="00FB86C8" w14:textId="77777777" w:rsidR="00B54AD9" w:rsidRDefault="00B54AD9" w:rsidP="00B54AD9"/>
    <w:p w14:paraId="29FB55F5" w14:textId="77777777" w:rsidR="00393017" w:rsidRDefault="00393017" w:rsidP="00393017">
      <w:r>
        <w:t>Especificar una función de ventana agregada como number</w:t>
      </w:r>
    </w:p>
    <w:p w14:paraId="3F7C27EC" w14:textId="2A1D536C" w:rsidR="00B54AD9" w:rsidRDefault="00393017" w:rsidP="00393017">
      <w:r>
        <w:t>En este ejemplo se usa una función de ventana agregada como argumento para number.</w:t>
      </w:r>
    </w:p>
    <w:p w14:paraId="3F16983B" w14:textId="77777777" w:rsidR="00393017" w:rsidRDefault="00393017" w:rsidP="00393017"/>
    <w:p w14:paraId="6085FE70" w14:textId="77777777" w:rsidR="00393017" w:rsidRPr="00393017" w:rsidRDefault="00393017" w:rsidP="00393017">
      <w:pPr>
        <w:rPr>
          <w:lang w:val="en-US"/>
        </w:rPr>
      </w:pPr>
      <w:r w:rsidRPr="00393017">
        <w:rPr>
          <w:lang w:val="en-US"/>
        </w:rPr>
        <w:t xml:space="preserve">SELECT SalesOrderID, ProductID, OrderQty  </w:t>
      </w:r>
    </w:p>
    <w:p w14:paraId="0F7EE5FB" w14:textId="77777777" w:rsidR="00393017" w:rsidRPr="00393017" w:rsidRDefault="00393017" w:rsidP="00393017">
      <w:pPr>
        <w:rPr>
          <w:lang w:val="en-US"/>
        </w:rPr>
      </w:pPr>
      <w:r w:rsidRPr="00393017">
        <w:rPr>
          <w:lang w:val="en-US"/>
        </w:rPr>
        <w:t xml:space="preserve">    ,DATEADD(day,SUM(OrderQty)   </w:t>
      </w:r>
    </w:p>
    <w:p w14:paraId="1249991D" w14:textId="77777777" w:rsidR="00393017" w:rsidRPr="00393017" w:rsidRDefault="00393017" w:rsidP="00393017">
      <w:pPr>
        <w:rPr>
          <w:lang w:val="en-US"/>
        </w:rPr>
      </w:pPr>
      <w:r w:rsidRPr="00393017">
        <w:rPr>
          <w:lang w:val="en-US"/>
        </w:rPr>
        <w:t xml:space="preserve">        OVER(PARTITION BY SalesOrderID),SYSDATETIME()) AS 'Total'  </w:t>
      </w:r>
    </w:p>
    <w:p w14:paraId="2C83B997" w14:textId="77777777" w:rsidR="00393017" w:rsidRPr="00393017" w:rsidRDefault="00393017" w:rsidP="00393017">
      <w:pPr>
        <w:rPr>
          <w:lang w:val="en-US"/>
        </w:rPr>
      </w:pPr>
      <w:r w:rsidRPr="00393017">
        <w:rPr>
          <w:lang w:val="en-US"/>
        </w:rPr>
        <w:t xml:space="preserve">FROM Sales.SalesOrderDetail   </w:t>
      </w:r>
    </w:p>
    <w:p w14:paraId="54739758" w14:textId="77777777" w:rsidR="00393017" w:rsidRPr="00393017" w:rsidRDefault="00393017" w:rsidP="00393017">
      <w:pPr>
        <w:rPr>
          <w:lang w:val="en-US"/>
        </w:rPr>
      </w:pPr>
      <w:r w:rsidRPr="00393017">
        <w:rPr>
          <w:lang w:val="en-US"/>
        </w:rPr>
        <w:t xml:space="preserve">WHERE SalesOrderID IN(43659,43664);  </w:t>
      </w:r>
    </w:p>
    <w:p w14:paraId="4781E7A1" w14:textId="7181DB5D" w:rsidR="00393017" w:rsidRDefault="00393017" w:rsidP="00393017">
      <w:r>
        <w:t>GO</w:t>
      </w:r>
    </w:p>
    <w:p w14:paraId="43DD31BD" w14:textId="77777777" w:rsidR="00393017" w:rsidRDefault="00393017" w:rsidP="00393017"/>
    <w:p w14:paraId="394CCC28" w14:textId="7BD9E74A" w:rsidR="00EB41F3" w:rsidRPr="000B5A21" w:rsidRDefault="00EB41F3" w:rsidP="00DD3E67">
      <w:pPr>
        <w:pStyle w:val="Ttulo3"/>
      </w:pPr>
      <w:bookmarkStart w:id="50" w:name="_Toc142830278"/>
      <w:r w:rsidRPr="000B5A21">
        <w:t>DATEDIFF</w:t>
      </w:r>
      <w:bookmarkEnd w:id="50"/>
      <w:r w:rsidRPr="000B5A21">
        <w:t xml:space="preserve"> </w:t>
      </w:r>
    </w:p>
    <w:p w14:paraId="0D69F3D1" w14:textId="3B590353" w:rsidR="00284192" w:rsidRPr="000B5A21" w:rsidRDefault="00186508" w:rsidP="00284192">
      <w:r w:rsidRPr="000B5A21">
        <w:t>Esta función devuelve el recuento (como un valor entero con firma) de los límites datepart que se han cruzado entre los valores startdate y enddate especificad</w:t>
      </w:r>
    </w:p>
    <w:p w14:paraId="3F5E9873" w14:textId="77777777" w:rsidR="00186508" w:rsidRPr="000B5A21" w:rsidRDefault="00186508" w:rsidP="00284192"/>
    <w:p w14:paraId="465FCE6F" w14:textId="7E213B4E" w:rsidR="00186508" w:rsidRDefault="000B5A21" w:rsidP="00284192">
      <w:pPr>
        <w:rPr>
          <w:lang w:val="en-US"/>
        </w:rPr>
      </w:pPr>
      <w:r w:rsidRPr="000B5A21">
        <w:rPr>
          <w:lang w:val="en-US"/>
        </w:rPr>
        <w:t>Sintaxis</w:t>
      </w:r>
    </w:p>
    <w:p w14:paraId="2F9868A5" w14:textId="49B65609" w:rsidR="000B5A21" w:rsidRDefault="000B5A21" w:rsidP="00284192">
      <w:pPr>
        <w:rPr>
          <w:lang w:val="en-US"/>
        </w:rPr>
      </w:pPr>
      <w:r w:rsidRPr="000B5A21">
        <w:rPr>
          <w:lang w:val="en-US"/>
        </w:rPr>
        <w:t>DATEDIFF ( datepart , startdate , enddate )</w:t>
      </w:r>
    </w:p>
    <w:p w14:paraId="348F7888" w14:textId="77777777" w:rsidR="000B5A21" w:rsidRDefault="000B5A21" w:rsidP="00284192">
      <w:pPr>
        <w:rPr>
          <w:lang w:val="en-US"/>
        </w:rPr>
      </w:pPr>
    </w:p>
    <w:p w14:paraId="54EC8ADB" w14:textId="77777777" w:rsidR="00053BE1" w:rsidRPr="00053BE1" w:rsidRDefault="00053BE1" w:rsidP="00053BE1">
      <w:r w:rsidRPr="00053BE1">
        <w:t>Argumentos</w:t>
      </w:r>
    </w:p>
    <w:p w14:paraId="1197E06F" w14:textId="77777777" w:rsidR="00053BE1" w:rsidRPr="00053BE1" w:rsidRDefault="00053BE1" w:rsidP="00053BE1">
      <w:r w:rsidRPr="00053BE1">
        <w:t>datepart</w:t>
      </w:r>
    </w:p>
    <w:p w14:paraId="0A89B2E2" w14:textId="77777777" w:rsidR="00053BE1" w:rsidRPr="00BE03CA" w:rsidRDefault="00053BE1" w:rsidP="00053BE1">
      <w:r w:rsidRPr="00053BE1">
        <w:t xml:space="preserve">Las unidades en las que DATEDIFF informa la diferencia entre startdatey enddate. </w:t>
      </w:r>
      <w:r w:rsidRPr="00BE03CA">
        <w:t>Entre las unidades de datepart usadas comúnmente se incluyen month o second.</w:t>
      </w:r>
    </w:p>
    <w:p w14:paraId="5FA03030" w14:textId="77777777" w:rsidR="00053BE1" w:rsidRPr="00BE03CA" w:rsidRDefault="00053BE1" w:rsidP="00053BE1"/>
    <w:p w14:paraId="1F658219" w14:textId="77777777" w:rsidR="00053BE1" w:rsidRPr="00BE03CA" w:rsidRDefault="00053BE1" w:rsidP="00053BE1">
      <w:r w:rsidRPr="00BE03CA">
        <w:t>No se puede especificar el valor datepart en una variable, ni como una cadena entrecomillada, como 'month'.</w:t>
      </w:r>
    </w:p>
    <w:p w14:paraId="143CB8B3" w14:textId="77777777" w:rsidR="00053BE1" w:rsidRPr="00BE03CA" w:rsidRDefault="00053BE1" w:rsidP="00053BE1"/>
    <w:p w14:paraId="1BFCF703" w14:textId="788666AB" w:rsidR="000B5A21" w:rsidRPr="00BE03CA" w:rsidRDefault="00053BE1" w:rsidP="00053BE1">
      <w:r w:rsidRPr="00BE03CA">
        <w:lastRenderedPageBreak/>
        <w:t>En esta tabla se enumeran todos los valores válidos de datepart. DATEDIFF acepta el nombre completo de detepart o cualquier abreviatura indicada del nombre completo.</w:t>
      </w:r>
    </w:p>
    <w:p w14:paraId="5F5C23F5" w14:textId="77777777" w:rsidR="00053BE1" w:rsidRPr="00BE03CA" w:rsidRDefault="00053BE1" w:rsidP="00053BE1"/>
    <w:tbl>
      <w:tblPr>
        <w:tblStyle w:val="Tablanormal1"/>
        <w:tblW w:w="9225" w:type="dxa"/>
        <w:tblLook w:val="04A0" w:firstRow="1" w:lastRow="0" w:firstColumn="1" w:lastColumn="0" w:noHBand="0" w:noVBand="1"/>
      </w:tblPr>
      <w:tblGrid>
        <w:gridCol w:w="4233"/>
        <w:gridCol w:w="4992"/>
      </w:tblGrid>
      <w:tr w:rsidR="00BE03CA" w:rsidRPr="00BE03CA" w14:paraId="583F3E39" w14:textId="77777777" w:rsidTr="00BE03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C7121" w14:textId="77777777" w:rsidR="00BE03CA" w:rsidRPr="00BE03CA" w:rsidRDefault="00BE03CA" w:rsidP="00BE03CA">
            <w:r w:rsidRPr="00BE03CA">
              <w:t>nombre de </w:t>
            </w:r>
            <w:r w:rsidRPr="00BE03CA">
              <w:rPr>
                <w:i/>
                <w:iCs/>
              </w:rPr>
              <w:t>datepart</w:t>
            </w:r>
          </w:p>
        </w:tc>
        <w:tc>
          <w:tcPr>
            <w:tcW w:w="0" w:type="auto"/>
            <w:hideMark/>
          </w:tcPr>
          <w:p w14:paraId="404CAABF" w14:textId="77777777" w:rsidR="00BE03CA" w:rsidRPr="00BE03CA" w:rsidRDefault="00BE03CA" w:rsidP="00BE03CA">
            <w:pPr>
              <w:cnfStyle w:val="100000000000" w:firstRow="1" w:lastRow="0" w:firstColumn="0" w:lastColumn="0" w:oddVBand="0" w:evenVBand="0" w:oddHBand="0" w:evenHBand="0" w:firstRowFirstColumn="0" w:firstRowLastColumn="0" w:lastRowFirstColumn="0" w:lastRowLastColumn="0"/>
              <w:rPr>
                <w:b/>
                <w:bCs/>
              </w:rPr>
            </w:pPr>
            <w:r w:rsidRPr="00BE03CA">
              <w:rPr>
                <w:b/>
                <w:bCs/>
              </w:rPr>
              <w:t>abreviatura de </w:t>
            </w:r>
            <w:r w:rsidRPr="00BE03CA">
              <w:rPr>
                <w:b/>
                <w:bCs/>
                <w:i/>
                <w:iCs/>
              </w:rPr>
              <w:t>datepart</w:t>
            </w:r>
          </w:p>
        </w:tc>
      </w:tr>
      <w:tr w:rsidR="00BE03CA" w:rsidRPr="00BE03CA" w14:paraId="02693BD9" w14:textId="77777777" w:rsidTr="00BE0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2EC93" w14:textId="77777777" w:rsidR="00BE03CA" w:rsidRPr="00BE03CA" w:rsidRDefault="00BE03CA" w:rsidP="00BE03CA">
            <w:r w:rsidRPr="00BE03CA">
              <w:rPr>
                <w:b/>
                <w:bCs/>
              </w:rPr>
              <w:t>year</w:t>
            </w:r>
          </w:p>
        </w:tc>
        <w:tc>
          <w:tcPr>
            <w:tcW w:w="0" w:type="auto"/>
            <w:hideMark/>
          </w:tcPr>
          <w:p w14:paraId="5B7A6B0A" w14:textId="77777777" w:rsidR="00BE03CA" w:rsidRPr="00BE03CA" w:rsidRDefault="00BE03CA" w:rsidP="00BE03CA">
            <w:pPr>
              <w:cnfStyle w:val="000000100000" w:firstRow="0" w:lastRow="0" w:firstColumn="0" w:lastColumn="0" w:oddVBand="0" w:evenVBand="0" w:oddHBand="1" w:evenHBand="0" w:firstRowFirstColumn="0" w:firstRowLastColumn="0" w:lastRowFirstColumn="0" w:lastRowLastColumn="0"/>
            </w:pPr>
            <w:r w:rsidRPr="00BE03CA">
              <w:rPr>
                <w:b/>
                <w:bCs/>
              </w:rPr>
              <w:t>y, yy, yyyy</w:t>
            </w:r>
          </w:p>
        </w:tc>
      </w:tr>
      <w:tr w:rsidR="00BE03CA" w:rsidRPr="00BE03CA" w14:paraId="627F0E17" w14:textId="77777777" w:rsidTr="00BE03CA">
        <w:tc>
          <w:tcPr>
            <w:cnfStyle w:val="001000000000" w:firstRow="0" w:lastRow="0" w:firstColumn="1" w:lastColumn="0" w:oddVBand="0" w:evenVBand="0" w:oddHBand="0" w:evenHBand="0" w:firstRowFirstColumn="0" w:firstRowLastColumn="0" w:lastRowFirstColumn="0" w:lastRowLastColumn="0"/>
            <w:tcW w:w="0" w:type="auto"/>
            <w:hideMark/>
          </w:tcPr>
          <w:p w14:paraId="1A29A5D0" w14:textId="77777777" w:rsidR="00BE03CA" w:rsidRPr="00BE03CA" w:rsidRDefault="00BE03CA" w:rsidP="00BE03CA">
            <w:r w:rsidRPr="00BE03CA">
              <w:rPr>
                <w:b/>
                <w:bCs/>
              </w:rPr>
              <w:t>quarter</w:t>
            </w:r>
          </w:p>
        </w:tc>
        <w:tc>
          <w:tcPr>
            <w:tcW w:w="0" w:type="auto"/>
            <w:hideMark/>
          </w:tcPr>
          <w:p w14:paraId="4ACAD5F6" w14:textId="77777777" w:rsidR="00BE03CA" w:rsidRPr="00BE03CA" w:rsidRDefault="00BE03CA" w:rsidP="00BE03CA">
            <w:pPr>
              <w:cnfStyle w:val="000000000000" w:firstRow="0" w:lastRow="0" w:firstColumn="0" w:lastColumn="0" w:oddVBand="0" w:evenVBand="0" w:oddHBand="0" w:evenHBand="0" w:firstRowFirstColumn="0" w:firstRowLastColumn="0" w:lastRowFirstColumn="0" w:lastRowLastColumn="0"/>
            </w:pPr>
            <w:r w:rsidRPr="00BE03CA">
              <w:rPr>
                <w:b/>
                <w:bCs/>
              </w:rPr>
              <w:t>qq, q</w:t>
            </w:r>
          </w:p>
        </w:tc>
      </w:tr>
      <w:tr w:rsidR="00BE03CA" w:rsidRPr="00BE03CA" w14:paraId="4002D143" w14:textId="77777777" w:rsidTr="00BE0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C6C63" w14:textId="77777777" w:rsidR="00BE03CA" w:rsidRPr="00BE03CA" w:rsidRDefault="00BE03CA" w:rsidP="00BE03CA">
            <w:r w:rsidRPr="00BE03CA">
              <w:rPr>
                <w:b/>
                <w:bCs/>
              </w:rPr>
              <w:t>month</w:t>
            </w:r>
          </w:p>
        </w:tc>
        <w:tc>
          <w:tcPr>
            <w:tcW w:w="0" w:type="auto"/>
            <w:hideMark/>
          </w:tcPr>
          <w:p w14:paraId="71E6D83F" w14:textId="77777777" w:rsidR="00BE03CA" w:rsidRPr="00BE03CA" w:rsidRDefault="00BE03CA" w:rsidP="00BE03CA">
            <w:pPr>
              <w:cnfStyle w:val="000000100000" w:firstRow="0" w:lastRow="0" w:firstColumn="0" w:lastColumn="0" w:oddVBand="0" w:evenVBand="0" w:oddHBand="1" w:evenHBand="0" w:firstRowFirstColumn="0" w:firstRowLastColumn="0" w:lastRowFirstColumn="0" w:lastRowLastColumn="0"/>
            </w:pPr>
            <w:r w:rsidRPr="00BE03CA">
              <w:rPr>
                <w:b/>
                <w:bCs/>
              </w:rPr>
              <w:t>mm, m</w:t>
            </w:r>
          </w:p>
        </w:tc>
      </w:tr>
      <w:tr w:rsidR="00BE03CA" w:rsidRPr="00BE03CA" w14:paraId="63C58A75" w14:textId="77777777" w:rsidTr="00BE03CA">
        <w:tc>
          <w:tcPr>
            <w:cnfStyle w:val="001000000000" w:firstRow="0" w:lastRow="0" w:firstColumn="1" w:lastColumn="0" w:oddVBand="0" w:evenVBand="0" w:oddHBand="0" w:evenHBand="0" w:firstRowFirstColumn="0" w:firstRowLastColumn="0" w:lastRowFirstColumn="0" w:lastRowLastColumn="0"/>
            <w:tcW w:w="0" w:type="auto"/>
            <w:hideMark/>
          </w:tcPr>
          <w:p w14:paraId="4722D23A" w14:textId="77777777" w:rsidR="00BE03CA" w:rsidRPr="00BE03CA" w:rsidRDefault="00BE03CA" w:rsidP="00BE03CA">
            <w:r w:rsidRPr="00BE03CA">
              <w:rPr>
                <w:b/>
                <w:bCs/>
              </w:rPr>
              <w:t>dayofyear</w:t>
            </w:r>
          </w:p>
        </w:tc>
        <w:tc>
          <w:tcPr>
            <w:tcW w:w="0" w:type="auto"/>
            <w:hideMark/>
          </w:tcPr>
          <w:p w14:paraId="1DE7E193" w14:textId="77777777" w:rsidR="00BE03CA" w:rsidRPr="00BE03CA" w:rsidRDefault="00BE03CA" w:rsidP="00BE03CA">
            <w:pPr>
              <w:cnfStyle w:val="000000000000" w:firstRow="0" w:lastRow="0" w:firstColumn="0" w:lastColumn="0" w:oddVBand="0" w:evenVBand="0" w:oddHBand="0" w:evenHBand="0" w:firstRowFirstColumn="0" w:firstRowLastColumn="0" w:lastRowFirstColumn="0" w:lastRowLastColumn="0"/>
            </w:pPr>
            <w:r w:rsidRPr="00BE03CA">
              <w:rPr>
                <w:b/>
                <w:bCs/>
              </w:rPr>
              <w:t>dy</w:t>
            </w:r>
          </w:p>
        </w:tc>
      </w:tr>
      <w:tr w:rsidR="00BE03CA" w:rsidRPr="00BE03CA" w14:paraId="1B110D49" w14:textId="77777777" w:rsidTr="00BE0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DA457" w14:textId="77777777" w:rsidR="00BE03CA" w:rsidRPr="00BE03CA" w:rsidRDefault="00BE03CA" w:rsidP="00BE03CA">
            <w:r w:rsidRPr="00BE03CA">
              <w:rPr>
                <w:b/>
                <w:bCs/>
              </w:rPr>
              <w:t>day</w:t>
            </w:r>
          </w:p>
        </w:tc>
        <w:tc>
          <w:tcPr>
            <w:tcW w:w="0" w:type="auto"/>
            <w:hideMark/>
          </w:tcPr>
          <w:p w14:paraId="1F765E6C" w14:textId="77777777" w:rsidR="00BE03CA" w:rsidRPr="00BE03CA" w:rsidRDefault="00BE03CA" w:rsidP="00BE03CA">
            <w:pPr>
              <w:cnfStyle w:val="000000100000" w:firstRow="0" w:lastRow="0" w:firstColumn="0" w:lastColumn="0" w:oddVBand="0" w:evenVBand="0" w:oddHBand="1" w:evenHBand="0" w:firstRowFirstColumn="0" w:firstRowLastColumn="0" w:lastRowFirstColumn="0" w:lastRowLastColumn="0"/>
            </w:pPr>
            <w:r w:rsidRPr="00BE03CA">
              <w:rPr>
                <w:b/>
                <w:bCs/>
              </w:rPr>
              <w:t>dd, d</w:t>
            </w:r>
          </w:p>
        </w:tc>
      </w:tr>
      <w:tr w:rsidR="00BE03CA" w:rsidRPr="00BE03CA" w14:paraId="2B81B3AD" w14:textId="77777777" w:rsidTr="00BE03CA">
        <w:tc>
          <w:tcPr>
            <w:cnfStyle w:val="001000000000" w:firstRow="0" w:lastRow="0" w:firstColumn="1" w:lastColumn="0" w:oddVBand="0" w:evenVBand="0" w:oddHBand="0" w:evenHBand="0" w:firstRowFirstColumn="0" w:firstRowLastColumn="0" w:lastRowFirstColumn="0" w:lastRowLastColumn="0"/>
            <w:tcW w:w="0" w:type="auto"/>
            <w:hideMark/>
          </w:tcPr>
          <w:p w14:paraId="783757E6" w14:textId="77777777" w:rsidR="00BE03CA" w:rsidRPr="00BE03CA" w:rsidRDefault="00BE03CA" w:rsidP="00BE03CA">
            <w:r w:rsidRPr="00BE03CA">
              <w:rPr>
                <w:b/>
                <w:bCs/>
              </w:rPr>
              <w:t>week</w:t>
            </w:r>
          </w:p>
        </w:tc>
        <w:tc>
          <w:tcPr>
            <w:tcW w:w="0" w:type="auto"/>
            <w:hideMark/>
          </w:tcPr>
          <w:p w14:paraId="7E33FD19" w14:textId="77777777" w:rsidR="00BE03CA" w:rsidRPr="00BE03CA" w:rsidRDefault="00BE03CA" w:rsidP="00BE03CA">
            <w:pPr>
              <w:cnfStyle w:val="000000000000" w:firstRow="0" w:lastRow="0" w:firstColumn="0" w:lastColumn="0" w:oddVBand="0" w:evenVBand="0" w:oddHBand="0" w:evenHBand="0" w:firstRowFirstColumn="0" w:firstRowLastColumn="0" w:lastRowFirstColumn="0" w:lastRowLastColumn="0"/>
            </w:pPr>
            <w:r w:rsidRPr="00BE03CA">
              <w:rPr>
                <w:b/>
                <w:bCs/>
              </w:rPr>
              <w:t>wk, ww</w:t>
            </w:r>
          </w:p>
        </w:tc>
      </w:tr>
      <w:tr w:rsidR="00BE03CA" w:rsidRPr="00BE03CA" w14:paraId="7EEF95BC" w14:textId="77777777" w:rsidTr="00BE0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6B69C" w14:textId="77777777" w:rsidR="00BE03CA" w:rsidRPr="00BE03CA" w:rsidRDefault="00BE03CA" w:rsidP="00BE03CA">
            <w:r w:rsidRPr="00BE03CA">
              <w:rPr>
                <w:b/>
                <w:bCs/>
              </w:rPr>
              <w:t>hour</w:t>
            </w:r>
          </w:p>
        </w:tc>
        <w:tc>
          <w:tcPr>
            <w:tcW w:w="0" w:type="auto"/>
            <w:hideMark/>
          </w:tcPr>
          <w:p w14:paraId="2D285271" w14:textId="77777777" w:rsidR="00BE03CA" w:rsidRPr="00BE03CA" w:rsidRDefault="00BE03CA" w:rsidP="00BE03CA">
            <w:pPr>
              <w:cnfStyle w:val="000000100000" w:firstRow="0" w:lastRow="0" w:firstColumn="0" w:lastColumn="0" w:oddVBand="0" w:evenVBand="0" w:oddHBand="1" w:evenHBand="0" w:firstRowFirstColumn="0" w:firstRowLastColumn="0" w:lastRowFirstColumn="0" w:lastRowLastColumn="0"/>
            </w:pPr>
            <w:r w:rsidRPr="00BE03CA">
              <w:rPr>
                <w:b/>
                <w:bCs/>
              </w:rPr>
              <w:t>hh</w:t>
            </w:r>
          </w:p>
        </w:tc>
      </w:tr>
      <w:tr w:rsidR="00BE03CA" w:rsidRPr="00BE03CA" w14:paraId="3ADD21C2" w14:textId="77777777" w:rsidTr="00BE03CA">
        <w:tc>
          <w:tcPr>
            <w:cnfStyle w:val="001000000000" w:firstRow="0" w:lastRow="0" w:firstColumn="1" w:lastColumn="0" w:oddVBand="0" w:evenVBand="0" w:oddHBand="0" w:evenHBand="0" w:firstRowFirstColumn="0" w:firstRowLastColumn="0" w:lastRowFirstColumn="0" w:lastRowLastColumn="0"/>
            <w:tcW w:w="0" w:type="auto"/>
            <w:hideMark/>
          </w:tcPr>
          <w:p w14:paraId="48504196" w14:textId="77777777" w:rsidR="00BE03CA" w:rsidRPr="00BE03CA" w:rsidRDefault="00BE03CA" w:rsidP="00BE03CA">
            <w:r w:rsidRPr="00BE03CA">
              <w:rPr>
                <w:b/>
                <w:bCs/>
              </w:rPr>
              <w:t>minute</w:t>
            </w:r>
          </w:p>
        </w:tc>
        <w:tc>
          <w:tcPr>
            <w:tcW w:w="0" w:type="auto"/>
            <w:hideMark/>
          </w:tcPr>
          <w:p w14:paraId="49F0EDBC" w14:textId="77777777" w:rsidR="00BE03CA" w:rsidRPr="00BE03CA" w:rsidRDefault="00BE03CA" w:rsidP="00BE03CA">
            <w:pPr>
              <w:cnfStyle w:val="000000000000" w:firstRow="0" w:lastRow="0" w:firstColumn="0" w:lastColumn="0" w:oddVBand="0" w:evenVBand="0" w:oddHBand="0" w:evenHBand="0" w:firstRowFirstColumn="0" w:firstRowLastColumn="0" w:lastRowFirstColumn="0" w:lastRowLastColumn="0"/>
            </w:pPr>
            <w:r w:rsidRPr="00BE03CA">
              <w:rPr>
                <w:b/>
                <w:bCs/>
              </w:rPr>
              <w:t>mi, n</w:t>
            </w:r>
          </w:p>
        </w:tc>
      </w:tr>
      <w:tr w:rsidR="00BE03CA" w:rsidRPr="00BE03CA" w14:paraId="7E1A2661" w14:textId="77777777" w:rsidTr="00BE0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4EEDC" w14:textId="77777777" w:rsidR="00BE03CA" w:rsidRPr="00BE03CA" w:rsidRDefault="00BE03CA" w:rsidP="00BE03CA">
            <w:r w:rsidRPr="00BE03CA">
              <w:rPr>
                <w:b/>
                <w:bCs/>
              </w:rPr>
              <w:t>second</w:t>
            </w:r>
          </w:p>
        </w:tc>
        <w:tc>
          <w:tcPr>
            <w:tcW w:w="0" w:type="auto"/>
            <w:hideMark/>
          </w:tcPr>
          <w:p w14:paraId="4B2C5087" w14:textId="77777777" w:rsidR="00BE03CA" w:rsidRPr="00BE03CA" w:rsidRDefault="00BE03CA" w:rsidP="00BE03CA">
            <w:pPr>
              <w:cnfStyle w:val="000000100000" w:firstRow="0" w:lastRow="0" w:firstColumn="0" w:lastColumn="0" w:oddVBand="0" w:evenVBand="0" w:oddHBand="1" w:evenHBand="0" w:firstRowFirstColumn="0" w:firstRowLastColumn="0" w:lastRowFirstColumn="0" w:lastRowLastColumn="0"/>
            </w:pPr>
            <w:r w:rsidRPr="00BE03CA">
              <w:rPr>
                <w:b/>
                <w:bCs/>
              </w:rPr>
              <w:t>ss, s</w:t>
            </w:r>
          </w:p>
        </w:tc>
      </w:tr>
      <w:tr w:rsidR="00BE03CA" w:rsidRPr="00BE03CA" w14:paraId="79C287CF" w14:textId="77777777" w:rsidTr="00BE03CA">
        <w:tc>
          <w:tcPr>
            <w:cnfStyle w:val="001000000000" w:firstRow="0" w:lastRow="0" w:firstColumn="1" w:lastColumn="0" w:oddVBand="0" w:evenVBand="0" w:oddHBand="0" w:evenHBand="0" w:firstRowFirstColumn="0" w:firstRowLastColumn="0" w:lastRowFirstColumn="0" w:lastRowLastColumn="0"/>
            <w:tcW w:w="0" w:type="auto"/>
            <w:hideMark/>
          </w:tcPr>
          <w:p w14:paraId="4C3F4130" w14:textId="77777777" w:rsidR="00BE03CA" w:rsidRPr="00BE03CA" w:rsidRDefault="00BE03CA" w:rsidP="00BE03CA">
            <w:r w:rsidRPr="00BE03CA">
              <w:rPr>
                <w:b/>
                <w:bCs/>
              </w:rPr>
              <w:t>millisecond</w:t>
            </w:r>
          </w:p>
        </w:tc>
        <w:tc>
          <w:tcPr>
            <w:tcW w:w="0" w:type="auto"/>
            <w:hideMark/>
          </w:tcPr>
          <w:p w14:paraId="31B4A249" w14:textId="77777777" w:rsidR="00BE03CA" w:rsidRPr="00BE03CA" w:rsidRDefault="00BE03CA" w:rsidP="00BE03CA">
            <w:pPr>
              <w:cnfStyle w:val="000000000000" w:firstRow="0" w:lastRow="0" w:firstColumn="0" w:lastColumn="0" w:oddVBand="0" w:evenVBand="0" w:oddHBand="0" w:evenHBand="0" w:firstRowFirstColumn="0" w:firstRowLastColumn="0" w:lastRowFirstColumn="0" w:lastRowLastColumn="0"/>
            </w:pPr>
            <w:r w:rsidRPr="00BE03CA">
              <w:rPr>
                <w:b/>
                <w:bCs/>
              </w:rPr>
              <w:t>ms</w:t>
            </w:r>
          </w:p>
        </w:tc>
      </w:tr>
      <w:tr w:rsidR="00BE03CA" w:rsidRPr="00BE03CA" w14:paraId="26A5D404" w14:textId="77777777" w:rsidTr="00BE0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1005E" w14:textId="77777777" w:rsidR="00BE03CA" w:rsidRPr="00BE03CA" w:rsidRDefault="00BE03CA" w:rsidP="00BE03CA">
            <w:r w:rsidRPr="00BE03CA">
              <w:rPr>
                <w:b/>
                <w:bCs/>
              </w:rPr>
              <w:t>microsecond</w:t>
            </w:r>
          </w:p>
        </w:tc>
        <w:tc>
          <w:tcPr>
            <w:tcW w:w="0" w:type="auto"/>
            <w:hideMark/>
          </w:tcPr>
          <w:p w14:paraId="70D7ECD6" w14:textId="77777777" w:rsidR="00BE03CA" w:rsidRPr="00BE03CA" w:rsidRDefault="00BE03CA" w:rsidP="00BE03CA">
            <w:pPr>
              <w:cnfStyle w:val="000000100000" w:firstRow="0" w:lastRow="0" w:firstColumn="0" w:lastColumn="0" w:oddVBand="0" w:evenVBand="0" w:oddHBand="1" w:evenHBand="0" w:firstRowFirstColumn="0" w:firstRowLastColumn="0" w:lastRowFirstColumn="0" w:lastRowLastColumn="0"/>
            </w:pPr>
            <w:r w:rsidRPr="00BE03CA">
              <w:rPr>
                <w:b/>
                <w:bCs/>
              </w:rPr>
              <w:t>mcs</w:t>
            </w:r>
          </w:p>
        </w:tc>
      </w:tr>
      <w:tr w:rsidR="00BE03CA" w:rsidRPr="00BE03CA" w14:paraId="41EAB1C0" w14:textId="77777777" w:rsidTr="00BE03CA">
        <w:tc>
          <w:tcPr>
            <w:cnfStyle w:val="001000000000" w:firstRow="0" w:lastRow="0" w:firstColumn="1" w:lastColumn="0" w:oddVBand="0" w:evenVBand="0" w:oddHBand="0" w:evenHBand="0" w:firstRowFirstColumn="0" w:firstRowLastColumn="0" w:lastRowFirstColumn="0" w:lastRowLastColumn="0"/>
            <w:tcW w:w="0" w:type="auto"/>
            <w:hideMark/>
          </w:tcPr>
          <w:p w14:paraId="42C3641C" w14:textId="77777777" w:rsidR="00BE03CA" w:rsidRPr="00BE03CA" w:rsidRDefault="00BE03CA" w:rsidP="00BE03CA">
            <w:r w:rsidRPr="00BE03CA">
              <w:rPr>
                <w:b/>
                <w:bCs/>
              </w:rPr>
              <w:t>nanosecond</w:t>
            </w:r>
          </w:p>
        </w:tc>
        <w:tc>
          <w:tcPr>
            <w:tcW w:w="0" w:type="auto"/>
            <w:hideMark/>
          </w:tcPr>
          <w:p w14:paraId="5CE46B06" w14:textId="77777777" w:rsidR="00BE03CA" w:rsidRPr="00BE03CA" w:rsidRDefault="00BE03CA" w:rsidP="00BE03CA">
            <w:pPr>
              <w:cnfStyle w:val="000000000000" w:firstRow="0" w:lastRow="0" w:firstColumn="0" w:lastColumn="0" w:oddVBand="0" w:evenVBand="0" w:oddHBand="0" w:evenHBand="0" w:firstRowFirstColumn="0" w:firstRowLastColumn="0" w:lastRowFirstColumn="0" w:lastRowLastColumn="0"/>
            </w:pPr>
            <w:r w:rsidRPr="00BE03CA">
              <w:rPr>
                <w:b/>
                <w:bCs/>
              </w:rPr>
              <w:t>ns</w:t>
            </w:r>
          </w:p>
        </w:tc>
      </w:tr>
    </w:tbl>
    <w:p w14:paraId="5B3E29CF" w14:textId="77777777" w:rsidR="00053BE1" w:rsidRDefault="00053BE1" w:rsidP="00053BE1">
      <w:pPr>
        <w:rPr>
          <w:lang w:val="en-US"/>
        </w:rPr>
      </w:pPr>
    </w:p>
    <w:p w14:paraId="101038C2" w14:textId="77777777" w:rsidR="00583EC6" w:rsidRPr="00583EC6" w:rsidRDefault="00583EC6" w:rsidP="00583EC6">
      <w:r w:rsidRPr="00583EC6">
        <w:t>Nota</w:t>
      </w:r>
    </w:p>
    <w:p w14:paraId="595E2D16" w14:textId="77777777" w:rsidR="00583EC6" w:rsidRPr="00583EC6" w:rsidRDefault="00583EC6" w:rsidP="00583EC6"/>
    <w:p w14:paraId="0CF49131" w14:textId="77777777" w:rsidR="00583EC6" w:rsidRPr="00583EC6" w:rsidRDefault="00583EC6" w:rsidP="00583EC6">
      <w:r w:rsidRPr="00583EC6">
        <w:t>Todos los nombres y las abreviaturas específicas de datepart para ese nombre de datepart devolverán el mismo valor.</w:t>
      </w:r>
    </w:p>
    <w:p w14:paraId="1D72C35E" w14:textId="77777777" w:rsidR="00583EC6" w:rsidRPr="00583EC6" w:rsidRDefault="00583EC6" w:rsidP="00583EC6"/>
    <w:p w14:paraId="56BDBA53" w14:textId="77777777" w:rsidR="00583EC6" w:rsidRPr="002B7A02" w:rsidRDefault="00583EC6" w:rsidP="00583EC6">
      <w:r w:rsidRPr="002B7A02">
        <w:t>startdate</w:t>
      </w:r>
    </w:p>
    <w:p w14:paraId="47A1DF70" w14:textId="77777777" w:rsidR="00583EC6" w:rsidRPr="002B7A02" w:rsidRDefault="00583EC6" w:rsidP="00583EC6">
      <w:r w:rsidRPr="002B7A02">
        <w:t>Una expresión que se puede resolver en uno de los valores siguientes:</w:t>
      </w:r>
    </w:p>
    <w:p w14:paraId="2805AB00" w14:textId="77777777" w:rsidR="00583EC6" w:rsidRPr="002B7A02" w:rsidRDefault="00583EC6" w:rsidP="00583EC6"/>
    <w:p w14:paraId="7C7DD445" w14:textId="77777777" w:rsidR="00583EC6" w:rsidRPr="00583EC6" w:rsidRDefault="00583EC6" w:rsidP="00583EC6">
      <w:pPr>
        <w:rPr>
          <w:lang w:val="en-US"/>
        </w:rPr>
      </w:pPr>
      <w:r w:rsidRPr="00583EC6">
        <w:rPr>
          <w:lang w:val="en-US"/>
        </w:rPr>
        <w:t>date</w:t>
      </w:r>
    </w:p>
    <w:p w14:paraId="024560E4" w14:textId="77777777" w:rsidR="00583EC6" w:rsidRPr="00583EC6" w:rsidRDefault="00583EC6" w:rsidP="00583EC6">
      <w:pPr>
        <w:rPr>
          <w:lang w:val="en-US"/>
        </w:rPr>
      </w:pPr>
      <w:r w:rsidRPr="00583EC6">
        <w:rPr>
          <w:lang w:val="en-US"/>
        </w:rPr>
        <w:lastRenderedPageBreak/>
        <w:t>datetime</w:t>
      </w:r>
    </w:p>
    <w:p w14:paraId="3AA2CE30" w14:textId="77777777" w:rsidR="00583EC6" w:rsidRPr="00583EC6" w:rsidRDefault="00583EC6" w:rsidP="00583EC6">
      <w:pPr>
        <w:rPr>
          <w:lang w:val="en-US"/>
        </w:rPr>
      </w:pPr>
      <w:r w:rsidRPr="00583EC6">
        <w:rPr>
          <w:lang w:val="en-US"/>
        </w:rPr>
        <w:t>datetimeoffset</w:t>
      </w:r>
    </w:p>
    <w:p w14:paraId="12CCEC99" w14:textId="77777777" w:rsidR="00583EC6" w:rsidRPr="00583EC6" w:rsidRDefault="00583EC6" w:rsidP="00583EC6">
      <w:pPr>
        <w:rPr>
          <w:lang w:val="en-US"/>
        </w:rPr>
      </w:pPr>
      <w:r w:rsidRPr="00583EC6">
        <w:rPr>
          <w:lang w:val="en-US"/>
        </w:rPr>
        <w:t>datetime2</w:t>
      </w:r>
    </w:p>
    <w:p w14:paraId="5A9D55F0" w14:textId="77777777" w:rsidR="00583EC6" w:rsidRPr="00583EC6" w:rsidRDefault="00583EC6" w:rsidP="00583EC6">
      <w:pPr>
        <w:rPr>
          <w:lang w:val="en-US"/>
        </w:rPr>
      </w:pPr>
      <w:r w:rsidRPr="00583EC6">
        <w:rPr>
          <w:lang w:val="en-US"/>
        </w:rPr>
        <w:t>smalldatetime</w:t>
      </w:r>
    </w:p>
    <w:p w14:paraId="60F6C668" w14:textId="77777777" w:rsidR="00583EC6" w:rsidRPr="00583EC6" w:rsidRDefault="00583EC6" w:rsidP="00583EC6">
      <w:pPr>
        <w:rPr>
          <w:lang w:val="en-US"/>
        </w:rPr>
      </w:pPr>
      <w:r w:rsidRPr="00583EC6">
        <w:rPr>
          <w:lang w:val="en-US"/>
        </w:rPr>
        <w:t>time</w:t>
      </w:r>
    </w:p>
    <w:p w14:paraId="76266509" w14:textId="77777777" w:rsidR="00583EC6" w:rsidRPr="002B7A02" w:rsidRDefault="00583EC6" w:rsidP="00583EC6">
      <w:r w:rsidRPr="002B7A02">
        <w:t>Para evitar ambigüedades, use años de cuatro dígitos. Vea Establecer la opción de configuración del servidor Fecha límite de año de dos dígitos para obtener información sobre los valores de año de dos dígitos.</w:t>
      </w:r>
    </w:p>
    <w:p w14:paraId="39FF01A2" w14:textId="77777777" w:rsidR="00583EC6" w:rsidRPr="002B7A02" w:rsidRDefault="00583EC6" w:rsidP="00583EC6"/>
    <w:p w14:paraId="06EE64F8" w14:textId="77777777" w:rsidR="00583EC6" w:rsidRPr="002B7A02" w:rsidRDefault="00583EC6" w:rsidP="00583EC6">
      <w:r w:rsidRPr="002B7A02">
        <w:t>enddate</w:t>
      </w:r>
    </w:p>
    <w:p w14:paraId="02A42BA7" w14:textId="77777777" w:rsidR="00583EC6" w:rsidRPr="002B7A02" w:rsidRDefault="00583EC6" w:rsidP="00583EC6">
      <w:r w:rsidRPr="002B7A02">
        <w:t>Vea startdate.</w:t>
      </w:r>
    </w:p>
    <w:p w14:paraId="6F2B69ED" w14:textId="77777777" w:rsidR="00583EC6" w:rsidRPr="002B7A02" w:rsidRDefault="00583EC6" w:rsidP="00583EC6"/>
    <w:p w14:paraId="6F8B9525" w14:textId="77777777" w:rsidR="00583EC6" w:rsidRPr="002B7A02" w:rsidRDefault="00583EC6" w:rsidP="00583EC6">
      <w:r w:rsidRPr="002B7A02">
        <w:t>Tipo de valor devuelto</w:t>
      </w:r>
    </w:p>
    <w:p w14:paraId="58E59A83" w14:textId="77777777" w:rsidR="00583EC6" w:rsidRPr="002B7A02" w:rsidRDefault="00583EC6" w:rsidP="00583EC6">
      <w:r w:rsidRPr="002B7A02">
        <w:t>int</w:t>
      </w:r>
    </w:p>
    <w:p w14:paraId="7B6566FB" w14:textId="77777777" w:rsidR="00583EC6" w:rsidRPr="002B7A02" w:rsidRDefault="00583EC6" w:rsidP="00583EC6"/>
    <w:p w14:paraId="7C2CB1C0" w14:textId="77777777" w:rsidR="00583EC6" w:rsidRPr="002B7A02" w:rsidRDefault="00583EC6" w:rsidP="00583EC6">
      <w:r w:rsidRPr="002B7A02">
        <w:t>Valor devuelto</w:t>
      </w:r>
    </w:p>
    <w:p w14:paraId="59AC1BA5" w14:textId="77777777" w:rsidR="00583EC6" w:rsidRPr="002B7A02" w:rsidRDefault="00583EC6" w:rsidP="00583EC6">
      <w:r w:rsidRPr="002B7A02">
        <w:t>La diferencia int entre startdate y enddate, expresada en el límite establecido por datepart.</w:t>
      </w:r>
    </w:p>
    <w:p w14:paraId="3AAD5D63" w14:textId="77777777" w:rsidR="00583EC6" w:rsidRPr="002B7A02" w:rsidRDefault="00583EC6" w:rsidP="00583EC6"/>
    <w:p w14:paraId="27E46DA4" w14:textId="77777777" w:rsidR="00583EC6" w:rsidRPr="002B7A02" w:rsidRDefault="00583EC6" w:rsidP="00583EC6">
      <w:r w:rsidRPr="002B7A02">
        <w:t>Por ejemplo, SELECT DATEDIFF(day, '2036-03-01', '2036-02-28'); devuelve -2, que indica que 2036 debe ser un año bisiesto. Este caso significa que si comenzamos en startdate "2036-03-01" y, luego, contamos -2 días, alcanzamos endate "2036-02-28".</w:t>
      </w:r>
    </w:p>
    <w:p w14:paraId="014EFBC8" w14:textId="77777777" w:rsidR="00583EC6" w:rsidRPr="002B7A02" w:rsidRDefault="00583EC6" w:rsidP="00583EC6"/>
    <w:p w14:paraId="4E1DDAE8" w14:textId="77777777" w:rsidR="00583EC6" w:rsidRPr="002B7A02" w:rsidRDefault="00583EC6" w:rsidP="00583EC6">
      <w:r w:rsidRPr="002B7A02">
        <w:t xml:space="preserve">Para un valor devuelto fuera del intervalo de int (de -2.147.483.648 a +2.147.483.647) DATEDIFF devuelve un error. En millisecond, la diferencia máxima entre startdate y enddate es de 24 días, 20 horas, 31 minutos y 23.647 segundos. </w:t>
      </w:r>
      <w:r w:rsidRPr="002B7A02">
        <w:lastRenderedPageBreak/>
        <w:t>Para second, la diferencia máxima es de 68 años, 19 días, 3 horas, 14 minutos y 7 segundos.</w:t>
      </w:r>
    </w:p>
    <w:p w14:paraId="6A63D969" w14:textId="77777777" w:rsidR="00583EC6" w:rsidRPr="002B7A02" w:rsidRDefault="00583EC6" w:rsidP="00583EC6"/>
    <w:p w14:paraId="1398825D" w14:textId="77777777" w:rsidR="00583EC6" w:rsidRPr="002B7A02" w:rsidRDefault="00583EC6" w:rsidP="00583EC6">
      <w:r w:rsidRPr="002B7A02">
        <w:t>Si startdate y enddate solo tienen asignado un valor de hora y datepart no es un valor datepart de hora, DATEDIFF devuelve 0.</w:t>
      </w:r>
    </w:p>
    <w:p w14:paraId="5CCDEEDE" w14:textId="77777777" w:rsidR="00583EC6" w:rsidRPr="002B7A02" w:rsidRDefault="00583EC6" w:rsidP="00583EC6"/>
    <w:p w14:paraId="6351A69E" w14:textId="77777777" w:rsidR="00583EC6" w:rsidRPr="002B7A02" w:rsidRDefault="00583EC6" w:rsidP="00583EC6">
      <w:r w:rsidRPr="002B7A02">
        <w:t>DATEDIFF no usa el componente de ajuste de zona horaria de startdate o enddate para calcular el valor devuelto.</w:t>
      </w:r>
    </w:p>
    <w:p w14:paraId="4E71F1C9" w14:textId="77777777" w:rsidR="00583EC6" w:rsidRPr="002B7A02" w:rsidRDefault="00583EC6" w:rsidP="00583EC6"/>
    <w:p w14:paraId="04558590" w14:textId="77777777" w:rsidR="00583EC6" w:rsidRPr="002B7A02" w:rsidRDefault="00583EC6" w:rsidP="00583EC6">
      <w:r w:rsidRPr="002B7A02">
        <w:t>Como smalldatetime solo es preciso hasta los minutos, los segundos y milisegundos siempre se establecen en 0 en el valor devuelto cuando startdate o enddate tienen un valor smalldatetime.</w:t>
      </w:r>
    </w:p>
    <w:p w14:paraId="5FF19B1C" w14:textId="77777777" w:rsidR="00583EC6" w:rsidRPr="002B7A02" w:rsidRDefault="00583EC6" w:rsidP="00583EC6"/>
    <w:p w14:paraId="52D86B0B" w14:textId="77777777" w:rsidR="00583EC6" w:rsidRPr="002B7A02" w:rsidRDefault="00583EC6" w:rsidP="00583EC6">
      <w:r w:rsidRPr="002B7A02">
        <w:t>Si solo se asigna un valor de hora a una variable de tipo de datos de fecha, DATEDIFF establece el valor de la parte de la fecha que falta en el valor predeterminado: 1900-01-01. Si solo se asigna un valor de fecha a una variable de tipo de datos de fecha u hora, DATEDIFF establece el valor de la parte de la hora que falta en el valor predeterminado: 00:00:00. Si startdate o enddate solo tienen una parte de hora y el otro solo una parte de fecha, DATEDIFF establece las partes de hora y fecha que faltan en los valores predeterminados.</w:t>
      </w:r>
    </w:p>
    <w:p w14:paraId="538F7816" w14:textId="77777777" w:rsidR="00583EC6" w:rsidRPr="002B7A02" w:rsidRDefault="00583EC6" w:rsidP="00583EC6"/>
    <w:p w14:paraId="41FEBDD5" w14:textId="77777777" w:rsidR="00583EC6" w:rsidRPr="002B7A02" w:rsidRDefault="00583EC6" w:rsidP="00583EC6">
      <w:r w:rsidRPr="002B7A02">
        <w:t>Si startdate y enddate tienen tipos de datos de fecha diferentes y uno tiene más partes de hora o precisión de fracciones de segundo que el otro, DATEDIFF establece las partes que faltan del otro en 0.</w:t>
      </w:r>
    </w:p>
    <w:p w14:paraId="64C5660C" w14:textId="77777777" w:rsidR="00583EC6" w:rsidRPr="002B7A02" w:rsidRDefault="00583EC6" w:rsidP="00583EC6"/>
    <w:p w14:paraId="03E8DA1E" w14:textId="77777777" w:rsidR="00583EC6" w:rsidRPr="002B7A02" w:rsidRDefault="00583EC6" w:rsidP="00583EC6">
      <w:r w:rsidRPr="002B7A02">
        <w:t>Límites de datepart</w:t>
      </w:r>
    </w:p>
    <w:p w14:paraId="7DF69D36" w14:textId="170458C3" w:rsidR="00BE03CA" w:rsidRDefault="00583EC6" w:rsidP="00583EC6">
      <w:pPr>
        <w:rPr>
          <w:lang w:val="en-US"/>
        </w:rPr>
      </w:pPr>
      <w:r w:rsidRPr="002B7A02">
        <w:t xml:space="preserve">Las instrucciones siguientes tienen los mismos valores startdate y enddate. Esas fechas son adyacentes y tienen una diferencia horaria de cien nanosegundos </w:t>
      </w:r>
      <w:r w:rsidRPr="002B7A02">
        <w:lastRenderedPageBreak/>
        <w:t xml:space="preserve">(0,0000001 segundos). La diferencia entre startdate y enddate en cada instrucción cruza un límite de calendario u hora de su datepart. </w:t>
      </w:r>
      <w:r w:rsidRPr="00583EC6">
        <w:rPr>
          <w:lang w:val="en-US"/>
        </w:rPr>
        <w:t>Cada instrucción devuelve 1.</w:t>
      </w:r>
    </w:p>
    <w:p w14:paraId="35C1BABC" w14:textId="77777777" w:rsidR="00583EC6" w:rsidRDefault="00583EC6" w:rsidP="00583EC6">
      <w:pPr>
        <w:rPr>
          <w:lang w:val="en-US"/>
        </w:rPr>
      </w:pPr>
    </w:p>
    <w:p w14:paraId="4A24C6B2" w14:textId="77777777" w:rsidR="002B7A02" w:rsidRPr="002B7A02" w:rsidRDefault="002B7A02" w:rsidP="002B7A02">
      <w:pPr>
        <w:rPr>
          <w:lang w:val="en-US"/>
        </w:rPr>
      </w:pPr>
      <w:r w:rsidRPr="002B7A02">
        <w:rPr>
          <w:lang w:val="en-US"/>
        </w:rPr>
        <w:t>SELECT DATEDIFF(year,        '2005-12-31 23:59:59.9999999', '2006-01-01 00:00:00.0000000');</w:t>
      </w:r>
    </w:p>
    <w:p w14:paraId="7FE78210" w14:textId="77777777" w:rsidR="002B7A02" w:rsidRPr="002B7A02" w:rsidRDefault="002B7A02" w:rsidP="002B7A02">
      <w:pPr>
        <w:rPr>
          <w:lang w:val="en-US"/>
        </w:rPr>
      </w:pPr>
      <w:r w:rsidRPr="002B7A02">
        <w:rPr>
          <w:lang w:val="en-US"/>
        </w:rPr>
        <w:t>SELECT DATEDIFF(quarter,     '2005-12-31 23:59:59.9999999', '2006-01-01 00:00:00.0000000');</w:t>
      </w:r>
    </w:p>
    <w:p w14:paraId="6F759320" w14:textId="77777777" w:rsidR="002B7A02" w:rsidRPr="002B7A02" w:rsidRDefault="002B7A02" w:rsidP="002B7A02">
      <w:pPr>
        <w:rPr>
          <w:lang w:val="en-US"/>
        </w:rPr>
      </w:pPr>
      <w:r w:rsidRPr="002B7A02">
        <w:rPr>
          <w:lang w:val="en-US"/>
        </w:rPr>
        <w:t>SELECT DATEDIFF(month,       '2005-12-31 23:59:59.9999999', '2006-01-01 00:00:00.0000000');</w:t>
      </w:r>
    </w:p>
    <w:p w14:paraId="0C9A2173" w14:textId="77777777" w:rsidR="002B7A02" w:rsidRPr="002B7A02" w:rsidRDefault="002B7A02" w:rsidP="002B7A02">
      <w:pPr>
        <w:rPr>
          <w:lang w:val="en-US"/>
        </w:rPr>
      </w:pPr>
      <w:r w:rsidRPr="002B7A02">
        <w:rPr>
          <w:lang w:val="en-US"/>
        </w:rPr>
        <w:t>SELECT DATEDIFF(dayofyear,   '2005-12-31 23:59:59.9999999', '2006-01-01 00:00:00.0000000');</w:t>
      </w:r>
    </w:p>
    <w:p w14:paraId="1001DEC5" w14:textId="77777777" w:rsidR="002B7A02" w:rsidRPr="002B7A02" w:rsidRDefault="002B7A02" w:rsidP="002B7A02">
      <w:pPr>
        <w:rPr>
          <w:lang w:val="en-US"/>
        </w:rPr>
      </w:pPr>
      <w:r w:rsidRPr="002B7A02">
        <w:rPr>
          <w:lang w:val="en-US"/>
        </w:rPr>
        <w:t>SELECT DATEDIFF(day,         '2005-12-31 23:59:59.9999999', '2006-01-01 00:00:00.0000000');</w:t>
      </w:r>
    </w:p>
    <w:p w14:paraId="32CBE291" w14:textId="77777777" w:rsidR="002B7A02" w:rsidRPr="002B7A02" w:rsidRDefault="002B7A02" w:rsidP="002B7A02">
      <w:pPr>
        <w:rPr>
          <w:lang w:val="en-US"/>
        </w:rPr>
      </w:pPr>
      <w:r w:rsidRPr="002B7A02">
        <w:rPr>
          <w:lang w:val="en-US"/>
        </w:rPr>
        <w:t>SELECT DATEDIFF(week,        '2005-12-31 23:59:59.9999999', '2006-01-01 00:00:00.0000000');</w:t>
      </w:r>
    </w:p>
    <w:p w14:paraId="52BF9497" w14:textId="77777777" w:rsidR="002B7A02" w:rsidRPr="002B7A02" w:rsidRDefault="002B7A02" w:rsidP="002B7A02">
      <w:pPr>
        <w:rPr>
          <w:lang w:val="en-US"/>
        </w:rPr>
      </w:pPr>
      <w:r w:rsidRPr="002B7A02">
        <w:rPr>
          <w:lang w:val="en-US"/>
        </w:rPr>
        <w:t>SELECT DATEDIFF(hour,        '2005-12-31 23:59:59.9999999', '2006-01-01 00:00:00.0000000');</w:t>
      </w:r>
    </w:p>
    <w:p w14:paraId="1AB43C60" w14:textId="77777777" w:rsidR="002B7A02" w:rsidRPr="002B7A02" w:rsidRDefault="002B7A02" w:rsidP="002B7A02">
      <w:pPr>
        <w:rPr>
          <w:lang w:val="en-US"/>
        </w:rPr>
      </w:pPr>
      <w:r w:rsidRPr="002B7A02">
        <w:rPr>
          <w:lang w:val="en-US"/>
        </w:rPr>
        <w:t>SELECT DATEDIFF(minute,      '2005-12-31 23:59:59.9999999', '2006-01-01 00:00:00.0000000');</w:t>
      </w:r>
    </w:p>
    <w:p w14:paraId="0F7CE859" w14:textId="77777777" w:rsidR="002B7A02" w:rsidRPr="002B7A02" w:rsidRDefault="002B7A02" w:rsidP="002B7A02">
      <w:pPr>
        <w:rPr>
          <w:lang w:val="en-US"/>
        </w:rPr>
      </w:pPr>
      <w:r w:rsidRPr="002B7A02">
        <w:rPr>
          <w:lang w:val="en-US"/>
        </w:rPr>
        <w:t>SELECT DATEDIFF(second,      '2005-12-31 23:59:59.9999999', '2006-01-01 00:00:00.0000000');</w:t>
      </w:r>
    </w:p>
    <w:p w14:paraId="45EA5E05" w14:textId="77777777" w:rsidR="002B7A02" w:rsidRPr="002B7A02" w:rsidRDefault="002B7A02" w:rsidP="002B7A02">
      <w:pPr>
        <w:rPr>
          <w:lang w:val="en-US"/>
        </w:rPr>
      </w:pPr>
      <w:r w:rsidRPr="002B7A02">
        <w:rPr>
          <w:lang w:val="en-US"/>
        </w:rPr>
        <w:t>SELECT DATEDIFF(millisecond, '2005-12-31 23:59:59.9999999', '2006-01-01 00:00:00.0000000');</w:t>
      </w:r>
    </w:p>
    <w:p w14:paraId="0EC0A59E" w14:textId="4B25CECA" w:rsidR="00583EC6" w:rsidRDefault="002B7A02" w:rsidP="002B7A02">
      <w:pPr>
        <w:rPr>
          <w:lang w:val="en-US"/>
        </w:rPr>
      </w:pPr>
      <w:r w:rsidRPr="002B7A02">
        <w:rPr>
          <w:lang w:val="en-US"/>
        </w:rPr>
        <w:t>SELECT DATEDIFF(microsecond, '2005-12-31 23:59:59.9999999', '2006-01-01 00:00:00.0000000');</w:t>
      </w:r>
    </w:p>
    <w:p w14:paraId="51AFB800" w14:textId="77777777" w:rsidR="002B7A02" w:rsidRDefault="002B7A02" w:rsidP="002B7A02">
      <w:pPr>
        <w:rPr>
          <w:lang w:val="en-US"/>
        </w:rPr>
      </w:pPr>
    </w:p>
    <w:p w14:paraId="6D6D3CB1" w14:textId="77777777" w:rsidR="003E1223" w:rsidRPr="003E1223" w:rsidRDefault="003E1223" w:rsidP="003E1223">
      <w:r w:rsidRPr="003E1223">
        <w:t>Si startdate y enddate tienen valores de año diferentes, pero tienen los mismos valores de semana del calendario, DATEDIFF devolverá 0 para datepartweek.</w:t>
      </w:r>
    </w:p>
    <w:p w14:paraId="12BE513B" w14:textId="77777777" w:rsidR="003E1223" w:rsidRPr="003E1223" w:rsidRDefault="003E1223" w:rsidP="003E1223"/>
    <w:p w14:paraId="2A3F12E3" w14:textId="77777777" w:rsidR="003E1223" w:rsidRPr="003E1223" w:rsidRDefault="003E1223" w:rsidP="003E1223">
      <w:pPr>
        <w:rPr>
          <w:lang w:val="en-US"/>
        </w:rPr>
      </w:pPr>
      <w:r w:rsidRPr="003E1223">
        <w:rPr>
          <w:lang w:val="en-US"/>
        </w:rPr>
        <w:t>Observaciones</w:t>
      </w:r>
    </w:p>
    <w:p w14:paraId="50C448C2" w14:textId="77777777" w:rsidR="003E1223" w:rsidRPr="003E1223" w:rsidRDefault="003E1223" w:rsidP="003E1223">
      <w:pPr>
        <w:rPr>
          <w:lang w:val="en-US"/>
        </w:rPr>
      </w:pPr>
      <w:r w:rsidRPr="003E1223">
        <w:rPr>
          <w:lang w:val="en-US"/>
        </w:rPr>
        <w:t>Use DATEDIFF en las cláusulas SELECT &lt;list&gt;, WHERE, HAVING, GROUP BY y ORDER BY.</w:t>
      </w:r>
    </w:p>
    <w:p w14:paraId="15282075" w14:textId="77777777" w:rsidR="003E1223" w:rsidRPr="003E1223" w:rsidRDefault="003E1223" w:rsidP="003E1223">
      <w:pPr>
        <w:rPr>
          <w:lang w:val="en-US"/>
        </w:rPr>
      </w:pPr>
    </w:p>
    <w:p w14:paraId="3F71E426" w14:textId="77777777" w:rsidR="003E1223" w:rsidRPr="003E1223" w:rsidRDefault="003E1223" w:rsidP="003E1223">
      <w:r w:rsidRPr="003E1223">
        <w:t>DATEDIFF convierte implícitamente los literales de cadena como un tipo datetime2. Esto significa que DATEDIFF no admite el formato año-día-mes cuando la fecha se pasa como una cadena. La cadena se debe convertir explícitamente a un tipo datetime o smalldatetime para poder usar el formato año-día-mes.</w:t>
      </w:r>
    </w:p>
    <w:p w14:paraId="0F4A4FC3" w14:textId="77777777" w:rsidR="003E1223" w:rsidRPr="003E1223" w:rsidRDefault="003E1223" w:rsidP="003E1223"/>
    <w:p w14:paraId="30E2AA08" w14:textId="77777777" w:rsidR="003E1223" w:rsidRPr="003E1223" w:rsidRDefault="003E1223" w:rsidP="003E1223">
      <w:r w:rsidRPr="003E1223">
        <w:t>La especificación de SET DATEFIRST no tiene ningún efecto sobre DATEDIFF. DATEDIFF siempre usa el domingo como el primer día de la semana para garantizar que la función actúa de forma determinista.</w:t>
      </w:r>
    </w:p>
    <w:p w14:paraId="02A1C59C" w14:textId="77777777" w:rsidR="003E1223" w:rsidRPr="003E1223" w:rsidRDefault="003E1223" w:rsidP="003E1223"/>
    <w:p w14:paraId="132696D7" w14:textId="77777777" w:rsidR="003E1223" w:rsidRPr="003E1223" w:rsidRDefault="003E1223" w:rsidP="003E1223">
      <w:r w:rsidRPr="003E1223">
        <w:t>DATEDIFF se puede desbordar con una precisión de minute o superior si la diferencia entre enddate y startdate devuelve un valor que está fuera del intervalo para int.</w:t>
      </w:r>
    </w:p>
    <w:p w14:paraId="4A756D2E" w14:textId="77777777" w:rsidR="003E1223" w:rsidRPr="003E1223" w:rsidRDefault="003E1223" w:rsidP="003E1223"/>
    <w:p w14:paraId="15EA5B99" w14:textId="77777777" w:rsidR="003E1223" w:rsidRPr="003E1223" w:rsidRDefault="003E1223" w:rsidP="003E1223">
      <w:r w:rsidRPr="003E1223">
        <w:t>Ejemplos</w:t>
      </w:r>
    </w:p>
    <w:p w14:paraId="5AC8C6E9" w14:textId="77777777" w:rsidR="003E1223" w:rsidRPr="003E1223" w:rsidRDefault="003E1223" w:rsidP="003E1223">
      <w:r w:rsidRPr="003E1223">
        <w:t>En estos ejemplos se usan otros tipos de expresiones como argumentos para los parámetros startdate y enddate.</w:t>
      </w:r>
    </w:p>
    <w:p w14:paraId="6383B9AD" w14:textId="77777777" w:rsidR="003E1223" w:rsidRPr="003E1223" w:rsidRDefault="003E1223" w:rsidP="003E1223"/>
    <w:p w14:paraId="4F77044E" w14:textId="77777777" w:rsidR="003E1223" w:rsidRPr="003E1223" w:rsidRDefault="003E1223" w:rsidP="003E1223">
      <w:r w:rsidRPr="003E1223">
        <w:t>A. Especificar las columnas para startdate y enddate</w:t>
      </w:r>
    </w:p>
    <w:p w14:paraId="7B732712" w14:textId="23ECF1BD" w:rsidR="002B7A02" w:rsidRPr="003E1223" w:rsidRDefault="003E1223" w:rsidP="003E1223">
      <w:r w:rsidRPr="003E1223">
        <w:t>En este ejemplo se calcula el número de límites de día que se cruzan entre las fechas en dos columnas de una tabla.</w:t>
      </w:r>
    </w:p>
    <w:p w14:paraId="0FE7C32C" w14:textId="77777777" w:rsidR="00284192" w:rsidRPr="003E1223" w:rsidRDefault="00284192" w:rsidP="00284192"/>
    <w:p w14:paraId="4A40AE91" w14:textId="77777777" w:rsidR="003E1223" w:rsidRPr="003E1223" w:rsidRDefault="003E1223" w:rsidP="003E1223">
      <w:pPr>
        <w:rPr>
          <w:lang w:val="en-US"/>
        </w:rPr>
      </w:pPr>
      <w:r w:rsidRPr="003E1223">
        <w:rPr>
          <w:lang w:val="en-US"/>
        </w:rPr>
        <w:t xml:space="preserve">CREATE TABLE dbo.Duration  </w:t>
      </w:r>
    </w:p>
    <w:p w14:paraId="2E75D861" w14:textId="77777777" w:rsidR="003E1223" w:rsidRPr="003E1223" w:rsidRDefault="003E1223" w:rsidP="003E1223">
      <w:pPr>
        <w:rPr>
          <w:lang w:val="en-US"/>
        </w:rPr>
      </w:pPr>
      <w:r w:rsidRPr="003E1223">
        <w:rPr>
          <w:lang w:val="en-US"/>
        </w:rPr>
        <w:t xml:space="preserve">    (startDate datetime2, endDate datetime2);  </w:t>
      </w:r>
    </w:p>
    <w:p w14:paraId="79FAC3B2" w14:textId="77777777" w:rsidR="003E1223" w:rsidRPr="003E1223" w:rsidRDefault="003E1223" w:rsidP="003E1223">
      <w:pPr>
        <w:rPr>
          <w:lang w:val="en-US"/>
        </w:rPr>
      </w:pPr>
      <w:r w:rsidRPr="003E1223">
        <w:rPr>
          <w:lang w:val="en-US"/>
        </w:rPr>
        <w:t xml:space="preserve">    </w:t>
      </w:r>
    </w:p>
    <w:p w14:paraId="2432884A" w14:textId="77777777" w:rsidR="003E1223" w:rsidRPr="00940BAD" w:rsidRDefault="003E1223" w:rsidP="003E1223">
      <w:pPr>
        <w:rPr>
          <w:lang w:val="en-US"/>
        </w:rPr>
      </w:pPr>
      <w:r w:rsidRPr="00940BAD">
        <w:rPr>
          <w:lang w:val="en-US"/>
        </w:rPr>
        <w:lastRenderedPageBreak/>
        <w:t xml:space="preserve">INSERT INTO dbo.Duration(startDate, endDate)  </w:t>
      </w:r>
    </w:p>
    <w:p w14:paraId="41A345D7" w14:textId="77777777" w:rsidR="003E1223" w:rsidRPr="00940BAD" w:rsidRDefault="003E1223" w:rsidP="003E1223">
      <w:pPr>
        <w:rPr>
          <w:lang w:val="en-US"/>
        </w:rPr>
      </w:pPr>
      <w:r w:rsidRPr="00940BAD">
        <w:rPr>
          <w:lang w:val="en-US"/>
        </w:rPr>
        <w:t xml:space="preserve">    VALUES ('2007-05-06 12:10:09', '2007-05-07 12:10:09');  </w:t>
      </w:r>
    </w:p>
    <w:p w14:paraId="2FBB2378" w14:textId="77777777" w:rsidR="003E1223" w:rsidRPr="00940BAD" w:rsidRDefault="003E1223" w:rsidP="003E1223">
      <w:pPr>
        <w:rPr>
          <w:lang w:val="en-US"/>
        </w:rPr>
      </w:pPr>
      <w:r w:rsidRPr="00940BAD">
        <w:rPr>
          <w:lang w:val="en-US"/>
        </w:rPr>
        <w:t xml:space="preserve">    </w:t>
      </w:r>
    </w:p>
    <w:p w14:paraId="394C8EAE" w14:textId="77777777" w:rsidR="003E1223" w:rsidRPr="00940BAD" w:rsidRDefault="003E1223" w:rsidP="003E1223">
      <w:pPr>
        <w:rPr>
          <w:lang w:val="en-US"/>
        </w:rPr>
      </w:pPr>
      <w:r w:rsidRPr="00940BAD">
        <w:rPr>
          <w:lang w:val="en-US"/>
        </w:rPr>
        <w:t xml:space="preserve">SELECT DATEDIFF(day, startDate, endDate) AS 'Duration'  </w:t>
      </w:r>
    </w:p>
    <w:p w14:paraId="490A8C1E" w14:textId="77777777" w:rsidR="003E1223" w:rsidRDefault="003E1223" w:rsidP="003E1223">
      <w:r w:rsidRPr="00940BAD">
        <w:rPr>
          <w:lang w:val="en-US"/>
        </w:rPr>
        <w:t xml:space="preserve">    </w:t>
      </w:r>
      <w:r>
        <w:t xml:space="preserve">FROM dbo.Duration;  </w:t>
      </w:r>
    </w:p>
    <w:p w14:paraId="05190BC3" w14:textId="34AE2BBF" w:rsidR="00284192" w:rsidRDefault="003E1223" w:rsidP="003E1223">
      <w:r>
        <w:t>-- Returns: 1</w:t>
      </w:r>
    </w:p>
    <w:p w14:paraId="11C6D942" w14:textId="77777777" w:rsidR="003E1223" w:rsidRDefault="003E1223" w:rsidP="003E1223"/>
    <w:p w14:paraId="3163AD8F" w14:textId="77777777" w:rsidR="00940BAD" w:rsidRDefault="00940BAD" w:rsidP="00940BAD">
      <w:r>
        <w:t>B. Especificar las variables definidas por el usuario para startdate y enddate</w:t>
      </w:r>
    </w:p>
    <w:p w14:paraId="7C19A9BC" w14:textId="58060F67" w:rsidR="003E1223" w:rsidRDefault="00940BAD" w:rsidP="00940BAD">
      <w:r>
        <w:t>En este ejemplo, las variables definidas por el usuario actúan como argumentos para startdate y enddate.</w:t>
      </w:r>
    </w:p>
    <w:p w14:paraId="26C6F23C" w14:textId="77777777" w:rsidR="00940BAD" w:rsidRDefault="00940BAD" w:rsidP="00940BAD"/>
    <w:p w14:paraId="3B9DB798" w14:textId="77777777" w:rsidR="007B6EA3" w:rsidRPr="007B6EA3" w:rsidRDefault="007B6EA3" w:rsidP="007B6EA3">
      <w:pPr>
        <w:rPr>
          <w:lang w:val="en-US"/>
        </w:rPr>
      </w:pPr>
      <w:r w:rsidRPr="007B6EA3">
        <w:rPr>
          <w:lang w:val="en-US"/>
        </w:rPr>
        <w:t xml:space="preserve">DECLARE @startdate DATETIME2 = '2007-05-05 12:10:09.3312722';  </w:t>
      </w:r>
    </w:p>
    <w:p w14:paraId="2C991E75" w14:textId="77777777" w:rsidR="007B6EA3" w:rsidRPr="007B6EA3" w:rsidRDefault="007B6EA3" w:rsidP="007B6EA3">
      <w:pPr>
        <w:rPr>
          <w:lang w:val="en-US"/>
        </w:rPr>
      </w:pPr>
      <w:r w:rsidRPr="007B6EA3">
        <w:rPr>
          <w:lang w:val="en-US"/>
        </w:rPr>
        <w:t xml:space="preserve">DECLARE @enddate   DATETIME2 = '2007-05-04 12:10:09.3312722';   </w:t>
      </w:r>
    </w:p>
    <w:p w14:paraId="65D23F57" w14:textId="093238FC" w:rsidR="00940BAD" w:rsidRDefault="007B6EA3" w:rsidP="007B6EA3">
      <w:pPr>
        <w:rPr>
          <w:lang w:val="en-US"/>
        </w:rPr>
      </w:pPr>
      <w:r w:rsidRPr="007B6EA3">
        <w:rPr>
          <w:lang w:val="en-US"/>
        </w:rPr>
        <w:t>SELECT DATEDIFF(day, @startdate, @enddate);</w:t>
      </w:r>
    </w:p>
    <w:p w14:paraId="6FE87F36" w14:textId="77777777" w:rsidR="007B6EA3" w:rsidRDefault="007B6EA3" w:rsidP="007B6EA3">
      <w:pPr>
        <w:rPr>
          <w:lang w:val="en-US"/>
        </w:rPr>
      </w:pPr>
    </w:p>
    <w:p w14:paraId="3DF40794" w14:textId="77777777" w:rsidR="00713D27" w:rsidRPr="00713D27" w:rsidRDefault="00713D27" w:rsidP="00713D27">
      <w:r w:rsidRPr="00713D27">
        <w:t>C. Especificar las funciones de sistema escalares para startdate y enddate</w:t>
      </w:r>
    </w:p>
    <w:p w14:paraId="551038BF" w14:textId="55D37DC6" w:rsidR="007B6EA3" w:rsidRPr="00713D27" w:rsidRDefault="00713D27" w:rsidP="00713D27">
      <w:r w:rsidRPr="00713D27">
        <w:t>En este ejemplo se usan las funciones de sistema escalares como argumentos para startdate y enddate.</w:t>
      </w:r>
    </w:p>
    <w:p w14:paraId="48417BA9" w14:textId="77777777" w:rsidR="00713D27" w:rsidRPr="00713D27" w:rsidRDefault="00713D27" w:rsidP="00713D27"/>
    <w:p w14:paraId="7A989E71" w14:textId="726096F6" w:rsidR="00713D27" w:rsidRDefault="00C4389C" w:rsidP="00713D27">
      <w:pPr>
        <w:rPr>
          <w:lang w:val="en-US"/>
        </w:rPr>
      </w:pPr>
      <w:r w:rsidRPr="00C4389C">
        <w:rPr>
          <w:lang w:val="en-US"/>
        </w:rPr>
        <w:t>SELECT DATEDIFF(millisecond, GETDATE(), SYSDATETIME());</w:t>
      </w:r>
    </w:p>
    <w:p w14:paraId="68C18BDF" w14:textId="77777777" w:rsidR="00C4389C" w:rsidRDefault="00C4389C" w:rsidP="00713D27">
      <w:pPr>
        <w:rPr>
          <w:lang w:val="en-US"/>
        </w:rPr>
      </w:pPr>
    </w:p>
    <w:p w14:paraId="0ACBCD0E" w14:textId="77777777" w:rsidR="004178D3" w:rsidRPr="004178D3" w:rsidRDefault="004178D3" w:rsidP="004178D3">
      <w:r w:rsidRPr="004178D3">
        <w:t>D. Especificar las funciones escalares y de subconsulta para startdate y enddate</w:t>
      </w:r>
    </w:p>
    <w:p w14:paraId="34D3EF66" w14:textId="47864F27" w:rsidR="00C4389C" w:rsidRPr="004178D3" w:rsidRDefault="004178D3" w:rsidP="004178D3">
      <w:r w:rsidRPr="004178D3">
        <w:t>En este ejemplo se usan las funciones escalares y de subconsulta como argumentos para startdate y enddate.</w:t>
      </w:r>
    </w:p>
    <w:p w14:paraId="555BB87E" w14:textId="77777777" w:rsidR="004178D3" w:rsidRPr="004178D3" w:rsidRDefault="004178D3" w:rsidP="004178D3"/>
    <w:p w14:paraId="1A44F6E3" w14:textId="77777777" w:rsidR="004178D3" w:rsidRPr="004178D3" w:rsidRDefault="004178D3" w:rsidP="004178D3">
      <w:pPr>
        <w:rPr>
          <w:lang w:val="en-US"/>
        </w:rPr>
      </w:pPr>
      <w:r w:rsidRPr="004178D3">
        <w:rPr>
          <w:lang w:val="en-US"/>
        </w:rPr>
        <w:t xml:space="preserve">USE AdventureWorks2022;  </w:t>
      </w:r>
    </w:p>
    <w:p w14:paraId="62C0267F" w14:textId="77777777" w:rsidR="004178D3" w:rsidRPr="004178D3" w:rsidRDefault="004178D3" w:rsidP="004178D3">
      <w:pPr>
        <w:rPr>
          <w:lang w:val="en-US"/>
        </w:rPr>
      </w:pPr>
      <w:r w:rsidRPr="004178D3">
        <w:rPr>
          <w:lang w:val="en-US"/>
        </w:rPr>
        <w:t xml:space="preserve">GO  </w:t>
      </w:r>
    </w:p>
    <w:p w14:paraId="0091D3A5" w14:textId="77777777" w:rsidR="004178D3" w:rsidRPr="004178D3" w:rsidRDefault="004178D3" w:rsidP="004178D3">
      <w:pPr>
        <w:rPr>
          <w:lang w:val="en-US"/>
        </w:rPr>
      </w:pPr>
      <w:r w:rsidRPr="004178D3">
        <w:rPr>
          <w:lang w:val="en-US"/>
        </w:rPr>
        <w:t>SELECT DATEDIFF(day,</w:t>
      </w:r>
    </w:p>
    <w:p w14:paraId="75711DEE" w14:textId="77777777" w:rsidR="004178D3" w:rsidRPr="00364522" w:rsidRDefault="004178D3" w:rsidP="004178D3">
      <w:pPr>
        <w:rPr>
          <w:lang w:val="en-US"/>
        </w:rPr>
      </w:pPr>
      <w:r w:rsidRPr="004178D3">
        <w:rPr>
          <w:lang w:val="en-US"/>
        </w:rPr>
        <w:lastRenderedPageBreak/>
        <w:t xml:space="preserve">    </w:t>
      </w:r>
      <w:r w:rsidRPr="00364522">
        <w:rPr>
          <w:lang w:val="en-US"/>
        </w:rPr>
        <w:t xml:space="preserve">(SELECT MIN(OrderDate) FROM Sales.SalesOrderHeader),  </w:t>
      </w:r>
    </w:p>
    <w:p w14:paraId="2EA4E714" w14:textId="0F962E1F" w:rsidR="004178D3" w:rsidRPr="00364522" w:rsidRDefault="004178D3" w:rsidP="004178D3">
      <w:pPr>
        <w:rPr>
          <w:lang w:val="en-US"/>
        </w:rPr>
      </w:pPr>
      <w:r w:rsidRPr="00364522">
        <w:rPr>
          <w:lang w:val="en-US"/>
        </w:rPr>
        <w:t xml:space="preserve">    (SELECT MAX(OrderDate) FROM Sales.SalesOrderHeader));</w:t>
      </w:r>
    </w:p>
    <w:p w14:paraId="66D6FD3A" w14:textId="77777777" w:rsidR="004178D3" w:rsidRPr="00364522" w:rsidRDefault="004178D3" w:rsidP="004178D3">
      <w:pPr>
        <w:rPr>
          <w:lang w:val="en-US"/>
        </w:rPr>
      </w:pPr>
    </w:p>
    <w:p w14:paraId="3EC884D2" w14:textId="77777777" w:rsidR="00364522" w:rsidRPr="00364522" w:rsidRDefault="00364522" w:rsidP="00364522">
      <w:r w:rsidRPr="00364522">
        <w:t>E. Especificar las constantes para startdate y enddate</w:t>
      </w:r>
    </w:p>
    <w:p w14:paraId="63393398" w14:textId="2D9C34F9" w:rsidR="004178D3" w:rsidRPr="00364522" w:rsidRDefault="00364522" w:rsidP="00364522">
      <w:r w:rsidRPr="00364522">
        <w:t>En este ejemplo se usan constantes de caracteres como argumentos para startdate y enddate.</w:t>
      </w:r>
    </w:p>
    <w:p w14:paraId="3BE02F24" w14:textId="77777777" w:rsidR="00364522" w:rsidRPr="00364522" w:rsidRDefault="00364522" w:rsidP="00364522"/>
    <w:p w14:paraId="11F7D64F" w14:textId="77777777" w:rsidR="00364522" w:rsidRPr="00364522" w:rsidRDefault="00364522" w:rsidP="00364522">
      <w:pPr>
        <w:rPr>
          <w:lang w:val="en-US"/>
        </w:rPr>
      </w:pPr>
      <w:r w:rsidRPr="00364522">
        <w:rPr>
          <w:lang w:val="en-US"/>
        </w:rPr>
        <w:t>SELECT DATEDIFF(day,</w:t>
      </w:r>
    </w:p>
    <w:p w14:paraId="6BE53D88" w14:textId="77777777" w:rsidR="00364522" w:rsidRPr="00364522" w:rsidRDefault="00364522" w:rsidP="00364522">
      <w:pPr>
        <w:rPr>
          <w:lang w:val="en-US"/>
        </w:rPr>
      </w:pPr>
      <w:r w:rsidRPr="00364522">
        <w:rPr>
          <w:lang w:val="en-US"/>
        </w:rPr>
        <w:t xml:space="preserve">   '2007-05-07 09:53:01.0376635',</w:t>
      </w:r>
    </w:p>
    <w:p w14:paraId="3AA5CE19" w14:textId="54768A62" w:rsidR="00364522" w:rsidRDefault="00364522" w:rsidP="00364522">
      <w:r w:rsidRPr="00364522">
        <w:rPr>
          <w:lang w:val="en-US"/>
        </w:rPr>
        <w:t xml:space="preserve">   </w:t>
      </w:r>
      <w:r>
        <w:t>'2007-05-08 09:53:01.0376635');</w:t>
      </w:r>
    </w:p>
    <w:p w14:paraId="1DD31118" w14:textId="77777777" w:rsidR="00364522" w:rsidRDefault="00364522" w:rsidP="00364522"/>
    <w:p w14:paraId="7FB941CF" w14:textId="77777777" w:rsidR="00364522" w:rsidRDefault="00364522" w:rsidP="00364522">
      <w:r>
        <w:t>F. Especificar expresiones numéricas y funciones de sistema escalares para enddate</w:t>
      </w:r>
    </w:p>
    <w:p w14:paraId="011EA9E6" w14:textId="77777777" w:rsidR="00364522" w:rsidRDefault="00364522" w:rsidP="00364522">
      <w:r>
        <w:t>En este ejemplo se usa una expresión numérica, (GETDATE() + 1), y las funciones de sistema escalares GETDATE y SYSDATETIME, como argumentos para enddate.</w:t>
      </w:r>
    </w:p>
    <w:p w14:paraId="106899C6" w14:textId="77777777" w:rsidR="00364522" w:rsidRDefault="00364522" w:rsidP="00364522"/>
    <w:p w14:paraId="12BE7588" w14:textId="77777777" w:rsidR="008D2AEA" w:rsidRPr="008D2AEA" w:rsidRDefault="008D2AEA" w:rsidP="008D2AEA">
      <w:pPr>
        <w:rPr>
          <w:lang w:val="en-US"/>
        </w:rPr>
      </w:pPr>
      <w:r w:rsidRPr="008D2AEA">
        <w:rPr>
          <w:lang w:val="en-US"/>
        </w:rPr>
        <w:t xml:space="preserve">USE AdventureWorks2022;  </w:t>
      </w:r>
    </w:p>
    <w:p w14:paraId="2FAF97FB" w14:textId="77777777" w:rsidR="008D2AEA" w:rsidRPr="008D2AEA" w:rsidRDefault="008D2AEA" w:rsidP="008D2AEA">
      <w:pPr>
        <w:rPr>
          <w:lang w:val="en-US"/>
        </w:rPr>
      </w:pPr>
      <w:r w:rsidRPr="008D2AEA">
        <w:rPr>
          <w:lang w:val="en-US"/>
        </w:rPr>
        <w:t xml:space="preserve">GO  </w:t>
      </w:r>
    </w:p>
    <w:p w14:paraId="7E664D26" w14:textId="77777777" w:rsidR="008D2AEA" w:rsidRPr="008D2AEA" w:rsidRDefault="008D2AEA" w:rsidP="008D2AEA">
      <w:pPr>
        <w:rPr>
          <w:lang w:val="en-US"/>
        </w:rPr>
      </w:pPr>
      <w:r w:rsidRPr="008D2AEA">
        <w:rPr>
          <w:lang w:val="en-US"/>
        </w:rPr>
        <w:t>SELECT DATEDIFF(day, '2007-05-07 09:53:01.0376635', GETDATE() + 1)</w:t>
      </w:r>
    </w:p>
    <w:p w14:paraId="35AAAA42" w14:textId="77777777" w:rsidR="008D2AEA" w:rsidRPr="008D2AEA" w:rsidRDefault="008D2AEA" w:rsidP="008D2AEA">
      <w:pPr>
        <w:rPr>
          <w:lang w:val="en-US"/>
        </w:rPr>
      </w:pPr>
      <w:r w:rsidRPr="008D2AEA">
        <w:rPr>
          <w:lang w:val="en-US"/>
        </w:rPr>
        <w:t xml:space="preserve">    AS NumberOfDays  </w:t>
      </w:r>
    </w:p>
    <w:p w14:paraId="6F527EC4" w14:textId="77777777" w:rsidR="008D2AEA" w:rsidRPr="008D2AEA" w:rsidRDefault="008D2AEA" w:rsidP="008D2AEA">
      <w:pPr>
        <w:rPr>
          <w:lang w:val="en-US"/>
        </w:rPr>
      </w:pPr>
      <w:r w:rsidRPr="008D2AEA">
        <w:rPr>
          <w:lang w:val="en-US"/>
        </w:rPr>
        <w:t xml:space="preserve">    FROM Sales.SalesOrderHeader;  </w:t>
      </w:r>
    </w:p>
    <w:p w14:paraId="4AD60868" w14:textId="77777777" w:rsidR="008D2AEA" w:rsidRPr="008D2AEA" w:rsidRDefault="008D2AEA" w:rsidP="008D2AEA">
      <w:pPr>
        <w:rPr>
          <w:lang w:val="en-US"/>
        </w:rPr>
      </w:pPr>
      <w:r w:rsidRPr="008D2AEA">
        <w:rPr>
          <w:lang w:val="en-US"/>
        </w:rPr>
        <w:t xml:space="preserve">GO  </w:t>
      </w:r>
    </w:p>
    <w:p w14:paraId="100D6A81" w14:textId="77777777" w:rsidR="008D2AEA" w:rsidRPr="008D2AEA" w:rsidRDefault="008D2AEA" w:rsidP="008D2AEA">
      <w:pPr>
        <w:rPr>
          <w:lang w:val="en-US"/>
        </w:rPr>
      </w:pPr>
      <w:r w:rsidRPr="008D2AEA">
        <w:rPr>
          <w:lang w:val="en-US"/>
        </w:rPr>
        <w:t xml:space="preserve">USE AdventureWorks2022;  </w:t>
      </w:r>
    </w:p>
    <w:p w14:paraId="6DBB9FD7" w14:textId="77777777" w:rsidR="008D2AEA" w:rsidRPr="008D2AEA" w:rsidRDefault="008D2AEA" w:rsidP="008D2AEA">
      <w:pPr>
        <w:rPr>
          <w:lang w:val="en-US"/>
        </w:rPr>
      </w:pPr>
      <w:r w:rsidRPr="008D2AEA">
        <w:rPr>
          <w:lang w:val="en-US"/>
        </w:rPr>
        <w:t xml:space="preserve">GO  </w:t>
      </w:r>
    </w:p>
    <w:p w14:paraId="51EFF829" w14:textId="77777777" w:rsidR="008D2AEA" w:rsidRPr="008D2AEA" w:rsidRDefault="008D2AEA" w:rsidP="008D2AEA">
      <w:pPr>
        <w:rPr>
          <w:lang w:val="en-US"/>
        </w:rPr>
      </w:pPr>
      <w:r w:rsidRPr="008D2AEA">
        <w:rPr>
          <w:lang w:val="en-US"/>
        </w:rPr>
        <w:t>SELECT</w:t>
      </w:r>
    </w:p>
    <w:p w14:paraId="7E101CE0" w14:textId="77777777" w:rsidR="008D2AEA" w:rsidRPr="008D2AEA" w:rsidRDefault="008D2AEA" w:rsidP="008D2AEA">
      <w:pPr>
        <w:rPr>
          <w:lang w:val="en-US"/>
        </w:rPr>
      </w:pPr>
      <w:r w:rsidRPr="008D2AEA">
        <w:rPr>
          <w:lang w:val="en-US"/>
        </w:rPr>
        <w:t xml:space="preserve">    DATEDIFF(</w:t>
      </w:r>
    </w:p>
    <w:p w14:paraId="4B30B15D" w14:textId="77777777" w:rsidR="008D2AEA" w:rsidRPr="008D2AEA" w:rsidRDefault="008D2AEA" w:rsidP="008D2AEA">
      <w:pPr>
        <w:rPr>
          <w:lang w:val="en-US"/>
        </w:rPr>
      </w:pPr>
      <w:r w:rsidRPr="008D2AEA">
        <w:rPr>
          <w:lang w:val="en-US"/>
        </w:rPr>
        <w:t xml:space="preserve">            day,</w:t>
      </w:r>
    </w:p>
    <w:p w14:paraId="26111D85" w14:textId="77777777" w:rsidR="008D2AEA" w:rsidRPr="008D2AEA" w:rsidRDefault="008D2AEA" w:rsidP="008D2AEA">
      <w:pPr>
        <w:rPr>
          <w:lang w:val="en-US"/>
        </w:rPr>
      </w:pPr>
      <w:r w:rsidRPr="008D2AEA">
        <w:rPr>
          <w:lang w:val="en-US"/>
        </w:rPr>
        <w:t xml:space="preserve">            '2007-05-07 09:53:01.0376635',</w:t>
      </w:r>
    </w:p>
    <w:p w14:paraId="79A63DE5" w14:textId="77777777" w:rsidR="008D2AEA" w:rsidRPr="008D2AEA" w:rsidRDefault="008D2AEA" w:rsidP="008D2AEA">
      <w:pPr>
        <w:rPr>
          <w:lang w:val="en-US"/>
        </w:rPr>
      </w:pPr>
      <w:r w:rsidRPr="008D2AEA">
        <w:rPr>
          <w:lang w:val="en-US"/>
        </w:rPr>
        <w:lastRenderedPageBreak/>
        <w:t xml:space="preserve">            DATEADD(day, 1, SYSDATETIME())</w:t>
      </w:r>
    </w:p>
    <w:p w14:paraId="79A17E70" w14:textId="77777777" w:rsidR="008D2AEA" w:rsidRPr="008D2AEA" w:rsidRDefault="008D2AEA" w:rsidP="008D2AEA">
      <w:pPr>
        <w:rPr>
          <w:lang w:val="en-US"/>
        </w:rPr>
      </w:pPr>
      <w:r w:rsidRPr="008D2AEA">
        <w:rPr>
          <w:lang w:val="en-US"/>
        </w:rPr>
        <w:t xml:space="preserve">        ) AS NumberOfDays  </w:t>
      </w:r>
    </w:p>
    <w:p w14:paraId="437C7F74" w14:textId="77777777" w:rsidR="008D2AEA" w:rsidRPr="008D2AEA" w:rsidRDefault="008D2AEA" w:rsidP="008D2AEA">
      <w:pPr>
        <w:rPr>
          <w:lang w:val="en-US"/>
        </w:rPr>
      </w:pPr>
      <w:r w:rsidRPr="008D2AEA">
        <w:rPr>
          <w:lang w:val="en-US"/>
        </w:rPr>
        <w:t xml:space="preserve">    FROM Sales.SalesOrderHeader;  </w:t>
      </w:r>
    </w:p>
    <w:p w14:paraId="4AF74908" w14:textId="1A326D38" w:rsidR="00364522" w:rsidRDefault="008D2AEA" w:rsidP="008D2AEA">
      <w:r>
        <w:t>GO</w:t>
      </w:r>
    </w:p>
    <w:p w14:paraId="3BCBECC9" w14:textId="77777777" w:rsidR="008D2AEA" w:rsidRDefault="008D2AEA" w:rsidP="008D2AEA"/>
    <w:p w14:paraId="47A5C516" w14:textId="77777777" w:rsidR="008D2AEA" w:rsidRDefault="008D2AEA" w:rsidP="008D2AEA">
      <w:r>
        <w:t>G. Especificar las funciones de clasificación para startdate</w:t>
      </w:r>
    </w:p>
    <w:p w14:paraId="70CC7841" w14:textId="3D86AD04" w:rsidR="008D2AEA" w:rsidRDefault="008D2AEA" w:rsidP="008D2AEA">
      <w:r>
        <w:t>En este ejemplo se usa una función de categoría como argumento para startdate.</w:t>
      </w:r>
    </w:p>
    <w:p w14:paraId="67B6CFFE" w14:textId="77777777" w:rsidR="008D2AEA" w:rsidRDefault="008D2AEA" w:rsidP="008D2AEA"/>
    <w:p w14:paraId="2038E167" w14:textId="77777777" w:rsidR="00F34E7C" w:rsidRPr="00F34E7C" w:rsidRDefault="00F34E7C" w:rsidP="00F34E7C">
      <w:pPr>
        <w:rPr>
          <w:lang w:val="en-US"/>
        </w:rPr>
      </w:pPr>
      <w:r w:rsidRPr="00F34E7C">
        <w:rPr>
          <w:lang w:val="en-US"/>
        </w:rPr>
        <w:t xml:space="preserve">USE AdventureWorks2022;  </w:t>
      </w:r>
    </w:p>
    <w:p w14:paraId="412BDCD2" w14:textId="77777777" w:rsidR="00F34E7C" w:rsidRPr="00F34E7C" w:rsidRDefault="00F34E7C" w:rsidP="00F34E7C">
      <w:pPr>
        <w:rPr>
          <w:lang w:val="en-US"/>
        </w:rPr>
      </w:pPr>
      <w:r w:rsidRPr="00F34E7C">
        <w:rPr>
          <w:lang w:val="en-US"/>
        </w:rPr>
        <w:t xml:space="preserve">GO  </w:t>
      </w:r>
    </w:p>
    <w:p w14:paraId="4AC34B2A" w14:textId="77777777" w:rsidR="00F34E7C" w:rsidRPr="00F34E7C" w:rsidRDefault="00F34E7C" w:rsidP="00F34E7C">
      <w:pPr>
        <w:rPr>
          <w:lang w:val="en-US"/>
        </w:rPr>
      </w:pPr>
      <w:r w:rsidRPr="00F34E7C">
        <w:rPr>
          <w:lang w:val="en-US"/>
        </w:rPr>
        <w:t xml:space="preserve">SELECT p.FirstName, p.LastName  </w:t>
      </w:r>
    </w:p>
    <w:p w14:paraId="41277328" w14:textId="77777777" w:rsidR="00F34E7C" w:rsidRPr="00F34E7C" w:rsidRDefault="00F34E7C" w:rsidP="00F34E7C">
      <w:pPr>
        <w:rPr>
          <w:lang w:val="en-US"/>
        </w:rPr>
      </w:pPr>
      <w:r w:rsidRPr="00F34E7C">
        <w:rPr>
          <w:lang w:val="en-US"/>
        </w:rPr>
        <w:t xml:space="preserve">    ,DATEDIFF(day, ROW_NUMBER() OVER (ORDER BY   </w:t>
      </w:r>
    </w:p>
    <w:p w14:paraId="2179AAC3" w14:textId="77777777" w:rsidR="00F34E7C" w:rsidRPr="00F34E7C" w:rsidRDefault="00F34E7C" w:rsidP="00F34E7C">
      <w:pPr>
        <w:rPr>
          <w:lang w:val="en-US"/>
        </w:rPr>
      </w:pPr>
      <w:r w:rsidRPr="00F34E7C">
        <w:rPr>
          <w:lang w:val="en-US"/>
        </w:rPr>
        <w:t xml:space="preserve">        a.PostalCode), SYSDATETIME()) AS 'Row Number'  </w:t>
      </w:r>
    </w:p>
    <w:p w14:paraId="5398BD86" w14:textId="77777777" w:rsidR="00F34E7C" w:rsidRPr="00F34E7C" w:rsidRDefault="00F34E7C" w:rsidP="00F34E7C">
      <w:pPr>
        <w:rPr>
          <w:lang w:val="en-US"/>
        </w:rPr>
      </w:pPr>
      <w:r w:rsidRPr="00F34E7C">
        <w:rPr>
          <w:lang w:val="en-US"/>
        </w:rPr>
        <w:t xml:space="preserve">FROM Sales.SalesPerson s   </w:t>
      </w:r>
    </w:p>
    <w:p w14:paraId="25ABB0D9" w14:textId="77777777" w:rsidR="00F34E7C" w:rsidRPr="00F34E7C" w:rsidRDefault="00F34E7C" w:rsidP="00F34E7C">
      <w:pPr>
        <w:rPr>
          <w:lang w:val="en-US"/>
        </w:rPr>
      </w:pPr>
      <w:r w:rsidRPr="00F34E7C">
        <w:rPr>
          <w:lang w:val="en-US"/>
        </w:rPr>
        <w:t xml:space="preserve">    INNER JOIN Person.Person p   </w:t>
      </w:r>
    </w:p>
    <w:p w14:paraId="46AC2F47" w14:textId="77777777" w:rsidR="00F34E7C" w:rsidRPr="00F34E7C" w:rsidRDefault="00F34E7C" w:rsidP="00F34E7C">
      <w:pPr>
        <w:rPr>
          <w:lang w:val="en-US"/>
        </w:rPr>
      </w:pPr>
      <w:r w:rsidRPr="00F34E7C">
        <w:rPr>
          <w:lang w:val="en-US"/>
        </w:rPr>
        <w:t xml:space="preserve">        ON s.BusinessEntityID = p.BusinessEntityID  </w:t>
      </w:r>
    </w:p>
    <w:p w14:paraId="569E8458" w14:textId="77777777" w:rsidR="00F34E7C" w:rsidRPr="00F34E7C" w:rsidRDefault="00F34E7C" w:rsidP="00F34E7C">
      <w:pPr>
        <w:rPr>
          <w:lang w:val="en-US"/>
        </w:rPr>
      </w:pPr>
      <w:r w:rsidRPr="00F34E7C">
        <w:rPr>
          <w:lang w:val="en-US"/>
        </w:rPr>
        <w:t xml:space="preserve">    INNER JOIN Person.Address a   </w:t>
      </w:r>
    </w:p>
    <w:p w14:paraId="1A47FDBC" w14:textId="77777777" w:rsidR="00F34E7C" w:rsidRPr="00F34E7C" w:rsidRDefault="00F34E7C" w:rsidP="00F34E7C">
      <w:pPr>
        <w:rPr>
          <w:lang w:val="en-US"/>
        </w:rPr>
      </w:pPr>
      <w:r w:rsidRPr="00F34E7C">
        <w:rPr>
          <w:lang w:val="en-US"/>
        </w:rPr>
        <w:t xml:space="preserve">        ON a.AddressID = p.BusinessEntityID  </w:t>
      </w:r>
    </w:p>
    <w:p w14:paraId="56DDE000" w14:textId="77777777" w:rsidR="00F34E7C" w:rsidRPr="00F34E7C" w:rsidRDefault="00F34E7C" w:rsidP="00F34E7C">
      <w:pPr>
        <w:rPr>
          <w:lang w:val="en-US"/>
        </w:rPr>
      </w:pPr>
      <w:r w:rsidRPr="00F34E7C">
        <w:rPr>
          <w:lang w:val="en-US"/>
        </w:rPr>
        <w:t xml:space="preserve">WHERE TerritoryID IS NOT NULL   </w:t>
      </w:r>
    </w:p>
    <w:p w14:paraId="662B3F37" w14:textId="18E73D83" w:rsidR="008D2AEA" w:rsidRDefault="00F34E7C" w:rsidP="00F34E7C">
      <w:r w:rsidRPr="00F34E7C">
        <w:rPr>
          <w:lang w:val="en-US"/>
        </w:rPr>
        <w:t xml:space="preserve">    </w:t>
      </w:r>
      <w:r>
        <w:t>AND SalesYTD &lt;&gt; 0;</w:t>
      </w:r>
    </w:p>
    <w:p w14:paraId="01740716" w14:textId="77777777" w:rsidR="00F34E7C" w:rsidRDefault="00F34E7C" w:rsidP="00F34E7C"/>
    <w:p w14:paraId="256CB5B5" w14:textId="77777777" w:rsidR="00F34E7C" w:rsidRDefault="00F34E7C" w:rsidP="00F34E7C"/>
    <w:p w14:paraId="56839F8B" w14:textId="77777777" w:rsidR="00F34E7C" w:rsidRDefault="00F34E7C" w:rsidP="00F34E7C">
      <w:r>
        <w:t>H. Especificar una función de ventana agregada para startdate</w:t>
      </w:r>
    </w:p>
    <w:p w14:paraId="574EE0C8" w14:textId="128C7995" w:rsidR="00F34E7C" w:rsidRDefault="00F34E7C" w:rsidP="00F34E7C">
      <w:r>
        <w:t>En este ejemplo se usa una función de ventana agregada como argumento para startdate</w:t>
      </w:r>
    </w:p>
    <w:p w14:paraId="2700C955" w14:textId="77777777" w:rsidR="00F34E7C" w:rsidRDefault="00F34E7C" w:rsidP="00F34E7C"/>
    <w:p w14:paraId="3BD21F63" w14:textId="77777777" w:rsidR="00F34E7C" w:rsidRPr="00F34E7C" w:rsidRDefault="00F34E7C" w:rsidP="00F34E7C">
      <w:pPr>
        <w:rPr>
          <w:lang w:val="en-US"/>
        </w:rPr>
      </w:pPr>
      <w:r w:rsidRPr="00F34E7C">
        <w:rPr>
          <w:lang w:val="en-US"/>
        </w:rPr>
        <w:t xml:space="preserve">USE AdventureWorks2022;  </w:t>
      </w:r>
    </w:p>
    <w:p w14:paraId="070AEDA3" w14:textId="77777777" w:rsidR="00F34E7C" w:rsidRPr="00F34E7C" w:rsidRDefault="00F34E7C" w:rsidP="00F34E7C">
      <w:pPr>
        <w:rPr>
          <w:lang w:val="en-US"/>
        </w:rPr>
      </w:pPr>
      <w:r w:rsidRPr="00F34E7C">
        <w:rPr>
          <w:lang w:val="en-US"/>
        </w:rPr>
        <w:lastRenderedPageBreak/>
        <w:t xml:space="preserve">GO  </w:t>
      </w:r>
    </w:p>
    <w:p w14:paraId="494B436E" w14:textId="77777777" w:rsidR="00F34E7C" w:rsidRPr="00F34E7C" w:rsidRDefault="00F34E7C" w:rsidP="00F34E7C">
      <w:pPr>
        <w:rPr>
          <w:lang w:val="en-US"/>
        </w:rPr>
      </w:pPr>
      <w:r w:rsidRPr="00F34E7C">
        <w:rPr>
          <w:lang w:val="en-US"/>
        </w:rPr>
        <w:t>SELECT soh.SalesOrderID, sod.ProductID, sod.OrderQty, soh.OrderDate,</w:t>
      </w:r>
    </w:p>
    <w:p w14:paraId="6766BC28" w14:textId="77777777" w:rsidR="00F34E7C" w:rsidRPr="00F34E7C" w:rsidRDefault="00F34E7C" w:rsidP="00F34E7C">
      <w:pPr>
        <w:rPr>
          <w:lang w:val="en-US"/>
        </w:rPr>
      </w:pPr>
      <w:r w:rsidRPr="00F34E7C">
        <w:rPr>
          <w:lang w:val="en-US"/>
        </w:rPr>
        <w:t xml:space="preserve">    DATEDIFF(day, MIN(soh.OrderDate)   </w:t>
      </w:r>
    </w:p>
    <w:p w14:paraId="6B4D4BA1" w14:textId="77777777" w:rsidR="00F34E7C" w:rsidRPr="00376C70" w:rsidRDefault="00F34E7C" w:rsidP="00F34E7C">
      <w:pPr>
        <w:rPr>
          <w:lang w:val="en-US"/>
        </w:rPr>
      </w:pPr>
      <w:r w:rsidRPr="00F34E7C">
        <w:rPr>
          <w:lang w:val="en-US"/>
        </w:rPr>
        <w:t xml:space="preserve">        </w:t>
      </w:r>
      <w:r w:rsidRPr="00376C70">
        <w:rPr>
          <w:lang w:val="en-US"/>
        </w:rPr>
        <w:t xml:space="preserve">OVER(PARTITION BY soh.SalesOrderID), SYSDATETIME()) AS 'Total'  </w:t>
      </w:r>
    </w:p>
    <w:p w14:paraId="0F5B5E6C" w14:textId="77777777" w:rsidR="00F34E7C" w:rsidRPr="00376C70" w:rsidRDefault="00F34E7C" w:rsidP="00F34E7C">
      <w:pPr>
        <w:rPr>
          <w:lang w:val="en-US"/>
        </w:rPr>
      </w:pPr>
      <w:r w:rsidRPr="00376C70">
        <w:rPr>
          <w:lang w:val="en-US"/>
        </w:rPr>
        <w:t xml:space="preserve">FROM Sales.SalesOrderDetail sod  </w:t>
      </w:r>
    </w:p>
    <w:p w14:paraId="3F41FD52" w14:textId="77777777" w:rsidR="00F34E7C" w:rsidRPr="00376C70" w:rsidRDefault="00F34E7C" w:rsidP="00F34E7C">
      <w:pPr>
        <w:rPr>
          <w:lang w:val="en-US"/>
        </w:rPr>
      </w:pPr>
      <w:r w:rsidRPr="00376C70">
        <w:rPr>
          <w:lang w:val="en-US"/>
        </w:rPr>
        <w:t xml:space="preserve">    INNER JOIN Sales.SalesOrderHeader soh  </w:t>
      </w:r>
    </w:p>
    <w:p w14:paraId="61A01372" w14:textId="77777777" w:rsidR="00F34E7C" w:rsidRPr="00376C70" w:rsidRDefault="00F34E7C" w:rsidP="00F34E7C">
      <w:pPr>
        <w:rPr>
          <w:lang w:val="en-US"/>
        </w:rPr>
      </w:pPr>
      <w:r w:rsidRPr="00376C70">
        <w:rPr>
          <w:lang w:val="en-US"/>
        </w:rPr>
        <w:t xml:space="preserve">        ON sod.SalesOrderID = soh.SalesOrderID  </w:t>
      </w:r>
    </w:p>
    <w:p w14:paraId="5516E264" w14:textId="77777777" w:rsidR="00F34E7C" w:rsidRPr="00376C70" w:rsidRDefault="00F34E7C" w:rsidP="00F34E7C">
      <w:pPr>
        <w:rPr>
          <w:lang w:val="en-US"/>
        </w:rPr>
      </w:pPr>
      <w:r w:rsidRPr="00376C70">
        <w:rPr>
          <w:lang w:val="en-US"/>
        </w:rPr>
        <w:t xml:space="preserve">WHERE soh.SalesOrderID IN(43659, 58918);  </w:t>
      </w:r>
    </w:p>
    <w:p w14:paraId="682B5100" w14:textId="69F7F855" w:rsidR="00F34E7C" w:rsidRDefault="00F34E7C" w:rsidP="00F34E7C">
      <w:r>
        <w:t>GO</w:t>
      </w:r>
    </w:p>
    <w:p w14:paraId="016E3225" w14:textId="77777777" w:rsidR="00F34E7C" w:rsidRDefault="00F34E7C" w:rsidP="00F34E7C"/>
    <w:p w14:paraId="6C296B6D" w14:textId="20FB3374" w:rsidR="00F34E7C" w:rsidRDefault="00376C70" w:rsidP="00376C70">
      <w:pPr>
        <w:pStyle w:val="Prrafodelista"/>
        <w:numPr>
          <w:ilvl w:val="0"/>
          <w:numId w:val="4"/>
        </w:numPr>
      </w:pPr>
      <w:r w:rsidRPr="00376C70">
        <w:t>Búsqueda de la diferencia entre startdate y enddate como cadenas de partes de fecha</w:t>
      </w:r>
    </w:p>
    <w:p w14:paraId="57680A2C" w14:textId="77777777" w:rsidR="00376C70" w:rsidRPr="00376C70" w:rsidRDefault="00376C70" w:rsidP="00376C70">
      <w:pPr>
        <w:rPr>
          <w:lang w:val="en-US"/>
        </w:rPr>
      </w:pPr>
      <w:r w:rsidRPr="00376C70">
        <w:rPr>
          <w:lang w:val="en-US"/>
        </w:rPr>
        <w:t>-- DOES NOT ACCOUNT FOR LEAP YEARS</w:t>
      </w:r>
    </w:p>
    <w:p w14:paraId="4D5B1BEA" w14:textId="77777777" w:rsidR="00376C70" w:rsidRPr="00376C70" w:rsidRDefault="00376C70" w:rsidP="00376C70">
      <w:pPr>
        <w:rPr>
          <w:lang w:val="en-US"/>
        </w:rPr>
      </w:pPr>
      <w:r w:rsidRPr="00376C70">
        <w:rPr>
          <w:lang w:val="en-US"/>
        </w:rPr>
        <w:t>DECLARE @date1 DATETIME, @date2 DATETIME, @result VARCHAR(100);</w:t>
      </w:r>
    </w:p>
    <w:p w14:paraId="3B4AC95C" w14:textId="77777777" w:rsidR="00376C70" w:rsidRPr="00376C70" w:rsidRDefault="00376C70" w:rsidP="00376C70">
      <w:pPr>
        <w:rPr>
          <w:lang w:val="en-US"/>
        </w:rPr>
      </w:pPr>
      <w:r w:rsidRPr="00376C70">
        <w:rPr>
          <w:lang w:val="en-US"/>
        </w:rPr>
        <w:t>DECLARE @years INT, @months INT, @days INT,</w:t>
      </w:r>
    </w:p>
    <w:p w14:paraId="3F1B90BC" w14:textId="77777777" w:rsidR="00376C70" w:rsidRPr="00376C70" w:rsidRDefault="00376C70" w:rsidP="00376C70">
      <w:pPr>
        <w:rPr>
          <w:lang w:val="en-US"/>
        </w:rPr>
      </w:pPr>
      <w:r w:rsidRPr="00376C70">
        <w:rPr>
          <w:lang w:val="en-US"/>
        </w:rPr>
        <w:t xml:space="preserve">    @hours INT, @minutes INT, @seconds INT, @milliseconds INT;</w:t>
      </w:r>
    </w:p>
    <w:p w14:paraId="1F8C4C9F" w14:textId="77777777" w:rsidR="00376C70" w:rsidRPr="00376C70" w:rsidRDefault="00376C70" w:rsidP="00376C70">
      <w:pPr>
        <w:rPr>
          <w:lang w:val="en-US"/>
        </w:rPr>
      </w:pPr>
    </w:p>
    <w:p w14:paraId="64643ECF" w14:textId="77777777" w:rsidR="00376C70" w:rsidRPr="00376C70" w:rsidRDefault="00376C70" w:rsidP="00376C70">
      <w:pPr>
        <w:rPr>
          <w:lang w:val="en-US"/>
        </w:rPr>
      </w:pPr>
      <w:r w:rsidRPr="00376C70">
        <w:rPr>
          <w:lang w:val="en-US"/>
        </w:rPr>
        <w:t>SET @date1 = '1900-01-01 00:00:00.000'</w:t>
      </w:r>
    </w:p>
    <w:p w14:paraId="74CA7D3D" w14:textId="77777777" w:rsidR="00376C70" w:rsidRPr="00376C70" w:rsidRDefault="00376C70" w:rsidP="00376C70">
      <w:pPr>
        <w:rPr>
          <w:lang w:val="en-US"/>
        </w:rPr>
      </w:pPr>
      <w:r w:rsidRPr="00376C70">
        <w:rPr>
          <w:lang w:val="en-US"/>
        </w:rPr>
        <w:t>SET @date2 = '2018-12-12 07:08:01.123'</w:t>
      </w:r>
    </w:p>
    <w:p w14:paraId="17337889" w14:textId="77777777" w:rsidR="00376C70" w:rsidRPr="00376C70" w:rsidRDefault="00376C70" w:rsidP="00376C70">
      <w:pPr>
        <w:rPr>
          <w:lang w:val="en-US"/>
        </w:rPr>
      </w:pPr>
    </w:p>
    <w:p w14:paraId="2CA3DE7C" w14:textId="77777777" w:rsidR="00376C70" w:rsidRPr="00ED082B" w:rsidRDefault="00376C70" w:rsidP="00376C70">
      <w:pPr>
        <w:rPr>
          <w:lang w:val="en-US"/>
        </w:rPr>
      </w:pPr>
      <w:r w:rsidRPr="00ED082B">
        <w:rPr>
          <w:lang w:val="en-US"/>
        </w:rPr>
        <w:t>SELECT @years = DATEDIFF(yy, @date1, @date2)</w:t>
      </w:r>
    </w:p>
    <w:p w14:paraId="259B1629" w14:textId="77777777" w:rsidR="00376C70" w:rsidRPr="00ED082B" w:rsidRDefault="00376C70" w:rsidP="00376C70">
      <w:pPr>
        <w:rPr>
          <w:lang w:val="en-US"/>
        </w:rPr>
      </w:pPr>
      <w:r w:rsidRPr="00ED082B">
        <w:rPr>
          <w:lang w:val="en-US"/>
        </w:rPr>
        <w:t xml:space="preserve">IF DATEADD(yy, -@years, @date2) &lt; @date1 </w:t>
      </w:r>
    </w:p>
    <w:p w14:paraId="49ADF7F0" w14:textId="77777777" w:rsidR="00376C70" w:rsidRPr="00ED082B" w:rsidRDefault="00376C70" w:rsidP="00376C70">
      <w:pPr>
        <w:rPr>
          <w:lang w:val="en-US"/>
        </w:rPr>
      </w:pPr>
      <w:r w:rsidRPr="00ED082B">
        <w:rPr>
          <w:lang w:val="en-US"/>
        </w:rPr>
        <w:t>SELECT @years = @years-1</w:t>
      </w:r>
    </w:p>
    <w:p w14:paraId="320D923F" w14:textId="77777777" w:rsidR="00376C70" w:rsidRPr="00ED082B" w:rsidRDefault="00376C70" w:rsidP="00376C70">
      <w:pPr>
        <w:rPr>
          <w:lang w:val="en-US"/>
        </w:rPr>
      </w:pPr>
      <w:r w:rsidRPr="00ED082B">
        <w:rPr>
          <w:lang w:val="en-US"/>
        </w:rPr>
        <w:t>SET @date2 = DATEADD(yy, -@years, @date2)</w:t>
      </w:r>
    </w:p>
    <w:p w14:paraId="4DB04F7B" w14:textId="77777777" w:rsidR="00376C70" w:rsidRPr="00ED082B" w:rsidRDefault="00376C70" w:rsidP="00376C70">
      <w:pPr>
        <w:rPr>
          <w:lang w:val="en-US"/>
        </w:rPr>
      </w:pPr>
    </w:p>
    <w:p w14:paraId="7FE5FE4B" w14:textId="77777777" w:rsidR="00376C70" w:rsidRPr="00ED082B" w:rsidRDefault="00376C70" w:rsidP="00376C70">
      <w:pPr>
        <w:rPr>
          <w:lang w:val="en-US"/>
        </w:rPr>
      </w:pPr>
      <w:r w:rsidRPr="00ED082B">
        <w:rPr>
          <w:lang w:val="en-US"/>
        </w:rPr>
        <w:t>SELECT @months = DATEDIFF(mm, @date1, @date2)</w:t>
      </w:r>
    </w:p>
    <w:p w14:paraId="35597091" w14:textId="77777777" w:rsidR="00376C70" w:rsidRPr="00ED082B" w:rsidRDefault="00376C70" w:rsidP="00376C70">
      <w:pPr>
        <w:rPr>
          <w:lang w:val="en-US"/>
        </w:rPr>
      </w:pPr>
      <w:r w:rsidRPr="00ED082B">
        <w:rPr>
          <w:lang w:val="en-US"/>
        </w:rPr>
        <w:t xml:space="preserve">IF DATEADD(mm, -@months, @date2) &lt; @date1 </w:t>
      </w:r>
    </w:p>
    <w:p w14:paraId="4340451D" w14:textId="77777777" w:rsidR="00376C70" w:rsidRPr="00ED082B" w:rsidRDefault="00376C70" w:rsidP="00376C70">
      <w:pPr>
        <w:rPr>
          <w:lang w:val="en-US"/>
        </w:rPr>
      </w:pPr>
      <w:r w:rsidRPr="00ED082B">
        <w:rPr>
          <w:lang w:val="en-US"/>
        </w:rPr>
        <w:lastRenderedPageBreak/>
        <w:t>SELECT @months=@months-1</w:t>
      </w:r>
    </w:p>
    <w:p w14:paraId="13A84C98" w14:textId="77777777" w:rsidR="00376C70" w:rsidRPr="00ED082B" w:rsidRDefault="00376C70" w:rsidP="00376C70">
      <w:pPr>
        <w:rPr>
          <w:lang w:val="en-US"/>
        </w:rPr>
      </w:pPr>
      <w:r w:rsidRPr="00ED082B">
        <w:rPr>
          <w:lang w:val="en-US"/>
        </w:rPr>
        <w:t>SET @date2= DATEADD(mm, -@months, @date2)</w:t>
      </w:r>
    </w:p>
    <w:p w14:paraId="3A8F1BA4" w14:textId="77777777" w:rsidR="00376C70" w:rsidRPr="00ED082B" w:rsidRDefault="00376C70" w:rsidP="00376C70">
      <w:pPr>
        <w:rPr>
          <w:lang w:val="en-US"/>
        </w:rPr>
      </w:pPr>
    </w:p>
    <w:p w14:paraId="1F2433CD" w14:textId="77777777" w:rsidR="00376C70" w:rsidRPr="00ED082B" w:rsidRDefault="00376C70" w:rsidP="00376C70">
      <w:pPr>
        <w:rPr>
          <w:lang w:val="en-US"/>
        </w:rPr>
      </w:pPr>
      <w:r w:rsidRPr="00ED082B">
        <w:rPr>
          <w:lang w:val="en-US"/>
        </w:rPr>
        <w:t>SELECT @days=DATEDIFF(dd, @date1, @date2)</w:t>
      </w:r>
    </w:p>
    <w:p w14:paraId="4AE4156A" w14:textId="77777777" w:rsidR="00376C70" w:rsidRPr="00ED082B" w:rsidRDefault="00376C70" w:rsidP="00376C70">
      <w:pPr>
        <w:rPr>
          <w:lang w:val="en-US"/>
        </w:rPr>
      </w:pPr>
      <w:r w:rsidRPr="00ED082B">
        <w:rPr>
          <w:lang w:val="en-US"/>
        </w:rPr>
        <w:t xml:space="preserve">IF DATEADD(dd, -@days, @date2) &lt; @date1 </w:t>
      </w:r>
    </w:p>
    <w:p w14:paraId="2B166A76" w14:textId="77777777" w:rsidR="00376C70" w:rsidRPr="00ED082B" w:rsidRDefault="00376C70" w:rsidP="00376C70">
      <w:pPr>
        <w:rPr>
          <w:lang w:val="en-US"/>
        </w:rPr>
      </w:pPr>
      <w:r w:rsidRPr="00ED082B">
        <w:rPr>
          <w:lang w:val="en-US"/>
        </w:rPr>
        <w:t>SELECT @days=@days-1</w:t>
      </w:r>
    </w:p>
    <w:p w14:paraId="15FEFA60" w14:textId="77777777" w:rsidR="00376C70" w:rsidRPr="00ED082B" w:rsidRDefault="00376C70" w:rsidP="00376C70">
      <w:pPr>
        <w:rPr>
          <w:lang w:val="en-US"/>
        </w:rPr>
      </w:pPr>
      <w:r w:rsidRPr="00ED082B">
        <w:rPr>
          <w:lang w:val="en-US"/>
        </w:rPr>
        <w:t>SET @date2= DATEADD(dd, -@days, @date2)</w:t>
      </w:r>
    </w:p>
    <w:p w14:paraId="71D7EF9E" w14:textId="77777777" w:rsidR="00376C70" w:rsidRPr="00ED082B" w:rsidRDefault="00376C70" w:rsidP="00376C70">
      <w:pPr>
        <w:rPr>
          <w:lang w:val="en-US"/>
        </w:rPr>
      </w:pPr>
    </w:p>
    <w:p w14:paraId="041069D4" w14:textId="77777777" w:rsidR="00376C70" w:rsidRPr="00ED082B" w:rsidRDefault="00376C70" w:rsidP="00376C70">
      <w:pPr>
        <w:rPr>
          <w:lang w:val="en-US"/>
        </w:rPr>
      </w:pPr>
      <w:r w:rsidRPr="00ED082B">
        <w:rPr>
          <w:lang w:val="en-US"/>
        </w:rPr>
        <w:t>SELECT @hours=DATEDIFF(hh, @date1, @date2)</w:t>
      </w:r>
    </w:p>
    <w:p w14:paraId="04B88D03" w14:textId="77777777" w:rsidR="00376C70" w:rsidRPr="00ED082B" w:rsidRDefault="00376C70" w:rsidP="00376C70">
      <w:pPr>
        <w:rPr>
          <w:lang w:val="en-US"/>
        </w:rPr>
      </w:pPr>
      <w:r w:rsidRPr="00ED082B">
        <w:rPr>
          <w:lang w:val="en-US"/>
        </w:rPr>
        <w:t xml:space="preserve">IF DATEADD(hh, -@hours, @date2) &lt; @date1 </w:t>
      </w:r>
    </w:p>
    <w:p w14:paraId="370658E6" w14:textId="77777777" w:rsidR="00376C70" w:rsidRPr="00ED082B" w:rsidRDefault="00376C70" w:rsidP="00376C70">
      <w:pPr>
        <w:rPr>
          <w:lang w:val="en-US"/>
        </w:rPr>
      </w:pPr>
      <w:r w:rsidRPr="00ED082B">
        <w:rPr>
          <w:lang w:val="en-US"/>
        </w:rPr>
        <w:t>SELECT @hours=@hours-1</w:t>
      </w:r>
    </w:p>
    <w:p w14:paraId="098D3ADC" w14:textId="77777777" w:rsidR="00376C70" w:rsidRPr="00ED082B" w:rsidRDefault="00376C70" w:rsidP="00376C70">
      <w:pPr>
        <w:rPr>
          <w:lang w:val="en-US"/>
        </w:rPr>
      </w:pPr>
      <w:r w:rsidRPr="00ED082B">
        <w:rPr>
          <w:lang w:val="en-US"/>
        </w:rPr>
        <w:t>SET @date2= DATEADD(hh, -@hours, @date2)</w:t>
      </w:r>
    </w:p>
    <w:p w14:paraId="0A17D275" w14:textId="77777777" w:rsidR="00376C70" w:rsidRPr="00ED082B" w:rsidRDefault="00376C70" w:rsidP="00376C70">
      <w:pPr>
        <w:rPr>
          <w:lang w:val="en-US"/>
        </w:rPr>
      </w:pPr>
    </w:p>
    <w:p w14:paraId="4EF17F63" w14:textId="77777777" w:rsidR="00376C70" w:rsidRPr="00ED082B" w:rsidRDefault="00376C70" w:rsidP="00376C70">
      <w:pPr>
        <w:rPr>
          <w:lang w:val="en-US"/>
        </w:rPr>
      </w:pPr>
      <w:r w:rsidRPr="00ED082B">
        <w:rPr>
          <w:lang w:val="en-US"/>
        </w:rPr>
        <w:t>SELECT @minutes=DATEDIFF(mi, @date1, @date2)</w:t>
      </w:r>
    </w:p>
    <w:p w14:paraId="21B0CB3D" w14:textId="77777777" w:rsidR="00376C70" w:rsidRPr="00ED082B" w:rsidRDefault="00376C70" w:rsidP="00376C70">
      <w:pPr>
        <w:rPr>
          <w:lang w:val="en-US"/>
        </w:rPr>
      </w:pPr>
      <w:r w:rsidRPr="00ED082B">
        <w:rPr>
          <w:lang w:val="en-US"/>
        </w:rPr>
        <w:t xml:space="preserve">IF DATEADD(mi, -@minutes, @date2) &lt; @date1 </w:t>
      </w:r>
    </w:p>
    <w:p w14:paraId="1671A793" w14:textId="77777777" w:rsidR="00376C70" w:rsidRPr="00ED082B" w:rsidRDefault="00376C70" w:rsidP="00376C70">
      <w:pPr>
        <w:rPr>
          <w:lang w:val="en-US"/>
        </w:rPr>
      </w:pPr>
      <w:r w:rsidRPr="00ED082B">
        <w:rPr>
          <w:lang w:val="en-US"/>
        </w:rPr>
        <w:t>SELECT @minutes=@minutes-1</w:t>
      </w:r>
    </w:p>
    <w:p w14:paraId="21365FA9" w14:textId="77777777" w:rsidR="00376C70" w:rsidRPr="00ED082B" w:rsidRDefault="00376C70" w:rsidP="00376C70">
      <w:pPr>
        <w:rPr>
          <w:lang w:val="en-US"/>
        </w:rPr>
      </w:pPr>
      <w:r w:rsidRPr="00ED082B">
        <w:rPr>
          <w:lang w:val="en-US"/>
        </w:rPr>
        <w:t>SET @date2= DATEADD(mi, -@minutes, @date2)</w:t>
      </w:r>
    </w:p>
    <w:p w14:paraId="3E00A525" w14:textId="77777777" w:rsidR="00376C70" w:rsidRPr="00ED082B" w:rsidRDefault="00376C70" w:rsidP="00376C70">
      <w:pPr>
        <w:rPr>
          <w:lang w:val="en-US"/>
        </w:rPr>
      </w:pPr>
    </w:p>
    <w:p w14:paraId="39CC529C" w14:textId="77777777" w:rsidR="00376C70" w:rsidRPr="00ED082B" w:rsidRDefault="00376C70" w:rsidP="00376C70">
      <w:pPr>
        <w:rPr>
          <w:lang w:val="en-US"/>
        </w:rPr>
      </w:pPr>
      <w:r w:rsidRPr="00ED082B">
        <w:rPr>
          <w:lang w:val="en-US"/>
        </w:rPr>
        <w:t>SELECT @seconds=DATEDIFF(s, @date1, @date2)</w:t>
      </w:r>
    </w:p>
    <w:p w14:paraId="6E8A002A" w14:textId="77777777" w:rsidR="00376C70" w:rsidRPr="00ED082B" w:rsidRDefault="00376C70" w:rsidP="00376C70">
      <w:pPr>
        <w:rPr>
          <w:lang w:val="en-US"/>
        </w:rPr>
      </w:pPr>
      <w:r w:rsidRPr="00ED082B">
        <w:rPr>
          <w:lang w:val="en-US"/>
        </w:rPr>
        <w:t xml:space="preserve">IF DATEADD(s, -@seconds, @date2) &lt; @date1 </w:t>
      </w:r>
    </w:p>
    <w:p w14:paraId="3F352EC3" w14:textId="77777777" w:rsidR="00376C70" w:rsidRPr="00ED082B" w:rsidRDefault="00376C70" w:rsidP="00376C70">
      <w:pPr>
        <w:rPr>
          <w:lang w:val="en-US"/>
        </w:rPr>
      </w:pPr>
      <w:r w:rsidRPr="00ED082B">
        <w:rPr>
          <w:lang w:val="en-US"/>
        </w:rPr>
        <w:t>SELECT @seconds=@seconds-1</w:t>
      </w:r>
    </w:p>
    <w:p w14:paraId="764FD111" w14:textId="77777777" w:rsidR="00376C70" w:rsidRPr="00ED082B" w:rsidRDefault="00376C70" w:rsidP="00376C70">
      <w:pPr>
        <w:rPr>
          <w:lang w:val="en-US"/>
        </w:rPr>
      </w:pPr>
      <w:r w:rsidRPr="00ED082B">
        <w:rPr>
          <w:lang w:val="en-US"/>
        </w:rPr>
        <w:t>SET @date2= DATEADD(s, -@seconds, @date2)</w:t>
      </w:r>
    </w:p>
    <w:p w14:paraId="6F147E65" w14:textId="77777777" w:rsidR="00376C70" w:rsidRPr="00ED082B" w:rsidRDefault="00376C70" w:rsidP="00376C70">
      <w:pPr>
        <w:rPr>
          <w:lang w:val="en-US"/>
        </w:rPr>
      </w:pPr>
    </w:p>
    <w:p w14:paraId="0041E766" w14:textId="77777777" w:rsidR="00376C70" w:rsidRPr="00ED082B" w:rsidRDefault="00376C70" w:rsidP="00376C70">
      <w:pPr>
        <w:rPr>
          <w:lang w:val="en-US"/>
        </w:rPr>
      </w:pPr>
      <w:r w:rsidRPr="00ED082B">
        <w:rPr>
          <w:lang w:val="en-US"/>
        </w:rPr>
        <w:t>SELECT @milliseconds=DATEDIFF(ms, @date1, @date2)</w:t>
      </w:r>
    </w:p>
    <w:p w14:paraId="7B56ED85" w14:textId="77777777" w:rsidR="00376C70" w:rsidRPr="00ED082B" w:rsidRDefault="00376C70" w:rsidP="00376C70">
      <w:pPr>
        <w:rPr>
          <w:lang w:val="en-US"/>
        </w:rPr>
      </w:pPr>
    </w:p>
    <w:p w14:paraId="50E313BC" w14:textId="77777777" w:rsidR="00376C70" w:rsidRPr="00ED082B" w:rsidRDefault="00376C70" w:rsidP="00376C70">
      <w:pPr>
        <w:rPr>
          <w:lang w:val="en-US"/>
        </w:rPr>
      </w:pPr>
      <w:r w:rsidRPr="00ED082B">
        <w:rPr>
          <w:lang w:val="en-US"/>
        </w:rPr>
        <w:t>SELECT @result= ISNULL(CAST(NULLIF(@years,0) AS VARCHAR(10)) + ' years,','')</w:t>
      </w:r>
    </w:p>
    <w:p w14:paraId="3278E44C" w14:textId="77777777" w:rsidR="00376C70" w:rsidRPr="00ED082B" w:rsidRDefault="00376C70" w:rsidP="00376C70">
      <w:pPr>
        <w:rPr>
          <w:lang w:val="en-US"/>
        </w:rPr>
      </w:pPr>
      <w:r w:rsidRPr="00ED082B">
        <w:rPr>
          <w:lang w:val="en-US"/>
        </w:rPr>
        <w:t xml:space="preserve">     + ISNULL(' ' + CAST(NULLIF(@months,0) AS VARCHAR(10)) + ' months,','')    </w:t>
      </w:r>
    </w:p>
    <w:p w14:paraId="62DAF8A5" w14:textId="77777777" w:rsidR="00376C70" w:rsidRPr="00ED082B" w:rsidRDefault="00376C70" w:rsidP="00376C70">
      <w:pPr>
        <w:rPr>
          <w:lang w:val="en-US"/>
        </w:rPr>
      </w:pPr>
      <w:r w:rsidRPr="00ED082B">
        <w:rPr>
          <w:lang w:val="en-US"/>
        </w:rPr>
        <w:lastRenderedPageBreak/>
        <w:t xml:space="preserve">     + ISNULL(' ' + CAST(NULLIF(@days,0) AS VARCHAR(10)) + ' days,','')</w:t>
      </w:r>
    </w:p>
    <w:p w14:paraId="0581C543" w14:textId="77777777" w:rsidR="00376C70" w:rsidRPr="00ED082B" w:rsidRDefault="00376C70" w:rsidP="00376C70">
      <w:pPr>
        <w:rPr>
          <w:lang w:val="en-US"/>
        </w:rPr>
      </w:pPr>
      <w:r w:rsidRPr="00ED082B">
        <w:rPr>
          <w:lang w:val="en-US"/>
        </w:rPr>
        <w:t xml:space="preserve">     + ISNULL(' ' + CAST(NULLIF(@hours,0) AS VARCHAR(10)) + ' hours,','')</w:t>
      </w:r>
    </w:p>
    <w:p w14:paraId="5E793D5B" w14:textId="77777777" w:rsidR="00376C70" w:rsidRPr="00ED082B" w:rsidRDefault="00376C70" w:rsidP="00376C70">
      <w:pPr>
        <w:rPr>
          <w:lang w:val="en-US"/>
        </w:rPr>
      </w:pPr>
      <w:r w:rsidRPr="00ED082B">
        <w:rPr>
          <w:lang w:val="en-US"/>
        </w:rPr>
        <w:t xml:space="preserve">     + ISNULL(' ' + CAST(@minutes AS VARCHAR(10)) + ' minutes and','')</w:t>
      </w:r>
    </w:p>
    <w:p w14:paraId="6C33B7BA" w14:textId="77777777" w:rsidR="00376C70" w:rsidRPr="00ED082B" w:rsidRDefault="00376C70" w:rsidP="00376C70">
      <w:pPr>
        <w:rPr>
          <w:lang w:val="en-US"/>
        </w:rPr>
      </w:pPr>
      <w:r w:rsidRPr="00ED082B">
        <w:rPr>
          <w:lang w:val="en-US"/>
        </w:rPr>
        <w:t xml:space="preserve">     + ISNULL(' ' + CAST(@seconds AS VARCHAR(10)) </w:t>
      </w:r>
    </w:p>
    <w:p w14:paraId="171C5B73" w14:textId="77777777" w:rsidR="00376C70" w:rsidRPr="00ED082B" w:rsidRDefault="00376C70" w:rsidP="00376C70">
      <w:pPr>
        <w:rPr>
          <w:lang w:val="en-US"/>
        </w:rPr>
      </w:pPr>
      <w:r w:rsidRPr="00ED082B">
        <w:rPr>
          <w:lang w:val="en-US"/>
        </w:rPr>
        <w:t xml:space="preserve">     + CASE</w:t>
      </w:r>
    </w:p>
    <w:p w14:paraId="35ED0E70" w14:textId="77777777" w:rsidR="00376C70" w:rsidRPr="00ED082B" w:rsidRDefault="00376C70" w:rsidP="00376C70">
      <w:pPr>
        <w:rPr>
          <w:lang w:val="en-US"/>
        </w:rPr>
      </w:pPr>
      <w:r w:rsidRPr="00ED082B">
        <w:rPr>
          <w:lang w:val="en-US"/>
        </w:rPr>
        <w:t xml:space="preserve">            WHEN @milliseconds &gt; 0</w:t>
      </w:r>
    </w:p>
    <w:p w14:paraId="624FB959" w14:textId="77777777" w:rsidR="00376C70" w:rsidRPr="00ED082B" w:rsidRDefault="00376C70" w:rsidP="00376C70">
      <w:pPr>
        <w:rPr>
          <w:lang w:val="en-US"/>
        </w:rPr>
      </w:pPr>
      <w:r w:rsidRPr="00ED082B">
        <w:rPr>
          <w:lang w:val="en-US"/>
        </w:rPr>
        <w:t xml:space="preserve">                THEN '.' + CAST(@milliseconds AS VARCHAR(10)) </w:t>
      </w:r>
    </w:p>
    <w:p w14:paraId="2786834B" w14:textId="77777777" w:rsidR="00376C70" w:rsidRPr="00ED082B" w:rsidRDefault="00376C70" w:rsidP="00376C70">
      <w:pPr>
        <w:rPr>
          <w:lang w:val="en-US"/>
        </w:rPr>
      </w:pPr>
      <w:r w:rsidRPr="00ED082B">
        <w:rPr>
          <w:lang w:val="en-US"/>
        </w:rPr>
        <w:t xml:space="preserve">            ELSE ''</w:t>
      </w:r>
    </w:p>
    <w:p w14:paraId="6E67A6AA" w14:textId="77777777" w:rsidR="00376C70" w:rsidRPr="00ED082B" w:rsidRDefault="00376C70" w:rsidP="00376C70">
      <w:pPr>
        <w:rPr>
          <w:lang w:val="en-US"/>
        </w:rPr>
      </w:pPr>
      <w:r w:rsidRPr="00ED082B">
        <w:rPr>
          <w:lang w:val="en-US"/>
        </w:rPr>
        <w:t xml:space="preserve">       END </w:t>
      </w:r>
    </w:p>
    <w:p w14:paraId="1971C078" w14:textId="77777777" w:rsidR="00376C70" w:rsidRPr="00ED082B" w:rsidRDefault="00376C70" w:rsidP="00376C70">
      <w:pPr>
        <w:rPr>
          <w:lang w:val="en-US"/>
        </w:rPr>
      </w:pPr>
      <w:r w:rsidRPr="00ED082B">
        <w:rPr>
          <w:lang w:val="en-US"/>
        </w:rPr>
        <w:t xml:space="preserve">     + ' seconds','')</w:t>
      </w:r>
    </w:p>
    <w:p w14:paraId="3BF1870C" w14:textId="77777777" w:rsidR="00376C70" w:rsidRPr="00ED082B" w:rsidRDefault="00376C70" w:rsidP="00376C70">
      <w:pPr>
        <w:rPr>
          <w:lang w:val="en-US"/>
        </w:rPr>
      </w:pPr>
    </w:p>
    <w:p w14:paraId="1D88B7AD" w14:textId="3BD6ADD4" w:rsidR="00376C70" w:rsidRPr="00ED082B" w:rsidRDefault="00376C70" w:rsidP="00376C70">
      <w:pPr>
        <w:rPr>
          <w:lang w:val="en-US"/>
        </w:rPr>
      </w:pPr>
      <w:r w:rsidRPr="00ED082B">
        <w:rPr>
          <w:lang w:val="en-US"/>
        </w:rPr>
        <w:t>SELECT @result</w:t>
      </w:r>
    </w:p>
    <w:p w14:paraId="42EDAC78" w14:textId="77777777" w:rsidR="00376C70" w:rsidRPr="00ED082B" w:rsidRDefault="00376C70" w:rsidP="00376C70">
      <w:pPr>
        <w:rPr>
          <w:lang w:val="en-US"/>
        </w:rPr>
      </w:pPr>
    </w:p>
    <w:p w14:paraId="7FB0E03C" w14:textId="77777777" w:rsidR="00ED082B" w:rsidRPr="00ED082B" w:rsidRDefault="00ED082B" w:rsidP="00ED082B">
      <w:r w:rsidRPr="00ED082B">
        <w:t>El conjunto de resultados es el siguiente:</w:t>
      </w:r>
    </w:p>
    <w:p w14:paraId="6136649E" w14:textId="77777777" w:rsidR="00376C70" w:rsidRDefault="00376C70" w:rsidP="00376C70"/>
    <w:p w14:paraId="530BDB48" w14:textId="55884825" w:rsidR="00ED082B" w:rsidRPr="00ED082B" w:rsidRDefault="00ED082B" w:rsidP="00376C70">
      <w:pPr>
        <w:rPr>
          <w:lang w:val="en-US"/>
        </w:rPr>
      </w:pPr>
      <w:r w:rsidRPr="00ED082B">
        <w:rPr>
          <w:lang w:val="en-US"/>
        </w:rPr>
        <w:t>118 years, 11 months, 11 days, 7 hours, 8 minutes and 1.123 seconds</w:t>
      </w:r>
    </w:p>
    <w:p w14:paraId="2BD27377" w14:textId="77777777" w:rsidR="00ED082B" w:rsidRPr="00ED082B" w:rsidRDefault="00ED082B" w:rsidP="00376C70">
      <w:pPr>
        <w:rPr>
          <w:lang w:val="en-US"/>
        </w:rPr>
      </w:pPr>
    </w:p>
    <w:p w14:paraId="2A0AB691" w14:textId="77777777" w:rsidR="00ED082B" w:rsidRPr="00ED082B" w:rsidRDefault="00ED082B" w:rsidP="00ED082B">
      <w:r w:rsidRPr="00ED082B">
        <w:t>En estos ejemplos se usan otros tipos de expresiones como argumentos para los parámetros startdate y enddate.</w:t>
      </w:r>
    </w:p>
    <w:p w14:paraId="780A9A03" w14:textId="77777777" w:rsidR="00ED082B" w:rsidRPr="00ED082B" w:rsidRDefault="00ED082B" w:rsidP="00ED082B"/>
    <w:p w14:paraId="49C34DEA" w14:textId="77777777" w:rsidR="00ED082B" w:rsidRPr="00ED082B" w:rsidRDefault="00ED082B" w:rsidP="00ED082B">
      <w:r w:rsidRPr="00ED082B">
        <w:t>J. Especificar las columnas para startdate y enddate</w:t>
      </w:r>
    </w:p>
    <w:p w14:paraId="13251253" w14:textId="6490E857" w:rsidR="00ED082B" w:rsidRPr="00ED082B" w:rsidRDefault="00ED082B" w:rsidP="00ED082B">
      <w:r w:rsidRPr="00ED082B">
        <w:t>En este ejemplo se calcula el número de límites de día que se cruzan entre las fechas en dos columnas de una tabla.</w:t>
      </w:r>
    </w:p>
    <w:p w14:paraId="5BB3A1B4" w14:textId="77777777" w:rsidR="00ED082B" w:rsidRPr="00ED082B" w:rsidRDefault="00ED082B" w:rsidP="00ED082B"/>
    <w:p w14:paraId="12CAAD05" w14:textId="77777777" w:rsidR="00642D7F" w:rsidRPr="00642D7F" w:rsidRDefault="00642D7F" w:rsidP="00642D7F">
      <w:pPr>
        <w:rPr>
          <w:lang w:val="en-US"/>
        </w:rPr>
      </w:pPr>
      <w:r w:rsidRPr="00642D7F">
        <w:rPr>
          <w:lang w:val="en-US"/>
        </w:rPr>
        <w:t xml:space="preserve">CREATE TABLE dbo.Duration </w:t>
      </w:r>
    </w:p>
    <w:p w14:paraId="045C5669" w14:textId="77777777" w:rsidR="00642D7F" w:rsidRPr="00642D7F" w:rsidRDefault="00642D7F" w:rsidP="00642D7F">
      <w:pPr>
        <w:rPr>
          <w:lang w:val="en-US"/>
        </w:rPr>
      </w:pPr>
      <w:r w:rsidRPr="00642D7F">
        <w:rPr>
          <w:lang w:val="en-US"/>
        </w:rPr>
        <w:t xml:space="preserve">    (startDate datetime2, endDate datetime2);</w:t>
      </w:r>
    </w:p>
    <w:p w14:paraId="656BB975" w14:textId="77777777" w:rsidR="00642D7F" w:rsidRPr="00642D7F" w:rsidRDefault="00642D7F" w:rsidP="00642D7F">
      <w:pPr>
        <w:rPr>
          <w:lang w:val="en-US"/>
        </w:rPr>
      </w:pPr>
      <w:r w:rsidRPr="00642D7F">
        <w:rPr>
          <w:lang w:val="en-US"/>
        </w:rPr>
        <w:t xml:space="preserve">    </w:t>
      </w:r>
    </w:p>
    <w:p w14:paraId="70B6A9FF" w14:textId="77777777" w:rsidR="00642D7F" w:rsidRPr="00642D7F" w:rsidRDefault="00642D7F" w:rsidP="00642D7F">
      <w:pPr>
        <w:rPr>
          <w:lang w:val="en-US"/>
        </w:rPr>
      </w:pPr>
      <w:r w:rsidRPr="00642D7F">
        <w:rPr>
          <w:lang w:val="en-US"/>
        </w:rPr>
        <w:lastRenderedPageBreak/>
        <w:t xml:space="preserve">INSERT INTO dbo.Duration (startDate, endDate)  </w:t>
      </w:r>
    </w:p>
    <w:p w14:paraId="2AA49C71" w14:textId="77777777" w:rsidR="00642D7F" w:rsidRPr="00642D7F" w:rsidRDefault="00642D7F" w:rsidP="00642D7F">
      <w:pPr>
        <w:rPr>
          <w:lang w:val="en-US"/>
        </w:rPr>
      </w:pPr>
      <w:r w:rsidRPr="00642D7F">
        <w:rPr>
          <w:lang w:val="en-US"/>
        </w:rPr>
        <w:t xml:space="preserve">    VALUES ('2007-05-06 12:10:09', '2007-05-07 12:10:09');  </w:t>
      </w:r>
    </w:p>
    <w:p w14:paraId="081257D2" w14:textId="77777777" w:rsidR="00642D7F" w:rsidRPr="00642D7F" w:rsidRDefault="00642D7F" w:rsidP="00642D7F">
      <w:pPr>
        <w:rPr>
          <w:lang w:val="en-US"/>
        </w:rPr>
      </w:pPr>
      <w:r w:rsidRPr="00642D7F">
        <w:rPr>
          <w:lang w:val="en-US"/>
        </w:rPr>
        <w:t xml:space="preserve">    </w:t>
      </w:r>
    </w:p>
    <w:p w14:paraId="42BFD2AE" w14:textId="77777777" w:rsidR="00642D7F" w:rsidRPr="00642D7F" w:rsidRDefault="00642D7F" w:rsidP="00642D7F">
      <w:pPr>
        <w:rPr>
          <w:lang w:val="en-US"/>
        </w:rPr>
      </w:pPr>
      <w:r w:rsidRPr="00642D7F">
        <w:rPr>
          <w:lang w:val="en-US"/>
        </w:rPr>
        <w:t xml:space="preserve">SELECT TOP(1) DATEDIFF(day, startDate, endDate) AS Duration  </w:t>
      </w:r>
    </w:p>
    <w:p w14:paraId="54022A50" w14:textId="77777777" w:rsidR="00642D7F" w:rsidRDefault="00642D7F" w:rsidP="00642D7F">
      <w:r w:rsidRPr="00642D7F">
        <w:rPr>
          <w:lang w:val="en-US"/>
        </w:rPr>
        <w:t xml:space="preserve">    </w:t>
      </w:r>
      <w:r>
        <w:t xml:space="preserve">FROM dbo.Duration;  </w:t>
      </w:r>
    </w:p>
    <w:p w14:paraId="20A003C5" w14:textId="721E1561" w:rsidR="00ED082B" w:rsidRDefault="00642D7F" w:rsidP="00642D7F">
      <w:r>
        <w:t>-- Returns: 1</w:t>
      </w:r>
    </w:p>
    <w:p w14:paraId="5393CCCB" w14:textId="77777777" w:rsidR="00642D7F" w:rsidRDefault="00642D7F" w:rsidP="00642D7F"/>
    <w:p w14:paraId="4DCC3CA8" w14:textId="77777777" w:rsidR="00642D7F" w:rsidRDefault="00642D7F" w:rsidP="00642D7F">
      <w:r>
        <w:t>K. Especificar las funciones escalares y de subconsulta para startdate y enddate</w:t>
      </w:r>
    </w:p>
    <w:p w14:paraId="595B6B29" w14:textId="2F3FCB87" w:rsidR="00642D7F" w:rsidRDefault="00642D7F" w:rsidP="00642D7F">
      <w:r>
        <w:t>En este ejemplo se usan las funciones escalares y de subconsulta como argumentos para startdate y enddate.</w:t>
      </w:r>
    </w:p>
    <w:p w14:paraId="0B14BD99" w14:textId="77777777" w:rsidR="00642D7F" w:rsidRDefault="00642D7F" w:rsidP="00642D7F"/>
    <w:p w14:paraId="4925E724" w14:textId="77777777" w:rsidR="00642D7F" w:rsidRPr="00642D7F" w:rsidRDefault="00642D7F" w:rsidP="00642D7F">
      <w:pPr>
        <w:rPr>
          <w:lang w:val="en-US"/>
        </w:rPr>
      </w:pPr>
      <w:r w:rsidRPr="00642D7F">
        <w:rPr>
          <w:lang w:val="en-US"/>
        </w:rPr>
        <w:t xml:space="preserve">-- Uses AdventureWorks  </w:t>
      </w:r>
    </w:p>
    <w:p w14:paraId="4E212AF7" w14:textId="77777777" w:rsidR="00642D7F" w:rsidRPr="00642D7F" w:rsidRDefault="00642D7F" w:rsidP="00642D7F">
      <w:pPr>
        <w:rPr>
          <w:lang w:val="en-US"/>
        </w:rPr>
      </w:pPr>
      <w:r w:rsidRPr="00642D7F">
        <w:rPr>
          <w:lang w:val="en-US"/>
        </w:rPr>
        <w:t xml:space="preserve">  </w:t>
      </w:r>
    </w:p>
    <w:p w14:paraId="697A2C3B" w14:textId="77777777" w:rsidR="00642D7F" w:rsidRPr="00642D7F" w:rsidRDefault="00642D7F" w:rsidP="00642D7F">
      <w:pPr>
        <w:rPr>
          <w:lang w:val="en-US"/>
        </w:rPr>
      </w:pPr>
      <w:r w:rsidRPr="00642D7F">
        <w:rPr>
          <w:lang w:val="en-US"/>
        </w:rPr>
        <w:t xml:space="preserve">SELECT TOP(1) DATEDIFF(day, (SELECT MIN(HireDate) FROM dbo.DimEmployee),  </w:t>
      </w:r>
    </w:p>
    <w:p w14:paraId="0EFFBFDC" w14:textId="77777777" w:rsidR="00642D7F" w:rsidRPr="00642D7F" w:rsidRDefault="00642D7F" w:rsidP="00642D7F">
      <w:pPr>
        <w:rPr>
          <w:lang w:val="en-US"/>
        </w:rPr>
      </w:pPr>
      <w:r w:rsidRPr="00642D7F">
        <w:rPr>
          <w:lang w:val="en-US"/>
        </w:rPr>
        <w:t xml:space="preserve">    (SELECT MAX(HireDate) FROM dbo.DimEmployee))   </w:t>
      </w:r>
    </w:p>
    <w:p w14:paraId="484D40E3" w14:textId="04700808" w:rsidR="00642D7F" w:rsidRDefault="00642D7F" w:rsidP="00642D7F">
      <w:r>
        <w:t>FROM dbo.DimEmployee;</w:t>
      </w:r>
    </w:p>
    <w:p w14:paraId="7EC77726" w14:textId="77777777" w:rsidR="00642D7F" w:rsidRDefault="00642D7F" w:rsidP="00642D7F"/>
    <w:p w14:paraId="7EFBAFE8" w14:textId="77777777" w:rsidR="00516752" w:rsidRDefault="00516752" w:rsidP="00516752">
      <w:r>
        <w:t>L. Especificar las constantes para startdate y enddate</w:t>
      </w:r>
    </w:p>
    <w:p w14:paraId="4AE6D810" w14:textId="18985D8E" w:rsidR="00642D7F" w:rsidRDefault="00516752" w:rsidP="00516752">
      <w:r>
        <w:t>En este ejemplo se usan constantes de caracteres como argumentos para startdate y enddate.</w:t>
      </w:r>
    </w:p>
    <w:p w14:paraId="664AC3D2" w14:textId="77777777" w:rsidR="00516752" w:rsidRDefault="00516752" w:rsidP="00516752"/>
    <w:p w14:paraId="2A07C109" w14:textId="77777777" w:rsidR="00516752" w:rsidRPr="00516752" w:rsidRDefault="00516752" w:rsidP="00516752">
      <w:pPr>
        <w:rPr>
          <w:lang w:val="en-US"/>
        </w:rPr>
      </w:pPr>
      <w:r w:rsidRPr="00516752">
        <w:rPr>
          <w:lang w:val="en-US"/>
        </w:rPr>
        <w:t xml:space="preserve">-- Uses AdventureWorks  </w:t>
      </w:r>
    </w:p>
    <w:p w14:paraId="06853EBB" w14:textId="77777777" w:rsidR="00516752" w:rsidRPr="00516752" w:rsidRDefault="00516752" w:rsidP="00516752">
      <w:pPr>
        <w:rPr>
          <w:lang w:val="en-US"/>
        </w:rPr>
      </w:pPr>
      <w:r w:rsidRPr="00516752">
        <w:rPr>
          <w:lang w:val="en-US"/>
        </w:rPr>
        <w:t xml:space="preserve">  </w:t>
      </w:r>
    </w:p>
    <w:p w14:paraId="40C431D9" w14:textId="77777777" w:rsidR="00516752" w:rsidRPr="00516752" w:rsidRDefault="00516752" w:rsidP="00516752">
      <w:pPr>
        <w:rPr>
          <w:lang w:val="en-US"/>
        </w:rPr>
      </w:pPr>
      <w:r w:rsidRPr="00516752">
        <w:rPr>
          <w:lang w:val="en-US"/>
        </w:rPr>
        <w:t>SELECT TOP(1) DATEDIFF(day,</w:t>
      </w:r>
    </w:p>
    <w:p w14:paraId="41B92839" w14:textId="77777777" w:rsidR="00516752" w:rsidRPr="00516752" w:rsidRDefault="00516752" w:rsidP="00516752">
      <w:pPr>
        <w:rPr>
          <w:lang w:val="en-US"/>
        </w:rPr>
      </w:pPr>
      <w:r w:rsidRPr="00516752">
        <w:rPr>
          <w:lang w:val="en-US"/>
        </w:rPr>
        <w:t xml:space="preserve">    '2007-05-07 09:53:01.0376635',</w:t>
      </w:r>
    </w:p>
    <w:p w14:paraId="0EC51FDF" w14:textId="7748FD1A" w:rsidR="00516752" w:rsidRPr="00516752" w:rsidRDefault="00516752" w:rsidP="00516752">
      <w:pPr>
        <w:rPr>
          <w:lang w:val="en-US"/>
        </w:rPr>
      </w:pPr>
      <w:r w:rsidRPr="00516752">
        <w:rPr>
          <w:lang w:val="en-US"/>
        </w:rPr>
        <w:t xml:space="preserve">    '2007-05-08 09:53:01.0376635') FROM DimCustomer;</w:t>
      </w:r>
    </w:p>
    <w:p w14:paraId="78E8D048" w14:textId="77777777" w:rsidR="00516752" w:rsidRPr="00516752" w:rsidRDefault="00516752" w:rsidP="00516752">
      <w:pPr>
        <w:rPr>
          <w:lang w:val="en-US"/>
        </w:rPr>
      </w:pPr>
    </w:p>
    <w:p w14:paraId="63EBCE9E" w14:textId="77777777" w:rsidR="00D56F4E" w:rsidRPr="00D56F4E" w:rsidRDefault="00D56F4E" w:rsidP="00D56F4E">
      <w:r w:rsidRPr="00D56F4E">
        <w:lastRenderedPageBreak/>
        <w:t>M. Especificar las funciones de clasificación para startdate</w:t>
      </w:r>
    </w:p>
    <w:p w14:paraId="79B1DD34" w14:textId="686260D5" w:rsidR="00516752" w:rsidRPr="00D56F4E" w:rsidRDefault="00D56F4E" w:rsidP="00D56F4E">
      <w:r w:rsidRPr="00D56F4E">
        <w:t>En este ejemplo se usa una función de categoría como argumento para startdate.</w:t>
      </w:r>
    </w:p>
    <w:p w14:paraId="286E5A36" w14:textId="77777777" w:rsidR="00D56F4E" w:rsidRPr="00D56F4E" w:rsidRDefault="00D56F4E" w:rsidP="00D56F4E"/>
    <w:p w14:paraId="0D692786" w14:textId="77777777" w:rsidR="00D56F4E" w:rsidRPr="00D56F4E" w:rsidRDefault="00D56F4E" w:rsidP="00D56F4E">
      <w:pPr>
        <w:rPr>
          <w:lang w:val="en-US"/>
        </w:rPr>
      </w:pPr>
      <w:r w:rsidRPr="00D56F4E">
        <w:rPr>
          <w:lang w:val="en-US"/>
        </w:rPr>
        <w:t xml:space="preserve">-- Uses AdventureWorks  </w:t>
      </w:r>
    </w:p>
    <w:p w14:paraId="161DEB71" w14:textId="77777777" w:rsidR="00D56F4E" w:rsidRPr="00D56F4E" w:rsidRDefault="00D56F4E" w:rsidP="00D56F4E">
      <w:pPr>
        <w:rPr>
          <w:lang w:val="en-US"/>
        </w:rPr>
      </w:pPr>
      <w:r w:rsidRPr="00D56F4E">
        <w:rPr>
          <w:lang w:val="en-US"/>
        </w:rPr>
        <w:t xml:space="preserve">  </w:t>
      </w:r>
    </w:p>
    <w:p w14:paraId="14DE0487" w14:textId="77777777" w:rsidR="00D56F4E" w:rsidRPr="00D56F4E" w:rsidRDefault="00D56F4E" w:rsidP="00D56F4E">
      <w:pPr>
        <w:rPr>
          <w:lang w:val="en-US"/>
        </w:rPr>
      </w:pPr>
      <w:r w:rsidRPr="00D56F4E">
        <w:rPr>
          <w:lang w:val="en-US"/>
        </w:rPr>
        <w:t>SELECT FirstName, LastName,</w:t>
      </w:r>
    </w:p>
    <w:p w14:paraId="2460648B" w14:textId="77777777" w:rsidR="00D56F4E" w:rsidRPr="00D56F4E" w:rsidRDefault="00D56F4E" w:rsidP="00D56F4E">
      <w:pPr>
        <w:rPr>
          <w:lang w:val="en-US"/>
        </w:rPr>
      </w:pPr>
      <w:r w:rsidRPr="00D56F4E">
        <w:rPr>
          <w:lang w:val="en-US"/>
        </w:rPr>
        <w:t xml:space="preserve">    DATEDIFF(day, ROW_NUMBER() OVER (ORDER BY   </w:t>
      </w:r>
    </w:p>
    <w:p w14:paraId="20FDF680" w14:textId="77777777" w:rsidR="00D56F4E" w:rsidRPr="00D56F4E" w:rsidRDefault="00D56F4E" w:rsidP="00D56F4E">
      <w:pPr>
        <w:rPr>
          <w:lang w:val="en-US"/>
        </w:rPr>
      </w:pPr>
      <w:r w:rsidRPr="00D56F4E">
        <w:rPr>
          <w:lang w:val="en-US"/>
        </w:rPr>
        <w:t xml:space="preserve">        DepartmentName), SYSDATETIME()) AS RowNumber  </w:t>
      </w:r>
    </w:p>
    <w:p w14:paraId="69C4BA9D" w14:textId="49E64359" w:rsidR="00D56F4E" w:rsidRDefault="00D56F4E" w:rsidP="00D56F4E">
      <w:pPr>
        <w:rPr>
          <w:lang w:val="en-US"/>
        </w:rPr>
      </w:pPr>
      <w:r w:rsidRPr="00D56F4E">
        <w:rPr>
          <w:lang w:val="en-US"/>
        </w:rPr>
        <w:t>FROM dbo.DimEmployee;</w:t>
      </w:r>
    </w:p>
    <w:p w14:paraId="276CF042" w14:textId="77777777" w:rsidR="00D56F4E" w:rsidRDefault="00D56F4E" w:rsidP="00D56F4E">
      <w:pPr>
        <w:rPr>
          <w:lang w:val="en-US"/>
        </w:rPr>
      </w:pPr>
    </w:p>
    <w:p w14:paraId="149A8C0F" w14:textId="77777777" w:rsidR="00D56F4E" w:rsidRPr="00D56F4E" w:rsidRDefault="00D56F4E" w:rsidP="00D56F4E">
      <w:r w:rsidRPr="00D56F4E">
        <w:t>Hora Especificar una función de ventana agregada para startdate</w:t>
      </w:r>
    </w:p>
    <w:p w14:paraId="4094C65F" w14:textId="07FBDAB1" w:rsidR="00D56F4E" w:rsidRPr="00D56F4E" w:rsidRDefault="00D56F4E" w:rsidP="00D56F4E">
      <w:r w:rsidRPr="00D56F4E">
        <w:t>En este ejemplo se usa una función de ventana agregada como argumento para startdate.</w:t>
      </w:r>
    </w:p>
    <w:p w14:paraId="11EDAE1F" w14:textId="77777777" w:rsidR="00D56F4E" w:rsidRPr="00D56F4E" w:rsidRDefault="00D56F4E" w:rsidP="00D56F4E"/>
    <w:p w14:paraId="501B9909" w14:textId="77777777" w:rsidR="00A21733" w:rsidRPr="00A21733" w:rsidRDefault="00A21733" w:rsidP="00A21733">
      <w:pPr>
        <w:rPr>
          <w:lang w:val="en-US"/>
        </w:rPr>
      </w:pPr>
      <w:r w:rsidRPr="00A21733">
        <w:rPr>
          <w:lang w:val="en-US"/>
        </w:rPr>
        <w:t xml:space="preserve">-- Uses AdventureWorks  </w:t>
      </w:r>
    </w:p>
    <w:p w14:paraId="4DCADC7D" w14:textId="77777777" w:rsidR="00A21733" w:rsidRPr="00A21733" w:rsidRDefault="00A21733" w:rsidP="00A21733">
      <w:pPr>
        <w:rPr>
          <w:lang w:val="en-US"/>
        </w:rPr>
      </w:pPr>
      <w:r w:rsidRPr="00A21733">
        <w:rPr>
          <w:lang w:val="en-US"/>
        </w:rPr>
        <w:t xml:space="preserve">  </w:t>
      </w:r>
    </w:p>
    <w:p w14:paraId="7A7988AA" w14:textId="77777777" w:rsidR="00A21733" w:rsidRPr="00A21733" w:rsidRDefault="00A21733" w:rsidP="00A21733">
      <w:pPr>
        <w:rPr>
          <w:lang w:val="en-US"/>
        </w:rPr>
      </w:pPr>
      <w:r w:rsidRPr="00A21733">
        <w:rPr>
          <w:lang w:val="en-US"/>
        </w:rPr>
        <w:t>SELECT FirstName, LastName, DepartmentName,</w:t>
      </w:r>
    </w:p>
    <w:p w14:paraId="237CD91F" w14:textId="77777777" w:rsidR="00A21733" w:rsidRPr="00A21733" w:rsidRDefault="00A21733" w:rsidP="00A21733">
      <w:pPr>
        <w:rPr>
          <w:lang w:val="en-US"/>
        </w:rPr>
      </w:pPr>
      <w:r w:rsidRPr="00A21733">
        <w:rPr>
          <w:lang w:val="en-US"/>
        </w:rPr>
        <w:t xml:space="preserve">    DATEDIFF(year, MAX(HireDate)  </w:t>
      </w:r>
    </w:p>
    <w:p w14:paraId="07A23B61" w14:textId="77777777" w:rsidR="00A21733" w:rsidRPr="00A21733" w:rsidRDefault="00A21733" w:rsidP="00A21733">
      <w:pPr>
        <w:rPr>
          <w:lang w:val="en-US"/>
        </w:rPr>
      </w:pPr>
      <w:r w:rsidRPr="00A21733">
        <w:rPr>
          <w:lang w:val="en-US"/>
        </w:rPr>
        <w:t xml:space="preserve">        OVER (PARTITION BY DepartmentName), SYSDATETIME()) AS SomeValue  </w:t>
      </w:r>
    </w:p>
    <w:p w14:paraId="6465A5A3" w14:textId="75CCA5CB" w:rsidR="00D56F4E" w:rsidRDefault="00A21733" w:rsidP="00A21733">
      <w:r>
        <w:t>FROM dbo.DimEmployee</w:t>
      </w:r>
    </w:p>
    <w:p w14:paraId="1FD47DC9" w14:textId="77777777" w:rsidR="00940BAD" w:rsidRPr="00D56F4E" w:rsidRDefault="00940BAD" w:rsidP="00940BAD"/>
    <w:p w14:paraId="5240DCEB" w14:textId="7E50C671" w:rsidR="00EB41F3" w:rsidRPr="000C6555" w:rsidRDefault="00EB41F3" w:rsidP="00DD3E67">
      <w:pPr>
        <w:pStyle w:val="Ttulo3"/>
      </w:pPr>
      <w:bookmarkStart w:id="51" w:name="_Toc142830279"/>
      <w:r w:rsidRPr="000C6555">
        <w:t>DATEPART</w:t>
      </w:r>
      <w:bookmarkEnd w:id="51"/>
      <w:r w:rsidRPr="000C6555">
        <w:t xml:space="preserve"> </w:t>
      </w:r>
    </w:p>
    <w:p w14:paraId="2D75618F" w14:textId="2F4F2663" w:rsidR="00284192" w:rsidRPr="000C6555" w:rsidRDefault="000C6555" w:rsidP="00284192">
      <w:r w:rsidRPr="000C6555">
        <w:t>Esta función devuelve un entero que representa el parámetro datepart especificado del parámetro date especificado.</w:t>
      </w:r>
    </w:p>
    <w:p w14:paraId="7CD1CBBD" w14:textId="77777777" w:rsidR="000C6555" w:rsidRPr="000C6555" w:rsidRDefault="000C6555" w:rsidP="00284192"/>
    <w:p w14:paraId="74BA7408" w14:textId="6FCC15E4" w:rsidR="000C6555" w:rsidRDefault="007D2627" w:rsidP="00284192">
      <w:r w:rsidRPr="007D2627">
        <w:t>Sintaxis</w:t>
      </w:r>
    </w:p>
    <w:p w14:paraId="157BECD5" w14:textId="54A12210" w:rsidR="007D2627" w:rsidRDefault="007D2627" w:rsidP="00284192">
      <w:r w:rsidRPr="007D2627">
        <w:t>DATEPART ( datepart , date )</w:t>
      </w:r>
    </w:p>
    <w:p w14:paraId="61EA08D9" w14:textId="77777777" w:rsidR="008F77A9" w:rsidRDefault="008F77A9" w:rsidP="008F77A9">
      <w:r>
        <w:lastRenderedPageBreak/>
        <w:t>Argumentos</w:t>
      </w:r>
    </w:p>
    <w:p w14:paraId="6A6250B6" w14:textId="77777777" w:rsidR="008F77A9" w:rsidRDefault="008F77A9" w:rsidP="008F77A9">
      <w:r>
        <w:t>datepart</w:t>
      </w:r>
    </w:p>
    <w:p w14:paraId="58BF34D3" w14:textId="77777777" w:rsidR="008F77A9" w:rsidRDefault="008F77A9" w:rsidP="008F77A9">
      <w:r>
        <w:t>La parte específica del argumento date para el que DATEPART va a devolver un valor integer. En esta tabla se enumeran todos los argumentos válidos de datepart.</w:t>
      </w:r>
    </w:p>
    <w:p w14:paraId="3A5A7345" w14:textId="77777777" w:rsidR="008F77A9" w:rsidRDefault="008F77A9" w:rsidP="008F77A9"/>
    <w:p w14:paraId="3B04F821" w14:textId="77777777" w:rsidR="008F77A9" w:rsidRDefault="008F77A9" w:rsidP="008F77A9">
      <w:r>
        <w:t xml:space="preserve"> Nota</w:t>
      </w:r>
    </w:p>
    <w:p w14:paraId="48AFF091" w14:textId="77777777" w:rsidR="008F77A9" w:rsidRDefault="008F77A9" w:rsidP="008F77A9"/>
    <w:p w14:paraId="7A008954" w14:textId="20ACB7B4" w:rsidR="007D2627" w:rsidRDefault="008F77A9" w:rsidP="008F77A9">
      <w:r>
        <w:t>DATEPART no acepta los equivalentes de variables definidas por el usuario para los argumentos datepart.</w:t>
      </w:r>
    </w:p>
    <w:p w14:paraId="1D1CBCEE" w14:textId="77777777" w:rsidR="008F77A9" w:rsidRDefault="008F77A9" w:rsidP="008F77A9"/>
    <w:tbl>
      <w:tblPr>
        <w:tblStyle w:val="Tablanormal1"/>
        <w:tblW w:w="9225" w:type="dxa"/>
        <w:tblLook w:val="04A0" w:firstRow="1" w:lastRow="0" w:firstColumn="1" w:lastColumn="0" w:noHBand="0" w:noVBand="1"/>
      </w:tblPr>
      <w:tblGrid>
        <w:gridCol w:w="4490"/>
        <w:gridCol w:w="4735"/>
      </w:tblGrid>
      <w:tr w:rsidR="0037462B" w:rsidRPr="0037462B" w14:paraId="35273BD8" w14:textId="77777777" w:rsidTr="00374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E0A31" w14:textId="77777777" w:rsidR="0037462B" w:rsidRPr="0037462B" w:rsidRDefault="0037462B" w:rsidP="0037462B">
            <w:r w:rsidRPr="0037462B">
              <w:rPr>
                <w:i/>
                <w:iCs/>
              </w:rPr>
              <w:t>datepart</w:t>
            </w:r>
          </w:p>
        </w:tc>
        <w:tc>
          <w:tcPr>
            <w:tcW w:w="0" w:type="auto"/>
            <w:hideMark/>
          </w:tcPr>
          <w:p w14:paraId="6649B810" w14:textId="77777777" w:rsidR="0037462B" w:rsidRPr="0037462B" w:rsidRDefault="0037462B" w:rsidP="0037462B">
            <w:pPr>
              <w:cnfStyle w:val="100000000000" w:firstRow="1" w:lastRow="0" w:firstColumn="0" w:lastColumn="0" w:oddVBand="0" w:evenVBand="0" w:oddHBand="0" w:evenHBand="0" w:firstRowFirstColumn="0" w:firstRowLastColumn="0" w:lastRowFirstColumn="0" w:lastRowLastColumn="0"/>
              <w:rPr>
                <w:b/>
                <w:bCs/>
              </w:rPr>
            </w:pPr>
            <w:r w:rsidRPr="0037462B">
              <w:rPr>
                <w:b/>
                <w:bCs/>
              </w:rPr>
              <w:t>Abreviaturas</w:t>
            </w:r>
          </w:p>
        </w:tc>
      </w:tr>
      <w:tr w:rsidR="0037462B" w:rsidRPr="0037462B" w14:paraId="760B7BCC" w14:textId="77777777" w:rsidTr="00374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F94E0" w14:textId="77777777" w:rsidR="0037462B" w:rsidRPr="0037462B" w:rsidRDefault="0037462B" w:rsidP="0037462B">
            <w:r w:rsidRPr="0037462B">
              <w:rPr>
                <w:b/>
                <w:bCs/>
              </w:rPr>
              <w:t>year</w:t>
            </w:r>
          </w:p>
        </w:tc>
        <w:tc>
          <w:tcPr>
            <w:tcW w:w="0" w:type="auto"/>
            <w:hideMark/>
          </w:tcPr>
          <w:p w14:paraId="656F332F" w14:textId="77777777" w:rsidR="0037462B" w:rsidRPr="0037462B" w:rsidRDefault="0037462B" w:rsidP="0037462B">
            <w:pPr>
              <w:cnfStyle w:val="000000100000" w:firstRow="0" w:lastRow="0" w:firstColumn="0" w:lastColumn="0" w:oddVBand="0" w:evenVBand="0" w:oddHBand="1" w:evenHBand="0" w:firstRowFirstColumn="0" w:firstRowLastColumn="0" w:lastRowFirstColumn="0" w:lastRowLastColumn="0"/>
            </w:pPr>
            <w:r w:rsidRPr="0037462B">
              <w:rPr>
                <w:b/>
                <w:bCs/>
              </w:rPr>
              <w:t>yy</w:t>
            </w:r>
            <w:r w:rsidRPr="0037462B">
              <w:t>, </w:t>
            </w:r>
            <w:r w:rsidRPr="0037462B">
              <w:rPr>
                <w:b/>
                <w:bCs/>
              </w:rPr>
              <w:t>yyyy</w:t>
            </w:r>
          </w:p>
        </w:tc>
      </w:tr>
      <w:tr w:rsidR="0037462B" w:rsidRPr="0037462B" w14:paraId="35CB51E6" w14:textId="77777777" w:rsidTr="0037462B">
        <w:tc>
          <w:tcPr>
            <w:cnfStyle w:val="001000000000" w:firstRow="0" w:lastRow="0" w:firstColumn="1" w:lastColumn="0" w:oddVBand="0" w:evenVBand="0" w:oddHBand="0" w:evenHBand="0" w:firstRowFirstColumn="0" w:firstRowLastColumn="0" w:lastRowFirstColumn="0" w:lastRowLastColumn="0"/>
            <w:tcW w:w="0" w:type="auto"/>
            <w:hideMark/>
          </w:tcPr>
          <w:p w14:paraId="31992644" w14:textId="77777777" w:rsidR="0037462B" w:rsidRPr="0037462B" w:rsidRDefault="0037462B" w:rsidP="0037462B">
            <w:r w:rsidRPr="0037462B">
              <w:rPr>
                <w:b/>
                <w:bCs/>
              </w:rPr>
              <w:t>quarter</w:t>
            </w:r>
          </w:p>
        </w:tc>
        <w:tc>
          <w:tcPr>
            <w:tcW w:w="0" w:type="auto"/>
            <w:hideMark/>
          </w:tcPr>
          <w:p w14:paraId="5B5DBA92" w14:textId="77777777" w:rsidR="0037462B" w:rsidRPr="0037462B" w:rsidRDefault="0037462B" w:rsidP="0037462B">
            <w:pPr>
              <w:cnfStyle w:val="000000000000" w:firstRow="0" w:lastRow="0" w:firstColumn="0" w:lastColumn="0" w:oddVBand="0" w:evenVBand="0" w:oddHBand="0" w:evenHBand="0" w:firstRowFirstColumn="0" w:firstRowLastColumn="0" w:lastRowFirstColumn="0" w:lastRowLastColumn="0"/>
            </w:pPr>
            <w:r w:rsidRPr="0037462B">
              <w:rPr>
                <w:b/>
                <w:bCs/>
              </w:rPr>
              <w:t>qq</w:t>
            </w:r>
            <w:r w:rsidRPr="0037462B">
              <w:t>, </w:t>
            </w:r>
            <w:r w:rsidRPr="0037462B">
              <w:rPr>
                <w:b/>
                <w:bCs/>
              </w:rPr>
              <w:t>q</w:t>
            </w:r>
          </w:p>
        </w:tc>
      </w:tr>
      <w:tr w:rsidR="0037462B" w:rsidRPr="0037462B" w14:paraId="7DA18194" w14:textId="77777777" w:rsidTr="00374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1BCBF" w14:textId="77777777" w:rsidR="0037462B" w:rsidRPr="0037462B" w:rsidRDefault="0037462B" w:rsidP="0037462B">
            <w:r w:rsidRPr="0037462B">
              <w:rPr>
                <w:b/>
                <w:bCs/>
              </w:rPr>
              <w:t>month</w:t>
            </w:r>
          </w:p>
        </w:tc>
        <w:tc>
          <w:tcPr>
            <w:tcW w:w="0" w:type="auto"/>
            <w:hideMark/>
          </w:tcPr>
          <w:p w14:paraId="4782BD35" w14:textId="77777777" w:rsidR="0037462B" w:rsidRPr="0037462B" w:rsidRDefault="0037462B" w:rsidP="0037462B">
            <w:pPr>
              <w:cnfStyle w:val="000000100000" w:firstRow="0" w:lastRow="0" w:firstColumn="0" w:lastColumn="0" w:oddVBand="0" w:evenVBand="0" w:oddHBand="1" w:evenHBand="0" w:firstRowFirstColumn="0" w:firstRowLastColumn="0" w:lastRowFirstColumn="0" w:lastRowLastColumn="0"/>
            </w:pPr>
            <w:r w:rsidRPr="0037462B">
              <w:rPr>
                <w:b/>
                <w:bCs/>
              </w:rPr>
              <w:t>mm</w:t>
            </w:r>
            <w:r w:rsidRPr="0037462B">
              <w:t>, </w:t>
            </w:r>
            <w:r w:rsidRPr="0037462B">
              <w:rPr>
                <w:b/>
                <w:bCs/>
              </w:rPr>
              <w:t>m</w:t>
            </w:r>
          </w:p>
        </w:tc>
      </w:tr>
      <w:tr w:rsidR="0037462B" w:rsidRPr="0037462B" w14:paraId="0E7D6450" w14:textId="77777777" w:rsidTr="0037462B">
        <w:tc>
          <w:tcPr>
            <w:cnfStyle w:val="001000000000" w:firstRow="0" w:lastRow="0" w:firstColumn="1" w:lastColumn="0" w:oddVBand="0" w:evenVBand="0" w:oddHBand="0" w:evenHBand="0" w:firstRowFirstColumn="0" w:firstRowLastColumn="0" w:lastRowFirstColumn="0" w:lastRowLastColumn="0"/>
            <w:tcW w:w="0" w:type="auto"/>
            <w:hideMark/>
          </w:tcPr>
          <w:p w14:paraId="37F4F71D" w14:textId="77777777" w:rsidR="0037462B" w:rsidRPr="0037462B" w:rsidRDefault="0037462B" w:rsidP="0037462B">
            <w:r w:rsidRPr="0037462B">
              <w:rPr>
                <w:b/>
                <w:bCs/>
              </w:rPr>
              <w:t>dayofyear</w:t>
            </w:r>
          </w:p>
        </w:tc>
        <w:tc>
          <w:tcPr>
            <w:tcW w:w="0" w:type="auto"/>
            <w:hideMark/>
          </w:tcPr>
          <w:p w14:paraId="4BB8E030" w14:textId="77777777" w:rsidR="0037462B" w:rsidRPr="0037462B" w:rsidRDefault="0037462B" w:rsidP="0037462B">
            <w:pPr>
              <w:cnfStyle w:val="000000000000" w:firstRow="0" w:lastRow="0" w:firstColumn="0" w:lastColumn="0" w:oddVBand="0" w:evenVBand="0" w:oddHBand="0" w:evenHBand="0" w:firstRowFirstColumn="0" w:firstRowLastColumn="0" w:lastRowFirstColumn="0" w:lastRowLastColumn="0"/>
            </w:pPr>
            <w:r w:rsidRPr="0037462B">
              <w:rPr>
                <w:b/>
                <w:bCs/>
              </w:rPr>
              <w:t>dy</w:t>
            </w:r>
            <w:r w:rsidRPr="0037462B">
              <w:t>, </w:t>
            </w:r>
            <w:r w:rsidRPr="0037462B">
              <w:rPr>
                <w:b/>
                <w:bCs/>
              </w:rPr>
              <w:t>y</w:t>
            </w:r>
          </w:p>
        </w:tc>
      </w:tr>
      <w:tr w:rsidR="0037462B" w:rsidRPr="0037462B" w14:paraId="273BA922" w14:textId="77777777" w:rsidTr="00374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E007D" w14:textId="77777777" w:rsidR="0037462B" w:rsidRPr="0037462B" w:rsidRDefault="0037462B" w:rsidP="0037462B">
            <w:r w:rsidRPr="0037462B">
              <w:rPr>
                <w:b/>
                <w:bCs/>
              </w:rPr>
              <w:t>day</w:t>
            </w:r>
          </w:p>
        </w:tc>
        <w:tc>
          <w:tcPr>
            <w:tcW w:w="0" w:type="auto"/>
            <w:hideMark/>
          </w:tcPr>
          <w:p w14:paraId="2BE5BACA" w14:textId="77777777" w:rsidR="0037462B" w:rsidRPr="0037462B" w:rsidRDefault="0037462B" w:rsidP="0037462B">
            <w:pPr>
              <w:cnfStyle w:val="000000100000" w:firstRow="0" w:lastRow="0" w:firstColumn="0" w:lastColumn="0" w:oddVBand="0" w:evenVBand="0" w:oddHBand="1" w:evenHBand="0" w:firstRowFirstColumn="0" w:firstRowLastColumn="0" w:lastRowFirstColumn="0" w:lastRowLastColumn="0"/>
            </w:pPr>
            <w:r w:rsidRPr="0037462B">
              <w:rPr>
                <w:b/>
                <w:bCs/>
              </w:rPr>
              <w:t>dd</w:t>
            </w:r>
            <w:r w:rsidRPr="0037462B">
              <w:t>, </w:t>
            </w:r>
            <w:r w:rsidRPr="0037462B">
              <w:rPr>
                <w:b/>
                <w:bCs/>
              </w:rPr>
              <w:t>d</w:t>
            </w:r>
          </w:p>
        </w:tc>
      </w:tr>
      <w:tr w:rsidR="0037462B" w:rsidRPr="0037462B" w14:paraId="169563D1" w14:textId="77777777" w:rsidTr="0037462B">
        <w:tc>
          <w:tcPr>
            <w:cnfStyle w:val="001000000000" w:firstRow="0" w:lastRow="0" w:firstColumn="1" w:lastColumn="0" w:oddVBand="0" w:evenVBand="0" w:oddHBand="0" w:evenHBand="0" w:firstRowFirstColumn="0" w:firstRowLastColumn="0" w:lastRowFirstColumn="0" w:lastRowLastColumn="0"/>
            <w:tcW w:w="0" w:type="auto"/>
            <w:hideMark/>
          </w:tcPr>
          <w:p w14:paraId="36D43759" w14:textId="77777777" w:rsidR="0037462B" w:rsidRPr="0037462B" w:rsidRDefault="0037462B" w:rsidP="0037462B">
            <w:r w:rsidRPr="0037462B">
              <w:rPr>
                <w:b/>
                <w:bCs/>
              </w:rPr>
              <w:t>week</w:t>
            </w:r>
          </w:p>
        </w:tc>
        <w:tc>
          <w:tcPr>
            <w:tcW w:w="0" w:type="auto"/>
            <w:hideMark/>
          </w:tcPr>
          <w:p w14:paraId="065C1B71" w14:textId="77777777" w:rsidR="0037462B" w:rsidRPr="0037462B" w:rsidRDefault="0037462B" w:rsidP="0037462B">
            <w:pPr>
              <w:cnfStyle w:val="000000000000" w:firstRow="0" w:lastRow="0" w:firstColumn="0" w:lastColumn="0" w:oddVBand="0" w:evenVBand="0" w:oddHBand="0" w:evenHBand="0" w:firstRowFirstColumn="0" w:firstRowLastColumn="0" w:lastRowFirstColumn="0" w:lastRowLastColumn="0"/>
            </w:pPr>
            <w:r w:rsidRPr="0037462B">
              <w:rPr>
                <w:b/>
                <w:bCs/>
              </w:rPr>
              <w:t>wk</w:t>
            </w:r>
            <w:r w:rsidRPr="0037462B">
              <w:t>, </w:t>
            </w:r>
            <w:r w:rsidRPr="0037462B">
              <w:rPr>
                <w:b/>
                <w:bCs/>
              </w:rPr>
              <w:t>ww</w:t>
            </w:r>
          </w:p>
        </w:tc>
      </w:tr>
      <w:tr w:rsidR="0037462B" w:rsidRPr="0037462B" w14:paraId="12819649" w14:textId="77777777" w:rsidTr="00374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31161" w14:textId="77777777" w:rsidR="0037462B" w:rsidRPr="0037462B" w:rsidRDefault="0037462B" w:rsidP="0037462B">
            <w:r w:rsidRPr="0037462B">
              <w:rPr>
                <w:b/>
                <w:bCs/>
              </w:rPr>
              <w:t>weekday</w:t>
            </w:r>
          </w:p>
        </w:tc>
        <w:tc>
          <w:tcPr>
            <w:tcW w:w="0" w:type="auto"/>
            <w:hideMark/>
          </w:tcPr>
          <w:p w14:paraId="685EA8E0" w14:textId="77777777" w:rsidR="0037462B" w:rsidRPr="0037462B" w:rsidRDefault="0037462B" w:rsidP="0037462B">
            <w:pPr>
              <w:cnfStyle w:val="000000100000" w:firstRow="0" w:lastRow="0" w:firstColumn="0" w:lastColumn="0" w:oddVBand="0" w:evenVBand="0" w:oddHBand="1" w:evenHBand="0" w:firstRowFirstColumn="0" w:firstRowLastColumn="0" w:lastRowFirstColumn="0" w:lastRowLastColumn="0"/>
            </w:pPr>
            <w:r w:rsidRPr="0037462B">
              <w:rPr>
                <w:b/>
                <w:bCs/>
              </w:rPr>
              <w:t>dw</w:t>
            </w:r>
          </w:p>
        </w:tc>
      </w:tr>
      <w:tr w:rsidR="0037462B" w:rsidRPr="0037462B" w14:paraId="668F1291" w14:textId="77777777" w:rsidTr="0037462B">
        <w:tc>
          <w:tcPr>
            <w:cnfStyle w:val="001000000000" w:firstRow="0" w:lastRow="0" w:firstColumn="1" w:lastColumn="0" w:oddVBand="0" w:evenVBand="0" w:oddHBand="0" w:evenHBand="0" w:firstRowFirstColumn="0" w:firstRowLastColumn="0" w:lastRowFirstColumn="0" w:lastRowLastColumn="0"/>
            <w:tcW w:w="0" w:type="auto"/>
            <w:hideMark/>
          </w:tcPr>
          <w:p w14:paraId="106F1A22" w14:textId="77777777" w:rsidR="0037462B" w:rsidRPr="0037462B" w:rsidRDefault="0037462B" w:rsidP="0037462B">
            <w:r w:rsidRPr="0037462B">
              <w:rPr>
                <w:b/>
                <w:bCs/>
              </w:rPr>
              <w:t>hour</w:t>
            </w:r>
          </w:p>
        </w:tc>
        <w:tc>
          <w:tcPr>
            <w:tcW w:w="0" w:type="auto"/>
            <w:hideMark/>
          </w:tcPr>
          <w:p w14:paraId="114A32E4" w14:textId="77777777" w:rsidR="0037462B" w:rsidRPr="0037462B" w:rsidRDefault="0037462B" w:rsidP="0037462B">
            <w:pPr>
              <w:cnfStyle w:val="000000000000" w:firstRow="0" w:lastRow="0" w:firstColumn="0" w:lastColumn="0" w:oddVBand="0" w:evenVBand="0" w:oddHBand="0" w:evenHBand="0" w:firstRowFirstColumn="0" w:firstRowLastColumn="0" w:lastRowFirstColumn="0" w:lastRowLastColumn="0"/>
            </w:pPr>
            <w:r w:rsidRPr="0037462B">
              <w:rPr>
                <w:b/>
                <w:bCs/>
              </w:rPr>
              <w:t>hh</w:t>
            </w:r>
          </w:p>
        </w:tc>
      </w:tr>
      <w:tr w:rsidR="0037462B" w:rsidRPr="0037462B" w14:paraId="599640E7" w14:textId="77777777" w:rsidTr="00374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8384B" w14:textId="77777777" w:rsidR="0037462B" w:rsidRPr="0037462B" w:rsidRDefault="0037462B" w:rsidP="0037462B">
            <w:r w:rsidRPr="0037462B">
              <w:rPr>
                <w:b/>
                <w:bCs/>
              </w:rPr>
              <w:t>minute</w:t>
            </w:r>
          </w:p>
        </w:tc>
        <w:tc>
          <w:tcPr>
            <w:tcW w:w="0" w:type="auto"/>
            <w:hideMark/>
          </w:tcPr>
          <w:p w14:paraId="31245323" w14:textId="77777777" w:rsidR="0037462B" w:rsidRPr="0037462B" w:rsidRDefault="0037462B" w:rsidP="0037462B">
            <w:pPr>
              <w:cnfStyle w:val="000000100000" w:firstRow="0" w:lastRow="0" w:firstColumn="0" w:lastColumn="0" w:oddVBand="0" w:evenVBand="0" w:oddHBand="1" w:evenHBand="0" w:firstRowFirstColumn="0" w:firstRowLastColumn="0" w:lastRowFirstColumn="0" w:lastRowLastColumn="0"/>
            </w:pPr>
            <w:r w:rsidRPr="0037462B">
              <w:rPr>
                <w:b/>
                <w:bCs/>
              </w:rPr>
              <w:t>mi, n</w:t>
            </w:r>
          </w:p>
        </w:tc>
      </w:tr>
      <w:tr w:rsidR="0037462B" w:rsidRPr="0037462B" w14:paraId="3D2B0D19" w14:textId="77777777" w:rsidTr="0037462B">
        <w:tc>
          <w:tcPr>
            <w:cnfStyle w:val="001000000000" w:firstRow="0" w:lastRow="0" w:firstColumn="1" w:lastColumn="0" w:oddVBand="0" w:evenVBand="0" w:oddHBand="0" w:evenHBand="0" w:firstRowFirstColumn="0" w:firstRowLastColumn="0" w:lastRowFirstColumn="0" w:lastRowLastColumn="0"/>
            <w:tcW w:w="0" w:type="auto"/>
            <w:hideMark/>
          </w:tcPr>
          <w:p w14:paraId="7444B9ED" w14:textId="77777777" w:rsidR="0037462B" w:rsidRPr="0037462B" w:rsidRDefault="0037462B" w:rsidP="0037462B">
            <w:r w:rsidRPr="0037462B">
              <w:rPr>
                <w:b/>
                <w:bCs/>
              </w:rPr>
              <w:t>second</w:t>
            </w:r>
          </w:p>
        </w:tc>
        <w:tc>
          <w:tcPr>
            <w:tcW w:w="0" w:type="auto"/>
            <w:hideMark/>
          </w:tcPr>
          <w:p w14:paraId="0B9DBB67" w14:textId="77777777" w:rsidR="0037462B" w:rsidRPr="0037462B" w:rsidRDefault="0037462B" w:rsidP="0037462B">
            <w:pPr>
              <w:cnfStyle w:val="000000000000" w:firstRow="0" w:lastRow="0" w:firstColumn="0" w:lastColumn="0" w:oddVBand="0" w:evenVBand="0" w:oddHBand="0" w:evenHBand="0" w:firstRowFirstColumn="0" w:firstRowLastColumn="0" w:lastRowFirstColumn="0" w:lastRowLastColumn="0"/>
            </w:pPr>
            <w:r w:rsidRPr="0037462B">
              <w:rPr>
                <w:b/>
                <w:bCs/>
              </w:rPr>
              <w:t>ss</w:t>
            </w:r>
            <w:r w:rsidRPr="0037462B">
              <w:t>, </w:t>
            </w:r>
            <w:r w:rsidRPr="0037462B">
              <w:rPr>
                <w:b/>
                <w:bCs/>
              </w:rPr>
              <w:t>s</w:t>
            </w:r>
          </w:p>
        </w:tc>
      </w:tr>
      <w:tr w:rsidR="0037462B" w:rsidRPr="0037462B" w14:paraId="56AA7018" w14:textId="77777777" w:rsidTr="00374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25824" w14:textId="77777777" w:rsidR="0037462B" w:rsidRPr="0037462B" w:rsidRDefault="0037462B" w:rsidP="0037462B">
            <w:r w:rsidRPr="0037462B">
              <w:rPr>
                <w:b/>
                <w:bCs/>
              </w:rPr>
              <w:t>millisecond</w:t>
            </w:r>
          </w:p>
        </w:tc>
        <w:tc>
          <w:tcPr>
            <w:tcW w:w="0" w:type="auto"/>
            <w:hideMark/>
          </w:tcPr>
          <w:p w14:paraId="6A1C31AC" w14:textId="77777777" w:rsidR="0037462B" w:rsidRPr="0037462B" w:rsidRDefault="0037462B" w:rsidP="0037462B">
            <w:pPr>
              <w:cnfStyle w:val="000000100000" w:firstRow="0" w:lastRow="0" w:firstColumn="0" w:lastColumn="0" w:oddVBand="0" w:evenVBand="0" w:oddHBand="1" w:evenHBand="0" w:firstRowFirstColumn="0" w:firstRowLastColumn="0" w:lastRowFirstColumn="0" w:lastRowLastColumn="0"/>
            </w:pPr>
            <w:r w:rsidRPr="0037462B">
              <w:rPr>
                <w:b/>
                <w:bCs/>
              </w:rPr>
              <w:t>ms</w:t>
            </w:r>
          </w:p>
        </w:tc>
      </w:tr>
      <w:tr w:rsidR="0037462B" w:rsidRPr="0037462B" w14:paraId="265ACDBA" w14:textId="77777777" w:rsidTr="0037462B">
        <w:tc>
          <w:tcPr>
            <w:cnfStyle w:val="001000000000" w:firstRow="0" w:lastRow="0" w:firstColumn="1" w:lastColumn="0" w:oddVBand="0" w:evenVBand="0" w:oddHBand="0" w:evenHBand="0" w:firstRowFirstColumn="0" w:firstRowLastColumn="0" w:lastRowFirstColumn="0" w:lastRowLastColumn="0"/>
            <w:tcW w:w="0" w:type="auto"/>
            <w:hideMark/>
          </w:tcPr>
          <w:p w14:paraId="639B360A" w14:textId="77777777" w:rsidR="0037462B" w:rsidRPr="0037462B" w:rsidRDefault="0037462B" w:rsidP="0037462B">
            <w:r w:rsidRPr="0037462B">
              <w:rPr>
                <w:b/>
                <w:bCs/>
              </w:rPr>
              <w:t>microsecond</w:t>
            </w:r>
          </w:p>
        </w:tc>
        <w:tc>
          <w:tcPr>
            <w:tcW w:w="0" w:type="auto"/>
            <w:hideMark/>
          </w:tcPr>
          <w:p w14:paraId="5474F7FF" w14:textId="77777777" w:rsidR="0037462B" w:rsidRPr="0037462B" w:rsidRDefault="0037462B" w:rsidP="0037462B">
            <w:pPr>
              <w:cnfStyle w:val="000000000000" w:firstRow="0" w:lastRow="0" w:firstColumn="0" w:lastColumn="0" w:oddVBand="0" w:evenVBand="0" w:oddHBand="0" w:evenHBand="0" w:firstRowFirstColumn="0" w:firstRowLastColumn="0" w:lastRowFirstColumn="0" w:lastRowLastColumn="0"/>
            </w:pPr>
            <w:r w:rsidRPr="0037462B">
              <w:rPr>
                <w:b/>
                <w:bCs/>
              </w:rPr>
              <w:t>mcs</w:t>
            </w:r>
          </w:p>
        </w:tc>
      </w:tr>
      <w:tr w:rsidR="0037462B" w:rsidRPr="0037462B" w14:paraId="5569EB11" w14:textId="77777777" w:rsidTr="00374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3151E" w14:textId="77777777" w:rsidR="0037462B" w:rsidRPr="0037462B" w:rsidRDefault="0037462B" w:rsidP="0037462B">
            <w:r w:rsidRPr="0037462B">
              <w:rPr>
                <w:b/>
                <w:bCs/>
              </w:rPr>
              <w:t>nanosecond</w:t>
            </w:r>
          </w:p>
        </w:tc>
        <w:tc>
          <w:tcPr>
            <w:tcW w:w="0" w:type="auto"/>
            <w:hideMark/>
          </w:tcPr>
          <w:p w14:paraId="199DCA63" w14:textId="77777777" w:rsidR="0037462B" w:rsidRPr="0037462B" w:rsidRDefault="0037462B" w:rsidP="0037462B">
            <w:pPr>
              <w:cnfStyle w:val="000000100000" w:firstRow="0" w:lastRow="0" w:firstColumn="0" w:lastColumn="0" w:oddVBand="0" w:evenVBand="0" w:oddHBand="1" w:evenHBand="0" w:firstRowFirstColumn="0" w:firstRowLastColumn="0" w:lastRowFirstColumn="0" w:lastRowLastColumn="0"/>
            </w:pPr>
            <w:r w:rsidRPr="0037462B">
              <w:rPr>
                <w:b/>
                <w:bCs/>
              </w:rPr>
              <w:t>ns</w:t>
            </w:r>
          </w:p>
        </w:tc>
      </w:tr>
      <w:tr w:rsidR="0037462B" w:rsidRPr="0037462B" w14:paraId="0AD48BCC" w14:textId="77777777" w:rsidTr="0037462B">
        <w:tc>
          <w:tcPr>
            <w:cnfStyle w:val="001000000000" w:firstRow="0" w:lastRow="0" w:firstColumn="1" w:lastColumn="0" w:oddVBand="0" w:evenVBand="0" w:oddHBand="0" w:evenHBand="0" w:firstRowFirstColumn="0" w:firstRowLastColumn="0" w:lastRowFirstColumn="0" w:lastRowLastColumn="0"/>
            <w:tcW w:w="0" w:type="auto"/>
            <w:hideMark/>
          </w:tcPr>
          <w:p w14:paraId="5B6BC05E" w14:textId="77777777" w:rsidR="0037462B" w:rsidRPr="0037462B" w:rsidRDefault="0037462B" w:rsidP="0037462B">
            <w:r w:rsidRPr="0037462B">
              <w:rPr>
                <w:b/>
                <w:bCs/>
              </w:rPr>
              <w:t>tzoffset</w:t>
            </w:r>
          </w:p>
        </w:tc>
        <w:tc>
          <w:tcPr>
            <w:tcW w:w="0" w:type="auto"/>
            <w:hideMark/>
          </w:tcPr>
          <w:p w14:paraId="4FBFC424" w14:textId="77777777" w:rsidR="0037462B" w:rsidRPr="0037462B" w:rsidRDefault="0037462B" w:rsidP="0037462B">
            <w:pPr>
              <w:cnfStyle w:val="000000000000" w:firstRow="0" w:lastRow="0" w:firstColumn="0" w:lastColumn="0" w:oddVBand="0" w:evenVBand="0" w:oddHBand="0" w:evenHBand="0" w:firstRowFirstColumn="0" w:firstRowLastColumn="0" w:lastRowFirstColumn="0" w:lastRowLastColumn="0"/>
            </w:pPr>
            <w:r w:rsidRPr="0037462B">
              <w:rPr>
                <w:b/>
                <w:bCs/>
              </w:rPr>
              <w:t>tz</w:t>
            </w:r>
          </w:p>
        </w:tc>
      </w:tr>
      <w:tr w:rsidR="0037462B" w:rsidRPr="0037462B" w14:paraId="08C41583" w14:textId="77777777" w:rsidTr="00374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3C81C" w14:textId="77777777" w:rsidR="0037462B" w:rsidRPr="0037462B" w:rsidRDefault="0037462B" w:rsidP="0037462B">
            <w:r w:rsidRPr="0037462B">
              <w:rPr>
                <w:b/>
                <w:bCs/>
              </w:rPr>
              <w:t>iso_week</w:t>
            </w:r>
          </w:p>
        </w:tc>
        <w:tc>
          <w:tcPr>
            <w:tcW w:w="0" w:type="auto"/>
            <w:hideMark/>
          </w:tcPr>
          <w:p w14:paraId="07209A17" w14:textId="77777777" w:rsidR="0037462B" w:rsidRPr="0037462B" w:rsidRDefault="0037462B" w:rsidP="0037462B">
            <w:pPr>
              <w:cnfStyle w:val="000000100000" w:firstRow="0" w:lastRow="0" w:firstColumn="0" w:lastColumn="0" w:oddVBand="0" w:evenVBand="0" w:oddHBand="1" w:evenHBand="0" w:firstRowFirstColumn="0" w:firstRowLastColumn="0" w:lastRowFirstColumn="0" w:lastRowLastColumn="0"/>
            </w:pPr>
            <w:r w:rsidRPr="0037462B">
              <w:rPr>
                <w:b/>
                <w:bCs/>
              </w:rPr>
              <w:t>isowk</w:t>
            </w:r>
            <w:r w:rsidRPr="0037462B">
              <w:t>, </w:t>
            </w:r>
            <w:r w:rsidRPr="0037462B">
              <w:rPr>
                <w:b/>
                <w:bCs/>
              </w:rPr>
              <w:t>isoww</w:t>
            </w:r>
          </w:p>
        </w:tc>
      </w:tr>
    </w:tbl>
    <w:p w14:paraId="58273490" w14:textId="77777777" w:rsidR="00DC2464" w:rsidRDefault="00DC2464" w:rsidP="00DC2464">
      <w:r>
        <w:lastRenderedPageBreak/>
        <w:t>date</w:t>
      </w:r>
    </w:p>
    <w:p w14:paraId="73186674" w14:textId="77777777" w:rsidR="00DC2464" w:rsidRDefault="00DC2464" w:rsidP="00DC2464">
      <w:r>
        <w:t>Una expresión que se resuelve en uno de los tipos de datos siguientes:</w:t>
      </w:r>
    </w:p>
    <w:p w14:paraId="0A1F70CC" w14:textId="77777777" w:rsidR="00DC2464" w:rsidRDefault="00DC2464" w:rsidP="00DC2464"/>
    <w:p w14:paraId="7336F0F0" w14:textId="77777777" w:rsidR="00DC2464" w:rsidRPr="005441DB" w:rsidRDefault="00DC2464" w:rsidP="00DC2464">
      <w:pPr>
        <w:rPr>
          <w:lang w:val="en-US"/>
        </w:rPr>
      </w:pPr>
      <w:r w:rsidRPr="005441DB">
        <w:rPr>
          <w:lang w:val="en-US"/>
        </w:rPr>
        <w:t>date</w:t>
      </w:r>
    </w:p>
    <w:p w14:paraId="1DC6152F" w14:textId="77777777" w:rsidR="00DC2464" w:rsidRPr="005441DB" w:rsidRDefault="00DC2464" w:rsidP="00DC2464">
      <w:pPr>
        <w:rPr>
          <w:lang w:val="en-US"/>
        </w:rPr>
      </w:pPr>
      <w:r w:rsidRPr="005441DB">
        <w:rPr>
          <w:lang w:val="en-US"/>
        </w:rPr>
        <w:t>datetime</w:t>
      </w:r>
    </w:p>
    <w:p w14:paraId="5327786D" w14:textId="77777777" w:rsidR="00DC2464" w:rsidRPr="005441DB" w:rsidRDefault="00DC2464" w:rsidP="00DC2464">
      <w:pPr>
        <w:rPr>
          <w:lang w:val="en-US"/>
        </w:rPr>
      </w:pPr>
      <w:r w:rsidRPr="005441DB">
        <w:rPr>
          <w:lang w:val="en-US"/>
        </w:rPr>
        <w:t>datetimeoffset</w:t>
      </w:r>
    </w:p>
    <w:p w14:paraId="2C43CAF6" w14:textId="77777777" w:rsidR="00DC2464" w:rsidRPr="005441DB" w:rsidRDefault="00DC2464" w:rsidP="00DC2464">
      <w:pPr>
        <w:rPr>
          <w:lang w:val="en-US"/>
        </w:rPr>
      </w:pPr>
      <w:r w:rsidRPr="005441DB">
        <w:rPr>
          <w:lang w:val="en-US"/>
        </w:rPr>
        <w:t>datetime2</w:t>
      </w:r>
    </w:p>
    <w:p w14:paraId="3FCDFF48" w14:textId="77777777" w:rsidR="00DC2464" w:rsidRPr="005441DB" w:rsidRDefault="00DC2464" w:rsidP="00DC2464">
      <w:pPr>
        <w:rPr>
          <w:lang w:val="en-US"/>
        </w:rPr>
      </w:pPr>
      <w:r w:rsidRPr="005441DB">
        <w:rPr>
          <w:lang w:val="en-US"/>
        </w:rPr>
        <w:t>smalldatetime</w:t>
      </w:r>
    </w:p>
    <w:p w14:paraId="5CC744AC" w14:textId="77777777" w:rsidR="00DC2464" w:rsidRPr="005441DB" w:rsidRDefault="00DC2464" w:rsidP="00DC2464">
      <w:pPr>
        <w:rPr>
          <w:lang w:val="en-US"/>
        </w:rPr>
      </w:pPr>
      <w:r w:rsidRPr="005441DB">
        <w:rPr>
          <w:lang w:val="en-US"/>
        </w:rPr>
        <w:t>time</w:t>
      </w:r>
    </w:p>
    <w:p w14:paraId="63A25A51" w14:textId="77777777" w:rsidR="00DC2464" w:rsidRDefault="00DC2464" w:rsidP="00DC2464">
      <w:r>
        <w:t>Para date, DATEPART aceptará una expresión de columna, una expresión, un literal de cadena o una variable definida por el usuario. Para evitar problemas de ambigüedad, use años de cuatro dígitos. Vea Establecer la opción de configuración del servidor Fecha límite de año de dos dígitos para obtener información sobre los años de dos dígitos.</w:t>
      </w:r>
    </w:p>
    <w:p w14:paraId="666FBB7A" w14:textId="77777777" w:rsidR="00DC2464" w:rsidRDefault="00DC2464" w:rsidP="00DC2464"/>
    <w:p w14:paraId="6778204B" w14:textId="77777777" w:rsidR="00DC2464" w:rsidRDefault="00DC2464" w:rsidP="00DC2464">
      <w:r>
        <w:t>Tipo de valor devuelto</w:t>
      </w:r>
    </w:p>
    <w:p w14:paraId="067BC972" w14:textId="77777777" w:rsidR="00DC2464" w:rsidRDefault="00DC2464" w:rsidP="00DC2464">
      <w:r>
        <w:t>int</w:t>
      </w:r>
    </w:p>
    <w:p w14:paraId="55EBD8FA" w14:textId="77777777" w:rsidR="00DC2464" w:rsidRDefault="00DC2464" w:rsidP="00DC2464">
      <w:r>
        <w:t>Valor devuelto</w:t>
      </w:r>
    </w:p>
    <w:p w14:paraId="53EFE25C" w14:textId="77777777" w:rsidR="00DC2464" w:rsidRDefault="00DC2464" w:rsidP="00DC2464">
      <w:r>
        <w:t>Cada datepart y sus abreviaturas devuelven el mismo valor.</w:t>
      </w:r>
    </w:p>
    <w:p w14:paraId="34CBC0B5" w14:textId="77777777" w:rsidR="00DC2464" w:rsidRDefault="00DC2464" w:rsidP="00DC2464"/>
    <w:p w14:paraId="07ACBF11" w14:textId="77777777" w:rsidR="00DC2464" w:rsidRDefault="00DC2464" w:rsidP="00DC2464">
      <w:r>
        <w:t>El valor devuelto depende del entorno del idioma definido mediante SET LANGUAGE y la opción de configuración de servidor Configurar el idioma predeterminado del inicio de sesión. El valor devuelto depende de SET DATEFORMAT si date es un literal de cadena de ciertos formatos. SET DATEFORMAT no cambia el valor devuelto cuando la fecha es una expresión de columna de un tipo de datos de hora o fecha.</w:t>
      </w:r>
    </w:p>
    <w:p w14:paraId="092AA474" w14:textId="77777777" w:rsidR="00DC2464" w:rsidRDefault="00DC2464" w:rsidP="00DC2464"/>
    <w:p w14:paraId="43F3AF3C" w14:textId="77777777" w:rsidR="00DC2464" w:rsidRDefault="00DC2464" w:rsidP="00DC2464">
      <w:r>
        <w:t xml:space="preserve">En esta tabla se enumeran todos los argumentos datepart, con los correspondientes valores devueltos para la instrucción SELECT DATEPART(datepart,'2007-10-30 </w:t>
      </w:r>
      <w:r>
        <w:lastRenderedPageBreak/>
        <w:t>12:15:32.1234567 +05:10'). El argumento date tiene un tipo de datos datetimeoffset(7) . Las dos últimas posiciones del valor devuelto datepartnanosecond siempre son 00 y este valor tiene una escala de 9:</w:t>
      </w:r>
    </w:p>
    <w:p w14:paraId="76967A5E" w14:textId="77777777" w:rsidR="00DC2464" w:rsidRDefault="00DC2464" w:rsidP="00DC2464"/>
    <w:p w14:paraId="01A11A35" w14:textId="05E165BB" w:rsidR="008F77A9" w:rsidRDefault="00DC2464" w:rsidP="00DC2464">
      <w:r>
        <w:t>0,123456700</w:t>
      </w:r>
    </w:p>
    <w:p w14:paraId="2B3E20F4" w14:textId="77777777" w:rsidR="00DC2464" w:rsidRDefault="00DC2464" w:rsidP="00DC2464"/>
    <w:tbl>
      <w:tblPr>
        <w:tblStyle w:val="Tablanormal1"/>
        <w:tblW w:w="9225" w:type="dxa"/>
        <w:tblLook w:val="04A0" w:firstRow="1" w:lastRow="0" w:firstColumn="1" w:lastColumn="0" w:noHBand="0" w:noVBand="1"/>
      </w:tblPr>
      <w:tblGrid>
        <w:gridCol w:w="5659"/>
        <w:gridCol w:w="3566"/>
      </w:tblGrid>
      <w:tr w:rsidR="005441DB" w:rsidRPr="005441DB" w14:paraId="670AD197" w14:textId="77777777" w:rsidTr="00544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B1C51" w14:textId="77777777" w:rsidR="005441DB" w:rsidRPr="005441DB" w:rsidRDefault="005441DB" w:rsidP="005441DB">
            <w:r w:rsidRPr="005441DB">
              <w:rPr>
                <w:i/>
                <w:iCs/>
              </w:rPr>
              <w:t>datepart</w:t>
            </w:r>
          </w:p>
        </w:tc>
        <w:tc>
          <w:tcPr>
            <w:tcW w:w="0" w:type="auto"/>
            <w:hideMark/>
          </w:tcPr>
          <w:p w14:paraId="525A2358" w14:textId="77777777" w:rsidR="005441DB" w:rsidRPr="005441DB" w:rsidRDefault="005441DB" w:rsidP="005441DB">
            <w:pPr>
              <w:cnfStyle w:val="100000000000" w:firstRow="1" w:lastRow="0" w:firstColumn="0" w:lastColumn="0" w:oddVBand="0" w:evenVBand="0" w:oddHBand="0" w:evenHBand="0" w:firstRowFirstColumn="0" w:firstRowLastColumn="0" w:lastRowFirstColumn="0" w:lastRowLastColumn="0"/>
              <w:rPr>
                <w:b/>
                <w:bCs/>
              </w:rPr>
            </w:pPr>
            <w:r w:rsidRPr="005441DB">
              <w:rPr>
                <w:b/>
                <w:bCs/>
              </w:rPr>
              <w:t>Valor devuelto</w:t>
            </w:r>
          </w:p>
        </w:tc>
      </w:tr>
      <w:tr w:rsidR="005441DB" w:rsidRPr="005441DB" w14:paraId="4167E510" w14:textId="77777777" w:rsidTr="00544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779E7" w14:textId="77777777" w:rsidR="005441DB" w:rsidRPr="005441DB" w:rsidRDefault="005441DB" w:rsidP="005441DB">
            <w:r w:rsidRPr="005441DB">
              <w:rPr>
                <w:b/>
                <w:bCs/>
              </w:rPr>
              <w:t>year, yyyy, yy</w:t>
            </w:r>
          </w:p>
        </w:tc>
        <w:tc>
          <w:tcPr>
            <w:tcW w:w="0" w:type="auto"/>
            <w:hideMark/>
          </w:tcPr>
          <w:p w14:paraId="10AC69EA" w14:textId="77777777" w:rsidR="005441DB" w:rsidRPr="005441DB" w:rsidRDefault="005441DB" w:rsidP="005441DB">
            <w:pPr>
              <w:cnfStyle w:val="000000100000" w:firstRow="0" w:lastRow="0" w:firstColumn="0" w:lastColumn="0" w:oddVBand="0" w:evenVBand="0" w:oddHBand="1" w:evenHBand="0" w:firstRowFirstColumn="0" w:firstRowLastColumn="0" w:lastRowFirstColumn="0" w:lastRowLastColumn="0"/>
            </w:pPr>
            <w:r w:rsidRPr="005441DB">
              <w:t>2007</w:t>
            </w:r>
          </w:p>
        </w:tc>
      </w:tr>
      <w:tr w:rsidR="005441DB" w:rsidRPr="005441DB" w14:paraId="4A3B2F0F" w14:textId="77777777" w:rsidTr="005441DB">
        <w:tc>
          <w:tcPr>
            <w:cnfStyle w:val="001000000000" w:firstRow="0" w:lastRow="0" w:firstColumn="1" w:lastColumn="0" w:oddVBand="0" w:evenVBand="0" w:oddHBand="0" w:evenHBand="0" w:firstRowFirstColumn="0" w:firstRowLastColumn="0" w:lastRowFirstColumn="0" w:lastRowLastColumn="0"/>
            <w:tcW w:w="0" w:type="auto"/>
            <w:hideMark/>
          </w:tcPr>
          <w:p w14:paraId="49CB7359" w14:textId="77777777" w:rsidR="005441DB" w:rsidRPr="005441DB" w:rsidRDefault="005441DB" w:rsidP="005441DB">
            <w:r w:rsidRPr="005441DB">
              <w:rPr>
                <w:b/>
                <w:bCs/>
              </w:rPr>
              <w:t>quarter, qq, q</w:t>
            </w:r>
          </w:p>
        </w:tc>
        <w:tc>
          <w:tcPr>
            <w:tcW w:w="0" w:type="auto"/>
            <w:hideMark/>
          </w:tcPr>
          <w:p w14:paraId="1D1503B0" w14:textId="77777777" w:rsidR="005441DB" w:rsidRPr="005441DB" w:rsidRDefault="005441DB" w:rsidP="005441DB">
            <w:pPr>
              <w:cnfStyle w:val="000000000000" w:firstRow="0" w:lastRow="0" w:firstColumn="0" w:lastColumn="0" w:oddVBand="0" w:evenVBand="0" w:oddHBand="0" w:evenHBand="0" w:firstRowFirstColumn="0" w:firstRowLastColumn="0" w:lastRowFirstColumn="0" w:lastRowLastColumn="0"/>
            </w:pPr>
            <w:r w:rsidRPr="005441DB">
              <w:t>4</w:t>
            </w:r>
          </w:p>
        </w:tc>
      </w:tr>
      <w:tr w:rsidR="005441DB" w:rsidRPr="005441DB" w14:paraId="3C514C3E" w14:textId="77777777" w:rsidTr="00544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92E29" w14:textId="77777777" w:rsidR="005441DB" w:rsidRPr="005441DB" w:rsidRDefault="005441DB" w:rsidP="005441DB">
            <w:r w:rsidRPr="005441DB">
              <w:rPr>
                <w:b/>
                <w:bCs/>
              </w:rPr>
              <w:t>month, mm, m</w:t>
            </w:r>
          </w:p>
        </w:tc>
        <w:tc>
          <w:tcPr>
            <w:tcW w:w="0" w:type="auto"/>
            <w:hideMark/>
          </w:tcPr>
          <w:p w14:paraId="38BCC153" w14:textId="77777777" w:rsidR="005441DB" w:rsidRPr="005441DB" w:rsidRDefault="005441DB" w:rsidP="005441DB">
            <w:pPr>
              <w:cnfStyle w:val="000000100000" w:firstRow="0" w:lastRow="0" w:firstColumn="0" w:lastColumn="0" w:oddVBand="0" w:evenVBand="0" w:oddHBand="1" w:evenHBand="0" w:firstRowFirstColumn="0" w:firstRowLastColumn="0" w:lastRowFirstColumn="0" w:lastRowLastColumn="0"/>
            </w:pPr>
            <w:r w:rsidRPr="005441DB">
              <w:t>10</w:t>
            </w:r>
          </w:p>
        </w:tc>
      </w:tr>
      <w:tr w:rsidR="005441DB" w:rsidRPr="005441DB" w14:paraId="4E28D62C" w14:textId="77777777" w:rsidTr="005441DB">
        <w:tc>
          <w:tcPr>
            <w:cnfStyle w:val="001000000000" w:firstRow="0" w:lastRow="0" w:firstColumn="1" w:lastColumn="0" w:oddVBand="0" w:evenVBand="0" w:oddHBand="0" w:evenHBand="0" w:firstRowFirstColumn="0" w:firstRowLastColumn="0" w:lastRowFirstColumn="0" w:lastRowLastColumn="0"/>
            <w:tcW w:w="0" w:type="auto"/>
            <w:hideMark/>
          </w:tcPr>
          <w:p w14:paraId="15E6BE1E" w14:textId="77777777" w:rsidR="005441DB" w:rsidRPr="005441DB" w:rsidRDefault="005441DB" w:rsidP="005441DB">
            <w:r w:rsidRPr="005441DB">
              <w:rPr>
                <w:b/>
                <w:bCs/>
              </w:rPr>
              <w:t>dayofyear, dy, y</w:t>
            </w:r>
          </w:p>
        </w:tc>
        <w:tc>
          <w:tcPr>
            <w:tcW w:w="0" w:type="auto"/>
            <w:hideMark/>
          </w:tcPr>
          <w:p w14:paraId="50184556" w14:textId="77777777" w:rsidR="005441DB" w:rsidRPr="005441DB" w:rsidRDefault="005441DB" w:rsidP="005441DB">
            <w:pPr>
              <w:cnfStyle w:val="000000000000" w:firstRow="0" w:lastRow="0" w:firstColumn="0" w:lastColumn="0" w:oddVBand="0" w:evenVBand="0" w:oddHBand="0" w:evenHBand="0" w:firstRowFirstColumn="0" w:firstRowLastColumn="0" w:lastRowFirstColumn="0" w:lastRowLastColumn="0"/>
            </w:pPr>
            <w:r w:rsidRPr="005441DB">
              <w:t>303</w:t>
            </w:r>
          </w:p>
        </w:tc>
      </w:tr>
      <w:tr w:rsidR="005441DB" w:rsidRPr="005441DB" w14:paraId="797A7FE8" w14:textId="77777777" w:rsidTr="00544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D3F56" w14:textId="77777777" w:rsidR="005441DB" w:rsidRPr="005441DB" w:rsidRDefault="005441DB" w:rsidP="005441DB">
            <w:r w:rsidRPr="005441DB">
              <w:rPr>
                <w:b/>
                <w:bCs/>
              </w:rPr>
              <w:t>day, dd, d</w:t>
            </w:r>
          </w:p>
        </w:tc>
        <w:tc>
          <w:tcPr>
            <w:tcW w:w="0" w:type="auto"/>
            <w:hideMark/>
          </w:tcPr>
          <w:p w14:paraId="0463888F" w14:textId="77777777" w:rsidR="005441DB" w:rsidRPr="005441DB" w:rsidRDefault="005441DB" w:rsidP="005441DB">
            <w:pPr>
              <w:cnfStyle w:val="000000100000" w:firstRow="0" w:lastRow="0" w:firstColumn="0" w:lastColumn="0" w:oddVBand="0" w:evenVBand="0" w:oddHBand="1" w:evenHBand="0" w:firstRowFirstColumn="0" w:firstRowLastColumn="0" w:lastRowFirstColumn="0" w:lastRowLastColumn="0"/>
            </w:pPr>
            <w:r w:rsidRPr="005441DB">
              <w:t>30</w:t>
            </w:r>
          </w:p>
        </w:tc>
      </w:tr>
      <w:tr w:rsidR="005441DB" w:rsidRPr="005441DB" w14:paraId="2EED28ED" w14:textId="77777777" w:rsidTr="005441DB">
        <w:tc>
          <w:tcPr>
            <w:cnfStyle w:val="001000000000" w:firstRow="0" w:lastRow="0" w:firstColumn="1" w:lastColumn="0" w:oddVBand="0" w:evenVBand="0" w:oddHBand="0" w:evenHBand="0" w:firstRowFirstColumn="0" w:firstRowLastColumn="0" w:lastRowFirstColumn="0" w:lastRowLastColumn="0"/>
            <w:tcW w:w="0" w:type="auto"/>
            <w:hideMark/>
          </w:tcPr>
          <w:p w14:paraId="6B89DCB1" w14:textId="77777777" w:rsidR="005441DB" w:rsidRPr="005441DB" w:rsidRDefault="005441DB" w:rsidP="005441DB">
            <w:r w:rsidRPr="005441DB">
              <w:rPr>
                <w:b/>
                <w:bCs/>
              </w:rPr>
              <w:t>week, wk, ww</w:t>
            </w:r>
          </w:p>
        </w:tc>
        <w:tc>
          <w:tcPr>
            <w:tcW w:w="0" w:type="auto"/>
            <w:hideMark/>
          </w:tcPr>
          <w:p w14:paraId="22E4646B" w14:textId="77777777" w:rsidR="005441DB" w:rsidRPr="005441DB" w:rsidRDefault="005441DB" w:rsidP="005441DB">
            <w:pPr>
              <w:cnfStyle w:val="000000000000" w:firstRow="0" w:lastRow="0" w:firstColumn="0" w:lastColumn="0" w:oddVBand="0" w:evenVBand="0" w:oddHBand="0" w:evenHBand="0" w:firstRowFirstColumn="0" w:firstRowLastColumn="0" w:lastRowFirstColumn="0" w:lastRowLastColumn="0"/>
            </w:pPr>
            <w:r w:rsidRPr="005441DB">
              <w:t>44</w:t>
            </w:r>
          </w:p>
        </w:tc>
      </w:tr>
      <w:tr w:rsidR="005441DB" w:rsidRPr="005441DB" w14:paraId="54B5D7D8" w14:textId="77777777" w:rsidTr="00544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7CD95" w14:textId="77777777" w:rsidR="005441DB" w:rsidRPr="005441DB" w:rsidRDefault="005441DB" w:rsidP="005441DB">
            <w:r w:rsidRPr="005441DB">
              <w:rPr>
                <w:b/>
                <w:bCs/>
              </w:rPr>
              <w:t>weekday, dw</w:t>
            </w:r>
          </w:p>
        </w:tc>
        <w:tc>
          <w:tcPr>
            <w:tcW w:w="0" w:type="auto"/>
            <w:hideMark/>
          </w:tcPr>
          <w:p w14:paraId="6CA6C3E3" w14:textId="77777777" w:rsidR="005441DB" w:rsidRPr="005441DB" w:rsidRDefault="005441DB" w:rsidP="005441DB">
            <w:pPr>
              <w:cnfStyle w:val="000000100000" w:firstRow="0" w:lastRow="0" w:firstColumn="0" w:lastColumn="0" w:oddVBand="0" w:evenVBand="0" w:oddHBand="1" w:evenHBand="0" w:firstRowFirstColumn="0" w:firstRowLastColumn="0" w:lastRowFirstColumn="0" w:lastRowLastColumn="0"/>
            </w:pPr>
            <w:r w:rsidRPr="005441DB">
              <w:t>3</w:t>
            </w:r>
          </w:p>
        </w:tc>
      </w:tr>
      <w:tr w:rsidR="005441DB" w:rsidRPr="005441DB" w14:paraId="7B152398" w14:textId="77777777" w:rsidTr="005441DB">
        <w:tc>
          <w:tcPr>
            <w:cnfStyle w:val="001000000000" w:firstRow="0" w:lastRow="0" w:firstColumn="1" w:lastColumn="0" w:oddVBand="0" w:evenVBand="0" w:oddHBand="0" w:evenHBand="0" w:firstRowFirstColumn="0" w:firstRowLastColumn="0" w:lastRowFirstColumn="0" w:lastRowLastColumn="0"/>
            <w:tcW w:w="0" w:type="auto"/>
            <w:hideMark/>
          </w:tcPr>
          <w:p w14:paraId="5F266763" w14:textId="77777777" w:rsidR="005441DB" w:rsidRPr="005441DB" w:rsidRDefault="005441DB" w:rsidP="005441DB">
            <w:r w:rsidRPr="005441DB">
              <w:rPr>
                <w:b/>
                <w:bCs/>
              </w:rPr>
              <w:t>hour, hh</w:t>
            </w:r>
          </w:p>
        </w:tc>
        <w:tc>
          <w:tcPr>
            <w:tcW w:w="0" w:type="auto"/>
            <w:hideMark/>
          </w:tcPr>
          <w:p w14:paraId="5F592CB6" w14:textId="77777777" w:rsidR="005441DB" w:rsidRPr="005441DB" w:rsidRDefault="005441DB" w:rsidP="005441DB">
            <w:pPr>
              <w:cnfStyle w:val="000000000000" w:firstRow="0" w:lastRow="0" w:firstColumn="0" w:lastColumn="0" w:oddVBand="0" w:evenVBand="0" w:oddHBand="0" w:evenHBand="0" w:firstRowFirstColumn="0" w:firstRowLastColumn="0" w:lastRowFirstColumn="0" w:lastRowLastColumn="0"/>
            </w:pPr>
            <w:r w:rsidRPr="005441DB">
              <w:t>12</w:t>
            </w:r>
          </w:p>
        </w:tc>
      </w:tr>
      <w:tr w:rsidR="005441DB" w:rsidRPr="005441DB" w14:paraId="12C52425" w14:textId="77777777" w:rsidTr="00544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38A7B" w14:textId="77777777" w:rsidR="005441DB" w:rsidRPr="005441DB" w:rsidRDefault="005441DB" w:rsidP="005441DB">
            <w:r w:rsidRPr="005441DB">
              <w:rPr>
                <w:b/>
                <w:bCs/>
              </w:rPr>
              <w:t>minute, n</w:t>
            </w:r>
          </w:p>
        </w:tc>
        <w:tc>
          <w:tcPr>
            <w:tcW w:w="0" w:type="auto"/>
            <w:hideMark/>
          </w:tcPr>
          <w:p w14:paraId="23E49216" w14:textId="77777777" w:rsidR="005441DB" w:rsidRPr="005441DB" w:rsidRDefault="005441DB" w:rsidP="005441DB">
            <w:pPr>
              <w:cnfStyle w:val="000000100000" w:firstRow="0" w:lastRow="0" w:firstColumn="0" w:lastColumn="0" w:oddVBand="0" w:evenVBand="0" w:oddHBand="1" w:evenHBand="0" w:firstRowFirstColumn="0" w:firstRowLastColumn="0" w:lastRowFirstColumn="0" w:lastRowLastColumn="0"/>
            </w:pPr>
            <w:r w:rsidRPr="005441DB">
              <w:t>15</w:t>
            </w:r>
          </w:p>
        </w:tc>
      </w:tr>
      <w:tr w:rsidR="005441DB" w:rsidRPr="005441DB" w14:paraId="2773B321" w14:textId="77777777" w:rsidTr="005441DB">
        <w:tc>
          <w:tcPr>
            <w:cnfStyle w:val="001000000000" w:firstRow="0" w:lastRow="0" w:firstColumn="1" w:lastColumn="0" w:oddVBand="0" w:evenVBand="0" w:oddHBand="0" w:evenHBand="0" w:firstRowFirstColumn="0" w:firstRowLastColumn="0" w:lastRowFirstColumn="0" w:lastRowLastColumn="0"/>
            <w:tcW w:w="0" w:type="auto"/>
            <w:hideMark/>
          </w:tcPr>
          <w:p w14:paraId="3008643A" w14:textId="77777777" w:rsidR="005441DB" w:rsidRPr="005441DB" w:rsidRDefault="005441DB" w:rsidP="005441DB">
            <w:r w:rsidRPr="005441DB">
              <w:rPr>
                <w:b/>
                <w:bCs/>
              </w:rPr>
              <w:t>second, ss, s</w:t>
            </w:r>
          </w:p>
        </w:tc>
        <w:tc>
          <w:tcPr>
            <w:tcW w:w="0" w:type="auto"/>
            <w:hideMark/>
          </w:tcPr>
          <w:p w14:paraId="4CF9D52B" w14:textId="77777777" w:rsidR="005441DB" w:rsidRPr="005441DB" w:rsidRDefault="005441DB" w:rsidP="005441DB">
            <w:pPr>
              <w:cnfStyle w:val="000000000000" w:firstRow="0" w:lastRow="0" w:firstColumn="0" w:lastColumn="0" w:oddVBand="0" w:evenVBand="0" w:oddHBand="0" w:evenHBand="0" w:firstRowFirstColumn="0" w:firstRowLastColumn="0" w:lastRowFirstColumn="0" w:lastRowLastColumn="0"/>
            </w:pPr>
            <w:r w:rsidRPr="005441DB">
              <w:t>32</w:t>
            </w:r>
          </w:p>
        </w:tc>
      </w:tr>
      <w:tr w:rsidR="005441DB" w:rsidRPr="005441DB" w14:paraId="4CF5ABF3" w14:textId="77777777" w:rsidTr="00544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BD108" w14:textId="77777777" w:rsidR="005441DB" w:rsidRPr="005441DB" w:rsidRDefault="005441DB" w:rsidP="005441DB">
            <w:r w:rsidRPr="005441DB">
              <w:rPr>
                <w:b/>
                <w:bCs/>
              </w:rPr>
              <w:t>millisecond, ms</w:t>
            </w:r>
          </w:p>
        </w:tc>
        <w:tc>
          <w:tcPr>
            <w:tcW w:w="0" w:type="auto"/>
            <w:hideMark/>
          </w:tcPr>
          <w:p w14:paraId="067EE3CC" w14:textId="77777777" w:rsidR="005441DB" w:rsidRPr="005441DB" w:rsidRDefault="005441DB" w:rsidP="005441DB">
            <w:pPr>
              <w:cnfStyle w:val="000000100000" w:firstRow="0" w:lastRow="0" w:firstColumn="0" w:lastColumn="0" w:oddVBand="0" w:evenVBand="0" w:oddHBand="1" w:evenHBand="0" w:firstRowFirstColumn="0" w:firstRowLastColumn="0" w:lastRowFirstColumn="0" w:lastRowLastColumn="0"/>
            </w:pPr>
            <w:r w:rsidRPr="005441DB">
              <w:t>123</w:t>
            </w:r>
          </w:p>
        </w:tc>
      </w:tr>
      <w:tr w:rsidR="005441DB" w:rsidRPr="005441DB" w14:paraId="6DC38D83" w14:textId="77777777" w:rsidTr="005441DB">
        <w:tc>
          <w:tcPr>
            <w:cnfStyle w:val="001000000000" w:firstRow="0" w:lastRow="0" w:firstColumn="1" w:lastColumn="0" w:oddVBand="0" w:evenVBand="0" w:oddHBand="0" w:evenHBand="0" w:firstRowFirstColumn="0" w:firstRowLastColumn="0" w:lastRowFirstColumn="0" w:lastRowLastColumn="0"/>
            <w:tcW w:w="0" w:type="auto"/>
            <w:hideMark/>
          </w:tcPr>
          <w:p w14:paraId="07D274E1" w14:textId="77777777" w:rsidR="005441DB" w:rsidRPr="005441DB" w:rsidRDefault="005441DB" w:rsidP="005441DB">
            <w:r w:rsidRPr="005441DB">
              <w:rPr>
                <w:b/>
                <w:bCs/>
              </w:rPr>
              <w:t>microsecond, mcs</w:t>
            </w:r>
          </w:p>
        </w:tc>
        <w:tc>
          <w:tcPr>
            <w:tcW w:w="0" w:type="auto"/>
            <w:hideMark/>
          </w:tcPr>
          <w:p w14:paraId="2FDA88EC" w14:textId="77777777" w:rsidR="005441DB" w:rsidRPr="005441DB" w:rsidRDefault="005441DB" w:rsidP="005441DB">
            <w:pPr>
              <w:cnfStyle w:val="000000000000" w:firstRow="0" w:lastRow="0" w:firstColumn="0" w:lastColumn="0" w:oddVBand="0" w:evenVBand="0" w:oddHBand="0" w:evenHBand="0" w:firstRowFirstColumn="0" w:firstRowLastColumn="0" w:lastRowFirstColumn="0" w:lastRowLastColumn="0"/>
            </w:pPr>
            <w:r w:rsidRPr="005441DB">
              <w:t>123456</w:t>
            </w:r>
          </w:p>
        </w:tc>
      </w:tr>
      <w:tr w:rsidR="005441DB" w:rsidRPr="005441DB" w14:paraId="1EFE907B" w14:textId="77777777" w:rsidTr="00544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8DB3F" w14:textId="77777777" w:rsidR="005441DB" w:rsidRPr="005441DB" w:rsidRDefault="005441DB" w:rsidP="005441DB">
            <w:r w:rsidRPr="005441DB">
              <w:rPr>
                <w:b/>
                <w:bCs/>
              </w:rPr>
              <w:t>nanosecond, ns</w:t>
            </w:r>
          </w:p>
        </w:tc>
        <w:tc>
          <w:tcPr>
            <w:tcW w:w="0" w:type="auto"/>
            <w:hideMark/>
          </w:tcPr>
          <w:p w14:paraId="0E9FAEB8" w14:textId="77777777" w:rsidR="005441DB" w:rsidRPr="005441DB" w:rsidRDefault="005441DB" w:rsidP="005441DB">
            <w:pPr>
              <w:cnfStyle w:val="000000100000" w:firstRow="0" w:lastRow="0" w:firstColumn="0" w:lastColumn="0" w:oddVBand="0" w:evenVBand="0" w:oddHBand="1" w:evenHBand="0" w:firstRowFirstColumn="0" w:firstRowLastColumn="0" w:lastRowFirstColumn="0" w:lastRowLastColumn="0"/>
            </w:pPr>
            <w:r w:rsidRPr="005441DB">
              <w:t>123456700</w:t>
            </w:r>
          </w:p>
        </w:tc>
      </w:tr>
      <w:tr w:rsidR="005441DB" w:rsidRPr="005441DB" w14:paraId="477CFC2E" w14:textId="77777777" w:rsidTr="005441DB">
        <w:tc>
          <w:tcPr>
            <w:cnfStyle w:val="001000000000" w:firstRow="0" w:lastRow="0" w:firstColumn="1" w:lastColumn="0" w:oddVBand="0" w:evenVBand="0" w:oddHBand="0" w:evenHBand="0" w:firstRowFirstColumn="0" w:firstRowLastColumn="0" w:lastRowFirstColumn="0" w:lastRowLastColumn="0"/>
            <w:tcW w:w="0" w:type="auto"/>
            <w:hideMark/>
          </w:tcPr>
          <w:p w14:paraId="26F97BAD" w14:textId="77777777" w:rsidR="005441DB" w:rsidRPr="005441DB" w:rsidRDefault="005441DB" w:rsidP="005441DB">
            <w:r w:rsidRPr="005441DB">
              <w:rPr>
                <w:b/>
                <w:bCs/>
              </w:rPr>
              <w:t>tzoffset, tz</w:t>
            </w:r>
          </w:p>
        </w:tc>
        <w:tc>
          <w:tcPr>
            <w:tcW w:w="0" w:type="auto"/>
            <w:hideMark/>
          </w:tcPr>
          <w:p w14:paraId="4C0A7024" w14:textId="77777777" w:rsidR="005441DB" w:rsidRPr="005441DB" w:rsidRDefault="005441DB" w:rsidP="005441DB">
            <w:pPr>
              <w:cnfStyle w:val="000000000000" w:firstRow="0" w:lastRow="0" w:firstColumn="0" w:lastColumn="0" w:oddVBand="0" w:evenVBand="0" w:oddHBand="0" w:evenHBand="0" w:firstRowFirstColumn="0" w:firstRowLastColumn="0" w:lastRowFirstColumn="0" w:lastRowLastColumn="0"/>
            </w:pPr>
            <w:r w:rsidRPr="005441DB">
              <w:t>310</w:t>
            </w:r>
          </w:p>
        </w:tc>
      </w:tr>
      <w:tr w:rsidR="005441DB" w:rsidRPr="005441DB" w14:paraId="0DB9F215" w14:textId="77777777" w:rsidTr="00544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34828" w14:textId="77777777" w:rsidR="005441DB" w:rsidRPr="005441DB" w:rsidRDefault="005441DB" w:rsidP="005441DB">
            <w:r w:rsidRPr="005441DB">
              <w:rPr>
                <w:b/>
                <w:bCs/>
              </w:rPr>
              <w:t>iso_week, isowk, isoww</w:t>
            </w:r>
          </w:p>
        </w:tc>
        <w:tc>
          <w:tcPr>
            <w:tcW w:w="0" w:type="auto"/>
            <w:hideMark/>
          </w:tcPr>
          <w:p w14:paraId="4A53D908" w14:textId="77777777" w:rsidR="005441DB" w:rsidRPr="005441DB" w:rsidRDefault="005441DB" w:rsidP="005441DB">
            <w:pPr>
              <w:cnfStyle w:val="000000100000" w:firstRow="0" w:lastRow="0" w:firstColumn="0" w:lastColumn="0" w:oddVBand="0" w:evenVBand="0" w:oddHBand="1" w:evenHBand="0" w:firstRowFirstColumn="0" w:firstRowLastColumn="0" w:lastRowFirstColumn="0" w:lastRowLastColumn="0"/>
            </w:pPr>
            <w:r w:rsidRPr="005441DB">
              <w:t>44</w:t>
            </w:r>
          </w:p>
        </w:tc>
      </w:tr>
    </w:tbl>
    <w:p w14:paraId="7F16FD51" w14:textId="77777777" w:rsidR="00DC2464" w:rsidRPr="000C6555" w:rsidRDefault="00DC2464" w:rsidP="00DC2464"/>
    <w:p w14:paraId="79CD7E8B" w14:textId="77777777" w:rsidR="00F31AE2" w:rsidRDefault="00F31AE2" w:rsidP="00F31AE2">
      <w:r>
        <w:t>Argumentos de la parte de fecha semana y día de la semana</w:t>
      </w:r>
    </w:p>
    <w:p w14:paraId="5B7C96FD" w14:textId="77777777" w:rsidR="00F31AE2" w:rsidRDefault="00F31AE2" w:rsidP="00F31AE2">
      <w:r>
        <w:t>Si datepart es week (wk, ww) o weekday (dw), el valor devuelto de DATEPART depende del valor establecido mediante SET DATEFIRST.</w:t>
      </w:r>
    </w:p>
    <w:p w14:paraId="55B94D23" w14:textId="77777777" w:rsidR="00F31AE2" w:rsidRDefault="00F31AE2" w:rsidP="00F31AE2"/>
    <w:p w14:paraId="40D120C4" w14:textId="77777777" w:rsidR="00F31AE2" w:rsidRDefault="00F31AE2" w:rsidP="00F31AE2">
      <w:r>
        <w:t>El 1 de enero de todos los años es el número de inicio para datepartweek. Por ejemplo:</w:t>
      </w:r>
    </w:p>
    <w:p w14:paraId="31E2CC01" w14:textId="77777777" w:rsidR="00F31AE2" w:rsidRDefault="00F31AE2" w:rsidP="00F31AE2"/>
    <w:p w14:paraId="64B9232B" w14:textId="77777777" w:rsidR="00F31AE2" w:rsidRDefault="00F31AE2" w:rsidP="00F31AE2">
      <w:r>
        <w:t>DATEPART (wk, "Jan 1, xxxx") = 1</w:t>
      </w:r>
    </w:p>
    <w:p w14:paraId="2D871C89" w14:textId="77777777" w:rsidR="00F31AE2" w:rsidRDefault="00F31AE2" w:rsidP="00F31AE2"/>
    <w:p w14:paraId="335E8D89" w14:textId="77777777" w:rsidR="00F31AE2" w:rsidRDefault="00F31AE2" w:rsidP="00F31AE2">
      <w:r>
        <w:t>donde xxxx es cualquier año.</w:t>
      </w:r>
    </w:p>
    <w:p w14:paraId="4D688B79" w14:textId="77777777" w:rsidR="00F31AE2" w:rsidRDefault="00F31AE2" w:rsidP="00F31AE2"/>
    <w:p w14:paraId="3EBB7E78" w14:textId="77777777" w:rsidR="00F31AE2" w:rsidRDefault="00F31AE2" w:rsidP="00F31AE2">
      <w:r>
        <w:t>En esta tabla se muestran los valores devueltos para datepartweek y weekday para "2007-04-21" para cada argumento de SET DATEFIRST. El 1 de enero de 2007 es lunes. El 21 de abril de 2007 es un sábado. Para Inglés de EE.UU.,</w:t>
      </w:r>
    </w:p>
    <w:p w14:paraId="39EF8F72" w14:textId="77777777" w:rsidR="00F31AE2" w:rsidRDefault="00F31AE2" w:rsidP="00F31AE2"/>
    <w:p w14:paraId="365ED7B0" w14:textId="77777777" w:rsidR="00F31AE2" w:rsidRDefault="00F31AE2" w:rsidP="00F31AE2">
      <w:r>
        <w:t>SET DATEFIRST 7 -- ( Sunday )</w:t>
      </w:r>
    </w:p>
    <w:p w14:paraId="6F855B84" w14:textId="77777777" w:rsidR="00F31AE2" w:rsidRDefault="00F31AE2" w:rsidP="00F31AE2"/>
    <w:p w14:paraId="6A14DC53" w14:textId="77777777" w:rsidR="00F31AE2" w:rsidRDefault="00F31AE2" w:rsidP="00F31AE2">
      <w:r>
        <w:t>sirve como valor predeterminado. Después de establecer DATEFIRST, use esta instrucción SQL sugerida para los valores de tabla de datepart:</w:t>
      </w:r>
    </w:p>
    <w:p w14:paraId="3D554248" w14:textId="77777777" w:rsidR="00F31AE2" w:rsidRDefault="00F31AE2" w:rsidP="00F31AE2"/>
    <w:p w14:paraId="40E744FE" w14:textId="0ADC8DBD" w:rsidR="00284192" w:rsidRPr="00F31AE2" w:rsidRDefault="00F31AE2" w:rsidP="00F31AE2">
      <w:pPr>
        <w:rPr>
          <w:lang w:val="en-US"/>
        </w:rPr>
      </w:pPr>
      <w:r w:rsidRPr="00F31AE2">
        <w:rPr>
          <w:lang w:val="en-US"/>
        </w:rPr>
        <w:t>SELECT DATEPART(week, '2007-04-21 '), DATEPART(weekday, '2007-04-21 ')</w:t>
      </w:r>
    </w:p>
    <w:p w14:paraId="420ED15F" w14:textId="77777777" w:rsidR="00F31AE2" w:rsidRPr="00F31AE2" w:rsidRDefault="00F31AE2" w:rsidP="00F31AE2">
      <w:pPr>
        <w:rPr>
          <w:lang w:val="en-US"/>
        </w:rPr>
      </w:pPr>
    </w:p>
    <w:tbl>
      <w:tblPr>
        <w:tblStyle w:val="Tablanormal1"/>
        <w:tblW w:w="9225" w:type="dxa"/>
        <w:tblLook w:val="04A0" w:firstRow="1" w:lastRow="0" w:firstColumn="1" w:lastColumn="0" w:noHBand="0" w:noVBand="1"/>
      </w:tblPr>
      <w:tblGrid>
        <w:gridCol w:w="4162"/>
        <w:gridCol w:w="2504"/>
        <w:gridCol w:w="2559"/>
      </w:tblGrid>
      <w:tr w:rsidR="00F31AE2" w:rsidRPr="00F31AE2" w14:paraId="2E794F87" w14:textId="77777777" w:rsidTr="00F31A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31B5C" w14:textId="77777777" w:rsidR="00F31AE2" w:rsidRPr="00F31AE2" w:rsidRDefault="00F31AE2" w:rsidP="00F31AE2">
            <w:r w:rsidRPr="00F31AE2">
              <w:t>SET DATEFIRST</w:t>
            </w:r>
            <w:r w:rsidRPr="00F31AE2">
              <w:br/>
            </w:r>
            <w:r w:rsidRPr="00F31AE2">
              <w:br/>
              <w:t>Argumento</w:t>
            </w:r>
          </w:p>
        </w:tc>
        <w:tc>
          <w:tcPr>
            <w:tcW w:w="0" w:type="auto"/>
            <w:hideMark/>
          </w:tcPr>
          <w:p w14:paraId="3A9D5364" w14:textId="77777777" w:rsidR="00F31AE2" w:rsidRPr="00F31AE2" w:rsidRDefault="00F31AE2" w:rsidP="00F31AE2">
            <w:pPr>
              <w:cnfStyle w:val="100000000000" w:firstRow="1" w:lastRow="0" w:firstColumn="0" w:lastColumn="0" w:oddVBand="0" w:evenVBand="0" w:oddHBand="0" w:evenHBand="0" w:firstRowFirstColumn="0" w:firstRowLastColumn="0" w:lastRowFirstColumn="0" w:lastRowLastColumn="0"/>
              <w:rPr>
                <w:b/>
                <w:bCs/>
              </w:rPr>
            </w:pPr>
            <w:r w:rsidRPr="00F31AE2">
              <w:rPr>
                <w:b/>
                <w:bCs/>
              </w:rPr>
              <w:t>week</w:t>
            </w:r>
            <w:r w:rsidRPr="00F31AE2">
              <w:rPr>
                <w:b/>
                <w:bCs/>
              </w:rPr>
              <w:br/>
            </w:r>
            <w:r w:rsidRPr="00F31AE2">
              <w:rPr>
                <w:b/>
                <w:bCs/>
              </w:rPr>
              <w:br/>
              <w:t>devuelto</w:t>
            </w:r>
          </w:p>
        </w:tc>
        <w:tc>
          <w:tcPr>
            <w:tcW w:w="0" w:type="auto"/>
            <w:hideMark/>
          </w:tcPr>
          <w:p w14:paraId="4094FB4B" w14:textId="77777777" w:rsidR="00F31AE2" w:rsidRPr="00F31AE2" w:rsidRDefault="00F31AE2" w:rsidP="00F31AE2">
            <w:pPr>
              <w:cnfStyle w:val="100000000000" w:firstRow="1" w:lastRow="0" w:firstColumn="0" w:lastColumn="0" w:oddVBand="0" w:evenVBand="0" w:oddHBand="0" w:evenHBand="0" w:firstRowFirstColumn="0" w:firstRowLastColumn="0" w:lastRowFirstColumn="0" w:lastRowLastColumn="0"/>
              <w:rPr>
                <w:b/>
                <w:bCs/>
              </w:rPr>
            </w:pPr>
            <w:r w:rsidRPr="00F31AE2">
              <w:rPr>
                <w:b/>
                <w:bCs/>
              </w:rPr>
              <w:t>weekday</w:t>
            </w:r>
            <w:r w:rsidRPr="00F31AE2">
              <w:rPr>
                <w:b/>
                <w:bCs/>
              </w:rPr>
              <w:br/>
            </w:r>
            <w:r w:rsidRPr="00F31AE2">
              <w:rPr>
                <w:b/>
                <w:bCs/>
              </w:rPr>
              <w:br/>
              <w:t>devuelto</w:t>
            </w:r>
          </w:p>
        </w:tc>
      </w:tr>
      <w:tr w:rsidR="00F31AE2" w:rsidRPr="00F31AE2" w14:paraId="7D764105" w14:textId="77777777" w:rsidTr="00F31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CBB5E" w14:textId="77777777" w:rsidR="00F31AE2" w:rsidRPr="00F31AE2" w:rsidRDefault="00F31AE2" w:rsidP="00F31AE2">
            <w:r w:rsidRPr="00F31AE2">
              <w:t>1</w:t>
            </w:r>
          </w:p>
        </w:tc>
        <w:tc>
          <w:tcPr>
            <w:tcW w:w="0" w:type="auto"/>
            <w:hideMark/>
          </w:tcPr>
          <w:p w14:paraId="5ADCF05F" w14:textId="77777777" w:rsidR="00F31AE2" w:rsidRPr="00F31AE2" w:rsidRDefault="00F31AE2" w:rsidP="00F31AE2">
            <w:pPr>
              <w:cnfStyle w:val="000000100000" w:firstRow="0" w:lastRow="0" w:firstColumn="0" w:lastColumn="0" w:oddVBand="0" w:evenVBand="0" w:oddHBand="1" w:evenHBand="0" w:firstRowFirstColumn="0" w:firstRowLastColumn="0" w:lastRowFirstColumn="0" w:lastRowLastColumn="0"/>
            </w:pPr>
            <w:r w:rsidRPr="00F31AE2">
              <w:t>16</w:t>
            </w:r>
          </w:p>
        </w:tc>
        <w:tc>
          <w:tcPr>
            <w:tcW w:w="0" w:type="auto"/>
            <w:hideMark/>
          </w:tcPr>
          <w:p w14:paraId="68FE43A7" w14:textId="77777777" w:rsidR="00F31AE2" w:rsidRPr="00F31AE2" w:rsidRDefault="00F31AE2" w:rsidP="00F31AE2">
            <w:pPr>
              <w:cnfStyle w:val="000000100000" w:firstRow="0" w:lastRow="0" w:firstColumn="0" w:lastColumn="0" w:oddVBand="0" w:evenVBand="0" w:oddHBand="1" w:evenHBand="0" w:firstRowFirstColumn="0" w:firstRowLastColumn="0" w:lastRowFirstColumn="0" w:lastRowLastColumn="0"/>
            </w:pPr>
            <w:r w:rsidRPr="00F31AE2">
              <w:t>6</w:t>
            </w:r>
          </w:p>
        </w:tc>
      </w:tr>
      <w:tr w:rsidR="00F31AE2" w:rsidRPr="00F31AE2" w14:paraId="377E2F96" w14:textId="77777777" w:rsidTr="00F31AE2">
        <w:tc>
          <w:tcPr>
            <w:cnfStyle w:val="001000000000" w:firstRow="0" w:lastRow="0" w:firstColumn="1" w:lastColumn="0" w:oddVBand="0" w:evenVBand="0" w:oddHBand="0" w:evenHBand="0" w:firstRowFirstColumn="0" w:firstRowLastColumn="0" w:lastRowFirstColumn="0" w:lastRowLastColumn="0"/>
            <w:tcW w:w="0" w:type="auto"/>
            <w:hideMark/>
          </w:tcPr>
          <w:p w14:paraId="3CA95779" w14:textId="77777777" w:rsidR="00F31AE2" w:rsidRPr="00F31AE2" w:rsidRDefault="00F31AE2" w:rsidP="00F31AE2">
            <w:r w:rsidRPr="00F31AE2">
              <w:t>2</w:t>
            </w:r>
          </w:p>
        </w:tc>
        <w:tc>
          <w:tcPr>
            <w:tcW w:w="0" w:type="auto"/>
            <w:hideMark/>
          </w:tcPr>
          <w:p w14:paraId="478DA422" w14:textId="77777777" w:rsidR="00F31AE2" w:rsidRPr="00F31AE2" w:rsidRDefault="00F31AE2" w:rsidP="00F31AE2">
            <w:pPr>
              <w:cnfStyle w:val="000000000000" w:firstRow="0" w:lastRow="0" w:firstColumn="0" w:lastColumn="0" w:oddVBand="0" w:evenVBand="0" w:oddHBand="0" w:evenHBand="0" w:firstRowFirstColumn="0" w:firstRowLastColumn="0" w:lastRowFirstColumn="0" w:lastRowLastColumn="0"/>
            </w:pPr>
            <w:r w:rsidRPr="00F31AE2">
              <w:t>17</w:t>
            </w:r>
          </w:p>
        </w:tc>
        <w:tc>
          <w:tcPr>
            <w:tcW w:w="0" w:type="auto"/>
            <w:hideMark/>
          </w:tcPr>
          <w:p w14:paraId="1FDE8AC3" w14:textId="77777777" w:rsidR="00F31AE2" w:rsidRPr="00F31AE2" w:rsidRDefault="00F31AE2" w:rsidP="00F31AE2">
            <w:pPr>
              <w:cnfStyle w:val="000000000000" w:firstRow="0" w:lastRow="0" w:firstColumn="0" w:lastColumn="0" w:oddVBand="0" w:evenVBand="0" w:oddHBand="0" w:evenHBand="0" w:firstRowFirstColumn="0" w:firstRowLastColumn="0" w:lastRowFirstColumn="0" w:lastRowLastColumn="0"/>
            </w:pPr>
            <w:r w:rsidRPr="00F31AE2">
              <w:t>5</w:t>
            </w:r>
          </w:p>
        </w:tc>
      </w:tr>
      <w:tr w:rsidR="00F31AE2" w:rsidRPr="00F31AE2" w14:paraId="2F98FD9C" w14:textId="77777777" w:rsidTr="00F31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451AC" w14:textId="77777777" w:rsidR="00F31AE2" w:rsidRPr="00F31AE2" w:rsidRDefault="00F31AE2" w:rsidP="00F31AE2">
            <w:r w:rsidRPr="00F31AE2">
              <w:t>3</w:t>
            </w:r>
          </w:p>
        </w:tc>
        <w:tc>
          <w:tcPr>
            <w:tcW w:w="0" w:type="auto"/>
            <w:hideMark/>
          </w:tcPr>
          <w:p w14:paraId="7DEE3EEC" w14:textId="77777777" w:rsidR="00F31AE2" w:rsidRPr="00F31AE2" w:rsidRDefault="00F31AE2" w:rsidP="00F31AE2">
            <w:pPr>
              <w:cnfStyle w:val="000000100000" w:firstRow="0" w:lastRow="0" w:firstColumn="0" w:lastColumn="0" w:oddVBand="0" w:evenVBand="0" w:oddHBand="1" w:evenHBand="0" w:firstRowFirstColumn="0" w:firstRowLastColumn="0" w:lastRowFirstColumn="0" w:lastRowLastColumn="0"/>
            </w:pPr>
            <w:r w:rsidRPr="00F31AE2">
              <w:t>17</w:t>
            </w:r>
          </w:p>
        </w:tc>
        <w:tc>
          <w:tcPr>
            <w:tcW w:w="0" w:type="auto"/>
            <w:hideMark/>
          </w:tcPr>
          <w:p w14:paraId="37F0E549" w14:textId="77777777" w:rsidR="00F31AE2" w:rsidRPr="00F31AE2" w:rsidRDefault="00F31AE2" w:rsidP="00F31AE2">
            <w:pPr>
              <w:cnfStyle w:val="000000100000" w:firstRow="0" w:lastRow="0" w:firstColumn="0" w:lastColumn="0" w:oddVBand="0" w:evenVBand="0" w:oddHBand="1" w:evenHBand="0" w:firstRowFirstColumn="0" w:firstRowLastColumn="0" w:lastRowFirstColumn="0" w:lastRowLastColumn="0"/>
            </w:pPr>
            <w:r w:rsidRPr="00F31AE2">
              <w:t>4</w:t>
            </w:r>
          </w:p>
        </w:tc>
      </w:tr>
      <w:tr w:rsidR="00F31AE2" w:rsidRPr="00F31AE2" w14:paraId="09B4C5E1" w14:textId="77777777" w:rsidTr="00F31AE2">
        <w:tc>
          <w:tcPr>
            <w:cnfStyle w:val="001000000000" w:firstRow="0" w:lastRow="0" w:firstColumn="1" w:lastColumn="0" w:oddVBand="0" w:evenVBand="0" w:oddHBand="0" w:evenHBand="0" w:firstRowFirstColumn="0" w:firstRowLastColumn="0" w:lastRowFirstColumn="0" w:lastRowLastColumn="0"/>
            <w:tcW w:w="0" w:type="auto"/>
            <w:hideMark/>
          </w:tcPr>
          <w:p w14:paraId="1B460637" w14:textId="77777777" w:rsidR="00F31AE2" w:rsidRPr="00F31AE2" w:rsidRDefault="00F31AE2" w:rsidP="00F31AE2">
            <w:r w:rsidRPr="00F31AE2">
              <w:t>4</w:t>
            </w:r>
          </w:p>
        </w:tc>
        <w:tc>
          <w:tcPr>
            <w:tcW w:w="0" w:type="auto"/>
            <w:hideMark/>
          </w:tcPr>
          <w:p w14:paraId="68693CD3" w14:textId="77777777" w:rsidR="00F31AE2" w:rsidRPr="00F31AE2" w:rsidRDefault="00F31AE2" w:rsidP="00F31AE2">
            <w:pPr>
              <w:cnfStyle w:val="000000000000" w:firstRow="0" w:lastRow="0" w:firstColumn="0" w:lastColumn="0" w:oddVBand="0" w:evenVBand="0" w:oddHBand="0" w:evenHBand="0" w:firstRowFirstColumn="0" w:firstRowLastColumn="0" w:lastRowFirstColumn="0" w:lastRowLastColumn="0"/>
            </w:pPr>
            <w:r w:rsidRPr="00F31AE2">
              <w:t>17</w:t>
            </w:r>
          </w:p>
        </w:tc>
        <w:tc>
          <w:tcPr>
            <w:tcW w:w="0" w:type="auto"/>
            <w:hideMark/>
          </w:tcPr>
          <w:p w14:paraId="284F6A7B" w14:textId="77777777" w:rsidR="00F31AE2" w:rsidRPr="00F31AE2" w:rsidRDefault="00F31AE2" w:rsidP="00F31AE2">
            <w:pPr>
              <w:cnfStyle w:val="000000000000" w:firstRow="0" w:lastRow="0" w:firstColumn="0" w:lastColumn="0" w:oddVBand="0" w:evenVBand="0" w:oddHBand="0" w:evenHBand="0" w:firstRowFirstColumn="0" w:firstRowLastColumn="0" w:lastRowFirstColumn="0" w:lastRowLastColumn="0"/>
            </w:pPr>
            <w:r w:rsidRPr="00F31AE2">
              <w:t>3</w:t>
            </w:r>
          </w:p>
        </w:tc>
      </w:tr>
      <w:tr w:rsidR="00F31AE2" w:rsidRPr="00F31AE2" w14:paraId="5338472A" w14:textId="77777777" w:rsidTr="00F31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8105E" w14:textId="77777777" w:rsidR="00F31AE2" w:rsidRPr="00F31AE2" w:rsidRDefault="00F31AE2" w:rsidP="00F31AE2">
            <w:r w:rsidRPr="00F31AE2">
              <w:t>5</w:t>
            </w:r>
          </w:p>
        </w:tc>
        <w:tc>
          <w:tcPr>
            <w:tcW w:w="0" w:type="auto"/>
            <w:hideMark/>
          </w:tcPr>
          <w:p w14:paraId="7138D8DC" w14:textId="77777777" w:rsidR="00F31AE2" w:rsidRPr="00F31AE2" w:rsidRDefault="00F31AE2" w:rsidP="00F31AE2">
            <w:pPr>
              <w:cnfStyle w:val="000000100000" w:firstRow="0" w:lastRow="0" w:firstColumn="0" w:lastColumn="0" w:oddVBand="0" w:evenVBand="0" w:oddHBand="1" w:evenHBand="0" w:firstRowFirstColumn="0" w:firstRowLastColumn="0" w:lastRowFirstColumn="0" w:lastRowLastColumn="0"/>
            </w:pPr>
            <w:r w:rsidRPr="00F31AE2">
              <w:t>17</w:t>
            </w:r>
          </w:p>
        </w:tc>
        <w:tc>
          <w:tcPr>
            <w:tcW w:w="0" w:type="auto"/>
            <w:hideMark/>
          </w:tcPr>
          <w:p w14:paraId="2CE473B9" w14:textId="77777777" w:rsidR="00F31AE2" w:rsidRPr="00F31AE2" w:rsidRDefault="00F31AE2" w:rsidP="00F31AE2">
            <w:pPr>
              <w:cnfStyle w:val="000000100000" w:firstRow="0" w:lastRow="0" w:firstColumn="0" w:lastColumn="0" w:oddVBand="0" w:evenVBand="0" w:oddHBand="1" w:evenHBand="0" w:firstRowFirstColumn="0" w:firstRowLastColumn="0" w:lastRowFirstColumn="0" w:lastRowLastColumn="0"/>
            </w:pPr>
            <w:r w:rsidRPr="00F31AE2">
              <w:t>2</w:t>
            </w:r>
          </w:p>
        </w:tc>
      </w:tr>
      <w:tr w:rsidR="00F31AE2" w:rsidRPr="00F31AE2" w14:paraId="1EBCA583" w14:textId="77777777" w:rsidTr="00F31AE2">
        <w:tc>
          <w:tcPr>
            <w:cnfStyle w:val="001000000000" w:firstRow="0" w:lastRow="0" w:firstColumn="1" w:lastColumn="0" w:oddVBand="0" w:evenVBand="0" w:oddHBand="0" w:evenHBand="0" w:firstRowFirstColumn="0" w:firstRowLastColumn="0" w:lastRowFirstColumn="0" w:lastRowLastColumn="0"/>
            <w:tcW w:w="0" w:type="auto"/>
            <w:hideMark/>
          </w:tcPr>
          <w:p w14:paraId="310EF09F" w14:textId="77777777" w:rsidR="00F31AE2" w:rsidRPr="00F31AE2" w:rsidRDefault="00F31AE2" w:rsidP="00F31AE2">
            <w:r w:rsidRPr="00F31AE2">
              <w:lastRenderedPageBreak/>
              <w:t>6</w:t>
            </w:r>
          </w:p>
        </w:tc>
        <w:tc>
          <w:tcPr>
            <w:tcW w:w="0" w:type="auto"/>
            <w:hideMark/>
          </w:tcPr>
          <w:p w14:paraId="2531DFDA" w14:textId="77777777" w:rsidR="00F31AE2" w:rsidRPr="00F31AE2" w:rsidRDefault="00F31AE2" w:rsidP="00F31AE2">
            <w:pPr>
              <w:cnfStyle w:val="000000000000" w:firstRow="0" w:lastRow="0" w:firstColumn="0" w:lastColumn="0" w:oddVBand="0" w:evenVBand="0" w:oddHBand="0" w:evenHBand="0" w:firstRowFirstColumn="0" w:firstRowLastColumn="0" w:lastRowFirstColumn="0" w:lastRowLastColumn="0"/>
            </w:pPr>
            <w:r w:rsidRPr="00F31AE2">
              <w:t>17</w:t>
            </w:r>
          </w:p>
        </w:tc>
        <w:tc>
          <w:tcPr>
            <w:tcW w:w="0" w:type="auto"/>
            <w:hideMark/>
          </w:tcPr>
          <w:p w14:paraId="05656ABE" w14:textId="77777777" w:rsidR="00F31AE2" w:rsidRPr="00F31AE2" w:rsidRDefault="00F31AE2" w:rsidP="00F31AE2">
            <w:pPr>
              <w:cnfStyle w:val="000000000000" w:firstRow="0" w:lastRow="0" w:firstColumn="0" w:lastColumn="0" w:oddVBand="0" w:evenVBand="0" w:oddHBand="0" w:evenHBand="0" w:firstRowFirstColumn="0" w:firstRowLastColumn="0" w:lastRowFirstColumn="0" w:lastRowLastColumn="0"/>
            </w:pPr>
            <w:r w:rsidRPr="00F31AE2">
              <w:t>1</w:t>
            </w:r>
          </w:p>
        </w:tc>
      </w:tr>
      <w:tr w:rsidR="00F31AE2" w:rsidRPr="00F31AE2" w14:paraId="172F50EC" w14:textId="77777777" w:rsidTr="00F31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645B1" w14:textId="77777777" w:rsidR="00F31AE2" w:rsidRPr="00F31AE2" w:rsidRDefault="00F31AE2" w:rsidP="00F31AE2">
            <w:r w:rsidRPr="00F31AE2">
              <w:t>7</w:t>
            </w:r>
          </w:p>
        </w:tc>
        <w:tc>
          <w:tcPr>
            <w:tcW w:w="0" w:type="auto"/>
            <w:hideMark/>
          </w:tcPr>
          <w:p w14:paraId="454C6C7F" w14:textId="77777777" w:rsidR="00F31AE2" w:rsidRPr="00F31AE2" w:rsidRDefault="00F31AE2" w:rsidP="00F31AE2">
            <w:pPr>
              <w:cnfStyle w:val="000000100000" w:firstRow="0" w:lastRow="0" w:firstColumn="0" w:lastColumn="0" w:oddVBand="0" w:evenVBand="0" w:oddHBand="1" w:evenHBand="0" w:firstRowFirstColumn="0" w:firstRowLastColumn="0" w:lastRowFirstColumn="0" w:lastRowLastColumn="0"/>
            </w:pPr>
            <w:r w:rsidRPr="00F31AE2">
              <w:t>16</w:t>
            </w:r>
          </w:p>
        </w:tc>
        <w:tc>
          <w:tcPr>
            <w:tcW w:w="0" w:type="auto"/>
            <w:hideMark/>
          </w:tcPr>
          <w:p w14:paraId="1FEB0BC5" w14:textId="77777777" w:rsidR="00F31AE2" w:rsidRPr="00F31AE2" w:rsidRDefault="00F31AE2" w:rsidP="00F31AE2">
            <w:pPr>
              <w:cnfStyle w:val="000000100000" w:firstRow="0" w:lastRow="0" w:firstColumn="0" w:lastColumn="0" w:oddVBand="0" w:evenVBand="0" w:oddHBand="1" w:evenHBand="0" w:firstRowFirstColumn="0" w:firstRowLastColumn="0" w:lastRowFirstColumn="0" w:lastRowLastColumn="0"/>
            </w:pPr>
            <w:r w:rsidRPr="00F31AE2">
              <w:t>7</w:t>
            </w:r>
          </w:p>
        </w:tc>
      </w:tr>
    </w:tbl>
    <w:p w14:paraId="389FBFCA" w14:textId="77777777" w:rsidR="00F31AE2" w:rsidRPr="00F31AE2" w:rsidRDefault="00F31AE2" w:rsidP="00F31AE2">
      <w:pPr>
        <w:rPr>
          <w:lang w:val="en-US"/>
        </w:rPr>
      </w:pPr>
    </w:p>
    <w:p w14:paraId="093131C0" w14:textId="77777777" w:rsidR="00ED02DA" w:rsidRPr="00ED02DA" w:rsidRDefault="00ED02DA" w:rsidP="00ED02DA">
      <w:pPr>
        <w:rPr>
          <w:lang w:val="en-US"/>
        </w:rPr>
      </w:pPr>
      <w:r w:rsidRPr="00ED02DA">
        <w:rPr>
          <w:lang w:val="en-US"/>
        </w:rPr>
        <w:t>Argumentos de datepart year, month y day</w:t>
      </w:r>
    </w:p>
    <w:p w14:paraId="3F4E3F8F" w14:textId="77777777" w:rsidR="00ED02DA" w:rsidRPr="0084255C" w:rsidRDefault="00ED02DA" w:rsidP="00ED02DA">
      <w:r w:rsidRPr="0084255C">
        <w:t>Los valores devueltos para DATEPART (year, date), DATEPART (month, date) y DATEPART (day, date) son los mismos que los que devuelven las funciones YEAR, MONTH y DAY, respectivamente.</w:t>
      </w:r>
    </w:p>
    <w:p w14:paraId="37E9333F" w14:textId="77777777" w:rsidR="00ED02DA" w:rsidRPr="0084255C" w:rsidRDefault="00ED02DA" w:rsidP="00ED02DA"/>
    <w:p w14:paraId="085FCE6F" w14:textId="77777777" w:rsidR="00ED02DA" w:rsidRPr="0084255C" w:rsidRDefault="00ED02DA" w:rsidP="00ED02DA">
      <w:r w:rsidRPr="0084255C">
        <w:t>iso_week datepart</w:t>
      </w:r>
    </w:p>
    <w:p w14:paraId="5E7F23EE" w14:textId="77777777" w:rsidR="00ED02DA" w:rsidRPr="0084255C" w:rsidRDefault="00ED02DA" w:rsidP="00ED02DA">
      <w:r w:rsidRPr="0084255C">
        <w:t>ISO 8601 incluye el sistema ISO de fecha-semana, un sistema de numeración para las semanas. Cada semana se asocia al año en el que cae el jueves. Por ejemplo, la semana 1 de 2004 (2004W01) abarcaba del lunes 29 de diciembre de 2003 al domingo 4 de enero de 2004. En los países o regiones Europeos normalmente se usa este estilo de numeración. En los países o regiones que no son europeos normalmente no se usa.</w:t>
      </w:r>
    </w:p>
    <w:p w14:paraId="4E9256B9" w14:textId="77777777" w:rsidR="00ED02DA" w:rsidRPr="0084255C" w:rsidRDefault="00ED02DA" w:rsidP="00ED02DA"/>
    <w:p w14:paraId="5F15DB4F" w14:textId="77777777" w:rsidR="00ED02DA" w:rsidRPr="0084255C" w:rsidRDefault="00ED02DA" w:rsidP="00ED02DA">
      <w:r w:rsidRPr="0084255C">
        <w:t>Nota: El número más alto de la semana en un año puede ser 52 o 53.</w:t>
      </w:r>
    </w:p>
    <w:p w14:paraId="648B5950" w14:textId="77777777" w:rsidR="00ED02DA" w:rsidRPr="0084255C" w:rsidRDefault="00ED02DA" w:rsidP="00ED02DA"/>
    <w:p w14:paraId="3F6E3CEE" w14:textId="50EE3651" w:rsidR="00284192" w:rsidRDefault="00ED02DA" w:rsidP="00ED02DA">
      <w:pPr>
        <w:rPr>
          <w:lang w:val="en-US"/>
        </w:rPr>
      </w:pPr>
      <w:r w:rsidRPr="0084255C">
        <w:t xml:space="preserve">Es posible que los sistemas de numeración que se usan en otros países o regiones no se ajusten a las normas ISO. </w:t>
      </w:r>
      <w:r w:rsidRPr="00ED02DA">
        <w:rPr>
          <w:lang w:val="en-US"/>
        </w:rPr>
        <w:t>En esta tabla se muestran seis posibilidades:</w:t>
      </w:r>
    </w:p>
    <w:p w14:paraId="6F0C466F" w14:textId="77777777" w:rsidR="0084255C" w:rsidRDefault="0084255C" w:rsidP="00ED02DA">
      <w:pPr>
        <w:rPr>
          <w:lang w:val="en-US"/>
        </w:rPr>
      </w:pPr>
    </w:p>
    <w:tbl>
      <w:tblPr>
        <w:tblStyle w:val="Tablanormal1"/>
        <w:tblW w:w="9225" w:type="dxa"/>
        <w:tblLook w:val="04A0" w:firstRow="1" w:lastRow="0" w:firstColumn="1" w:lastColumn="0" w:noHBand="0" w:noVBand="1"/>
      </w:tblPr>
      <w:tblGrid>
        <w:gridCol w:w="1821"/>
        <w:gridCol w:w="2442"/>
        <w:gridCol w:w="2202"/>
        <w:gridCol w:w="2760"/>
      </w:tblGrid>
      <w:tr w:rsidR="00F9040C" w:rsidRPr="00F9040C" w14:paraId="45B647AA" w14:textId="77777777" w:rsidTr="00AA0A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4D49F" w14:textId="77777777" w:rsidR="00F9040C" w:rsidRPr="00F9040C" w:rsidRDefault="00F9040C" w:rsidP="00F9040C">
            <w:pPr>
              <w:rPr>
                <w:sz w:val="20"/>
                <w:szCs w:val="18"/>
              </w:rPr>
            </w:pPr>
            <w:r w:rsidRPr="00F9040C">
              <w:rPr>
                <w:sz w:val="20"/>
                <w:szCs w:val="18"/>
              </w:rPr>
              <w:t>Primer día de la semana</w:t>
            </w:r>
          </w:p>
        </w:tc>
        <w:tc>
          <w:tcPr>
            <w:tcW w:w="0" w:type="auto"/>
            <w:hideMark/>
          </w:tcPr>
          <w:p w14:paraId="602DB319" w14:textId="77777777" w:rsidR="00F9040C" w:rsidRPr="00F9040C" w:rsidRDefault="00F9040C" w:rsidP="00F9040C">
            <w:pPr>
              <w:cnfStyle w:val="100000000000" w:firstRow="1" w:lastRow="0" w:firstColumn="0" w:lastColumn="0" w:oddVBand="0" w:evenVBand="0" w:oddHBand="0" w:evenHBand="0" w:firstRowFirstColumn="0" w:firstRowLastColumn="0" w:lastRowFirstColumn="0" w:lastRowLastColumn="0"/>
              <w:rPr>
                <w:b/>
                <w:bCs/>
                <w:sz w:val="20"/>
                <w:szCs w:val="18"/>
              </w:rPr>
            </w:pPr>
            <w:r w:rsidRPr="00F9040C">
              <w:rPr>
                <w:b/>
                <w:bCs/>
                <w:sz w:val="20"/>
                <w:szCs w:val="18"/>
              </w:rPr>
              <w:t>La primera semana del año contiene</w:t>
            </w:r>
          </w:p>
        </w:tc>
        <w:tc>
          <w:tcPr>
            <w:tcW w:w="0" w:type="auto"/>
            <w:hideMark/>
          </w:tcPr>
          <w:p w14:paraId="543CB008" w14:textId="77777777" w:rsidR="00F9040C" w:rsidRPr="00F9040C" w:rsidRDefault="00F9040C" w:rsidP="00F9040C">
            <w:pPr>
              <w:cnfStyle w:val="100000000000" w:firstRow="1" w:lastRow="0" w:firstColumn="0" w:lastColumn="0" w:oddVBand="0" w:evenVBand="0" w:oddHBand="0" w:evenHBand="0" w:firstRowFirstColumn="0" w:firstRowLastColumn="0" w:lastRowFirstColumn="0" w:lastRowLastColumn="0"/>
              <w:rPr>
                <w:b/>
                <w:bCs/>
                <w:sz w:val="20"/>
                <w:szCs w:val="18"/>
              </w:rPr>
            </w:pPr>
            <w:r w:rsidRPr="00F9040C">
              <w:rPr>
                <w:b/>
                <w:bCs/>
                <w:sz w:val="20"/>
                <w:szCs w:val="18"/>
              </w:rPr>
              <w:t>Semanas asignadas dos veces</w:t>
            </w:r>
          </w:p>
        </w:tc>
        <w:tc>
          <w:tcPr>
            <w:tcW w:w="0" w:type="auto"/>
            <w:hideMark/>
          </w:tcPr>
          <w:p w14:paraId="3739F69A" w14:textId="77777777" w:rsidR="00F9040C" w:rsidRPr="00F9040C" w:rsidRDefault="00F9040C" w:rsidP="00F9040C">
            <w:pPr>
              <w:cnfStyle w:val="100000000000" w:firstRow="1" w:lastRow="0" w:firstColumn="0" w:lastColumn="0" w:oddVBand="0" w:evenVBand="0" w:oddHBand="0" w:evenHBand="0" w:firstRowFirstColumn="0" w:firstRowLastColumn="0" w:lastRowFirstColumn="0" w:lastRowLastColumn="0"/>
              <w:rPr>
                <w:b/>
                <w:bCs/>
                <w:sz w:val="20"/>
                <w:szCs w:val="18"/>
              </w:rPr>
            </w:pPr>
            <w:r w:rsidRPr="00F9040C">
              <w:rPr>
                <w:b/>
                <w:bCs/>
                <w:sz w:val="20"/>
                <w:szCs w:val="18"/>
              </w:rPr>
              <w:t>Usado por/en</w:t>
            </w:r>
          </w:p>
        </w:tc>
      </w:tr>
      <w:tr w:rsidR="00F9040C" w:rsidRPr="00F9040C" w14:paraId="20FD0DE3" w14:textId="77777777" w:rsidTr="00AA0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816CD" w14:textId="77777777" w:rsidR="00F9040C" w:rsidRPr="00F9040C" w:rsidRDefault="00F9040C" w:rsidP="00F9040C">
            <w:pPr>
              <w:rPr>
                <w:sz w:val="20"/>
                <w:szCs w:val="18"/>
              </w:rPr>
            </w:pPr>
            <w:r w:rsidRPr="00F9040C">
              <w:rPr>
                <w:sz w:val="20"/>
                <w:szCs w:val="18"/>
              </w:rPr>
              <w:t>Domingo</w:t>
            </w:r>
          </w:p>
        </w:tc>
        <w:tc>
          <w:tcPr>
            <w:tcW w:w="0" w:type="auto"/>
            <w:hideMark/>
          </w:tcPr>
          <w:p w14:paraId="6EBFB2B4" w14:textId="77777777" w:rsidR="00F9040C" w:rsidRPr="00F9040C" w:rsidRDefault="00F9040C" w:rsidP="00F9040C">
            <w:pPr>
              <w:cnfStyle w:val="000000100000" w:firstRow="0" w:lastRow="0" w:firstColumn="0" w:lastColumn="0" w:oddVBand="0" w:evenVBand="0" w:oddHBand="1" w:evenHBand="0" w:firstRowFirstColumn="0" w:firstRowLastColumn="0" w:lastRowFirstColumn="0" w:lastRowLastColumn="0"/>
              <w:rPr>
                <w:sz w:val="20"/>
                <w:szCs w:val="18"/>
              </w:rPr>
            </w:pPr>
            <w:r w:rsidRPr="00F9040C">
              <w:rPr>
                <w:sz w:val="20"/>
                <w:szCs w:val="18"/>
              </w:rPr>
              <w:t>1 de enero,</w:t>
            </w:r>
            <w:r w:rsidRPr="00F9040C">
              <w:rPr>
                <w:sz w:val="20"/>
                <w:szCs w:val="18"/>
              </w:rPr>
              <w:br/>
            </w:r>
            <w:r w:rsidRPr="00F9040C">
              <w:rPr>
                <w:sz w:val="20"/>
                <w:szCs w:val="18"/>
              </w:rPr>
              <w:br/>
              <w:t>El primer sábado,</w:t>
            </w:r>
            <w:r w:rsidRPr="00F9040C">
              <w:rPr>
                <w:sz w:val="20"/>
                <w:szCs w:val="18"/>
              </w:rPr>
              <w:br/>
            </w:r>
            <w:r w:rsidRPr="00F9040C">
              <w:rPr>
                <w:sz w:val="20"/>
                <w:szCs w:val="18"/>
              </w:rPr>
              <w:br/>
              <w:t>1-7 días del año</w:t>
            </w:r>
          </w:p>
        </w:tc>
        <w:tc>
          <w:tcPr>
            <w:tcW w:w="0" w:type="auto"/>
            <w:hideMark/>
          </w:tcPr>
          <w:p w14:paraId="4B378386" w14:textId="77777777" w:rsidR="00F9040C" w:rsidRPr="00F9040C" w:rsidRDefault="00F9040C" w:rsidP="00F9040C">
            <w:pPr>
              <w:cnfStyle w:val="000000100000" w:firstRow="0" w:lastRow="0" w:firstColumn="0" w:lastColumn="0" w:oddVBand="0" w:evenVBand="0" w:oddHBand="1" w:evenHBand="0" w:firstRowFirstColumn="0" w:firstRowLastColumn="0" w:lastRowFirstColumn="0" w:lastRowLastColumn="0"/>
              <w:rPr>
                <w:sz w:val="20"/>
                <w:szCs w:val="18"/>
              </w:rPr>
            </w:pPr>
            <w:r w:rsidRPr="00F9040C">
              <w:rPr>
                <w:sz w:val="20"/>
                <w:szCs w:val="18"/>
              </w:rPr>
              <w:t>Sí</w:t>
            </w:r>
          </w:p>
        </w:tc>
        <w:tc>
          <w:tcPr>
            <w:tcW w:w="0" w:type="auto"/>
            <w:hideMark/>
          </w:tcPr>
          <w:p w14:paraId="2BBD8752" w14:textId="77777777" w:rsidR="00F9040C" w:rsidRPr="00F9040C" w:rsidRDefault="00F9040C" w:rsidP="00F9040C">
            <w:pPr>
              <w:cnfStyle w:val="000000100000" w:firstRow="0" w:lastRow="0" w:firstColumn="0" w:lastColumn="0" w:oddVBand="0" w:evenVBand="0" w:oddHBand="1" w:evenHBand="0" w:firstRowFirstColumn="0" w:firstRowLastColumn="0" w:lastRowFirstColumn="0" w:lastRowLastColumn="0"/>
              <w:rPr>
                <w:sz w:val="20"/>
                <w:szCs w:val="18"/>
              </w:rPr>
            </w:pPr>
            <w:r w:rsidRPr="00F9040C">
              <w:rPr>
                <w:sz w:val="20"/>
                <w:szCs w:val="18"/>
              </w:rPr>
              <w:t>Estados Unidos</w:t>
            </w:r>
          </w:p>
        </w:tc>
      </w:tr>
      <w:tr w:rsidR="00F9040C" w:rsidRPr="00F9040C" w14:paraId="51DC25F1" w14:textId="77777777" w:rsidTr="00AA0A7A">
        <w:tc>
          <w:tcPr>
            <w:cnfStyle w:val="001000000000" w:firstRow="0" w:lastRow="0" w:firstColumn="1" w:lastColumn="0" w:oddVBand="0" w:evenVBand="0" w:oddHBand="0" w:evenHBand="0" w:firstRowFirstColumn="0" w:firstRowLastColumn="0" w:lastRowFirstColumn="0" w:lastRowLastColumn="0"/>
            <w:tcW w:w="0" w:type="auto"/>
            <w:hideMark/>
          </w:tcPr>
          <w:p w14:paraId="270A80AD" w14:textId="77777777" w:rsidR="00F9040C" w:rsidRPr="00F9040C" w:rsidRDefault="00F9040C" w:rsidP="00F9040C">
            <w:pPr>
              <w:rPr>
                <w:sz w:val="20"/>
                <w:szCs w:val="18"/>
              </w:rPr>
            </w:pPr>
            <w:r w:rsidRPr="00F9040C">
              <w:rPr>
                <w:sz w:val="20"/>
                <w:szCs w:val="18"/>
              </w:rPr>
              <w:lastRenderedPageBreak/>
              <w:t>Lunes</w:t>
            </w:r>
          </w:p>
        </w:tc>
        <w:tc>
          <w:tcPr>
            <w:tcW w:w="0" w:type="auto"/>
            <w:hideMark/>
          </w:tcPr>
          <w:p w14:paraId="58F74410" w14:textId="77777777" w:rsidR="00F9040C" w:rsidRPr="00F9040C" w:rsidRDefault="00F9040C" w:rsidP="00F9040C">
            <w:pPr>
              <w:cnfStyle w:val="000000000000" w:firstRow="0" w:lastRow="0" w:firstColumn="0" w:lastColumn="0" w:oddVBand="0" w:evenVBand="0" w:oddHBand="0" w:evenHBand="0" w:firstRowFirstColumn="0" w:firstRowLastColumn="0" w:lastRowFirstColumn="0" w:lastRowLastColumn="0"/>
              <w:rPr>
                <w:sz w:val="20"/>
                <w:szCs w:val="18"/>
              </w:rPr>
            </w:pPr>
            <w:r w:rsidRPr="00F9040C">
              <w:rPr>
                <w:sz w:val="20"/>
                <w:szCs w:val="18"/>
              </w:rPr>
              <w:t>1 de enero,</w:t>
            </w:r>
            <w:r w:rsidRPr="00F9040C">
              <w:rPr>
                <w:sz w:val="20"/>
                <w:szCs w:val="18"/>
              </w:rPr>
              <w:br/>
            </w:r>
            <w:r w:rsidRPr="00F9040C">
              <w:rPr>
                <w:sz w:val="20"/>
                <w:szCs w:val="18"/>
              </w:rPr>
              <w:br/>
              <w:t>El primer domingo,</w:t>
            </w:r>
            <w:r w:rsidRPr="00F9040C">
              <w:rPr>
                <w:sz w:val="20"/>
                <w:szCs w:val="18"/>
              </w:rPr>
              <w:br/>
            </w:r>
            <w:r w:rsidRPr="00F9040C">
              <w:rPr>
                <w:sz w:val="20"/>
                <w:szCs w:val="18"/>
              </w:rPr>
              <w:br/>
              <w:t>1-7 días del año</w:t>
            </w:r>
          </w:p>
        </w:tc>
        <w:tc>
          <w:tcPr>
            <w:tcW w:w="0" w:type="auto"/>
            <w:hideMark/>
          </w:tcPr>
          <w:p w14:paraId="20FB0423" w14:textId="77777777" w:rsidR="00F9040C" w:rsidRPr="00F9040C" w:rsidRDefault="00F9040C" w:rsidP="00F9040C">
            <w:pPr>
              <w:cnfStyle w:val="000000000000" w:firstRow="0" w:lastRow="0" w:firstColumn="0" w:lastColumn="0" w:oddVBand="0" w:evenVBand="0" w:oddHBand="0" w:evenHBand="0" w:firstRowFirstColumn="0" w:firstRowLastColumn="0" w:lastRowFirstColumn="0" w:lastRowLastColumn="0"/>
              <w:rPr>
                <w:sz w:val="20"/>
                <w:szCs w:val="18"/>
              </w:rPr>
            </w:pPr>
            <w:r w:rsidRPr="00F9040C">
              <w:rPr>
                <w:sz w:val="20"/>
                <w:szCs w:val="18"/>
              </w:rPr>
              <w:t>Sí</w:t>
            </w:r>
          </w:p>
        </w:tc>
        <w:tc>
          <w:tcPr>
            <w:tcW w:w="0" w:type="auto"/>
            <w:hideMark/>
          </w:tcPr>
          <w:p w14:paraId="58DA82E3" w14:textId="77777777" w:rsidR="00F9040C" w:rsidRPr="00F9040C" w:rsidRDefault="00F9040C" w:rsidP="00F9040C">
            <w:pPr>
              <w:cnfStyle w:val="000000000000" w:firstRow="0" w:lastRow="0" w:firstColumn="0" w:lastColumn="0" w:oddVBand="0" w:evenVBand="0" w:oddHBand="0" w:evenHBand="0" w:firstRowFirstColumn="0" w:firstRowLastColumn="0" w:lastRowFirstColumn="0" w:lastRowLastColumn="0"/>
              <w:rPr>
                <w:sz w:val="20"/>
                <w:szCs w:val="18"/>
              </w:rPr>
            </w:pPr>
            <w:r w:rsidRPr="00F9040C">
              <w:rPr>
                <w:sz w:val="20"/>
                <w:szCs w:val="18"/>
              </w:rPr>
              <w:t>La mayoría de los países Europeos y Reino Unido</w:t>
            </w:r>
          </w:p>
        </w:tc>
      </w:tr>
      <w:tr w:rsidR="00F9040C" w:rsidRPr="00F9040C" w14:paraId="13AF4E44" w14:textId="77777777" w:rsidTr="00AA0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86279" w14:textId="77777777" w:rsidR="00F9040C" w:rsidRPr="00F9040C" w:rsidRDefault="00F9040C" w:rsidP="00F9040C">
            <w:pPr>
              <w:rPr>
                <w:sz w:val="20"/>
                <w:szCs w:val="18"/>
              </w:rPr>
            </w:pPr>
            <w:r w:rsidRPr="00F9040C">
              <w:rPr>
                <w:sz w:val="20"/>
                <w:szCs w:val="18"/>
              </w:rPr>
              <w:t>Lunes</w:t>
            </w:r>
          </w:p>
        </w:tc>
        <w:tc>
          <w:tcPr>
            <w:tcW w:w="0" w:type="auto"/>
            <w:hideMark/>
          </w:tcPr>
          <w:p w14:paraId="27D68038" w14:textId="77777777" w:rsidR="00F9040C" w:rsidRPr="00F9040C" w:rsidRDefault="00F9040C" w:rsidP="00F9040C">
            <w:pPr>
              <w:cnfStyle w:val="000000100000" w:firstRow="0" w:lastRow="0" w:firstColumn="0" w:lastColumn="0" w:oddVBand="0" w:evenVBand="0" w:oddHBand="1" w:evenHBand="0" w:firstRowFirstColumn="0" w:firstRowLastColumn="0" w:lastRowFirstColumn="0" w:lastRowLastColumn="0"/>
              <w:rPr>
                <w:sz w:val="20"/>
                <w:szCs w:val="18"/>
              </w:rPr>
            </w:pPr>
            <w:r w:rsidRPr="00F9040C">
              <w:rPr>
                <w:sz w:val="20"/>
                <w:szCs w:val="18"/>
              </w:rPr>
              <w:t>4 de enero,</w:t>
            </w:r>
            <w:r w:rsidRPr="00F9040C">
              <w:rPr>
                <w:sz w:val="20"/>
                <w:szCs w:val="18"/>
              </w:rPr>
              <w:br/>
            </w:r>
            <w:r w:rsidRPr="00F9040C">
              <w:rPr>
                <w:sz w:val="20"/>
                <w:szCs w:val="18"/>
              </w:rPr>
              <w:br/>
              <w:t>El primer jueves,</w:t>
            </w:r>
            <w:r w:rsidRPr="00F9040C">
              <w:rPr>
                <w:sz w:val="20"/>
                <w:szCs w:val="18"/>
              </w:rPr>
              <w:br/>
            </w:r>
            <w:r w:rsidRPr="00F9040C">
              <w:rPr>
                <w:sz w:val="20"/>
                <w:szCs w:val="18"/>
              </w:rPr>
              <w:br/>
              <w:t>4-7 días del año</w:t>
            </w:r>
          </w:p>
        </w:tc>
        <w:tc>
          <w:tcPr>
            <w:tcW w:w="0" w:type="auto"/>
            <w:hideMark/>
          </w:tcPr>
          <w:p w14:paraId="6B01AA06" w14:textId="77777777" w:rsidR="00F9040C" w:rsidRPr="00F9040C" w:rsidRDefault="00F9040C" w:rsidP="00F9040C">
            <w:pPr>
              <w:cnfStyle w:val="000000100000" w:firstRow="0" w:lastRow="0" w:firstColumn="0" w:lastColumn="0" w:oddVBand="0" w:evenVBand="0" w:oddHBand="1" w:evenHBand="0" w:firstRowFirstColumn="0" w:firstRowLastColumn="0" w:lastRowFirstColumn="0" w:lastRowLastColumn="0"/>
              <w:rPr>
                <w:sz w:val="20"/>
                <w:szCs w:val="18"/>
              </w:rPr>
            </w:pPr>
            <w:r w:rsidRPr="00F9040C">
              <w:rPr>
                <w:sz w:val="20"/>
                <w:szCs w:val="18"/>
              </w:rPr>
              <w:t>No</w:t>
            </w:r>
          </w:p>
        </w:tc>
        <w:tc>
          <w:tcPr>
            <w:tcW w:w="0" w:type="auto"/>
            <w:hideMark/>
          </w:tcPr>
          <w:p w14:paraId="39E4A589" w14:textId="77777777" w:rsidR="00F9040C" w:rsidRPr="00F9040C" w:rsidRDefault="00F9040C" w:rsidP="00F9040C">
            <w:pPr>
              <w:cnfStyle w:val="000000100000" w:firstRow="0" w:lastRow="0" w:firstColumn="0" w:lastColumn="0" w:oddVBand="0" w:evenVBand="0" w:oddHBand="1" w:evenHBand="0" w:firstRowFirstColumn="0" w:firstRowLastColumn="0" w:lastRowFirstColumn="0" w:lastRowLastColumn="0"/>
              <w:rPr>
                <w:sz w:val="20"/>
                <w:szCs w:val="18"/>
              </w:rPr>
            </w:pPr>
            <w:r w:rsidRPr="00F9040C">
              <w:rPr>
                <w:sz w:val="20"/>
                <w:szCs w:val="18"/>
              </w:rPr>
              <w:t>ISO 8601, Noruega y Suecia</w:t>
            </w:r>
          </w:p>
        </w:tc>
      </w:tr>
      <w:tr w:rsidR="00F9040C" w:rsidRPr="00F9040C" w14:paraId="32389698" w14:textId="77777777" w:rsidTr="00AA0A7A">
        <w:tc>
          <w:tcPr>
            <w:cnfStyle w:val="001000000000" w:firstRow="0" w:lastRow="0" w:firstColumn="1" w:lastColumn="0" w:oddVBand="0" w:evenVBand="0" w:oddHBand="0" w:evenHBand="0" w:firstRowFirstColumn="0" w:firstRowLastColumn="0" w:lastRowFirstColumn="0" w:lastRowLastColumn="0"/>
            <w:tcW w:w="0" w:type="auto"/>
            <w:hideMark/>
          </w:tcPr>
          <w:p w14:paraId="475A43D8" w14:textId="77777777" w:rsidR="00F9040C" w:rsidRPr="00F9040C" w:rsidRDefault="00F9040C" w:rsidP="00F9040C">
            <w:pPr>
              <w:rPr>
                <w:sz w:val="20"/>
                <w:szCs w:val="18"/>
              </w:rPr>
            </w:pPr>
            <w:r w:rsidRPr="00F9040C">
              <w:rPr>
                <w:sz w:val="20"/>
                <w:szCs w:val="18"/>
              </w:rPr>
              <w:t>Lunes</w:t>
            </w:r>
          </w:p>
        </w:tc>
        <w:tc>
          <w:tcPr>
            <w:tcW w:w="0" w:type="auto"/>
            <w:hideMark/>
          </w:tcPr>
          <w:p w14:paraId="6CE997B3" w14:textId="77777777" w:rsidR="00F9040C" w:rsidRPr="00F9040C" w:rsidRDefault="00F9040C" w:rsidP="00F9040C">
            <w:pPr>
              <w:cnfStyle w:val="000000000000" w:firstRow="0" w:lastRow="0" w:firstColumn="0" w:lastColumn="0" w:oddVBand="0" w:evenVBand="0" w:oddHBand="0" w:evenHBand="0" w:firstRowFirstColumn="0" w:firstRowLastColumn="0" w:lastRowFirstColumn="0" w:lastRowLastColumn="0"/>
              <w:rPr>
                <w:sz w:val="20"/>
                <w:szCs w:val="18"/>
              </w:rPr>
            </w:pPr>
            <w:r w:rsidRPr="00F9040C">
              <w:rPr>
                <w:sz w:val="20"/>
                <w:szCs w:val="18"/>
              </w:rPr>
              <w:t>7 de enero,</w:t>
            </w:r>
            <w:r w:rsidRPr="00F9040C">
              <w:rPr>
                <w:sz w:val="20"/>
                <w:szCs w:val="18"/>
              </w:rPr>
              <w:br/>
            </w:r>
            <w:r w:rsidRPr="00F9040C">
              <w:rPr>
                <w:sz w:val="20"/>
                <w:szCs w:val="18"/>
              </w:rPr>
              <w:br/>
              <w:t>El primer lunes,</w:t>
            </w:r>
            <w:r w:rsidRPr="00F9040C">
              <w:rPr>
                <w:sz w:val="20"/>
                <w:szCs w:val="18"/>
              </w:rPr>
              <w:br/>
            </w:r>
            <w:r w:rsidRPr="00F9040C">
              <w:rPr>
                <w:sz w:val="20"/>
                <w:szCs w:val="18"/>
              </w:rPr>
              <w:br/>
              <w:t>Siete días del año</w:t>
            </w:r>
          </w:p>
        </w:tc>
        <w:tc>
          <w:tcPr>
            <w:tcW w:w="0" w:type="auto"/>
            <w:hideMark/>
          </w:tcPr>
          <w:p w14:paraId="586D8CE3" w14:textId="77777777" w:rsidR="00F9040C" w:rsidRPr="00F9040C" w:rsidRDefault="00F9040C" w:rsidP="00F9040C">
            <w:pPr>
              <w:cnfStyle w:val="000000000000" w:firstRow="0" w:lastRow="0" w:firstColumn="0" w:lastColumn="0" w:oddVBand="0" w:evenVBand="0" w:oddHBand="0" w:evenHBand="0" w:firstRowFirstColumn="0" w:firstRowLastColumn="0" w:lastRowFirstColumn="0" w:lastRowLastColumn="0"/>
              <w:rPr>
                <w:sz w:val="20"/>
                <w:szCs w:val="18"/>
              </w:rPr>
            </w:pPr>
            <w:r w:rsidRPr="00F9040C">
              <w:rPr>
                <w:sz w:val="20"/>
                <w:szCs w:val="18"/>
              </w:rPr>
              <w:t>No</w:t>
            </w:r>
          </w:p>
        </w:tc>
        <w:tc>
          <w:tcPr>
            <w:tcW w:w="0" w:type="auto"/>
            <w:hideMark/>
          </w:tcPr>
          <w:p w14:paraId="7DC2B8CD" w14:textId="77777777" w:rsidR="00F9040C" w:rsidRPr="00F9040C" w:rsidRDefault="00F9040C" w:rsidP="00F9040C">
            <w:pPr>
              <w:cnfStyle w:val="000000000000" w:firstRow="0" w:lastRow="0" w:firstColumn="0" w:lastColumn="0" w:oddVBand="0" w:evenVBand="0" w:oddHBand="0" w:evenHBand="0" w:firstRowFirstColumn="0" w:firstRowLastColumn="0" w:lastRowFirstColumn="0" w:lastRowLastColumn="0"/>
              <w:rPr>
                <w:sz w:val="20"/>
                <w:szCs w:val="18"/>
              </w:rPr>
            </w:pPr>
          </w:p>
        </w:tc>
      </w:tr>
      <w:tr w:rsidR="00F9040C" w:rsidRPr="00F9040C" w14:paraId="0D5F4584" w14:textId="77777777" w:rsidTr="00AA0A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62474" w14:textId="77777777" w:rsidR="00F9040C" w:rsidRPr="00F9040C" w:rsidRDefault="00F9040C" w:rsidP="00F9040C">
            <w:pPr>
              <w:rPr>
                <w:sz w:val="20"/>
                <w:szCs w:val="18"/>
              </w:rPr>
            </w:pPr>
            <w:r w:rsidRPr="00F9040C">
              <w:rPr>
                <w:sz w:val="20"/>
                <w:szCs w:val="18"/>
              </w:rPr>
              <w:t>Miércoles</w:t>
            </w:r>
          </w:p>
        </w:tc>
        <w:tc>
          <w:tcPr>
            <w:tcW w:w="0" w:type="auto"/>
            <w:hideMark/>
          </w:tcPr>
          <w:p w14:paraId="60E14ACF" w14:textId="77777777" w:rsidR="00F9040C" w:rsidRPr="00F9040C" w:rsidRDefault="00F9040C" w:rsidP="00F9040C">
            <w:pPr>
              <w:cnfStyle w:val="000000100000" w:firstRow="0" w:lastRow="0" w:firstColumn="0" w:lastColumn="0" w:oddVBand="0" w:evenVBand="0" w:oddHBand="1" w:evenHBand="0" w:firstRowFirstColumn="0" w:firstRowLastColumn="0" w:lastRowFirstColumn="0" w:lastRowLastColumn="0"/>
              <w:rPr>
                <w:sz w:val="20"/>
                <w:szCs w:val="18"/>
              </w:rPr>
            </w:pPr>
            <w:r w:rsidRPr="00F9040C">
              <w:rPr>
                <w:sz w:val="20"/>
                <w:szCs w:val="18"/>
              </w:rPr>
              <w:t>1 de enero,</w:t>
            </w:r>
            <w:r w:rsidRPr="00F9040C">
              <w:rPr>
                <w:sz w:val="20"/>
                <w:szCs w:val="18"/>
              </w:rPr>
              <w:br/>
            </w:r>
            <w:r w:rsidRPr="00F9040C">
              <w:rPr>
                <w:sz w:val="20"/>
                <w:szCs w:val="18"/>
              </w:rPr>
              <w:br/>
              <w:t>El primer martes,</w:t>
            </w:r>
            <w:r w:rsidRPr="00F9040C">
              <w:rPr>
                <w:sz w:val="20"/>
                <w:szCs w:val="18"/>
              </w:rPr>
              <w:br/>
            </w:r>
            <w:r w:rsidRPr="00F9040C">
              <w:rPr>
                <w:sz w:val="20"/>
                <w:szCs w:val="18"/>
              </w:rPr>
              <w:br/>
              <w:t>1-7 días del año</w:t>
            </w:r>
          </w:p>
        </w:tc>
        <w:tc>
          <w:tcPr>
            <w:tcW w:w="0" w:type="auto"/>
            <w:hideMark/>
          </w:tcPr>
          <w:p w14:paraId="3DFFCAC8" w14:textId="77777777" w:rsidR="00F9040C" w:rsidRPr="00F9040C" w:rsidRDefault="00F9040C" w:rsidP="00F9040C">
            <w:pPr>
              <w:cnfStyle w:val="000000100000" w:firstRow="0" w:lastRow="0" w:firstColumn="0" w:lastColumn="0" w:oddVBand="0" w:evenVBand="0" w:oddHBand="1" w:evenHBand="0" w:firstRowFirstColumn="0" w:firstRowLastColumn="0" w:lastRowFirstColumn="0" w:lastRowLastColumn="0"/>
              <w:rPr>
                <w:sz w:val="20"/>
                <w:szCs w:val="18"/>
              </w:rPr>
            </w:pPr>
            <w:r w:rsidRPr="00F9040C">
              <w:rPr>
                <w:sz w:val="20"/>
                <w:szCs w:val="18"/>
              </w:rPr>
              <w:t>Sí</w:t>
            </w:r>
          </w:p>
        </w:tc>
        <w:tc>
          <w:tcPr>
            <w:tcW w:w="0" w:type="auto"/>
            <w:hideMark/>
          </w:tcPr>
          <w:p w14:paraId="19131D7F" w14:textId="77777777" w:rsidR="00F9040C" w:rsidRPr="00F9040C" w:rsidRDefault="00F9040C" w:rsidP="00F9040C">
            <w:pPr>
              <w:cnfStyle w:val="000000100000" w:firstRow="0" w:lastRow="0" w:firstColumn="0" w:lastColumn="0" w:oddVBand="0" w:evenVBand="0" w:oddHBand="1" w:evenHBand="0" w:firstRowFirstColumn="0" w:firstRowLastColumn="0" w:lastRowFirstColumn="0" w:lastRowLastColumn="0"/>
              <w:rPr>
                <w:sz w:val="20"/>
                <w:szCs w:val="18"/>
              </w:rPr>
            </w:pPr>
          </w:p>
        </w:tc>
      </w:tr>
      <w:tr w:rsidR="00F9040C" w:rsidRPr="00F9040C" w14:paraId="1972E93B" w14:textId="77777777" w:rsidTr="00AA0A7A">
        <w:tc>
          <w:tcPr>
            <w:cnfStyle w:val="001000000000" w:firstRow="0" w:lastRow="0" w:firstColumn="1" w:lastColumn="0" w:oddVBand="0" w:evenVBand="0" w:oddHBand="0" w:evenHBand="0" w:firstRowFirstColumn="0" w:firstRowLastColumn="0" w:lastRowFirstColumn="0" w:lastRowLastColumn="0"/>
            <w:tcW w:w="0" w:type="auto"/>
            <w:hideMark/>
          </w:tcPr>
          <w:p w14:paraId="1AFA8B28" w14:textId="77777777" w:rsidR="00F9040C" w:rsidRPr="00F9040C" w:rsidRDefault="00F9040C" w:rsidP="00F9040C">
            <w:pPr>
              <w:rPr>
                <w:sz w:val="20"/>
                <w:szCs w:val="18"/>
              </w:rPr>
            </w:pPr>
            <w:r w:rsidRPr="00F9040C">
              <w:rPr>
                <w:sz w:val="20"/>
                <w:szCs w:val="18"/>
              </w:rPr>
              <w:t>Sábado</w:t>
            </w:r>
          </w:p>
        </w:tc>
        <w:tc>
          <w:tcPr>
            <w:tcW w:w="0" w:type="auto"/>
            <w:hideMark/>
          </w:tcPr>
          <w:p w14:paraId="18B94BD6" w14:textId="77777777" w:rsidR="00F9040C" w:rsidRPr="00F9040C" w:rsidRDefault="00F9040C" w:rsidP="00F9040C">
            <w:pPr>
              <w:cnfStyle w:val="000000000000" w:firstRow="0" w:lastRow="0" w:firstColumn="0" w:lastColumn="0" w:oddVBand="0" w:evenVBand="0" w:oddHBand="0" w:evenHBand="0" w:firstRowFirstColumn="0" w:firstRowLastColumn="0" w:lastRowFirstColumn="0" w:lastRowLastColumn="0"/>
              <w:rPr>
                <w:sz w:val="20"/>
                <w:szCs w:val="18"/>
              </w:rPr>
            </w:pPr>
            <w:r w:rsidRPr="00F9040C">
              <w:rPr>
                <w:sz w:val="20"/>
                <w:szCs w:val="18"/>
              </w:rPr>
              <w:t>1 de enero,</w:t>
            </w:r>
            <w:r w:rsidRPr="00F9040C">
              <w:rPr>
                <w:sz w:val="20"/>
                <w:szCs w:val="18"/>
              </w:rPr>
              <w:br/>
            </w:r>
            <w:r w:rsidRPr="00F9040C">
              <w:rPr>
                <w:sz w:val="20"/>
                <w:szCs w:val="18"/>
              </w:rPr>
              <w:br/>
              <w:t>El primer viernes,</w:t>
            </w:r>
            <w:r w:rsidRPr="00F9040C">
              <w:rPr>
                <w:sz w:val="20"/>
                <w:szCs w:val="18"/>
              </w:rPr>
              <w:br/>
            </w:r>
            <w:r w:rsidRPr="00F9040C">
              <w:rPr>
                <w:sz w:val="20"/>
                <w:szCs w:val="18"/>
              </w:rPr>
              <w:br/>
              <w:t>1-7 días del año</w:t>
            </w:r>
          </w:p>
        </w:tc>
        <w:tc>
          <w:tcPr>
            <w:tcW w:w="0" w:type="auto"/>
            <w:hideMark/>
          </w:tcPr>
          <w:p w14:paraId="179EFD1A" w14:textId="0887F5B0" w:rsidR="00F9040C" w:rsidRPr="00F9040C" w:rsidRDefault="00C50320" w:rsidP="00F9040C">
            <w:pPr>
              <w:cnfStyle w:val="000000000000" w:firstRow="0" w:lastRow="0" w:firstColumn="0" w:lastColumn="0" w:oddVBand="0" w:evenVBand="0" w:oddHBand="0" w:evenHBand="0" w:firstRowFirstColumn="0" w:firstRowLastColumn="0" w:lastRowFirstColumn="0" w:lastRowLastColumn="0"/>
              <w:rPr>
                <w:sz w:val="20"/>
                <w:szCs w:val="18"/>
              </w:rPr>
            </w:pPr>
            <w:r w:rsidRPr="00F9040C">
              <w:rPr>
                <w:sz w:val="20"/>
                <w:szCs w:val="18"/>
              </w:rPr>
              <w:t>Sí</w:t>
            </w:r>
          </w:p>
        </w:tc>
        <w:tc>
          <w:tcPr>
            <w:tcW w:w="0" w:type="auto"/>
            <w:hideMark/>
          </w:tcPr>
          <w:p w14:paraId="4960964D" w14:textId="77777777" w:rsidR="00F9040C" w:rsidRPr="00F9040C" w:rsidRDefault="00F9040C" w:rsidP="00F9040C">
            <w:pPr>
              <w:cnfStyle w:val="000000000000" w:firstRow="0" w:lastRow="0" w:firstColumn="0" w:lastColumn="0" w:oddVBand="0" w:evenVBand="0" w:oddHBand="0" w:evenHBand="0" w:firstRowFirstColumn="0" w:firstRowLastColumn="0" w:lastRowFirstColumn="0" w:lastRowLastColumn="0"/>
              <w:rPr>
                <w:sz w:val="20"/>
                <w:szCs w:val="18"/>
              </w:rPr>
            </w:pPr>
          </w:p>
        </w:tc>
      </w:tr>
    </w:tbl>
    <w:p w14:paraId="53986FEE" w14:textId="77777777" w:rsidR="0084255C" w:rsidRPr="00F9040C" w:rsidRDefault="0084255C" w:rsidP="00ED02DA"/>
    <w:p w14:paraId="60DBC33C" w14:textId="77777777" w:rsidR="00C50320" w:rsidRDefault="00C50320" w:rsidP="00C50320">
      <w:r>
        <w:t>tzoffset</w:t>
      </w:r>
    </w:p>
    <w:p w14:paraId="3CC341D9" w14:textId="69DDC09E" w:rsidR="00F31AE2" w:rsidRDefault="00C50320" w:rsidP="00C50320">
      <w:r>
        <w:t>DATEPART devuelve el valor tzoffset (tz) como el número de minutos (con signo). Esta instrucción devuelve un desplazamiento de zona horaria de 310 minutos:</w:t>
      </w:r>
    </w:p>
    <w:p w14:paraId="14136554" w14:textId="77777777" w:rsidR="00C50320" w:rsidRDefault="00C50320" w:rsidP="00C50320"/>
    <w:p w14:paraId="2798AAB1" w14:textId="00C92D19" w:rsidR="00C50320" w:rsidRDefault="00C50320" w:rsidP="00C50320">
      <w:pPr>
        <w:rPr>
          <w:lang w:val="en-US"/>
        </w:rPr>
      </w:pPr>
      <w:r w:rsidRPr="00C50320">
        <w:rPr>
          <w:lang w:val="en-US"/>
        </w:rPr>
        <w:t>SELECT DATEPART (tzoffset, '2007-05-10  00:00:01.1234567 +05:10');</w:t>
      </w:r>
    </w:p>
    <w:p w14:paraId="1757A895" w14:textId="77777777" w:rsidR="00C50320" w:rsidRDefault="00C50320" w:rsidP="00C50320">
      <w:pPr>
        <w:rPr>
          <w:lang w:val="en-US"/>
        </w:rPr>
      </w:pPr>
    </w:p>
    <w:p w14:paraId="521B89D0" w14:textId="77777777" w:rsidR="00E0732D" w:rsidRPr="00E0732D" w:rsidRDefault="00E0732D" w:rsidP="00E0732D">
      <w:r w:rsidRPr="00E0732D">
        <w:lastRenderedPageBreak/>
        <w:t>DATEPART representa el valor tzoffset de esta forma:</w:t>
      </w:r>
    </w:p>
    <w:p w14:paraId="0582E4C8" w14:textId="77777777" w:rsidR="00E0732D" w:rsidRPr="00E0732D" w:rsidRDefault="00E0732D" w:rsidP="00E0732D"/>
    <w:p w14:paraId="098F7592" w14:textId="77777777" w:rsidR="00E0732D" w:rsidRPr="00E0732D" w:rsidRDefault="00E0732D" w:rsidP="00E0732D">
      <w:pPr>
        <w:pStyle w:val="Prrafodelista"/>
        <w:numPr>
          <w:ilvl w:val="0"/>
          <w:numId w:val="5"/>
        </w:numPr>
      </w:pPr>
      <w:r w:rsidRPr="00E0732D">
        <w:t>Para datetimeoffset y datetime2, tzoffset devuelve el desplazamiento de tiempo en minutos, donde el desplazamiento de datetime2 siempre es 0 minutos.</w:t>
      </w:r>
    </w:p>
    <w:p w14:paraId="5F9E1C42" w14:textId="77777777" w:rsidR="00E0732D" w:rsidRPr="00E0732D" w:rsidRDefault="00E0732D" w:rsidP="00E0732D">
      <w:pPr>
        <w:pStyle w:val="Prrafodelista"/>
        <w:numPr>
          <w:ilvl w:val="0"/>
          <w:numId w:val="5"/>
        </w:numPr>
        <w:rPr>
          <w:lang w:val="en-US"/>
        </w:rPr>
      </w:pPr>
      <w:r w:rsidRPr="00E0732D">
        <w:t xml:space="preserve">Para los tipos de datos que se pueden convertir implícitamente en datetimeoffset o datetime2, DATEPART devuelve el desplazamiento de tiempo en minutos. </w:t>
      </w:r>
      <w:r w:rsidRPr="00E0732D">
        <w:rPr>
          <w:lang w:val="en-US"/>
        </w:rPr>
        <w:t>Excepción: otros tipos de datos de fecha y hora.</w:t>
      </w:r>
    </w:p>
    <w:p w14:paraId="0FF899FF" w14:textId="4FAEEEFC" w:rsidR="00C50320" w:rsidRPr="00E0732D" w:rsidRDefault="00E0732D" w:rsidP="00E0732D">
      <w:pPr>
        <w:pStyle w:val="Prrafodelista"/>
        <w:numPr>
          <w:ilvl w:val="0"/>
          <w:numId w:val="5"/>
        </w:numPr>
      </w:pPr>
      <w:r w:rsidRPr="00E0732D">
        <w:t>El resto de tipos de parámetros producirán un error.</w:t>
      </w:r>
    </w:p>
    <w:p w14:paraId="67CE60AA" w14:textId="77777777" w:rsidR="00C50320" w:rsidRDefault="00C50320" w:rsidP="00284192"/>
    <w:p w14:paraId="660D41F3" w14:textId="77777777" w:rsidR="00E010FD" w:rsidRDefault="00E010FD" w:rsidP="00E010FD">
      <w:r>
        <w:t>Argumento date smalldatetime</w:t>
      </w:r>
    </w:p>
    <w:p w14:paraId="25A7F054" w14:textId="77777777" w:rsidR="00E010FD" w:rsidRDefault="00E010FD" w:rsidP="00E010FD">
      <w:r>
        <w:t>Para un valor datesmalldatetime, DATEPART devuelve los segundos como 00.</w:t>
      </w:r>
    </w:p>
    <w:p w14:paraId="36BB9351" w14:textId="77777777" w:rsidR="00E010FD" w:rsidRDefault="00E010FD" w:rsidP="00E010FD"/>
    <w:p w14:paraId="550F6B3B" w14:textId="77777777" w:rsidR="00E010FD" w:rsidRDefault="00E010FD" w:rsidP="00E010FD">
      <w:r>
        <w:t>Valor predeterminado devuelto por una parte de fecha que no se encuentra en un argumento date</w:t>
      </w:r>
    </w:p>
    <w:p w14:paraId="4B91AA59" w14:textId="77777777" w:rsidR="00E010FD" w:rsidRDefault="00E010FD" w:rsidP="00E010FD">
      <w:r>
        <w:t>Si el tipo de datos del argumento date no contiene el parámetro datepart especificado, DATEPART devolverá el valor predeterminado para ese parámetro datepart solo cuando se especifique un valor literal para date.</w:t>
      </w:r>
    </w:p>
    <w:p w14:paraId="2E40F219" w14:textId="77777777" w:rsidR="00E010FD" w:rsidRDefault="00E010FD" w:rsidP="00E010FD"/>
    <w:p w14:paraId="58992626" w14:textId="0C9473CA" w:rsidR="00E0732D" w:rsidRDefault="00E010FD" w:rsidP="00E010FD">
      <w:r>
        <w:t>Por ejemplo, el valor predeterminado de año-mes-día de cualquier tipo de datos date es 1900-01-01. Esta instrucción tiene argumentos de la parte de fecha para datepart, un argumento de hora para date y devuelve 1900, 1, 1, 1, 2.</w:t>
      </w:r>
    </w:p>
    <w:p w14:paraId="74589F9D" w14:textId="77777777" w:rsidR="00E010FD" w:rsidRDefault="00E010FD" w:rsidP="00E010FD"/>
    <w:p w14:paraId="61A14EB2" w14:textId="77777777" w:rsidR="00E010FD" w:rsidRPr="00E010FD" w:rsidRDefault="00E010FD" w:rsidP="00E010FD">
      <w:pPr>
        <w:rPr>
          <w:lang w:val="en-US"/>
        </w:rPr>
      </w:pPr>
      <w:r w:rsidRPr="00E010FD">
        <w:rPr>
          <w:lang w:val="en-US"/>
        </w:rPr>
        <w:t xml:space="preserve">SELECT DATEPART(year, '12:10:30.123')  </w:t>
      </w:r>
    </w:p>
    <w:p w14:paraId="0454F888" w14:textId="77777777" w:rsidR="00E010FD" w:rsidRPr="00E010FD" w:rsidRDefault="00E010FD" w:rsidP="00E010FD">
      <w:pPr>
        <w:rPr>
          <w:lang w:val="en-US"/>
        </w:rPr>
      </w:pPr>
      <w:r w:rsidRPr="00E010FD">
        <w:rPr>
          <w:lang w:val="en-US"/>
        </w:rPr>
        <w:t xml:space="preserve">    ,DATEPART(month, '12:10:30.123')  </w:t>
      </w:r>
    </w:p>
    <w:p w14:paraId="4ACF222B" w14:textId="77777777" w:rsidR="00E010FD" w:rsidRPr="00E010FD" w:rsidRDefault="00E010FD" w:rsidP="00E010FD">
      <w:pPr>
        <w:rPr>
          <w:lang w:val="en-US"/>
        </w:rPr>
      </w:pPr>
      <w:r w:rsidRPr="00E010FD">
        <w:rPr>
          <w:lang w:val="en-US"/>
        </w:rPr>
        <w:t xml:space="preserve">    ,DATEPART(day, '12:10:30.123')  </w:t>
      </w:r>
    </w:p>
    <w:p w14:paraId="075E9E45" w14:textId="77777777" w:rsidR="00E010FD" w:rsidRPr="00E010FD" w:rsidRDefault="00E010FD" w:rsidP="00E010FD">
      <w:pPr>
        <w:rPr>
          <w:lang w:val="en-US"/>
        </w:rPr>
      </w:pPr>
      <w:r w:rsidRPr="00E010FD">
        <w:rPr>
          <w:lang w:val="en-US"/>
        </w:rPr>
        <w:t xml:space="preserve">    ,DATEPART(dayofyear, '12:10:30.123')  </w:t>
      </w:r>
    </w:p>
    <w:p w14:paraId="4ACD1E5F" w14:textId="53EA7DF4" w:rsidR="00E010FD" w:rsidRDefault="00E010FD" w:rsidP="00E010FD">
      <w:pPr>
        <w:rPr>
          <w:lang w:val="en-US"/>
        </w:rPr>
      </w:pPr>
      <w:r w:rsidRPr="00E010FD">
        <w:rPr>
          <w:lang w:val="en-US"/>
        </w:rPr>
        <w:t xml:space="preserve">    ,DATEPART(weekday, '12:10:30.123');</w:t>
      </w:r>
    </w:p>
    <w:p w14:paraId="6FAF7877" w14:textId="040AC32E" w:rsidR="00E010FD" w:rsidRPr="00C207DF" w:rsidRDefault="00547F39" w:rsidP="00E010FD">
      <w:r w:rsidRPr="00547F39">
        <w:lastRenderedPageBreak/>
        <w:t xml:space="preserve">Si date se especifica como variable o columna de tabla, y el tipo de datos de esa variable o columna no tiene especificado datepart, DATEPART devuelve el error 9810. </w:t>
      </w:r>
      <w:r w:rsidRPr="00C207DF">
        <w:t>En este ejemplo, la variable @t tiene un tipo de datos time. Se produce un error en el ejemplo porque el año de la parte de fecha no es válido para el tipo de datos time:</w:t>
      </w:r>
    </w:p>
    <w:p w14:paraId="7FBE9D50" w14:textId="77777777" w:rsidR="00547F39" w:rsidRPr="00C207DF" w:rsidRDefault="00547F39" w:rsidP="00E010FD"/>
    <w:p w14:paraId="40598897" w14:textId="77777777" w:rsidR="00547F39" w:rsidRPr="00547F39" w:rsidRDefault="00547F39" w:rsidP="00547F39">
      <w:pPr>
        <w:rPr>
          <w:lang w:val="en-US"/>
        </w:rPr>
      </w:pPr>
      <w:r w:rsidRPr="00547F39">
        <w:rPr>
          <w:lang w:val="en-US"/>
        </w:rPr>
        <w:t xml:space="preserve">DECLARE @t time = '12:10:30.123';   </w:t>
      </w:r>
    </w:p>
    <w:p w14:paraId="511A7E28" w14:textId="45D9D236" w:rsidR="00547F39" w:rsidRPr="00C207DF" w:rsidRDefault="00547F39" w:rsidP="00547F39">
      <w:r w:rsidRPr="00C207DF">
        <w:t>SELECT DATEPART(year, @t);</w:t>
      </w:r>
    </w:p>
    <w:p w14:paraId="7E72EAD6" w14:textId="77777777" w:rsidR="00547F39" w:rsidRPr="00C207DF" w:rsidRDefault="00547F39" w:rsidP="00547F39"/>
    <w:p w14:paraId="5EEFA9CC" w14:textId="01EE1452" w:rsidR="00547F39" w:rsidRPr="00C207DF" w:rsidRDefault="00547F39" w:rsidP="00547F39">
      <w:r w:rsidRPr="00C207DF">
        <w:t>Si date se especifica como variable o columna de tabla, y el tipo de datos de esa variable o columna no tiene especificado datepart, DATEPART devuelve el error 9810. En este ejemplo, la variable @t tiene un tipo de datos time. Se produce un error en el ejemplo porque el año de la parte de fecha no es válido para el tipo de datos time:</w:t>
      </w:r>
    </w:p>
    <w:p w14:paraId="7842B10F" w14:textId="77777777" w:rsidR="00547F39" w:rsidRPr="00C207DF" w:rsidRDefault="00547F39" w:rsidP="00547F39"/>
    <w:p w14:paraId="24F0A395" w14:textId="77777777" w:rsidR="00C207DF" w:rsidRPr="00C207DF" w:rsidRDefault="00C207DF" w:rsidP="00C207DF">
      <w:pPr>
        <w:rPr>
          <w:lang w:val="en-US"/>
        </w:rPr>
      </w:pPr>
      <w:r w:rsidRPr="00C207DF">
        <w:rPr>
          <w:lang w:val="en-US"/>
        </w:rPr>
        <w:t xml:space="preserve">DECLARE @t time = '12:10:30.123';   </w:t>
      </w:r>
    </w:p>
    <w:p w14:paraId="6728819F" w14:textId="3EC04559" w:rsidR="00547F39" w:rsidRPr="00C207DF" w:rsidRDefault="00C207DF" w:rsidP="00C207DF">
      <w:r w:rsidRPr="00C207DF">
        <w:t>SELECT DATEPART(year, @t);</w:t>
      </w:r>
    </w:p>
    <w:p w14:paraId="31E65F52" w14:textId="77777777" w:rsidR="00C207DF" w:rsidRPr="00C207DF" w:rsidRDefault="00C207DF" w:rsidP="00C207DF"/>
    <w:p w14:paraId="56D3CB61" w14:textId="77777777" w:rsidR="00C207DF" w:rsidRPr="00C207DF" w:rsidRDefault="00C207DF" w:rsidP="00C207DF">
      <w:r w:rsidRPr="00C207DF">
        <w:t>Fracciones de segundo</w:t>
      </w:r>
    </w:p>
    <w:p w14:paraId="5295F37C" w14:textId="162E2CDF" w:rsidR="00C207DF" w:rsidRPr="00C207DF" w:rsidRDefault="00C207DF" w:rsidP="00C207DF">
      <w:r w:rsidRPr="00C207DF">
        <w:t>En estas instrucciones se muestra que DATEPART devuelve las fracciones de segundo:</w:t>
      </w:r>
    </w:p>
    <w:p w14:paraId="32AD522A" w14:textId="77777777" w:rsidR="00C207DF" w:rsidRPr="00C207DF" w:rsidRDefault="00C207DF" w:rsidP="00C207DF"/>
    <w:p w14:paraId="3CFE1882" w14:textId="77777777" w:rsidR="00C207DF" w:rsidRPr="00C207DF" w:rsidRDefault="00C207DF" w:rsidP="00C207DF">
      <w:pPr>
        <w:rPr>
          <w:lang w:val="en-US"/>
        </w:rPr>
      </w:pPr>
      <w:r w:rsidRPr="00C207DF">
        <w:rPr>
          <w:lang w:val="en-US"/>
        </w:rPr>
        <w:t xml:space="preserve">SELECT DATEPART(millisecond, '00:00:01.1234567'); -- Returns 123  </w:t>
      </w:r>
    </w:p>
    <w:p w14:paraId="7AFEF5D6" w14:textId="77777777" w:rsidR="00C207DF" w:rsidRPr="00C207DF" w:rsidRDefault="00C207DF" w:rsidP="00C207DF">
      <w:pPr>
        <w:rPr>
          <w:lang w:val="en-US"/>
        </w:rPr>
      </w:pPr>
      <w:r w:rsidRPr="00C207DF">
        <w:rPr>
          <w:lang w:val="en-US"/>
        </w:rPr>
        <w:t xml:space="preserve">SELECT DATEPART(microsecond, '00:00:01.1234567'); -- Returns 123456  </w:t>
      </w:r>
    </w:p>
    <w:p w14:paraId="3214B271" w14:textId="2229FEF1" w:rsidR="00C207DF" w:rsidRPr="00C207DF" w:rsidRDefault="00C207DF" w:rsidP="00C207DF">
      <w:pPr>
        <w:rPr>
          <w:lang w:val="en-US"/>
        </w:rPr>
      </w:pPr>
      <w:r w:rsidRPr="00C207DF">
        <w:rPr>
          <w:lang w:val="en-US"/>
        </w:rPr>
        <w:t>SELECT DATEPART(nanosecond,  '00:00:01.1234567'); -- Returns 123456700</w:t>
      </w:r>
    </w:p>
    <w:p w14:paraId="026918A4" w14:textId="77777777" w:rsidR="00C207DF" w:rsidRPr="00C207DF" w:rsidRDefault="00C207DF" w:rsidP="00C207DF">
      <w:pPr>
        <w:rPr>
          <w:lang w:val="en-US"/>
        </w:rPr>
      </w:pPr>
    </w:p>
    <w:p w14:paraId="47C50B52" w14:textId="77777777" w:rsidR="005010FC" w:rsidRPr="005010FC" w:rsidRDefault="005010FC" w:rsidP="005010FC">
      <w:r w:rsidRPr="005010FC">
        <w:t>Observaciones</w:t>
      </w:r>
    </w:p>
    <w:p w14:paraId="6D501909" w14:textId="77777777" w:rsidR="005010FC" w:rsidRPr="005010FC" w:rsidRDefault="005010FC" w:rsidP="005010FC">
      <w:r w:rsidRPr="005010FC">
        <w:lastRenderedPageBreak/>
        <w:t>DATEPART se puede usar en las cláusulas SELECT list, WHERE, HAVING, GROUP BY y ORDER BY.</w:t>
      </w:r>
    </w:p>
    <w:p w14:paraId="34DD5CB7" w14:textId="77777777" w:rsidR="005010FC" w:rsidRPr="005010FC" w:rsidRDefault="005010FC" w:rsidP="005010FC"/>
    <w:p w14:paraId="2B3AA86E" w14:textId="77777777" w:rsidR="005010FC" w:rsidRPr="005010FC" w:rsidRDefault="005010FC" w:rsidP="005010FC">
      <w:r w:rsidRPr="005010FC">
        <w:t>DATEPART convierte de forma implícita los literales de cadena como un tipo datetime2 en SQL Server 2008 (10.0.x) y versiones posteriores. Esto significa que DATENAME no admite el formato año-día-mes cuando se pasa la fecha como cadena. La cadena se debe convertir explícitamente a un tipo datetime o smalldatetime para poder usar el formato año-día-mes.</w:t>
      </w:r>
    </w:p>
    <w:p w14:paraId="045C5689" w14:textId="77777777" w:rsidR="005010FC" w:rsidRPr="005010FC" w:rsidRDefault="005010FC" w:rsidP="005010FC"/>
    <w:p w14:paraId="65707FB0" w14:textId="77777777" w:rsidR="005010FC" w:rsidRPr="005010FC" w:rsidRDefault="005010FC" w:rsidP="005010FC">
      <w:r w:rsidRPr="005010FC">
        <w:t>Ejemplos</w:t>
      </w:r>
    </w:p>
    <w:p w14:paraId="65BB329A" w14:textId="27DF6C70" w:rsidR="00C207DF" w:rsidRPr="005010FC" w:rsidRDefault="005010FC" w:rsidP="005010FC">
      <w:r w:rsidRPr="005010FC">
        <w:t>En este ejemplo se devuelve el año base. El año base ayuda con los cálculos de fecha. En el ejemplo, un número especifica la fecha. Observe que SQL Server interpreta 0 como el 1 de enero de 1900.</w:t>
      </w:r>
    </w:p>
    <w:p w14:paraId="6ADA80A7" w14:textId="77777777" w:rsidR="005010FC" w:rsidRPr="005010FC" w:rsidRDefault="005010FC" w:rsidP="005010FC"/>
    <w:p w14:paraId="7BB6AEC0" w14:textId="77777777" w:rsidR="005010FC" w:rsidRPr="005010FC" w:rsidRDefault="005010FC" w:rsidP="005010FC">
      <w:pPr>
        <w:rPr>
          <w:lang w:val="en-US"/>
        </w:rPr>
      </w:pPr>
      <w:r w:rsidRPr="005010FC">
        <w:rPr>
          <w:lang w:val="en-US"/>
        </w:rPr>
        <w:t xml:space="preserve">SELECT DATEPART(year, 0), DATEPART(month, 0), DATEPART(day, 0);  </w:t>
      </w:r>
    </w:p>
    <w:p w14:paraId="2A5AF715" w14:textId="77777777" w:rsidR="005010FC" w:rsidRPr="005010FC" w:rsidRDefault="005010FC" w:rsidP="005010FC">
      <w:pPr>
        <w:rPr>
          <w:lang w:val="en-US"/>
        </w:rPr>
      </w:pPr>
    </w:p>
    <w:p w14:paraId="4F9E110A" w14:textId="7EC5B9DD" w:rsidR="005010FC" w:rsidRPr="0081270F" w:rsidRDefault="005010FC" w:rsidP="005010FC">
      <w:r w:rsidRPr="0081270F">
        <w:t>-- Returns: 1900    1    1</w:t>
      </w:r>
    </w:p>
    <w:p w14:paraId="204E0280" w14:textId="77777777" w:rsidR="005010FC" w:rsidRPr="0081270F" w:rsidRDefault="005010FC" w:rsidP="005010FC"/>
    <w:p w14:paraId="2808764A" w14:textId="19A0AC2B" w:rsidR="005010FC" w:rsidRDefault="0081270F" w:rsidP="005010FC">
      <w:r w:rsidRPr="0081270F">
        <w:t>En este ejemplo se devuelve el día de la fecha 12/20/1974.</w:t>
      </w:r>
    </w:p>
    <w:p w14:paraId="5A752FF3" w14:textId="77777777" w:rsidR="0081270F" w:rsidRDefault="0081270F" w:rsidP="005010FC"/>
    <w:p w14:paraId="04858E3E" w14:textId="77777777" w:rsidR="0081270F" w:rsidRPr="0081270F" w:rsidRDefault="0081270F" w:rsidP="0081270F">
      <w:pPr>
        <w:rPr>
          <w:lang w:val="en-US"/>
        </w:rPr>
      </w:pPr>
      <w:r w:rsidRPr="0081270F">
        <w:rPr>
          <w:lang w:val="en-US"/>
        </w:rPr>
        <w:t xml:space="preserve">-- Uses AdventureWorks  </w:t>
      </w:r>
    </w:p>
    <w:p w14:paraId="12AE8B16" w14:textId="77777777" w:rsidR="0081270F" w:rsidRPr="0081270F" w:rsidRDefault="0081270F" w:rsidP="0081270F">
      <w:pPr>
        <w:rPr>
          <w:lang w:val="en-US"/>
        </w:rPr>
      </w:pPr>
      <w:r w:rsidRPr="0081270F">
        <w:rPr>
          <w:lang w:val="en-US"/>
        </w:rPr>
        <w:t xml:space="preserve">  </w:t>
      </w:r>
    </w:p>
    <w:p w14:paraId="4D1A8510" w14:textId="77777777" w:rsidR="0081270F" w:rsidRPr="0081270F" w:rsidRDefault="0081270F" w:rsidP="0081270F">
      <w:pPr>
        <w:rPr>
          <w:lang w:val="en-US"/>
        </w:rPr>
      </w:pPr>
      <w:r w:rsidRPr="0081270F">
        <w:rPr>
          <w:lang w:val="en-US"/>
        </w:rPr>
        <w:t xml:space="preserve">SELECT TOP(1) DATEPART (day,'12/20/1974') FROM dbo.DimCustomer;  </w:t>
      </w:r>
    </w:p>
    <w:p w14:paraId="0D6F87E3" w14:textId="77777777" w:rsidR="0081270F" w:rsidRPr="0081270F" w:rsidRDefault="0081270F" w:rsidP="0081270F">
      <w:pPr>
        <w:rPr>
          <w:lang w:val="en-US"/>
        </w:rPr>
      </w:pPr>
    </w:p>
    <w:p w14:paraId="6B7295A4" w14:textId="0ABCD779" w:rsidR="0081270F" w:rsidRDefault="0081270F" w:rsidP="0081270F">
      <w:r>
        <w:t>-- Returns: 20</w:t>
      </w:r>
    </w:p>
    <w:p w14:paraId="7B73AA98" w14:textId="77777777" w:rsidR="0081270F" w:rsidRDefault="0081270F" w:rsidP="0081270F"/>
    <w:p w14:paraId="6ABD947B" w14:textId="77777777" w:rsidR="00791D62" w:rsidRPr="00791D62" w:rsidRDefault="00791D62" w:rsidP="00791D62">
      <w:r w:rsidRPr="00791D62">
        <w:t>En este ejemplo se devuelve el año de la fecha 12/20/1974.</w:t>
      </w:r>
    </w:p>
    <w:p w14:paraId="6C27465D" w14:textId="77777777" w:rsidR="0081270F" w:rsidRDefault="0081270F" w:rsidP="0081270F"/>
    <w:p w14:paraId="797FE74F" w14:textId="77777777" w:rsidR="00791D62" w:rsidRDefault="00791D62" w:rsidP="0081270F"/>
    <w:p w14:paraId="4EAA8BF8" w14:textId="77777777" w:rsidR="00791D62" w:rsidRPr="00791D62" w:rsidRDefault="00791D62" w:rsidP="00791D62">
      <w:pPr>
        <w:rPr>
          <w:lang w:val="en-US"/>
        </w:rPr>
      </w:pPr>
      <w:r w:rsidRPr="00791D62">
        <w:rPr>
          <w:lang w:val="en-US"/>
        </w:rPr>
        <w:t xml:space="preserve">-- Uses AdventureWorks  </w:t>
      </w:r>
    </w:p>
    <w:p w14:paraId="7FC88FE4" w14:textId="77777777" w:rsidR="00791D62" w:rsidRPr="00791D62" w:rsidRDefault="00791D62" w:rsidP="00791D62">
      <w:pPr>
        <w:rPr>
          <w:lang w:val="en-US"/>
        </w:rPr>
      </w:pPr>
      <w:r w:rsidRPr="00791D62">
        <w:rPr>
          <w:lang w:val="en-US"/>
        </w:rPr>
        <w:t xml:space="preserve">  </w:t>
      </w:r>
    </w:p>
    <w:p w14:paraId="4C45261F" w14:textId="77777777" w:rsidR="00791D62" w:rsidRPr="00791D62" w:rsidRDefault="00791D62" w:rsidP="00791D62">
      <w:pPr>
        <w:rPr>
          <w:lang w:val="en-US"/>
        </w:rPr>
      </w:pPr>
      <w:r w:rsidRPr="00791D62">
        <w:rPr>
          <w:lang w:val="en-US"/>
        </w:rPr>
        <w:t xml:space="preserve">SELECT TOP(1) DATEPART (year,'12/20/1974') FROM dbo.DimCustomer;  </w:t>
      </w:r>
    </w:p>
    <w:p w14:paraId="13D45CB0" w14:textId="77777777" w:rsidR="00791D62" w:rsidRPr="00791D62" w:rsidRDefault="00791D62" w:rsidP="00791D62">
      <w:pPr>
        <w:rPr>
          <w:lang w:val="en-US"/>
        </w:rPr>
      </w:pPr>
    </w:p>
    <w:p w14:paraId="4C5E4A5B" w14:textId="54F49537" w:rsidR="00791D62" w:rsidRDefault="00791D62" w:rsidP="00791D62">
      <w:r>
        <w:t>-- Returns: 1974</w:t>
      </w:r>
    </w:p>
    <w:p w14:paraId="2FF89C46" w14:textId="77777777" w:rsidR="00E0732D" w:rsidRPr="0081270F" w:rsidRDefault="00E0732D" w:rsidP="00284192"/>
    <w:p w14:paraId="1D67FAAA" w14:textId="0700807D" w:rsidR="00EB41F3" w:rsidRPr="00865206" w:rsidRDefault="00EB41F3" w:rsidP="00DD3E67">
      <w:pPr>
        <w:pStyle w:val="Ttulo3"/>
      </w:pPr>
      <w:bookmarkStart w:id="52" w:name="_Toc142830280"/>
      <w:r w:rsidRPr="00865206">
        <w:t>ISDATE</w:t>
      </w:r>
      <w:bookmarkEnd w:id="52"/>
    </w:p>
    <w:p w14:paraId="51AD3236" w14:textId="77777777" w:rsidR="00865206" w:rsidRPr="00865206" w:rsidRDefault="00865206" w:rsidP="00865206">
      <w:r w:rsidRPr="00865206">
        <w:t>Devuelve 1 si expression es un valor válido de datetime; en caso contrario, devuelve 0.</w:t>
      </w:r>
    </w:p>
    <w:p w14:paraId="7C6C20EC" w14:textId="77777777" w:rsidR="00865206" w:rsidRPr="00865206" w:rsidRDefault="00865206" w:rsidP="00865206"/>
    <w:p w14:paraId="4DCF54F7" w14:textId="5B37FFBC" w:rsidR="00284192" w:rsidRPr="00865206" w:rsidRDefault="00865206" w:rsidP="00865206">
      <w:r w:rsidRPr="00865206">
        <w:t>ISDATE devuelve 0 si expression es un valor datetime2.</w:t>
      </w:r>
    </w:p>
    <w:p w14:paraId="7896B0B1" w14:textId="77777777" w:rsidR="00865206" w:rsidRPr="00865206" w:rsidRDefault="00865206" w:rsidP="00865206"/>
    <w:p w14:paraId="12A61B60" w14:textId="18431D9F" w:rsidR="00865206" w:rsidRDefault="00A77C91" w:rsidP="00865206">
      <w:r w:rsidRPr="00A77C91">
        <w:t>Sintaxis</w:t>
      </w:r>
    </w:p>
    <w:p w14:paraId="1EB68EE3" w14:textId="77D87B0F" w:rsidR="00A77C91" w:rsidRDefault="00A77C91" w:rsidP="00865206">
      <w:r w:rsidRPr="00A77C91">
        <w:t>ISDATE ( expression )</w:t>
      </w:r>
    </w:p>
    <w:p w14:paraId="64164B4F" w14:textId="77777777" w:rsidR="00A77C91" w:rsidRDefault="00A77C91" w:rsidP="00865206"/>
    <w:p w14:paraId="1E7801EB" w14:textId="77777777" w:rsidR="007F55AD" w:rsidRDefault="007F55AD" w:rsidP="007F55AD">
      <w:r>
        <w:t>Argumentos</w:t>
      </w:r>
    </w:p>
    <w:p w14:paraId="7CEE4CDD" w14:textId="77777777" w:rsidR="007F55AD" w:rsidRDefault="007F55AD" w:rsidP="007F55AD">
      <w:r>
        <w:t>expression</w:t>
      </w:r>
    </w:p>
    <w:p w14:paraId="5D07B8D6" w14:textId="77777777" w:rsidR="007F55AD" w:rsidRDefault="007F55AD" w:rsidP="007F55AD">
      <w:r>
        <w:t>Es una cadena de caracteres o una expresión que se puede convertir en una cadena de caracteres. La expresión debe tener menos de 4.000 caracteres. No se permiten tipos de datos de fecha y hora, excepto datetime y smalldatetime, como argumento para ISDATE.</w:t>
      </w:r>
    </w:p>
    <w:p w14:paraId="0C4AE201" w14:textId="77777777" w:rsidR="007F55AD" w:rsidRDefault="007F55AD" w:rsidP="007F55AD"/>
    <w:p w14:paraId="2FCD084C" w14:textId="77777777" w:rsidR="007F55AD" w:rsidRDefault="007F55AD" w:rsidP="007F55AD">
      <w:r>
        <w:t>Tipo de valor devuelto</w:t>
      </w:r>
    </w:p>
    <w:p w14:paraId="67C40D78" w14:textId="77777777" w:rsidR="007F55AD" w:rsidRDefault="007F55AD" w:rsidP="007F55AD">
      <w:r>
        <w:t>int</w:t>
      </w:r>
    </w:p>
    <w:p w14:paraId="6745A7D5" w14:textId="77777777" w:rsidR="007F55AD" w:rsidRDefault="007F55AD" w:rsidP="007F55AD"/>
    <w:p w14:paraId="76447E27" w14:textId="77777777" w:rsidR="007F55AD" w:rsidRDefault="007F55AD" w:rsidP="007F55AD">
      <w:r>
        <w:t>Observaciones</w:t>
      </w:r>
    </w:p>
    <w:p w14:paraId="3CA88DF6" w14:textId="77777777" w:rsidR="007F55AD" w:rsidRDefault="007F55AD" w:rsidP="007F55AD">
      <w:r>
        <w:lastRenderedPageBreak/>
        <w:t>ISDATE solo es determinista si se usa con la función CONVERT, se especifica el parámetro de estilo CONVERT y el estilo no es igual a 0, 100, 9 ni 109.</w:t>
      </w:r>
    </w:p>
    <w:p w14:paraId="295AF082" w14:textId="77777777" w:rsidR="007F55AD" w:rsidRDefault="007F55AD" w:rsidP="007F55AD"/>
    <w:p w14:paraId="20C97269" w14:textId="77777777" w:rsidR="007F55AD" w:rsidRDefault="007F55AD" w:rsidP="007F55AD">
      <w:r>
        <w:t>El valor devuelto de ISDATE depende de los valores establecidos por SET DATEFORMAT, SET LANGUAGE y la opción de configuración del servidor Idioma predeterminado.</w:t>
      </w:r>
    </w:p>
    <w:p w14:paraId="6B36EF0C" w14:textId="77777777" w:rsidR="007F55AD" w:rsidRDefault="007F55AD" w:rsidP="007F55AD"/>
    <w:p w14:paraId="357D9573" w14:textId="77777777" w:rsidR="007F55AD" w:rsidRDefault="007F55AD" w:rsidP="007F55AD">
      <w:r>
        <w:t>Formatos de expresión ISDATE</w:t>
      </w:r>
    </w:p>
    <w:p w14:paraId="2DDB1A72" w14:textId="77777777" w:rsidR="007F55AD" w:rsidRDefault="007F55AD" w:rsidP="007F55AD">
      <w:r>
        <w:t>Para obtener ejemplos de formatos válidos para los que ISDATE devolverá 1, vea la sección "Formatos de literales de cadena compatibles para datetime" en los temas datetime y smalldatetime. Para obtener más ejemplo, vea también la columna Entrada/salida de la sección "Argumentos" de CAST y CONVERT.</w:t>
      </w:r>
    </w:p>
    <w:p w14:paraId="49924DB2" w14:textId="77777777" w:rsidR="007F55AD" w:rsidRDefault="007F55AD" w:rsidP="007F55AD"/>
    <w:p w14:paraId="20804B9F" w14:textId="0CBB8E0B" w:rsidR="00A77C91" w:rsidRDefault="007F55AD" w:rsidP="007F55AD">
      <w:r>
        <w:t>En la tabla siguiente se resumen los formatos de expresión de entrada que no son válidos y devuelven 0 o un error.</w:t>
      </w:r>
    </w:p>
    <w:p w14:paraId="01F98EC6" w14:textId="77777777" w:rsidR="007F55AD" w:rsidRDefault="007F55AD" w:rsidP="007F55AD"/>
    <w:tbl>
      <w:tblPr>
        <w:tblStyle w:val="Tablanormal1"/>
        <w:tblW w:w="9225" w:type="dxa"/>
        <w:tblLook w:val="04A0" w:firstRow="1" w:lastRow="0" w:firstColumn="1" w:lastColumn="0" w:noHBand="0" w:noVBand="1"/>
      </w:tblPr>
      <w:tblGrid>
        <w:gridCol w:w="7520"/>
        <w:gridCol w:w="1705"/>
      </w:tblGrid>
      <w:tr w:rsidR="007F55AD" w:rsidRPr="007F55AD" w14:paraId="26392A10" w14:textId="77777777" w:rsidTr="007F55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2C5651" w14:textId="77777777" w:rsidR="007F55AD" w:rsidRPr="007F55AD" w:rsidRDefault="007F55AD" w:rsidP="007F55AD">
            <w:r w:rsidRPr="007F55AD">
              <w:t>Expresión ISDATE</w:t>
            </w:r>
          </w:p>
        </w:tc>
        <w:tc>
          <w:tcPr>
            <w:tcW w:w="0" w:type="auto"/>
            <w:hideMark/>
          </w:tcPr>
          <w:p w14:paraId="7AF8649F" w14:textId="77777777" w:rsidR="007F55AD" w:rsidRPr="007F55AD" w:rsidRDefault="007F55AD" w:rsidP="007F55AD">
            <w:pPr>
              <w:cnfStyle w:val="100000000000" w:firstRow="1" w:lastRow="0" w:firstColumn="0" w:lastColumn="0" w:oddVBand="0" w:evenVBand="0" w:oddHBand="0" w:evenHBand="0" w:firstRowFirstColumn="0" w:firstRowLastColumn="0" w:lastRowFirstColumn="0" w:lastRowLastColumn="0"/>
              <w:rPr>
                <w:b/>
                <w:bCs/>
              </w:rPr>
            </w:pPr>
            <w:r w:rsidRPr="007F55AD">
              <w:rPr>
                <w:b/>
                <w:bCs/>
              </w:rPr>
              <w:t>Valor devuelto de ISDATE</w:t>
            </w:r>
          </w:p>
        </w:tc>
      </w:tr>
      <w:tr w:rsidR="007F55AD" w:rsidRPr="007F55AD" w14:paraId="0BB82B25" w14:textId="77777777" w:rsidTr="007F55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F7CDA" w14:textId="77777777" w:rsidR="007F55AD" w:rsidRPr="007F55AD" w:rsidRDefault="007F55AD" w:rsidP="007F55AD">
            <w:r w:rsidRPr="007F55AD">
              <w:t>NULL</w:t>
            </w:r>
          </w:p>
        </w:tc>
        <w:tc>
          <w:tcPr>
            <w:tcW w:w="0" w:type="auto"/>
            <w:hideMark/>
          </w:tcPr>
          <w:p w14:paraId="3F35BD9E" w14:textId="77777777" w:rsidR="007F55AD" w:rsidRPr="007F55AD" w:rsidRDefault="007F55AD" w:rsidP="007F55AD">
            <w:pPr>
              <w:cnfStyle w:val="000000100000" w:firstRow="0" w:lastRow="0" w:firstColumn="0" w:lastColumn="0" w:oddVBand="0" w:evenVBand="0" w:oddHBand="1" w:evenHBand="0" w:firstRowFirstColumn="0" w:firstRowLastColumn="0" w:lastRowFirstColumn="0" w:lastRowLastColumn="0"/>
            </w:pPr>
            <w:r w:rsidRPr="007F55AD">
              <w:t>0</w:t>
            </w:r>
          </w:p>
        </w:tc>
      </w:tr>
      <w:tr w:rsidR="007F55AD" w:rsidRPr="007F55AD" w14:paraId="34778701" w14:textId="77777777" w:rsidTr="007F55AD">
        <w:tc>
          <w:tcPr>
            <w:cnfStyle w:val="001000000000" w:firstRow="0" w:lastRow="0" w:firstColumn="1" w:lastColumn="0" w:oddVBand="0" w:evenVBand="0" w:oddHBand="0" w:evenHBand="0" w:firstRowFirstColumn="0" w:firstRowLastColumn="0" w:lastRowFirstColumn="0" w:lastRowLastColumn="0"/>
            <w:tcW w:w="0" w:type="auto"/>
            <w:hideMark/>
          </w:tcPr>
          <w:p w14:paraId="335BEEA1" w14:textId="77777777" w:rsidR="007F55AD" w:rsidRPr="007F55AD" w:rsidRDefault="007F55AD" w:rsidP="007F55AD">
            <w:r w:rsidRPr="007F55AD">
              <w:t>Valores de tipos de datos incluidos en la lista </w:t>
            </w:r>
            <w:hyperlink r:id="rId35" w:history="1">
              <w:r w:rsidRPr="007F55AD">
                <w:rPr>
                  <w:rStyle w:val="Hipervnculo"/>
                </w:rPr>
                <w:t>Tipos de datos</w:t>
              </w:r>
            </w:hyperlink>
            <w:r w:rsidRPr="007F55AD">
              <w:t> en cualquier categoría de tipo de datos distinta de las cadenas de caracteres, cadenas de caracteres Unicode o fecha y hora.</w:t>
            </w:r>
          </w:p>
        </w:tc>
        <w:tc>
          <w:tcPr>
            <w:tcW w:w="0" w:type="auto"/>
            <w:hideMark/>
          </w:tcPr>
          <w:p w14:paraId="68DE5533" w14:textId="77777777" w:rsidR="007F55AD" w:rsidRPr="007F55AD" w:rsidRDefault="007F55AD" w:rsidP="007F55AD">
            <w:pPr>
              <w:cnfStyle w:val="000000000000" w:firstRow="0" w:lastRow="0" w:firstColumn="0" w:lastColumn="0" w:oddVBand="0" w:evenVBand="0" w:oddHBand="0" w:evenHBand="0" w:firstRowFirstColumn="0" w:firstRowLastColumn="0" w:lastRowFirstColumn="0" w:lastRowLastColumn="0"/>
            </w:pPr>
            <w:r w:rsidRPr="007F55AD">
              <w:t>0</w:t>
            </w:r>
          </w:p>
        </w:tc>
      </w:tr>
      <w:tr w:rsidR="007F55AD" w:rsidRPr="007F55AD" w14:paraId="722F43B2" w14:textId="77777777" w:rsidTr="007F55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30668" w14:textId="77777777" w:rsidR="007F55AD" w:rsidRPr="007F55AD" w:rsidRDefault="007F55AD" w:rsidP="007F55AD">
            <w:r w:rsidRPr="007F55AD">
              <w:t>Valores de los tipos de datos </w:t>
            </w:r>
            <w:r w:rsidRPr="007F55AD">
              <w:rPr>
                <w:b/>
                <w:bCs/>
              </w:rPr>
              <w:t>text</w:t>
            </w:r>
            <w:r w:rsidRPr="007F55AD">
              <w:t>, </w:t>
            </w:r>
            <w:r w:rsidRPr="007F55AD">
              <w:rPr>
                <w:b/>
                <w:bCs/>
              </w:rPr>
              <w:t>ntext</w:t>
            </w:r>
            <w:r w:rsidRPr="007F55AD">
              <w:t>o </w:t>
            </w:r>
            <w:r w:rsidRPr="007F55AD">
              <w:rPr>
                <w:b/>
                <w:bCs/>
              </w:rPr>
              <w:t>image</w:t>
            </w:r>
            <w:r w:rsidRPr="007F55AD">
              <w:t>.</w:t>
            </w:r>
          </w:p>
        </w:tc>
        <w:tc>
          <w:tcPr>
            <w:tcW w:w="0" w:type="auto"/>
            <w:hideMark/>
          </w:tcPr>
          <w:p w14:paraId="0599A3D8" w14:textId="77777777" w:rsidR="007F55AD" w:rsidRPr="007F55AD" w:rsidRDefault="007F55AD" w:rsidP="007F55AD">
            <w:pPr>
              <w:cnfStyle w:val="000000100000" w:firstRow="0" w:lastRow="0" w:firstColumn="0" w:lastColumn="0" w:oddVBand="0" w:evenVBand="0" w:oddHBand="1" w:evenHBand="0" w:firstRowFirstColumn="0" w:firstRowLastColumn="0" w:lastRowFirstColumn="0" w:lastRowLastColumn="0"/>
            </w:pPr>
            <w:r w:rsidRPr="007F55AD">
              <w:t>0</w:t>
            </w:r>
          </w:p>
        </w:tc>
      </w:tr>
      <w:tr w:rsidR="007F55AD" w:rsidRPr="007F55AD" w14:paraId="12AECA23" w14:textId="77777777" w:rsidTr="007F55AD">
        <w:tc>
          <w:tcPr>
            <w:cnfStyle w:val="001000000000" w:firstRow="0" w:lastRow="0" w:firstColumn="1" w:lastColumn="0" w:oddVBand="0" w:evenVBand="0" w:oddHBand="0" w:evenHBand="0" w:firstRowFirstColumn="0" w:firstRowLastColumn="0" w:lastRowFirstColumn="0" w:lastRowLastColumn="0"/>
            <w:tcW w:w="0" w:type="auto"/>
            <w:hideMark/>
          </w:tcPr>
          <w:p w14:paraId="1A4506A4" w14:textId="77777777" w:rsidR="007F55AD" w:rsidRPr="007F55AD" w:rsidRDefault="007F55AD" w:rsidP="007F55AD">
            <w:r w:rsidRPr="007F55AD">
              <w:t>Cualquier valor que tiene una escala de precisión por segundos mayor que 3 (.0000 a.0000000... n) ISDATE devuelve 0 si </w:t>
            </w:r>
            <w:r w:rsidRPr="007F55AD">
              <w:rPr>
                <w:i/>
                <w:iCs/>
              </w:rPr>
              <w:t>expression</w:t>
            </w:r>
            <w:r w:rsidRPr="007F55AD">
              <w:t> es un valor </w:t>
            </w:r>
            <w:r w:rsidRPr="007F55AD">
              <w:rPr>
                <w:b/>
                <w:bCs/>
              </w:rPr>
              <w:t>datetime2</w:t>
            </w:r>
            <w:r w:rsidRPr="007F55AD">
              <w:t>, pero devolverá 1 si </w:t>
            </w:r>
            <w:r w:rsidRPr="007F55AD">
              <w:rPr>
                <w:i/>
                <w:iCs/>
              </w:rPr>
              <w:t>expression</w:t>
            </w:r>
            <w:r w:rsidRPr="007F55AD">
              <w:t> es un valor </w:t>
            </w:r>
            <w:r w:rsidRPr="007F55AD">
              <w:rPr>
                <w:b/>
                <w:bCs/>
              </w:rPr>
              <w:t>datetime</w:t>
            </w:r>
            <w:r w:rsidRPr="007F55AD">
              <w:t> válido.</w:t>
            </w:r>
          </w:p>
        </w:tc>
        <w:tc>
          <w:tcPr>
            <w:tcW w:w="0" w:type="auto"/>
            <w:hideMark/>
          </w:tcPr>
          <w:p w14:paraId="651C8889" w14:textId="77777777" w:rsidR="007F55AD" w:rsidRPr="007F55AD" w:rsidRDefault="007F55AD" w:rsidP="007F55AD">
            <w:pPr>
              <w:cnfStyle w:val="000000000000" w:firstRow="0" w:lastRow="0" w:firstColumn="0" w:lastColumn="0" w:oddVBand="0" w:evenVBand="0" w:oddHBand="0" w:evenHBand="0" w:firstRowFirstColumn="0" w:firstRowLastColumn="0" w:lastRowFirstColumn="0" w:lastRowLastColumn="0"/>
            </w:pPr>
            <w:r w:rsidRPr="007F55AD">
              <w:t>0</w:t>
            </w:r>
          </w:p>
        </w:tc>
      </w:tr>
      <w:tr w:rsidR="007F55AD" w:rsidRPr="007F55AD" w14:paraId="53C33D11" w14:textId="77777777" w:rsidTr="007F55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D5670" w14:textId="77777777" w:rsidR="007F55AD" w:rsidRPr="007F55AD" w:rsidRDefault="007F55AD" w:rsidP="007F55AD">
            <w:r w:rsidRPr="007F55AD">
              <w:lastRenderedPageBreak/>
              <w:t>Cualquier valor que mezcla una fecha válida con un valor no válido, por ejemplo 1995-10-1a.</w:t>
            </w:r>
          </w:p>
        </w:tc>
        <w:tc>
          <w:tcPr>
            <w:tcW w:w="0" w:type="auto"/>
            <w:hideMark/>
          </w:tcPr>
          <w:p w14:paraId="0739E999" w14:textId="77777777" w:rsidR="007F55AD" w:rsidRPr="007F55AD" w:rsidRDefault="007F55AD" w:rsidP="007F55AD">
            <w:pPr>
              <w:cnfStyle w:val="000000100000" w:firstRow="0" w:lastRow="0" w:firstColumn="0" w:lastColumn="0" w:oddVBand="0" w:evenVBand="0" w:oddHBand="1" w:evenHBand="0" w:firstRowFirstColumn="0" w:firstRowLastColumn="0" w:lastRowFirstColumn="0" w:lastRowLastColumn="0"/>
            </w:pPr>
            <w:r w:rsidRPr="007F55AD">
              <w:t>0</w:t>
            </w:r>
          </w:p>
        </w:tc>
      </w:tr>
    </w:tbl>
    <w:p w14:paraId="7E3F4106" w14:textId="77777777" w:rsidR="007F55AD" w:rsidRPr="00865206" w:rsidRDefault="007F55AD" w:rsidP="007F55AD"/>
    <w:p w14:paraId="76377A62" w14:textId="77777777" w:rsidR="00D46E89" w:rsidRDefault="00D46E89" w:rsidP="00D46E89">
      <w:r>
        <w:t>Ejemplos</w:t>
      </w:r>
    </w:p>
    <w:p w14:paraId="495EF541" w14:textId="77777777" w:rsidR="00D46E89" w:rsidRDefault="00D46E89" w:rsidP="00D46E89">
      <w:r>
        <w:t>A. Utilizar ISDATE para probar si una expresión de fecha y hora es válida</w:t>
      </w:r>
    </w:p>
    <w:p w14:paraId="3A535343" w14:textId="5AF3AA49" w:rsidR="00284192" w:rsidRDefault="00D46E89" w:rsidP="00D46E89">
      <w:r>
        <w:t>En este ejemplo se muestra cómo usar ISDATE para probar si una cadena de caracteres es un tipo datetime válido.</w:t>
      </w:r>
    </w:p>
    <w:p w14:paraId="0B09D057" w14:textId="77777777" w:rsidR="00D46E89" w:rsidRDefault="00D46E89" w:rsidP="00D46E89"/>
    <w:p w14:paraId="0EDAFFD5" w14:textId="77777777" w:rsidR="00C31486" w:rsidRPr="00C31486" w:rsidRDefault="00C31486" w:rsidP="00C31486">
      <w:pPr>
        <w:rPr>
          <w:lang w:val="en-US"/>
        </w:rPr>
      </w:pPr>
      <w:r w:rsidRPr="00C31486">
        <w:rPr>
          <w:lang w:val="en-US"/>
        </w:rPr>
        <w:t xml:space="preserve">IF ISDATE('2009-05-12 10:19:41.177') = 1  </w:t>
      </w:r>
    </w:p>
    <w:p w14:paraId="0295405C" w14:textId="77777777" w:rsidR="00C31486" w:rsidRPr="00C31486" w:rsidRDefault="00C31486" w:rsidP="00C31486">
      <w:pPr>
        <w:rPr>
          <w:lang w:val="en-US"/>
        </w:rPr>
      </w:pPr>
      <w:r w:rsidRPr="00C31486">
        <w:rPr>
          <w:lang w:val="en-US"/>
        </w:rPr>
        <w:t xml:space="preserve">    PRINT 'VALID'  </w:t>
      </w:r>
    </w:p>
    <w:p w14:paraId="32D2C2D1" w14:textId="77777777" w:rsidR="00C31486" w:rsidRDefault="00C31486" w:rsidP="00C31486">
      <w:r>
        <w:t xml:space="preserve">ELSE  </w:t>
      </w:r>
    </w:p>
    <w:p w14:paraId="5C912942" w14:textId="5A88AB03" w:rsidR="00D46E89" w:rsidRDefault="00C31486" w:rsidP="00C31486">
      <w:r>
        <w:t xml:space="preserve">    PRINT 'INVALID';</w:t>
      </w:r>
    </w:p>
    <w:p w14:paraId="3AD0714D" w14:textId="77777777" w:rsidR="00C31486" w:rsidRDefault="00C31486" w:rsidP="00C31486"/>
    <w:p w14:paraId="2591004A" w14:textId="77777777" w:rsidR="00C31486" w:rsidRDefault="00C31486" w:rsidP="00C31486">
      <w:r>
        <w:t>B. Mostrar los efectos de los parámetros SET DATEFORMAT y SET LANGUAGE en los valores devueltos</w:t>
      </w:r>
    </w:p>
    <w:p w14:paraId="701DA0C3" w14:textId="46C4D526" w:rsidR="00C31486" w:rsidRDefault="00C31486" w:rsidP="00C31486">
      <w:r>
        <w:t>Las instrucciones siguientes muestran los valores que se devuelven al establecer SET DATEFORMAT y SET LANGUAGE.</w:t>
      </w:r>
    </w:p>
    <w:p w14:paraId="6861ACF1" w14:textId="77777777" w:rsidR="00C31486" w:rsidRDefault="00C31486" w:rsidP="00C31486"/>
    <w:p w14:paraId="3B2725DE" w14:textId="77777777" w:rsidR="00C31486" w:rsidRPr="00CA2FEB" w:rsidRDefault="00C31486" w:rsidP="00C31486">
      <w:pPr>
        <w:rPr>
          <w:lang w:val="en-US"/>
        </w:rPr>
      </w:pPr>
      <w:r w:rsidRPr="00CA2FEB">
        <w:rPr>
          <w:lang w:val="en-US"/>
        </w:rPr>
        <w:t xml:space="preserve">/* Use these sessions settings. */  </w:t>
      </w:r>
    </w:p>
    <w:p w14:paraId="67E47689" w14:textId="77777777" w:rsidR="00C31486" w:rsidRPr="00CA2FEB" w:rsidRDefault="00C31486" w:rsidP="00C31486">
      <w:pPr>
        <w:rPr>
          <w:lang w:val="en-US"/>
        </w:rPr>
      </w:pPr>
      <w:r w:rsidRPr="00CA2FEB">
        <w:rPr>
          <w:lang w:val="en-US"/>
        </w:rPr>
        <w:t xml:space="preserve">SET LANGUAGE us_english;  </w:t>
      </w:r>
    </w:p>
    <w:p w14:paraId="42A44B26" w14:textId="77777777" w:rsidR="00C31486" w:rsidRPr="00CA2FEB" w:rsidRDefault="00C31486" w:rsidP="00C31486">
      <w:pPr>
        <w:rPr>
          <w:lang w:val="en-US"/>
        </w:rPr>
      </w:pPr>
      <w:r w:rsidRPr="00CA2FEB">
        <w:rPr>
          <w:lang w:val="en-US"/>
        </w:rPr>
        <w:t xml:space="preserve">SET DATEFORMAT mdy;  </w:t>
      </w:r>
    </w:p>
    <w:p w14:paraId="33E3C16E" w14:textId="77777777" w:rsidR="00C31486" w:rsidRPr="00CA2FEB" w:rsidRDefault="00C31486" w:rsidP="00C31486">
      <w:pPr>
        <w:rPr>
          <w:lang w:val="en-US"/>
        </w:rPr>
      </w:pPr>
      <w:r w:rsidRPr="00CA2FEB">
        <w:rPr>
          <w:lang w:val="en-US"/>
        </w:rPr>
        <w:t xml:space="preserve">/* Expression in mdy dateformat */  </w:t>
      </w:r>
    </w:p>
    <w:p w14:paraId="43805D85" w14:textId="77777777" w:rsidR="00C31486" w:rsidRPr="00CA2FEB" w:rsidRDefault="00C31486" w:rsidP="00C31486">
      <w:pPr>
        <w:rPr>
          <w:lang w:val="en-US"/>
        </w:rPr>
      </w:pPr>
      <w:r w:rsidRPr="00CA2FEB">
        <w:rPr>
          <w:lang w:val="en-US"/>
        </w:rPr>
        <w:t xml:space="preserve">SELECT ISDATE('04/15/2008'); --Returns 1.  </w:t>
      </w:r>
    </w:p>
    <w:p w14:paraId="2E9098E0" w14:textId="77777777" w:rsidR="00C31486" w:rsidRPr="00CA2FEB" w:rsidRDefault="00C31486" w:rsidP="00C31486">
      <w:pPr>
        <w:rPr>
          <w:lang w:val="en-US"/>
        </w:rPr>
      </w:pPr>
      <w:r w:rsidRPr="00CA2FEB">
        <w:rPr>
          <w:lang w:val="en-US"/>
        </w:rPr>
        <w:t xml:space="preserve">/* Expression in mdy dateformat */  </w:t>
      </w:r>
    </w:p>
    <w:p w14:paraId="7C458FE1" w14:textId="77777777" w:rsidR="00C31486" w:rsidRPr="00CA2FEB" w:rsidRDefault="00C31486" w:rsidP="00C31486">
      <w:pPr>
        <w:rPr>
          <w:lang w:val="en-US"/>
        </w:rPr>
      </w:pPr>
      <w:r w:rsidRPr="00CA2FEB">
        <w:rPr>
          <w:lang w:val="en-US"/>
        </w:rPr>
        <w:t xml:space="preserve">SELECT ISDATE('04-15-2008'); --Returns 1.   </w:t>
      </w:r>
    </w:p>
    <w:p w14:paraId="13ADA805" w14:textId="77777777" w:rsidR="00C31486" w:rsidRPr="00CA2FEB" w:rsidRDefault="00C31486" w:rsidP="00C31486">
      <w:pPr>
        <w:rPr>
          <w:lang w:val="en-US"/>
        </w:rPr>
      </w:pPr>
      <w:r w:rsidRPr="00CA2FEB">
        <w:rPr>
          <w:lang w:val="en-US"/>
        </w:rPr>
        <w:t xml:space="preserve">/* Expression in mdy dateformat */  </w:t>
      </w:r>
    </w:p>
    <w:p w14:paraId="08139645" w14:textId="77777777" w:rsidR="00C31486" w:rsidRPr="00CA2FEB" w:rsidRDefault="00C31486" w:rsidP="00C31486">
      <w:pPr>
        <w:rPr>
          <w:lang w:val="en-US"/>
        </w:rPr>
      </w:pPr>
      <w:r w:rsidRPr="00CA2FEB">
        <w:rPr>
          <w:lang w:val="en-US"/>
        </w:rPr>
        <w:t xml:space="preserve">SELECT ISDATE('04.15.2008'); --Returns 1.   </w:t>
      </w:r>
    </w:p>
    <w:p w14:paraId="72788F5C" w14:textId="77777777" w:rsidR="00C31486" w:rsidRPr="00CA2FEB" w:rsidRDefault="00C31486" w:rsidP="00C31486">
      <w:pPr>
        <w:rPr>
          <w:lang w:val="en-US"/>
        </w:rPr>
      </w:pPr>
      <w:r w:rsidRPr="00CA2FEB">
        <w:rPr>
          <w:lang w:val="en-US"/>
        </w:rPr>
        <w:lastRenderedPageBreak/>
        <w:t xml:space="preserve">/* Expression in myd  dateformat */  </w:t>
      </w:r>
    </w:p>
    <w:p w14:paraId="1620A267" w14:textId="77777777" w:rsidR="00C31486" w:rsidRPr="00CA2FEB" w:rsidRDefault="00C31486" w:rsidP="00C31486">
      <w:pPr>
        <w:rPr>
          <w:lang w:val="en-US"/>
        </w:rPr>
      </w:pPr>
      <w:r w:rsidRPr="00CA2FEB">
        <w:rPr>
          <w:lang w:val="en-US"/>
        </w:rPr>
        <w:t xml:space="preserve">SELECT ISDATE('04/2008/15'); --Returns 1.  </w:t>
      </w:r>
    </w:p>
    <w:p w14:paraId="7D030522" w14:textId="77777777" w:rsidR="00C31486" w:rsidRPr="00CA2FEB" w:rsidRDefault="00C31486" w:rsidP="00C31486">
      <w:pPr>
        <w:rPr>
          <w:lang w:val="en-US"/>
        </w:rPr>
      </w:pPr>
      <w:r w:rsidRPr="00CA2FEB">
        <w:rPr>
          <w:lang w:val="en-US"/>
        </w:rPr>
        <w:t xml:space="preserve">  </w:t>
      </w:r>
    </w:p>
    <w:p w14:paraId="77E8E0A2" w14:textId="77777777" w:rsidR="00C31486" w:rsidRPr="00CA2FEB" w:rsidRDefault="00C31486" w:rsidP="00C31486">
      <w:pPr>
        <w:rPr>
          <w:lang w:val="en-US"/>
        </w:rPr>
      </w:pPr>
      <w:r w:rsidRPr="00CA2FEB">
        <w:rPr>
          <w:lang w:val="en-US"/>
        </w:rPr>
        <w:t xml:space="preserve">SET DATEFORMAT mdy;  </w:t>
      </w:r>
    </w:p>
    <w:p w14:paraId="3BFEADA6" w14:textId="77777777" w:rsidR="00C31486" w:rsidRPr="00CA2FEB" w:rsidRDefault="00C31486" w:rsidP="00C31486">
      <w:pPr>
        <w:rPr>
          <w:lang w:val="en-US"/>
        </w:rPr>
      </w:pPr>
      <w:r w:rsidRPr="00CA2FEB">
        <w:rPr>
          <w:lang w:val="en-US"/>
        </w:rPr>
        <w:t xml:space="preserve">SELECT ISDATE('15/04/2008'); --Returns 0.  </w:t>
      </w:r>
    </w:p>
    <w:p w14:paraId="34588A74" w14:textId="77777777" w:rsidR="00C31486" w:rsidRPr="00CA2FEB" w:rsidRDefault="00C31486" w:rsidP="00C31486">
      <w:pPr>
        <w:rPr>
          <w:lang w:val="en-US"/>
        </w:rPr>
      </w:pPr>
      <w:r w:rsidRPr="00CA2FEB">
        <w:rPr>
          <w:lang w:val="en-US"/>
        </w:rPr>
        <w:t xml:space="preserve">SET DATEFORMAT mdy;  </w:t>
      </w:r>
    </w:p>
    <w:p w14:paraId="43C4531D" w14:textId="77777777" w:rsidR="00C31486" w:rsidRPr="00CA2FEB" w:rsidRDefault="00C31486" w:rsidP="00C31486">
      <w:pPr>
        <w:rPr>
          <w:lang w:val="en-US"/>
        </w:rPr>
      </w:pPr>
      <w:r w:rsidRPr="00CA2FEB">
        <w:rPr>
          <w:lang w:val="en-US"/>
        </w:rPr>
        <w:t xml:space="preserve">SELECT ISDATE('15/2008/04'); --Returns 0.  </w:t>
      </w:r>
    </w:p>
    <w:p w14:paraId="5DB56A9B" w14:textId="77777777" w:rsidR="00C31486" w:rsidRPr="00CA2FEB" w:rsidRDefault="00C31486" w:rsidP="00C31486">
      <w:pPr>
        <w:rPr>
          <w:lang w:val="en-US"/>
        </w:rPr>
      </w:pPr>
      <w:r w:rsidRPr="00CA2FEB">
        <w:rPr>
          <w:lang w:val="en-US"/>
        </w:rPr>
        <w:t xml:space="preserve">SET DATEFORMAT mdy;  </w:t>
      </w:r>
    </w:p>
    <w:p w14:paraId="13C7ABCE" w14:textId="77777777" w:rsidR="00C31486" w:rsidRPr="00CA2FEB" w:rsidRDefault="00C31486" w:rsidP="00C31486">
      <w:pPr>
        <w:rPr>
          <w:lang w:val="en-US"/>
        </w:rPr>
      </w:pPr>
      <w:r w:rsidRPr="00CA2FEB">
        <w:rPr>
          <w:lang w:val="en-US"/>
        </w:rPr>
        <w:t xml:space="preserve">SELECT ISDATE('2008/15/04'); --Returns 0.  </w:t>
      </w:r>
    </w:p>
    <w:p w14:paraId="6E16BC19" w14:textId="77777777" w:rsidR="00C31486" w:rsidRPr="00CA2FEB" w:rsidRDefault="00C31486" w:rsidP="00C31486">
      <w:pPr>
        <w:rPr>
          <w:lang w:val="en-US"/>
        </w:rPr>
      </w:pPr>
      <w:r w:rsidRPr="00CA2FEB">
        <w:rPr>
          <w:lang w:val="en-US"/>
        </w:rPr>
        <w:t xml:space="preserve">SET DATEFORMAT mdy;  </w:t>
      </w:r>
    </w:p>
    <w:p w14:paraId="793B091C" w14:textId="77777777" w:rsidR="00C31486" w:rsidRPr="00CA2FEB" w:rsidRDefault="00C31486" w:rsidP="00C31486">
      <w:pPr>
        <w:rPr>
          <w:lang w:val="en-US"/>
        </w:rPr>
      </w:pPr>
      <w:r w:rsidRPr="00CA2FEB">
        <w:rPr>
          <w:lang w:val="en-US"/>
        </w:rPr>
        <w:t xml:space="preserve">SELECT ISDATE('2008/04/15'); --Returns 1.  </w:t>
      </w:r>
    </w:p>
    <w:p w14:paraId="68D96517" w14:textId="77777777" w:rsidR="00C31486" w:rsidRPr="00CA2FEB" w:rsidRDefault="00C31486" w:rsidP="00C31486">
      <w:pPr>
        <w:rPr>
          <w:lang w:val="en-US"/>
        </w:rPr>
      </w:pPr>
      <w:r w:rsidRPr="00CA2FEB">
        <w:rPr>
          <w:lang w:val="en-US"/>
        </w:rPr>
        <w:t xml:space="preserve">  </w:t>
      </w:r>
    </w:p>
    <w:p w14:paraId="77080F2D" w14:textId="77777777" w:rsidR="00C31486" w:rsidRPr="00CA2FEB" w:rsidRDefault="00C31486" w:rsidP="00C31486">
      <w:pPr>
        <w:rPr>
          <w:lang w:val="en-US"/>
        </w:rPr>
      </w:pPr>
      <w:r w:rsidRPr="00CA2FEB">
        <w:rPr>
          <w:lang w:val="en-US"/>
        </w:rPr>
        <w:t xml:space="preserve">SET DATEFORMAT dmy;  </w:t>
      </w:r>
    </w:p>
    <w:p w14:paraId="0B3B19CD" w14:textId="77777777" w:rsidR="00C31486" w:rsidRPr="00CA2FEB" w:rsidRDefault="00C31486" w:rsidP="00C31486">
      <w:pPr>
        <w:rPr>
          <w:lang w:val="en-US"/>
        </w:rPr>
      </w:pPr>
      <w:r w:rsidRPr="00CA2FEB">
        <w:rPr>
          <w:lang w:val="en-US"/>
        </w:rPr>
        <w:t xml:space="preserve">SELECT ISDATE('15/04/2008'); --Returns 1.  </w:t>
      </w:r>
    </w:p>
    <w:p w14:paraId="7559890A" w14:textId="77777777" w:rsidR="00C31486" w:rsidRPr="00CA2FEB" w:rsidRDefault="00C31486" w:rsidP="00C31486">
      <w:pPr>
        <w:rPr>
          <w:lang w:val="en-US"/>
        </w:rPr>
      </w:pPr>
      <w:r w:rsidRPr="00CA2FEB">
        <w:rPr>
          <w:lang w:val="en-US"/>
        </w:rPr>
        <w:t xml:space="preserve">SET DATEFORMAT dym;  </w:t>
      </w:r>
    </w:p>
    <w:p w14:paraId="06EB2DFC" w14:textId="77777777" w:rsidR="00C31486" w:rsidRPr="00CA2FEB" w:rsidRDefault="00C31486" w:rsidP="00C31486">
      <w:pPr>
        <w:rPr>
          <w:lang w:val="en-US"/>
        </w:rPr>
      </w:pPr>
      <w:r w:rsidRPr="00CA2FEB">
        <w:rPr>
          <w:lang w:val="en-US"/>
        </w:rPr>
        <w:t xml:space="preserve">SELECT ISDATE('15/2008/04'); --Returns 1.  </w:t>
      </w:r>
    </w:p>
    <w:p w14:paraId="074FDF03" w14:textId="77777777" w:rsidR="00C31486" w:rsidRPr="00CA2FEB" w:rsidRDefault="00C31486" w:rsidP="00C31486">
      <w:pPr>
        <w:rPr>
          <w:lang w:val="en-US"/>
        </w:rPr>
      </w:pPr>
      <w:r w:rsidRPr="00CA2FEB">
        <w:rPr>
          <w:lang w:val="en-US"/>
        </w:rPr>
        <w:t xml:space="preserve">SET DATEFORMAT ydm;  </w:t>
      </w:r>
    </w:p>
    <w:p w14:paraId="1E2B2DFD" w14:textId="77777777" w:rsidR="00C31486" w:rsidRPr="00CA2FEB" w:rsidRDefault="00C31486" w:rsidP="00C31486">
      <w:pPr>
        <w:rPr>
          <w:lang w:val="en-US"/>
        </w:rPr>
      </w:pPr>
      <w:r w:rsidRPr="00CA2FEB">
        <w:rPr>
          <w:lang w:val="en-US"/>
        </w:rPr>
        <w:t xml:space="preserve">SELECT ISDATE('2008/15/04'); --Returns 1.  </w:t>
      </w:r>
    </w:p>
    <w:p w14:paraId="799009B7" w14:textId="77777777" w:rsidR="00C31486" w:rsidRPr="00CA2FEB" w:rsidRDefault="00C31486" w:rsidP="00C31486">
      <w:pPr>
        <w:rPr>
          <w:lang w:val="en-US"/>
        </w:rPr>
      </w:pPr>
      <w:r w:rsidRPr="00CA2FEB">
        <w:rPr>
          <w:lang w:val="en-US"/>
        </w:rPr>
        <w:t xml:space="preserve">SET DATEFORMAT ymd;  </w:t>
      </w:r>
    </w:p>
    <w:p w14:paraId="25D1A446" w14:textId="77777777" w:rsidR="00C31486" w:rsidRPr="00CA2FEB" w:rsidRDefault="00C31486" w:rsidP="00C31486">
      <w:pPr>
        <w:rPr>
          <w:lang w:val="en-US"/>
        </w:rPr>
      </w:pPr>
      <w:r w:rsidRPr="00CA2FEB">
        <w:rPr>
          <w:lang w:val="en-US"/>
        </w:rPr>
        <w:t xml:space="preserve">SELECT ISDATE('2008/04/15'); --Returns 1.  </w:t>
      </w:r>
    </w:p>
    <w:p w14:paraId="7697CF64" w14:textId="77777777" w:rsidR="00C31486" w:rsidRPr="00CA2FEB" w:rsidRDefault="00C31486" w:rsidP="00C31486">
      <w:pPr>
        <w:rPr>
          <w:lang w:val="en-US"/>
        </w:rPr>
      </w:pPr>
      <w:r w:rsidRPr="00CA2FEB">
        <w:rPr>
          <w:lang w:val="en-US"/>
        </w:rPr>
        <w:t xml:space="preserve">  </w:t>
      </w:r>
    </w:p>
    <w:p w14:paraId="38FC37D9" w14:textId="77777777" w:rsidR="00C31486" w:rsidRPr="00CA2FEB" w:rsidRDefault="00C31486" w:rsidP="00C31486">
      <w:pPr>
        <w:rPr>
          <w:lang w:val="en-US"/>
        </w:rPr>
      </w:pPr>
      <w:r w:rsidRPr="00CA2FEB">
        <w:rPr>
          <w:lang w:val="en-US"/>
        </w:rPr>
        <w:t xml:space="preserve">SET LANGUAGE English;  </w:t>
      </w:r>
    </w:p>
    <w:p w14:paraId="3EF757E0" w14:textId="77777777" w:rsidR="00C31486" w:rsidRPr="00CA2FEB" w:rsidRDefault="00C31486" w:rsidP="00C31486">
      <w:pPr>
        <w:rPr>
          <w:lang w:val="en-US"/>
        </w:rPr>
      </w:pPr>
      <w:r w:rsidRPr="00CA2FEB">
        <w:rPr>
          <w:lang w:val="en-US"/>
        </w:rPr>
        <w:t xml:space="preserve">SELECT ISDATE('15/04/2008'); --Returns 0.  </w:t>
      </w:r>
    </w:p>
    <w:p w14:paraId="31F2F043" w14:textId="77777777" w:rsidR="00C31486" w:rsidRDefault="00C31486" w:rsidP="00C31486">
      <w:r>
        <w:t xml:space="preserve">SET LANGUAGE Hungarian;  </w:t>
      </w:r>
    </w:p>
    <w:p w14:paraId="4FF8038B" w14:textId="77777777" w:rsidR="00C31486" w:rsidRPr="00CA2FEB" w:rsidRDefault="00C31486" w:rsidP="00C31486">
      <w:pPr>
        <w:rPr>
          <w:lang w:val="en-US"/>
        </w:rPr>
      </w:pPr>
      <w:r w:rsidRPr="00CA2FEB">
        <w:rPr>
          <w:lang w:val="en-US"/>
        </w:rPr>
        <w:t xml:space="preserve">SELECT ISDATE('15/2008/04'); --Returns 0.  </w:t>
      </w:r>
    </w:p>
    <w:p w14:paraId="78ACD717" w14:textId="77777777" w:rsidR="00C31486" w:rsidRPr="00CA2FEB" w:rsidRDefault="00C31486" w:rsidP="00C31486">
      <w:pPr>
        <w:rPr>
          <w:lang w:val="en-US"/>
        </w:rPr>
      </w:pPr>
      <w:r w:rsidRPr="00CA2FEB">
        <w:rPr>
          <w:lang w:val="en-US"/>
        </w:rPr>
        <w:t xml:space="preserve">SET LANGUAGE Swedish;  </w:t>
      </w:r>
    </w:p>
    <w:p w14:paraId="19C48744" w14:textId="77777777" w:rsidR="00C31486" w:rsidRPr="00CA2FEB" w:rsidRDefault="00C31486" w:rsidP="00C31486">
      <w:pPr>
        <w:rPr>
          <w:lang w:val="en-US"/>
        </w:rPr>
      </w:pPr>
      <w:r w:rsidRPr="00CA2FEB">
        <w:rPr>
          <w:lang w:val="en-US"/>
        </w:rPr>
        <w:t xml:space="preserve">SELECT ISDATE('2008/15/04'); --Returns 0.  </w:t>
      </w:r>
    </w:p>
    <w:p w14:paraId="23860390" w14:textId="77777777" w:rsidR="00C31486" w:rsidRPr="00CA2FEB" w:rsidRDefault="00C31486" w:rsidP="00C31486">
      <w:pPr>
        <w:rPr>
          <w:lang w:val="en-US"/>
        </w:rPr>
      </w:pPr>
      <w:r w:rsidRPr="00CA2FEB">
        <w:rPr>
          <w:lang w:val="en-US"/>
        </w:rPr>
        <w:lastRenderedPageBreak/>
        <w:t xml:space="preserve">SET LANGUAGE Italian;  </w:t>
      </w:r>
    </w:p>
    <w:p w14:paraId="67436634" w14:textId="77777777" w:rsidR="00C31486" w:rsidRPr="00CA2FEB" w:rsidRDefault="00C31486" w:rsidP="00C31486">
      <w:pPr>
        <w:rPr>
          <w:lang w:val="en-US"/>
        </w:rPr>
      </w:pPr>
      <w:r w:rsidRPr="00CA2FEB">
        <w:rPr>
          <w:lang w:val="en-US"/>
        </w:rPr>
        <w:t xml:space="preserve">SELECT ISDATE('2008/04/15'); --Returns 1.  </w:t>
      </w:r>
    </w:p>
    <w:p w14:paraId="1FB4D041" w14:textId="77777777" w:rsidR="00C31486" w:rsidRPr="00CA2FEB" w:rsidRDefault="00C31486" w:rsidP="00C31486">
      <w:pPr>
        <w:rPr>
          <w:lang w:val="en-US"/>
        </w:rPr>
      </w:pPr>
      <w:r w:rsidRPr="00CA2FEB">
        <w:rPr>
          <w:lang w:val="en-US"/>
        </w:rPr>
        <w:t xml:space="preserve">  </w:t>
      </w:r>
    </w:p>
    <w:p w14:paraId="76A60EA6" w14:textId="77777777" w:rsidR="00C31486" w:rsidRPr="00CA2FEB" w:rsidRDefault="00C31486" w:rsidP="00C31486">
      <w:pPr>
        <w:rPr>
          <w:lang w:val="en-US"/>
        </w:rPr>
      </w:pPr>
      <w:r w:rsidRPr="00CA2FEB">
        <w:rPr>
          <w:lang w:val="en-US"/>
        </w:rPr>
        <w:t xml:space="preserve">/* Return to these sessions settings. */  </w:t>
      </w:r>
    </w:p>
    <w:p w14:paraId="5B8CE99E" w14:textId="77777777" w:rsidR="00C31486" w:rsidRPr="00CA2FEB" w:rsidRDefault="00C31486" w:rsidP="00C31486">
      <w:pPr>
        <w:rPr>
          <w:lang w:val="en-US"/>
        </w:rPr>
      </w:pPr>
      <w:r w:rsidRPr="00CA2FEB">
        <w:rPr>
          <w:lang w:val="en-US"/>
        </w:rPr>
        <w:t xml:space="preserve">SET LANGUAGE us_english;  </w:t>
      </w:r>
    </w:p>
    <w:p w14:paraId="26F08158" w14:textId="47EB4138" w:rsidR="00C31486" w:rsidRPr="00CA2FEB" w:rsidRDefault="00C31486" w:rsidP="00C31486">
      <w:pPr>
        <w:rPr>
          <w:lang w:val="en-US"/>
        </w:rPr>
      </w:pPr>
      <w:r w:rsidRPr="00CA2FEB">
        <w:rPr>
          <w:lang w:val="en-US"/>
        </w:rPr>
        <w:t>SET DATEFORMAT mdy;</w:t>
      </w:r>
    </w:p>
    <w:p w14:paraId="463694C2" w14:textId="77777777" w:rsidR="00C31486" w:rsidRPr="00CA2FEB" w:rsidRDefault="00C31486" w:rsidP="00C31486">
      <w:pPr>
        <w:rPr>
          <w:lang w:val="en-US"/>
        </w:rPr>
      </w:pPr>
    </w:p>
    <w:p w14:paraId="0B0C7E81" w14:textId="0A0D6EC5" w:rsidR="00C31486" w:rsidRDefault="00CA2FEB" w:rsidP="00C31486">
      <w:r w:rsidRPr="00CA2FEB">
        <w:t>C. Utilizar ISDATE para probar si una expresión de fecha y hora es válida</w:t>
      </w:r>
    </w:p>
    <w:p w14:paraId="2017F999" w14:textId="24035702" w:rsidR="00CA2FEB" w:rsidRDefault="00211C98" w:rsidP="00C31486">
      <w:r w:rsidRPr="00211C98">
        <w:t>En este ejemplo se muestra cómo usar ISDATE para probar si una cadena de caracteres es un tipo datetime válido.</w:t>
      </w:r>
    </w:p>
    <w:p w14:paraId="04CFFE3F" w14:textId="77777777" w:rsidR="00211C98" w:rsidRDefault="00211C98" w:rsidP="00C31486"/>
    <w:p w14:paraId="6D3CBA23" w14:textId="77777777" w:rsidR="00211C98" w:rsidRPr="00211C98" w:rsidRDefault="00211C98" w:rsidP="00211C98">
      <w:pPr>
        <w:rPr>
          <w:lang w:val="en-US"/>
        </w:rPr>
      </w:pPr>
      <w:r w:rsidRPr="00211C98">
        <w:rPr>
          <w:lang w:val="en-US"/>
        </w:rPr>
        <w:t xml:space="preserve">IF ISDATE('2009-05-12 10:19:41.177') = 1  </w:t>
      </w:r>
    </w:p>
    <w:p w14:paraId="4DBDC9E0" w14:textId="77777777" w:rsidR="00211C98" w:rsidRPr="00211C98" w:rsidRDefault="00211C98" w:rsidP="00211C98">
      <w:pPr>
        <w:rPr>
          <w:lang w:val="en-US"/>
        </w:rPr>
      </w:pPr>
      <w:r w:rsidRPr="00211C98">
        <w:rPr>
          <w:lang w:val="en-US"/>
        </w:rPr>
        <w:t xml:space="preserve">    SELECT 'VALID';  </w:t>
      </w:r>
    </w:p>
    <w:p w14:paraId="04F66547" w14:textId="77777777" w:rsidR="00211C98" w:rsidRDefault="00211C98" w:rsidP="00211C98">
      <w:r>
        <w:t xml:space="preserve">ELSE  </w:t>
      </w:r>
    </w:p>
    <w:p w14:paraId="2F6AEA6D" w14:textId="3F8E05AC" w:rsidR="00211C98" w:rsidRPr="00865206" w:rsidRDefault="00211C98" w:rsidP="00211C98">
      <w:r>
        <w:t xml:space="preserve">    SELECT 'INVALID';</w:t>
      </w:r>
    </w:p>
    <w:p w14:paraId="3DDA0096" w14:textId="77777777" w:rsidR="00284192" w:rsidRPr="00865206" w:rsidRDefault="00284192" w:rsidP="00284192"/>
    <w:p w14:paraId="390816B0" w14:textId="7B21417F" w:rsidR="00EB41F3" w:rsidRPr="00002A04" w:rsidRDefault="00EB41F3" w:rsidP="00DD3E67">
      <w:pPr>
        <w:pStyle w:val="Ttulo2"/>
        <w:rPr>
          <w:lang w:val="en-US"/>
        </w:rPr>
      </w:pPr>
      <w:bookmarkStart w:id="53" w:name="_Toc142830281"/>
      <w:r w:rsidRPr="00002A04">
        <w:rPr>
          <w:lang w:val="en-US"/>
        </w:rPr>
        <w:t>Otras Funciones</w:t>
      </w:r>
      <w:bookmarkEnd w:id="53"/>
    </w:p>
    <w:p w14:paraId="7266B6C2" w14:textId="059D0416" w:rsidR="00EB41F3" w:rsidRPr="0019412E" w:rsidRDefault="00EB41F3" w:rsidP="00DD3E67">
      <w:pPr>
        <w:pStyle w:val="Ttulo3"/>
      </w:pPr>
      <w:bookmarkStart w:id="54" w:name="_Toc142830282"/>
      <w:r w:rsidRPr="0019412E">
        <w:t>CAST</w:t>
      </w:r>
      <w:bookmarkEnd w:id="54"/>
      <w:r w:rsidR="00154582" w:rsidRPr="0019412E">
        <w:t xml:space="preserve"> y </w:t>
      </w:r>
      <w:bookmarkStart w:id="55" w:name="_Toc142830283"/>
      <w:r w:rsidRPr="0019412E">
        <w:t>CONVERT</w:t>
      </w:r>
      <w:bookmarkEnd w:id="55"/>
      <w:r w:rsidRPr="0019412E">
        <w:t xml:space="preserve"> </w:t>
      </w:r>
    </w:p>
    <w:p w14:paraId="0AEAF1F0" w14:textId="3F011BE1" w:rsidR="00EC1D04" w:rsidRPr="0019412E" w:rsidRDefault="0019412E" w:rsidP="00EC1D04">
      <w:r w:rsidRPr="0019412E">
        <w:t>Estas funciones convierten una expresión de un tipo de datos a otro.</w:t>
      </w:r>
    </w:p>
    <w:p w14:paraId="51558B77" w14:textId="77777777" w:rsidR="0019412E" w:rsidRDefault="0019412E" w:rsidP="00EC1D04"/>
    <w:p w14:paraId="0DED42C5" w14:textId="77777777" w:rsidR="0019412E" w:rsidRDefault="0019412E" w:rsidP="0019412E">
      <w:r>
        <w:t>Sintaxis</w:t>
      </w:r>
    </w:p>
    <w:p w14:paraId="07DEBFBA" w14:textId="62273A15" w:rsidR="0019412E" w:rsidRDefault="0019412E" w:rsidP="0019412E">
      <w:r>
        <w:t>Sintaxis CAST:</w:t>
      </w:r>
    </w:p>
    <w:p w14:paraId="65CD7C5D" w14:textId="0E2E749D" w:rsidR="0019412E" w:rsidRPr="0019412E" w:rsidRDefault="0019412E" w:rsidP="0019412E">
      <w:pPr>
        <w:rPr>
          <w:lang w:val="en-US"/>
        </w:rPr>
      </w:pPr>
      <w:r w:rsidRPr="0019412E">
        <w:rPr>
          <w:lang w:val="en-US"/>
        </w:rPr>
        <w:t>CAST ( expression AS data_type [ ( length ) ] )</w:t>
      </w:r>
    </w:p>
    <w:p w14:paraId="532D8BD0" w14:textId="77777777" w:rsidR="0019412E" w:rsidRDefault="0019412E" w:rsidP="0019412E">
      <w:pPr>
        <w:rPr>
          <w:lang w:val="en-US"/>
        </w:rPr>
      </w:pPr>
    </w:p>
    <w:p w14:paraId="252B0140" w14:textId="7EDABDBE" w:rsidR="0019412E" w:rsidRDefault="00751BC5" w:rsidP="0019412E">
      <w:pPr>
        <w:rPr>
          <w:lang w:val="en-US"/>
        </w:rPr>
      </w:pPr>
      <w:r w:rsidRPr="00751BC5">
        <w:rPr>
          <w:lang w:val="en-US"/>
        </w:rPr>
        <w:t>Sintaxis CONVERT:</w:t>
      </w:r>
    </w:p>
    <w:p w14:paraId="393635E8" w14:textId="31A7AF8C" w:rsidR="00751BC5" w:rsidRDefault="00751BC5" w:rsidP="0019412E">
      <w:pPr>
        <w:rPr>
          <w:lang w:val="en-US"/>
        </w:rPr>
      </w:pPr>
      <w:r w:rsidRPr="00751BC5">
        <w:rPr>
          <w:lang w:val="en-US"/>
        </w:rPr>
        <w:t>CONVERT ( data_type [ ( length ) ] , expression [ , style ] )</w:t>
      </w:r>
    </w:p>
    <w:p w14:paraId="5401C401" w14:textId="77777777" w:rsidR="00751BC5" w:rsidRDefault="00751BC5" w:rsidP="0019412E">
      <w:pPr>
        <w:rPr>
          <w:lang w:val="en-US"/>
        </w:rPr>
      </w:pPr>
    </w:p>
    <w:p w14:paraId="01BDEA63" w14:textId="77777777" w:rsidR="00973EFC" w:rsidRPr="005038E0" w:rsidRDefault="00973EFC" w:rsidP="00973EFC">
      <w:r w:rsidRPr="005038E0">
        <w:lastRenderedPageBreak/>
        <w:t>Argumentos</w:t>
      </w:r>
    </w:p>
    <w:p w14:paraId="6DD59B8C" w14:textId="77777777" w:rsidR="00973EFC" w:rsidRPr="005038E0" w:rsidRDefault="00973EFC" w:rsidP="00973EFC">
      <w:r w:rsidRPr="005038E0">
        <w:t>expression</w:t>
      </w:r>
    </w:p>
    <w:p w14:paraId="36BD43EC" w14:textId="77777777" w:rsidR="00973EFC" w:rsidRPr="005038E0" w:rsidRDefault="00973EFC" w:rsidP="00973EFC">
      <w:r w:rsidRPr="005038E0">
        <w:t>Cualquier expression válida.</w:t>
      </w:r>
    </w:p>
    <w:p w14:paraId="15E37B18" w14:textId="77777777" w:rsidR="00973EFC" w:rsidRPr="005038E0" w:rsidRDefault="00973EFC" w:rsidP="00973EFC"/>
    <w:p w14:paraId="52F610B3" w14:textId="77777777" w:rsidR="00973EFC" w:rsidRPr="005038E0" w:rsidRDefault="00973EFC" w:rsidP="00973EFC">
      <w:r w:rsidRPr="005038E0">
        <w:t>data_type</w:t>
      </w:r>
    </w:p>
    <w:p w14:paraId="44EB79B8" w14:textId="77777777" w:rsidR="00973EFC" w:rsidRPr="009727CB" w:rsidRDefault="00973EFC" w:rsidP="00973EFC">
      <w:r w:rsidRPr="005038E0">
        <w:t xml:space="preserve">El tipo de datos de destino. </w:t>
      </w:r>
      <w:r w:rsidRPr="009727CB">
        <w:t>Esto engloba xml, bigint y sql_variant. No se pueden utilizar tipos de datos de alias.</w:t>
      </w:r>
    </w:p>
    <w:p w14:paraId="18A967C1" w14:textId="77777777" w:rsidR="00973EFC" w:rsidRPr="009727CB" w:rsidRDefault="00973EFC" w:rsidP="00973EFC"/>
    <w:p w14:paraId="35FE1DC6" w14:textId="77777777" w:rsidR="00973EFC" w:rsidRPr="009727CB" w:rsidRDefault="00973EFC" w:rsidP="00973EFC">
      <w:r w:rsidRPr="009727CB">
        <w:t>length</w:t>
      </w:r>
    </w:p>
    <w:p w14:paraId="70C8F36B" w14:textId="77777777" w:rsidR="00973EFC" w:rsidRPr="009727CB" w:rsidRDefault="00973EFC" w:rsidP="00973EFC">
      <w:r w:rsidRPr="009727CB">
        <w:t>Entero opcional que especifica la longitud del tipo de datos de destino para los tipos de datos que permiten una longitud especificada por el usuario. El valor predeterminado es 30.</w:t>
      </w:r>
    </w:p>
    <w:p w14:paraId="682F3C71" w14:textId="77777777" w:rsidR="00973EFC" w:rsidRPr="009727CB" w:rsidRDefault="00973EFC" w:rsidP="00973EFC"/>
    <w:p w14:paraId="772E9C88" w14:textId="77777777" w:rsidR="00973EFC" w:rsidRPr="009727CB" w:rsidRDefault="00973EFC" w:rsidP="00973EFC">
      <w:r w:rsidRPr="009727CB">
        <w:t>style</w:t>
      </w:r>
    </w:p>
    <w:p w14:paraId="5237F34F" w14:textId="77777777" w:rsidR="00973EFC" w:rsidRPr="009727CB" w:rsidRDefault="00973EFC" w:rsidP="00973EFC">
      <w:r w:rsidRPr="009727CB">
        <w:t>Una expresión de tipo entero que especifica cómo traducirá la función CONVERT la expresión. Para un valor de estilo NULL, se devuelve NULL. data_type determina el intervalo.</w:t>
      </w:r>
    </w:p>
    <w:p w14:paraId="477DF8BD" w14:textId="77777777" w:rsidR="00973EFC" w:rsidRPr="009727CB" w:rsidRDefault="00973EFC" w:rsidP="00973EFC"/>
    <w:p w14:paraId="46BC38BC" w14:textId="77777777" w:rsidR="00973EFC" w:rsidRPr="009727CB" w:rsidRDefault="00973EFC" w:rsidP="00973EFC">
      <w:r w:rsidRPr="009727CB">
        <w:t>Tipos de valores devueltos</w:t>
      </w:r>
    </w:p>
    <w:p w14:paraId="3DD9687A" w14:textId="77777777" w:rsidR="00973EFC" w:rsidRPr="009727CB" w:rsidRDefault="00973EFC" w:rsidP="00973EFC">
      <w:r w:rsidRPr="009727CB">
        <w:t>Devuelve expression, traducido a data_type.</w:t>
      </w:r>
    </w:p>
    <w:p w14:paraId="5889E48A" w14:textId="77777777" w:rsidR="00973EFC" w:rsidRPr="009727CB" w:rsidRDefault="00973EFC" w:rsidP="00973EFC"/>
    <w:p w14:paraId="3D116244" w14:textId="77777777" w:rsidR="00973EFC" w:rsidRPr="009727CB" w:rsidRDefault="00973EFC" w:rsidP="00973EFC">
      <w:r w:rsidRPr="009727CB">
        <w:t>Estilos de fecha y hora</w:t>
      </w:r>
    </w:p>
    <w:p w14:paraId="5EF3A644" w14:textId="77777777" w:rsidR="00973EFC" w:rsidRPr="009727CB" w:rsidRDefault="00973EFC" w:rsidP="00973EFC">
      <w:r w:rsidRPr="009727CB">
        <w:t>Para una expression que tenga el tipo de datos de fecha u hora, style puede tener uno de los valores que se muestran en la siguiente tabla. Otros valores se procesan como 0. A partir de SQL Server 2012 (11.x), los únicos estilos que se admiten al convertir de tipos de fecha y hora a datetimeoffset son 0 o 1. Todos los demás estilos de conversión devuelven el error 9809.</w:t>
      </w:r>
    </w:p>
    <w:p w14:paraId="443E5732" w14:textId="77777777" w:rsidR="00973EFC" w:rsidRPr="009727CB" w:rsidRDefault="00973EFC" w:rsidP="00973EFC"/>
    <w:p w14:paraId="26A3E07F" w14:textId="77777777" w:rsidR="00973EFC" w:rsidRPr="009727CB" w:rsidRDefault="00973EFC" w:rsidP="00973EFC">
      <w:r w:rsidRPr="009727CB">
        <w:lastRenderedPageBreak/>
        <w:t xml:space="preserve"> Nota</w:t>
      </w:r>
    </w:p>
    <w:p w14:paraId="77E83EFA" w14:textId="77777777" w:rsidR="00973EFC" w:rsidRPr="009727CB" w:rsidRDefault="00973EFC" w:rsidP="00973EFC"/>
    <w:p w14:paraId="5B0CEA43" w14:textId="23C4EAAB" w:rsidR="00751BC5" w:rsidRPr="009727CB" w:rsidRDefault="00973EFC" w:rsidP="00973EFC">
      <w:r w:rsidRPr="009727CB">
        <w:t>SQL Server admite el formato de fecha, en estilo árabe, con el algoritmo kuwaití.</w:t>
      </w:r>
    </w:p>
    <w:p w14:paraId="12265CFA" w14:textId="77777777" w:rsidR="005038E0" w:rsidRPr="009727CB" w:rsidRDefault="005038E0" w:rsidP="00973EFC"/>
    <w:tbl>
      <w:tblPr>
        <w:tblStyle w:val="Tablanormal1"/>
        <w:tblW w:w="8359" w:type="dxa"/>
        <w:tblLayout w:type="fixed"/>
        <w:tblLook w:val="04A0" w:firstRow="1" w:lastRow="0" w:firstColumn="1" w:lastColumn="0" w:noHBand="0" w:noVBand="1"/>
      </w:tblPr>
      <w:tblGrid>
        <w:gridCol w:w="839"/>
        <w:gridCol w:w="1646"/>
        <w:gridCol w:w="2472"/>
        <w:gridCol w:w="3402"/>
      </w:tblGrid>
      <w:tr w:rsidR="009727CB" w:rsidRPr="005038E0" w14:paraId="7550B991" w14:textId="77777777" w:rsidTr="00972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hideMark/>
          </w:tcPr>
          <w:p w14:paraId="5253F651" w14:textId="77777777" w:rsidR="005038E0" w:rsidRPr="005038E0" w:rsidRDefault="005038E0" w:rsidP="005038E0">
            <w:pPr>
              <w:rPr>
                <w:sz w:val="20"/>
                <w:szCs w:val="18"/>
              </w:rPr>
            </w:pPr>
            <w:r w:rsidRPr="005038E0">
              <w:rPr>
                <w:sz w:val="20"/>
                <w:szCs w:val="18"/>
              </w:rPr>
              <w:t>Sin el siglo (yy) </w:t>
            </w:r>
            <w:r w:rsidRPr="005038E0">
              <w:rPr>
                <w:sz w:val="20"/>
                <w:szCs w:val="18"/>
                <w:vertAlign w:val="superscript"/>
              </w:rPr>
              <w:t>1</w:t>
            </w:r>
          </w:p>
        </w:tc>
        <w:tc>
          <w:tcPr>
            <w:tcW w:w="1646" w:type="dxa"/>
            <w:hideMark/>
          </w:tcPr>
          <w:p w14:paraId="7A1D635B" w14:textId="77777777" w:rsidR="005038E0" w:rsidRPr="005038E0" w:rsidRDefault="005038E0" w:rsidP="005038E0">
            <w:pPr>
              <w:cnfStyle w:val="100000000000" w:firstRow="1" w:lastRow="0" w:firstColumn="0" w:lastColumn="0" w:oddVBand="0" w:evenVBand="0" w:oddHBand="0" w:evenHBand="0" w:firstRowFirstColumn="0" w:firstRowLastColumn="0" w:lastRowFirstColumn="0" w:lastRowLastColumn="0"/>
              <w:rPr>
                <w:sz w:val="20"/>
                <w:szCs w:val="18"/>
              </w:rPr>
            </w:pPr>
            <w:r w:rsidRPr="005038E0">
              <w:rPr>
                <w:sz w:val="20"/>
                <w:szCs w:val="18"/>
              </w:rPr>
              <w:t>Con el siglo (aaaa)</w:t>
            </w:r>
          </w:p>
        </w:tc>
        <w:tc>
          <w:tcPr>
            <w:tcW w:w="2472" w:type="dxa"/>
            <w:hideMark/>
          </w:tcPr>
          <w:p w14:paraId="54798368" w14:textId="77777777" w:rsidR="005038E0" w:rsidRPr="005038E0" w:rsidRDefault="005038E0" w:rsidP="005038E0">
            <w:pPr>
              <w:cnfStyle w:val="100000000000" w:firstRow="1" w:lastRow="0" w:firstColumn="0" w:lastColumn="0" w:oddVBand="0" w:evenVBand="0" w:oddHBand="0" w:evenHBand="0" w:firstRowFirstColumn="0" w:firstRowLastColumn="0" w:lastRowFirstColumn="0" w:lastRowLastColumn="0"/>
              <w:rPr>
                <w:sz w:val="20"/>
                <w:szCs w:val="18"/>
              </w:rPr>
            </w:pPr>
            <w:r w:rsidRPr="005038E0">
              <w:rPr>
                <w:sz w:val="20"/>
                <w:szCs w:val="18"/>
              </w:rPr>
              <w:t>Estándar</w:t>
            </w:r>
          </w:p>
        </w:tc>
        <w:tc>
          <w:tcPr>
            <w:tcW w:w="3402" w:type="dxa"/>
            <w:hideMark/>
          </w:tcPr>
          <w:p w14:paraId="54B3159B" w14:textId="77777777" w:rsidR="005038E0" w:rsidRPr="005038E0" w:rsidRDefault="005038E0" w:rsidP="005038E0">
            <w:pPr>
              <w:cnfStyle w:val="100000000000" w:firstRow="1" w:lastRow="0" w:firstColumn="0" w:lastColumn="0" w:oddVBand="0" w:evenVBand="0" w:oddHBand="0" w:evenHBand="0" w:firstRowFirstColumn="0" w:firstRowLastColumn="0" w:lastRowFirstColumn="0" w:lastRowLastColumn="0"/>
              <w:rPr>
                <w:b/>
                <w:bCs/>
                <w:sz w:val="20"/>
                <w:szCs w:val="18"/>
              </w:rPr>
            </w:pPr>
            <w:r w:rsidRPr="005038E0">
              <w:rPr>
                <w:b/>
                <w:bCs/>
                <w:sz w:val="20"/>
                <w:szCs w:val="18"/>
              </w:rPr>
              <w:t>Entrada/salida (</w:t>
            </w:r>
            <w:r w:rsidRPr="005038E0">
              <w:rPr>
                <w:b/>
                <w:bCs/>
                <w:sz w:val="20"/>
                <w:szCs w:val="18"/>
                <w:vertAlign w:val="superscript"/>
              </w:rPr>
              <w:t>3</w:t>
            </w:r>
            <w:r w:rsidRPr="005038E0">
              <w:rPr>
                <w:b/>
                <w:bCs/>
                <w:sz w:val="20"/>
                <w:szCs w:val="18"/>
              </w:rPr>
              <w:t>)</w:t>
            </w:r>
          </w:p>
        </w:tc>
      </w:tr>
      <w:tr w:rsidR="009727CB" w:rsidRPr="005038E0" w14:paraId="36CD4CDE" w14:textId="77777777" w:rsidTr="00972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hideMark/>
          </w:tcPr>
          <w:p w14:paraId="34EBDCD9" w14:textId="77777777" w:rsidR="005038E0" w:rsidRPr="005038E0" w:rsidRDefault="005038E0" w:rsidP="005038E0">
            <w:pPr>
              <w:rPr>
                <w:sz w:val="20"/>
                <w:szCs w:val="18"/>
              </w:rPr>
            </w:pPr>
            <w:r w:rsidRPr="005038E0">
              <w:rPr>
                <w:sz w:val="20"/>
                <w:szCs w:val="18"/>
              </w:rPr>
              <w:t>-</w:t>
            </w:r>
          </w:p>
        </w:tc>
        <w:tc>
          <w:tcPr>
            <w:tcW w:w="1646" w:type="dxa"/>
            <w:hideMark/>
          </w:tcPr>
          <w:p w14:paraId="57843D55"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b/>
                <w:bCs/>
                <w:sz w:val="20"/>
                <w:szCs w:val="18"/>
              </w:rPr>
              <w:t>0</w:t>
            </w:r>
            <w:r w:rsidRPr="005038E0">
              <w:rPr>
                <w:sz w:val="20"/>
                <w:szCs w:val="18"/>
              </w:rPr>
              <w:t> o </w:t>
            </w:r>
            <w:r w:rsidRPr="005038E0">
              <w:rPr>
                <w:b/>
                <w:bCs/>
                <w:sz w:val="20"/>
                <w:szCs w:val="18"/>
              </w:rPr>
              <w:t>100</w:t>
            </w:r>
            <w:r w:rsidRPr="005038E0">
              <w:rPr>
                <w:sz w:val="20"/>
                <w:szCs w:val="18"/>
                <w:vertAlign w:val="superscript"/>
              </w:rPr>
              <w:t>1,2</w:t>
            </w:r>
          </w:p>
        </w:tc>
        <w:tc>
          <w:tcPr>
            <w:tcW w:w="2472" w:type="dxa"/>
            <w:hideMark/>
          </w:tcPr>
          <w:p w14:paraId="0731D12E"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Valor predeterminado para </w:t>
            </w:r>
            <w:r w:rsidRPr="005038E0">
              <w:rPr>
                <w:b/>
                <w:bCs/>
                <w:sz w:val="20"/>
                <w:szCs w:val="18"/>
              </w:rPr>
              <w:t>datetime</w:t>
            </w:r>
            <w:r w:rsidRPr="005038E0">
              <w:rPr>
                <w:sz w:val="20"/>
                <w:szCs w:val="18"/>
              </w:rPr>
              <w:t> y </w:t>
            </w:r>
            <w:r w:rsidRPr="005038E0">
              <w:rPr>
                <w:b/>
                <w:bCs/>
                <w:sz w:val="20"/>
                <w:szCs w:val="18"/>
              </w:rPr>
              <w:t>smalldatetime</w:t>
            </w:r>
          </w:p>
        </w:tc>
        <w:tc>
          <w:tcPr>
            <w:tcW w:w="3402" w:type="dxa"/>
            <w:hideMark/>
          </w:tcPr>
          <w:p w14:paraId="1D328963"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mon dd yyyy hh:miAM (o PM)</w:t>
            </w:r>
          </w:p>
        </w:tc>
      </w:tr>
      <w:tr w:rsidR="009727CB" w:rsidRPr="005038E0" w14:paraId="707312BB" w14:textId="77777777" w:rsidTr="009727CB">
        <w:tc>
          <w:tcPr>
            <w:cnfStyle w:val="001000000000" w:firstRow="0" w:lastRow="0" w:firstColumn="1" w:lastColumn="0" w:oddVBand="0" w:evenVBand="0" w:oddHBand="0" w:evenHBand="0" w:firstRowFirstColumn="0" w:firstRowLastColumn="0" w:lastRowFirstColumn="0" w:lastRowLastColumn="0"/>
            <w:tcW w:w="839" w:type="dxa"/>
            <w:hideMark/>
          </w:tcPr>
          <w:p w14:paraId="7D0AB96F" w14:textId="77777777" w:rsidR="005038E0" w:rsidRPr="005038E0" w:rsidRDefault="005038E0" w:rsidP="005038E0">
            <w:pPr>
              <w:rPr>
                <w:sz w:val="20"/>
                <w:szCs w:val="18"/>
              </w:rPr>
            </w:pPr>
            <w:r w:rsidRPr="005038E0">
              <w:rPr>
                <w:sz w:val="20"/>
                <w:szCs w:val="18"/>
              </w:rPr>
              <w:t>1</w:t>
            </w:r>
          </w:p>
        </w:tc>
        <w:tc>
          <w:tcPr>
            <w:tcW w:w="1646" w:type="dxa"/>
            <w:hideMark/>
          </w:tcPr>
          <w:p w14:paraId="1F78E0E5"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b/>
                <w:bCs/>
                <w:sz w:val="20"/>
                <w:szCs w:val="18"/>
              </w:rPr>
              <w:t>101</w:t>
            </w:r>
          </w:p>
        </w:tc>
        <w:tc>
          <w:tcPr>
            <w:tcW w:w="2472" w:type="dxa"/>
            <w:hideMark/>
          </w:tcPr>
          <w:p w14:paraId="7B58778C"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EE. UU.</w:t>
            </w:r>
          </w:p>
        </w:tc>
        <w:tc>
          <w:tcPr>
            <w:tcW w:w="3402" w:type="dxa"/>
            <w:hideMark/>
          </w:tcPr>
          <w:p w14:paraId="0BEF2535"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lang w:val="en-US"/>
              </w:rPr>
            </w:pPr>
            <w:r w:rsidRPr="005038E0">
              <w:rPr>
                <w:sz w:val="20"/>
                <w:szCs w:val="18"/>
                <w:lang w:val="en-US"/>
              </w:rPr>
              <w:t>1 = mm/dd/yy</w:t>
            </w:r>
            <w:r w:rsidRPr="005038E0">
              <w:rPr>
                <w:sz w:val="20"/>
                <w:szCs w:val="18"/>
                <w:lang w:val="en-US"/>
              </w:rPr>
              <w:br/>
              <w:t>101 = mm/dd/yyyy</w:t>
            </w:r>
          </w:p>
        </w:tc>
      </w:tr>
      <w:tr w:rsidR="009727CB" w:rsidRPr="005038E0" w14:paraId="72949345" w14:textId="77777777" w:rsidTr="00972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hideMark/>
          </w:tcPr>
          <w:p w14:paraId="09A27DC8" w14:textId="77777777" w:rsidR="005038E0" w:rsidRPr="005038E0" w:rsidRDefault="005038E0" w:rsidP="005038E0">
            <w:pPr>
              <w:rPr>
                <w:sz w:val="20"/>
                <w:szCs w:val="18"/>
              </w:rPr>
            </w:pPr>
            <w:r w:rsidRPr="005038E0">
              <w:rPr>
                <w:sz w:val="20"/>
                <w:szCs w:val="18"/>
              </w:rPr>
              <w:t>2</w:t>
            </w:r>
          </w:p>
        </w:tc>
        <w:tc>
          <w:tcPr>
            <w:tcW w:w="1646" w:type="dxa"/>
            <w:hideMark/>
          </w:tcPr>
          <w:p w14:paraId="39C02039"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b/>
                <w:bCs/>
                <w:sz w:val="20"/>
                <w:szCs w:val="18"/>
              </w:rPr>
              <w:t>102</w:t>
            </w:r>
          </w:p>
        </w:tc>
        <w:tc>
          <w:tcPr>
            <w:tcW w:w="2472" w:type="dxa"/>
            <w:hideMark/>
          </w:tcPr>
          <w:p w14:paraId="1AA0F7E3"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ANSI</w:t>
            </w:r>
          </w:p>
        </w:tc>
        <w:tc>
          <w:tcPr>
            <w:tcW w:w="3402" w:type="dxa"/>
            <w:hideMark/>
          </w:tcPr>
          <w:p w14:paraId="2C527664"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2 = yy.mm.dd</w:t>
            </w:r>
            <w:r w:rsidRPr="005038E0">
              <w:rPr>
                <w:sz w:val="20"/>
                <w:szCs w:val="18"/>
              </w:rPr>
              <w:br/>
              <w:t>102 = yyyy.mm.dd</w:t>
            </w:r>
          </w:p>
        </w:tc>
      </w:tr>
      <w:tr w:rsidR="009727CB" w:rsidRPr="005038E0" w14:paraId="617FE916" w14:textId="77777777" w:rsidTr="009727CB">
        <w:tc>
          <w:tcPr>
            <w:cnfStyle w:val="001000000000" w:firstRow="0" w:lastRow="0" w:firstColumn="1" w:lastColumn="0" w:oddVBand="0" w:evenVBand="0" w:oddHBand="0" w:evenHBand="0" w:firstRowFirstColumn="0" w:firstRowLastColumn="0" w:lastRowFirstColumn="0" w:lastRowLastColumn="0"/>
            <w:tcW w:w="839" w:type="dxa"/>
            <w:hideMark/>
          </w:tcPr>
          <w:p w14:paraId="48E2C011" w14:textId="77777777" w:rsidR="005038E0" w:rsidRPr="005038E0" w:rsidRDefault="005038E0" w:rsidP="005038E0">
            <w:pPr>
              <w:rPr>
                <w:sz w:val="20"/>
                <w:szCs w:val="18"/>
              </w:rPr>
            </w:pPr>
            <w:r w:rsidRPr="005038E0">
              <w:rPr>
                <w:sz w:val="20"/>
                <w:szCs w:val="18"/>
              </w:rPr>
              <w:t>3</w:t>
            </w:r>
          </w:p>
        </w:tc>
        <w:tc>
          <w:tcPr>
            <w:tcW w:w="1646" w:type="dxa"/>
            <w:hideMark/>
          </w:tcPr>
          <w:p w14:paraId="3DEF2BB6"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b/>
                <w:bCs/>
                <w:sz w:val="20"/>
                <w:szCs w:val="18"/>
              </w:rPr>
              <w:t>103</w:t>
            </w:r>
          </w:p>
        </w:tc>
        <w:tc>
          <w:tcPr>
            <w:tcW w:w="2472" w:type="dxa"/>
            <w:hideMark/>
          </w:tcPr>
          <w:p w14:paraId="1B6CAF4C"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Británico/Francés</w:t>
            </w:r>
          </w:p>
        </w:tc>
        <w:tc>
          <w:tcPr>
            <w:tcW w:w="3402" w:type="dxa"/>
            <w:hideMark/>
          </w:tcPr>
          <w:p w14:paraId="338DC9B5"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lang w:val="en-US"/>
              </w:rPr>
            </w:pPr>
            <w:r w:rsidRPr="005038E0">
              <w:rPr>
                <w:sz w:val="20"/>
                <w:szCs w:val="18"/>
                <w:lang w:val="en-US"/>
              </w:rPr>
              <w:t>3 = dd/mm/yy</w:t>
            </w:r>
            <w:r w:rsidRPr="005038E0">
              <w:rPr>
                <w:sz w:val="20"/>
                <w:szCs w:val="18"/>
                <w:lang w:val="en-US"/>
              </w:rPr>
              <w:br/>
              <w:t>103 = dd/mm/yyyy</w:t>
            </w:r>
          </w:p>
        </w:tc>
      </w:tr>
      <w:tr w:rsidR="009727CB" w:rsidRPr="005038E0" w14:paraId="1BEFBDE0" w14:textId="77777777" w:rsidTr="00972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hideMark/>
          </w:tcPr>
          <w:p w14:paraId="031DE403" w14:textId="77777777" w:rsidR="005038E0" w:rsidRPr="005038E0" w:rsidRDefault="005038E0" w:rsidP="005038E0">
            <w:pPr>
              <w:rPr>
                <w:sz w:val="20"/>
                <w:szCs w:val="18"/>
              </w:rPr>
            </w:pPr>
            <w:r w:rsidRPr="005038E0">
              <w:rPr>
                <w:sz w:val="20"/>
                <w:szCs w:val="18"/>
              </w:rPr>
              <w:t>4</w:t>
            </w:r>
          </w:p>
        </w:tc>
        <w:tc>
          <w:tcPr>
            <w:tcW w:w="1646" w:type="dxa"/>
            <w:hideMark/>
          </w:tcPr>
          <w:p w14:paraId="2CC0F399"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b/>
                <w:bCs/>
                <w:sz w:val="20"/>
                <w:szCs w:val="18"/>
              </w:rPr>
              <w:t>104</w:t>
            </w:r>
          </w:p>
        </w:tc>
        <w:tc>
          <w:tcPr>
            <w:tcW w:w="2472" w:type="dxa"/>
            <w:hideMark/>
          </w:tcPr>
          <w:p w14:paraId="014E0A62"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Alemán</w:t>
            </w:r>
          </w:p>
        </w:tc>
        <w:tc>
          <w:tcPr>
            <w:tcW w:w="3402" w:type="dxa"/>
            <w:hideMark/>
          </w:tcPr>
          <w:p w14:paraId="29F0F4E5"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4 = dd.mm.yy</w:t>
            </w:r>
            <w:r w:rsidRPr="005038E0">
              <w:rPr>
                <w:sz w:val="20"/>
                <w:szCs w:val="18"/>
              </w:rPr>
              <w:br/>
              <w:t>104 = dd.mm.yyyy</w:t>
            </w:r>
          </w:p>
        </w:tc>
      </w:tr>
      <w:tr w:rsidR="009727CB" w:rsidRPr="005038E0" w14:paraId="14AC941C" w14:textId="77777777" w:rsidTr="009727CB">
        <w:tc>
          <w:tcPr>
            <w:cnfStyle w:val="001000000000" w:firstRow="0" w:lastRow="0" w:firstColumn="1" w:lastColumn="0" w:oddVBand="0" w:evenVBand="0" w:oddHBand="0" w:evenHBand="0" w:firstRowFirstColumn="0" w:firstRowLastColumn="0" w:lastRowFirstColumn="0" w:lastRowLastColumn="0"/>
            <w:tcW w:w="839" w:type="dxa"/>
            <w:hideMark/>
          </w:tcPr>
          <w:p w14:paraId="575400B2" w14:textId="77777777" w:rsidR="005038E0" w:rsidRPr="005038E0" w:rsidRDefault="005038E0" w:rsidP="005038E0">
            <w:pPr>
              <w:rPr>
                <w:sz w:val="20"/>
                <w:szCs w:val="18"/>
              </w:rPr>
            </w:pPr>
            <w:r w:rsidRPr="005038E0">
              <w:rPr>
                <w:sz w:val="20"/>
                <w:szCs w:val="18"/>
              </w:rPr>
              <w:t>5</w:t>
            </w:r>
          </w:p>
        </w:tc>
        <w:tc>
          <w:tcPr>
            <w:tcW w:w="1646" w:type="dxa"/>
            <w:hideMark/>
          </w:tcPr>
          <w:p w14:paraId="4CAB8557"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b/>
                <w:bCs/>
                <w:sz w:val="20"/>
                <w:szCs w:val="18"/>
              </w:rPr>
              <w:t>105</w:t>
            </w:r>
          </w:p>
        </w:tc>
        <w:tc>
          <w:tcPr>
            <w:tcW w:w="2472" w:type="dxa"/>
            <w:hideMark/>
          </w:tcPr>
          <w:p w14:paraId="6B274680"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Italiano</w:t>
            </w:r>
          </w:p>
        </w:tc>
        <w:tc>
          <w:tcPr>
            <w:tcW w:w="3402" w:type="dxa"/>
            <w:hideMark/>
          </w:tcPr>
          <w:p w14:paraId="5CC88BEB"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lang w:val="en-US"/>
              </w:rPr>
            </w:pPr>
            <w:r w:rsidRPr="005038E0">
              <w:rPr>
                <w:sz w:val="20"/>
                <w:szCs w:val="18"/>
                <w:lang w:val="en-US"/>
              </w:rPr>
              <w:t>5 = dd-mm-yy</w:t>
            </w:r>
            <w:r w:rsidRPr="005038E0">
              <w:rPr>
                <w:sz w:val="20"/>
                <w:szCs w:val="18"/>
                <w:lang w:val="en-US"/>
              </w:rPr>
              <w:br/>
              <w:t>105 = dd-mm-yyyy</w:t>
            </w:r>
          </w:p>
        </w:tc>
      </w:tr>
      <w:tr w:rsidR="009727CB" w:rsidRPr="005038E0" w14:paraId="2A7EB622" w14:textId="77777777" w:rsidTr="00972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hideMark/>
          </w:tcPr>
          <w:p w14:paraId="3BBAB291" w14:textId="77777777" w:rsidR="005038E0" w:rsidRPr="005038E0" w:rsidRDefault="005038E0" w:rsidP="005038E0">
            <w:pPr>
              <w:rPr>
                <w:sz w:val="20"/>
                <w:szCs w:val="18"/>
              </w:rPr>
            </w:pPr>
            <w:r w:rsidRPr="005038E0">
              <w:rPr>
                <w:sz w:val="20"/>
                <w:szCs w:val="18"/>
              </w:rPr>
              <w:t>6</w:t>
            </w:r>
          </w:p>
        </w:tc>
        <w:tc>
          <w:tcPr>
            <w:tcW w:w="1646" w:type="dxa"/>
            <w:hideMark/>
          </w:tcPr>
          <w:p w14:paraId="04612797"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b/>
                <w:bCs/>
                <w:sz w:val="20"/>
                <w:szCs w:val="18"/>
              </w:rPr>
              <w:t>106</w:t>
            </w:r>
            <w:r w:rsidRPr="005038E0">
              <w:rPr>
                <w:sz w:val="20"/>
                <w:szCs w:val="18"/>
                <w:vertAlign w:val="superscript"/>
              </w:rPr>
              <w:t>1</w:t>
            </w:r>
          </w:p>
        </w:tc>
        <w:tc>
          <w:tcPr>
            <w:tcW w:w="2472" w:type="dxa"/>
            <w:hideMark/>
          </w:tcPr>
          <w:p w14:paraId="1E388733"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w:t>
            </w:r>
          </w:p>
        </w:tc>
        <w:tc>
          <w:tcPr>
            <w:tcW w:w="3402" w:type="dxa"/>
            <w:hideMark/>
          </w:tcPr>
          <w:p w14:paraId="79A783F8"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lang w:val="en-US"/>
              </w:rPr>
            </w:pPr>
            <w:r w:rsidRPr="005038E0">
              <w:rPr>
                <w:sz w:val="20"/>
                <w:szCs w:val="18"/>
                <w:lang w:val="en-US"/>
              </w:rPr>
              <w:t>6 = dd mon yy</w:t>
            </w:r>
            <w:r w:rsidRPr="005038E0">
              <w:rPr>
                <w:sz w:val="20"/>
                <w:szCs w:val="18"/>
                <w:lang w:val="en-US"/>
              </w:rPr>
              <w:br/>
              <w:t>106 = dd mon yyyy</w:t>
            </w:r>
          </w:p>
        </w:tc>
      </w:tr>
      <w:tr w:rsidR="009727CB" w:rsidRPr="005038E0" w14:paraId="620D760A" w14:textId="77777777" w:rsidTr="009727CB">
        <w:tc>
          <w:tcPr>
            <w:cnfStyle w:val="001000000000" w:firstRow="0" w:lastRow="0" w:firstColumn="1" w:lastColumn="0" w:oddVBand="0" w:evenVBand="0" w:oddHBand="0" w:evenHBand="0" w:firstRowFirstColumn="0" w:firstRowLastColumn="0" w:lastRowFirstColumn="0" w:lastRowLastColumn="0"/>
            <w:tcW w:w="839" w:type="dxa"/>
            <w:hideMark/>
          </w:tcPr>
          <w:p w14:paraId="5A1E05B3" w14:textId="77777777" w:rsidR="005038E0" w:rsidRPr="005038E0" w:rsidRDefault="005038E0" w:rsidP="005038E0">
            <w:pPr>
              <w:rPr>
                <w:sz w:val="20"/>
                <w:szCs w:val="18"/>
              </w:rPr>
            </w:pPr>
            <w:r w:rsidRPr="005038E0">
              <w:rPr>
                <w:sz w:val="20"/>
                <w:szCs w:val="18"/>
              </w:rPr>
              <w:t>7</w:t>
            </w:r>
          </w:p>
        </w:tc>
        <w:tc>
          <w:tcPr>
            <w:tcW w:w="1646" w:type="dxa"/>
            <w:hideMark/>
          </w:tcPr>
          <w:p w14:paraId="4CCD8B94"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b/>
                <w:bCs/>
                <w:sz w:val="20"/>
                <w:szCs w:val="18"/>
              </w:rPr>
              <w:t>107</w:t>
            </w:r>
            <w:r w:rsidRPr="005038E0">
              <w:rPr>
                <w:sz w:val="20"/>
                <w:szCs w:val="18"/>
                <w:vertAlign w:val="superscript"/>
              </w:rPr>
              <w:t>1</w:t>
            </w:r>
          </w:p>
        </w:tc>
        <w:tc>
          <w:tcPr>
            <w:tcW w:w="2472" w:type="dxa"/>
            <w:hideMark/>
          </w:tcPr>
          <w:p w14:paraId="047087A8"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w:t>
            </w:r>
          </w:p>
        </w:tc>
        <w:tc>
          <w:tcPr>
            <w:tcW w:w="3402" w:type="dxa"/>
            <w:hideMark/>
          </w:tcPr>
          <w:p w14:paraId="6C10F82B"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lang w:val="en-US"/>
              </w:rPr>
            </w:pPr>
            <w:r w:rsidRPr="005038E0">
              <w:rPr>
                <w:sz w:val="20"/>
                <w:szCs w:val="18"/>
                <w:lang w:val="en-US"/>
              </w:rPr>
              <w:t>7 = Mon dd, yy</w:t>
            </w:r>
            <w:r w:rsidRPr="005038E0">
              <w:rPr>
                <w:sz w:val="20"/>
                <w:szCs w:val="18"/>
                <w:lang w:val="en-US"/>
              </w:rPr>
              <w:br/>
              <w:t>107 = Mon dd, yyyy</w:t>
            </w:r>
          </w:p>
        </w:tc>
      </w:tr>
      <w:tr w:rsidR="009727CB" w:rsidRPr="005038E0" w14:paraId="32B1596A" w14:textId="77777777" w:rsidTr="00972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hideMark/>
          </w:tcPr>
          <w:p w14:paraId="3976578B" w14:textId="77777777" w:rsidR="005038E0" w:rsidRPr="005038E0" w:rsidRDefault="005038E0" w:rsidP="005038E0">
            <w:pPr>
              <w:rPr>
                <w:sz w:val="20"/>
                <w:szCs w:val="18"/>
              </w:rPr>
            </w:pPr>
            <w:r w:rsidRPr="005038E0">
              <w:rPr>
                <w:sz w:val="20"/>
                <w:szCs w:val="18"/>
              </w:rPr>
              <w:t>8 o 24</w:t>
            </w:r>
          </w:p>
        </w:tc>
        <w:tc>
          <w:tcPr>
            <w:tcW w:w="1646" w:type="dxa"/>
            <w:hideMark/>
          </w:tcPr>
          <w:p w14:paraId="0C093748"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b/>
                <w:bCs/>
                <w:sz w:val="20"/>
                <w:szCs w:val="18"/>
              </w:rPr>
              <w:t>108</w:t>
            </w:r>
          </w:p>
        </w:tc>
        <w:tc>
          <w:tcPr>
            <w:tcW w:w="2472" w:type="dxa"/>
            <w:hideMark/>
          </w:tcPr>
          <w:p w14:paraId="589A7915"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w:t>
            </w:r>
          </w:p>
        </w:tc>
        <w:tc>
          <w:tcPr>
            <w:tcW w:w="3402" w:type="dxa"/>
            <w:hideMark/>
          </w:tcPr>
          <w:p w14:paraId="3923EFC0"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hh:mi:ss</w:t>
            </w:r>
          </w:p>
        </w:tc>
      </w:tr>
      <w:tr w:rsidR="009727CB" w:rsidRPr="005038E0" w14:paraId="4F341E3C" w14:textId="77777777" w:rsidTr="009727CB">
        <w:tc>
          <w:tcPr>
            <w:cnfStyle w:val="001000000000" w:firstRow="0" w:lastRow="0" w:firstColumn="1" w:lastColumn="0" w:oddVBand="0" w:evenVBand="0" w:oddHBand="0" w:evenHBand="0" w:firstRowFirstColumn="0" w:firstRowLastColumn="0" w:lastRowFirstColumn="0" w:lastRowLastColumn="0"/>
            <w:tcW w:w="839" w:type="dxa"/>
            <w:hideMark/>
          </w:tcPr>
          <w:p w14:paraId="58C007FB" w14:textId="77777777" w:rsidR="005038E0" w:rsidRPr="005038E0" w:rsidRDefault="005038E0" w:rsidP="005038E0">
            <w:pPr>
              <w:rPr>
                <w:sz w:val="20"/>
                <w:szCs w:val="18"/>
              </w:rPr>
            </w:pPr>
            <w:r w:rsidRPr="005038E0">
              <w:rPr>
                <w:sz w:val="20"/>
                <w:szCs w:val="18"/>
              </w:rPr>
              <w:t>-</w:t>
            </w:r>
          </w:p>
        </w:tc>
        <w:tc>
          <w:tcPr>
            <w:tcW w:w="1646" w:type="dxa"/>
            <w:hideMark/>
          </w:tcPr>
          <w:p w14:paraId="59FF052B"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b/>
                <w:bCs/>
                <w:sz w:val="20"/>
                <w:szCs w:val="18"/>
              </w:rPr>
              <w:t>9</w:t>
            </w:r>
            <w:r w:rsidRPr="005038E0">
              <w:rPr>
                <w:sz w:val="20"/>
                <w:szCs w:val="18"/>
              </w:rPr>
              <w:t> o </w:t>
            </w:r>
            <w:r w:rsidRPr="005038E0">
              <w:rPr>
                <w:b/>
                <w:bCs/>
                <w:sz w:val="20"/>
                <w:szCs w:val="18"/>
              </w:rPr>
              <w:t>109</w:t>
            </w:r>
            <w:r w:rsidRPr="005038E0">
              <w:rPr>
                <w:sz w:val="20"/>
                <w:szCs w:val="18"/>
                <w:vertAlign w:val="superscript"/>
              </w:rPr>
              <w:t>1,2</w:t>
            </w:r>
          </w:p>
        </w:tc>
        <w:tc>
          <w:tcPr>
            <w:tcW w:w="2472" w:type="dxa"/>
            <w:hideMark/>
          </w:tcPr>
          <w:p w14:paraId="27762C6C"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Valor predeterminado + milisegundos</w:t>
            </w:r>
          </w:p>
        </w:tc>
        <w:tc>
          <w:tcPr>
            <w:tcW w:w="3402" w:type="dxa"/>
            <w:hideMark/>
          </w:tcPr>
          <w:p w14:paraId="7B92F0FD"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mon dd yyyy hh:mi:ss:mmmAM (o PM)</w:t>
            </w:r>
          </w:p>
        </w:tc>
      </w:tr>
      <w:tr w:rsidR="009727CB" w:rsidRPr="005038E0" w14:paraId="2BB57C72" w14:textId="77777777" w:rsidTr="00972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hideMark/>
          </w:tcPr>
          <w:p w14:paraId="1D78B53F" w14:textId="77777777" w:rsidR="005038E0" w:rsidRPr="005038E0" w:rsidRDefault="005038E0" w:rsidP="005038E0">
            <w:pPr>
              <w:rPr>
                <w:sz w:val="20"/>
                <w:szCs w:val="18"/>
              </w:rPr>
            </w:pPr>
            <w:r w:rsidRPr="005038E0">
              <w:rPr>
                <w:sz w:val="20"/>
                <w:szCs w:val="18"/>
              </w:rPr>
              <w:t>10</w:t>
            </w:r>
          </w:p>
        </w:tc>
        <w:tc>
          <w:tcPr>
            <w:tcW w:w="1646" w:type="dxa"/>
            <w:hideMark/>
          </w:tcPr>
          <w:p w14:paraId="3ACDF65F"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b/>
                <w:bCs/>
                <w:sz w:val="20"/>
                <w:szCs w:val="18"/>
              </w:rPr>
              <w:t>110</w:t>
            </w:r>
          </w:p>
        </w:tc>
        <w:tc>
          <w:tcPr>
            <w:tcW w:w="2472" w:type="dxa"/>
            <w:hideMark/>
          </w:tcPr>
          <w:p w14:paraId="0A71751B"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EE. UU.</w:t>
            </w:r>
          </w:p>
        </w:tc>
        <w:tc>
          <w:tcPr>
            <w:tcW w:w="3402" w:type="dxa"/>
            <w:hideMark/>
          </w:tcPr>
          <w:p w14:paraId="3DA63113"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10 = mm-dd-aa</w:t>
            </w:r>
            <w:r w:rsidRPr="005038E0">
              <w:rPr>
                <w:sz w:val="20"/>
                <w:szCs w:val="18"/>
              </w:rPr>
              <w:br/>
              <w:t>110 = mm-dd-yyyy</w:t>
            </w:r>
          </w:p>
        </w:tc>
      </w:tr>
      <w:tr w:rsidR="009727CB" w:rsidRPr="005038E0" w14:paraId="2C09A9E9" w14:textId="77777777" w:rsidTr="009727CB">
        <w:tc>
          <w:tcPr>
            <w:cnfStyle w:val="001000000000" w:firstRow="0" w:lastRow="0" w:firstColumn="1" w:lastColumn="0" w:oddVBand="0" w:evenVBand="0" w:oddHBand="0" w:evenHBand="0" w:firstRowFirstColumn="0" w:firstRowLastColumn="0" w:lastRowFirstColumn="0" w:lastRowLastColumn="0"/>
            <w:tcW w:w="839" w:type="dxa"/>
            <w:hideMark/>
          </w:tcPr>
          <w:p w14:paraId="6C73F362" w14:textId="77777777" w:rsidR="005038E0" w:rsidRPr="005038E0" w:rsidRDefault="005038E0" w:rsidP="005038E0">
            <w:pPr>
              <w:rPr>
                <w:sz w:val="20"/>
                <w:szCs w:val="18"/>
              </w:rPr>
            </w:pPr>
            <w:r w:rsidRPr="005038E0">
              <w:rPr>
                <w:sz w:val="20"/>
                <w:szCs w:val="18"/>
              </w:rPr>
              <w:t>11</w:t>
            </w:r>
          </w:p>
        </w:tc>
        <w:tc>
          <w:tcPr>
            <w:tcW w:w="1646" w:type="dxa"/>
            <w:hideMark/>
          </w:tcPr>
          <w:p w14:paraId="374CEBDD"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b/>
                <w:bCs/>
                <w:sz w:val="20"/>
                <w:szCs w:val="18"/>
              </w:rPr>
              <w:t>111</w:t>
            </w:r>
          </w:p>
        </w:tc>
        <w:tc>
          <w:tcPr>
            <w:tcW w:w="2472" w:type="dxa"/>
            <w:hideMark/>
          </w:tcPr>
          <w:p w14:paraId="1D016177"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JAPÓN</w:t>
            </w:r>
          </w:p>
        </w:tc>
        <w:tc>
          <w:tcPr>
            <w:tcW w:w="3402" w:type="dxa"/>
            <w:hideMark/>
          </w:tcPr>
          <w:p w14:paraId="5904E673"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11 = aa/mm/dd</w:t>
            </w:r>
            <w:r w:rsidRPr="005038E0">
              <w:rPr>
                <w:sz w:val="20"/>
                <w:szCs w:val="18"/>
              </w:rPr>
              <w:br/>
              <w:t>111 = yyyy/mm/dd</w:t>
            </w:r>
          </w:p>
        </w:tc>
      </w:tr>
      <w:tr w:rsidR="009727CB" w:rsidRPr="005038E0" w14:paraId="4B626A6B" w14:textId="77777777" w:rsidTr="00972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hideMark/>
          </w:tcPr>
          <w:p w14:paraId="09C82B36" w14:textId="77777777" w:rsidR="005038E0" w:rsidRPr="005038E0" w:rsidRDefault="005038E0" w:rsidP="005038E0">
            <w:pPr>
              <w:rPr>
                <w:sz w:val="20"/>
                <w:szCs w:val="18"/>
              </w:rPr>
            </w:pPr>
            <w:r w:rsidRPr="005038E0">
              <w:rPr>
                <w:sz w:val="20"/>
                <w:szCs w:val="18"/>
              </w:rPr>
              <w:lastRenderedPageBreak/>
              <w:t>12</w:t>
            </w:r>
          </w:p>
        </w:tc>
        <w:tc>
          <w:tcPr>
            <w:tcW w:w="1646" w:type="dxa"/>
            <w:hideMark/>
          </w:tcPr>
          <w:p w14:paraId="5F2E68BE"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b/>
                <w:bCs/>
                <w:sz w:val="20"/>
                <w:szCs w:val="18"/>
              </w:rPr>
              <w:t>112</w:t>
            </w:r>
          </w:p>
        </w:tc>
        <w:tc>
          <w:tcPr>
            <w:tcW w:w="2472" w:type="dxa"/>
            <w:hideMark/>
          </w:tcPr>
          <w:p w14:paraId="12752EB9"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ISO</w:t>
            </w:r>
          </w:p>
        </w:tc>
        <w:tc>
          <w:tcPr>
            <w:tcW w:w="3402" w:type="dxa"/>
            <w:hideMark/>
          </w:tcPr>
          <w:p w14:paraId="348E1FB0"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12 = aammdd</w:t>
            </w:r>
            <w:r w:rsidRPr="005038E0">
              <w:rPr>
                <w:sz w:val="20"/>
                <w:szCs w:val="18"/>
              </w:rPr>
              <w:br/>
              <w:t>112 = yyyymmdd</w:t>
            </w:r>
          </w:p>
        </w:tc>
      </w:tr>
      <w:tr w:rsidR="009727CB" w:rsidRPr="005038E0" w14:paraId="078F9529" w14:textId="77777777" w:rsidTr="009727CB">
        <w:tc>
          <w:tcPr>
            <w:cnfStyle w:val="001000000000" w:firstRow="0" w:lastRow="0" w:firstColumn="1" w:lastColumn="0" w:oddVBand="0" w:evenVBand="0" w:oddHBand="0" w:evenHBand="0" w:firstRowFirstColumn="0" w:firstRowLastColumn="0" w:lastRowFirstColumn="0" w:lastRowLastColumn="0"/>
            <w:tcW w:w="839" w:type="dxa"/>
            <w:hideMark/>
          </w:tcPr>
          <w:p w14:paraId="19996FA7" w14:textId="77777777" w:rsidR="005038E0" w:rsidRPr="005038E0" w:rsidRDefault="005038E0" w:rsidP="005038E0">
            <w:pPr>
              <w:rPr>
                <w:sz w:val="20"/>
                <w:szCs w:val="18"/>
              </w:rPr>
            </w:pPr>
            <w:r w:rsidRPr="005038E0">
              <w:rPr>
                <w:sz w:val="20"/>
                <w:szCs w:val="18"/>
              </w:rPr>
              <w:t>-</w:t>
            </w:r>
          </w:p>
        </w:tc>
        <w:tc>
          <w:tcPr>
            <w:tcW w:w="1646" w:type="dxa"/>
            <w:hideMark/>
          </w:tcPr>
          <w:p w14:paraId="2E5D18E9"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b/>
                <w:bCs/>
                <w:sz w:val="20"/>
                <w:szCs w:val="18"/>
              </w:rPr>
              <w:t>13</w:t>
            </w:r>
            <w:r w:rsidRPr="005038E0">
              <w:rPr>
                <w:sz w:val="20"/>
                <w:szCs w:val="18"/>
              </w:rPr>
              <w:t> or </w:t>
            </w:r>
            <w:r w:rsidRPr="005038E0">
              <w:rPr>
                <w:b/>
                <w:bCs/>
                <w:sz w:val="20"/>
                <w:szCs w:val="18"/>
              </w:rPr>
              <w:t>113</w:t>
            </w:r>
            <w:r w:rsidRPr="005038E0">
              <w:rPr>
                <w:sz w:val="20"/>
                <w:szCs w:val="18"/>
                <w:vertAlign w:val="superscript"/>
              </w:rPr>
              <w:t>1,2</w:t>
            </w:r>
          </w:p>
        </w:tc>
        <w:tc>
          <w:tcPr>
            <w:tcW w:w="2472" w:type="dxa"/>
            <w:hideMark/>
          </w:tcPr>
          <w:p w14:paraId="449161CF"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Europao predeterminado + milisegundos</w:t>
            </w:r>
          </w:p>
        </w:tc>
        <w:tc>
          <w:tcPr>
            <w:tcW w:w="3402" w:type="dxa"/>
            <w:hideMark/>
          </w:tcPr>
          <w:p w14:paraId="186220C3"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dd mon yyyy hh:mi:ss:mmm (24 horas)</w:t>
            </w:r>
          </w:p>
        </w:tc>
      </w:tr>
      <w:tr w:rsidR="009727CB" w:rsidRPr="005038E0" w14:paraId="177D2EF5" w14:textId="77777777" w:rsidTr="00972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hideMark/>
          </w:tcPr>
          <w:p w14:paraId="2A5A01D7" w14:textId="77777777" w:rsidR="005038E0" w:rsidRPr="005038E0" w:rsidRDefault="005038E0" w:rsidP="005038E0">
            <w:pPr>
              <w:rPr>
                <w:sz w:val="20"/>
                <w:szCs w:val="18"/>
              </w:rPr>
            </w:pPr>
            <w:r w:rsidRPr="005038E0">
              <w:rPr>
                <w:sz w:val="20"/>
                <w:szCs w:val="18"/>
              </w:rPr>
              <w:t>14</w:t>
            </w:r>
          </w:p>
        </w:tc>
        <w:tc>
          <w:tcPr>
            <w:tcW w:w="1646" w:type="dxa"/>
            <w:hideMark/>
          </w:tcPr>
          <w:p w14:paraId="5A055492"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b/>
                <w:bCs/>
                <w:sz w:val="20"/>
                <w:szCs w:val="18"/>
              </w:rPr>
              <w:t>114</w:t>
            </w:r>
          </w:p>
        </w:tc>
        <w:tc>
          <w:tcPr>
            <w:tcW w:w="2472" w:type="dxa"/>
            <w:hideMark/>
          </w:tcPr>
          <w:p w14:paraId="198A391C"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w:t>
            </w:r>
          </w:p>
        </w:tc>
        <w:tc>
          <w:tcPr>
            <w:tcW w:w="3402" w:type="dxa"/>
            <w:hideMark/>
          </w:tcPr>
          <w:p w14:paraId="66BDB95E"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hh:mi:ss:mmm (24 horas)</w:t>
            </w:r>
          </w:p>
        </w:tc>
      </w:tr>
      <w:tr w:rsidR="009727CB" w:rsidRPr="005038E0" w14:paraId="017AA1A9" w14:textId="77777777" w:rsidTr="009727CB">
        <w:tc>
          <w:tcPr>
            <w:cnfStyle w:val="001000000000" w:firstRow="0" w:lastRow="0" w:firstColumn="1" w:lastColumn="0" w:oddVBand="0" w:evenVBand="0" w:oddHBand="0" w:evenHBand="0" w:firstRowFirstColumn="0" w:firstRowLastColumn="0" w:lastRowFirstColumn="0" w:lastRowLastColumn="0"/>
            <w:tcW w:w="839" w:type="dxa"/>
            <w:hideMark/>
          </w:tcPr>
          <w:p w14:paraId="387F1E62" w14:textId="77777777" w:rsidR="005038E0" w:rsidRPr="005038E0" w:rsidRDefault="005038E0" w:rsidP="005038E0">
            <w:pPr>
              <w:rPr>
                <w:sz w:val="20"/>
                <w:szCs w:val="18"/>
              </w:rPr>
            </w:pPr>
            <w:r w:rsidRPr="005038E0">
              <w:rPr>
                <w:sz w:val="20"/>
                <w:szCs w:val="18"/>
              </w:rPr>
              <w:t>-</w:t>
            </w:r>
          </w:p>
        </w:tc>
        <w:tc>
          <w:tcPr>
            <w:tcW w:w="1646" w:type="dxa"/>
            <w:hideMark/>
          </w:tcPr>
          <w:p w14:paraId="7FBD63F9"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b/>
                <w:bCs/>
                <w:sz w:val="20"/>
                <w:szCs w:val="18"/>
              </w:rPr>
              <w:t>20</w:t>
            </w:r>
            <w:r w:rsidRPr="005038E0">
              <w:rPr>
                <w:sz w:val="20"/>
                <w:szCs w:val="18"/>
              </w:rPr>
              <w:t> o </w:t>
            </w:r>
            <w:r w:rsidRPr="005038E0">
              <w:rPr>
                <w:b/>
                <w:bCs/>
                <w:sz w:val="20"/>
                <w:szCs w:val="18"/>
              </w:rPr>
              <w:t>120</w:t>
            </w:r>
            <w:r w:rsidRPr="005038E0">
              <w:rPr>
                <w:sz w:val="20"/>
                <w:szCs w:val="18"/>
                <w:vertAlign w:val="superscript"/>
              </w:rPr>
              <w:t>2</w:t>
            </w:r>
          </w:p>
        </w:tc>
        <w:tc>
          <w:tcPr>
            <w:tcW w:w="2472" w:type="dxa"/>
            <w:hideMark/>
          </w:tcPr>
          <w:p w14:paraId="1FB14783"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ODBC canónico</w:t>
            </w:r>
          </w:p>
        </w:tc>
        <w:tc>
          <w:tcPr>
            <w:tcW w:w="3402" w:type="dxa"/>
            <w:hideMark/>
          </w:tcPr>
          <w:p w14:paraId="6F113066"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yyyy-mm-dd hh:mi:ss (24 horas)</w:t>
            </w:r>
          </w:p>
        </w:tc>
      </w:tr>
      <w:tr w:rsidR="009727CB" w:rsidRPr="005038E0" w14:paraId="5B28A4AA" w14:textId="77777777" w:rsidTr="00972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hideMark/>
          </w:tcPr>
          <w:p w14:paraId="58987363" w14:textId="77777777" w:rsidR="005038E0" w:rsidRPr="005038E0" w:rsidRDefault="005038E0" w:rsidP="005038E0">
            <w:pPr>
              <w:rPr>
                <w:sz w:val="20"/>
                <w:szCs w:val="18"/>
              </w:rPr>
            </w:pPr>
            <w:r w:rsidRPr="005038E0">
              <w:rPr>
                <w:sz w:val="20"/>
                <w:szCs w:val="18"/>
              </w:rPr>
              <w:t>-</w:t>
            </w:r>
          </w:p>
        </w:tc>
        <w:tc>
          <w:tcPr>
            <w:tcW w:w="1646" w:type="dxa"/>
            <w:hideMark/>
          </w:tcPr>
          <w:p w14:paraId="6B8F7022"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b/>
                <w:bCs/>
                <w:sz w:val="20"/>
                <w:szCs w:val="18"/>
              </w:rPr>
              <w:t>21</w:t>
            </w:r>
            <w:r w:rsidRPr="005038E0">
              <w:rPr>
                <w:sz w:val="20"/>
                <w:szCs w:val="18"/>
              </w:rPr>
              <w:t> o </w:t>
            </w:r>
            <w:r w:rsidRPr="005038E0">
              <w:rPr>
                <w:b/>
                <w:bCs/>
                <w:sz w:val="20"/>
                <w:szCs w:val="18"/>
              </w:rPr>
              <w:t>25</w:t>
            </w:r>
            <w:r w:rsidRPr="005038E0">
              <w:rPr>
                <w:sz w:val="20"/>
                <w:szCs w:val="18"/>
              </w:rPr>
              <w:t> o </w:t>
            </w:r>
            <w:r w:rsidRPr="005038E0">
              <w:rPr>
                <w:b/>
                <w:bCs/>
                <w:sz w:val="20"/>
                <w:szCs w:val="18"/>
              </w:rPr>
              <w:t>121</w:t>
            </w:r>
            <w:r w:rsidRPr="005038E0">
              <w:rPr>
                <w:sz w:val="20"/>
                <w:szCs w:val="18"/>
                <w:vertAlign w:val="superscript"/>
              </w:rPr>
              <w:t>2</w:t>
            </w:r>
          </w:p>
        </w:tc>
        <w:tc>
          <w:tcPr>
            <w:tcW w:w="2472" w:type="dxa"/>
            <w:hideMark/>
          </w:tcPr>
          <w:p w14:paraId="78CDC57B"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ODBC canónico (con milisegundos), valor predeterminado para </w:t>
            </w:r>
            <w:r w:rsidRPr="005038E0">
              <w:rPr>
                <w:b/>
                <w:bCs/>
                <w:sz w:val="20"/>
                <w:szCs w:val="18"/>
              </w:rPr>
              <w:t>time</w:t>
            </w:r>
            <w:r w:rsidRPr="005038E0">
              <w:rPr>
                <w:sz w:val="20"/>
                <w:szCs w:val="18"/>
              </w:rPr>
              <w:t>, </w:t>
            </w:r>
            <w:r w:rsidRPr="005038E0">
              <w:rPr>
                <w:b/>
                <w:bCs/>
                <w:sz w:val="20"/>
                <w:szCs w:val="18"/>
              </w:rPr>
              <w:t>date</w:t>
            </w:r>
            <w:r w:rsidRPr="005038E0">
              <w:rPr>
                <w:sz w:val="20"/>
                <w:szCs w:val="18"/>
              </w:rPr>
              <w:t>, </w:t>
            </w:r>
            <w:r w:rsidRPr="005038E0">
              <w:rPr>
                <w:b/>
                <w:bCs/>
                <w:sz w:val="20"/>
                <w:szCs w:val="18"/>
              </w:rPr>
              <w:t>datetime2</w:t>
            </w:r>
            <w:r w:rsidRPr="005038E0">
              <w:rPr>
                <w:sz w:val="20"/>
                <w:szCs w:val="18"/>
              </w:rPr>
              <w:t> y </w:t>
            </w:r>
            <w:r w:rsidRPr="005038E0">
              <w:rPr>
                <w:b/>
                <w:bCs/>
                <w:sz w:val="20"/>
                <w:szCs w:val="18"/>
              </w:rPr>
              <w:t>datetimeoffset</w:t>
            </w:r>
          </w:p>
        </w:tc>
        <w:tc>
          <w:tcPr>
            <w:tcW w:w="3402" w:type="dxa"/>
            <w:hideMark/>
          </w:tcPr>
          <w:p w14:paraId="091DE6B7"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yyyy-mm-dd hh:mi:ss.mmm (24 horas)</w:t>
            </w:r>
          </w:p>
        </w:tc>
      </w:tr>
      <w:tr w:rsidR="009727CB" w:rsidRPr="005038E0" w14:paraId="01C2846D" w14:textId="77777777" w:rsidTr="009727CB">
        <w:tc>
          <w:tcPr>
            <w:cnfStyle w:val="001000000000" w:firstRow="0" w:lastRow="0" w:firstColumn="1" w:lastColumn="0" w:oddVBand="0" w:evenVBand="0" w:oddHBand="0" w:evenHBand="0" w:firstRowFirstColumn="0" w:firstRowLastColumn="0" w:lastRowFirstColumn="0" w:lastRowLastColumn="0"/>
            <w:tcW w:w="839" w:type="dxa"/>
            <w:hideMark/>
          </w:tcPr>
          <w:p w14:paraId="4141F1B6" w14:textId="77777777" w:rsidR="005038E0" w:rsidRPr="005038E0" w:rsidRDefault="005038E0" w:rsidP="005038E0">
            <w:pPr>
              <w:rPr>
                <w:sz w:val="20"/>
                <w:szCs w:val="18"/>
              </w:rPr>
            </w:pPr>
            <w:r w:rsidRPr="005038E0">
              <w:rPr>
                <w:sz w:val="20"/>
                <w:szCs w:val="18"/>
              </w:rPr>
              <w:t>22</w:t>
            </w:r>
          </w:p>
        </w:tc>
        <w:tc>
          <w:tcPr>
            <w:tcW w:w="1646" w:type="dxa"/>
            <w:hideMark/>
          </w:tcPr>
          <w:p w14:paraId="19E2B8CC"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w:t>
            </w:r>
          </w:p>
        </w:tc>
        <w:tc>
          <w:tcPr>
            <w:tcW w:w="2472" w:type="dxa"/>
            <w:hideMark/>
          </w:tcPr>
          <w:p w14:paraId="29D8303E"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EE. UU.</w:t>
            </w:r>
          </w:p>
        </w:tc>
        <w:tc>
          <w:tcPr>
            <w:tcW w:w="3402" w:type="dxa"/>
            <w:hideMark/>
          </w:tcPr>
          <w:p w14:paraId="65BF94F6"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mm/dd/yy hh:mi:ss AM (o PM)</w:t>
            </w:r>
          </w:p>
        </w:tc>
      </w:tr>
      <w:tr w:rsidR="009727CB" w:rsidRPr="005038E0" w14:paraId="0B7C1313" w14:textId="77777777" w:rsidTr="00972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hideMark/>
          </w:tcPr>
          <w:p w14:paraId="1E5F0205" w14:textId="77777777" w:rsidR="005038E0" w:rsidRPr="005038E0" w:rsidRDefault="005038E0" w:rsidP="005038E0">
            <w:pPr>
              <w:rPr>
                <w:sz w:val="20"/>
                <w:szCs w:val="18"/>
              </w:rPr>
            </w:pPr>
            <w:r w:rsidRPr="005038E0">
              <w:rPr>
                <w:sz w:val="20"/>
                <w:szCs w:val="18"/>
              </w:rPr>
              <w:t>-</w:t>
            </w:r>
          </w:p>
        </w:tc>
        <w:tc>
          <w:tcPr>
            <w:tcW w:w="1646" w:type="dxa"/>
            <w:hideMark/>
          </w:tcPr>
          <w:p w14:paraId="3DDD4B0B"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b/>
                <w:bCs/>
                <w:sz w:val="20"/>
                <w:szCs w:val="18"/>
              </w:rPr>
              <w:t>23</w:t>
            </w:r>
          </w:p>
        </w:tc>
        <w:tc>
          <w:tcPr>
            <w:tcW w:w="2472" w:type="dxa"/>
            <w:hideMark/>
          </w:tcPr>
          <w:p w14:paraId="6D94AB93"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ISO8601</w:t>
            </w:r>
          </w:p>
        </w:tc>
        <w:tc>
          <w:tcPr>
            <w:tcW w:w="3402" w:type="dxa"/>
            <w:hideMark/>
          </w:tcPr>
          <w:p w14:paraId="7B872AA6"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yyyy-mm-dd</w:t>
            </w:r>
          </w:p>
        </w:tc>
      </w:tr>
      <w:tr w:rsidR="009727CB" w:rsidRPr="005038E0" w14:paraId="63525FFF" w14:textId="77777777" w:rsidTr="009727CB">
        <w:tc>
          <w:tcPr>
            <w:cnfStyle w:val="001000000000" w:firstRow="0" w:lastRow="0" w:firstColumn="1" w:lastColumn="0" w:oddVBand="0" w:evenVBand="0" w:oddHBand="0" w:evenHBand="0" w:firstRowFirstColumn="0" w:firstRowLastColumn="0" w:lastRowFirstColumn="0" w:lastRowLastColumn="0"/>
            <w:tcW w:w="839" w:type="dxa"/>
            <w:hideMark/>
          </w:tcPr>
          <w:p w14:paraId="31F4819E" w14:textId="77777777" w:rsidR="005038E0" w:rsidRPr="005038E0" w:rsidRDefault="005038E0" w:rsidP="005038E0">
            <w:pPr>
              <w:rPr>
                <w:sz w:val="20"/>
                <w:szCs w:val="18"/>
              </w:rPr>
            </w:pPr>
            <w:r w:rsidRPr="005038E0">
              <w:rPr>
                <w:sz w:val="20"/>
                <w:szCs w:val="18"/>
              </w:rPr>
              <w:t>-</w:t>
            </w:r>
          </w:p>
        </w:tc>
        <w:tc>
          <w:tcPr>
            <w:tcW w:w="1646" w:type="dxa"/>
            <w:hideMark/>
          </w:tcPr>
          <w:p w14:paraId="0C1D4957"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b/>
                <w:bCs/>
                <w:sz w:val="20"/>
                <w:szCs w:val="18"/>
              </w:rPr>
              <w:t>126</w:t>
            </w:r>
            <w:r w:rsidRPr="005038E0">
              <w:rPr>
                <w:sz w:val="20"/>
                <w:szCs w:val="18"/>
                <w:vertAlign w:val="superscript"/>
              </w:rPr>
              <w:t>4</w:t>
            </w:r>
          </w:p>
        </w:tc>
        <w:tc>
          <w:tcPr>
            <w:tcW w:w="2472" w:type="dxa"/>
            <w:hideMark/>
          </w:tcPr>
          <w:p w14:paraId="5A935842"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ISO8601</w:t>
            </w:r>
          </w:p>
        </w:tc>
        <w:tc>
          <w:tcPr>
            <w:tcW w:w="3402" w:type="dxa"/>
            <w:hideMark/>
          </w:tcPr>
          <w:p w14:paraId="61ADCB05"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yyyy-mm-ddThh:mi:ss.mmm (sin espacios) </w:t>
            </w:r>
            <w:r w:rsidRPr="005038E0">
              <w:rPr>
                <w:sz w:val="20"/>
                <w:szCs w:val="18"/>
                <w:vertAlign w:val="superscript"/>
              </w:rPr>
              <w:t>6</w:t>
            </w:r>
          </w:p>
        </w:tc>
      </w:tr>
      <w:tr w:rsidR="009727CB" w:rsidRPr="005038E0" w14:paraId="6B09055D" w14:textId="77777777" w:rsidTr="00972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hideMark/>
          </w:tcPr>
          <w:p w14:paraId="6A39AA07" w14:textId="77777777" w:rsidR="005038E0" w:rsidRPr="005038E0" w:rsidRDefault="005038E0" w:rsidP="005038E0">
            <w:pPr>
              <w:rPr>
                <w:sz w:val="20"/>
                <w:szCs w:val="18"/>
              </w:rPr>
            </w:pPr>
            <w:r w:rsidRPr="005038E0">
              <w:rPr>
                <w:sz w:val="20"/>
                <w:szCs w:val="18"/>
              </w:rPr>
              <w:t>-</w:t>
            </w:r>
          </w:p>
        </w:tc>
        <w:tc>
          <w:tcPr>
            <w:tcW w:w="1646" w:type="dxa"/>
            <w:hideMark/>
          </w:tcPr>
          <w:p w14:paraId="413CBA11"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b/>
                <w:bCs/>
                <w:sz w:val="20"/>
                <w:szCs w:val="18"/>
              </w:rPr>
              <w:t>127</w:t>
            </w:r>
            <w:r w:rsidRPr="005038E0">
              <w:rPr>
                <w:sz w:val="20"/>
                <w:szCs w:val="18"/>
                <w:vertAlign w:val="superscript"/>
              </w:rPr>
              <w:t>8, 9</w:t>
            </w:r>
          </w:p>
        </w:tc>
        <w:tc>
          <w:tcPr>
            <w:tcW w:w="2472" w:type="dxa"/>
            <w:hideMark/>
          </w:tcPr>
          <w:p w14:paraId="51BAEAC0"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ISO8601 con zona horaria Z</w:t>
            </w:r>
          </w:p>
        </w:tc>
        <w:tc>
          <w:tcPr>
            <w:tcW w:w="3402" w:type="dxa"/>
            <w:hideMark/>
          </w:tcPr>
          <w:p w14:paraId="0ACCBA05"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yyyy-MM-ddThh:mm:ss.fffZ (sin espacios) </w:t>
            </w:r>
            <w:r w:rsidRPr="005038E0">
              <w:rPr>
                <w:sz w:val="20"/>
                <w:szCs w:val="18"/>
                <w:vertAlign w:val="superscript"/>
              </w:rPr>
              <w:t>6</w:t>
            </w:r>
          </w:p>
        </w:tc>
      </w:tr>
      <w:tr w:rsidR="009727CB" w:rsidRPr="009727CB" w14:paraId="0445828D" w14:textId="77777777" w:rsidTr="009727CB">
        <w:tc>
          <w:tcPr>
            <w:cnfStyle w:val="001000000000" w:firstRow="0" w:lastRow="0" w:firstColumn="1" w:lastColumn="0" w:oddVBand="0" w:evenVBand="0" w:oddHBand="0" w:evenHBand="0" w:firstRowFirstColumn="0" w:firstRowLastColumn="0" w:lastRowFirstColumn="0" w:lastRowLastColumn="0"/>
            <w:tcW w:w="839" w:type="dxa"/>
            <w:hideMark/>
          </w:tcPr>
          <w:p w14:paraId="541FBFCA" w14:textId="77777777" w:rsidR="005038E0" w:rsidRPr="005038E0" w:rsidRDefault="005038E0" w:rsidP="005038E0">
            <w:pPr>
              <w:rPr>
                <w:sz w:val="20"/>
                <w:szCs w:val="18"/>
              </w:rPr>
            </w:pPr>
            <w:r w:rsidRPr="005038E0">
              <w:rPr>
                <w:sz w:val="20"/>
                <w:szCs w:val="18"/>
              </w:rPr>
              <w:t>-</w:t>
            </w:r>
          </w:p>
        </w:tc>
        <w:tc>
          <w:tcPr>
            <w:tcW w:w="1646" w:type="dxa"/>
            <w:hideMark/>
          </w:tcPr>
          <w:p w14:paraId="610D7DB9"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b/>
                <w:bCs/>
                <w:sz w:val="20"/>
                <w:szCs w:val="18"/>
              </w:rPr>
              <w:t>130</w:t>
            </w:r>
            <w:r w:rsidRPr="005038E0">
              <w:rPr>
                <w:sz w:val="20"/>
                <w:szCs w:val="18"/>
                <w:vertAlign w:val="superscript"/>
              </w:rPr>
              <w:t>1,2</w:t>
            </w:r>
          </w:p>
        </w:tc>
        <w:tc>
          <w:tcPr>
            <w:tcW w:w="2472" w:type="dxa"/>
            <w:hideMark/>
          </w:tcPr>
          <w:p w14:paraId="5D9D1E23"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rPr>
            </w:pPr>
            <w:r w:rsidRPr="005038E0">
              <w:rPr>
                <w:sz w:val="20"/>
                <w:szCs w:val="18"/>
              </w:rPr>
              <w:t>Hijri </w:t>
            </w:r>
            <w:r w:rsidRPr="005038E0">
              <w:rPr>
                <w:sz w:val="20"/>
                <w:szCs w:val="18"/>
                <w:vertAlign w:val="superscript"/>
              </w:rPr>
              <w:t>5</w:t>
            </w:r>
          </w:p>
        </w:tc>
        <w:tc>
          <w:tcPr>
            <w:tcW w:w="3402" w:type="dxa"/>
            <w:hideMark/>
          </w:tcPr>
          <w:p w14:paraId="6F9A0F2F" w14:textId="77777777" w:rsidR="005038E0" w:rsidRPr="005038E0" w:rsidRDefault="005038E0" w:rsidP="005038E0">
            <w:pPr>
              <w:cnfStyle w:val="000000000000" w:firstRow="0" w:lastRow="0" w:firstColumn="0" w:lastColumn="0" w:oddVBand="0" w:evenVBand="0" w:oddHBand="0" w:evenHBand="0" w:firstRowFirstColumn="0" w:firstRowLastColumn="0" w:lastRowFirstColumn="0" w:lastRowLastColumn="0"/>
              <w:rPr>
                <w:sz w:val="20"/>
                <w:szCs w:val="18"/>
                <w:lang w:val="en-US"/>
              </w:rPr>
            </w:pPr>
            <w:r w:rsidRPr="005038E0">
              <w:rPr>
                <w:sz w:val="20"/>
                <w:szCs w:val="18"/>
                <w:lang w:val="en-US"/>
              </w:rPr>
              <w:t>dd mon yyyy hh:mi:ss:mmmAM</w:t>
            </w:r>
            <w:r w:rsidRPr="005038E0">
              <w:rPr>
                <w:sz w:val="20"/>
                <w:szCs w:val="18"/>
                <w:vertAlign w:val="superscript"/>
                <w:lang w:val="en-US"/>
              </w:rPr>
              <w:t>7</w:t>
            </w:r>
          </w:p>
        </w:tc>
      </w:tr>
      <w:tr w:rsidR="009727CB" w:rsidRPr="005038E0" w14:paraId="3101BA2F" w14:textId="77777777" w:rsidTr="00972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hideMark/>
          </w:tcPr>
          <w:p w14:paraId="79AE1417" w14:textId="77777777" w:rsidR="005038E0" w:rsidRPr="005038E0" w:rsidRDefault="005038E0" w:rsidP="005038E0">
            <w:pPr>
              <w:rPr>
                <w:sz w:val="20"/>
                <w:szCs w:val="18"/>
              </w:rPr>
            </w:pPr>
            <w:r w:rsidRPr="005038E0">
              <w:rPr>
                <w:sz w:val="20"/>
                <w:szCs w:val="18"/>
              </w:rPr>
              <w:t>-</w:t>
            </w:r>
          </w:p>
        </w:tc>
        <w:tc>
          <w:tcPr>
            <w:tcW w:w="1646" w:type="dxa"/>
            <w:hideMark/>
          </w:tcPr>
          <w:p w14:paraId="2645B164"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b/>
                <w:bCs/>
                <w:sz w:val="20"/>
                <w:szCs w:val="18"/>
              </w:rPr>
              <w:t>131</w:t>
            </w:r>
            <w:r w:rsidRPr="005038E0">
              <w:rPr>
                <w:sz w:val="20"/>
                <w:szCs w:val="18"/>
                <w:vertAlign w:val="superscript"/>
              </w:rPr>
              <w:t>2</w:t>
            </w:r>
          </w:p>
        </w:tc>
        <w:tc>
          <w:tcPr>
            <w:tcW w:w="2472" w:type="dxa"/>
            <w:hideMark/>
          </w:tcPr>
          <w:p w14:paraId="5AB306B1"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Hijri </w:t>
            </w:r>
            <w:r w:rsidRPr="005038E0">
              <w:rPr>
                <w:sz w:val="20"/>
                <w:szCs w:val="18"/>
                <w:vertAlign w:val="superscript"/>
              </w:rPr>
              <w:t>5</w:t>
            </w:r>
          </w:p>
        </w:tc>
        <w:tc>
          <w:tcPr>
            <w:tcW w:w="3402" w:type="dxa"/>
            <w:hideMark/>
          </w:tcPr>
          <w:p w14:paraId="2114AB70" w14:textId="77777777" w:rsidR="005038E0" w:rsidRPr="005038E0" w:rsidRDefault="005038E0" w:rsidP="005038E0">
            <w:pPr>
              <w:cnfStyle w:val="000000100000" w:firstRow="0" w:lastRow="0" w:firstColumn="0" w:lastColumn="0" w:oddVBand="0" w:evenVBand="0" w:oddHBand="1" w:evenHBand="0" w:firstRowFirstColumn="0" w:firstRowLastColumn="0" w:lastRowFirstColumn="0" w:lastRowLastColumn="0"/>
              <w:rPr>
                <w:sz w:val="20"/>
                <w:szCs w:val="18"/>
              </w:rPr>
            </w:pPr>
            <w:r w:rsidRPr="005038E0">
              <w:rPr>
                <w:sz w:val="20"/>
                <w:szCs w:val="18"/>
              </w:rPr>
              <w:t>dd/mm/yyyy hh:mi:ss:mmmAM</w:t>
            </w:r>
          </w:p>
        </w:tc>
      </w:tr>
    </w:tbl>
    <w:p w14:paraId="25A5E720" w14:textId="77777777" w:rsidR="005038E0" w:rsidRPr="0019412E" w:rsidRDefault="005038E0" w:rsidP="00973EFC">
      <w:pPr>
        <w:rPr>
          <w:lang w:val="en-US"/>
        </w:rPr>
      </w:pPr>
    </w:p>
    <w:p w14:paraId="362B37D5" w14:textId="77777777" w:rsidR="00FF00E6" w:rsidRPr="0017127E" w:rsidRDefault="00FF00E6" w:rsidP="00FF00E6">
      <w:r w:rsidRPr="0017127E">
        <w:t>1 Estos valores de estilo devuelven resultados no deterministas. Incluye todos los estilos (yy) (sin el siglo) y un subconjunto de estilos (yyyy) (con el siglo).</w:t>
      </w:r>
    </w:p>
    <w:p w14:paraId="3309C670" w14:textId="77777777" w:rsidR="00FF00E6" w:rsidRPr="0017127E" w:rsidRDefault="00FF00E6" w:rsidP="00FF00E6"/>
    <w:p w14:paraId="190E96C0" w14:textId="77777777" w:rsidR="00FF00E6" w:rsidRPr="0017127E" w:rsidRDefault="00FF00E6" w:rsidP="00FF00E6">
      <w:r w:rsidRPr="0017127E">
        <w:t>2 Los valores predeterminados (0 o 100, 9 o 109, 13 o 113, 20 o 120, 23 y 21 o 25 o 121) siempre devuelven el siglo (yyyy).</w:t>
      </w:r>
    </w:p>
    <w:p w14:paraId="5FB9F1FB" w14:textId="77777777" w:rsidR="00FF00E6" w:rsidRPr="0017127E" w:rsidRDefault="00FF00E6" w:rsidP="00FF00E6"/>
    <w:p w14:paraId="7B8506CB" w14:textId="77777777" w:rsidR="00FF00E6" w:rsidRPr="0017127E" w:rsidRDefault="00FF00E6" w:rsidP="00FF00E6">
      <w:r w:rsidRPr="0017127E">
        <w:t xml:space="preserve"> Importante</w:t>
      </w:r>
    </w:p>
    <w:p w14:paraId="39628711" w14:textId="77777777" w:rsidR="00FF00E6" w:rsidRPr="0017127E" w:rsidRDefault="00FF00E6" w:rsidP="00FF00E6"/>
    <w:p w14:paraId="13E4719E" w14:textId="77777777" w:rsidR="00FF00E6" w:rsidRPr="0017127E" w:rsidRDefault="00FF00E6" w:rsidP="00FF00E6">
      <w:r w:rsidRPr="0017127E">
        <w:t xml:space="preserve">De forma predeterminada, SQL Server interpreta los años de dos dígitos según el año límite 2049. Esto significa que SQL Server interpreta el año 49, de dos dígitos, </w:t>
      </w:r>
      <w:r w:rsidRPr="0017127E">
        <w:lastRenderedPageBreak/>
        <w:t>como 2049, y el año 50, de dos dígitos, como 1950. Muchas aplicaciones cliente, como las que se basan en objetos de Automation, usan el año límite de 2030. SQL Server proporciona la opción de configuración de año límite de dos dígitos para cambiar el año límite usado por SQL Server. Esto permite tratar las fechas de manera coherente. Se recomienda especificar años de cuatro dígitos.</w:t>
      </w:r>
    </w:p>
    <w:p w14:paraId="3DE77717" w14:textId="77777777" w:rsidR="00FF00E6" w:rsidRPr="0017127E" w:rsidRDefault="00FF00E6" w:rsidP="00FF00E6"/>
    <w:p w14:paraId="73D08C23" w14:textId="77777777" w:rsidR="00FF00E6" w:rsidRPr="0017127E" w:rsidRDefault="00FF00E6" w:rsidP="00FF00E6">
      <w:r w:rsidRPr="0017127E">
        <w:t>3 Entrada cuando se convierte en datetime; salida cuando se convierte en datos de caracteres.</w:t>
      </w:r>
    </w:p>
    <w:p w14:paraId="229D124D" w14:textId="77777777" w:rsidR="00FF00E6" w:rsidRPr="0017127E" w:rsidRDefault="00FF00E6" w:rsidP="00FF00E6"/>
    <w:p w14:paraId="7ED3E9E9" w14:textId="77777777" w:rsidR="00FF00E6" w:rsidRPr="0017127E" w:rsidRDefault="00FF00E6" w:rsidP="00FF00E6">
      <w:r w:rsidRPr="0017127E">
        <w:t>4 Diseñado para usarse con XML. Para convertir datos datetime o smalldatetime en datos de caracteres, consulte la tabla anterior para ver el formato de salida.</w:t>
      </w:r>
    </w:p>
    <w:p w14:paraId="22C19CF6" w14:textId="77777777" w:rsidR="00FF00E6" w:rsidRPr="0017127E" w:rsidRDefault="00FF00E6" w:rsidP="00FF00E6"/>
    <w:p w14:paraId="78AF5305" w14:textId="77777777" w:rsidR="00FF00E6" w:rsidRPr="0017127E" w:rsidRDefault="00FF00E6" w:rsidP="00FF00E6">
      <w:r w:rsidRPr="0017127E">
        <w:t>5 Hijri es un sistema del calendario con varias variaciones. SQL Server utiliza el algoritmo kuwaití.</w:t>
      </w:r>
    </w:p>
    <w:p w14:paraId="7910D5DB" w14:textId="77777777" w:rsidR="00FF00E6" w:rsidRPr="0017127E" w:rsidRDefault="00FF00E6" w:rsidP="00FF00E6"/>
    <w:p w14:paraId="15E93A42" w14:textId="77777777" w:rsidR="00FF00E6" w:rsidRPr="0017127E" w:rsidRDefault="00FF00E6" w:rsidP="00FF00E6">
      <w:r w:rsidRPr="0017127E">
        <w:t>6 En el caso de un valor 0 en milisegundos (mmm), el valor de fracción decimal en milisegundos no se mostrará. Por ejemplo, el valor 2022-11-07T18:26:20.000 se muestra como 2022-11-07T18:26:20.</w:t>
      </w:r>
    </w:p>
    <w:p w14:paraId="2F6CA7A8" w14:textId="77777777" w:rsidR="00FF00E6" w:rsidRPr="0017127E" w:rsidRDefault="00FF00E6" w:rsidP="00FF00E6"/>
    <w:p w14:paraId="76689BEA" w14:textId="77777777" w:rsidR="00FF00E6" w:rsidRPr="0017127E" w:rsidRDefault="00FF00E6" w:rsidP="00FF00E6">
      <w:r w:rsidRPr="0017127E">
        <w:t>7 En este estilo, mon es una representación Unicode Hijri multitoken del nombre completo del mes. Este valor no se representa correctamente en una instalación estadounidense predeterminada de SSMS.</w:t>
      </w:r>
    </w:p>
    <w:p w14:paraId="26324F94" w14:textId="77777777" w:rsidR="00FF00E6" w:rsidRPr="0017127E" w:rsidRDefault="00FF00E6" w:rsidP="00FF00E6"/>
    <w:p w14:paraId="7323A612" w14:textId="77777777" w:rsidR="00FF00E6" w:rsidRPr="003E13F3" w:rsidRDefault="00FF00E6" w:rsidP="00FF00E6">
      <w:r w:rsidRPr="003E13F3">
        <w:t>8 Solo se admite en la conversión de datos de caracteres a datetime o smalldatetime. Al convertir datos de caracteres que representan componentes de solo fecha o solo hora al tipo de datos datetime o smalldatetime, el componente de hora no especificado se establece en 00:00:00.000 y el componente de fecha no especificado se establece en 1900-01-01.</w:t>
      </w:r>
    </w:p>
    <w:p w14:paraId="39A7016B" w14:textId="77777777" w:rsidR="00FF00E6" w:rsidRPr="003E13F3" w:rsidRDefault="00FF00E6" w:rsidP="00FF00E6"/>
    <w:p w14:paraId="56EE2988" w14:textId="77777777" w:rsidR="00FF00E6" w:rsidRPr="003E13F3" w:rsidRDefault="00FF00E6" w:rsidP="00FF00E6">
      <w:r w:rsidRPr="003E13F3">
        <w:lastRenderedPageBreak/>
        <w:t>9 Use el indicador opcional de zona horaria Z para facilitar la asignación de valores XML de tipo datetime que contienen información de zona horaria a valores de tipo SQL Server datetime que no tienen zona horaria. Z indica la zona horaria en UTC-0. El desplazamiento HH:MM, en sentido + o -, indica otras zonas horarias. Por ejemplo: 2022-12-12T23:45:12-08:00.</w:t>
      </w:r>
    </w:p>
    <w:p w14:paraId="09BC2113" w14:textId="77777777" w:rsidR="00FF00E6" w:rsidRPr="003E13F3" w:rsidRDefault="00FF00E6" w:rsidP="00FF00E6"/>
    <w:p w14:paraId="114D8124" w14:textId="77777777" w:rsidR="00FF00E6" w:rsidRPr="003E13F3" w:rsidRDefault="00FF00E6" w:rsidP="00FF00E6">
      <w:r w:rsidRPr="003E13F3">
        <w:t>Al convertir datos smalldatetime en datos de caracteres, los estilos que incluyen segundos o milisegundos muestran ceros en dichas posiciones. Al convertir valores datetime o smalldatetime, use una longitud adecuada de valor de datos char o varchar para truncar las partes de la fecha que no quiera.</w:t>
      </w:r>
    </w:p>
    <w:p w14:paraId="655FEE22" w14:textId="77777777" w:rsidR="00FF00E6" w:rsidRPr="003E13F3" w:rsidRDefault="00FF00E6" w:rsidP="00FF00E6"/>
    <w:p w14:paraId="2C3F8710" w14:textId="77777777" w:rsidR="00FF00E6" w:rsidRPr="003E13F3" w:rsidRDefault="00FF00E6" w:rsidP="00FF00E6">
      <w:r w:rsidRPr="003E13F3">
        <w:t>Al convertir datos de caracteres en datos datetimeoffset con un estilo que incluye una hora, se anexa un desplazamiento de zona horaria al resultado.</w:t>
      </w:r>
    </w:p>
    <w:p w14:paraId="1C2D3C31" w14:textId="77777777" w:rsidR="00FF00E6" w:rsidRPr="003E13F3" w:rsidRDefault="00FF00E6" w:rsidP="00FF00E6"/>
    <w:p w14:paraId="0E6AF34E" w14:textId="77777777" w:rsidR="00FF00E6" w:rsidRPr="00FF00E6" w:rsidRDefault="00FF00E6" w:rsidP="00FF00E6">
      <w:pPr>
        <w:rPr>
          <w:lang w:val="en-US"/>
        </w:rPr>
      </w:pPr>
      <w:r w:rsidRPr="00FF00E6">
        <w:rPr>
          <w:lang w:val="en-US"/>
        </w:rPr>
        <w:t>Estilos float y real</w:t>
      </w:r>
    </w:p>
    <w:p w14:paraId="157582D7" w14:textId="3804A019" w:rsidR="0019412E" w:rsidRDefault="00FF00E6" w:rsidP="00FF00E6">
      <w:pPr>
        <w:rPr>
          <w:lang w:val="en-US"/>
        </w:rPr>
      </w:pPr>
      <w:r w:rsidRPr="0017127E">
        <w:t xml:space="preserve">En el caso de una expressionfloat o real, style puede tener uno de los valores que se muestran en la siguiente tabla. </w:t>
      </w:r>
      <w:r w:rsidRPr="00FF00E6">
        <w:rPr>
          <w:lang w:val="en-US"/>
        </w:rPr>
        <w:t>Otros valores se procesan como 0.</w:t>
      </w:r>
    </w:p>
    <w:p w14:paraId="1E54F7BB" w14:textId="77777777" w:rsidR="00FF00E6" w:rsidRDefault="00FF00E6" w:rsidP="00FF00E6">
      <w:pPr>
        <w:rPr>
          <w:lang w:val="en-US"/>
        </w:rPr>
      </w:pPr>
    </w:p>
    <w:tbl>
      <w:tblPr>
        <w:tblStyle w:val="Tablanormal1"/>
        <w:tblW w:w="9225" w:type="dxa"/>
        <w:tblLook w:val="04A0" w:firstRow="1" w:lastRow="0" w:firstColumn="1" w:lastColumn="0" w:noHBand="0" w:noVBand="1"/>
      </w:tblPr>
      <w:tblGrid>
        <w:gridCol w:w="2226"/>
        <w:gridCol w:w="6999"/>
      </w:tblGrid>
      <w:tr w:rsidR="0017127E" w:rsidRPr="0017127E" w14:paraId="01D5186E" w14:textId="77777777" w:rsidTr="003E13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CEF66" w14:textId="77777777" w:rsidR="0017127E" w:rsidRPr="0017127E" w:rsidRDefault="0017127E" w:rsidP="0017127E">
            <w:r w:rsidRPr="0017127E">
              <w:t>Value</w:t>
            </w:r>
          </w:p>
        </w:tc>
        <w:tc>
          <w:tcPr>
            <w:tcW w:w="0" w:type="auto"/>
            <w:hideMark/>
          </w:tcPr>
          <w:p w14:paraId="2718E9FB" w14:textId="77777777" w:rsidR="0017127E" w:rsidRPr="0017127E" w:rsidRDefault="0017127E" w:rsidP="0017127E">
            <w:pPr>
              <w:cnfStyle w:val="100000000000" w:firstRow="1" w:lastRow="0" w:firstColumn="0" w:lastColumn="0" w:oddVBand="0" w:evenVBand="0" w:oddHBand="0" w:evenHBand="0" w:firstRowFirstColumn="0" w:firstRowLastColumn="0" w:lastRowFirstColumn="0" w:lastRowLastColumn="0"/>
              <w:rPr>
                <w:b/>
                <w:bCs/>
              </w:rPr>
            </w:pPr>
            <w:r w:rsidRPr="0017127E">
              <w:rPr>
                <w:b/>
                <w:bCs/>
              </w:rPr>
              <w:t>Output</w:t>
            </w:r>
          </w:p>
        </w:tc>
      </w:tr>
      <w:tr w:rsidR="0017127E" w:rsidRPr="0017127E" w14:paraId="1FDE84FD" w14:textId="77777777" w:rsidTr="003E1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6EA0F" w14:textId="77777777" w:rsidR="0017127E" w:rsidRPr="0017127E" w:rsidRDefault="0017127E" w:rsidP="0017127E">
            <w:r w:rsidRPr="0017127E">
              <w:rPr>
                <w:b/>
                <w:bCs/>
              </w:rPr>
              <w:t>0</w:t>
            </w:r>
            <w:r w:rsidRPr="0017127E">
              <w:t> (valor predeterminado)</w:t>
            </w:r>
          </w:p>
        </w:tc>
        <w:tc>
          <w:tcPr>
            <w:tcW w:w="0" w:type="auto"/>
            <w:hideMark/>
          </w:tcPr>
          <w:p w14:paraId="751E20D5" w14:textId="77777777" w:rsidR="0017127E" w:rsidRPr="0017127E" w:rsidRDefault="0017127E" w:rsidP="0017127E">
            <w:pPr>
              <w:cnfStyle w:val="000000100000" w:firstRow="0" w:lastRow="0" w:firstColumn="0" w:lastColumn="0" w:oddVBand="0" w:evenVBand="0" w:oddHBand="1" w:evenHBand="0" w:firstRowFirstColumn="0" w:firstRowLastColumn="0" w:lastRowFirstColumn="0" w:lastRowLastColumn="0"/>
            </w:pPr>
            <w:r w:rsidRPr="0017127E">
              <w:t>Un máximo de 6 dígitos. Utilícelo en notación científica cuando proceda.</w:t>
            </w:r>
          </w:p>
        </w:tc>
      </w:tr>
      <w:tr w:rsidR="0017127E" w:rsidRPr="0017127E" w14:paraId="266C358F" w14:textId="77777777" w:rsidTr="003E13F3">
        <w:tc>
          <w:tcPr>
            <w:cnfStyle w:val="001000000000" w:firstRow="0" w:lastRow="0" w:firstColumn="1" w:lastColumn="0" w:oddVBand="0" w:evenVBand="0" w:oddHBand="0" w:evenHBand="0" w:firstRowFirstColumn="0" w:firstRowLastColumn="0" w:lastRowFirstColumn="0" w:lastRowLastColumn="0"/>
            <w:tcW w:w="0" w:type="auto"/>
            <w:hideMark/>
          </w:tcPr>
          <w:p w14:paraId="36A0B042" w14:textId="77777777" w:rsidR="0017127E" w:rsidRPr="0017127E" w:rsidRDefault="0017127E" w:rsidP="0017127E">
            <w:r w:rsidRPr="0017127E">
              <w:rPr>
                <w:b/>
                <w:bCs/>
              </w:rPr>
              <w:t>1</w:t>
            </w:r>
          </w:p>
        </w:tc>
        <w:tc>
          <w:tcPr>
            <w:tcW w:w="0" w:type="auto"/>
            <w:hideMark/>
          </w:tcPr>
          <w:p w14:paraId="4D969F5B" w14:textId="77777777" w:rsidR="0017127E" w:rsidRPr="0017127E" w:rsidRDefault="0017127E" w:rsidP="0017127E">
            <w:pPr>
              <w:cnfStyle w:val="000000000000" w:firstRow="0" w:lastRow="0" w:firstColumn="0" w:lastColumn="0" w:oddVBand="0" w:evenVBand="0" w:oddHBand="0" w:evenHBand="0" w:firstRowFirstColumn="0" w:firstRowLastColumn="0" w:lastRowFirstColumn="0" w:lastRowLastColumn="0"/>
            </w:pPr>
            <w:r w:rsidRPr="0017127E">
              <w:t>Siempre 8 dígitos. Utilícelo siempre en notación científica.</w:t>
            </w:r>
          </w:p>
        </w:tc>
      </w:tr>
      <w:tr w:rsidR="0017127E" w:rsidRPr="0017127E" w14:paraId="53A4EF1C" w14:textId="77777777" w:rsidTr="003E1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F7E13" w14:textId="77777777" w:rsidR="0017127E" w:rsidRPr="0017127E" w:rsidRDefault="0017127E" w:rsidP="0017127E">
            <w:r w:rsidRPr="0017127E">
              <w:rPr>
                <w:b/>
                <w:bCs/>
              </w:rPr>
              <w:t>2</w:t>
            </w:r>
          </w:p>
        </w:tc>
        <w:tc>
          <w:tcPr>
            <w:tcW w:w="0" w:type="auto"/>
            <w:hideMark/>
          </w:tcPr>
          <w:p w14:paraId="24A4718D" w14:textId="77777777" w:rsidR="0017127E" w:rsidRPr="0017127E" w:rsidRDefault="0017127E" w:rsidP="0017127E">
            <w:pPr>
              <w:cnfStyle w:val="000000100000" w:firstRow="0" w:lastRow="0" w:firstColumn="0" w:lastColumn="0" w:oddVBand="0" w:evenVBand="0" w:oddHBand="1" w:evenHBand="0" w:firstRowFirstColumn="0" w:firstRowLastColumn="0" w:lastRowFirstColumn="0" w:lastRowLastColumn="0"/>
            </w:pPr>
            <w:r w:rsidRPr="0017127E">
              <w:t>Siempre 16 dígitos. Utilícelo siempre en notación científica.</w:t>
            </w:r>
          </w:p>
        </w:tc>
      </w:tr>
      <w:tr w:rsidR="0017127E" w:rsidRPr="0017127E" w14:paraId="019E9065" w14:textId="77777777" w:rsidTr="003E13F3">
        <w:tc>
          <w:tcPr>
            <w:cnfStyle w:val="001000000000" w:firstRow="0" w:lastRow="0" w:firstColumn="1" w:lastColumn="0" w:oddVBand="0" w:evenVBand="0" w:oddHBand="0" w:evenHBand="0" w:firstRowFirstColumn="0" w:firstRowLastColumn="0" w:lastRowFirstColumn="0" w:lastRowLastColumn="0"/>
            <w:tcW w:w="0" w:type="auto"/>
            <w:hideMark/>
          </w:tcPr>
          <w:p w14:paraId="7975EA8C" w14:textId="77777777" w:rsidR="0017127E" w:rsidRPr="0017127E" w:rsidRDefault="0017127E" w:rsidP="0017127E">
            <w:r w:rsidRPr="0017127E">
              <w:rPr>
                <w:b/>
                <w:bCs/>
              </w:rPr>
              <w:t>3</w:t>
            </w:r>
          </w:p>
        </w:tc>
        <w:tc>
          <w:tcPr>
            <w:tcW w:w="0" w:type="auto"/>
            <w:hideMark/>
          </w:tcPr>
          <w:p w14:paraId="3BB3F3D9" w14:textId="77777777" w:rsidR="0017127E" w:rsidRPr="0017127E" w:rsidRDefault="0017127E" w:rsidP="0017127E">
            <w:pPr>
              <w:cnfStyle w:val="000000000000" w:firstRow="0" w:lastRow="0" w:firstColumn="0" w:lastColumn="0" w:oddVBand="0" w:evenVBand="0" w:oddHBand="0" w:evenHBand="0" w:firstRowFirstColumn="0" w:firstRowLastColumn="0" w:lastRowFirstColumn="0" w:lastRowLastColumn="0"/>
            </w:pPr>
            <w:r w:rsidRPr="0017127E">
              <w:t>Siempre 17 dígitos. Se usa para la conversión sin pérdida de información. Con este estilo, se garantiza que cada valor de float o real distinto se va a convertir en una cadena de caracteres distinta.</w:t>
            </w:r>
            <w:r w:rsidRPr="0017127E">
              <w:br/>
            </w:r>
            <w:r w:rsidRPr="0017127E">
              <w:br/>
            </w:r>
            <w:r w:rsidRPr="0017127E">
              <w:rPr>
                <w:b/>
                <w:bCs/>
              </w:rPr>
              <w:lastRenderedPageBreak/>
              <w:t>Se aplica a</w:t>
            </w:r>
            <w:r w:rsidRPr="0017127E">
              <w:t>: SQL Server 2016 (13.x) y versiones posteriores, y Azure SQL Database.</w:t>
            </w:r>
          </w:p>
        </w:tc>
      </w:tr>
      <w:tr w:rsidR="0017127E" w:rsidRPr="0017127E" w14:paraId="43CFE9D7" w14:textId="77777777" w:rsidTr="003E1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62DE3" w14:textId="77777777" w:rsidR="0017127E" w:rsidRPr="0017127E" w:rsidRDefault="0017127E" w:rsidP="0017127E">
            <w:r w:rsidRPr="0017127E">
              <w:rPr>
                <w:b/>
                <w:bCs/>
              </w:rPr>
              <w:lastRenderedPageBreak/>
              <w:t>126, 128, 129</w:t>
            </w:r>
          </w:p>
        </w:tc>
        <w:tc>
          <w:tcPr>
            <w:tcW w:w="0" w:type="auto"/>
            <w:hideMark/>
          </w:tcPr>
          <w:p w14:paraId="5CEB23F9" w14:textId="77777777" w:rsidR="0017127E" w:rsidRPr="0017127E" w:rsidRDefault="0017127E" w:rsidP="0017127E">
            <w:pPr>
              <w:cnfStyle w:val="000000100000" w:firstRow="0" w:lastRow="0" w:firstColumn="0" w:lastColumn="0" w:oddVBand="0" w:evenVBand="0" w:oddHBand="1" w:evenHBand="0" w:firstRowFirstColumn="0" w:firstRowLastColumn="0" w:lastRowFirstColumn="0" w:lastRowLastColumn="0"/>
            </w:pPr>
            <w:r w:rsidRPr="0017127E">
              <w:t>Se incluye por motivos de herencia. No use estos valores para una nueva implementación.</w:t>
            </w:r>
          </w:p>
        </w:tc>
      </w:tr>
    </w:tbl>
    <w:p w14:paraId="5D6AF865" w14:textId="77777777" w:rsidR="00FF00E6" w:rsidRPr="0017127E" w:rsidRDefault="00FF00E6" w:rsidP="00FF00E6"/>
    <w:p w14:paraId="4A026D7C" w14:textId="77777777" w:rsidR="003238C0" w:rsidRDefault="003238C0" w:rsidP="003238C0">
      <w:r>
        <w:t>Estilos money y smallmoney</w:t>
      </w:r>
    </w:p>
    <w:p w14:paraId="0ADBC1C7" w14:textId="5A2EFD8B" w:rsidR="00EC1D04" w:rsidRDefault="003238C0" w:rsidP="003238C0">
      <w:r>
        <w:t>En el caso de una expressionmoney o smallmoney, style puede tener uno de los valores que se muestran en la siguiente tabla. Otros valores se procesan como 0.</w:t>
      </w:r>
    </w:p>
    <w:p w14:paraId="5011FB1A" w14:textId="77777777" w:rsidR="003238C0" w:rsidRDefault="003238C0" w:rsidP="003238C0"/>
    <w:tbl>
      <w:tblPr>
        <w:tblStyle w:val="Tablanormal1"/>
        <w:tblW w:w="9225" w:type="dxa"/>
        <w:tblLook w:val="04A0" w:firstRow="1" w:lastRow="0" w:firstColumn="1" w:lastColumn="0" w:noHBand="0" w:noVBand="1"/>
      </w:tblPr>
      <w:tblGrid>
        <w:gridCol w:w="2314"/>
        <w:gridCol w:w="6911"/>
      </w:tblGrid>
      <w:tr w:rsidR="003238C0" w:rsidRPr="003238C0" w14:paraId="24617A6B" w14:textId="77777777" w:rsidTr="00323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916AF" w14:textId="77777777" w:rsidR="003238C0" w:rsidRPr="003238C0" w:rsidRDefault="003238C0" w:rsidP="003238C0">
            <w:r w:rsidRPr="003238C0">
              <w:t>Value</w:t>
            </w:r>
          </w:p>
        </w:tc>
        <w:tc>
          <w:tcPr>
            <w:tcW w:w="0" w:type="auto"/>
            <w:hideMark/>
          </w:tcPr>
          <w:p w14:paraId="70D7DDB6" w14:textId="77777777" w:rsidR="003238C0" w:rsidRPr="003238C0" w:rsidRDefault="003238C0" w:rsidP="003238C0">
            <w:pPr>
              <w:cnfStyle w:val="100000000000" w:firstRow="1" w:lastRow="0" w:firstColumn="0" w:lastColumn="0" w:oddVBand="0" w:evenVBand="0" w:oddHBand="0" w:evenHBand="0" w:firstRowFirstColumn="0" w:firstRowLastColumn="0" w:lastRowFirstColumn="0" w:lastRowLastColumn="0"/>
              <w:rPr>
                <w:b/>
                <w:bCs/>
              </w:rPr>
            </w:pPr>
            <w:r w:rsidRPr="003238C0">
              <w:rPr>
                <w:b/>
                <w:bCs/>
              </w:rPr>
              <w:t>Output</w:t>
            </w:r>
          </w:p>
        </w:tc>
      </w:tr>
      <w:tr w:rsidR="003238C0" w:rsidRPr="003238C0" w14:paraId="2477AFA2" w14:textId="77777777" w:rsidTr="00323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2128B" w14:textId="77777777" w:rsidR="003238C0" w:rsidRPr="003238C0" w:rsidRDefault="003238C0" w:rsidP="003238C0">
            <w:r w:rsidRPr="003238C0">
              <w:rPr>
                <w:b/>
                <w:bCs/>
              </w:rPr>
              <w:t>0</w:t>
            </w:r>
            <w:r w:rsidRPr="003238C0">
              <w:t> (valor predeterminado)</w:t>
            </w:r>
          </w:p>
        </w:tc>
        <w:tc>
          <w:tcPr>
            <w:tcW w:w="0" w:type="auto"/>
            <w:hideMark/>
          </w:tcPr>
          <w:p w14:paraId="46AE36C3" w14:textId="77777777" w:rsidR="003238C0" w:rsidRPr="003238C0" w:rsidRDefault="003238C0" w:rsidP="003238C0">
            <w:pPr>
              <w:cnfStyle w:val="000000100000" w:firstRow="0" w:lastRow="0" w:firstColumn="0" w:lastColumn="0" w:oddVBand="0" w:evenVBand="0" w:oddHBand="1" w:evenHBand="0" w:firstRowFirstColumn="0" w:firstRowLastColumn="0" w:lastRowFirstColumn="0" w:lastRowLastColumn="0"/>
            </w:pPr>
            <w:r w:rsidRPr="003238C0">
              <w:t>Sin separadores de millar cada tres dígitos a la izquierda del separador decimal y dos dígitos a la derecha del separador decimal</w:t>
            </w:r>
            <w:r w:rsidRPr="003238C0">
              <w:br/>
            </w:r>
            <w:r w:rsidRPr="003238C0">
              <w:br/>
              <w:t>Ejemplo: 4235,98.</w:t>
            </w:r>
          </w:p>
        </w:tc>
      </w:tr>
      <w:tr w:rsidR="003238C0" w:rsidRPr="003238C0" w14:paraId="27C93C29" w14:textId="77777777" w:rsidTr="003238C0">
        <w:tc>
          <w:tcPr>
            <w:cnfStyle w:val="001000000000" w:firstRow="0" w:lastRow="0" w:firstColumn="1" w:lastColumn="0" w:oddVBand="0" w:evenVBand="0" w:oddHBand="0" w:evenHBand="0" w:firstRowFirstColumn="0" w:firstRowLastColumn="0" w:lastRowFirstColumn="0" w:lastRowLastColumn="0"/>
            <w:tcW w:w="0" w:type="auto"/>
            <w:hideMark/>
          </w:tcPr>
          <w:p w14:paraId="1E9996B2" w14:textId="77777777" w:rsidR="003238C0" w:rsidRPr="003238C0" w:rsidRDefault="003238C0" w:rsidP="003238C0">
            <w:r w:rsidRPr="003238C0">
              <w:rPr>
                <w:b/>
                <w:bCs/>
              </w:rPr>
              <w:t>1</w:t>
            </w:r>
          </w:p>
        </w:tc>
        <w:tc>
          <w:tcPr>
            <w:tcW w:w="0" w:type="auto"/>
            <w:hideMark/>
          </w:tcPr>
          <w:p w14:paraId="0536F107" w14:textId="77777777" w:rsidR="003238C0" w:rsidRPr="003238C0" w:rsidRDefault="003238C0" w:rsidP="003238C0">
            <w:pPr>
              <w:cnfStyle w:val="000000000000" w:firstRow="0" w:lastRow="0" w:firstColumn="0" w:lastColumn="0" w:oddVBand="0" w:evenVBand="0" w:oddHBand="0" w:evenHBand="0" w:firstRowFirstColumn="0" w:firstRowLastColumn="0" w:lastRowFirstColumn="0" w:lastRowLastColumn="0"/>
            </w:pPr>
            <w:r w:rsidRPr="003238C0">
              <w:t>Separadores de millar cada tres dígitos a la izquierda del separador decimal y dos dígitos a la derecha del separador decimal</w:t>
            </w:r>
            <w:r w:rsidRPr="003238C0">
              <w:br/>
            </w:r>
            <w:r w:rsidRPr="003238C0">
              <w:br/>
              <w:t>Ejemplo: 3.510,92.</w:t>
            </w:r>
          </w:p>
        </w:tc>
      </w:tr>
      <w:tr w:rsidR="003238C0" w:rsidRPr="003238C0" w14:paraId="32542714" w14:textId="77777777" w:rsidTr="00323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5C796" w14:textId="77777777" w:rsidR="003238C0" w:rsidRPr="003238C0" w:rsidRDefault="003238C0" w:rsidP="003238C0">
            <w:r w:rsidRPr="003238C0">
              <w:rPr>
                <w:b/>
                <w:bCs/>
              </w:rPr>
              <w:t>2</w:t>
            </w:r>
          </w:p>
        </w:tc>
        <w:tc>
          <w:tcPr>
            <w:tcW w:w="0" w:type="auto"/>
            <w:hideMark/>
          </w:tcPr>
          <w:p w14:paraId="5496A566" w14:textId="77777777" w:rsidR="003238C0" w:rsidRPr="003238C0" w:rsidRDefault="003238C0" w:rsidP="003238C0">
            <w:pPr>
              <w:cnfStyle w:val="000000100000" w:firstRow="0" w:lastRow="0" w:firstColumn="0" w:lastColumn="0" w:oddVBand="0" w:evenVBand="0" w:oddHBand="1" w:evenHBand="0" w:firstRowFirstColumn="0" w:firstRowLastColumn="0" w:lastRowFirstColumn="0" w:lastRowLastColumn="0"/>
            </w:pPr>
            <w:r w:rsidRPr="003238C0">
              <w:t>Sin separadores de millar cada tres dígitos a la izquierda del separador decimal y cuatro dígitos a la derecha del separador decimal</w:t>
            </w:r>
            <w:r w:rsidRPr="003238C0">
              <w:br/>
            </w:r>
            <w:r w:rsidRPr="003238C0">
              <w:br/>
              <w:t>Ejemplo: 4235,9819.</w:t>
            </w:r>
          </w:p>
        </w:tc>
      </w:tr>
      <w:tr w:rsidR="003238C0" w:rsidRPr="003238C0" w14:paraId="6F6BBAFA" w14:textId="77777777" w:rsidTr="003238C0">
        <w:tc>
          <w:tcPr>
            <w:cnfStyle w:val="001000000000" w:firstRow="0" w:lastRow="0" w:firstColumn="1" w:lastColumn="0" w:oddVBand="0" w:evenVBand="0" w:oddHBand="0" w:evenHBand="0" w:firstRowFirstColumn="0" w:firstRowLastColumn="0" w:lastRowFirstColumn="0" w:lastRowLastColumn="0"/>
            <w:tcW w:w="0" w:type="auto"/>
            <w:hideMark/>
          </w:tcPr>
          <w:p w14:paraId="616BE8C1" w14:textId="77777777" w:rsidR="003238C0" w:rsidRPr="003238C0" w:rsidRDefault="003238C0" w:rsidP="003238C0">
            <w:r w:rsidRPr="003238C0">
              <w:rPr>
                <w:b/>
                <w:bCs/>
              </w:rPr>
              <w:t>126</w:t>
            </w:r>
          </w:p>
        </w:tc>
        <w:tc>
          <w:tcPr>
            <w:tcW w:w="0" w:type="auto"/>
            <w:hideMark/>
          </w:tcPr>
          <w:p w14:paraId="03CD20B0" w14:textId="77777777" w:rsidR="003238C0" w:rsidRPr="003238C0" w:rsidRDefault="003238C0" w:rsidP="003238C0">
            <w:pPr>
              <w:cnfStyle w:val="000000000000" w:firstRow="0" w:lastRow="0" w:firstColumn="0" w:lastColumn="0" w:oddVBand="0" w:evenVBand="0" w:oddHBand="0" w:evenHBand="0" w:firstRowFirstColumn="0" w:firstRowLastColumn="0" w:lastRowFirstColumn="0" w:lastRowLastColumn="0"/>
            </w:pPr>
            <w:r w:rsidRPr="003238C0">
              <w:t>Equivalente al estilo 2 al convertir a </w:t>
            </w:r>
            <w:r w:rsidRPr="003238C0">
              <w:rPr>
                <w:b/>
                <w:bCs/>
              </w:rPr>
              <w:t>char(</w:t>
            </w:r>
            <w:r w:rsidRPr="003238C0">
              <w:rPr>
                <w:b/>
                <w:bCs/>
                <w:i/>
                <w:iCs/>
              </w:rPr>
              <w:t>n</w:t>
            </w:r>
            <w:r w:rsidRPr="003238C0">
              <w:rPr>
                <w:b/>
                <w:bCs/>
              </w:rPr>
              <w:t>)</w:t>
            </w:r>
            <w:r w:rsidRPr="003238C0">
              <w:t> o </w:t>
            </w:r>
            <w:r w:rsidRPr="003238C0">
              <w:rPr>
                <w:b/>
                <w:bCs/>
              </w:rPr>
              <w:t>varchar(</w:t>
            </w:r>
            <w:r w:rsidRPr="003238C0">
              <w:rPr>
                <w:b/>
                <w:bCs/>
                <w:i/>
                <w:iCs/>
              </w:rPr>
              <w:t>n</w:t>
            </w:r>
            <w:r w:rsidRPr="003238C0">
              <w:rPr>
                <w:b/>
                <w:bCs/>
              </w:rPr>
              <w:t>)</w:t>
            </w:r>
          </w:p>
        </w:tc>
      </w:tr>
    </w:tbl>
    <w:p w14:paraId="5492A819" w14:textId="77777777" w:rsidR="003238C0" w:rsidRDefault="003238C0" w:rsidP="003238C0"/>
    <w:p w14:paraId="53162391" w14:textId="77777777" w:rsidR="005677A1" w:rsidRDefault="005677A1" w:rsidP="005677A1"/>
    <w:p w14:paraId="2B3BC376" w14:textId="4F322DDC" w:rsidR="005677A1" w:rsidRDefault="005677A1" w:rsidP="005677A1">
      <w:r>
        <w:lastRenderedPageBreak/>
        <w:t>Estilos xml</w:t>
      </w:r>
    </w:p>
    <w:p w14:paraId="2D4C6574" w14:textId="2EC65837" w:rsidR="003238C0" w:rsidRDefault="005677A1" w:rsidP="005677A1">
      <w:r>
        <w:t>En el caso de una expressionxml, style puede tener uno de los valores que se muestran en la siguiente tabla. Otros valores se procesan como 0.</w:t>
      </w:r>
    </w:p>
    <w:p w14:paraId="4BE3617A" w14:textId="77777777" w:rsidR="005677A1" w:rsidRDefault="005677A1" w:rsidP="005677A1"/>
    <w:tbl>
      <w:tblPr>
        <w:tblStyle w:val="Tablanormal1"/>
        <w:tblW w:w="9225" w:type="dxa"/>
        <w:tblLook w:val="04A0" w:firstRow="1" w:lastRow="0" w:firstColumn="1" w:lastColumn="0" w:noHBand="0" w:noVBand="1"/>
      </w:tblPr>
      <w:tblGrid>
        <w:gridCol w:w="2152"/>
        <w:gridCol w:w="7073"/>
      </w:tblGrid>
      <w:tr w:rsidR="008B3263" w:rsidRPr="008B3263" w14:paraId="71B90CC7" w14:textId="77777777" w:rsidTr="008B32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F3117" w14:textId="77777777" w:rsidR="008B3263" w:rsidRPr="008B3263" w:rsidRDefault="008B3263" w:rsidP="008B3263">
            <w:r w:rsidRPr="008B3263">
              <w:t>Value</w:t>
            </w:r>
          </w:p>
        </w:tc>
        <w:tc>
          <w:tcPr>
            <w:tcW w:w="0" w:type="auto"/>
            <w:hideMark/>
          </w:tcPr>
          <w:p w14:paraId="091B2723" w14:textId="77777777" w:rsidR="008B3263" w:rsidRPr="008B3263" w:rsidRDefault="008B3263" w:rsidP="008B3263">
            <w:pPr>
              <w:cnfStyle w:val="100000000000" w:firstRow="1" w:lastRow="0" w:firstColumn="0" w:lastColumn="0" w:oddVBand="0" w:evenVBand="0" w:oddHBand="0" w:evenHBand="0" w:firstRowFirstColumn="0" w:firstRowLastColumn="0" w:lastRowFirstColumn="0" w:lastRowLastColumn="0"/>
              <w:rPr>
                <w:b/>
                <w:bCs/>
              </w:rPr>
            </w:pPr>
            <w:r w:rsidRPr="008B3263">
              <w:rPr>
                <w:b/>
                <w:bCs/>
              </w:rPr>
              <w:t>Output</w:t>
            </w:r>
          </w:p>
        </w:tc>
      </w:tr>
      <w:tr w:rsidR="008B3263" w:rsidRPr="008B3263" w14:paraId="36B65906" w14:textId="77777777" w:rsidTr="008B3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C2ECB" w14:textId="77777777" w:rsidR="008B3263" w:rsidRPr="008B3263" w:rsidRDefault="008B3263" w:rsidP="008B3263">
            <w:r w:rsidRPr="008B3263">
              <w:rPr>
                <w:b/>
                <w:bCs/>
              </w:rPr>
              <w:t>0</w:t>
            </w:r>
            <w:r w:rsidRPr="008B3263">
              <w:t> (valor predeterminado)</w:t>
            </w:r>
          </w:p>
        </w:tc>
        <w:tc>
          <w:tcPr>
            <w:tcW w:w="0" w:type="auto"/>
            <w:hideMark/>
          </w:tcPr>
          <w:p w14:paraId="310C0F5E" w14:textId="77777777" w:rsidR="008B3263" w:rsidRPr="008B3263" w:rsidRDefault="008B3263" w:rsidP="008B3263">
            <w:pPr>
              <w:cnfStyle w:val="000000100000" w:firstRow="0" w:lastRow="0" w:firstColumn="0" w:lastColumn="0" w:oddVBand="0" w:evenVBand="0" w:oddHBand="1" w:evenHBand="0" w:firstRowFirstColumn="0" w:firstRowLastColumn="0" w:lastRowFirstColumn="0" w:lastRowLastColumn="0"/>
            </w:pPr>
            <w:r w:rsidRPr="008B3263">
              <w:t>Usa el comportamiento de análisis predeterminado que descarta los espacios en blanco insignificantes y no permite un subconjunto DTD interno.</w:t>
            </w:r>
            <w:r w:rsidRPr="008B3263">
              <w:br/>
            </w:r>
            <w:r w:rsidRPr="008B3263">
              <w:br/>
            </w:r>
            <w:r w:rsidRPr="008B3263">
              <w:rPr>
                <w:b/>
                <w:bCs/>
              </w:rPr>
              <w:t>Nota:</w:t>
            </w:r>
            <w:r w:rsidRPr="008B3263">
              <w:t> Al convertir al tipo de datos </w:t>
            </w:r>
            <w:r w:rsidRPr="008B3263">
              <w:rPr>
                <w:b/>
                <w:bCs/>
              </w:rPr>
              <w:t>xml</w:t>
            </w:r>
            <w:r w:rsidRPr="008B3263">
              <w:t>, los espacios en blanco insignificantes de SQL Server se controlan de forma distinta que en XML 1.0. Para más información, vea </w:t>
            </w:r>
            <w:hyperlink r:id="rId36" w:history="1">
              <w:r w:rsidRPr="008B3263">
                <w:rPr>
                  <w:rStyle w:val="Hipervnculo"/>
                </w:rPr>
                <w:t>Crear instancias de datos XML</w:t>
              </w:r>
            </w:hyperlink>
            <w:r w:rsidRPr="008B3263">
              <w:t>.</w:t>
            </w:r>
          </w:p>
        </w:tc>
      </w:tr>
      <w:tr w:rsidR="008B3263" w:rsidRPr="008B3263" w14:paraId="20F42793" w14:textId="77777777" w:rsidTr="008B3263">
        <w:tc>
          <w:tcPr>
            <w:cnfStyle w:val="001000000000" w:firstRow="0" w:lastRow="0" w:firstColumn="1" w:lastColumn="0" w:oddVBand="0" w:evenVBand="0" w:oddHBand="0" w:evenHBand="0" w:firstRowFirstColumn="0" w:firstRowLastColumn="0" w:lastRowFirstColumn="0" w:lastRowLastColumn="0"/>
            <w:tcW w:w="0" w:type="auto"/>
            <w:hideMark/>
          </w:tcPr>
          <w:p w14:paraId="0C8206C9" w14:textId="77777777" w:rsidR="008B3263" w:rsidRPr="008B3263" w:rsidRDefault="008B3263" w:rsidP="008B3263">
            <w:r w:rsidRPr="008B3263">
              <w:rPr>
                <w:b/>
                <w:bCs/>
              </w:rPr>
              <w:t>1</w:t>
            </w:r>
          </w:p>
        </w:tc>
        <w:tc>
          <w:tcPr>
            <w:tcW w:w="0" w:type="auto"/>
            <w:hideMark/>
          </w:tcPr>
          <w:p w14:paraId="734B0B0F" w14:textId="77777777" w:rsidR="008B3263" w:rsidRPr="008B3263" w:rsidRDefault="008B3263" w:rsidP="008B3263">
            <w:pPr>
              <w:cnfStyle w:val="000000000000" w:firstRow="0" w:lastRow="0" w:firstColumn="0" w:lastColumn="0" w:oddVBand="0" w:evenVBand="0" w:oddHBand="0" w:evenHBand="0" w:firstRowFirstColumn="0" w:firstRowLastColumn="0" w:lastRowFirstColumn="0" w:lastRowLastColumn="0"/>
            </w:pPr>
            <w:r w:rsidRPr="008B3263">
              <w:t>Conserva los espacios en blanco insignificantes. Esta configuración de estilo establece el control predeterminado de xml:space para emular el comportamiento de xml:space="preserve" .</w:t>
            </w:r>
          </w:p>
        </w:tc>
      </w:tr>
      <w:tr w:rsidR="008B3263" w:rsidRPr="008B3263" w14:paraId="39FFD84D" w14:textId="77777777" w:rsidTr="008B3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F063F" w14:textId="77777777" w:rsidR="008B3263" w:rsidRPr="008B3263" w:rsidRDefault="008B3263" w:rsidP="008B3263">
            <w:r w:rsidRPr="008B3263">
              <w:rPr>
                <w:b/>
                <w:bCs/>
              </w:rPr>
              <w:t>2</w:t>
            </w:r>
          </w:p>
        </w:tc>
        <w:tc>
          <w:tcPr>
            <w:tcW w:w="0" w:type="auto"/>
            <w:hideMark/>
          </w:tcPr>
          <w:p w14:paraId="5CBF828A" w14:textId="77777777" w:rsidR="008B3263" w:rsidRPr="008B3263" w:rsidRDefault="008B3263" w:rsidP="008B3263">
            <w:pPr>
              <w:cnfStyle w:val="000000100000" w:firstRow="0" w:lastRow="0" w:firstColumn="0" w:lastColumn="0" w:oddVBand="0" w:evenVBand="0" w:oddHBand="1" w:evenHBand="0" w:firstRowFirstColumn="0" w:firstRowLastColumn="0" w:lastRowFirstColumn="0" w:lastRowLastColumn="0"/>
            </w:pPr>
            <w:r w:rsidRPr="008B3263">
              <w:t>Habilita el procesamiento limitado de subconjuntos DTD internos.</w:t>
            </w:r>
            <w:r w:rsidRPr="008B3263">
              <w:br/>
            </w:r>
            <w:r w:rsidRPr="008B3263">
              <w:br/>
              <w:t>Si está habilitado, el servidor puede usar la siguiente información proporcionada en un subconjunto DTD interno para realizar operaciones de análisis que no se validan.</w:t>
            </w:r>
            <w:r w:rsidRPr="008B3263">
              <w:br/>
            </w:r>
            <w:r w:rsidRPr="008B3263">
              <w:br/>
              <w:t>- Se aplican los valores predeterminados de los atributos</w:t>
            </w:r>
            <w:r w:rsidRPr="008B3263">
              <w:br/>
              <w:t>- Las referencias a entidades internas se resuelven y se amplían</w:t>
            </w:r>
            <w:r w:rsidRPr="008B3263">
              <w:br/>
              <w:t>- Se comprueba la corrección sintáctica del modelo de contenido DTD</w:t>
            </w:r>
            <w:r w:rsidRPr="008B3263">
              <w:br/>
            </w:r>
            <w:r w:rsidRPr="008B3263">
              <w:br/>
              <w:t xml:space="preserve">El analizador pasa por alto los subconjuntos DTD externos. </w:t>
            </w:r>
            <w:r w:rsidRPr="008B3263">
              <w:lastRenderedPageBreak/>
              <w:t>Además, no evalúa la declaración XML para comprobar si el atributo </w:t>
            </w:r>
            <w:r w:rsidRPr="008B3263">
              <w:rPr>
                <w:i/>
                <w:iCs/>
              </w:rPr>
              <w:t>standalone</w:t>
            </w:r>
            <w:r w:rsidRPr="008B3263">
              <w:t> tiene el valor </w:t>
            </w:r>
            <w:r w:rsidRPr="008B3263">
              <w:rPr>
                <w:b/>
                <w:bCs/>
              </w:rPr>
              <w:t>yes</w:t>
            </w:r>
            <w:r w:rsidRPr="008B3263">
              <w:t> o </w:t>
            </w:r>
            <w:r w:rsidRPr="008B3263">
              <w:rPr>
                <w:b/>
                <w:bCs/>
              </w:rPr>
              <w:t>no</w:t>
            </w:r>
            <w:r w:rsidRPr="008B3263">
              <w:t>. En su lugar, analiza la instancia XML como documento independiente.</w:t>
            </w:r>
          </w:p>
        </w:tc>
      </w:tr>
      <w:tr w:rsidR="008B3263" w:rsidRPr="008B3263" w14:paraId="2AC6E9E4" w14:textId="77777777" w:rsidTr="008B3263">
        <w:tc>
          <w:tcPr>
            <w:cnfStyle w:val="001000000000" w:firstRow="0" w:lastRow="0" w:firstColumn="1" w:lastColumn="0" w:oddVBand="0" w:evenVBand="0" w:oddHBand="0" w:evenHBand="0" w:firstRowFirstColumn="0" w:firstRowLastColumn="0" w:lastRowFirstColumn="0" w:lastRowLastColumn="0"/>
            <w:tcW w:w="0" w:type="auto"/>
            <w:hideMark/>
          </w:tcPr>
          <w:p w14:paraId="2719D897" w14:textId="77777777" w:rsidR="008B3263" w:rsidRPr="008B3263" w:rsidRDefault="008B3263" w:rsidP="008B3263">
            <w:r w:rsidRPr="008B3263">
              <w:rPr>
                <w:b/>
                <w:bCs/>
              </w:rPr>
              <w:lastRenderedPageBreak/>
              <w:t>3</w:t>
            </w:r>
          </w:p>
        </w:tc>
        <w:tc>
          <w:tcPr>
            <w:tcW w:w="0" w:type="auto"/>
            <w:hideMark/>
          </w:tcPr>
          <w:p w14:paraId="2596F1CC" w14:textId="77777777" w:rsidR="008B3263" w:rsidRPr="008B3263" w:rsidRDefault="008B3263" w:rsidP="008B3263">
            <w:pPr>
              <w:cnfStyle w:val="000000000000" w:firstRow="0" w:lastRow="0" w:firstColumn="0" w:lastColumn="0" w:oddVBand="0" w:evenVBand="0" w:oddHBand="0" w:evenHBand="0" w:firstRowFirstColumn="0" w:firstRowLastColumn="0" w:lastRowFirstColumn="0" w:lastRowLastColumn="0"/>
            </w:pPr>
            <w:r w:rsidRPr="008B3263">
              <w:t>Conserva los espacios en blanco insignificantes y habilita el procesamiento limitado de los subconjuntos DTD internos.</w:t>
            </w:r>
          </w:p>
        </w:tc>
      </w:tr>
    </w:tbl>
    <w:p w14:paraId="6630E979" w14:textId="77777777" w:rsidR="005677A1" w:rsidRPr="0017127E" w:rsidRDefault="005677A1" w:rsidP="005677A1"/>
    <w:p w14:paraId="214A05D8" w14:textId="77777777" w:rsidR="00C95016" w:rsidRDefault="00C95016" w:rsidP="00C95016">
      <w:r>
        <w:t>Estilos binarios</w:t>
      </w:r>
    </w:p>
    <w:p w14:paraId="4F065E6D" w14:textId="2FCEEF29" w:rsidR="00EC1D04" w:rsidRDefault="00C95016" w:rsidP="00C95016">
      <w:r>
        <w:t>En el caso de una expresión binary(n), char(n), varbinary(n) o varchar(n), el valor style puede tener uno de los valores que se muestran en la siguiente tabla. Los valores de estilo que no figuran en la tabla devolverán un error.</w:t>
      </w:r>
    </w:p>
    <w:p w14:paraId="0D5C2B0F" w14:textId="77777777" w:rsidR="00C95016" w:rsidRDefault="00C95016" w:rsidP="00C95016"/>
    <w:tbl>
      <w:tblPr>
        <w:tblStyle w:val="Tablanormal1"/>
        <w:tblW w:w="9225" w:type="dxa"/>
        <w:tblLook w:val="04A0" w:firstRow="1" w:lastRow="0" w:firstColumn="1" w:lastColumn="0" w:noHBand="0" w:noVBand="1"/>
      </w:tblPr>
      <w:tblGrid>
        <w:gridCol w:w="1814"/>
        <w:gridCol w:w="7411"/>
      </w:tblGrid>
      <w:tr w:rsidR="00CC3738" w:rsidRPr="00CC3738" w14:paraId="193BF32A" w14:textId="77777777" w:rsidTr="00CC3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B06A9" w14:textId="77777777" w:rsidR="00CC3738" w:rsidRPr="00CC3738" w:rsidRDefault="00CC3738" w:rsidP="00CC3738">
            <w:pPr>
              <w:rPr>
                <w:sz w:val="20"/>
                <w:szCs w:val="18"/>
              </w:rPr>
            </w:pPr>
            <w:r w:rsidRPr="00CC3738">
              <w:rPr>
                <w:sz w:val="20"/>
                <w:szCs w:val="18"/>
              </w:rPr>
              <w:t>Value</w:t>
            </w:r>
          </w:p>
        </w:tc>
        <w:tc>
          <w:tcPr>
            <w:tcW w:w="0" w:type="auto"/>
            <w:hideMark/>
          </w:tcPr>
          <w:p w14:paraId="189B4F3F" w14:textId="77777777" w:rsidR="00CC3738" w:rsidRPr="00CC3738" w:rsidRDefault="00CC3738" w:rsidP="00CC3738">
            <w:pPr>
              <w:cnfStyle w:val="100000000000" w:firstRow="1" w:lastRow="0" w:firstColumn="0" w:lastColumn="0" w:oddVBand="0" w:evenVBand="0" w:oddHBand="0" w:evenHBand="0" w:firstRowFirstColumn="0" w:firstRowLastColumn="0" w:lastRowFirstColumn="0" w:lastRowLastColumn="0"/>
              <w:rPr>
                <w:b/>
                <w:bCs/>
                <w:sz w:val="20"/>
                <w:szCs w:val="18"/>
              </w:rPr>
            </w:pPr>
            <w:r w:rsidRPr="00CC3738">
              <w:rPr>
                <w:b/>
                <w:bCs/>
                <w:sz w:val="20"/>
                <w:szCs w:val="18"/>
              </w:rPr>
              <w:t>Output</w:t>
            </w:r>
          </w:p>
        </w:tc>
      </w:tr>
      <w:tr w:rsidR="00CC3738" w:rsidRPr="00CC3738" w14:paraId="39D853A5" w14:textId="77777777" w:rsidTr="00CC3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C4C7B" w14:textId="77777777" w:rsidR="00CC3738" w:rsidRPr="00CC3738" w:rsidRDefault="00CC3738" w:rsidP="00CC3738">
            <w:pPr>
              <w:rPr>
                <w:sz w:val="20"/>
                <w:szCs w:val="18"/>
              </w:rPr>
            </w:pPr>
            <w:r w:rsidRPr="00CC3738">
              <w:rPr>
                <w:b/>
                <w:bCs/>
                <w:sz w:val="20"/>
                <w:szCs w:val="18"/>
              </w:rPr>
              <w:t>0</w:t>
            </w:r>
            <w:r w:rsidRPr="00CC3738">
              <w:rPr>
                <w:sz w:val="20"/>
                <w:szCs w:val="18"/>
              </w:rPr>
              <w:t> (valor predeterminado)</w:t>
            </w:r>
          </w:p>
        </w:tc>
        <w:tc>
          <w:tcPr>
            <w:tcW w:w="0" w:type="auto"/>
            <w:hideMark/>
          </w:tcPr>
          <w:p w14:paraId="233EC355" w14:textId="77777777" w:rsidR="00CC3738" w:rsidRPr="00CC3738" w:rsidRDefault="00CC3738" w:rsidP="00CC3738">
            <w:pPr>
              <w:cnfStyle w:val="000000100000" w:firstRow="0" w:lastRow="0" w:firstColumn="0" w:lastColumn="0" w:oddVBand="0" w:evenVBand="0" w:oddHBand="1" w:evenHBand="0" w:firstRowFirstColumn="0" w:firstRowLastColumn="0" w:lastRowFirstColumn="0" w:lastRowLastColumn="0"/>
              <w:rPr>
                <w:sz w:val="20"/>
                <w:szCs w:val="18"/>
              </w:rPr>
            </w:pPr>
            <w:r w:rsidRPr="00CC3738">
              <w:rPr>
                <w:sz w:val="20"/>
                <w:szCs w:val="18"/>
              </w:rPr>
              <w:t>Traduce caracteres ASCII a bytes binarios o bytes binarios a caracteres ASCII. Cada carácter o byte se convierte con una proporción 1:1.</w:t>
            </w:r>
            <w:r w:rsidRPr="00CC3738">
              <w:rPr>
                <w:sz w:val="20"/>
                <w:szCs w:val="18"/>
              </w:rPr>
              <w:br/>
            </w:r>
            <w:r w:rsidRPr="00CC3738">
              <w:rPr>
                <w:sz w:val="20"/>
                <w:szCs w:val="18"/>
              </w:rPr>
              <w:br/>
              <w:t>En el caso de un </w:t>
            </w:r>
            <w:r w:rsidRPr="00CC3738">
              <w:rPr>
                <w:i/>
                <w:iCs/>
                <w:sz w:val="20"/>
                <w:szCs w:val="18"/>
              </w:rPr>
              <w:t>data_type</w:t>
            </w:r>
            <w:r w:rsidRPr="00CC3738">
              <w:rPr>
                <w:sz w:val="20"/>
                <w:szCs w:val="18"/>
              </w:rPr>
              <w:t> binario, los caracteres 0x se agregan a la izquierda del resultado.</w:t>
            </w:r>
          </w:p>
        </w:tc>
      </w:tr>
      <w:tr w:rsidR="00CC3738" w:rsidRPr="00CC3738" w14:paraId="200A19A2" w14:textId="77777777" w:rsidTr="00CC3738">
        <w:tc>
          <w:tcPr>
            <w:cnfStyle w:val="001000000000" w:firstRow="0" w:lastRow="0" w:firstColumn="1" w:lastColumn="0" w:oddVBand="0" w:evenVBand="0" w:oddHBand="0" w:evenHBand="0" w:firstRowFirstColumn="0" w:firstRowLastColumn="0" w:lastRowFirstColumn="0" w:lastRowLastColumn="0"/>
            <w:tcW w:w="0" w:type="auto"/>
            <w:hideMark/>
          </w:tcPr>
          <w:p w14:paraId="3B0DAA86" w14:textId="77777777" w:rsidR="00CC3738" w:rsidRPr="00CC3738" w:rsidRDefault="00CC3738" w:rsidP="00CC3738">
            <w:pPr>
              <w:rPr>
                <w:sz w:val="20"/>
                <w:szCs w:val="18"/>
              </w:rPr>
            </w:pPr>
            <w:r w:rsidRPr="00CC3738">
              <w:rPr>
                <w:b/>
                <w:bCs/>
                <w:sz w:val="20"/>
                <w:szCs w:val="18"/>
              </w:rPr>
              <w:t>1</w:t>
            </w:r>
            <w:r w:rsidRPr="00CC3738">
              <w:rPr>
                <w:sz w:val="20"/>
                <w:szCs w:val="18"/>
              </w:rPr>
              <w:t>, </w:t>
            </w:r>
            <w:r w:rsidRPr="00CC3738">
              <w:rPr>
                <w:b/>
                <w:bCs/>
                <w:sz w:val="20"/>
                <w:szCs w:val="18"/>
              </w:rPr>
              <w:t>2</w:t>
            </w:r>
          </w:p>
        </w:tc>
        <w:tc>
          <w:tcPr>
            <w:tcW w:w="0" w:type="auto"/>
            <w:hideMark/>
          </w:tcPr>
          <w:p w14:paraId="16539865" w14:textId="77777777" w:rsidR="00CC3738" w:rsidRPr="00CC3738" w:rsidRDefault="00CC3738" w:rsidP="00CC3738">
            <w:pPr>
              <w:cnfStyle w:val="000000000000" w:firstRow="0" w:lastRow="0" w:firstColumn="0" w:lastColumn="0" w:oddVBand="0" w:evenVBand="0" w:oddHBand="0" w:evenHBand="0" w:firstRowFirstColumn="0" w:firstRowLastColumn="0" w:lastRowFirstColumn="0" w:lastRowLastColumn="0"/>
              <w:rPr>
                <w:sz w:val="20"/>
                <w:szCs w:val="18"/>
              </w:rPr>
            </w:pPr>
            <w:r w:rsidRPr="00CC3738">
              <w:rPr>
                <w:sz w:val="20"/>
                <w:szCs w:val="18"/>
              </w:rPr>
              <w:t>Para un </w:t>
            </w:r>
            <w:r w:rsidRPr="00CC3738">
              <w:rPr>
                <w:i/>
                <w:iCs/>
                <w:sz w:val="20"/>
                <w:szCs w:val="18"/>
              </w:rPr>
              <w:t>data_type</w:t>
            </w:r>
            <w:r w:rsidRPr="00CC3738">
              <w:rPr>
                <w:sz w:val="20"/>
                <w:szCs w:val="18"/>
              </w:rPr>
              <w:t> binario, la expresión debe ser de caracteres. </w:t>
            </w:r>
            <w:r w:rsidRPr="00CC3738">
              <w:rPr>
                <w:i/>
                <w:iCs/>
                <w:sz w:val="20"/>
                <w:szCs w:val="18"/>
              </w:rPr>
              <w:t>expression</w:t>
            </w:r>
            <w:r w:rsidRPr="00CC3738">
              <w:rPr>
                <w:sz w:val="20"/>
                <w:szCs w:val="18"/>
              </w:rPr>
              <w:t> debe tener un número </w:t>
            </w:r>
            <w:r w:rsidRPr="00CC3738">
              <w:rPr>
                <w:i/>
                <w:iCs/>
                <w:sz w:val="20"/>
                <w:szCs w:val="18"/>
              </w:rPr>
              <w:t>par</w:t>
            </w:r>
            <w:r w:rsidRPr="00CC3738">
              <w:rPr>
                <w:sz w:val="20"/>
                <w:szCs w:val="18"/>
              </w:rPr>
              <w:t> de dígitos hexadecimales (0, 1, 2, 3, 4, 5, 6, 7, 8, 9, A, B, C, D, E, F, a, b, c, d, e, f). Si </w:t>
            </w:r>
            <w:r w:rsidRPr="00CC3738">
              <w:rPr>
                <w:i/>
                <w:iCs/>
                <w:sz w:val="20"/>
                <w:szCs w:val="18"/>
              </w:rPr>
              <w:t>style</w:t>
            </w:r>
            <w:r w:rsidRPr="00CC3738">
              <w:rPr>
                <w:sz w:val="20"/>
                <w:szCs w:val="18"/>
              </w:rPr>
              <w:t> se establece en 1, los dos primeros caracteres de la expresión deben ser 0x. Si la expresión contiene un número impar de caracteres o si alguno de los caracteres no es válido, se producirá un error.</w:t>
            </w:r>
            <w:r w:rsidRPr="00CC3738">
              <w:rPr>
                <w:sz w:val="20"/>
                <w:szCs w:val="18"/>
              </w:rPr>
              <w:br/>
            </w:r>
            <w:r w:rsidRPr="00CC3738">
              <w:rPr>
                <w:sz w:val="20"/>
                <w:szCs w:val="18"/>
              </w:rPr>
              <w:br/>
              <w:t>Si la longitud de la expresión convertida supera la longitud de </w:t>
            </w:r>
            <w:r w:rsidRPr="00CC3738">
              <w:rPr>
                <w:i/>
                <w:iCs/>
                <w:sz w:val="20"/>
                <w:szCs w:val="18"/>
              </w:rPr>
              <w:t>data_type</w:t>
            </w:r>
            <w:r w:rsidRPr="00CC3738">
              <w:rPr>
                <w:sz w:val="20"/>
                <w:szCs w:val="18"/>
              </w:rPr>
              <w:t>, el resultado se truncará a la derecha.</w:t>
            </w:r>
            <w:r w:rsidRPr="00CC3738">
              <w:rPr>
                <w:sz w:val="20"/>
                <w:szCs w:val="18"/>
              </w:rPr>
              <w:br/>
            </w:r>
            <w:r w:rsidRPr="00CC3738">
              <w:rPr>
                <w:sz w:val="20"/>
                <w:szCs w:val="18"/>
              </w:rPr>
              <w:br/>
              <w:t>Los valores </w:t>
            </w:r>
            <w:r w:rsidRPr="00CC3738">
              <w:rPr>
                <w:i/>
                <w:iCs/>
                <w:sz w:val="20"/>
                <w:szCs w:val="18"/>
              </w:rPr>
              <w:t>data_type</w:t>
            </w:r>
            <w:r w:rsidRPr="00CC3738">
              <w:rPr>
                <w:sz w:val="20"/>
                <w:szCs w:val="18"/>
              </w:rPr>
              <w:t> de longitud fija que sean mayores que el resultado convertido tendrán ceros agregados a la derecha del resultado.</w:t>
            </w:r>
            <w:r w:rsidRPr="00CC3738">
              <w:rPr>
                <w:sz w:val="20"/>
                <w:szCs w:val="18"/>
              </w:rPr>
              <w:br/>
            </w:r>
            <w:r w:rsidRPr="00CC3738">
              <w:rPr>
                <w:sz w:val="20"/>
                <w:szCs w:val="18"/>
              </w:rPr>
              <w:br/>
              <w:t>Los </w:t>
            </w:r>
            <w:r w:rsidRPr="00CC3738">
              <w:rPr>
                <w:i/>
                <w:iCs/>
                <w:sz w:val="20"/>
                <w:szCs w:val="18"/>
              </w:rPr>
              <w:t>data_type</w:t>
            </w:r>
            <w:r w:rsidRPr="00CC3738">
              <w:rPr>
                <w:sz w:val="20"/>
                <w:szCs w:val="18"/>
              </w:rPr>
              <w:t> con el tipo carácter necesitan una expresión binaria. Cada carácter binario se convierte en dos caracteres hexadecimales. Imagine que la longitud de la expresión convertida supera la longitud de </w:t>
            </w:r>
            <w:r w:rsidRPr="00CC3738">
              <w:rPr>
                <w:i/>
                <w:iCs/>
                <w:sz w:val="20"/>
                <w:szCs w:val="18"/>
              </w:rPr>
              <w:t>data_type</w:t>
            </w:r>
            <w:r w:rsidRPr="00CC3738">
              <w:rPr>
                <w:sz w:val="20"/>
                <w:szCs w:val="18"/>
              </w:rPr>
              <w:t>. En ese caso, se trunca.</w:t>
            </w:r>
            <w:r w:rsidRPr="00CC3738">
              <w:rPr>
                <w:sz w:val="20"/>
                <w:szCs w:val="18"/>
              </w:rPr>
              <w:br/>
            </w:r>
            <w:r w:rsidRPr="00CC3738">
              <w:rPr>
                <w:sz w:val="20"/>
                <w:szCs w:val="18"/>
              </w:rPr>
              <w:lastRenderedPageBreak/>
              <w:br/>
              <w:t>Para un valor </w:t>
            </w:r>
            <w:r w:rsidRPr="00CC3738">
              <w:rPr>
                <w:i/>
                <w:iCs/>
                <w:sz w:val="20"/>
                <w:szCs w:val="18"/>
              </w:rPr>
              <w:t>data_type</w:t>
            </w:r>
            <w:r w:rsidRPr="00CC3738">
              <w:rPr>
                <w:sz w:val="20"/>
                <w:szCs w:val="18"/>
              </w:rPr>
              <w:t> de tipo de caracteres de tamaño fijo, si la longitud del resultado convertido es menor que la longitud de </w:t>
            </w:r>
            <w:r w:rsidRPr="00CC3738">
              <w:rPr>
                <w:i/>
                <w:iCs/>
                <w:sz w:val="20"/>
                <w:szCs w:val="18"/>
              </w:rPr>
              <w:t>data_type</w:t>
            </w:r>
            <w:r w:rsidRPr="00CC3738">
              <w:rPr>
                <w:sz w:val="20"/>
                <w:szCs w:val="18"/>
              </w:rPr>
              <w:t>, se agregan espacios a la derecha de la expresión convertida para mantener un número par de dígitos hexadecimales.</w:t>
            </w:r>
            <w:r w:rsidRPr="00CC3738">
              <w:rPr>
                <w:sz w:val="20"/>
                <w:szCs w:val="18"/>
              </w:rPr>
              <w:br/>
            </w:r>
            <w:r w:rsidRPr="00CC3738">
              <w:rPr>
                <w:sz w:val="20"/>
                <w:szCs w:val="18"/>
              </w:rPr>
              <w:br/>
              <w:t>Los caracteres 0x no se agregan a la izquierda del resultado convertido para </w:t>
            </w:r>
            <w:r w:rsidRPr="00CC3738">
              <w:rPr>
                <w:i/>
                <w:iCs/>
                <w:sz w:val="20"/>
                <w:szCs w:val="18"/>
              </w:rPr>
              <w:t>style</w:t>
            </w:r>
            <w:r w:rsidRPr="00CC3738">
              <w:rPr>
                <w:sz w:val="20"/>
                <w:szCs w:val="18"/>
              </w:rPr>
              <w:t> 2.</w:t>
            </w:r>
          </w:p>
        </w:tc>
      </w:tr>
    </w:tbl>
    <w:p w14:paraId="45EBFFAA" w14:textId="77777777" w:rsidR="00C95016" w:rsidRDefault="00C95016" w:rsidP="00C95016"/>
    <w:p w14:paraId="7B4CD044" w14:textId="77777777" w:rsidR="00483FA9" w:rsidRDefault="00483FA9" w:rsidP="00483FA9">
      <w:r>
        <w:t>Conversiones implícitas</w:t>
      </w:r>
    </w:p>
    <w:p w14:paraId="4CDEC51A" w14:textId="77777777" w:rsidR="00483FA9" w:rsidRDefault="00483FA9" w:rsidP="00483FA9">
      <w:r>
        <w:t>Las conversiones implícitas no requieren la especificación de la función CAST ni de la función CONVERT. Las conversiones explícitas requieren la especificación de la función CAST o de la función CONVERT. En la siguiente ilustración se muestran todas las conversiones de tipos de datos explícitas e implícitas permitidas para los tipos de datos proporcionados por el sistema de SQL Server. Algunas de ellas son bigint, sql_variant y xml. No existe una conversión implícita en la asignación del tipo de datos sql_variant, pero sí hay una conversión implícita en sql_variant.</w:t>
      </w:r>
    </w:p>
    <w:p w14:paraId="193C4ECA" w14:textId="77777777" w:rsidR="00483FA9" w:rsidRDefault="00483FA9" w:rsidP="00483FA9"/>
    <w:p w14:paraId="39A754C7" w14:textId="77777777" w:rsidR="00483FA9" w:rsidRDefault="00483FA9" w:rsidP="00483FA9">
      <w:r>
        <w:t xml:space="preserve"> Sugerencia</w:t>
      </w:r>
    </w:p>
    <w:p w14:paraId="636C3560" w14:textId="5813BBCE" w:rsidR="00483FA9" w:rsidRDefault="00483FA9" w:rsidP="00483FA9"/>
    <w:p w14:paraId="6EE434A1" w14:textId="0A39B35E" w:rsidR="008B3263" w:rsidRDefault="00483FA9" w:rsidP="00483FA9">
      <w:r>
        <w:t>Este gráfico está disponible como archivo PNG para descargar en el Centro de descarga de Microsoft.</w:t>
      </w:r>
    </w:p>
    <w:p w14:paraId="14B7F380" w14:textId="1276B9BA" w:rsidR="00483FA9" w:rsidRDefault="00483FA9" w:rsidP="00483FA9"/>
    <w:p w14:paraId="57681C93" w14:textId="0818BA1C" w:rsidR="00483FA9" w:rsidRDefault="00483FA9" w:rsidP="00483FA9">
      <w:r>
        <w:rPr>
          <w:noProof/>
        </w:rPr>
        <w:lastRenderedPageBreak/>
        <w:drawing>
          <wp:anchor distT="0" distB="0" distL="114300" distR="114300" simplePos="0" relativeHeight="251684864" behindDoc="1" locked="0" layoutInCell="1" allowOverlap="1" wp14:anchorId="7739312A" wp14:editId="7602184B">
            <wp:simplePos x="0" y="0"/>
            <wp:positionH relativeFrom="column">
              <wp:posOffset>-229870</wp:posOffset>
            </wp:positionH>
            <wp:positionV relativeFrom="paragraph">
              <wp:posOffset>205105</wp:posOffset>
            </wp:positionV>
            <wp:extent cx="6697980" cy="7559675"/>
            <wp:effectExtent l="0" t="0" r="7620" b="3175"/>
            <wp:wrapTight wrapText="bothSides">
              <wp:wrapPolygon edited="0">
                <wp:start x="0" y="0"/>
                <wp:lineTo x="0" y="21555"/>
                <wp:lineTo x="21563" y="21555"/>
                <wp:lineTo x="21563" y="0"/>
                <wp:lineTo x="0" y="0"/>
              </wp:wrapPolygon>
            </wp:wrapTight>
            <wp:docPr id="196904148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7">
                      <a:extLst>
                        <a:ext uri="{28A0092B-C50C-407E-A947-70E740481C1C}">
                          <a14:useLocalDpi xmlns:a14="http://schemas.microsoft.com/office/drawing/2010/main" val="0"/>
                        </a:ext>
                      </a:extLst>
                    </a:blip>
                    <a:srcRect l="2106" t="2546" r="3116" b="2169"/>
                    <a:stretch/>
                  </pic:blipFill>
                  <pic:spPr bwMode="auto">
                    <a:xfrm>
                      <a:off x="0" y="0"/>
                      <a:ext cx="6697980" cy="7559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E7EC3A" w14:textId="77777777" w:rsidR="00483FA9" w:rsidRDefault="00483FA9" w:rsidP="00483FA9"/>
    <w:p w14:paraId="06856B87" w14:textId="77777777" w:rsidR="0085040B" w:rsidRDefault="0085040B" w:rsidP="0085040B">
      <w:r>
        <w:lastRenderedPageBreak/>
        <w:t>En el gráfico anterior se muestran todas las conversiones explícitas e implícitas permitidas en SQL Server, pero el tipo de datos resultante de la conversión depende de la operación que se lleva a cabo:</w:t>
      </w:r>
    </w:p>
    <w:p w14:paraId="477ABDEF" w14:textId="77777777" w:rsidR="0085040B" w:rsidRDefault="0085040B" w:rsidP="0085040B"/>
    <w:p w14:paraId="4AD553E3" w14:textId="77777777" w:rsidR="0085040B" w:rsidRDefault="0085040B" w:rsidP="0085040B">
      <w:r>
        <w:t>En el caso de las conversiones explícitas, la instrucción misma determina el tipo de datos resultante.</w:t>
      </w:r>
    </w:p>
    <w:p w14:paraId="7500120A" w14:textId="77777777" w:rsidR="0085040B" w:rsidRDefault="0085040B" w:rsidP="0085040B">
      <w:r>
        <w:t>En las conversiones implícitas, las instrucciones de asignación, como establecer el valor de una variable o insertar un valor en una columna, generarán el tipo de datos definido por la declaración de la variable o la definición de la columna.</w:t>
      </w:r>
    </w:p>
    <w:p w14:paraId="1EC0FD06" w14:textId="77777777" w:rsidR="0085040B" w:rsidRDefault="0085040B" w:rsidP="0085040B">
      <w:r>
        <w:t>En el caso de los operadores de comparación u otras expresiones, el tipo de datos resultante dependerá de las reglas de prioridad de los tipos de datos.</w:t>
      </w:r>
    </w:p>
    <w:p w14:paraId="6CB79E87" w14:textId="77777777" w:rsidR="0085040B" w:rsidRDefault="0085040B" w:rsidP="0085040B">
      <w:r>
        <w:t xml:space="preserve"> Sugerencia</w:t>
      </w:r>
    </w:p>
    <w:p w14:paraId="5B498898" w14:textId="77777777" w:rsidR="0085040B" w:rsidRDefault="0085040B" w:rsidP="0085040B"/>
    <w:p w14:paraId="2F0A0A42" w14:textId="77777777" w:rsidR="0085040B" w:rsidRDefault="0085040B" w:rsidP="0085040B">
      <w:r>
        <w:t>Más adelante en esta sección puede consultar un ejemplo práctico sobre los efectos de la prioridad de los tipos de datos en las conversiones.</w:t>
      </w:r>
    </w:p>
    <w:p w14:paraId="2F38540E" w14:textId="77777777" w:rsidR="0085040B" w:rsidRDefault="0085040B" w:rsidP="0085040B"/>
    <w:p w14:paraId="1EFD5AE7" w14:textId="77777777" w:rsidR="0085040B" w:rsidRDefault="0085040B" w:rsidP="0085040B">
      <w:r>
        <w:t>Al convertir entre datetimeoffset y los tipos de caracteres char, nchar, nvarchar y varchar, la parte del ajuste de zona horaria convertida siempre debe tener dígitos dobles para HH y MM. Por ejemplo, -08:00.</w:t>
      </w:r>
    </w:p>
    <w:p w14:paraId="78952422" w14:textId="77777777" w:rsidR="0085040B" w:rsidRDefault="0085040B" w:rsidP="0085040B"/>
    <w:p w14:paraId="6B97B7F4" w14:textId="0C9832DA" w:rsidR="00483FA9" w:rsidRDefault="0085040B" w:rsidP="0085040B">
      <w:r>
        <w:t>Puesto que los datos Unicode siempre usan un número par de bytes, preste atención al convertir datos binary o varbinary en o desde tipos de datos compatibles con Unicode. Por ejemplo, la siguiente conversión no devuelve el valor hexadecimal 41. Devuelve un valor hexadecimal de 4100:</w:t>
      </w:r>
    </w:p>
    <w:p w14:paraId="408964FB" w14:textId="77777777" w:rsidR="0085040B" w:rsidRDefault="0085040B" w:rsidP="0085040B"/>
    <w:p w14:paraId="31AF0C1E" w14:textId="51C8FEFD" w:rsidR="0085040B" w:rsidRDefault="0085040B" w:rsidP="0085040B">
      <w:pPr>
        <w:rPr>
          <w:lang w:val="en-US"/>
        </w:rPr>
      </w:pPr>
      <w:r w:rsidRPr="0085040B">
        <w:rPr>
          <w:lang w:val="en-US"/>
        </w:rPr>
        <w:t>SELECT CAST(CAST(0x41 AS nvarchar) AS varbinary);</w:t>
      </w:r>
    </w:p>
    <w:p w14:paraId="20FBE6C5" w14:textId="77777777" w:rsidR="0085040B" w:rsidRDefault="0085040B" w:rsidP="0085040B">
      <w:pPr>
        <w:rPr>
          <w:lang w:val="en-US"/>
        </w:rPr>
      </w:pPr>
    </w:p>
    <w:p w14:paraId="39C95C21" w14:textId="7F3DA261" w:rsidR="0085040B" w:rsidRPr="00EA7634" w:rsidRDefault="00EA7634" w:rsidP="0085040B">
      <w:r w:rsidRPr="00EA7634">
        <w:t xml:space="preserve">Para más información, consulte </w:t>
      </w:r>
      <w:hyperlink r:id="rId38" w:history="1">
        <w:r w:rsidRPr="00717D21">
          <w:rPr>
            <w:rStyle w:val="Hipervnculo"/>
          </w:rPr>
          <w:t>Compatibilidad con la intercalación y Unicode</w:t>
        </w:r>
      </w:hyperlink>
      <w:r w:rsidRPr="00EA7634">
        <w:t>.</w:t>
      </w:r>
    </w:p>
    <w:p w14:paraId="1F41B973" w14:textId="77777777" w:rsidR="00DA56AF" w:rsidRDefault="00DA56AF" w:rsidP="00DA56AF">
      <w:r>
        <w:lastRenderedPageBreak/>
        <w:t>Tipos de datos de valor grande</w:t>
      </w:r>
    </w:p>
    <w:p w14:paraId="37742095" w14:textId="77777777" w:rsidR="00DA56AF" w:rsidRDefault="00DA56AF" w:rsidP="00DA56AF">
      <w:r>
        <w:t>Los tipos de datos de valor grande tienen el mismo comportamiento de conversión implícita y explícita que sus equivalentes más pequeños, en concreto los tipos de datos nvarchar, varbinary y varchar. Aun así, tenga en cuenta las directrices siguientes:</w:t>
      </w:r>
    </w:p>
    <w:p w14:paraId="7D12C99E" w14:textId="77777777" w:rsidR="00DA56AF" w:rsidRDefault="00DA56AF" w:rsidP="00DA56AF"/>
    <w:p w14:paraId="54CDBC44" w14:textId="77777777" w:rsidR="00DA56AF" w:rsidRDefault="00DA56AF" w:rsidP="00DA56AF">
      <w:r>
        <w:t>La conversión de datos image a datos varbinary(max) y viceversa funciona como una conversión implícita, al igual que las conversiones entre text y varchar(max) y entre ntext y nvarchar(max) .</w:t>
      </w:r>
    </w:p>
    <w:p w14:paraId="73BC5EEE" w14:textId="77777777" w:rsidR="00DA56AF" w:rsidRDefault="00DA56AF" w:rsidP="00DA56AF">
      <w:r>
        <w:t>La conversión de tipos de datos de valor grande, como varchar(max) , a un tipo de datos equivalente más pequeño, como varchar, es una conversión implícita, aunque se produce un truncamiento si el tamaño del valor grande supera la longitud especificada del tipo de datos más pequeño.</w:t>
      </w:r>
    </w:p>
    <w:p w14:paraId="1C92D5B0" w14:textId="77777777" w:rsidR="00DA56AF" w:rsidRDefault="00DA56AF" w:rsidP="00DA56AF">
      <w:r>
        <w:t>La conversión de nvarchar, varbinary o varchar a sus tipos de datos correspondientes de valor grande tiene lugar de forma implícita.</w:t>
      </w:r>
    </w:p>
    <w:p w14:paraId="481C72EA" w14:textId="77777777" w:rsidR="00DA56AF" w:rsidRDefault="00DA56AF" w:rsidP="00DA56AF">
      <w:r>
        <w:t>La conversión del tipo de datos sql_variant en los tipos de datos de valor grande es una conversión explícita.</w:t>
      </w:r>
    </w:p>
    <w:p w14:paraId="06715AC5" w14:textId="77777777" w:rsidR="00DA56AF" w:rsidRDefault="00DA56AF" w:rsidP="00DA56AF">
      <w:r>
        <w:t>Los tipos de datos de valor grande no se pueden convertir en el tipo de datos sql_variant.</w:t>
      </w:r>
    </w:p>
    <w:p w14:paraId="45B3F049" w14:textId="77777777" w:rsidR="00DA56AF" w:rsidRDefault="00DA56AF" w:rsidP="00DA56AF">
      <w:r>
        <w:t>Para más información sobre la conversión del tipo de datos xml, vea Crear instancias de datos XML.</w:t>
      </w:r>
    </w:p>
    <w:p w14:paraId="23160D9E" w14:textId="77777777" w:rsidR="00DA56AF" w:rsidRDefault="00DA56AF" w:rsidP="00DA56AF"/>
    <w:p w14:paraId="20152BDC" w14:textId="77777777" w:rsidR="00DA56AF" w:rsidRDefault="00DA56AF" w:rsidP="00DA56AF">
      <w:r>
        <w:t>tipo de datos xml</w:t>
      </w:r>
    </w:p>
    <w:p w14:paraId="67405902" w14:textId="77777777" w:rsidR="00DA56AF" w:rsidRDefault="00DA56AF" w:rsidP="00DA56AF">
      <w:r>
        <w:t>Cuando se convierte de forma explícita o implícita el tipo de datos xml en un tipo de datos de cadena o binario, el contenido del tipo de datos xml se serializa en función de un conjunto de reglas definido. Para más información sobre estas reglas, vea Definir la serialización de datos XML. Para más información sobre la conversión de otros tipos de datos al tipo de datos xml, vea Crear instancias de datos XML.</w:t>
      </w:r>
    </w:p>
    <w:p w14:paraId="2AA38382" w14:textId="77777777" w:rsidR="00DA56AF" w:rsidRDefault="00DA56AF" w:rsidP="00DA56AF"/>
    <w:p w14:paraId="5DF8EDA3" w14:textId="77777777" w:rsidR="00DA56AF" w:rsidRDefault="00DA56AF" w:rsidP="00DA56AF">
      <w:r>
        <w:lastRenderedPageBreak/>
        <w:t>Tipos de datos text e image</w:t>
      </w:r>
    </w:p>
    <w:p w14:paraId="31C17722" w14:textId="77777777" w:rsidR="00DA56AF" w:rsidRDefault="00DA56AF" w:rsidP="00DA56AF">
      <w:r>
        <w:t>Los tipos de datos text e image no admiten la conversión automática de tipos de datos. Puede convertir explícitamente datos text en datos de caracteres y datos image en binary o varbinary, pero la longitud máxima es de 8000 bytes. Si intenta una conversión incorrecta (por ejemplo, intentando convertir una expresión de caracteres que incluye letras) a un tipo int, SQL Server devolverá un mensaje de error.</w:t>
      </w:r>
    </w:p>
    <w:p w14:paraId="660422EC" w14:textId="77777777" w:rsidR="00DA56AF" w:rsidRDefault="00DA56AF" w:rsidP="00DA56AF"/>
    <w:p w14:paraId="47BCB431" w14:textId="77777777" w:rsidR="00DA56AF" w:rsidRDefault="00DA56AF" w:rsidP="00DA56AF">
      <w:r>
        <w:t>Intercalación de salida</w:t>
      </w:r>
    </w:p>
    <w:p w14:paraId="2D598A54" w14:textId="77777777" w:rsidR="00DA56AF" w:rsidRDefault="00DA56AF" w:rsidP="00DA56AF">
      <w:r>
        <w:t>Si las funciones CAST o CONVERT generan una cadena de caracteres y reciben una entrada de una cadena de caracteres, la salida tiene la misma intercalación y la misma etiqueta de intercalación que la entrada. Si la entrada no es una cadena de caracteres, la salida tiene la intercalación predeterminada de la base de datos y una etiqueta de intercalación coaccionable-predeterminada. Para obtener más información, vea Prioridad de intercalación (Transact-SQL).</w:t>
      </w:r>
    </w:p>
    <w:p w14:paraId="5F1C79C7" w14:textId="77777777" w:rsidR="00DA56AF" w:rsidRDefault="00DA56AF" w:rsidP="00DA56AF"/>
    <w:p w14:paraId="0266B9F5" w14:textId="6278A926" w:rsidR="00483FA9" w:rsidRPr="00565209" w:rsidRDefault="00DA56AF" w:rsidP="00DA56AF">
      <w:pPr>
        <w:rPr>
          <w:lang w:val="en-US"/>
        </w:rPr>
      </w:pPr>
      <w:r>
        <w:t xml:space="preserve">Para asignar otra intercalación a la salida, aplique la cláusula COLLATE a la expresión de resultado de las funciones CAST o CONVERT. </w:t>
      </w:r>
      <w:r w:rsidRPr="00565209">
        <w:rPr>
          <w:lang w:val="en-US"/>
        </w:rPr>
        <w:t>Por ejemplo:</w:t>
      </w:r>
    </w:p>
    <w:p w14:paraId="19900E65" w14:textId="77777777" w:rsidR="00DA56AF" w:rsidRPr="00565209" w:rsidRDefault="00DA56AF" w:rsidP="00DA56AF">
      <w:pPr>
        <w:rPr>
          <w:lang w:val="en-US"/>
        </w:rPr>
      </w:pPr>
    </w:p>
    <w:p w14:paraId="775EBD05" w14:textId="5D321937" w:rsidR="00DA56AF" w:rsidRDefault="00565209" w:rsidP="00DA56AF">
      <w:pPr>
        <w:rPr>
          <w:lang w:val="en-US"/>
        </w:rPr>
      </w:pPr>
      <w:r w:rsidRPr="00565209">
        <w:rPr>
          <w:lang w:val="en-US"/>
        </w:rPr>
        <w:t>SELECT CAST('abc' AS varchar(5)) COLLATE French_CS_AS;</w:t>
      </w:r>
    </w:p>
    <w:p w14:paraId="67DE4E59" w14:textId="77777777" w:rsidR="00565209" w:rsidRDefault="00565209" w:rsidP="00DA56AF">
      <w:pPr>
        <w:rPr>
          <w:lang w:val="en-US"/>
        </w:rPr>
      </w:pPr>
    </w:p>
    <w:p w14:paraId="114EBF0D" w14:textId="77777777" w:rsidR="00565209" w:rsidRPr="00335355" w:rsidRDefault="00565209" w:rsidP="00565209">
      <w:r w:rsidRPr="00335355">
        <w:t>Truncar y redondear resultados</w:t>
      </w:r>
    </w:p>
    <w:p w14:paraId="3A6CE2E4" w14:textId="150402AF" w:rsidR="00565209" w:rsidRPr="00335355" w:rsidRDefault="00565209" w:rsidP="00565209">
      <w:r w:rsidRPr="00335355">
        <w:t>Al convertir expresiones binarias o de caracteres (binary, char, nchar, nvarchar, varbinary o varchar) en una expresión de otro tipo de datos, la operación de conversión podría truncar los datos de salida, mostrar solo parcialmente los datos de salida o devolver un error. Estos casos se producen si el resultado es demasiado corto para mostrarse. Las conversiones a binary, char, nchar, nvarchar, varbinary o varchar se truncan, excepto aquellas que se muestran en la siguiente tabla.</w:t>
      </w:r>
    </w:p>
    <w:p w14:paraId="182310CB" w14:textId="77777777" w:rsidR="00565209" w:rsidRPr="00335355" w:rsidRDefault="00565209" w:rsidP="00565209"/>
    <w:tbl>
      <w:tblPr>
        <w:tblStyle w:val="Tablanormal1"/>
        <w:tblW w:w="8828" w:type="dxa"/>
        <w:tblLook w:val="04A0" w:firstRow="1" w:lastRow="0" w:firstColumn="1" w:lastColumn="0" w:noHBand="0" w:noVBand="1"/>
      </w:tblPr>
      <w:tblGrid>
        <w:gridCol w:w="6165"/>
        <w:gridCol w:w="1263"/>
        <w:gridCol w:w="1400"/>
      </w:tblGrid>
      <w:tr w:rsidR="00335355" w:rsidRPr="00335355" w14:paraId="20E68EED" w14:textId="77777777" w:rsidTr="003353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3DEAE63E" w14:textId="77777777" w:rsidR="00335355" w:rsidRPr="00335355" w:rsidRDefault="00335355" w:rsidP="00335355">
            <w:r w:rsidRPr="00335355">
              <w:lastRenderedPageBreak/>
              <w:t>De tipo de datos</w:t>
            </w:r>
          </w:p>
        </w:tc>
        <w:tc>
          <w:tcPr>
            <w:tcW w:w="3889" w:type="dxa"/>
            <w:hideMark/>
          </w:tcPr>
          <w:p w14:paraId="778FB522" w14:textId="77777777" w:rsidR="00335355" w:rsidRPr="00335355" w:rsidRDefault="00335355" w:rsidP="00335355">
            <w:pPr>
              <w:cnfStyle w:val="100000000000" w:firstRow="1" w:lastRow="0" w:firstColumn="0" w:lastColumn="0" w:oddVBand="0" w:evenVBand="0" w:oddHBand="0" w:evenHBand="0" w:firstRowFirstColumn="0" w:firstRowLastColumn="0" w:lastRowFirstColumn="0" w:lastRowLastColumn="0"/>
              <w:rPr>
                <w:b/>
                <w:bCs/>
              </w:rPr>
            </w:pPr>
            <w:r w:rsidRPr="00335355">
              <w:rPr>
                <w:b/>
                <w:bCs/>
              </w:rPr>
              <w:t>En tipo de datos</w:t>
            </w:r>
          </w:p>
        </w:tc>
        <w:tc>
          <w:tcPr>
            <w:tcW w:w="0" w:type="auto"/>
            <w:hideMark/>
          </w:tcPr>
          <w:p w14:paraId="5F24C6AC" w14:textId="77777777" w:rsidR="00335355" w:rsidRPr="00335355" w:rsidRDefault="00335355" w:rsidP="00335355">
            <w:pPr>
              <w:cnfStyle w:val="100000000000" w:firstRow="1" w:lastRow="0" w:firstColumn="0" w:lastColumn="0" w:oddVBand="0" w:evenVBand="0" w:oddHBand="0" w:evenHBand="0" w:firstRowFirstColumn="0" w:firstRowLastColumn="0" w:lastRowFirstColumn="0" w:lastRowLastColumn="0"/>
              <w:rPr>
                <w:b/>
                <w:bCs/>
              </w:rPr>
            </w:pPr>
            <w:r w:rsidRPr="00335355">
              <w:rPr>
                <w:b/>
                <w:bCs/>
              </w:rPr>
              <w:t>Resultado</w:t>
            </w:r>
          </w:p>
        </w:tc>
      </w:tr>
      <w:tr w:rsidR="00335355" w:rsidRPr="00335355" w14:paraId="30B8A06A" w14:textId="77777777" w:rsidTr="00335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4805D6CA" w14:textId="77777777" w:rsidR="00335355" w:rsidRPr="00335355" w:rsidRDefault="00335355" w:rsidP="00335355">
            <w:pPr>
              <w:ind w:right="1383"/>
            </w:pPr>
            <w:r w:rsidRPr="00335355">
              <w:t>int, smallint o tinyint</w:t>
            </w:r>
          </w:p>
        </w:tc>
        <w:tc>
          <w:tcPr>
            <w:tcW w:w="3889" w:type="dxa"/>
            <w:hideMark/>
          </w:tcPr>
          <w:p w14:paraId="230DE22B" w14:textId="77777777" w:rsidR="00335355" w:rsidRPr="00335355" w:rsidRDefault="00335355" w:rsidP="00335355">
            <w:pPr>
              <w:cnfStyle w:val="000000100000" w:firstRow="0" w:lastRow="0" w:firstColumn="0" w:lastColumn="0" w:oddVBand="0" w:evenVBand="0" w:oddHBand="1" w:evenHBand="0" w:firstRowFirstColumn="0" w:firstRowLastColumn="0" w:lastRowFirstColumn="0" w:lastRowLastColumn="0"/>
            </w:pPr>
            <w:r w:rsidRPr="00335355">
              <w:rPr>
                <w:b/>
                <w:bCs/>
              </w:rPr>
              <w:t>char</w:t>
            </w:r>
            <w:r w:rsidRPr="00335355">
              <w:br/>
            </w:r>
            <w:r w:rsidRPr="00335355">
              <w:rPr>
                <w:b/>
                <w:bCs/>
              </w:rPr>
              <w:t>varchar</w:t>
            </w:r>
          </w:p>
        </w:tc>
        <w:tc>
          <w:tcPr>
            <w:tcW w:w="0" w:type="auto"/>
            <w:hideMark/>
          </w:tcPr>
          <w:p w14:paraId="66AA5CD7" w14:textId="77777777" w:rsidR="00335355" w:rsidRPr="00335355" w:rsidRDefault="00335355" w:rsidP="00335355">
            <w:pPr>
              <w:cnfStyle w:val="000000100000" w:firstRow="0" w:lastRow="0" w:firstColumn="0" w:lastColumn="0" w:oddVBand="0" w:evenVBand="0" w:oddHBand="1" w:evenHBand="0" w:firstRowFirstColumn="0" w:firstRowLastColumn="0" w:lastRowFirstColumn="0" w:lastRowLastColumn="0"/>
            </w:pPr>
            <w:r w:rsidRPr="00335355">
              <w:t>No se puede mostrar porque es demasiado corto</w:t>
            </w:r>
          </w:p>
        </w:tc>
      </w:tr>
      <w:tr w:rsidR="00335355" w:rsidRPr="00335355" w14:paraId="71E27D01" w14:textId="77777777" w:rsidTr="00335355">
        <w:tc>
          <w:tcPr>
            <w:cnfStyle w:val="001000000000" w:firstRow="0" w:lastRow="0" w:firstColumn="1" w:lastColumn="0" w:oddVBand="0" w:evenVBand="0" w:oddHBand="0" w:evenHBand="0" w:firstRowFirstColumn="0" w:firstRowLastColumn="0" w:lastRowFirstColumn="0" w:lastRowLastColumn="0"/>
            <w:tcW w:w="3539" w:type="dxa"/>
            <w:hideMark/>
          </w:tcPr>
          <w:p w14:paraId="35EEC319" w14:textId="77777777" w:rsidR="00335355" w:rsidRPr="00335355" w:rsidRDefault="00335355" w:rsidP="00335355"/>
        </w:tc>
        <w:tc>
          <w:tcPr>
            <w:tcW w:w="3889" w:type="dxa"/>
            <w:hideMark/>
          </w:tcPr>
          <w:p w14:paraId="23BF5F97" w14:textId="77777777" w:rsidR="00335355" w:rsidRPr="00335355" w:rsidRDefault="00335355" w:rsidP="00335355">
            <w:pPr>
              <w:cnfStyle w:val="000000000000" w:firstRow="0" w:lastRow="0" w:firstColumn="0" w:lastColumn="0" w:oddVBand="0" w:evenVBand="0" w:oddHBand="0" w:evenHBand="0" w:firstRowFirstColumn="0" w:firstRowLastColumn="0" w:lastRowFirstColumn="0" w:lastRowLastColumn="0"/>
            </w:pPr>
            <w:r w:rsidRPr="00335355">
              <w:rPr>
                <w:b/>
                <w:bCs/>
              </w:rPr>
              <w:t>nchar</w:t>
            </w:r>
            <w:r w:rsidRPr="00335355">
              <w:br/>
            </w:r>
            <w:r w:rsidRPr="00335355">
              <w:rPr>
                <w:b/>
                <w:bCs/>
              </w:rPr>
              <w:t>nvarchar</w:t>
            </w:r>
          </w:p>
        </w:tc>
        <w:tc>
          <w:tcPr>
            <w:tcW w:w="0" w:type="auto"/>
            <w:hideMark/>
          </w:tcPr>
          <w:p w14:paraId="7FC2DE98" w14:textId="77777777" w:rsidR="00335355" w:rsidRPr="00335355" w:rsidRDefault="00335355" w:rsidP="00335355">
            <w:pPr>
              <w:cnfStyle w:val="000000000000" w:firstRow="0" w:lastRow="0" w:firstColumn="0" w:lastColumn="0" w:oddVBand="0" w:evenVBand="0" w:oddHBand="0" w:evenHBand="0" w:firstRowFirstColumn="0" w:firstRowLastColumn="0" w:lastRowFirstColumn="0" w:lastRowLastColumn="0"/>
            </w:pPr>
            <w:r w:rsidRPr="00335355">
              <w:t>Error </w:t>
            </w:r>
            <w:r w:rsidRPr="00335355">
              <w:rPr>
                <w:vertAlign w:val="superscript"/>
              </w:rPr>
              <w:t>1</w:t>
            </w:r>
          </w:p>
        </w:tc>
      </w:tr>
      <w:tr w:rsidR="00335355" w:rsidRPr="00335355" w14:paraId="0BF7CEB8" w14:textId="77777777" w:rsidTr="00335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8E27F16" w14:textId="77777777" w:rsidR="00335355" w:rsidRPr="00335355" w:rsidRDefault="00335355" w:rsidP="00335355">
            <w:pPr>
              <w:rPr>
                <w:lang w:val="en-US"/>
              </w:rPr>
            </w:pPr>
            <w:r w:rsidRPr="00335355">
              <w:rPr>
                <w:lang w:val="en-US"/>
              </w:rPr>
              <w:t>money, smallmoney, numeric, decimal, float o real</w:t>
            </w:r>
          </w:p>
        </w:tc>
        <w:tc>
          <w:tcPr>
            <w:tcW w:w="3889" w:type="dxa"/>
            <w:hideMark/>
          </w:tcPr>
          <w:p w14:paraId="44321BE0" w14:textId="77777777" w:rsidR="00335355" w:rsidRPr="00335355" w:rsidRDefault="00335355" w:rsidP="00335355">
            <w:pPr>
              <w:cnfStyle w:val="000000100000" w:firstRow="0" w:lastRow="0" w:firstColumn="0" w:lastColumn="0" w:oddVBand="0" w:evenVBand="0" w:oddHBand="1" w:evenHBand="0" w:firstRowFirstColumn="0" w:firstRowLastColumn="0" w:lastRowFirstColumn="0" w:lastRowLastColumn="0"/>
            </w:pPr>
            <w:r w:rsidRPr="00335355">
              <w:rPr>
                <w:b/>
                <w:bCs/>
              </w:rPr>
              <w:t>char</w:t>
            </w:r>
            <w:r w:rsidRPr="00335355">
              <w:br/>
            </w:r>
            <w:r w:rsidRPr="00335355">
              <w:rPr>
                <w:b/>
                <w:bCs/>
              </w:rPr>
              <w:t>varchar</w:t>
            </w:r>
          </w:p>
        </w:tc>
        <w:tc>
          <w:tcPr>
            <w:tcW w:w="0" w:type="auto"/>
            <w:hideMark/>
          </w:tcPr>
          <w:p w14:paraId="516432A5" w14:textId="77777777" w:rsidR="00335355" w:rsidRPr="00335355" w:rsidRDefault="00335355" w:rsidP="00335355">
            <w:pPr>
              <w:cnfStyle w:val="000000100000" w:firstRow="0" w:lastRow="0" w:firstColumn="0" w:lastColumn="0" w:oddVBand="0" w:evenVBand="0" w:oddHBand="1" w:evenHBand="0" w:firstRowFirstColumn="0" w:firstRowLastColumn="0" w:lastRowFirstColumn="0" w:lastRowLastColumn="0"/>
            </w:pPr>
            <w:r w:rsidRPr="00335355">
              <w:t>Error </w:t>
            </w:r>
            <w:r w:rsidRPr="00335355">
              <w:rPr>
                <w:vertAlign w:val="superscript"/>
              </w:rPr>
              <w:t>1</w:t>
            </w:r>
          </w:p>
        </w:tc>
      </w:tr>
      <w:tr w:rsidR="00335355" w:rsidRPr="00335355" w14:paraId="49EFD886" w14:textId="77777777" w:rsidTr="00335355">
        <w:tc>
          <w:tcPr>
            <w:cnfStyle w:val="001000000000" w:firstRow="0" w:lastRow="0" w:firstColumn="1" w:lastColumn="0" w:oddVBand="0" w:evenVBand="0" w:oddHBand="0" w:evenHBand="0" w:firstRowFirstColumn="0" w:firstRowLastColumn="0" w:lastRowFirstColumn="0" w:lastRowLastColumn="0"/>
            <w:tcW w:w="3539" w:type="dxa"/>
            <w:hideMark/>
          </w:tcPr>
          <w:p w14:paraId="3CC2161A" w14:textId="77777777" w:rsidR="00335355" w:rsidRPr="00335355" w:rsidRDefault="00335355" w:rsidP="00335355"/>
        </w:tc>
        <w:tc>
          <w:tcPr>
            <w:tcW w:w="3889" w:type="dxa"/>
            <w:hideMark/>
          </w:tcPr>
          <w:p w14:paraId="7CD6B231" w14:textId="77777777" w:rsidR="00335355" w:rsidRPr="00335355" w:rsidRDefault="00335355" w:rsidP="00335355">
            <w:pPr>
              <w:cnfStyle w:val="000000000000" w:firstRow="0" w:lastRow="0" w:firstColumn="0" w:lastColumn="0" w:oddVBand="0" w:evenVBand="0" w:oddHBand="0" w:evenHBand="0" w:firstRowFirstColumn="0" w:firstRowLastColumn="0" w:lastRowFirstColumn="0" w:lastRowLastColumn="0"/>
            </w:pPr>
            <w:r w:rsidRPr="00335355">
              <w:rPr>
                <w:b/>
                <w:bCs/>
              </w:rPr>
              <w:t>nchar</w:t>
            </w:r>
            <w:r w:rsidRPr="00335355">
              <w:br/>
            </w:r>
            <w:r w:rsidRPr="00335355">
              <w:rPr>
                <w:b/>
                <w:bCs/>
              </w:rPr>
              <w:t>nvarchar</w:t>
            </w:r>
          </w:p>
        </w:tc>
        <w:tc>
          <w:tcPr>
            <w:tcW w:w="0" w:type="auto"/>
            <w:hideMark/>
          </w:tcPr>
          <w:p w14:paraId="537EFE55" w14:textId="77777777" w:rsidR="00335355" w:rsidRPr="00335355" w:rsidRDefault="00335355" w:rsidP="00335355">
            <w:pPr>
              <w:cnfStyle w:val="000000000000" w:firstRow="0" w:lastRow="0" w:firstColumn="0" w:lastColumn="0" w:oddVBand="0" w:evenVBand="0" w:oddHBand="0" w:evenHBand="0" w:firstRowFirstColumn="0" w:firstRowLastColumn="0" w:lastRowFirstColumn="0" w:lastRowLastColumn="0"/>
            </w:pPr>
            <w:r w:rsidRPr="00335355">
              <w:t>Error </w:t>
            </w:r>
            <w:r w:rsidRPr="00335355">
              <w:rPr>
                <w:vertAlign w:val="superscript"/>
              </w:rPr>
              <w:t>1</w:t>
            </w:r>
          </w:p>
        </w:tc>
      </w:tr>
    </w:tbl>
    <w:p w14:paraId="25807D17" w14:textId="77777777" w:rsidR="00565209" w:rsidRPr="00565209" w:rsidRDefault="00565209" w:rsidP="00565209">
      <w:pPr>
        <w:rPr>
          <w:lang w:val="en-US"/>
        </w:rPr>
      </w:pPr>
    </w:p>
    <w:p w14:paraId="458B175B" w14:textId="77777777" w:rsidR="00FB29FB" w:rsidRPr="00FB29FB" w:rsidRDefault="00FB29FB" w:rsidP="00FB29FB">
      <w:r w:rsidRPr="00FB29FB">
        <w:t>1 Error devuelto porque el resultado es demasiado corto para mostrarse.</w:t>
      </w:r>
    </w:p>
    <w:p w14:paraId="040BE8E9" w14:textId="77777777" w:rsidR="00FB29FB" w:rsidRPr="00FB29FB" w:rsidRDefault="00FB29FB" w:rsidP="00FB29FB"/>
    <w:p w14:paraId="08AB3243" w14:textId="57F2E6DE" w:rsidR="00483FA9" w:rsidRPr="00FB29FB" w:rsidRDefault="00FB29FB" w:rsidP="00FB29FB">
      <w:r w:rsidRPr="00FB29FB">
        <w:t>SQL Server garantiza que solo las conversiones circulares (dicho de otra manera, las conversiones que convierten un tipo de datos en otro y después vuelven a convertirlo en el tipo de datos original) devuelvan los mismos valores en versiones diferentes. En el siguiente ejemplo se muestra una conversión circular:</w:t>
      </w:r>
    </w:p>
    <w:p w14:paraId="464A60C5" w14:textId="77777777" w:rsidR="00FB29FB" w:rsidRPr="00FB29FB" w:rsidRDefault="00FB29FB" w:rsidP="00FB29FB"/>
    <w:p w14:paraId="1062F232" w14:textId="77777777" w:rsidR="00FB29FB" w:rsidRPr="00FB29FB" w:rsidRDefault="00FB29FB" w:rsidP="00FB29FB">
      <w:r w:rsidRPr="00FB29FB">
        <w:t>DECLARE @myval DECIMAL(5, 2);</w:t>
      </w:r>
    </w:p>
    <w:p w14:paraId="3EF224DB" w14:textId="77777777" w:rsidR="00FB29FB" w:rsidRPr="00FB29FB" w:rsidRDefault="00FB29FB" w:rsidP="00FB29FB">
      <w:pPr>
        <w:rPr>
          <w:lang w:val="en-US"/>
        </w:rPr>
      </w:pPr>
      <w:r w:rsidRPr="00FB29FB">
        <w:rPr>
          <w:lang w:val="en-US"/>
        </w:rPr>
        <w:t>SET @myval = 193.57;</w:t>
      </w:r>
    </w:p>
    <w:p w14:paraId="6A7CC457" w14:textId="77777777" w:rsidR="00FB29FB" w:rsidRPr="00FB29FB" w:rsidRDefault="00FB29FB" w:rsidP="00FB29FB">
      <w:pPr>
        <w:rPr>
          <w:lang w:val="en-US"/>
        </w:rPr>
      </w:pPr>
    </w:p>
    <w:p w14:paraId="4F853531" w14:textId="77777777" w:rsidR="00FB29FB" w:rsidRPr="00FB29FB" w:rsidRDefault="00FB29FB" w:rsidP="00FB29FB">
      <w:pPr>
        <w:rPr>
          <w:lang w:val="en-US"/>
        </w:rPr>
      </w:pPr>
      <w:r w:rsidRPr="00FB29FB">
        <w:rPr>
          <w:lang w:val="en-US"/>
        </w:rPr>
        <w:t>SELECT CAST(CAST(@myval AS VARBINARY(20)) AS DECIMAL(10, 5));</w:t>
      </w:r>
    </w:p>
    <w:p w14:paraId="44566EBE" w14:textId="77777777" w:rsidR="00FB29FB" w:rsidRPr="00FB29FB" w:rsidRDefault="00FB29FB" w:rsidP="00FB29FB">
      <w:pPr>
        <w:rPr>
          <w:lang w:val="en-US"/>
        </w:rPr>
      </w:pPr>
    </w:p>
    <w:p w14:paraId="42E355FA" w14:textId="77777777" w:rsidR="00FB29FB" w:rsidRPr="00FB29FB" w:rsidRDefault="00FB29FB" w:rsidP="00FB29FB">
      <w:pPr>
        <w:rPr>
          <w:lang w:val="en-US"/>
        </w:rPr>
      </w:pPr>
      <w:r w:rsidRPr="00FB29FB">
        <w:rPr>
          <w:lang w:val="en-US"/>
        </w:rPr>
        <w:t>-- Or, using CONVERT</w:t>
      </w:r>
    </w:p>
    <w:p w14:paraId="26662154" w14:textId="77777777" w:rsidR="00FB29FB" w:rsidRPr="00FB29FB" w:rsidRDefault="00FB29FB" w:rsidP="00FB29FB">
      <w:pPr>
        <w:rPr>
          <w:lang w:val="en-US"/>
        </w:rPr>
      </w:pPr>
      <w:r w:rsidRPr="00FB29FB">
        <w:rPr>
          <w:lang w:val="en-US"/>
        </w:rPr>
        <w:t>SELECT CONVERT(DECIMAL(10, 5), CONVERT(VARBINARY(20), @myval));</w:t>
      </w:r>
    </w:p>
    <w:p w14:paraId="7AFD602D" w14:textId="37194E43" w:rsidR="00FB29FB" w:rsidRPr="00163993" w:rsidRDefault="00FB29FB" w:rsidP="00FB29FB">
      <w:r w:rsidRPr="00163993">
        <w:t>GO</w:t>
      </w:r>
    </w:p>
    <w:p w14:paraId="3A7BCA16" w14:textId="77777777" w:rsidR="00FB29FB" w:rsidRPr="00163993" w:rsidRDefault="00FB29FB" w:rsidP="00FB29FB"/>
    <w:p w14:paraId="409DB993" w14:textId="77777777" w:rsidR="00FB29FB" w:rsidRPr="00163993" w:rsidRDefault="00FB29FB" w:rsidP="00FB29FB">
      <w:r w:rsidRPr="00163993">
        <w:t>Advertencia</w:t>
      </w:r>
    </w:p>
    <w:p w14:paraId="7DE50C46" w14:textId="77777777" w:rsidR="00FB29FB" w:rsidRPr="00163993" w:rsidRDefault="00FB29FB" w:rsidP="00FB29FB"/>
    <w:p w14:paraId="5714CB65" w14:textId="77777777" w:rsidR="00FB29FB" w:rsidRPr="00163993" w:rsidRDefault="00FB29FB" w:rsidP="00FB29FB">
      <w:r w:rsidRPr="00163993">
        <w:t>No cree valores binary. Después, conviértalos a un tipo de datos de la categoría de datos numéricos. SQL Server no garantiza que el resultado de una conversión de tipos de datos decimal o numeric a binary sea idéntica en las distintas versiones de SQL Server.</w:t>
      </w:r>
    </w:p>
    <w:p w14:paraId="53CBC62B" w14:textId="77777777" w:rsidR="00FB29FB" w:rsidRPr="00163993" w:rsidRDefault="00FB29FB" w:rsidP="00FB29FB"/>
    <w:p w14:paraId="59FE7202" w14:textId="4B7E4FB7" w:rsidR="00FB29FB" w:rsidRPr="00163993" w:rsidRDefault="00FB29FB" w:rsidP="00FB29FB">
      <w:r w:rsidRPr="00163993">
        <w:t>En el siguiente ejemplo se muestra una expresión resultante demasiado corta para ser mostrada.</w:t>
      </w:r>
    </w:p>
    <w:p w14:paraId="3535EC66" w14:textId="77777777" w:rsidR="00FB29FB" w:rsidRPr="00163993" w:rsidRDefault="00FB29FB" w:rsidP="00FB29FB"/>
    <w:p w14:paraId="6A817C71" w14:textId="77777777" w:rsidR="00163993" w:rsidRPr="00163993" w:rsidRDefault="00163993" w:rsidP="00163993">
      <w:pPr>
        <w:rPr>
          <w:lang w:val="en-US"/>
        </w:rPr>
      </w:pPr>
      <w:r w:rsidRPr="00163993">
        <w:rPr>
          <w:lang w:val="en-US"/>
        </w:rPr>
        <w:t>USE AdventureWorks2019;</w:t>
      </w:r>
    </w:p>
    <w:p w14:paraId="048FD844" w14:textId="77777777" w:rsidR="00163993" w:rsidRPr="00163993" w:rsidRDefault="00163993" w:rsidP="00163993">
      <w:pPr>
        <w:rPr>
          <w:lang w:val="en-US"/>
        </w:rPr>
      </w:pPr>
      <w:r w:rsidRPr="00163993">
        <w:rPr>
          <w:lang w:val="en-US"/>
        </w:rPr>
        <w:t>GO</w:t>
      </w:r>
    </w:p>
    <w:p w14:paraId="1D685AAF" w14:textId="77777777" w:rsidR="00163993" w:rsidRPr="00163993" w:rsidRDefault="00163993" w:rsidP="00163993">
      <w:pPr>
        <w:rPr>
          <w:lang w:val="en-US"/>
        </w:rPr>
      </w:pPr>
    </w:p>
    <w:p w14:paraId="476BA4F8" w14:textId="77777777" w:rsidR="00163993" w:rsidRPr="00163993" w:rsidRDefault="00163993" w:rsidP="00163993">
      <w:pPr>
        <w:rPr>
          <w:lang w:val="en-US"/>
        </w:rPr>
      </w:pPr>
      <w:r w:rsidRPr="00163993">
        <w:rPr>
          <w:lang w:val="en-US"/>
        </w:rPr>
        <w:t>SELECT p.FirstName,</w:t>
      </w:r>
    </w:p>
    <w:p w14:paraId="07A49D2E" w14:textId="77777777" w:rsidR="00163993" w:rsidRPr="00163993" w:rsidRDefault="00163993" w:rsidP="00163993">
      <w:pPr>
        <w:rPr>
          <w:lang w:val="en-US"/>
        </w:rPr>
      </w:pPr>
      <w:r w:rsidRPr="00163993">
        <w:rPr>
          <w:lang w:val="en-US"/>
        </w:rPr>
        <w:t xml:space="preserve">    p.LastName,</w:t>
      </w:r>
    </w:p>
    <w:p w14:paraId="512EB471" w14:textId="77777777" w:rsidR="00163993" w:rsidRPr="00163993" w:rsidRDefault="00163993" w:rsidP="00163993">
      <w:pPr>
        <w:rPr>
          <w:lang w:val="en-US"/>
        </w:rPr>
      </w:pPr>
      <w:r w:rsidRPr="00163993">
        <w:rPr>
          <w:lang w:val="en-US"/>
        </w:rPr>
        <w:t xml:space="preserve">    SUBSTRING(p.Title, 1, 25) AS Title,</w:t>
      </w:r>
    </w:p>
    <w:p w14:paraId="07CD3EE0" w14:textId="77777777" w:rsidR="00163993" w:rsidRPr="00163993" w:rsidRDefault="00163993" w:rsidP="00163993">
      <w:pPr>
        <w:rPr>
          <w:lang w:val="en-US"/>
        </w:rPr>
      </w:pPr>
      <w:r w:rsidRPr="00163993">
        <w:rPr>
          <w:lang w:val="en-US"/>
        </w:rPr>
        <w:t xml:space="preserve">    CAST(e.SickLeaveHours AS CHAR(1)) AS [Sick Leave]</w:t>
      </w:r>
    </w:p>
    <w:p w14:paraId="67F1D976" w14:textId="77777777" w:rsidR="00163993" w:rsidRPr="00163993" w:rsidRDefault="00163993" w:rsidP="00163993">
      <w:pPr>
        <w:rPr>
          <w:lang w:val="en-US"/>
        </w:rPr>
      </w:pPr>
      <w:r w:rsidRPr="00163993">
        <w:rPr>
          <w:lang w:val="en-US"/>
        </w:rPr>
        <w:t>FROM HumanResources.Employee e</w:t>
      </w:r>
    </w:p>
    <w:p w14:paraId="443065A6" w14:textId="77777777" w:rsidR="00163993" w:rsidRPr="00163993" w:rsidRDefault="00163993" w:rsidP="00163993">
      <w:pPr>
        <w:rPr>
          <w:lang w:val="en-US"/>
        </w:rPr>
      </w:pPr>
      <w:r w:rsidRPr="00163993">
        <w:rPr>
          <w:lang w:val="en-US"/>
        </w:rPr>
        <w:t>INNER JOIN Person.Person p</w:t>
      </w:r>
    </w:p>
    <w:p w14:paraId="0FB86CB8" w14:textId="77777777" w:rsidR="00163993" w:rsidRPr="00163993" w:rsidRDefault="00163993" w:rsidP="00163993">
      <w:pPr>
        <w:rPr>
          <w:lang w:val="en-US"/>
        </w:rPr>
      </w:pPr>
      <w:r w:rsidRPr="00163993">
        <w:rPr>
          <w:lang w:val="en-US"/>
        </w:rPr>
        <w:t xml:space="preserve">    ON e.BusinessEntityID = p.BusinessEntityID</w:t>
      </w:r>
    </w:p>
    <w:p w14:paraId="312F9966" w14:textId="77777777" w:rsidR="00163993" w:rsidRPr="00163993" w:rsidRDefault="00163993" w:rsidP="00163993">
      <w:pPr>
        <w:rPr>
          <w:lang w:val="en-US"/>
        </w:rPr>
      </w:pPr>
      <w:r w:rsidRPr="00163993">
        <w:rPr>
          <w:lang w:val="en-US"/>
        </w:rPr>
        <w:t>WHERE NOT e.BusinessEntityID &gt; 5;</w:t>
      </w:r>
    </w:p>
    <w:p w14:paraId="49FD8045" w14:textId="0A1CADA2" w:rsidR="00FB29FB" w:rsidRDefault="00163993" w:rsidP="00163993">
      <w:pPr>
        <w:rPr>
          <w:lang w:val="en-US"/>
        </w:rPr>
      </w:pPr>
      <w:r w:rsidRPr="00163993">
        <w:rPr>
          <w:lang w:val="en-US"/>
        </w:rPr>
        <w:t>GO</w:t>
      </w:r>
    </w:p>
    <w:p w14:paraId="39ACCD20" w14:textId="77777777" w:rsidR="00163993" w:rsidRDefault="00163993" w:rsidP="00163993">
      <w:pPr>
        <w:rPr>
          <w:lang w:val="en-US"/>
        </w:rPr>
      </w:pPr>
    </w:p>
    <w:p w14:paraId="5AF23098" w14:textId="51D66991" w:rsidR="00163993" w:rsidRPr="00163993" w:rsidRDefault="00163993" w:rsidP="00163993">
      <w:r w:rsidRPr="00163993">
        <w:lastRenderedPageBreak/>
        <w:t>El conjunto de resultados es el siguiente:</w:t>
      </w:r>
    </w:p>
    <w:p w14:paraId="7ED5F3FB" w14:textId="77777777" w:rsidR="00163993" w:rsidRPr="00163993" w:rsidRDefault="00163993" w:rsidP="00163993"/>
    <w:p w14:paraId="4CE7BBA8" w14:textId="77777777" w:rsidR="00163993" w:rsidRPr="00163993" w:rsidRDefault="00163993" w:rsidP="00163993">
      <w:pPr>
        <w:rPr>
          <w:lang w:val="en-US"/>
        </w:rPr>
      </w:pPr>
      <w:r w:rsidRPr="00163993">
        <w:rPr>
          <w:lang w:val="en-US"/>
        </w:rPr>
        <w:t>FirstName   LastName      Title   Sick Leave</w:t>
      </w:r>
    </w:p>
    <w:p w14:paraId="7116ECF3" w14:textId="77777777" w:rsidR="00163993" w:rsidRPr="00163993" w:rsidRDefault="00163993" w:rsidP="00163993">
      <w:pPr>
        <w:rPr>
          <w:lang w:val="en-US"/>
        </w:rPr>
      </w:pPr>
      <w:r w:rsidRPr="00163993">
        <w:rPr>
          <w:lang w:val="en-US"/>
        </w:rPr>
        <w:t>---------   ------------- ------- --------`</w:t>
      </w:r>
    </w:p>
    <w:p w14:paraId="178D2D13" w14:textId="77777777" w:rsidR="00163993" w:rsidRPr="00163993" w:rsidRDefault="00163993" w:rsidP="00163993">
      <w:pPr>
        <w:rPr>
          <w:lang w:val="en-US"/>
        </w:rPr>
      </w:pPr>
      <w:r w:rsidRPr="00163993">
        <w:rPr>
          <w:lang w:val="en-US"/>
        </w:rPr>
        <w:t>Ken         Sanchez       NULL   *</w:t>
      </w:r>
    </w:p>
    <w:p w14:paraId="1E07030D" w14:textId="77777777" w:rsidR="00163993" w:rsidRPr="00163993" w:rsidRDefault="00163993" w:rsidP="00163993">
      <w:pPr>
        <w:rPr>
          <w:lang w:val="en-US"/>
        </w:rPr>
      </w:pPr>
      <w:r w:rsidRPr="00163993">
        <w:rPr>
          <w:lang w:val="en-US"/>
        </w:rPr>
        <w:t>Terri       Duffy         NULL   *</w:t>
      </w:r>
    </w:p>
    <w:p w14:paraId="0E0CD8B3" w14:textId="77777777" w:rsidR="00163993" w:rsidRPr="00163993" w:rsidRDefault="00163993" w:rsidP="00163993">
      <w:pPr>
        <w:rPr>
          <w:lang w:val="en-US"/>
        </w:rPr>
      </w:pPr>
      <w:r w:rsidRPr="00163993">
        <w:rPr>
          <w:lang w:val="en-US"/>
        </w:rPr>
        <w:t>Roberto     Tamburello    NULL   *</w:t>
      </w:r>
    </w:p>
    <w:p w14:paraId="1DE20FBD" w14:textId="77777777" w:rsidR="00163993" w:rsidRPr="00163993" w:rsidRDefault="00163993" w:rsidP="00163993">
      <w:pPr>
        <w:rPr>
          <w:lang w:val="en-US"/>
        </w:rPr>
      </w:pPr>
      <w:r w:rsidRPr="00163993">
        <w:rPr>
          <w:lang w:val="en-US"/>
        </w:rPr>
        <w:t>Rob         Walters       NULL   *</w:t>
      </w:r>
    </w:p>
    <w:p w14:paraId="04828ECB" w14:textId="77777777" w:rsidR="00163993" w:rsidRPr="00163993" w:rsidRDefault="00163993" w:rsidP="00163993">
      <w:pPr>
        <w:rPr>
          <w:lang w:val="en-US"/>
        </w:rPr>
      </w:pPr>
      <w:r w:rsidRPr="00163993">
        <w:rPr>
          <w:lang w:val="en-US"/>
        </w:rPr>
        <w:t>Gail        Erickson      Ms.    *</w:t>
      </w:r>
    </w:p>
    <w:p w14:paraId="1FACC004" w14:textId="77777777" w:rsidR="00163993" w:rsidRPr="00163993" w:rsidRDefault="00163993" w:rsidP="00163993">
      <w:pPr>
        <w:rPr>
          <w:lang w:val="en-US"/>
        </w:rPr>
      </w:pPr>
    </w:p>
    <w:p w14:paraId="56608506" w14:textId="414F0AC2" w:rsidR="00163993" w:rsidRPr="00163993" w:rsidRDefault="00163993" w:rsidP="00163993">
      <w:pPr>
        <w:rPr>
          <w:lang w:val="en-US"/>
        </w:rPr>
      </w:pPr>
      <w:r w:rsidRPr="00163993">
        <w:rPr>
          <w:lang w:val="en-US"/>
        </w:rPr>
        <w:t>(5 row(s) affected)</w:t>
      </w:r>
    </w:p>
    <w:p w14:paraId="3EFBB434" w14:textId="77777777" w:rsidR="00163993" w:rsidRPr="00163993" w:rsidRDefault="00163993" w:rsidP="00163993">
      <w:pPr>
        <w:rPr>
          <w:lang w:val="en-US"/>
        </w:rPr>
      </w:pPr>
    </w:p>
    <w:p w14:paraId="15DDDB99" w14:textId="04D18F8C" w:rsidR="00163993" w:rsidRDefault="00316824" w:rsidP="00163993">
      <w:pPr>
        <w:rPr>
          <w:lang w:val="en-US"/>
        </w:rPr>
      </w:pPr>
      <w:r w:rsidRPr="00316824">
        <w:t xml:space="preserve">Al convertir tipos de datos que difieren en los decimales, SQL Server devolverá a veces un valor de resultado truncado y, otras veces, un valor redondeado. </w:t>
      </w:r>
      <w:r w:rsidRPr="00316824">
        <w:rPr>
          <w:lang w:val="en-US"/>
        </w:rPr>
        <w:t>En esta tabla se muestra el comportamiento.</w:t>
      </w:r>
    </w:p>
    <w:p w14:paraId="246BE741" w14:textId="77777777" w:rsidR="00316824" w:rsidRDefault="00316824" w:rsidP="00163993">
      <w:pPr>
        <w:rPr>
          <w:lang w:val="en-US"/>
        </w:rPr>
      </w:pPr>
    </w:p>
    <w:tbl>
      <w:tblPr>
        <w:tblStyle w:val="Tablanormal1"/>
        <w:tblW w:w="7508" w:type="dxa"/>
        <w:tblLook w:val="04A0" w:firstRow="1" w:lastRow="0" w:firstColumn="1" w:lastColumn="0" w:noHBand="0" w:noVBand="1"/>
      </w:tblPr>
      <w:tblGrid>
        <w:gridCol w:w="2472"/>
        <w:gridCol w:w="2472"/>
        <w:gridCol w:w="2564"/>
      </w:tblGrid>
      <w:tr w:rsidR="00316824" w:rsidRPr="00316824" w14:paraId="7FECE249" w14:textId="77777777" w:rsidTr="00812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8E5B8" w14:textId="77777777" w:rsidR="00316824" w:rsidRPr="00316824" w:rsidRDefault="00316824" w:rsidP="00316824">
            <w:r w:rsidRPr="00316824">
              <w:t>De</w:t>
            </w:r>
          </w:p>
        </w:tc>
        <w:tc>
          <w:tcPr>
            <w:tcW w:w="0" w:type="auto"/>
            <w:hideMark/>
          </w:tcPr>
          <w:p w14:paraId="7091851B" w14:textId="77777777" w:rsidR="00316824" w:rsidRPr="00316824" w:rsidRDefault="00316824" w:rsidP="00316824">
            <w:pPr>
              <w:cnfStyle w:val="100000000000" w:firstRow="1" w:lastRow="0" w:firstColumn="0" w:lastColumn="0" w:oddVBand="0" w:evenVBand="0" w:oddHBand="0" w:evenHBand="0" w:firstRowFirstColumn="0" w:firstRowLastColumn="0" w:lastRowFirstColumn="0" w:lastRowLastColumn="0"/>
              <w:rPr>
                <w:b/>
                <w:bCs/>
              </w:rPr>
            </w:pPr>
            <w:r w:rsidRPr="00316824">
              <w:rPr>
                <w:b/>
                <w:bCs/>
              </w:rPr>
              <w:t>A</w:t>
            </w:r>
          </w:p>
        </w:tc>
        <w:tc>
          <w:tcPr>
            <w:tcW w:w="2564" w:type="dxa"/>
            <w:hideMark/>
          </w:tcPr>
          <w:p w14:paraId="19AC3EAB" w14:textId="77777777" w:rsidR="00316824" w:rsidRPr="00316824" w:rsidRDefault="00316824" w:rsidP="00316824">
            <w:pPr>
              <w:cnfStyle w:val="100000000000" w:firstRow="1" w:lastRow="0" w:firstColumn="0" w:lastColumn="0" w:oddVBand="0" w:evenVBand="0" w:oddHBand="0" w:evenHBand="0" w:firstRowFirstColumn="0" w:firstRowLastColumn="0" w:lastRowFirstColumn="0" w:lastRowLastColumn="0"/>
              <w:rPr>
                <w:b/>
                <w:bCs/>
              </w:rPr>
            </w:pPr>
            <w:r w:rsidRPr="00316824">
              <w:rPr>
                <w:b/>
                <w:bCs/>
              </w:rPr>
              <w:t>Comportamiento</w:t>
            </w:r>
          </w:p>
        </w:tc>
      </w:tr>
      <w:tr w:rsidR="00316824" w:rsidRPr="00316824" w14:paraId="114CEE59" w14:textId="77777777" w:rsidTr="0081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20541" w14:textId="77777777" w:rsidR="00316824" w:rsidRPr="00316824" w:rsidRDefault="00316824" w:rsidP="00316824">
            <w:r w:rsidRPr="00316824">
              <w:rPr>
                <w:b/>
                <w:bCs/>
              </w:rPr>
              <w:t>numeric</w:t>
            </w:r>
          </w:p>
        </w:tc>
        <w:tc>
          <w:tcPr>
            <w:tcW w:w="0" w:type="auto"/>
            <w:hideMark/>
          </w:tcPr>
          <w:p w14:paraId="71805678" w14:textId="77777777" w:rsidR="00316824" w:rsidRPr="00316824" w:rsidRDefault="00316824" w:rsidP="00316824">
            <w:pPr>
              <w:cnfStyle w:val="000000100000" w:firstRow="0" w:lastRow="0" w:firstColumn="0" w:lastColumn="0" w:oddVBand="0" w:evenVBand="0" w:oddHBand="1" w:evenHBand="0" w:firstRowFirstColumn="0" w:firstRowLastColumn="0" w:lastRowFirstColumn="0" w:lastRowLastColumn="0"/>
            </w:pPr>
            <w:r w:rsidRPr="00316824">
              <w:rPr>
                <w:b/>
                <w:bCs/>
              </w:rPr>
              <w:t>numeric</w:t>
            </w:r>
          </w:p>
        </w:tc>
        <w:tc>
          <w:tcPr>
            <w:tcW w:w="2564" w:type="dxa"/>
            <w:hideMark/>
          </w:tcPr>
          <w:p w14:paraId="63821AD9" w14:textId="77777777" w:rsidR="00316824" w:rsidRPr="00316824" w:rsidRDefault="00316824" w:rsidP="00316824">
            <w:pPr>
              <w:cnfStyle w:val="000000100000" w:firstRow="0" w:lastRow="0" w:firstColumn="0" w:lastColumn="0" w:oddVBand="0" w:evenVBand="0" w:oddHBand="1" w:evenHBand="0" w:firstRowFirstColumn="0" w:firstRowLastColumn="0" w:lastRowFirstColumn="0" w:lastRowLastColumn="0"/>
            </w:pPr>
            <w:r w:rsidRPr="00316824">
              <w:t>Round</w:t>
            </w:r>
          </w:p>
        </w:tc>
      </w:tr>
      <w:tr w:rsidR="00316824" w:rsidRPr="00316824" w14:paraId="744D053D" w14:textId="77777777" w:rsidTr="00812AA0">
        <w:tc>
          <w:tcPr>
            <w:cnfStyle w:val="001000000000" w:firstRow="0" w:lastRow="0" w:firstColumn="1" w:lastColumn="0" w:oddVBand="0" w:evenVBand="0" w:oddHBand="0" w:evenHBand="0" w:firstRowFirstColumn="0" w:firstRowLastColumn="0" w:lastRowFirstColumn="0" w:lastRowLastColumn="0"/>
            <w:tcW w:w="0" w:type="auto"/>
            <w:hideMark/>
          </w:tcPr>
          <w:p w14:paraId="4F6074F1" w14:textId="77777777" w:rsidR="00316824" w:rsidRPr="00316824" w:rsidRDefault="00316824" w:rsidP="00316824">
            <w:r w:rsidRPr="00316824">
              <w:rPr>
                <w:b/>
                <w:bCs/>
              </w:rPr>
              <w:t>numeric</w:t>
            </w:r>
          </w:p>
        </w:tc>
        <w:tc>
          <w:tcPr>
            <w:tcW w:w="0" w:type="auto"/>
            <w:hideMark/>
          </w:tcPr>
          <w:p w14:paraId="42732CA0" w14:textId="77777777" w:rsidR="00316824" w:rsidRPr="00316824" w:rsidRDefault="00316824" w:rsidP="00316824">
            <w:pPr>
              <w:cnfStyle w:val="000000000000" w:firstRow="0" w:lastRow="0" w:firstColumn="0" w:lastColumn="0" w:oddVBand="0" w:evenVBand="0" w:oddHBand="0" w:evenHBand="0" w:firstRowFirstColumn="0" w:firstRowLastColumn="0" w:lastRowFirstColumn="0" w:lastRowLastColumn="0"/>
            </w:pPr>
            <w:r w:rsidRPr="00316824">
              <w:rPr>
                <w:b/>
                <w:bCs/>
              </w:rPr>
              <w:t>int</w:t>
            </w:r>
          </w:p>
        </w:tc>
        <w:tc>
          <w:tcPr>
            <w:tcW w:w="2564" w:type="dxa"/>
            <w:hideMark/>
          </w:tcPr>
          <w:p w14:paraId="5783BF41" w14:textId="77777777" w:rsidR="00316824" w:rsidRPr="00316824" w:rsidRDefault="00316824" w:rsidP="00316824">
            <w:pPr>
              <w:cnfStyle w:val="000000000000" w:firstRow="0" w:lastRow="0" w:firstColumn="0" w:lastColumn="0" w:oddVBand="0" w:evenVBand="0" w:oddHBand="0" w:evenHBand="0" w:firstRowFirstColumn="0" w:firstRowLastColumn="0" w:lastRowFirstColumn="0" w:lastRowLastColumn="0"/>
            </w:pPr>
            <w:r w:rsidRPr="00316824">
              <w:t>Truncate</w:t>
            </w:r>
          </w:p>
        </w:tc>
      </w:tr>
      <w:tr w:rsidR="00316824" w:rsidRPr="00316824" w14:paraId="0B776C52" w14:textId="77777777" w:rsidTr="0081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EF330" w14:textId="77777777" w:rsidR="00316824" w:rsidRPr="00316824" w:rsidRDefault="00316824" w:rsidP="00316824">
            <w:r w:rsidRPr="00316824">
              <w:rPr>
                <w:b/>
                <w:bCs/>
              </w:rPr>
              <w:t>numeric</w:t>
            </w:r>
          </w:p>
        </w:tc>
        <w:tc>
          <w:tcPr>
            <w:tcW w:w="0" w:type="auto"/>
            <w:hideMark/>
          </w:tcPr>
          <w:p w14:paraId="2354665C" w14:textId="77777777" w:rsidR="00316824" w:rsidRPr="00316824" w:rsidRDefault="00316824" w:rsidP="00316824">
            <w:pPr>
              <w:cnfStyle w:val="000000100000" w:firstRow="0" w:lastRow="0" w:firstColumn="0" w:lastColumn="0" w:oddVBand="0" w:evenVBand="0" w:oddHBand="1" w:evenHBand="0" w:firstRowFirstColumn="0" w:firstRowLastColumn="0" w:lastRowFirstColumn="0" w:lastRowLastColumn="0"/>
            </w:pPr>
            <w:r w:rsidRPr="00316824">
              <w:rPr>
                <w:b/>
                <w:bCs/>
              </w:rPr>
              <w:t>money</w:t>
            </w:r>
          </w:p>
        </w:tc>
        <w:tc>
          <w:tcPr>
            <w:tcW w:w="2564" w:type="dxa"/>
            <w:hideMark/>
          </w:tcPr>
          <w:p w14:paraId="77E79CCD" w14:textId="77777777" w:rsidR="00316824" w:rsidRPr="00316824" w:rsidRDefault="00316824" w:rsidP="00316824">
            <w:pPr>
              <w:cnfStyle w:val="000000100000" w:firstRow="0" w:lastRow="0" w:firstColumn="0" w:lastColumn="0" w:oddVBand="0" w:evenVBand="0" w:oddHBand="1" w:evenHBand="0" w:firstRowFirstColumn="0" w:firstRowLastColumn="0" w:lastRowFirstColumn="0" w:lastRowLastColumn="0"/>
            </w:pPr>
            <w:r w:rsidRPr="00316824">
              <w:t>Round</w:t>
            </w:r>
          </w:p>
        </w:tc>
      </w:tr>
      <w:tr w:rsidR="00316824" w:rsidRPr="00316824" w14:paraId="51D13AC7" w14:textId="77777777" w:rsidTr="00812AA0">
        <w:tc>
          <w:tcPr>
            <w:cnfStyle w:val="001000000000" w:firstRow="0" w:lastRow="0" w:firstColumn="1" w:lastColumn="0" w:oddVBand="0" w:evenVBand="0" w:oddHBand="0" w:evenHBand="0" w:firstRowFirstColumn="0" w:firstRowLastColumn="0" w:lastRowFirstColumn="0" w:lastRowLastColumn="0"/>
            <w:tcW w:w="0" w:type="auto"/>
            <w:hideMark/>
          </w:tcPr>
          <w:p w14:paraId="7F834566" w14:textId="77777777" w:rsidR="00316824" w:rsidRPr="00316824" w:rsidRDefault="00316824" w:rsidP="00316824">
            <w:r w:rsidRPr="00316824">
              <w:rPr>
                <w:b/>
                <w:bCs/>
              </w:rPr>
              <w:t>money</w:t>
            </w:r>
          </w:p>
        </w:tc>
        <w:tc>
          <w:tcPr>
            <w:tcW w:w="0" w:type="auto"/>
            <w:hideMark/>
          </w:tcPr>
          <w:p w14:paraId="6A0A626C" w14:textId="77777777" w:rsidR="00316824" w:rsidRPr="00316824" w:rsidRDefault="00316824" w:rsidP="00316824">
            <w:pPr>
              <w:cnfStyle w:val="000000000000" w:firstRow="0" w:lastRow="0" w:firstColumn="0" w:lastColumn="0" w:oddVBand="0" w:evenVBand="0" w:oddHBand="0" w:evenHBand="0" w:firstRowFirstColumn="0" w:firstRowLastColumn="0" w:lastRowFirstColumn="0" w:lastRowLastColumn="0"/>
            </w:pPr>
            <w:r w:rsidRPr="00316824">
              <w:rPr>
                <w:b/>
                <w:bCs/>
              </w:rPr>
              <w:t>int</w:t>
            </w:r>
          </w:p>
        </w:tc>
        <w:tc>
          <w:tcPr>
            <w:tcW w:w="2564" w:type="dxa"/>
            <w:hideMark/>
          </w:tcPr>
          <w:p w14:paraId="2B6EB98E" w14:textId="77777777" w:rsidR="00316824" w:rsidRPr="00316824" w:rsidRDefault="00316824" w:rsidP="00316824">
            <w:pPr>
              <w:cnfStyle w:val="000000000000" w:firstRow="0" w:lastRow="0" w:firstColumn="0" w:lastColumn="0" w:oddVBand="0" w:evenVBand="0" w:oddHBand="0" w:evenHBand="0" w:firstRowFirstColumn="0" w:firstRowLastColumn="0" w:lastRowFirstColumn="0" w:lastRowLastColumn="0"/>
            </w:pPr>
            <w:r w:rsidRPr="00316824">
              <w:t>Round</w:t>
            </w:r>
          </w:p>
        </w:tc>
      </w:tr>
      <w:tr w:rsidR="00316824" w:rsidRPr="00316824" w14:paraId="544B4987" w14:textId="77777777" w:rsidTr="0081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8B4FD" w14:textId="77777777" w:rsidR="00316824" w:rsidRPr="00316824" w:rsidRDefault="00316824" w:rsidP="00316824">
            <w:r w:rsidRPr="00316824">
              <w:rPr>
                <w:b/>
                <w:bCs/>
              </w:rPr>
              <w:t>money</w:t>
            </w:r>
          </w:p>
        </w:tc>
        <w:tc>
          <w:tcPr>
            <w:tcW w:w="0" w:type="auto"/>
            <w:hideMark/>
          </w:tcPr>
          <w:p w14:paraId="48D43FCD" w14:textId="77777777" w:rsidR="00316824" w:rsidRPr="00316824" w:rsidRDefault="00316824" w:rsidP="00316824">
            <w:pPr>
              <w:cnfStyle w:val="000000100000" w:firstRow="0" w:lastRow="0" w:firstColumn="0" w:lastColumn="0" w:oddVBand="0" w:evenVBand="0" w:oddHBand="1" w:evenHBand="0" w:firstRowFirstColumn="0" w:firstRowLastColumn="0" w:lastRowFirstColumn="0" w:lastRowLastColumn="0"/>
            </w:pPr>
            <w:r w:rsidRPr="00316824">
              <w:rPr>
                <w:b/>
                <w:bCs/>
              </w:rPr>
              <w:t>numeric</w:t>
            </w:r>
          </w:p>
        </w:tc>
        <w:tc>
          <w:tcPr>
            <w:tcW w:w="2564" w:type="dxa"/>
            <w:hideMark/>
          </w:tcPr>
          <w:p w14:paraId="11A078E9" w14:textId="77777777" w:rsidR="00316824" w:rsidRPr="00316824" w:rsidRDefault="00316824" w:rsidP="00316824">
            <w:pPr>
              <w:cnfStyle w:val="000000100000" w:firstRow="0" w:lastRow="0" w:firstColumn="0" w:lastColumn="0" w:oddVBand="0" w:evenVBand="0" w:oddHBand="1" w:evenHBand="0" w:firstRowFirstColumn="0" w:firstRowLastColumn="0" w:lastRowFirstColumn="0" w:lastRowLastColumn="0"/>
            </w:pPr>
            <w:r w:rsidRPr="00316824">
              <w:t>Round</w:t>
            </w:r>
          </w:p>
        </w:tc>
      </w:tr>
      <w:tr w:rsidR="00316824" w:rsidRPr="00316824" w14:paraId="249BDB94" w14:textId="77777777" w:rsidTr="00812AA0">
        <w:tc>
          <w:tcPr>
            <w:cnfStyle w:val="001000000000" w:firstRow="0" w:lastRow="0" w:firstColumn="1" w:lastColumn="0" w:oddVBand="0" w:evenVBand="0" w:oddHBand="0" w:evenHBand="0" w:firstRowFirstColumn="0" w:firstRowLastColumn="0" w:lastRowFirstColumn="0" w:lastRowLastColumn="0"/>
            <w:tcW w:w="0" w:type="auto"/>
            <w:hideMark/>
          </w:tcPr>
          <w:p w14:paraId="67509370" w14:textId="77777777" w:rsidR="00316824" w:rsidRPr="00316824" w:rsidRDefault="00316824" w:rsidP="00316824">
            <w:r w:rsidRPr="00316824">
              <w:rPr>
                <w:b/>
                <w:bCs/>
              </w:rPr>
              <w:t>float</w:t>
            </w:r>
          </w:p>
        </w:tc>
        <w:tc>
          <w:tcPr>
            <w:tcW w:w="0" w:type="auto"/>
            <w:hideMark/>
          </w:tcPr>
          <w:p w14:paraId="19350FE6" w14:textId="77777777" w:rsidR="00316824" w:rsidRPr="00316824" w:rsidRDefault="00316824" w:rsidP="00316824">
            <w:pPr>
              <w:cnfStyle w:val="000000000000" w:firstRow="0" w:lastRow="0" w:firstColumn="0" w:lastColumn="0" w:oddVBand="0" w:evenVBand="0" w:oddHBand="0" w:evenHBand="0" w:firstRowFirstColumn="0" w:firstRowLastColumn="0" w:lastRowFirstColumn="0" w:lastRowLastColumn="0"/>
            </w:pPr>
            <w:r w:rsidRPr="00316824">
              <w:rPr>
                <w:b/>
                <w:bCs/>
              </w:rPr>
              <w:t>int</w:t>
            </w:r>
          </w:p>
        </w:tc>
        <w:tc>
          <w:tcPr>
            <w:tcW w:w="2564" w:type="dxa"/>
            <w:hideMark/>
          </w:tcPr>
          <w:p w14:paraId="23AFA6B9" w14:textId="77777777" w:rsidR="00316824" w:rsidRPr="00316824" w:rsidRDefault="00316824" w:rsidP="00316824">
            <w:pPr>
              <w:cnfStyle w:val="000000000000" w:firstRow="0" w:lastRow="0" w:firstColumn="0" w:lastColumn="0" w:oddVBand="0" w:evenVBand="0" w:oddHBand="0" w:evenHBand="0" w:firstRowFirstColumn="0" w:firstRowLastColumn="0" w:lastRowFirstColumn="0" w:lastRowLastColumn="0"/>
            </w:pPr>
            <w:r w:rsidRPr="00316824">
              <w:t>Truncate</w:t>
            </w:r>
          </w:p>
        </w:tc>
      </w:tr>
      <w:tr w:rsidR="00316824" w:rsidRPr="00316824" w14:paraId="1EC5738F" w14:textId="77777777" w:rsidTr="0081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3847A" w14:textId="77777777" w:rsidR="00316824" w:rsidRPr="00316824" w:rsidRDefault="00316824" w:rsidP="00316824">
            <w:r w:rsidRPr="00316824">
              <w:rPr>
                <w:b/>
                <w:bCs/>
              </w:rPr>
              <w:t>float</w:t>
            </w:r>
          </w:p>
        </w:tc>
        <w:tc>
          <w:tcPr>
            <w:tcW w:w="0" w:type="auto"/>
            <w:hideMark/>
          </w:tcPr>
          <w:p w14:paraId="5B3DE947" w14:textId="77777777" w:rsidR="00316824" w:rsidRPr="00316824" w:rsidRDefault="00316824" w:rsidP="00316824">
            <w:pPr>
              <w:cnfStyle w:val="000000100000" w:firstRow="0" w:lastRow="0" w:firstColumn="0" w:lastColumn="0" w:oddVBand="0" w:evenVBand="0" w:oddHBand="1" w:evenHBand="0" w:firstRowFirstColumn="0" w:firstRowLastColumn="0" w:lastRowFirstColumn="0" w:lastRowLastColumn="0"/>
            </w:pPr>
            <w:r w:rsidRPr="00316824">
              <w:rPr>
                <w:b/>
                <w:bCs/>
              </w:rPr>
              <w:t>numeric</w:t>
            </w:r>
          </w:p>
        </w:tc>
        <w:tc>
          <w:tcPr>
            <w:tcW w:w="2564" w:type="dxa"/>
            <w:hideMark/>
          </w:tcPr>
          <w:p w14:paraId="712B2208" w14:textId="77777777" w:rsidR="00316824" w:rsidRPr="00316824" w:rsidRDefault="00316824" w:rsidP="00316824">
            <w:pPr>
              <w:cnfStyle w:val="000000100000" w:firstRow="0" w:lastRow="0" w:firstColumn="0" w:lastColumn="0" w:oddVBand="0" w:evenVBand="0" w:oddHBand="1" w:evenHBand="0" w:firstRowFirstColumn="0" w:firstRowLastColumn="0" w:lastRowFirstColumn="0" w:lastRowLastColumn="0"/>
            </w:pPr>
            <w:r w:rsidRPr="00316824">
              <w:t>Ronda </w:t>
            </w:r>
            <w:r w:rsidRPr="00316824">
              <w:rPr>
                <w:vertAlign w:val="superscript"/>
              </w:rPr>
              <w:t>1</w:t>
            </w:r>
          </w:p>
        </w:tc>
      </w:tr>
      <w:tr w:rsidR="00316824" w:rsidRPr="00316824" w14:paraId="3F3C8623" w14:textId="77777777" w:rsidTr="00812AA0">
        <w:tc>
          <w:tcPr>
            <w:cnfStyle w:val="001000000000" w:firstRow="0" w:lastRow="0" w:firstColumn="1" w:lastColumn="0" w:oddVBand="0" w:evenVBand="0" w:oddHBand="0" w:evenHBand="0" w:firstRowFirstColumn="0" w:firstRowLastColumn="0" w:lastRowFirstColumn="0" w:lastRowLastColumn="0"/>
            <w:tcW w:w="0" w:type="auto"/>
            <w:hideMark/>
          </w:tcPr>
          <w:p w14:paraId="17EF0919" w14:textId="77777777" w:rsidR="00316824" w:rsidRPr="00316824" w:rsidRDefault="00316824" w:rsidP="00316824">
            <w:r w:rsidRPr="00316824">
              <w:rPr>
                <w:b/>
                <w:bCs/>
              </w:rPr>
              <w:t>float</w:t>
            </w:r>
          </w:p>
        </w:tc>
        <w:tc>
          <w:tcPr>
            <w:tcW w:w="0" w:type="auto"/>
            <w:hideMark/>
          </w:tcPr>
          <w:p w14:paraId="483CB6E2" w14:textId="77777777" w:rsidR="00316824" w:rsidRPr="00316824" w:rsidRDefault="00316824" w:rsidP="00316824">
            <w:pPr>
              <w:cnfStyle w:val="000000000000" w:firstRow="0" w:lastRow="0" w:firstColumn="0" w:lastColumn="0" w:oddVBand="0" w:evenVBand="0" w:oddHBand="0" w:evenHBand="0" w:firstRowFirstColumn="0" w:firstRowLastColumn="0" w:lastRowFirstColumn="0" w:lastRowLastColumn="0"/>
            </w:pPr>
            <w:r w:rsidRPr="00316824">
              <w:rPr>
                <w:b/>
                <w:bCs/>
              </w:rPr>
              <w:t>datetime</w:t>
            </w:r>
          </w:p>
        </w:tc>
        <w:tc>
          <w:tcPr>
            <w:tcW w:w="2564" w:type="dxa"/>
            <w:hideMark/>
          </w:tcPr>
          <w:p w14:paraId="5C40DBC9" w14:textId="77777777" w:rsidR="00316824" w:rsidRPr="00316824" w:rsidRDefault="00316824" w:rsidP="00316824">
            <w:pPr>
              <w:cnfStyle w:val="000000000000" w:firstRow="0" w:lastRow="0" w:firstColumn="0" w:lastColumn="0" w:oddVBand="0" w:evenVBand="0" w:oddHBand="0" w:evenHBand="0" w:firstRowFirstColumn="0" w:firstRowLastColumn="0" w:lastRowFirstColumn="0" w:lastRowLastColumn="0"/>
            </w:pPr>
            <w:r w:rsidRPr="00316824">
              <w:t>Round</w:t>
            </w:r>
          </w:p>
        </w:tc>
      </w:tr>
      <w:tr w:rsidR="00316824" w:rsidRPr="00316824" w14:paraId="0C7563E6" w14:textId="77777777" w:rsidTr="0081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2B792" w14:textId="77777777" w:rsidR="00316824" w:rsidRPr="00316824" w:rsidRDefault="00316824" w:rsidP="00316824">
            <w:r w:rsidRPr="00316824">
              <w:rPr>
                <w:b/>
                <w:bCs/>
              </w:rPr>
              <w:t>datetime</w:t>
            </w:r>
          </w:p>
        </w:tc>
        <w:tc>
          <w:tcPr>
            <w:tcW w:w="0" w:type="auto"/>
            <w:hideMark/>
          </w:tcPr>
          <w:p w14:paraId="6D79211F" w14:textId="77777777" w:rsidR="00316824" w:rsidRPr="00316824" w:rsidRDefault="00316824" w:rsidP="00316824">
            <w:pPr>
              <w:cnfStyle w:val="000000100000" w:firstRow="0" w:lastRow="0" w:firstColumn="0" w:lastColumn="0" w:oddVBand="0" w:evenVBand="0" w:oddHBand="1" w:evenHBand="0" w:firstRowFirstColumn="0" w:firstRowLastColumn="0" w:lastRowFirstColumn="0" w:lastRowLastColumn="0"/>
            </w:pPr>
            <w:r w:rsidRPr="00316824">
              <w:rPr>
                <w:b/>
                <w:bCs/>
              </w:rPr>
              <w:t>int</w:t>
            </w:r>
          </w:p>
        </w:tc>
        <w:tc>
          <w:tcPr>
            <w:tcW w:w="2564" w:type="dxa"/>
            <w:hideMark/>
          </w:tcPr>
          <w:p w14:paraId="5AF88E3B" w14:textId="77777777" w:rsidR="00316824" w:rsidRPr="00316824" w:rsidRDefault="00316824" w:rsidP="00316824">
            <w:pPr>
              <w:cnfStyle w:val="000000100000" w:firstRow="0" w:lastRow="0" w:firstColumn="0" w:lastColumn="0" w:oddVBand="0" w:evenVBand="0" w:oddHBand="1" w:evenHBand="0" w:firstRowFirstColumn="0" w:firstRowLastColumn="0" w:lastRowFirstColumn="0" w:lastRowLastColumn="0"/>
            </w:pPr>
            <w:r w:rsidRPr="00316824">
              <w:t>Round</w:t>
            </w:r>
          </w:p>
        </w:tc>
      </w:tr>
    </w:tbl>
    <w:p w14:paraId="665CC0B1" w14:textId="77777777" w:rsidR="00316824" w:rsidRPr="00163993" w:rsidRDefault="00316824" w:rsidP="00163993">
      <w:pPr>
        <w:rPr>
          <w:lang w:val="en-US"/>
        </w:rPr>
      </w:pPr>
    </w:p>
    <w:p w14:paraId="02940A69" w14:textId="77777777" w:rsidR="00812AA0" w:rsidRPr="00812AA0" w:rsidRDefault="00812AA0" w:rsidP="00812AA0">
      <w:r w:rsidRPr="00812AA0">
        <w:lastRenderedPageBreak/>
        <w:t>1 La conversión de los valores float que usan la notación científica a decimal o numeric se restringe únicamente a los valores con una precisión de 17 dígitos. Cualquier valor con una precisión mayor de 17 se redondea a cero.</w:t>
      </w:r>
    </w:p>
    <w:p w14:paraId="04602209" w14:textId="77777777" w:rsidR="00812AA0" w:rsidRPr="00812AA0" w:rsidRDefault="00812AA0" w:rsidP="00812AA0"/>
    <w:p w14:paraId="520CE63D" w14:textId="7706561C" w:rsidR="00483FA9" w:rsidRPr="00812AA0" w:rsidRDefault="00812AA0" w:rsidP="00812AA0">
      <w:r w:rsidRPr="00812AA0">
        <w:t>Por ejemplo, los valores 10,6496 y-10,6496 se pueden truncar o redondear durante la conversión a los tipos int o numeric:</w:t>
      </w:r>
    </w:p>
    <w:p w14:paraId="28D0EC1F" w14:textId="77777777" w:rsidR="00812AA0" w:rsidRPr="00812AA0" w:rsidRDefault="00812AA0" w:rsidP="00812AA0"/>
    <w:p w14:paraId="55E994F9" w14:textId="77777777" w:rsidR="008D6CB3" w:rsidRPr="008D6CB3" w:rsidRDefault="008D6CB3" w:rsidP="008D6CB3">
      <w:pPr>
        <w:rPr>
          <w:lang w:val="en-US"/>
        </w:rPr>
      </w:pPr>
      <w:r w:rsidRPr="008D6CB3">
        <w:rPr>
          <w:lang w:val="en-US"/>
        </w:rPr>
        <w:t>SELECT CAST(10.6496 AS INT) AS trunc1,</w:t>
      </w:r>
    </w:p>
    <w:p w14:paraId="7D04F722" w14:textId="77777777" w:rsidR="008D6CB3" w:rsidRPr="008D6CB3" w:rsidRDefault="008D6CB3" w:rsidP="008D6CB3">
      <w:pPr>
        <w:rPr>
          <w:lang w:val="en-US"/>
        </w:rPr>
      </w:pPr>
      <w:r w:rsidRPr="008D6CB3">
        <w:rPr>
          <w:lang w:val="en-US"/>
        </w:rPr>
        <w:t xml:space="preserve">       CAST(-10.6496 AS INT) AS trunc2,</w:t>
      </w:r>
    </w:p>
    <w:p w14:paraId="4289DC05" w14:textId="77777777" w:rsidR="008D6CB3" w:rsidRPr="008D6CB3" w:rsidRDefault="008D6CB3" w:rsidP="008D6CB3">
      <w:pPr>
        <w:rPr>
          <w:lang w:val="en-US"/>
        </w:rPr>
      </w:pPr>
      <w:r w:rsidRPr="008D6CB3">
        <w:rPr>
          <w:lang w:val="en-US"/>
        </w:rPr>
        <w:t xml:space="preserve">       CAST(10.6496 AS NUMERIC) AS round1,</w:t>
      </w:r>
    </w:p>
    <w:p w14:paraId="7FF4852B" w14:textId="3DCA91A5" w:rsidR="00812AA0" w:rsidRPr="008D6CB3" w:rsidRDefault="008D6CB3" w:rsidP="008D6CB3">
      <w:pPr>
        <w:rPr>
          <w:lang w:val="en-US"/>
        </w:rPr>
      </w:pPr>
      <w:r w:rsidRPr="008D6CB3">
        <w:rPr>
          <w:lang w:val="en-US"/>
        </w:rPr>
        <w:t xml:space="preserve">       CAST(-10.6496 AS NUMERIC) AS round2;</w:t>
      </w:r>
    </w:p>
    <w:p w14:paraId="4F38B83F" w14:textId="77777777" w:rsidR="008D6CB3" w:rsidRPr="008D6CB3" w:rsidRDefault="008D6CB3" w:rsidP="008D6CB3">
      <w:pPr>
        <w:rPr>
          <w:lang w:val="en-US"/>
        </w:rPr>
      </w:pPr>
    </w:p>
    <w:p w14:paraId="1AA9E1BF" w14:textId="7846050E" w:rsidR="008D6CB3" w:rsidRPr="008D6CB3" w:rsidRDefault="008D6CB3" w:rsidP="008D6CB3">
      <w:r w:rsidRPr="008D6CB3">
        <w:t>Los resultados de la consulta se muestran en la siguiente tabla:</w:t>
      </w:r>
    </w:p>
    <w:tbl>
      <w:tblPr>
        <w:tblStyle w:val="Tablanormal1"/>
        <w:tblW w:w="9225" w:type="dxa"/>
        <w:tblLook w:val="04A0" w:firstRow="1" w:lastRow="0" w:firstColumn="1" w:lastColumn="0" w:noHBand="0" w:noVBand="1"/>
      </w:tblPr>
      <w:tblGrid>
        <w:gridCol w:w="2225"/>
        <w:gridCol w:w="2226"/>
        <w:gridCol w:w="2387"/>
        <w:gridCol w:w="2387"/>
      </w:tblGrid>
      <w:tr w:rsidR="00BE1AE2" w:rsidRPr="00BE1AE2" w14:paraId="6547D769" w14:textId="77777777" w:rsidTr="00BE1A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F5F7C" w14:textId="77777777" w:rsidR="00BE1AE2" w:rsidRPr="00BE1AE2" w:rsidRDefault="00BE1AE2" w:rsidP="00BE1AE2">
            <w:r w:rsidRPr="00BE1AE2">
              <w:t>trunc1</w:t>
            </w:r>
          </w:p>
        </w:tc>
        <w:tc>
          <w:tcPr>
            <w:tcW w:w="0" w:type="auto"/>
            <w:hideMark/>
          </w:tcPr>
          <w:p w14:paraId="5F7EC082" w14:textId="77777777" w:rsidR="00BE1AE2" w:rsidRPr="00BE1AE2" w:rsidRDefault="00BE1AE2" w:rsidP="00BE1AE2">
            <w:pPr>
              <w:cnfStyle w:val="100000000000" w:firstRow="1" w:lastRow="0" w:firstColumn="0" w:lastColumn="0" w:oddVBand="0" w:evenVBand="0" w:oddHBand="0" w:evenHBand="0" w:firstRowFirstColumn="0" w:firstRowLastColumn="0" w:lastRowFirstColumn="0" w:lastRowLastColumn="0"/>
              <w:rPr>
                <w:b/>
                <w:bCs/>
              </w:rPr>
            </w:pPr>
            <w:r w:rsidRPr="00BE1AE2">
              <w:rPr>
                <w:b/>
                <w:bCs/>
              </w:rPr>
              <w:t>trunc2</w:t>
            </w:r>
          </w:p>
        </w:tc>
        <w:tc>
          <w:tcPr>
            <w:tcW w:w="0" w:type="auto"/>
            <w:hideMark/>
          </w:tcPr>
          <w:p w14:paraId="1CAC185D" w14:textId="77777777" w:rsidR="00BE1AE2" w:rsidRPr="00BE1AE2" w:rsidRDefault="00BE1AE2" w:rsidP="00BE1AE2">
            <w:pPr>
              <w:cnfStyle w:val="100000000000" w:firstRow="1" w:lastRow="0" w:firstColumn="0" w:lastColumn="0" w:oddVBand="0" w:evenVBand="0" w:oddHBand="0" w:evenHBand="0" w:firstRowFirstColumn="0" w:firstRowLastColumn="0" w:lastRowFirstColumn="0" w:lastRowLastColumn="0"/>
              <w:rPr>
                <w:b/>
                <w:bCs/>
              </w:rPr>
            </w:pPr>
            <w:r w:rsidRPr="00BE1AE2">
              <w:rPr>
                <w:b/>
                <w:bCs/>
              </w:rPr>
              <w:t>round1</w:t>
            </w:r>
          </w:p>
        </w:tc>
        <w:tc>
          <w:tcPr>
            <w:tcW w:w="0" w:type="auto"/>
            <w:hideMark/>
          </w:tcPr>
          <w:p w14:paraId="112F7929" w14:textId="77777777" w:rsidR="00BE1AE2" w:rsidRPr="00BE1AE2" w:rsidRDefault="00BE1AE2" w:rsidP="00BE1AE2">
            <w:pPr>
              <w:cnfStyle w:val="100000000000" w:firstRow="1" w:lastRow="0" w:firstColumn="0" w:lastColumn="0" w:oddVBand="0" w:evenVBand="0" w:oddHBand="0" w:evenHBand="0" w:firstRowFirstColumn="0" w:firstRowLastColumn="0" w:lastRowFirstColumn="0" w:lastRowLastColumn="0"/>
              <w:rPr>
                <w:b/>
                <w:bCs/>
              </w:rPr>
            </w:pPr>
            <w:r w:rsidRPr="00BE1AE2">
              <w:rPr>
                <w:b/>
                <w:bCs/>
              </w:rPr>
              <w:t>round2</w:t>
            </w:r>
          </w:p>
        </w:tc>
      </w:tr>
      <w:tr w:rsidR="00BE1AE2" w:rsidRPr="00BE1AE2" w14:paraId="76BFDF6A" w14:textId="77777777" w:rsidTr="00BE1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FB5DB" w14:textId="77777777" w:rsidR="00BE1AE2" w:rsidRPr="00BE1AE2" w:rsidRDefault="00BE1AE2" w:rsidP="00BE1AE2">
            <w:r w:rsidRPr="00BE1AE2">
              <w:t>10</w:t>
            </w:r>
          </w:p>
        </w:tc>
        <w:tc>
          <w:tcPr>
            <w:tcW w:w="0" w:type="auto"/>
            <w:hideMark/>
          </w:tcPr>
          <w:p w14:paraId="2B905CD0" w14:textId="77777777" w:rsidR="00BE1AE2" w:rsidRPr="00BE1AE2" w:rsidRDefault="00BE1AE2" w:rsidP="00BE1AE2">
            <w:pPr>
              <w:cnfStyle w:val="000000100000" w:firstRow="0" w:lastRow="0" w:firstColumn="0" w:lastColumn="0" w:oddVBand="0" w:evenVBand="0" w:oddHBand="1" w:evenHBand="0" w:firstRowFirstColumn="0" w:firstRowLastColumn="0" w:lastRowFirstColumn="0" w:lastRowLastColumn="0"/>
            </w:pPr>
            <w:r w:rsidRPr="00BE1AE2">
              <w:t>-10</w:t>
            </w:r>
          </w:p>
        </w:tc>
        <w:tc>
          <w:tcPr>
            <w:tcW w:w="0" w:type="auto"/>
            <w:hideMark/>
          </w:tcPr>
          <w:p w14:paraId="5C4571A0" w14:textId="77777777" w:rsidR="00BE1AE2" w:rsidRPr="00BE1AE2" w:rsidRDefault="00BE1AE2" w:rsidP="00BE1AE2">
            <w:pPr>
              <w:cnfStyle w:val="000000100000" w:firstRow="0" w:lastRow="0" w:firstColumn="0" w:lastColumn="0" w:oddVBand="0" w:evenVBand="0" w:oddHBand="1" w:evenHBand="0" w:firstRowFirstColumn="0" w:firstRowLastColumn="0" w:lastRowFirstColumn="0" w:lastRowLastColumn="0"/>
            </w:pPr>
            <w:r w:rsidRPr="00BE1AE2">
              <w:t>11</w:t>
            </w:r>
          </w:p>
        </w:tc>
        <w:tc>
          <w:tcPr>
            <w:tcW w:w="0" w:type="auto"/>
            <w:hideMark/>
          </w:tcPr>
          <w:p w14:paraId="6F24EDB3" w14:textId="77777777" w:rsidR="00BE1AE2" w:rsidRPr="00BE1AE2" w:rsidRDefault="00BE1AE2" w:rsidP="00BE1AE2">
            <w:pPr>
              <w:cnfStyle w:val="000000100000" w:firstRow="0" w:lastRow="0" w:firstColumn="0" w:lastColumn="0" w:oddVBand="0" w:evenVBand="0" w:oddHBand="1" w:evenHBand="0" w:firstRowFirstColumn="0" w:firstRowLastColumn="0" w:lastRowFirstColumn="0" w:lastRowLastColumn="0"/>
            </w:pPr>
            <w:r w:rsidRPr="00BE1AE2">
              <w:t>-11</w:t>
            </w:r>
          </w:p>
        </w:tc>
      </w:tr>
    </w:tbl>
    <w:p w14:paraId="05AD9066" w14:textId="77777777" w:rsidR="008D6CB3" w:rsidRDefault="008D6CB3" w:rsidP="008D6CB3"/>
    <w:p w14:paraId="72B9C8D8" w14:textId="6FBAB882" w:rsidR="00BE1AE2" w:rsidRDefault="00BE1AE2" w:rsidP="008D6CB3">
      <w:r w:rsidRPr="00BE1AE2">
        <w:t>Al convertir tipos de datos donde el tipo de datos de destino tiene menos decimales que el tipo de datos de origen, el valor se redondea. Por ejemplo, esta conversión devuelve $10.3497:</w:t>
      </w:r>
    </w:p>
    <w:p w14:paraId="1EF2AA82" w14:textId="77777777" w:rsidR="00BE1AE2" w:rsidRDefault="00BE1AE2" w:rsidP="008D6CB3"/>
    <w:p w14:paraId="0BA3E24B" w14:textId="0C21F77A" w:rsidR="00BE1AE2" w:rsidRDefault="0065269D" w:rsidP="008D6CB3">
      <w:r w:rsidRPr="0065269D">
        <w:t>SELECT CAST(10.3496847 AS money);</w:t>
      </w:r>
    </w:p>
    <w:p w14:paraId="7401C744" w14:textId="77777777" w:rsidR="0065269D" w:rsidRDefault="0065269D" w:rsidP="008D6CB3"/>
    <w:p w14:paraId="279E37CD" w14:textId="77777777" w:rsidR="0065269D" w:rsidRDefault="0065269D" w:rsidP="0065269D">
      <w:r>
        <w:t>SQL Server devuelve un mensaje de error al convertir datos char, nchar, nvarchar o varchar no numéricos en datos decimal, float, int o numeric. SQL Server también devuelve un error cuando se convierte una cadena vacía (" ") en los tipos de datos numeric o decimal.</w:t>
      </w:r>
    </w:p>
    <w:p w14:paraId="7BCF6C31" w14:textId="77777777" w:rsidR="0065269D" w:rsidRDefault="0065269D" w:rsidP="0065269D"/>
    <w:p w14:paraId="5F7680E5" w14:textId="77777777" w:rsidR="0065269D" w:rsidRDefault="0065269D" w:rsidP="0065269D">
      <w:r>
        <w:t>Determinadas conversiones de fecha y hora son no deterministas</w:t>
      </w:r>
    </w:p>
    <w:p w14:paraId="603BBD03" w14:textId="77777777" w:rsidR="0065269D" w:rsidRDefault="0065269D" w:rsidP="0065269D">
      <w:r>
        <w:lastRenderedPageBreak/>
        <w:t>Los estilos para los que la conversión de cadena a fecha y hora es no determinista son los siguientes:</w:t>
      </w:r>
    </w:p>
    <w:p w14:paraId="6ECF048A" w14:textId="77777777" w:rsidR="0065269D" w:rsidRDefault="0065269D" w:rsidP="0065269D"/>
    <w:p w14:paraId="16EE03EB" w14:textId="77777777" w:rsidR="0065269D" w:rsidRDefault="0065269D" w:rsidP="0065269D">
      <w:r>
        <w:t>Todos los estilos por debajo de 100 1</w:t>
      </w:r>
    </w:p>
    <w:p w14:paraId="4419037F" w14:textId="77777777" w:rsidR="0065269D" w:rsidRDefault="0065269D" w:rsidP="0065269D">
      <w:r>
        <w:t>106</w:t>
      </w:r>
    </w:p>
    <w:p w14:paraId="0EA7F0A9" w14:textId="77777777" w:rsidR="0065269D" w:rsidRDefault="0065269D" w:rsidP="0065269D">
      <w:r>
        <w:t>107</w:t>
      </w:r>
    </w:p>
    <w:p w14:paraId="5BC84ED9" w14:textId="77777777" w:rsidR="0065269D" w:rsidRDefault="0065269D" w:rsidP="0065269D">
      <w:r>
        <w:t>109</w:t>
      </w:r>
    </w:p>
    <w:p w14:paraId="2E85B14D" w14:textId="77777777" w:rsidR="0065269D" w:rsidRDefault="0065269D" w:rsidP="0065269D">
      <w:r>
        <w:t>113</w:t>
      </w:r>
    </w:p>
    <w:p w14:paraId="59EFA1FA" w14:textId="77777777" w:rsidR="0065269D" w:rsidRDefault="0065269D" w:rsidP="0065269D">
      <w:r>
        <w:t>130</w:t>
      </w:r>
    </w:p>
    <w:p w14:paraId="41DB674D" w14:textId="5925C6D7" w:rsidR="0065269D" w:rsidRDefault="0065269D" w:rsidP="0065269D">
      <w:r>
        <w:t>1 Con la excepción de los estilos 20 y 21</w:t>
      </w:r>
    </w:p>
    <w:p w14:paraId="4F1139BC" w14:textId="77777777" w:rsidR="0065269D" w:rsidRDefault="0065269D" w:rsidP="0065269D"/>
    <w:p w14:paraId="21A08DBB" w14:textId="0E6E6D0E" w:rsidR="008D6CB3" w:rsidRPr="008D6CB3" w:rsidRDefault="00D05412" w:rsidP="008D6CB3">
      <w:r w:rsidRPr="00D05412">
        <w:t xml:space="preserve">Para obtener más información, vea </w:t>
      </w:r>
      <w:hyperlink r:id="rId39" w:history="1">
        <w:r w:rsidRPr="00D05412">
          <w:rPr>
            <w:rStyle w:val="Hipervnculo"/>
          </w:rPr>
          <w:t>Conversión no determinista de las cadenas de fecha literales en valores DATE</w:t>
        </w:r>
      </w:hyperlink>
      <w:r w:rsidRPr="00D05412">
        <w:t>.</w:t>
      </w:r>
    </w:p>
    <w:p w14:paraId="291A9A13" w14:textId="77777777" w:rsidR="008D6CB3" w:rsidRPr="008D6CB3" w:rsidRDefault="008D6CB3" w:rsidP="008D6CB3"/>
    <w:p w14:paraId="7DC1075A" w14:textId="77777777" w:rsidR="001E02B8" w:rsidRDefault="001E02B8" w:rsidP="001E02B8">
      <w:r>
        <w:t>Caracteres adicionales (pares suplentes)</w:t>
      </w:r>
    </w:p>
    <w:p w14:paraId="0FBC0E4A" w14:textId="714404C0" w:rsidR="008D6CB3" w:rsidRDefault="001E02B8" w:rsidP="001E02B8">
      <w:r>
        <w:t>A partir de SQL Server 2012 (11.x), si se usan intercalaciones de caracteres complementarios (SC), las operaciones CAST de nchar o nvarchar a un tipo nchar o nvarchar de menor longitud no se truncarán dentro de un par suplente. sino que lo hará antes del carácter suplementario. Por ejemplo, el fragmento de código siguiente deja @x con solo 'ab'. No hay espacio suficiente para albergar el carácter suplementario.</w:t>
      </w:r>
    </w:p>
    <w:p w14:paraId="08DFC95A" w14:textId="77777777" w:rsidR="001E02B8" w:rsidRDefault="001E02B8" w:rsidP="001E02B8"/>
    <w:p w14:paraId="238A10C6" w14:textId="77777777" w:rsidR="001E02B8" w:rsidRDefault="001E02B8" w:rsidP="001E02B8">
      <w:r>
        <w:t>DECLARE @x NVARCHAR(10) = 'ab' + NCHAR(0x10000);</w:t>
      </w:r>
    </w:p>
    <w:p w14:paraId="02B23567" w14:textId="77777777" w:rsidR="001E02B8" w:rsidRDefault="001E02B8" w:rsidP="001E02B8"/>
    <w:p w14:paraId="7DAB20D3" w14:textId="09B7701C" w:rsidR="001E02B8" w:rsidRDefault="001E02B8" w:rsidP="001E02B8">
      <w:pPr>
        <w:rPr>
          <w:lang w:val="en-US"/>
        </w:rPr>
      </w:pPr>
      <w:r w:rsidRPr="001E02B8">
        <w:rPr>
          <w:lang w:val="en-US"/>
        </w:rPr>
        <w:t>SELECT CAST(@x AS NVARCHAR(3));</w:t>
      </w:r>
    </w:p>
    <w:p w14:paraId="286E3C0C" w14:textId="77777777" w:rsidR="001E02B8" w:rsidRDefault="001E02B8" w:rsidP="001E02B8">
      <w:pPr>
        <w:rPr>
          <w:lang w:val="en-US"/>
        </w:rPr>
      </w:pPr>
    </w:p>
    <w:p w14:paraId="2BF555C7" w14:textId="77777777" w:rsidR="00AA023A" w:rsidRPr="00AA023A" w:rsidRDefault="00AA023A" w:rsidP="00AA023A">
      <w:r w:rsidRPr="00AA023A">
        <w:lastRenderedPageBreak/>
        <w:t>Al usar intercalaciones de SC, el comportamiento de CONVERT es análogo al de CAST. Para más información, vea la sección Caracteres complementarios del artículo Compatibilidad con la intercalación y Unicode.</w:t>
      </w:r>
    </w:p>
    <w:p w14:paraId="7DE86B43" w14:textId="77777777" w:rsidR="00AA023A" w:rsidRPr="00AA023A" w:rsidRDefault="00AA023A" w:rsidP="00AA023A"/>
    <w:p w14:paraId="5867F47B" w14:textId="77777777" w:rsidR="00AA023A" w:rsidRPr="00AA023A" w:rsidRDefault="00AA023A" w:rsidP="00AA023A">
      <w:r w:rsidRPr="00AA023A">
        <w:t>Soporte de compatibilidad</w:t>
      </w:r>
    </w:p>
    <w:p w14:paraId="271AF85D" w14:textId="77777777" w:rsidR="00AA023A" w:rsidRPr="00AA023A" w:rsidRDefault="00AA023A" w:rsidP="00AA023A">
      <w:r w:rsidRPr="00AA023A">
        <w:t>En versiones anteriores de SQL Server, el estilo predeterminado de las operaciones CAST y CONVERT en tipos de datos time y datetime2 es 121, a menos que se use otro tipo en una expresión de columna calculada. Para las columnas calculadas, el estilo predeterminado es 0. Este comportamiento afecta a las columnas calculadas cuando se crean, cuando se utilizan en las consultas que implican parametrización automática o cuando se usan en definiciones de restricciones.</w:t>
      </w:r>
    </w:p>
    <w:p w14:paraId="50B6CDEB" w14:textId="77777777" w:rsidR="00AA023A" w:rsidRPr="00AA023A" w:rsidRDefault="00AA023A" w:rsidP="00AA023A"/>
    <w:p w14:paraId="00E99FF2" w14:textId="10068AD0" w:rsidR="001E02B8" w:rsidRPr="00335714" w:rsidRDefault="00AA023A" w:rsidP="00AA023A">
      <w:r w:rsidRPr="00335714">
        <w:t>En el nivel de compatibilidad 110 y posteriores, las operaciones CAST y CONVERT en los tipos de datos time y datetime2 siempre tienen el estilo predeterminado 121. Si una consulta se basa en el comportamiento anterior, use un nivel de compatibilidad menor de 110, o especifique explícitamente el estilo 0 en la consulta correspondiente.</w:t>
      </w:r>
    </w:p>
    <w:p w14:paraId="689EAD09" w14:textId="77777777" w:rsidR="00AA023A" w:rsidRPr="00335714" w:rsidRDefault="00AA023A" w:rsidP="00AA023A"/>
    <w:tbl>
      <w:tblPr>
        <w:tblStyle w:val="Tablanormal1"/>
        <w:tblW w:w="9225" w:type="dxa"/>
        <w:tblLook w:val="04A0" w:firstRow="1" w:lastRow="0" w:firstColumn="1" w:lastColumn="0" w:noHBand="0" w:noVBand="1"/>
      </w:tblPr>
      <w:tblGrid>
        <w:gridCol w:w="2508"/>
        <w:gridCol w:w="3639"/>
        <w:gridCol w:w="3078"/>
      </w:tblGrid>
      <w:tr w:rsidR="00AA023A" w:rsidRPr="00AA023A" w14:paraId="319479AD" w14:textId="77777777" w:rsidTr="00AA02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28BC1" w14:textId="77777777" w:rsidR="00AA023A" w:rsidRPr="00AA023A" w:rsidRDefault="00AA023A" w:rsidP="00AA023A">
            <w:r w:rsidRPr="00AA023A">
              <w:t>Valor del </w:t>
            </w:r>
            <w:hyperlink r:id="rId40" w:anchor="compatibility-levels-and-database-engine-upgrades" w:history="1">
              <w:r w:rsidRPr="00AA023A">
                <w:rPr>
                  <w:rStyle w:val="Hipervnculo"/>
                </w:rPr>
                <w:t>nivel de compatibilidad</w:t>
              </w:r>
            </w:hyperlink>
          </w:p>
        </w:tc>
        <w:tc>
          <w:tcPr>
            <w:tcW w:w="0" w:type="auto"/>
            <w:hideMark/>
          </w:tcPr>
          <w:p w14:paraId="75484998" w14:textId="77777777" w:rsidR="00AA023A" w:rsidRPr="00AA023A" w:rsidRDefault="00AA023A" w:rsidP="00AA023A">
            <w:pPr>
              <w:cnfStyle w:val="100000000000" w:firstRow="1" w:lastRow="0" w:firstColumn="0" w:lastColumn="0" w:oddVBand="0" w:evenVBand="0" w:oddHBand="0" w:evenHBand="0" w:firstRowFirstColumn="0" w:firstRowLastColumn="0" w:lastRowFirstColumn="0" w:lastRowLastColumn="0"/>
              <w:rPr>
                <w:b/>
                <w:bCs/>
              </w:rPr>
            </w:pPr>
            <w:r w:rsidRPr="00AA023A">
              <w:rPr>
                <w:b/>
                <w:bCs/>
              </w:rPr>
              <w:t>Estilo predeterminado para CAST y CONVERT</w:t>
            </w:r>
            <w:r w:rsidRPr="00AA023A">
              <w:rPr>
                <w:b/>
                <w:bCs/>
                <w:vertAlign w:val="superscript"/>
              </w:rPr>
              <w:t>1</w:t>
            </w:r>
          </w:p>
        </w:tc>
        <w:tc>
          <w:tcPr>
            <w:tcW w:w="0" w:type="auto"/>
            <w:hideMark/>
          </w:tcPr>
          <w:p w14:paraId="713C4E4B" w14:textId="77777777" w:rsidR="00AA023A" w:rsidRPr="00AA023A" w:rsidRDefault="00AA023A" w:rsidP="00AA023A">
            <w:pPr>
              <w:cnfStyle w:val="100000000000" w:firstRow="1" w:lastRow="0" w:firstColumn="0" w:lastColumn="0" w:oddVBand="0" w:evenVBand="0" w:oddHBand="0" w:evenHBand="0" w:firstRowFirstColumn="0" w:firstRowLastColumn="0" w:lastRowFirstColumn="0" w:lastRowLastColumn="0"/>
              <w:rPr>
                <w:b/>
                <w:bCs/>
              </w:rPr>
            </w:pPr>
            <w:r w:rsidRPr="00AA023A">
              <w:rPr>
                <w:b/>
                <w:bCs/>
              </w:rPr>
              <w:t>Estilo predeterminado para la columna calculada</w:t>
            </w:r>
          </w:p>
        </w:tc>
      </w:tr>
      <w:tr w:rsidR="00AA023A" w:rsidRPr="00AA023A" w14:paraId="6CFEDDDA" w14:textId="77777777" w:rsidTr="00AA0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CA104" w14:textId="77777777" w:rsidR="00AA023A" w:rsidRPr="00AA023A" w:rsidRDefault="00AA023A" w:rsidP="00AA023A">
            <w:r w:rsidRPr="00AA023A">
              <w:t>&lt;</w:t>
            </w:r>
            <w:r w:rsidRPr="00AA023A">
              <w:rPr>
                <w:b/>
                <w:bCs/>
              </w:rPr>
              <w:t>110</w:t>
            </w:r>
          </w:p>
        </w:tc>
        <w:tc>
          <w:tcPr>
            <w:tcW w:w="0" w:type="auto"/>
            <w:hideMark/>
          </w:tcPr>
          <w:p w14:paraId="0789CEA7" w14:textId="77777777" w:rsidR="00AA023A" w:rsidRPr="00AA023A" w:rsidRDefault="00AA023A" w:rsidP="00AA023A">
            <w:pPr>
              <w:cnfStyle w:val="000000100000" w:firstRow="0" w:lastRow="0" w:firstColumn="0" w:lastColumn="0" w:oddVBand="0" w:evenVBand="0" w:oddHBand="1" w:evenHBand="0" w:firstRowFirstColumn="0" w:firstRowLastColumn="0" w:lastRowFirstColumn="0" w:lastRowLastColumn="0"/>
            </w:pPr>
            <w:r w:rsidRPr="00AA023A">
              <w:t>121</w:t>
            </w:r>
          </w:p>
        </w:tc>
        <w:tc>
          <w:tcPr>
            <w:tcW w:w="0" w:type="auto"/>
            <w:hideMark/>
          </w:tcPr>
          <w:p w14:paraId="4CC998FC" w14:textId="77777777" w:rsidR="00AA023A" w:rsidRPr="00AA023A" w:rsidRDefault="00AA023A" w:rsidP="00AA023A">
            <w:pPr>
              <w:cnfStyle w:val="000000100000" w:firstRow="0" w:lastRow="0" w:firstColumn="0" w:lastColumn="0" w:oddVBand="0" w:evenVBand="0" w:oddHBand="1" w:evenHBand="0" w:firstRowFirstColumn="0" w:firstRowLastColumn="0" w:lastRowFirstColumn="0" w:lastRowLastColumn="0"/>
            </w:pPr>
            <w:r w:rsidRPr="00AA023A">
              <w:t>0</w:t>
            </w:r>
          </w:p>
        </w:tc>
      </w:tr>
      <w:tr w:rsidR="00AA023A" w:rsidRPr="00AA023A" w14:paraId="2560D41C" w14:textId="77777777" w:rsidTr="00AA023A">
        <w:tc>
          <w:tcPr>
            <w:cnfStyle w:val="001000000000" w:firstRow="0" w:lastRow="0" w:firstColumn="1" w:lastColumn="0" w:oddVBand="0" w:evenVBand="0" w:oddHBand="0" w:evenHBand="0" w:firstRowFirstColumn="0" w:firstRowLastColumn="0" w:lastRowFirstColumn="0" w:lastRowLastColumn="0"/>
            <w:tcW w:w="0" w:type="auto"/>
            <w:hideMark/>
          </w:tcPr>
          <w:p w14:paraId="0891DA07" w14:textId="77777777" w:rsidR="00AA023A" w:rsidRPr="00AA023A" w:rsidRDefault="00AA023A" w:rsidP="00AA023A">
            <w:r w:rsidRPr="00AA023A">
              <w:t>&gt; = </w:t>
            </w:r>
            <w:r w:rsidRPr="00AA023A">
              <w:rPr>
                <w:b/>
                <w:bCs/>
              </w:rPr>
              <w:t>110</w:t>
            </w:r>
          </w:p>
        </w:tc>
        <w:tc>
          <w:tcPr>
            <w:tcW w:w="0" w:type="auto"/>
            <w:hideMark/>
          </w:tcPr>
          <w:p w14:paraId="5E65EC53" w14:textId="77777777" w:rsidR="00AA023A" w:rsidRPr="00AA023A" w:rsidRDefault="00AA023A" w:rsidP="00AA023A">
            <w:pPr>
              <w:cnfStyle w:val="000000000000" w:firstRow="0" w:lastRow="0" w:firstColumn="0" w:lastColumn="0" w:oddVBand="0" w:evenVBand="0" w:oddHBand="0" w:evenHBand="0" w:firstRowFirstColumn="0" w:firstRowLastColumn="0" w:lastRowFirstColumn="0" w:lastRowLastColumn="0"/>
            </w:pPr>
            <w:r w:rsidRPr="00AA023A">
              <w:t>121</w:t>
            </w:r>
          </w:p>
        </w:tc>
        <w:tc>
          <w:tcPr>
            <w:tcW w:w="0" w:type="auto"/>
            <w:hideMark/>
          </w:tcPr>
          <w:p w14:paraId="07280552" w14:textId="77777777" w:rsidR="00AA023A" w:rsidRPr="00AA023A" w:rsidRDefault="00AA023A" w:rsidP="00AA023A">
            <w:pPr>
              <w:cnfStyle w:val="000000000000" w:firstRow="0" w:lastRow="0" w:firstColumn="0" w:lastColumn="0" w:oddVBand="0" w:evenVBand="0" w:oddHBand="0" w:evenHBand="0" w:firstRowFirstColumn="0" w:firstRowLastColumn="0" w:lastRowFirstColumn="0" w:lastRowLastColumn="0"/>
            </w:pPr>
            <w:r w:rsidRPr="00AA023A">
              <w:t>121</w:t>
            </w:r>
          </w:p>
        </w:tc>
      </w:tr>
    </w:tbl>
    <w:p w14:paraId="686ADC38" w14:textId="77777777" w:rsidR="00AA023A" w:rsidRPr="001E02B8" w:rsidRDefault="00AA023A" w:rsidP="00AA023A">
      <w:pPr>
        <w:rPr>
          <w:lang w:val="en-US"/>
        </w:rPr>
      </w:pPr>
    </w:p>
    <w:p w14:paraId="5791D5EE" w14:textId="77777777" w:rsidR="00335714" w:rsidRPr="00335714" w:rsidRDefault="00335714" w:rsidP="00335714">
      <w:pPr>
        <w:rPr>
          <w:lang w:val="en-US"/>
        </w:rPr>
      </w:pPr>
      <w:r w:rsidRPr="00335714">
        <w:rPr>
          <w:lang w:val="en-US"/>
        </w:rPr>
        <w:t>1 Excepto para las columnas calculadas</w:t>
      </w:r>
    </w:p>
    <w:p w14:paraId="10C8F9AF" w14:textId="77777777" w:rsidR="00335714" w:rsidRPr="00335714" w:rsidRDefault="00335714" w:rsidP="00335714">
      <w:pPr>
        <w:rPr>
          <w:lang w:val="en-US"/>
        </w:rPr>
      </w:pPr>
    </w:p>
    <w:p w14:paraId="091F6979" w14:textId="77777777" w:rsidR="00335714" w:rsidRPr="00BC5BEA" w:rsidRDefault="00335714" w:rsidP="00335714">
      <w:r w:rsidRPr="00BC5BEA">
        <w:t xml:space="preserve">Actualizar la base de datos al nivel de compatibilidad 110 y posteriores no cambiará los datos de usuario que se hayan almacenado en disco. Debe corregir manualmente </w:t>
      </w:r>
      <w:r w:rsidRPr="00BC5BEA">
        <w:lastRenderedPageBreak/>
        <w:t>estos datos según convenga. Por ejemplo, si usara SELECT INTO para crear una tabla de un origen que contuviera una expresión de columna calculada como la descrita anteriormente, se almacenarían los datos (si se usa el estilo 0) en lugar de la propia definición de columna calculada. Debe actualizar manualmente estos datos para que coincidan con el estilo 121.</w:t>
      </w:r>
    </w:p>
    <w:p w14:paraId="151DF198" w14:textId="77777777" w:rsidR="00335714" w:rsidRPr="00BC5BEA" w:rsidRDefault="00335714" w:rsidP="00335714"/>
    <w:p w14:paraId="38CA1542" w14:textId="77777777" w:rsidR="00335714" w:rsidRPr="00BC5BEA" w:rsidRDefault="00335714" w:rsidP="00335714">
      <w:r w:rsidRPr="00BC5BEA">
        <w:t>Ejemplos</w:t>
      </w:r>
    </w:p>
    <w:p w14:paraId="3B9E51EE" w14:textId="77777777" w:rsidR="00335714" w:rsidRPr="00BC5BEA" w:rsidRDefault="00335714" w:rsidP="00335714">
      <w:r w:rsidRPr="00BC5BEA">
        <w:t>A. Uso de CAST y CONVERT</w:t>
      </w:r>
    </w:p>
    <w:p w14:paraId="43B9DFD7" w14:textId="77777777" w:rsidR="00335714" w:rsidRPr="00BC5BEA" w:rsidRDefault="00335714" w:rsidP="00335714">
      <w:r w:rsidRPr="00BC5BEA">
        <w:t>En estos ejemplos se recupera el nombre de aquellos productos que tienen un 3 como primer dígito del precio y se convierte sus valores ListPrice en int.</w:t>
      </w:r>
    </w:p>
    <w:p w14:paraId="4CCD26C7" w14:textId="77777777" w:rsidR="00335714" w:rsidRPr="00BC5BEA" w:rsidRDefault="00335714" w:rsidP="00335714"/>
    <w:p w14:paraId="4AC96DA4" w14:textId="75557ACE" w:rsidR="00812AA0" w:rsidRDefault="00335714" w:rsidP="00335714">
      <w:pPr>
        <w:rPr>
          <w:lang w:val="en-US"/>
        </w:rPr>
      </w:pPr>
      <w:r w:rsidRPr="00335714">
        <w:rPr>
          <w:lang w:val="en-US"/>
        </w:rPr>
        <w:t>Use CAST:</w:t>
      </w:r>
    </w:p>
    <w:p w14:paraId="5B380B45" w14:textId="77777777" w:rsidR="003E4038" w:rsidRPr="003E4038" w:rsidRDefault="003E4038" w:rsidP="003E4038">
      <w:pPr>
        <w:rPr>
          <w:lang w:val="en-US"/>
        </w:rPr>
      </w:pPr>
      <w:r w:rsidRPr="003E4038">
        <w:rPr>
          <w:lang w:val="en-US"/>
        </w:rPr>
        <w:t>USE AdventureWorks2019;</w:t>
      </w:r>
    </w:p>
    <w:p w14:paraId="101545B6" w14:textId="77777777" w:rsidR="003E4038" w:rsidRPr="003E4038" w:rsidRDefault="003E4038" w:rsidP="003E4038">
      <w:pPr>
        <w:rPr>
          <w:lang w:val="en-US"/>
        </w:rPr>
      </w:pPr>
      <w:r w:rsidRPr="003E4038">
        <w:rPr>
          <w:lang w:val="en-US"/>
        </w:rPr>
        <w:t>GO</w:t>
      </w:r>
    </w:p>
    <w:p w14:paraId="1B202352" w14:textId="77777777" w:rsidR="003E4038" w:rsidRPr="003E4038" w:rsidRDefault="003E4038" w:rsidP="003E4038">
      <w:pPr>
        <w:rPr>
          <w:lang w:val="en-US"/>
        </w:rPr>
      </w:pPr>
    </w:p>
    <w:p w14:paraId="3AF7D037" w14:textId="77777777" w:rsidR="003E4038" w:rsidRPr="003E4038" w:rsidRDefault="003E4038" w:rsidP="003E4038">
      <w:pPr>
        <w:rPr>
          <w:lang w:val="en-US"/>
        </w:rPr>
      </w:pPr>
      <w:r w:rsidRPr="003E4038">
        <w:rPr>
          <w:lang w:val="en-US"/>
        </w:rPr>
        <w:t>SELECT SUBSTRING(Name, 1, 30) AS ProductName,</w:t>
      </w:r>
    </w:p>
    <w:p w14:paraId="4FFB9623" w14:textId="77777777" w:rsidR="003E4038" w:rsidRPr="003E4038" w:rsidRDefault="003E4038" w:rsidP="003E4038">
      <w:pPr>
        <w:rPr>
          <w:lang w:val="en-US"/>
        </w:rPr>
      </w:pPr>
      <w:r w:rsidRPr="003E4038">
        <w:rPr>
          <w:lang w:val="en-US"/>
        </w:rPr>
        <w:t xml:space="preserve">    ListPrice</w:t>
      </w:r>
    </w:p>
    <w:p w14:paraId="01BB937C" w14:textId="77777777" w:rsidR="003E4038" w:rsidRPr="003E4038" w:rsidRDefault="003E4038" w:rsidP="003E4038">
      <w:pPr>
        <w:rPr>
          <w:lang w:val="en-US"/>
        </w:rPr>
      </w:pPr>
      <w:r w:rsidRPr="003E4038">
        <w:rPr>
          <w:lang w:val="en-US"/>
        </w:rPr>
        <w:t>FROM Production.Product</w:t>
      </w:r>
    </w:p>
    <w:p w14:paraId="1415BC90" w14:textId="77777777" w:rsidR="003E4038" w:rsidRPr="003E4038" w:rsidRDefault="003E4038" w:rsidP="003E4038">
      <w:pPr>
        <w:rPr>
          <w:lang w:val="en-US"/>
        </w:rPr>
      </w:pPr>
      <w:r w:rsidRPr="003E4038">
        <w:rPr>
          <w:lang w:val="en-US"/>
        </w:rPr>
        <w:t>WHERE CAST(ListPrice AS INT) LIKE '33%';</w:t>
      </w:r>
    </w:p>
    <w:p w14:paraId="32DE947C" w14:textId="20EFA2DA" w:rsidR="00335714" w:rsidRDefault="003E4038" w:rsidP="003E4038">
      <w:pPr>
        <w:rPr>
          <w:lang w:val="en-US"/>
        </w:rPr>
      </w:pPr>
      <w:r w:rsidRPr="003E4038">
        <w:rPr>
          <w:lang w:val="en-US"/>
        </w:rPr>
        <w:t>GO</w:t>
      </w:r>
    </w:p>
    <w:p w14:paraId="3D61D3C2" w14:textId="77777777" w:rsidR="003E4038" w:rsidRDefault="003E4038" w:rsidP="003E4038">
      <w:pPr>
        <w:rPr>
          <w:lang w:val="en-US"/>
        </w:rPr>
      </w:pPr>
    </w:p>
    <w:p w14:paraId="08C9496C" w14:textId="7773A5D7" w:rsidR="003E4038" w:rsidRDefault="00BC5BEA" w:rsidP="003E4038">
      <w:pPr>
        <w:rPr>
          <w:lang w:val="en-US"/>
        </w:rPr>
      </w:pPr>
      <w:r w:rsidRPr="00BC5BEA">
        <w:rPr>
          <w:lang w:val="en-US"/>
        </w:rPr>
        <w:t>Use CONVERT:</w:t>
      </w:r>
    </w:p>
    <w:p w14:paraId="69833459" w14:textId="77777777" w:rsidR="00BC5BEA" w:rsidRPr="00BC5BEA" w:rsidRDefault="00BC5BEA" w:rsidP="00BC5BEA">
      <w:pPr>
        <w:rPr>
          <w:lang w:val="en-US"/>
        </w:rPr>
      </w:pPr>
      <w:r w:rsidRPr="00BC5BEA">
        <w:rPr>
          <w:lang w:val="en-US"/>
        </w:rPr>
        <w:t>USE AdventureWorks2019;</w:t>
      </w:r>
    </w:p>
    <w:p w14:paraId="697C21A8" w14:textId="77777777" w:rsidR="00BC5BEA" w:rsidRPr="00BC5BEA" w:rsidRDefault="00BC5BEA" w:rsidP="00BC5BEA">
      <w:pPr>
        <w:rPr>
          <w:lang w:val="en-US"/>
        </w:rPr>
      </w:pPr>
      <w:r w:rsidRPr="00BC5BEA">
        <w:rPr>
          <w:lang w:val="en-US"/>
        </w:rPr>
        <w:t>GO</w:t>
      </w:r>
    </w:p>
    <w:p w14:paraId="5A241660" w14:textId="77777777" w:rsidR="00BC5BEA" w:rsidRPr="00BC5BEA" w:rsidRDefault="00BC5BEA" w:rsidP="00BC5BEA">
      <w:pPr>
        <w:rPr>
          <w:lang w:val="en-US"/>
        </w:rPr>
      </w:pPr>
    </w:p>
    <w:p w14:paraId="357B53BE" w14:textId="77777777" w:rsidR="00BC5BEA" w:rsidRPr="00BC5BEA" w:rsidRDefault="00BC5BEA" w:rsidP="00BC5BEA">
      <w:pPr>
        <w:rPr>
          <w:lang w:val="en-US"/>
        </w:rPr>
      </w:pPr>
      <w:r w:rsidRPr="00BC5BEA">
        <w:rPr>
          <w:lang w:val="en-US"/>
        </w:rPr>
        <w:t>SELECT SUBSTRING(Name, 1, 30) AS ProductName,</w:t>
      </w:r>
    </w:p>
    <w:p w14:paraId="574864F5" w14:textId="77777777" w:rsidR="00BC5BEA" w:rsidRPr="00BC5BEA" w:rsidRDefault="00BC5BEA" w:rsidP="00BC5BEA">
      <w:pPr>
        <w:rPr>
          <w:lang w:val="en-US"/>
        </w:rPr>
      </w:pPr>
      <w:r w:rsidRPr="00BC5BEA">
        <w:rPr>
          <w:lang w:val="en-US"/>
        </w:rPr>
        <w:t xml:space="preserve">    ListPrice</w:t>
      </w:r>
    </w:p>
    <w:p w14:paraId="0F55E90B" w14:textId="77777777" w:rsidR="00BC5BEA" w:rsidRPr="00BC5BEA" w:rsidRDefault="00BC5BEA" w:rsidP="00BC5BEA">
      <w:pPr>
        <w:rPr>
          <w:lang w:val="en-US"/>
        </w:rPr>
      </w:pPr>
      <w:r w:rsidRPr="00BC5BEA">
        <w:rPr>
          <w:lang w:val="en-US"/>
        </w:rPr>
        <w:t>FROM Production.Product</w:t>
      </w:r>
    </w:p>
    <w:p w14:paraId="6DD9FCE5" w14:textId="77777777" w:rsidR="00BC5BEA" w:rsidRPr="00BC5BEA" w:rsidRDefault="00BC5BEA" w:rsidP="00BC5BEA">
      <w:pPr>
        <w:rPr>
          <w:lang w:val="en-US"/>
        </w:rPr>
      </w:pPr>
      <w:r w:rsidRPr="00BC5BEA">
        <w:rPr>
          <w:lang w:val="en-US"/>
        </w:rPr>
        <w:lastRenderedPageBreak/>
        <w:t>WHERE CONVERT(INT, ListPrice) LIKE '33%';</w:t>
      </w:r>
    </w:p>
    <w:p w14:paraId="745FC571" w14:textId="5EC7DC58" w:rsidR="00BC5BEA" w:rsidRPr="00A41266" w:rsidRDefault="00BC5BEA" w:rsidP="00BC5BEA">
      <w:r w:rsidRPr="00A41266">
        <w:t>GO</w:t>
      </w:r>
    </w:p>
    <w:p w14:paraId="595E3CEC" w14:textId="77777777" w:rsidR="00BC5BEA" w:rsidRPr="00A41266" w:rsidRDefault="00BC5BEA" w:rsidP="00BC5BEA"/>
    <w:p w14:paraId="2841ABBC" w14:textId="774A83F8" w:rsidR="00BC5BEA" w:rsidRDefault="00A41266" w:rsidP="00BC5BEA">
      <w:r w:rsidRPr="00A41266">
        <w:t>El conjunto de resultados es el siguiente: El conjunto de resultados de ejemplo es el mismo para CAST y CONVERT.</w:t>
      </w:r>
    </w:p>
    <w:p w14:paraId="540DDD16" w14:textId="77777777" w:rsidR="00A41266" w:rsidRDefault="00A41266" w:rsidP="00BC5BEA"/>
    <w:p w14:paraId="75E40D8F" w14:textId="77777777" w:rsidR="00A41266" w:rsidRPr="00A41266" w:rsidRDefault="00A41266" w:rsidP="00A41266">
      <w:pPr>
        <w:rPr>
          <w:lang w:val="en-US"/>
        </w:rPr>
      </w:pPr>
      <w:r w:rsidRPr="00A41266">
        <w:rPr>
          <w:lang w:val="en-US"/>
        </w:rPr>
        <w:t>ProductName                    ListPrice</w:t>
      </w:r>
    </w:p>
    <w:p w14:paraId="48E929D9" w14:textId="77777777" w:rsidR="00A41266" w:rsidRPr="00A41266" w:rsidRDefault="00A41266" w:rsidP="00A41266">
      <w:pPr>
        <w:rPr>
          <w:lang w:val="en-US"/>
        </w:rPr>
      </w:pPr>
      <w:r w:rsidRPr="00A41266">
        <w:rPr>
          <w:lang w:val="en-US"/>
        </w:rPr>
        <w:t>------------------------------ ---------------------</w:t>
      </w:r>
    </w:p>
    <w:p w14:paraId="33F75043" w14:textId="77777777" w:rsidR="00A41266" w:rsidRPr="00A41266" w:rsidRDefault="00A41266" w:rsidP="00A41266">
      <w:pPr>
        <w:rPr>
          <w:lang w:val="en-US"/>
        </w:rPr>
      </w:pPr>
      <w:r w:rsidRPr="00A41266">
        <w:rPr>
          <w:lang w:val="en-US"/>
        </w:rPr>
        <w:t>LL Road Frame - Black, 58      337.22</w:t>
      </w:r>
    </w:p>
    <w:p w14:paraId="31CED96E" w14:textId="77777777" w:rsidR="00A41266" w:rsidRPr="00A41266" w:rsidRDefault="00A41266" w:rsidP="00A41266">
      <w:pPr>
        <w:rPr>
          <w:lang w:val="en-US"/>
        </w:rPr>
      </w:pPr>
      <w:r w:rsidRPr="00A41266">
        <w:rPr>
          <w:lang w:val="en-US"/>
        </w:rPr>
        <w:t>LL Road Frame - Black, 60      337.22</w:t>
      </w:r>
    </w:p>
    <w:p w14:paraId="6778288D" w14:textId="77777777" w:rsidR="00A41266" w:rsidRPr="00A41266" w:rsidRDefault="00A41266" w:rsidP="00A41266">
      <w:pPr>
        <w:rPr>
          <w:lang w:val="en-US"/>
        </w:rPr>
      </w:pPr>
      <w:r w:rsidRPr="00A41266">
        <w:rPr>
          <w:lang w:val="en-US"/>
        </w:rPr>
        <w:t>LL Road Frame - Black, 62      337.22</w:t>
      </w:r>
    </w:p>
    <w:p w14:paraId="07B89007" w14:textId="77777777" w:rsidR="00A41266" w:rsidRPr="00443F3C" w:rsidRDefault="00A41266" w:rsidP="00A41266">
      <w:pPr>
        <w:rPr>
          <w:lang w:val="en-US"/>
        </w:rPr>
      </w:pPr>
      <w:r w:rsidRPr="00443F3C">
        <w:rPr>
          <w:lang w:val="en-US"/>
        </w:rPr>
        <w:t>LL Road Frame - Red, 44        337.22</w:t>
      </w:r>
    </w:p>
    <w:p w14:paraId="4E7A181C" w14:textId="77777777" w:rsidR="00A41266" w:rsidRPr="00443F3C" w:rsidRDefault="00A41266" w:rsidP="00A41266">
      <w:pPr>
        <w:rPr>
          <w:lang w:val="en-US"/>
        </w:rPr>
      </w:pPr>
      <w:r w:rsidRPr="00443F3C">
        <w:rPr>
          <w:lang w:val="en-US"/>
        </w:rPr>
        <w:t>LL Road Frame - Red, 48        337.22</w:t>
      </w:r>
    </w:p>
    <w:p w14:paraId="3CFBD386" w14:textId="77777777" w:rsidR="00A41266" w:rsidRPr="00443F3C" w:rsidRDefault="00A41266" w:rsidP="00A41266">
      <w:pPr>
        <w:rPr>
          <w:lang w:val="en-US"/>
        </w:rPr>
      </w:pPr>
      <w:r w:rsidRPr="00443F3C">
        <w:rPr>
          <w:lang w:val="en-US"/>
        </w:rPr>
        <w:t>LL Road Frame - Red, 52        337.22</w:t>
      </w:r>
    </w:p>
    <w:p w14:paraId="23EE7DFE" w14:textId="77777777" w:rsidR="00A41266" w:rsidRPr="00443F3C" w:rsidRDefault="00A41266" w:rsidP="00A41266">
      <w:pPr>
        <w:rPr>
          <w:lang w:val="en-US"/>
        </w:rPr>
      </w:pPr>
      <w:r w:rsidRPr="00443F3C">
        <w:rPr>
          <w:lang w:val="en-US"/>
        </w:rPr>
        <w:t>LL Road Frame - Red, 58        337.22</w:t>
      </w:r>
    </w:p>
    <w:p w14:paraId="0F64499A" w14:textId="77777777" w:rsidR="00A41266" w:rsidRPr="00443F3C" w:rsidRDefault="00A41266" w:rsidP="00A41266">
      <w:pPr>
        <w:rPr>
          <w:lang w:val="en-US"/>
        </w:rPr>
      </w:pPr>
      <w:r w:rsidRPr="00443F3C">
        <w:rPr>
          <w:lang w:val="en-US"/>
        </w:rPr>
        <w:t>LL Road Frame - Red, 60        337.22</w:t>
      </w:r>
    </w:p>
    <w:p w14:paraId="156841A2" w14:textId="77777777" w:rsidR="00A41266" w:rsidRPr="00443F3C" w:rsidRDefault="00A41266" w:rsidP="00A41266">
      <w:pPr>
        <w:rPr>
          <w:lang w:val="en-US"/>
        </w:rPr>
      </w:pPr>
      <w:r w:rsidRPr="00443F3C">
        <w:rPr>
          <w:lang w:val="en-US"/>
        </w:rPr>
        <w:t>LL Road Frame - Red, 62        337.22</w:t>
      </w:r>
    </w:p>
    <w:p w14:paraId="5BAAAF87" w14:textId="77777777" w:rsidR="00A41266" w:rsidRPr="00443F3C" w:rsidRDefault="00A41266" w:rsidP="00A41266">
      <w:pPr>
        <w:rPr>
          <w:lang w:val="en-US"/>
        </w:rPr>
      </w:pPr>
      <w:r w:rsidRPr="00443F3C">
        <w:rPr>
          <w:lang w:val="en-US"/>
        </w:rPr>
        <w:t>LL Road Frame - Black, 44      337.22</w:t>
      </w:r>
    </w:p>
    <w:p w14:paraId="3E1CB96A" w14:textId="77777777" w:rsidR="00A41266" w:rsidRPr="00443F3C" w:rsidRDefault="00A41266" w:rsidP="00A41266">
      <w:pPr>
        <w:rPr>
          <w:lang w:val="en-US"/>
        </w:rPr>
      </w:pPr>
      <w:r w:rsidRPr="00443F3C">
        <w:rPr>
          <w:lang w:val="en-US"/>
        </w:rPr>
        <w:t>LL Road Frame - Black, 48      337.22</w:t>
      </w:r>
    </w:p>
    <w:p w14:paraId="6F01FC82" w14:textId="77777777" w:rsidR="00A41266" w:rsidRPr="00443F3C" w:rsidRDefault="00A41266" w:rsidP="00A41266">
      <w:pPr>
        <w:rPr>
          <w:lang w:val="en-US"/>
        </w:rPr>
      </w:pPr>
      <w:r w:rsidRPr="00443F3C">
        <w:rPr>
          <w:lang w:val="en-US"/>
        </w:rPr>
        <w:t>LL Road Frame - Black, 52      337.22</w:t>
      </w:r>
    </w:p>
    <w:p w14:paraId="3A4101BC" w14:textId="77777777" w:rsidR="00A41266" w:rsidRPr="00443F3C" w:rsidRDefault="00A41266" w:rsidP="00A41266">
      <w:pPr>
        <w:rPr>
          <w:lang w:val="en-US"/>
        </w:rPr>
      </w:pPr>
      <w:r w:rsidRPr="00443F3C">
        <w:rPr>
          <w:lang w:val="en-US"/>
        </w:rPr>
        <w:t>Mountain-100 Black, 38         3374.99</w:t>
      </w:r>
    </w:p>
    <w:p w14:paraId="6AEC6289" w14:textId="77777777" w:rsidR="00A41266" w:rsidRPr="00443F3C" w:rsidRDefault="00A41266" w:rsidP="00A41266">
      <w:pPr>
        <w:rPr>
          <w:lang w:val="en-US"/>
        </w:rPr>
      </w:pPr>
      <w:r w:rsidRPr="00443F3C">
        <w:rPr>
          <w:lang w:val="en-US"/>
        </w:rPr>
        <w:t>Mountain-100 Black, 42         3374.99</w:t>
      </w:r>
    </w:p>
    <w:p w14:paraId="098D086D" w14:textId="77777777" w:rsidR="00A41266" w:rsidRPr="00443F3C" w:rsidRDefault="00A41266" w:rsidP="00A41266">
      <w:pPr>
        <w:rPr>
          <w:lang w:val="en-US"/>
        </w:rPr>
      </w:pPr>
      <w:r w:rsidRPr="00443F3C">
        <w:rPr>
          <w:lang w:val="en-US"/>
        </w:rPr>
        <w:t>Mountain-100 Black, 44         3374.99</w:t>
      </w:r>
    </w:p>
    <w:p w14:paraId="0288EB62" w14:textId="77777777" w:rsidR="00A41266" w:rsidRPr="00443F3C" w:rsidRDefault="00A41266" w:rsidP="00A41266">
      <w:pPr>
        <w:rPr>
          <w:lang w:val="en-US"/>
        </w:rPr>
      </w:pPr>
      <w:r w:rsidRPr="00443F3C">
        <w:rPr>
          <w:lang w:val="en-US"/>
        </w:rPr>
        <w:t>Mountain-100 Black, 48         3374.99</w:t>
      </w:r>
    </w:p>
    <w:p w14:paraId="59BAC167" w14:textId="77777777" w:rsidR="00A41266" w:rsidRPr="00443F3C" w:rsidRDefault="00A41266" w:rsidP="00A41266">
      <w:pPr>
        <w:rPr>
          <w:lang w:val="en-US"/>
        </w:rPr>
      </w:pPr>
      <w:r w:rsidRPr="00443F3C">
        <w:rPr>
          <w:lang w:val="en-US"/>
        </w:rPr>
        <w:t>HL Road Front Wheel            330.06</w:t>
      </w:r>
    </w:p>
    <w:p w14:paraId="6C9A6C1A" w14:textId="77777777" w:rsidR="00A41266" w:rsidRPr="00443F3C" w:rsidRDefault="00A41266" w:rsidP="00A41266">
      <w:pPr>
        <w:rPr>
          <w:lang w:val="en-US"/>
        </w:rPr>
      </w:pPr>
      <w:r w:rsidRPr="00443F3C">
        <w:rPr>
          <w:lang w:val="en-US"/>
        </w:rPr>
        <w:t>LL Touring Frame - Yellow, 62  333.42</w:t>
      </w:r>
    </w:p>
    <w:p w14:paraId="7B321090" w14:textId="77777777" w:rsidR="00A41266" w:rsidRDefault="00A41266" w:rsidP="00A41266">
      <w:r>
        <w:t>LL Touring Frame - Blue, 50    333.42</w:t>
      </w:r>
    </w:p>
    <w:p w14:paraId="4AB24C8A" w14:textId="77777777" w:rsidR="00A41266" w:rsidRPr="00443F3C" w:rsidRDefault="00A41266" w:rsidP="00A41266">
      <w:pPr>
        <w:rPr>
          <w:lang w:val="en-US"/>
        </w:rPr>
      </w:pPr>
      <w:r w:rsidRPr="00443F3C">
        <w:rPr>
          <w:lang w:val="en-US"/>
        </w:rPr>
        <w:lastRenderedPageBreak/>
        <w:t>LL Touring Frame - Blue, 54    333.42</w:t>
      </w:r>
    </w:p>
    <w:p w14:paraId="352F1716" w14:textId="77777777" w:rsidR="00A41266" w:rsidRPr="00443F3C" w:rsidRDefault="00A41266" w:rsidP="00A41266">
      <w:pPr>
        <w:rPr>
          <w:lang w:val="en-US"/>
        </w:rPr>
      </w:pPr>
      <w:r w:rsidRPr="00443F3C">
        <w:rPr>
          <w:lang w:val="en-US"/>
        </w:rPr>
        <w:t>LL Touring Frame - Blue, 58    333.42</w:t>
      </w:r>
    </w:p>
    <w:p w14:paraId="6A956F5F" w14:textId="77777777" w:rsidR="00A41266" w:rsidRPr="00443F3C" w:rsidRDefault="00A41266" w:rsidP="00A41266">
      <w:pPr>
        <w:rPr>
          <w:lang w:val="en-US"/>
        </w:rPr>
      </w:pPr>
      <w:r w:rsidRPr="00443F3C">
        <w:rPr>
          <w:lang w:val="en-US"/>
        </w:rPr>
        <w:t>LL Touring Frame - Blue, 62    333.42</w:t>
      </w:r>
    </w:p>
    <w:p w14:paraId="01DE7B30" w14:textId="77777777" w:rsidR="00A41266" w:rsidRPr="00443F3C" w:rsidRDefault="00A41266" w:rsidP="00A41266">
      <w:pPr>
        <w:rPr>
          <w:lang w:val="en-US"/>
        </w:rPr>
      </w:pPr>
      <w:r w:rsidRPr="00443F3C">
        <w:rPr>
          <w:lang w:val="en-US"/>
        </w:rPr>
        <w:t>LL Touring Frame - Yellow, 44  333.42</w:t>
      </w:r>
    </w:p>
    <w:p w14:paraId="4F289496" w14:textId="77777777" w:rsidR="00A41266" w:rsidRPr="00443F3C" w:rsidRDefault="00A41266" w:rsidP="00A41266">
      <w:pPr>
        <w:rPr>
          <w:lang w:val="en-US"/>
        </w:rPr>
      </w:pPr>
      <w:r w:rsidRPr="00443F3C">
        <w:rPr>
          <w:lang w:val="en-US"/>
        </w:rPr>
        <w:t>LL Touring Frame - Yellow, 50  333.42</w:t>
      </w:r>
    </w:p>
    <w:p w14:paraId="62D92884" w14:textId="77777777" w:rsidR="00A41266" w:rsidRPr="00443F3C" w:rsidRDefault="00A41266" w:rsidP="00A41266">
      <w:pPr>
        <w:rPr>
          <w:lang w:val="en-US"/>
        </w:rPr>
      </w:pPr>
      <w:r w:rsidRPr="00443F3C">
        <w:rPr>
          <w:lang w:val="en-US"/>
        </w:rPr>
        <w:t>LL Touring Frame - Yellow, 54  333.42</w:t>
      </w:r>
    </w:p>
    <w:p w14:paraId="3FF4419F" w14:textId="77777777" w:rsidR="00A41266" w:rsidRPr="00443F3C" w:rsidRDefault="00A41266" w:rsidP="00A41266">
      <w:pPr>
        <w:rPr>
          <w:lang w:val="en-US"/>
        </w:rPr>
      </w:pPr>
      <w:r w:rsidRPr="00443F3C">
        <w:rPr>
          <w:lang w:val="en-US"/>
        </w:rPr>
        <w:t>LL Touring Frame - Yellow, 58  333.42</w:t>
      </w:r>
    </w:p>
    <w:p w14:paraId="1886394C" w14:textId="77777777" w:rsidR="00A41266" w:rsidRPr="00443F3C" w:rsidRDefault="00A41266" w:rsidP="00A41266">
      <w:pPr>
        <w:rPr>
          <w:lang w:val="en-US"/>
        </w:rPr>
      </w:pPr>
      <w:r w:rsidRPr="00443F3C">
        <w:rPr>
          <w:lang w:val="en-US"/>
        </w:rPr>
        <w:t>LL Touring Frame - Blue, 44    333.42</w:t>
      </w:r>
    </w:p>
    <w:p w14:paraId="7050C57D" w14:textId="77777777" w:rsidR="00A41266" w:rsidRPr="00443F3C" w:rsidRDefault="00A41266" w:rsidP="00A41266">
      <w:pPr>
        <w:rPr>
          <w:lang w:val="en-US"/>
        </w:rPr>
      </w:pPr>
      <w:r w:rsidRPr="00443F3C">
        <w:rPr>
          <w:lang w:val="en-US"/>
        </w:rPr>
        <w:t>HL Road Tire                   32.60</w:t>
      </w:r>
    </w:p>
    <w:p w14:paraId="65B5450B" w14:textId="77777777" w:rsidR="00A41266" w:rsidRPr="00443F3C" w:rsidRDefault="00A41266" w:rsidP="00A41266">
      <w:pPr>
        <w:rPr>
          <w:lang w:val="en-US"/>
        </w:rPr>
      </w:pPr>
    </w:p>
    <w:p w14:paraId="76B5BA6E" w14:textId="7626A1EA" w:rsidR="00A41266" w:rsidRPr="00443F3C" w:rsidRDefault="00A41266" w:rsidP="00A41266">
      <w:pPr>
        <w:rPr>
          <w:lang w:val="en-US"/>
        </w:rPr>
      </w:pPr>
      <w:r w:rsidRPr="00443F3C">
        <w:rPr>
          <w:lang w:val="en-US"/>
        </w:rPr>
        <w:t>(28 rows affected)</w:t>
      </w:r>
    </w:p>
    <w:p w14:paraId="27FFA0AF" w14:textId="77777777" w:rsidR="00A41266" w:rsidRPr="00443F3C" w:rsidRDefault="00A41266" w:rsidP="00A41266">
      <w:pPr>
        <w:rPr>
          <w:lang w:val="en-US"/>
        </w:rPr>
      </w:pPr>
    </w:p>
    <w:p w14:paraId="56D4ED17" w14:textId="77777777" w:rsidR="00443F3C" w:rsidRDefault="00443F3C" w:rsidP="00443F3C">
      <w:r>
        <w:t>B. Uso de CAST con operadores aritméticos</w:t>
      </w:r>
    </w:p>
    <w:p w14:paraId="45F53B2E" w14:textId="419864E5" w:rsidR="00A41266" w:rsidRDefault="00443F3C" w:rsidP="00443F3C">
      <w:r>
        <w:t>En este ejemplo se calcula una única columna (Computed) mediante la división de las ventas anuales hasta la fecha (SalesYTD) entre el porcentaje de la comisión (CommissionPCT). Este valor se redondea al número entero más cercano y luego se CAST en un tipo de datos int.</w:t>
      </w:r>
    </w:p>
    <w:p w14:paraId="5A2550AB" w14:textId="77777777" w:rsidR="00443F3C" w:rsidRDefault="00443F3C" w:rsidP="00443F3C"/>
    <w:p w14:paraId="0E495D59" w14:textId="77777777" w:rsidR="00443F3C" w:rsidRPr="00443F3C" w:rsidRDefault="00443F3C" w:rsidP="00443F3C">
      <w:pPr>
        <w:rPr>
          <w:lang w:val="en-US"/>
        </w:rPr>
      </w:pPr>
      <w:r w:rsidRPr="00443F3C">
        <w:rPr>
          <w:lang w:val="en-US"/>
        </w:rPr>
        <w:t>USE AdventureWorks2019;</w:t>
      </w:r>
    </w:p>
    <w:p w14:paraId="2F8EEA1D" w14:textId="77777777" w:rsidR="00443F3C" w:rsidRPr="00443F3C" w:rsidRDefault="00443F3C" w:rsidP="00443F3C">
      <w:pPr>
        <w:rPr>
          <w:lang w:val="en-US"/>
        </w:rPr>
      </w:pPr>
      <w:r w:rsidRPr="00443F3C">
        <w:rPr>
          <w:lang w:val="en-US"/>
        </w:rPr>
        <w:t>GO</w:t>
      </w:r>
    </w:p>
    <w:p w14:paraId="18B818A7" w14:textId="77777777" w:rsidR="00443F3C" w:rsidRPr="00443F3C" w:rsidRDefault="00443F3C" w:rsidP="00443F3C">
      <w:pPr>
        <w:rPr>
          <w:lang w:val="en-US"/>
        </w:rPr>
      </w:pPr>
    </w:p>
    <w:p w14:paraId="69968865" w14:textId="77777777" w:rsidR="00443F3C" w:rsidRPr="00443F3C" w:rsidRDefault="00443F3C" w:rsidP="00443F3C">
      <w:pPr>
        <w:rPr>
          <w:lang w:val="en-US"/>
        </w:rPr>
      </w:pPr>
      <w:r w:rsidRPr="00443F3C">
        <w:rPr>
          <w:lang w:val="en-US"/>
        </w:rPr>
        <w:t>SELECT CAST(ROUND(SalesYTD / CommissionPCT, 0) AS INT) AS Computed</w:t>
      </w:r>
    </w:p>
    <w:p w14:paraId="4EFB80B4" w14:textId="77777777" w:rsidR="00443F3C" w:rsidRPr="00443F3C" w:rsidRDefault="00443F3C" w:rsidP="00443F3C">
      <w:pPr>
        <w:rPr>
          <w:lang w:val="en-US"/>
        </w:rPr>
      </w:pPr>
      <w:r w:rsidRPr="00443F3C">
        <w:rPr>
          <w:lang w:val="en-US"/>
        </w:rPr>
        <w:t>FROM Sales.SalesPerson</w:t>
      </w:r>
    </w:p>
    <w:p w14:paraId="21855674" w14:textId="77777777" w:rsidR="00443F3C" w:rsidRDefault="00443F3C" w:rsidP="00443F3C">
      <w:r w:rsidRPr="00443F3C">
        <w:rPr>
          <w:lang w:val="en-US"/>
        </w:rPr>
        <w:t xml:space="preserve">WHERE CommissionPCT != </w:t>
      </w:r>
      <w:r>
        <w:t>0;</w:t>
      </w:r>
    </w:p>
    <w:p w14:paraId="316C34D1" w14:textId="13526A8C" w:rsidR="00443F3C" w:rsidRDefault="00443F3C" w:rsidP="00443F3C">
      <w:r>
        <w:t>GO</w:t>
      </w:r>
    </w:p>
    <w:p w14:paraId="1E391ABF" w14:textId="77777777" w:rsidR="00443F3C" w:rsidRDefault="00443F3C" w:rsidP="00443F3C"/>
    <w:p w14:paraId="672FE3C1" w14:textId="51EDDF2A" w:rsidR="00443F3C" w:rsidRDefault="00443F3C" w:rsidP="00443F3C">
      <w:r w:rsidRPr="00443F3C">
        <w:t>El conjunto de resultados es el siguiente:</w:t>
      </w:r>
    </w:p>
    <w:p w14:paraId="1DA77933" w14:textId="77777777" w:rsidR="00443F3C" w:rsidRDefault="00443F3C" w:rsidP="00443F3C"/>
    <w:p w14:paraId="660C182D" w14:textId="77777777" w:rsidR="00196595" w:rsidRDefault="00196595" w:rsidP="00196595">
      <w:r>
        <w:lastRenderedPageBreak/>
        <w:t>Computed</w:t>
      </w:r>
    </w:p>
    <w:p w14:paraId="79086FA7" w14:textId="77777777" w:rsidR="00196595" w:rsidRDefault="00196595" w:rsidP="00196595">
      <w:r>
        <w:t>------</w:t>
      </w:r>
    </w:p>
    <w:p w14:paraId="53B05CCB" w14:textId="77777777" w:rsidR="00196595" w:rsidRDefault="00196595" w:rsidP="00196595">
      <w:r>
        <w:t>379753754</w:t>
      </w:r>
    </w:p>
    <w:p w14:paraId="2FE4ACCA" w14:textId="77777777" w:rsidR="00196595" w:rsidRDefault="00196595" w:rsidP="00196595">
      <w:r>
        <w:t>346698349</w:t>
      </w:r>
    </w:p>
    <w:p w14:paraId="72C5A170" w14:textId="77777777" w:rsidR="00196595" w:rsidRDefault="00196595" w:rsidP="00196595">
      <w:r>
        <w:t>257144242</w:t>
      </w:r>
    </w:p>
    <w:p w14:paraId="22CF40A6" w14:textId="77777777" w:rsidR="00196595" w:rsidRDefault="00196595" w:rsidP="00196595">
      <w:r>
        <w:t>176493899</w:t>
      </w:r>
    </w:p>
    <w:p w14:paraId="03EFD6A2" w14:textId="77777777" w:rsidR="00196595" w:rsidRDefault="00196595" w:rsidP="00196595">
      <w:r>
        <w:t>281101272</w:t>
      </w:r>
    </w:p>
    <w:p w14:paraId="2309AC6A" w14:textId="77777777" w:rsidR="00196595" w:rsidRDefault="00196595" w:rsidP="00196595">
      <w:r>
        <w:t>0</w:t>
      </w:r>
    </w:p>
    <w:p w14:paraId="452834C0" w14:textId="77777777" w:rsidR="00196595" w:rsidRDefault="00196595" w:rsidP="00196595">
      <w:r>
        <w:t>301872549</w:t>
      </w:r>
    </w:p>
    <w:p w14:paraId="327C8636" w14:textId="77777777" w:rsidR="00196595" w:rsidRDefault="00196595" w:rsidP="00196595">
      <w:r>
        <w:t>212623750</w:t>
      </w:r>
    </w:p>
    <w:p w14:paraId="6E35A500" w14:textId="77777777" w:rsidR="00196595" w:rsidRDefault="00196595" w:rsidP="00196595">
      <w:r>
        <w:t>298948202</w:t>
      </w:r>
    </w:p>
    <w:p w14:paraId="1B07D39C" w14:textId="77777777" w:rsidR="00196595" w:rsidRDefault="00196595" w:rsidP="00196595">
      <w:r>
        <w:t>250784119</w:t>
      </w:r>
    </w:p>
    <w:p w14:paraId="164DBCA6" w14:textId="77777777" w:rsidR="00196595" w:rsidRDefault="00196595" w:rsidP="00196595">
      <w:r>
        <w:t>239246890</w:t>
      </w:r>
    </w:p>
    <w:p w14:paraId="3F4AEFE4" w14:textId="77777777" w:rsidR="00196595" w:rsidRDefault="00196595" w:rsidP="00196595">
      <w:r>
        <w:t>101664220</w:t>
      </w:r>
    </w:p>
    <w:p w14:paraId="38E1D186" w14:textId="77777777" w:rsidR="00196595" w:rsidRDefault="00196595" w:rsidP="00196595">
      <w:r>
        <w:t>124511336</w:t>
      </w:r>
    </w:p>
    <w:p w14:paraId="4A2FD766" w14:textId="77777777" w:rsidR="00196595" w:rsidRDefault="00196595" w:rsidP="00196595">
      <w:r>
        <w:t>97688107</w:t>
      </w:r>
    </w:p>
    <w:p w14:paraId="2867361A" w14:textId="77777777" w:rsidR="00196595" w:rsidRDefault="00196595" w:rsidP="00196595"/>
    <w:p w14:paraId="2ECBFD91" w14:textId="1A935951" w:rsidR="00443F3C" w:rsidRDefault="00196595" w:rsidP="00196595">
      <w:r>
        <w:t>(14 row(s) affected)</w:t>
      </w:r>
    </w:p>
    <w:p w14:paraId="7BA6009F" w14:textId="77777777" w:rsidR="00196595" w:rsidRDefault="00196595" w:rsidP="00196595"/>
    <w:p w14:paraId="0A87762D" w14:textId="77777777" w:rsidR="00196595" w:rsidRDefault="00196595" w:rsidP="00196595">
      <w:r>
        <w:t>C. Uso de CAST para concatenar</w:t>
      </w:r>
    </w:p>
    <w:p w14:paraId="0EB6C509" w14:textId="09CD60C3" w:rsidR="00196595" w:rsidRDefault="00196595" w:rsidP="00196595">
      <w:r>
        <w:t>En este ejemplo se concatenan expresiones que no son de caracteres usando CAST. Usa la base de datos AdventureWorksDW2019.</w:t>
      </w:r>
    </w:p>
    <w:p w14:paraId="6609808F" w14:textId="77777777" w:rsidR="00196595" w:rsidRDefault="00196595" w:rsidP="00196595"/>
    <w:p w14:paraId="1E63EC91" w14:textId="77777777" w:rsidR="00196595" w:rsidRPr="00196595" w:rsidRDefault="00196595" w:rsidP="00196595">
      <w:pPr>
        <w:rPr>
          <w:lang w:val="en-US"/>
        </w:rPr>
      </w:pPr>
      <w:r w:rsidRPr="00196595">
        <w:rPr>
          <w:lang w:val="en-US"/>
        </w:rPr>
        <w:t>SELECT 'The list price is ' + CAST(ListPrice AS VARCHAR(12)) AS ListPrice</w:t>
      </w:r>
    </w:p>
    <w:p w14:paraId="7A774BA4" w14:textId="77777777" w:rsidR="00196595" w:rsidRPr="00196595" w:rsidRDefault="00196595" w:rsidP="00196595">
      <w:pPr>
        <w:rPr>
          <w:lang w:val="en-US"/>
        </w:rPr>
      </w:pPr>
      <w:r w:rsidRPr="00196595">
        <w:rPr>
          <w:lang w:val="en-US"/>
        </w:rPr>
        <w:t>FROM dbo.DimProduct</w:t>
      </w:r>
    </w:p>
    <w:p w14:paraId="30AAE4B3" w14:textId="4D9DD208" w:rsidR="00196595" w:rsidRDefault="00196595" w:rsidP="00196595">
      <w:pPr>
        <w:rPr>
          <w:lang w:val="en-US"/>
        </w:rPr>
      </w:pPr>
      <w:r w:rsidRPr="00196595">
        <w:rPr>
          <w:lang w:val="en-US"/>
        </w:rPr>
        <w:t>WHERE ListPrice BETWEEN 350.00 AND 400.00;</w:t>
      </w:r>
    </w:p>
    <w:p w14:paraId="56FDDF23" w14:textId="77777777" w:rsidR="00196595" w:rsidRDefault="00196595" w:rsidP="00196595">
      <w:pPr>
        <w:rPr>
          <w:lang w:val="en-US"/>
        </w:rPr>
      </w:pPr>
    </w:p>
    <w:p w14:paraId="3F1BC727" w14:textId="4BF7DF92" w:rsidR="00196595" w:rsidRPr="00B17FFB" w:rsidRDefault="00B17FFB" w:rsidP="00196595">
      <w:r w:rsidRPr="00B17FFB">
        <w:lastRenderedPageBreak/>
        <w:t>El conjunto de resultados es el siguiente:</w:t>
      </w:r>
    </w:p>
    <w:p w14:paraId="2804ABBE" w14:textId="77777777" w:rsidR="00B17FFB" w:rsidRPr="00B17FFB" w:rsidRDefault="00B17FFB" w:rsidP="00196595"/>
    <w:p w14:paraId="223F7BA9" w14:textId="77777777" w:rsidR="00B17FFB" w:rsidRPr="00AD42F7" w:rsidRDefault="00B17FFB" w:rsidP="00B17FFB">
      <w:pPr>
        <w:rPr>
          <w:lang w:val="en-US"/>
        </w:rPr>
      </w:pPr>
      <w:r w:rsidRPr="00AD42F7">
        <w:rPr>
          <w:lang w:val="en-US"/>
        </w:rPr>
        <w:t>ListPrice</w:t>
      </w:r>
    </w:p>
    <w:p w14:paraId="7877D8DC" w14:textId="77777777" w:rsidR="00B17FFB" w:rsidRPr="00AD42F7" w:rsidRDefault="00B17FFB" w:rsidP="00B17FFB">
      <w:pPr>
        <w:rPr>
          <w:lang w:val="en-US"/>
        </w:rPr>
      </w:pPr>
      <w:r w:rsidRPr="00AD42F7">
        <w:rPr>
          <w:lang w:val="en-US"/>
        </w:rPr>
        <w:t>------------------------</w:t>
      </w:r>
    </w:p>
    <w:p w14:paraId="28C7614A" w14:textId="77777777" w:rsidR="00B17FFB" w:rsidRPr="00AD42F7" w:rsidRDefault="00B17FFB" w:rsidP="00B17FFB">
      <w:pPr>
        <w:rPr>
          <w:lang w:val="en-US"/>
        </w:rPr>
      </w:pPr>
      <w:r w:rsidRPr="00AD42F7">
        <w:rPr>
          <w:lang w:val="en-US"/>
        </w:rPr>
        <w:t>The list price is 357.06</w:t>
      </w:r>
    </w:p>
    <w:p w14:paraId="03EC26FB" w14:textId="77777777" w:rsidR="00B17FFB" w:rsidRPr="00AD42F7" w:rsidRDefault="00B17FFB" w:rsidP="00B17FFB">
      <w:pPr>
        <w:rPr>
          <w:lang w:val="en-US"/>
        </w:rPr>
      </w:pPr>
      <w:r w:rsidRPr="00AD42F7">
        <w:rPr>
          <w:lang w:val="en-US"/>
        </w:rPr>
        <w:t>The list price is 364.09</w:t>
      </w:r>
    </w:p>
    <w:p w14:paraId="15A02F85" w14:textId="77777777" w:rsidR="00B17FFB" w:rsidRPr="00AD42F7" w:rsidRDefault="00B17FFB" w:rsidP="00B17FFB">
      <w:pPr>
        <w:rPr>
          <w:lang w:val="en-US"/>
        </w:rPr>
      </w:pPr>
      <w:r w:rsidRPr="00AD42F7">
        <w:rPr>
          <w:lang w:val="en-US"/>
        </w:rPr>
        <w:t>The list price is 364.09</w:t>
      </w:r>
    </w:p>
    <w:p w14:paraId="3D4BCDF8" w14:textId="77777777" w:rsidR="00B17FFB" w:rsidRPr="00AD42F7" w:rsidRDefault="00B17FFB" w:rsidP="00B17FFB">
      <w:pPr>
        <w:rPr>
          <w:lang w:val="en-US"/>
        </w:rPr>
      </w:pPr>
      <w:r w:rsidRPr="00AD42F7">
        <w:rPr>
          <w:lang w:val="en-US"/>
        </w:rPr>
        <w:t>The list price is 364.09</w:t>
      </w:r>
    </w:p>
    <w:p w14:paraId="0D88457F" w14:textId="202975F7" w:rsidR="00B17FFB" w:rsidRPr="00AD42F7" w:rsidRDefault="00B17FFB" w:rsidP="00B17FFB">
      <w:pPr>
        <w:rPr>
          <w:lang w:val="en-US"/>
        </w:rPr>
      </w:pPr>
      <w:r w:rsidRPr="00AD42F7">
        <w:rPr>
          <w:lang w:val="en-US"/>
        </w:rPr>
        <w:t>The list price is 364.09</w:t>
      </w:r>
    </w:p>
    <w:p w14:paraId="0747677A" w14:textId="77777777" w:rsidR="00B17FFB" w:rsidRPr="00AD42F7" w:rsidRDefault="00B17FFB" w:rsidP="00B17FFB">
      <w:pPr>
        <w:rPr>
          <w:lang w:val="en-US"/>
        </w:rPr>
      </w:pPr>
    </w:p>
    <w:p w14:paraId="43F62F49" w14:textId="77777777" w:rsidR="00B17FFB" w:rsidRPr="00AD42F7" w:rsidRDefault="00B17FFB" w:rsidP="00B17FFB">
      <w:pPr>
        <w:rPr>
          <w:lang w:val="en-US"/>
        </w:rPr>
      </w:pPr>
    </w:p>
    <w:p w14:paraId="5680E141" w14:textId="77777777" w:rsidR="00B17FFB" w:rsidRDefault="00B17FFB" w:rsidP="00B17FFB">
      <w:r>
        <w:t>D. Uso de CAST para obtener texto más legible</w:t>
      </w:r>
    </w:p>
    <w:p w14:paraId="54314425" w14:textId="294E5D5F" w:rsidR="00B17FFB" w:rsidRPr="00AD42F7" w:rsidRDefault="00B17FFB" w:rsidP="00B17FFB">
      <w:pPr>
        <w:rPr>
          <w:lang w:val="en-US"/>
        </w:rPr>
      </w:pPr>
      <w:r>
        <w:t xml:space="preserve">En este ejemplo se usa CAST en la lista SELECT para convertir la columna Name en una columna de tipo char(10). </w:t>
      </w:r>
      <w:r w:rsidRPr="00AD42F7">
        <w:rPr>
          <w:lang w:val="en-US"/>
        </w:rPr>
        <w:t>Usa la base de datos AdventureWorksDW2019.</w:t>
      </w:r>
    </w:p>
    <w:p w14:paraId="25206FC4" w14:textId="77777777" w:rsidR="00AD42F7" w:rsidRPr="00AD42F7" w:rsidRDefault="00AD42F7" w:rsidP="00B17FFB">
      <w:pPr>
        <w:rPr>
          <w:lang w:val="en-US"/>
        </w:rPr>
      </w:pPr>
    </w:p>
    <w:p w14:paraId="2F2E3BAE" w14:textId="77777777" w:rsidR="00AD42F7" w:rsidRPr="00AD42F7" w:rsidRDefault="00AD42F7" w:rsidP="00AD42F7">
      <w:pPr>
        <w:rPr>
          <w:lang w:val="en-US"/>
        </w:rPr>
      </w:pPr>
      <w:r w:rsidRPr="00AD42F7">
        <w:rPr>
          <w:lang w:val="en-US"/>
        </w:rPr>
        <w:t>SELECT DISTINCT CAST(EnglishProductName AS CHAR(10)) AS Name,</w:t>
      </w:r>
    </w:p>
    <w:p w14:paraId="1BB44E0A" w14:textId="77777777" w:rsidR="00AD42F7" w:rsidRPr="008620DD" w:rsidRDefault="00AD42F7" w:rsidP="00AD42F7">
      <w:pPr>
        <w:rPr>
          <w:lang w:val="en-US"/>
        </w:rPr>
      </w:pPr>
      <w:r w:rsidRPr="00AD42F7">
        <w:rPr>
          <w:lang w:val="en-US"/>
        </w:rPr>
        <w:t xml:space="preserve">    </w:t>
      </w:r>
      <w:r w:rsidRPr="008620DD">
        <w:rPr>
          <w:lang w:val="en-US"/>
        </w:rPr>
        <w:t>ListPrice</w:t>
      </w:r>
    </w:p>
    <w:p w14:paraId="6F22A893" w14:textId="77777777" w:rsidR="00AD42F7" w:rsidRPr="008620DD" w:rsidRDefault="00AD42F7" w:rsidP="00AD42F7">
      <w:pPr>
        <w:rPr>
          <w:lang w:val="en-US"/>
        </w:rPr>
      </w:pPr>
      <w:r w:rsidRPr="008620DD">
        <w:rPr>
          <w:lang w:val="en-US"/>
        </w:rPr>
        <w:t>FROM dbo.DimProduct</w:t>
      </w:r>
    </w:p>
    <w:p w14:paraId="1FAA1287" w14:textId="77777777" w:rsidR="00AD42F7" w:rsidRPr="008620DD" w:rsidRDefault="00AD42F7" w:rsidP="00AD42F7">
      <w:pPr>
        <w:rPr>
          <w:lang w:val="en-US"/>
        </w:rPr>
      </w:pPr>
      <w:r w:rsidRPr="008620DD">
        <w:rPr>
          <w:lang w:val="en-US"/>
        </w:rPr>
        <w:t>WHERE EnglishProductName LIKE 'Long-Sleeve Logo Jersey, M';</w:t>
      </w:r>
    </w:p>
    <w:p w14:paraId="24F24E71" w14:textId="5A959A16" w:rsidR="00AD42F7" w:rsidRDefault="00AD42F7" w:rsidP="00AD42F7">
      <w:r>
        <w:t>GO</w:t>
      </w:r>
    </w:p>
    <w:p w14:paraId="212BBB24" w14:textId="77777777" w:rsidR="00AD42F7" w:rsidRDefault="00AD42F7" w:rsidP="00AD42F7"/>
    <w:p w14:paraId="7CAEE177" w14:textId="64D6D989" w:rsidR="00AD42F7" w:rsidRDefault="008620DD" w:rsidP="00AD42F7">
      <w:r w:rsidRPr="008620DD">
        <w:t>El conjunto de resultados es el siguiente:</w:t>
      </w:r>
    </w:p>
    <w:p w14:paraId="2080C2F4" w14:textId="77777777" w:rsidR="008620DD" w:rsidRDefault="008620DD" w:rsidP="00AD42F7"/>
    <w:p w14:paraId="7FEE5F45" w14:textId="77777777" w:rsidR="008620DD" w:rsidRPr="008620DD" w:rsidRDefault="008620DD" w:rsidP="008620DD">
      <w:pPr>
        <w:rPr>
          <w:lang w:val="en-US"/>
        </w:rPr>
      </w:pPr>
      <w:r w:rsidRPr="008620DD">
        <w:rPr>
          <w:lang w:val="en-US"/>
        </w:rPr>
        <w:t>Name        ListPrice</w:t>
      </w:r>
    </w:p>
    <w:p w14:paraId="76C9E402" w14:textId="77777777" w:rsidR="008620DD" w:rsidRPr="008620DD" w:rsidRDefault="008620DD" w:rsidP="008620DD">
      <w:pPr>
        <w:rPr>
          <w:lang w:val="en-US"/>
        </w:rPr>
      </w:pPr>
      <w:r w:rsidRPr="008620DD">
        <w:rPr>
          <w:lang w:val="en-US"/>
        </w:rPr>
        <w:t>----------  ---------</w:t>
      </w:r>
    </w:p>
    <w:p w14:paraId="3A3D0A00" w14:textId="77777777" w:rsidR="008620DD" w:rsidRPr="008620DD" w:rsidRDefault="008620DD" w:rsidP="008620DD">
      <w:pPr>
        <w:rPr>
          <w:lang w:val="en-US"/>
        </w:rPr>
      </w:pPr>
      <w:r w:rsidRPr="008620DD">
        <w:rPr>
          <w:lang w:val="en-US"/>
        </w:rPr>
        <w:t>Long-Sleev  31.2437</w:t>
      </w:r>
    </w:p>
    <w:p w14:paraId="52B583C8" w14:textId="77777777" w:rsidR="008620DD" w:rsidRPr="008620DD" w:rsidRDefault="008620DD" w:rsidP="008620DD">
      <w:pPr>
        <w:rPr>
          <w:lang w:val="en-US"/>
        </w:rPr>
      </w:pPr>
      <w:r w:rsidRPr="008620DD">
        <w:rPr>
          <w:lang w:val="en-US"/>
        </w:rPr>
        <w:t>Long-Sleev  32.4935</w:t>
      </w:r>
    </w:p>
    <w:p w14:paraId="200223D2" w14:textId="188D6B12" w:rsidR="008620DD" w:rsidRDefault="008620DD" w:rsidP="008620DD">
      <w:r>
        <w:lastRenderedPageBreak/>
        <w:t>Long-Sleev  49.99</w:t>
      </w:r>
    </w:p>
    <w:p w14:paraId="5DF97EEB" w14:textId="77777777" w:rsidR="008620DD" w:rsidRDefault="008620DD" w:rsidP="008620DD"/>
    <w:p w14:paraId="5D786ECD" w14:textId="4786D33D" w:rsidR="008620DD" w:rsidRDefault="008620DD" w:rsidP="008620DD">
      <w:r>
        <w:t>E. Uso de CAST con la cláusula LIKE</w:t>
      </w:r>
    </w:p>
    <w:p w14:paraId="4EA704E8" w14:textId="3A508C3B" w:rsidR="008620DD" w:rsidRDefault="00C112C5" w:rsidP="008620DD">
      <w:r w:rsidRPr="00C112C5">
        <w:t>En este ejemplo se convierten los valores SalesYTD de la columna money al tipo de datos int y, después, al tipo de datos char(20), de modo que la cláusula LIKE pueda usarlo.</w:t>
      </w:r>
    </w:p>
    <w:p w14:paraId="5C99A1F7" w14:textId="77777777" w:rsidR="00C112C5" w:rsidRDefault="00C112C5" w:rsidP="008620DD"/>
    <w:p w14:paraId="654F35CE" w14:textId="77777777" w:rsidR="00C112C5" w:rsidRPr="00C112C5" w:rsidRDefault="00C112C5" w:rsidP="00C112C5">
      <w:pPr>
        <w:rPr>
          <w:lang w:val="en-US"/>
        </w:rPr>
      </w:pPr>
      <w:r w:rsidRPr="00C112C5">
        <w:rPr>
          <w:lang w:val="en-US"/>
        </w:rPr>
        <w:t>USE AdventureWorks2019;</w:t>
      </w:r>
    </w:p>
    <w:p w14:paraId="2AD003CB" w14:textId="77777777" w:rsidR="00C112C5" w:rsidRPr="00C112C5" w:rsidRDefault="00C112C5" w:rsidP="00C112C5">
      <w:pPr>
        <w:rPr>
          <w:lang w:val="en-US"/>
        </w:rPr>
      </w:pPr>
      <w:r w:rsidRPr="00C112C5">
        <w:rPr>
          <w:lang w:val="en-US"/>
        </w:rPr>
        <w:t>GO</w:t>
      </w:r>
    </w:p>
    <w:p w14:paraId="092E4210" w14:textId="77777777" w:rsidR="00C112C5" w:rsidRPr="00C112C5" w:rsidRDefault="00C112C5" w:rsidP="00C112C5">
      <w:pPr>
        <w:rPr>
          <w:lang w:val="en-US"/>
        </w:rPr>
      </w:pPr>
    </w:p>
    <w:p w14:paraId="4EA925F2" w14:textId="77777777" w:rsidR="00C112C5" w:rsidRPr="00C112C5" w:rsidRDefault="00C112C5" w:rsidP="00C112C5">
      <w:pPr>
        <w:rPr>
          <w:lang w:val="en-US"/>
        </w:rPr>
      </w:pPr>
      <w:r w:rsidRPr="00C112C5">
        <w:rPr>
          <w:lang w:val="en-US"/>
        </w:rPr>
        <w:t>SELECT p.FirstName,</w:t>
      </w:r>
    </w:p>
    <w:p w14:paraId="4A218F5A" w14:textId="77777777" w:rsidR="00C112C5" w:rsidRPr="00C112C5" w:rsidRDefault="00C112C5" w:rsidP="00C112C5">
      <w:pPr>
        <w:rPr>
          <w:lang w:val="en-US"/>
        </w:rPr>
      </w:pPr>
      <w:r w:rsidRPr="00C112C5">
        <w:rPr>
          <w:lang w:val="en-US"/>
        </w:rPr>
        <w:t xml:space="preserve">    p.LastName,</w:t>
      </w:r>
    </w:p>
    <w:p w14:paraId="048552C1" w14:textId="77777777" w:rsidR="00C112C5" w:rsidRPr="00C112C5" w:rsidRDefault="00C112C5" w:rsidP="00C112C5">
      <w:pPr>
        <w:rPr>
          <w:lang w:val="en-US"/>
        </w:rPr>
      </w:pPr>
      <w:r w:rsidRPr="00C112C5">
        <w:rPr>
          <w:lang w:val="en-US"/>
        </w:rPr>
        <w:t xml:space="preserve">    s.SalesYTD,</w:t>
      </w:r>
    </w:p>
    <w:p w14:paraId="09C46E8A" w14:textId="77777777" w:rsidR="00C112C5" w:rsidRPr="00C112C5" w:rsidRDefault="00C112C5" w:rsidP="00C112C5">
      <w:pPr>
        <w:rPr>
          <w:lang w:val="en-US"/>
        </w:rPr>
      </w:pPr>
      <w:r w:rsidRPr="00C112C5">
        <w:rPr>
          <w:lang w:val="en-US"/>
        </w:rPr>
        <w:t xml:space="preserve">    s.BusinessEntityID</w:t>
      </w:r>
    </w:p>
    <w:p w14:paraId="4FD14EFE" w14:textId="77777777" w:rsidR="00C112C5" w:rsidRPr="00C112C5" w:rsidRDefault="00C112C5" w:rsidP="00C112C5">
      <w:pPr>
        <w:rPr>
          <w:lang w:val="en-US"/>
        </w:rPr>
      </w:pPr>
      <w:r w:rsidRPr="00C112C5">
        <w:rPr>
          <w:lang w:val="en-US"/>
        </w:rPr>
        <w:t>FROM Person.Person AS p</w:t>
      </w:r>
    </w:p>
    <w:p w14:paraId="2BD03C38" w14:textId="77777777" w:rsidR="00C112C5" w:rsidRPr="00C112C5" w:rsidRDefault="00C112C5" w:rsidP="00C112C5">
      <w:pPr>
        <w:rPr>
          <w:lang w:val="en-US"/>
        </w:rPr>
      </w:pPr>
      <w:r w:rsidRPr="00C112C5">
        <w:rPr>
          <w:lang w:val="en-US"/>
        </w:rPr>
        <w:t>INNER JOIN Sales.SalesPerson AS s</w:t>
      </w:r>
    </w:p>
    <w:p w14:paraId="6EA2F0EE" w14:textId="77777777" w:rsidR="00C112C5" w:rsidRPr="00C112C5" w:rsidRDefault="00C112C5" w:rsidP="00C112C5">
      <w:pPr>
        <w:rPr>
          <w:lang w:val="en-US"/>
        </w:rPr>
      </w:pPr>
      <w:r w:rsidRPr="00C112C5">
        <w:rPr>
          <w:lang w:val="en-US"/>
        </w:rPr>
        <w:t xml:space="preserve">    ON p.BusinessEntityID = s.BusinessEntityID</w:t>
      </w:r>
    </w:p>
    <w:p w14:paraId="7C01CA53" w14:textId="77777777" w:rsidR="00C112C5" w:rsidRPr="00C112C5" w:rsidRDefault="00C112C5" w:rsidP="00C112C5">
      <w:pPr>
        <w:rPr>
          <w:lang w:val="en-US"/>
        </w:rPr>
      </w:pPr>
      <w:r w:rsidRPr="00C112C5">
        <w:rPr>
          <w:lang w:val="en-US"/>
        </w:rPr>
        <w:t>WHERE CAST(CAST(s.SalesYTD AS INT) AS CHAR(20)) LIKE '2%';</w:t>
      </w:r>
    </w:p>
    <w:p w14:paraId="2542056A" w14:textId="6BBBD9B2" w:rsidR="00C112C5" w:rsidRDefault="00C112C5" w:rsidP="00C112C5">
      <w:r>
        <w:t>GO</w:t>
      </w:r>
    </w:p>
    <w:p w14:paraId="2767353A" w14:textId="77777777" w:rsidR="00C112C5" w:rsidRDefault="00C112C5" w:rsidP="00C112C5"/>
    <w:p w14:paraId="4D898AC7" w14:textId="6A6A1AF8" w:rsidR="00C112C5" w:rsidRDefault="00C112C5" w:rsidP="00C112C5">
      <w:r w:rsidRPr="00C112C5">
        <w:t>El conjunto de resultados es el siguiente:</w:t>
      </w:r>
    </w:p>
    <w:p w14:paraId="0FC9D637" w14:textId="77777777" w:rsidR="00C112C5" w:rsidRPr="00C112C5" w:rsidRDefault="00C112C5" w:rsidP="00C112C5">
      <w:pPr>
        <w:rPr>
          <w:lang w:val="en-US"/>
        </w:rPr>
      </w:pPr>
      <w:r w:rsidRPr="00C112C5">
        <w:rPr>
          <w:lang w:val="en-US"/>
        </w:rPr>
        <w:t>FirstName        LastName            SalesYTD         BusinessEntityID</w:t>
      </w:r>
    </w:p>
    <w:p w14:paraId="4D2BBA8C" w14:textId="77777777" w:rsidR="00C112C5" w:rsidRPr="00C112C5" w:rsidRDefault="00C112C5" w:rsidP="00C112C5">
      <w:pPr>
        <w:rPr>
          <w:lang w:val="en-US"/>
        </w:rPr>
      </w:pPr>
      <w:r w:rsidRPr="00C112C5">
        <w:rPr>
          <w:lang w:val="en-US"/>
        </w:rPr>
        <w:t>---------------- ------------------- ---------------- -------------</w:t>
      </w:r>
    </w:p>
    <w:p w14:paraId="21A05A0A" w14:textId="77777777" w:rsidR="00C112C5" w:rsidRPr="00C112C5" w:rsidRDefault="00C112C5" w:rsidP="00C112C5">
      <w:pPr>
        <w:rPr>
          <w:lang w:val="en-US"/>
        </w:rPr>
      </w:pPr>
      <w:r w:rsidRPr="00C112C5">
        <w:rPr>
          <w:lang w:val="en-US"/>
        </w:rPr>
        <w:t>Tsvi             Reiter              2811012.7151      279</w:t>
      </w:r>
    </w:p>
    <w:p w14:paraId="1FAAE88F" w14:textId="77777777" w:rsidR="00C112C5" w:rsidRPr="00C112C5" w:rsidRDefault="00C112C5" w:rsidP="00C112C5">
      <w:pPr>
        <w:rPr>
          <w:lang w:val="en-US"/>
        </w:rPr>
      </w:pPr>
      <w:r w:rsidRPr="00C112C5">
        <w:rPr>
          <w:lang w:val="en-US"/>
        </w:rPr>
        <w:t>Syed             Abbas               219088.8836       288</w:t>
      </w:r>
    </w:p>
    <w:p w14:paraId="7AA86EE4" w14:textId="77777777" w:rsidR="00C112C5" w:rsidRPr="00C112C5" w:rsidRDefault="00C112C5" w:rsidP="00C112C5">
      <w:pPr>
        <w:rPr>
          <w:lang w:val="en-US"/>
        </w:rPr>
      </w:pPr>
      <w:r w:rsidRPr="00C112C5">
        <w:rPr>
          <w:lang w:val="en-US"/>
        </w:rPr>
        <w:t>Rachel           Valdez              2241204.0424      289</w:t>
      </w:r>
    </w:p>
    <w:p w14:paraId="2AB322D5" w14:textId="77777777" w:rsidR="00C112C5" w:rsidRPr="00C112C5" w:rsidRDefault="00C112C5" w:rsidP="00C112C5">
      <w:pPr>
        <w:rPr>
          <w:lang w:val="en-US"/>
        </w:rPr>
      </w:pPr>
    </w:p>
    <w:p w14:paraId="32AFB397" w14:textId="354BFE8D" w:rsidR="00C112C5" w:rsidRPr="00C112C5" w:rsidRDefault="00C112C5" w:rsidP="00C112C5">
      <w:pPr>
        <w:rPr>
          <w:lang w:val="en-US"/>
        </w:rPr>
      </w:pPr>
      <w:r w:rsidRPr="00C112C5">
        <w:rPr>
          <w:lang w:val="en-US"/>
        </w:rPr>
        <w:lastRenderedPageBreak/>
        <w:t>(3 row(s) affected)</w:t>
      </w:r>
    </w:p>
    <w:p w14:paraId="4E25178E" w14:textId="77777777" w:rsidR="00C112C5" w:rsidRDefault="00C112C5" w:rsidP="00C112C5">
      <w:pPr>
        <w:rPr>
          <w:lang w:val="en-US"/>
        </w:rPr>
      </w:pPr>
    </w:p>
    <w:p w14:paraId="6B1627BC" w14:textId="77777777" w:rsidR="000C21B6" w:rsidRPr="000C21B6" w:rsidRDefault="000C21B6" w:rsidP="000C21B6">
      <w:r w:rsidRPr="000C21B6">
        <w:t>F. Uso de CONVERT o CAST con XML con tipo</w:t>
      </w:r>
    </w:p>
    <w:p w14:paraId="70B38E8A" w14:textId="4BFF5A7F" w:rsidR="00C112C5" w:rsidRPr="000C21B6" w:rsidRDefault="000C21B6" w:rsidP="000C21B6">
      <w:r w:rsidRPr="000C21B6">
        <w:t>En estos ejemplos se muestra el uso de CONVERT para convertir datos a XML con tipo mediante Tipo de datos XML y columnas (SQL Server).</w:t>
      </w:r>
    </w:p>
    <w:p w14:paraId="246D352A" w14:textId="77777777" w:rsidR="000C21B6" w:rsidRPr="000C21B6" w:rsidRDefault="000C21B6" w:rsidP="000C21B6"/>
    <w:p w14:paraId="07FEDCD6" w14:textId="1CEA02D6" w:rsidR="000C21B6" w:rsidRDefault="000C21B6" w:rsidP="000C21B6">
      <w:r w:rsidRPr="000C21B6">
        <w:t>En este ejemplo se convierte una cadena con espacios en blanco, texto y marcado en XML con tipo y se quitan todos los espacios en blanco insignificantes (espacios en blanco de límite entre los nodos):</w:t>
      </w:r>
    </w:p>
    <w:p w14:paraId="15C38DE5" w14:textId="77777777" w:rsidR="000C21B6" w:rsidRDefault="000C21B6" w:rsidP="000C21B6"/>
    <w:p w14:paraId="22C56922" w14:textId="39D466F8" w:rsidR="000C21B6" w:rsidRDefault="000C21B6" w:rsidP="000C21B6">
      <w:pPr>
        <w:rPr>
          <w:lang w:val="en-US"/>
        </w:rPr>
      </w:pPr>
      <w:r w:rsidRPr="000C21B6">
        <w:rPr>
          <w:lang w:val="en-US"/>
        </w:rPr>
        <w:t>SELECT CONVERT(XML, '&lt;root&gt;&lt;child/&gt;&lt;/root&gt;')</w:t>
      </w:r>
    </w:p>
    <w:p w14:paraId="3A80C841" w14:textId="77777777" w:rsidR="000C21B6" w:rsidRDefault="000C21B6" w:rsidP="000C21B6">
      <w:pPr>
        <w:rPr>
          <w:lang w:val="en-US"/>
        </w:rPr>
      </w:pPr>
    </w:p>
    <w:p w14:paraId="0759D8A0" w14:textId="4942611D" w:rsidR="000C21B6" w:rsidRPr="00502C93" w:rsidRDefault="00502C93" w:rsidP="000C21B6">
      <w:r w:rsidRPr="00502C93">
        <w:t>En este ejemplo se convierte una cadena similar con espacios en blanco, texto y marcado en XML con tipo y se conservan los espacios en blanco insignificantes (espacios en blanco de límite entre los nodos):</w:t>
      </w:r>
    </w:p>
    <w:p w14:paraId="660E0A30" w14:textId="77777777" w:rsidR="00502C93" w:rsidRPr="00502C93" w:rsidRDefault="00502C93" w:rsidP="000C21B6"/>
    <w:p w14:paraId="62E18680" w14:textId="6B959EB3" w:rsidR="00502C93" w:rsidRDefault="00502C93" w:rsidP="000C21B6">
      <w:pPr>
        <w:rPr>
          <w:lang w:val="en-US"/>
        </w:rPr>
      </w:pPr>
      <w:r w:rsidRPr="00502C93">
        <w:rPr>
          <w:lang w:val="en-US"/>
        </w:rPr>
        <w:t>SELECT CONVERT(XML, '&lt;root&gt;          &lt;child/&gt;         &lt;/root&gt;', 1)</w:t>
      </w:r>
    </w:p>
    <w:p w14:paraId="303DF25B" w14:textId="77777777" w:rsidR="00502C93" w:rsidRDefault="00502C93" w:rsidP="000C21B6">
      <w:pPr>
        <w:rPr>
          <w:lang w:val="en-US"/>
        </w:rPr>
      </w:pPr>
    </w:p>
    <w:p w14:paraId="0C18FC04" w14:textId="7DA961AD" w:rsidR="00502C93" w:rsidRDefault="00502C93" w:rsidP="000C21B6">
      <w:r w:rsidRPr="00502C93">
        <w:t>En este ejemplo se convierte una cadena con espacios en blanco, texto y marcado en XML con tipo:</w:t>
      </w:r>
    </w:p>
    <w:p w14:paraId="5309BCEB" w14:textId="5B087504" w:rsidR="00502C93" w:rsidRPr="005B6E2F" w:rsidRDefault="005B6E2F" w:rsidP="000C21B6">
      <w:pPr>
        <w:rPr>
          <w:lang w:val="en-US"/>
        </w:rPr>
      </w:pPr>
      <w:r w:rsidRPr="005B6E2F">
        <w:rPr>
          <w:lang w:val="en-US"/>
        </w:rPr>
        <w:t>SELECT CAST('&lt;Name&gt;&lt;FName&gt;Carol&lt;/FName&gt;&lt;LName&gt;Elliot&lt;/LName&gt;&lt;/Name&gt;'  AS XML)</w:t>
      </w:r>
    </w:p>
    <w:p w14:paraId="73A1156E" w14:textId="77777777" w:rsidR="005B6E2F" w:rsidRDefault="005B6E2F" w:rsidP="000C21B6">
      <w:pPr>
        <w:rPr>
          <w:lang w:val="en-US"/>
        </w:rPr>
      </w:pPr>
    </w:p>
    <w:p w14:paraId="334BC71D" w14:textId="30EA545E" w:rsidR="005B6E2F" w:rsidRPr="005B6E2F" w:rsidRDefault="005B6E2F" w:rsidP="000C21B6">
      <w:r w:rsidRPr="005B6E2F">
        <w:t xml:space="preserve">Vea </w:t>
      </w:r>
      <w:hyperlink r:id="rId41" w:history="1">
        <w:r w:rsidRPr="005B6E2F">
          <w:rPr>
            <w:rStyle w:val="Hipervnculo"/>
          </w:rPr>
          <w:t>Crear instancias de datos XML</w:t>
        </w:r>
      </w:hyperlink>
      <w:r w:rsidRPr="005B6E2F">
        <w:t xml:space="preserve"> para ver más ejemplos.</w:t>
      </w:r>
    </w:p>
    <w:p w14:paraId="4422D68F" w14:textId="77777777" w:rsidR="00502C93" w:rsidRPr="005B6E2F" w:rsidRDefault="00502C93" w:rsidP="000C21B6"/>
    <w:p w14:paraId="23D1E7AC" w14:textId="77777777" w:rsidR="00D562DA" w:rsidRDefault="00D562DA" w:rsidP="00D562DA">
      <w:r>
        <w:t>G. Uso de CAST y CONVERT con datos de fecha y hora</w:t>
      </w:r>
    </w:p>
    <w:p w14:paraId="1AC4FFF5" w14:textId="46B188B3" w:rsidR="008620DD" w:rsidRDefault="00D562DA" w:rsidP="00D562DA">
      <w:r>
        <w:lastRenderedPageBreak/>
        <w:t>A partir de los valores GETDATE(), en este ejemplo se muestran la fecha y la hora actuales, se usa CAST para cambiarlas a un tipo de datos de caracteres y, después, se usa CONVERT para mostrar la fecha y la hora en el formato ISO 8601.</w:t>
      </w:r>
    </w:p>
    <w:p w14:paraId="3A38008C" w14:textId="77777777" w:rsidR="00D562DA" w:rsidRDefault="00D562DA" w:rsidP="00D562DA"/>
    <w:p w14:paraId="55EFD6DB" w14:textId="77777777" w:rsidR="00D562DA" w:rsidRPr="00D562DA" w:rsidRDefault="00D562DA" w:rsidP="00D562DA">
      <w:pPr>
        <w:rPr>
          <w:lang w:val="en-US"/>
        </w:rPr>
      </w:pPr>
      <w:r w:rsidRPr="00D562DA">
        <w:rPr>
          <w:lang w:val="en-US"/>
        </w:rPr>
        <w:t>SELECT GETDATE() AS UnconvertedDateTime,</w:t>
      </w:r>
    </w:p>
    <w:p w14:paraId="6D1275C2" w14:textId="77777777" w:rsidR="00D562DA" w:rsidRPr="00D562DA" w:rsidRDefault="00D562DA" w:rsidP="00D562DA">
      <w:pPr>
        <w:rPr>
          <w:lang w:val="en-US"/>
        </w:rPr>
      </w:pPr>
      <w:r w:rsidRPr="00D562DA">
        <w:rPr>
          <w:lang w:val="en-US"/>
        </w:rPr>
        <w:t xml:space="preserve">    CAST(GETDATE() AS NVARCHAR(30)) AS UsingCast,</w:t>
      </w:r>
    </w:p>
    <w:p w14:paraId="783C8A62" w14:textId="77777777" w:rsidR="00D562DA" w:rsidRPr="00D562DA" w:rsidRDefault="00D562DA" w:rsidP="00D562DA">
      <w:pPr>
        <w:rPr>
          <w:lang w:val="en-US"/>
        </w:rPr>
      </w:pPr>
      <w:r w:rsidRPr="00D562DA">
        <w:rPr>
          <w:lang w:val="en-US"/>
        </w:rPr>
        <w:t xml:space="preserve">    CONVERT(NVARCHAR(30), GETDATE(), 126) AS UsingConvertTo_ISO8601;</w:t>
      </w:r>
    </w:p>
    <w:p w14:paraId="06A5CDF3" w14:textId="4595DBFE" w:rsidR="00D562DA" w:rsidRDefault="00D562DA" w:rsidP="00D562DA">
      <w:r>
        <w:t>GO</w:t>
      </w:r>
    </w:p>
    <w:p w14:paraId="5889C69F" w14:textId="77777777" w:rsidR="00D562DA" w:rsidRDefault="00D562DA" w:rsidP="00D562DA"/>
    <w:p w14:paraId="62211AD1" w14:textId="59CCDFC9" w:rsidR="00D562DA" w:rsidRDefault="00BD2C8A" w:rsidP="00D562DA">
      <w:r w:rsidRPr="00BD2C8A">
        <w:t>El conjunto de resultados es el siguiente:</w:t>
      </w:r>
    </w:p>
    <w:p w14:paraId="697918F9" w14:textId="77777777" w:rsidR="00BD2C8A" w:rsidRPr="00BD2C8A" w:rsidRDefault="00BD2C8A" w:rsidP="00BD2C8A">
      <w:pPr>
        <w:rPr>
          <w:lang w:val="en-US"/>
        </w:rPr>
      </w:pPr>
      <w:r w:rsidRPr="00BD2C8A">
        <w:rPr>
          <w:lang w:val="en-US"/>
        </w:rPr>
        <w:t>UnconvertedDateTime     UsingCast              UsingConvertTo_ISO8601</w:t>
      </w:r>
    </w:p>
    <w:p w14:paraId="65C00848" w14:textId="77777777" w:rsidR="00BD2C8A" w:rsidRPr="00BD2C8A" w:rsidRDefault="00BD2C8A" w:rsidP="00BD2C8A">
      <w:pPr>
        <w:rPr>
          <w:lang w:val="en-US"/>
        </w:rPr>
      </w:pPr>
      <w:r w:rsidRPr="00BD2C8A">
        <w:rPr>
          <w:lang w:val="en-US"/>
        </w:rPr>
        <w:t>----------------------- ---------------------- ------------------------------</w:t>
      </w:r>
    </w:p>
    <w:p w14:paraId="130AADB7" w14:textId="77777777" w:rsidR="00BD2C8A" w:rsidRPr="00BD2C8A" w:rsidRDefault="00BD2C8A" w:rsidP="00BD2C8A">
      <w:pPr>
        <w:rPr>
          <w:lang w:val="en-US"/>
        </w:rPr>
      </w:pPr>
      <w:r w:rsidRPr="00BD2C8A">
        <w:rPr>
          <w:lang w:val="en-US"/>
        </w:rPr>
        <w:t>2022-04-18 09:58:04.570 Apr 18 2022  9:58AM    2022-04-18T09:58:04.570</w:t>
      </w:r>
    </w:p>
    <w:p w14:paraId="1BB70D1D" w14:textId="77777777" w:rsidR="00BD2C8A" w:rsidRPr="00BD2C8A" w:rsidRDefault="00BD2C8A" w:rsidP="00BD2C8A">
      <w:pPr>
        <w:rPr>
          <w:lang w:val="en-US"/>
        </w:rPr>
      </w:pPr>
    </w:p>
    <w:p w14:paraId="7FBE8594" w14:textId="587EDDE3" w:rsidR="00BD2C8A" w:rsidRDefault="00BD2C8A" w:rsidP="00BD2C8A">
      <w:r>
        <w:t>(1 row(s) affected)</w:t>
      </w:r>
    </w:p>
    <w:p w14:paraId="7F87180F" w14:textId="77777777" w:rsidR="00BD2C8A" w:rsidRDefault="00BD2C8A" w:rsidP="00BD2C8A"/>
    <w:p w14:paraId="764FB061" w14:textId="09A6A0F9" w:rsidR="00BD2C8A" w:rsidRDefault="00BD2C8A" w:rsidP="00BD2C8A">
      <w:r w:rsidRPr="00BD2C8A">
        <w:t>Este ejemplo es lo opuesto, aproximadamente, al ejemplo anterior. En este ejemplo, se muestra la fecha y la hora como datos de caracteres, se usa CAST para cambiar los datos de caracteres al tipo de datos datetime y, luego, se usa CONVERT para cambiar los datos de caracteres al tipo de datos datetime.</w:t>
      </w:r>
    </w:p>
    <w:p w14:paraId="19CE29B4" w14:textId="77777777" w:rsidR="00BD2C8A" w:rsidRDefault="00BD2C8A" w:rsidP="00BD2C8A"/>
    <w:p w14:paraId="360BAC82" w14:textId="77777777" w:rsidR="009C1F02" w:rsidRPr="009C1F02" w:rsidRDefault="009C1F02" w:rsidP="009C1F02">
      <w:pPr>
        <w:rPr>
          <w:lang w:val="en-US"/>
        </w:rPr>
      </w:pPr>
      <w:r w:rsidRPr="009C1F02">
        <w:rPr>
          <w:lang w:val="en-US"/>
        </w:rPr>
        <w:t>SELECT '2006-04-25T15:50:59.997' AS UnconvertedText,</w:t>
      </w:r>
    </w:p>
    <w:p w14:paraId="78E5CDEA" w14:textId="77777777" w:rsidR="009C1F02" w:rsidRPr="009C1F02" w:rsidRDefault="009C1F02" w:rsidP="009C1F02">
      <w:pPr>
        <w:rPr>
          <w:lang w:val="en-US"/>
        </w:rPr>
      </w:pPr>
      <w:r w:rsidRPr="009C1F02">
        <w:rPr>
          <w:lang w:val="en-US"/>
        </w:rPr>
        <w:t xml:space="preserve">    CAST('2006-04-25T15:50:59.997' AS DATETIME) AS UsingCast,</w:t>
      </w:r>
    </w:p>
    <w:p w14:paraId="23199048" w14:textId="77777777" w:rsidR="009C1F02" w:rsidRPr="009C1F02" w:rsidRDefault="009C1F02" w:rsidP="009C1F02">
      <w:pPr>
        <w:rPr>
          <w:lang w:val="en-US"/>
        </w:rPr>
      </w:pPr>
      <w:r w:rsidRPr="009C1F02">
        <w:rPr>
          <w:lang w:val="en-US"/>
        </w:rPr>
        <w:t xml:space="preserve">    CONVERT(DATETIME, '2006-04-25T15:50:59.997', 126) AS UsingConvertFrom_ISO8601;</w:t>
      </w:r>
    </w:p>
    <w:p w14:paraId="6E141759" w14:textId="26C0E0D1" w:rsidR="00BD2C8A" w:rsidRDefault="009C1F02" w:rsidP="009C1F02">
      <w:r>
        <w:t>GO</w:t>
      </w:r>
    </w:p>
    <w:p w14:paraId="7304938C" w14:textId="77777777" w:rsidR="009C1F02" w:rsidRDefault="009C1F02" w:rsidP="009C1F02"/>
    <w:p w14:paraId="5E716A01" w14:textId="0142A223" w:rsidR="009C1F02" w:rsidRDefault="009C1F02" w:rsidP="009C1F02">
      <w:r w:rsidRPr="009C1F02">
        <w:t>El conjunto de resultados es el siguiente:</w:t>
      </w:r>
    </w:p>
    <w:p w14:paraId="3234B59E" w14:textId="77777777" w:rsidR="009C1F02" w:rsidRPr="009C1F02" w:rsidRDefault="009C1F02" w:rsidP="009C1F02">
      <w:pPr>
        <w:rPr>
          <w:lang w:val="en-US"/>
        </w:rPr>
      </w:pPr>
      <w:r w:rsidRPr="009C1F02">
        <w:rPr>
          <w:lang w:val="en-US"/>
        </w:rPr>
        <w:lastRenderedPageBreak/>
        <w:t>UnconvertedText         UsingCast               UsingConvertFrom_ISO8601</w:t>
      </w:r>
    </w:p>
    <w:p w14:paraId="2B282C97" w14:textId="77777777" w:rsidR="009C1F02" w:rsidRPr="009C1F02" w:rsidRDefault="009C1F02" w:rsidP="009C1F02">
      <w:pPr>
        <w:rPr>
          <w:lang w:val="en-US"/>
        </w:rPr>
      </w:pPr>
      <w:r w:rsidRPr="009C1F02">
        <w:rPr>
          <w:lang w:val="en-US"/>
        </w:rPr>
        <w:t>----------------------- ----------------------- ------------------------</w:t>
      </w:r>
    </w:p>
    <w:p w14:paraId="3F436D8E" w14:textId="77777777" w:rsidR="009C1F02" w:rsidRPr="009C1F02" w:rsidRDefault="009C1F02" w:rsidP="009C1F02">
      <w:pPr>
        <w:rPr>
          <w:lang w:val="en-US"/>
        </w:rPr>
      </w:pPr>
      <w:r w:rsidRPr="009C1F02">
        <w:rPr>
          <w:lang w:val="en-US"/>
        </w:rPr>
        <w:t>2006-04-25T15:50:59.997 2006-04-25 15:50:59.997 2006-04-25 15:50:59.997</w:t>
      </w:r>
    </w:p>
    <w:p w14:paraId="18CEAC1E" w14:textId="77777777" w:rsidR="009C1F02" w:rsidRPr="009C1F02" w:rsidRDefault="009C1F02" w:rsidP="009C1F02">
      <w:pPr>
        <w:rPr>
          <w:lang w:val="en-US"/>
        </w:rPr>
      </w:pPr>
    </w:p>
    <w:p w14:paraId="27F75F66" w14:textId="4BADB1F8" w:rsidR="009C1F02" w:rsidRDefault="009C1F02" w:rsidP="009C1F02">
      <w:r>
        <w:t>(1 row(s) affected)</w:t>
      </w:r>
    </w:p>
    <w:p w14:paraId="623464F7" w14:textId="77777777" w:rsidR="009C1F02" w:rsidRDefault="009C1F02" w:rsidP="009C1F02"/>
    <w:p w14:paraId="55520874" w14:textId="77777777" w:rsidR="00601D29" w:rsidRDefault="00601D29" w:rsidP="00601D29">
      <w:r>
        <w:t>H. Uso de CONVERT con datos binarios y de caracteres</w:t>
      </w:r>
    </w:p>
    <w:p w14:paraId="4951F0B5" w14:textId="471B1A50" w:rsidR="009C1F02" w:rsidRDefault="00601D29" w:rsidP="00601D29">
      <w:r>
        <w:t>En estos ejemplos se muestran los resultados de la conversión de datos binarios y de caracteres usando estilos diferentes.</w:t>
      </w:r>
    </w:p>
    <w:p w14:paraId="51FE3203" w14:textId="77777777" w:rsidR="00601D29" w:rsidRPr="00601D29" w:rsidRDefault="00601D29" w:rsidP="00601D29">
      <w:pPr>
        <w:rPr>
          <w:lang w:val="en-US"/>
        </w:rPr>
      </w:pPr>
      <w:r w:rsidRPr="00601D29">
        <w:rPr>
          <w:lang w:val="en-US"/>
        </w:rPr>
        <w:t>--Convert the binary value 0x4E616d65 to a character value.</w:t>
      </w:r>
    </w:p>
    <w:p w14:paraId="46CA2504" w14:textId="1FD1810C" w:rsidR="00601D29" w:rsidRPr="00601D29" w:rsidRDefault="00601D29" w:rsidP="00601D29">
      <w:pPr>
        <w:rPr>
          <w:lang w:val="en-US"/>
        </w:rPr>
      </w:pPr>
      <w:r w:rsidRPr="00601D29">
        <w:rPr>
          <w:lang w:val="en-US"/>
        </w:rPr>
        <w:t>SELECT CONVERT(CHAR(8), 0x4E616d65, 0) AS [Style 0, binary to character];</w:t>
      </w:r>
    </w:p>
    <w:p w14:paraId="04C1BBE5" w14:textId="77777777" w:rsidR="00601D29" w:rsidRPr="00601D29" w:rsidRDefault="00601D29" w:rsidP="00601D29">
      <w:pPr>
        <w:rPr>
          <w:lang w:val="en-US"/>
        </w:rPr>
      </w:pPr>
    </w:p>
    <w:p w14:paraId="3FC6C43B" w14:textId="4AECD6C3" w:rsidR="00601D29" w:rsidRDefault="00601D29" w:rsidP="00601D29">
      <w:r w:rsidRPr="00601D29">
        <w:t>El conjunto de resultados es el siguiente:</w:t>
      </w:r>
    </w:p>
    <w:p w14:paraId="4FD3FAEC" w14:textId="77777777" w:rsidR="00601D29" w:rsidRPr="00601D29" w:rsidRDefault="00601D29" w:rsidP="00601D29">
      <w:pPr>
        <w:rPr>
          <w:lang w:val="en-US"/>
        </w:rPr>
      </w:pPr>
      <w:r w:rsidRPr="00601D29">
        <w:rPr>
          <w:lang w:val="en-US"/>
        </w:rPr>
        <w:t>Style 0, binary to character</w:t>
      </w:r>
    </w:p>
    <w:p w14:paraId="124E151E" w14:textId="77777777" w:rsidR="00601D29" w:rsidRPr="00601D29" w:rsidRDefault="00601D29" w:rsidP="00601D29">
      <w:pPr>
        <w:rPr>
          <w:lang w:val="en-US"/>
        </w:rPr>
      </w:pPr>
      <w:r w:rsidRPr="00601D29">
        <w:rPr>
          <w:lang w:val="en-US"/>
        </w:rPr>
        <w:t>----------------------------</w:t>
      </w:r>
    </w:p>
    <w:p w14:paraId="588CCA28" w14:textId="77777777" w:rsidR="00601D29" w:rsidRPr="00601D29" w:rsidRDefault="00601D29" w:rsidP="00601D29">
      <w:pPr>
        <w:rPr>
          <w:lang w:val="en-US"/>
        </w:rPr>
      </w:pPr>
      <w:r w:rsidRPr="00601D29">
        <w:rPr>
          <w:lang w:val="en-US"/>
        </w:rPr>
        <w:t>Name</w:t>
      </w:r>
    </w:p>
    <w:p w14:paraId="2C344B75" w14:textId="77777777" w:rsidR="00601D29" w:rsidRPr="00601D29" w:rsidRDefault="00601D29" w:rsidP="00601D29">
      <w:pPr>
        <w:rPr>
          <w:lang w:val="en-US"/>
        </w:rPr>
      </w:pPr>
    </w:p>
    <w:p w14:paraId="10B14D84" w14:textId="6D3F82B2" w:rsidR="00601D29" w:rsidRPr="00601D29" w:rsidRDefault="00601D29" w:rsidP="00601D29">
      <w:pPr>
        <w:rPr>
          <w:lang w:val="en-US"/>
        </w:rPr>
      </w:pPr>
      <w:r w:rsidRPr="00601D29">
        <w:rPr>
          <w:lang w:val="en-US"/>
        </w:rPr>
        <w:t>(1 row(s) affected)</w:t>
      </w:r>
    </w:p>
    <w:p w14:paraId="15F66CD1" w14:textId="77777777" w:rsidR="00601D29" w:rsidRDefault="00601D29" w:rsidP="00601D29">
      <w:pPr>
        <w:rPr>
          <w:lang w:val="en-US"/>
        </w:rPr>
      </w:pPr>
    </w:p>
    <w:p w14:paraId="4453AF7A" w14:textId="25B7E991" w:rsidR="00601D29" w:rsidRPr="00B955D5" w:rsidRDefault="00B955D5" w:rsidP="00601D29">
      <w:r w:rsidRPr="00B955D5">
        <w:t>En este ejemplo se muestra que Style 1 puede forzar el truncamiento del resultado. Los caracteres 0x del conjunto de resultados fuerzan el truncamiento.</w:t>
      </w:r>
    </w:p>
    <w:p w14:paraId="51E5A7B7" w14:textId="77777777" w:rsidR="00B955D5" w:rsidRPr="00B955D5" w:rsidRDefault="00B955D5" w:rsidP="00601D29"/>
    <w:p w14:paraId="64BCB3D7" w14:textId="5ED6E9B9" w:rsidR="00B955D5" w:rsidRDefault="00B955D5" w:rsidP="00601D29">
      <w:pPr>
        <w:rPr>
          <w:lang w:val="en-US"/>
        </w:rPr>
      </w:pPr>
      <w:r w:rsidRPr="00B955D5">
        <w:rPr>
          <w:lang w:val="en-US"/>
        </w:rPr>
        <w:t>SELECT CONVERT(CHAR(8), 0x4E616d65, 1) AS [Style 1, binary to character];</w:t>
      </w:r>
    </w:p>
    <w:p w14:paraId="79BE4F3B" w14:textId="77777777" w:rsidR="00B955D5" w:rsidRDefault="00B955D5" w:rsidP="00601D29">
      <w:pPr>
        <w:rPr>
          <w:lang w:val="en-US"/>
        </w:rPr>
      </w:pPr>
    </w:p>
    <w:p w14:paraId="3664707B" w14:textId="33956213" w:rsidR="00B955D5" w:rsidRDefault="00967B2D" w:rsidP="00601D29">
      <w:r w:rsidRPr="00967B2D">
        <w:t>El conjunto de resultados es el siguiente:</w:t>
      </w:r>
    </w:p>
    <w:p w14:paraId="0AE502A8" w14:textId="77777777" w:rsidR="00967B2D" w:rsidRPr="00967B2D" w:rsidRDefault="00967B2D" w:rsidP="00967B2D">
      <w:pPr>
        <w:rPr>
          <w:lang w:val="en-US"/>
        </w:rPr>
      </w:pPr>
      <w:r w:rsidRPr="00967B2D">
        <w:rPr>
          <w:lang w:val="en-US"/>
        </w:rPr>
        <w:t>Style 1, binary to character</w:t>
      </w:r>
    </w:p>
    <w:p w14:paraId="0EA3A05B" w14:textId="77777777" w:rsidR="00967B2D" w:rsidRPr="00967B2D" w:rsidRDefault="00967B2D" w:rsidP="00967B2D">
      <w:pPr>
        <w:rPr>
          <w:lang w:val="en-US"/>
        </w:rPr>
      </w:pPr>
      <w:r w:rsidRPr="00967B2D">
        <w:rPr>
          <w:lang w:val="en-US"/>
        </w:rPr>
        <w:t>------------------------------</w:t>
      </w:r>
    </w:p>
    <w:p w14:paraId="364B74D0" w14:textId="77777777" w:rsidR="00967B2D" w:rsidRPr="00967B2D" w:rsidRDefault="00967B2D" w:rsidP="00967B2D">
      <w:pPr>
        <w:rPr>
          <w:lang w:val="en-US"/>
        </w:rPr>
      </w:pPr>
      <w:r w:rsidRPr="00967B2D">
        <w:rPr>
          <w:lang w:val="en-US"/>
        </w:rPr>
        <w:lastRenderedPageBreak/>
        <w:t>0x4E616D</w:t>
      </w:r>
    </w:p>
    <w:p w14:paraId="07CD1A6B" w14:textId="77777777" w:rsidR="00967B2D" w:rsidRPr="00967B2D" w:rsidRDefault="00967B2D" w:rsidP="00967B2D">
      <w:pPr>
        <w:rPr>
          <w:lang w:val="en-US"/>
        </w:rPr>
      </w:pPr>
    </w:p>
    <w:p w14:paraId="2810132F" w14:textId="627B3FF4" w:rsidR="00967B2D" w:rsidRPr="00967B2D" w:rsidRDefault="00967B2D" w:rsidP="00967B2D">
      <w:pPr>
        <w:rPr>
          <w:lang w:val="en-US"/>
        </w:rPr>
      </w:pPr>
      <w:r w:rsidRPr="00967B2D">
        <w:rPr>
          <w:lang w:val="en-US"/>
        </w:rPr>
        <w:t>(1 row(s) affected)</w:t>
      </w:r>
    </w:p>
    <w:p w14:paraId="7C1C5EC6" w14:textId="77777777" w:rsidR="00967B2D" w:rsidRPr="00967B2D" w:rsidRDefault="00967B2D" w:rsidP="00967B2D">
      <w:pPr>
        <w:rPr>
          <w:lang w:val="en-US"/>
        </w:rPr>
      </w:pPr>
    </w:p>
    <w:p w14:paraId="54C3544D" w14:textId="28C60D5F" w:rsidR="00967B2D" w:rsidRPr="00123694" w:rsidRDefault="00123694" w:rsidP="00967B2D">
      <w:r w:rsidRPr="00123694">
        <w:t>En este ejemplo se muestra que Style 2 no trunca el resultado, ya que este no incluye los caracteres 0x.</w:t>
      </w:r>
    </w:p>
    <w:p w14:paraId="629737AF" w14:textId="77777777" w:rsidR="00123694" w:rsidRPr="00123694" w:rsidRDefault="00123694" w:rsidP="00967B2D"/>
    <w:p w14:paraId="5B110332" w14:textId="545F701B" w:rsidR="00123694" w:rsidRDefault="00123694" w:rsidP="00967B2D">
      <w:pPr>
        <w:rPr>
          <w:lang w:val="en-US"/>
        </w:rPr>
      </w:pPr>
      <w:r w:rsidRPr="00123694">
        <w:rPr>
          <w:lang w:val="en-US"/>
        </w:rPr>
        <w:t>SELECT CONVERT(CHAR(8), 0x4E616d65, 2) AS [Style 2, binary to character];</w:t>
      </w:r>
    </w:p>
    <w:p w14:paraId="3758CDCE" w14:textId="77777777" w:rsidR="00123694" w:rsidRDefault="00123694" w:rsidP="00967B2D">
      <w:pPr>
        <w:rPr>
          <w:lang w:val="en-US"/>
        </w:rPr>
      </w:pPr>
    </w:p>
    <w:p w14:paraId="6CAA1FB1" w14:textId="120147EC" w:rsidR="00123694" w:rsidRPr="00123694" w:rsidRDefault="00123694" w:rsidP="00967B2D">
      <w:r w:rsidRPr="00123694">
        <w:t>El conjunto de resultados es el siguiente:</w:t>
      </w:r>
    </w:p>
    <w:p w14:paraId="028C54CD" w14:textId="77777777" w:rsidR="00123694" w:rsidRPr="00123694" w:rsidRDefault="00123694" w:rsidP="00123694">
      <w:pPr>
        <w:rPr>
          <w:lang w:val="en-US"/>
        </w:rPr>
      </w:pPr>
      <w:r w:rsidRPr="00123694">
        <w:rPr>
          <w:lang w:val="en-US"/>
        </w:rPr>
        <w:t>Style 2, binary to character</w:t>
      </w:r>
    </w:p>
    <w:p w14:paraId="5C9E0108" w14:textId="77777777" w:rsidR="00123694" w:rsidRPr="00123694" w:rsidRDefault="00123694" w:rsidP="00123694">
      <w:pPr>
        <w:rPr>
          <w:lang w:val="en-US"/>
        </w:rPr>
      </w:pPr>
      <w:r w:rsidRPr="00123694">
        <w:rPr>
          <w:lang w:val="en-US"/>
        </w:rPr>
        <w:t>------------------------------</w:t>
      </w:r>
    </w:p>
    <w:p w14:paraId="349A7177" w14:textId="77777777" w:rsidR="00123694" w:rsidRPr="00123694" w:rsidRDefault="00123694" w:rsidP="00123694">
      <w:pPr>
        <w:rPr>
          <w:lang w:val="en-US"/>
        </w:rPr>
      </w:pPr>
      <w:r w:rsidRPr="00123694">
        <w:rPr>
          <w:lang w:val="en-US"/>
        </w:rPr>
        <w:t>4E616D65</w:t>
      </w:r>
    </w:p>
    <w:p w14:paraId="23FFBFBE" w14:textId="77777777" w:rsidR="00123694" w:rsidRPr="00123694" w:rsidRDefault="00123694" w:rsidP="00123694">
      <w:pPr>
        <w:rPr>
          <w:lang w:val="en-US"/>
        </w:rPr>
      </w:pPr>
    </w:p>
    <w:p w14:paraId="2EC70F66" w14:textId="256BA9E0" w:rsidR="00123694" w:rsidRPr="00123694" w:rsidRDefault="00123694" w:rsidP="00123694">
      <w:pPr>
        <w:rPr>
          <w:lang w:val="en-US"/>
        </w:rPr>
      </w:pPr>
      <w:r w:rsidRPr="00123694">
        <w:rPr>
          <w:lang w:val="en-US"/>
        </w:rPr>
        <w:t>(1 row(s) affected)</w:t>
      </w:r>
    </w:p>
    <w:p w14:paraId="1AFFFCC4" w14:textId="77777777" w:rsidR="00123694" w:rsidRPr="00123694" w:rsidRDefault="00123694" w:rsidP="00123694">
      <w:pPr>
        <w:rPr>
          <w:lang w:val="en-US"/>
        </w:rPr>
      </w:pPr>
    </w:p>
    <w:p w14:paraId="6D0480CB" w14:textId="42A346BF" w:rsidR="00123694" w:rsidRDefault="00FB047C" w:rsidP="00123694">
      <w:r w:rsidRPr="00FB047C">
        <w:t>Convierta el valor del carácter 'Name' en un valor binario.</w:t>
      </w:r>
    </w:p>
    <w:p w14:paraId="38FF221B" w14:textId="18068EC9" w:rsidR="00FB047C" w:rsidRDefault="00FB047C" w:rsidP="00123694">
      <w:pPr>
        <w:rPr>
          <w:lang w:val="en-US"/>
        </w:rPr>
      </w:pPr>
      <w:r w:rsidRPr="00FB047C">
        <w:rPr>
          <w:lang w:val="en-US"/>
        </w:rPr>
        <w:t>SELECT CONVERT(BINARY(8), 'Name', 0) AS [Style 0, character to binary];</w:t>
      </w:r>
    </w:p>
    <w:p w14:paraId="7D7C0349" w14:textId="77777777" w:rsidR="00FB047C" w:rsidRDefault="00FB047C" w:rsidP="00123694">
      <w:pPr>
        <w:rPr>
          <w:lang w:val="en-US"/>
        </w:rPr>
      </w:pPr>
    </w:p>
    <w:p w14:paraId="4FF96E02" w14:textId="2D6FBA22" w:rsidR="00FB047C" w:rsidRDefault="00705CED" w:rsidP="00123694">
      <w:r w:rsidRPr="00705CED">
        <w:t>El conjunto de resultados es el siguiente:</w:t>
      </w:r>
    </w:p>
    <w:p w14:paraId="524709B6" w14:textId="77777777" w:rsidR="00705CED" w:rsidRPr="00705CED" w:rsidRDefault="00705CED" w:rsidP="00705CED">
      <w:pPr>
        <w:rPr>
          <w:lang w:val="en-US"/>
        </w:rPr>
      </w:pPr>
      <w:r w:rsidRPr="00705CED">
        <w:rPr>
          <w:lang w:val="en-US"/>
        </w:rPr>
        <w:t>Style 0, character to binary</w:t>
      </w:r>
    </w:p>
    <w:p w14:paraId="0A4C5BD2" w14:textId="77777777" w:rsidR="00705CED" w:rsidRPr="00705CED" w:rsidRDefault="00705CED" w:rsidP="00705CED">
      <w:pPr>
        <w:rPr>
          <w:lang w:val="en-US"/>
        </w:rPr>
      </w:pPr>
      <w:r w:rsidRPr="00705CED">
        <w:rPr>
          <w:lang w:val="en-US"/>
        </w:rPr>
        <w:t>----------------------------</w:t>
      </w:r>
    </w:p>
    <w:p w14:paraId="2E6B2C74" w14:textId="77777777" w:rsidR="00705CED" w:rsidRPr="00705CED" w:rsidRDefault="00705CED" w:rsidP="00705CED">
      <w:pPr>
        <w:rPr>
          <w:lang w:val="en-US"/>
        </w:rPr>
      </w:pPr>
      <w:r w:rsidRPr="00705CED">
        <w:rPr>
          <w:lang w:val="en-US"/>
        </w:rPr>
        <w:t>0x4E616D6500000000</w:t>
      </w:r>
    </w:p>
    <w:p w14:paraId="60953B93" w14:textId="77777777" w:rsidR="00705CED" w:rsidRPr="00705CED" w:rsidRDefault="00705CED" w:rsidP="00705CED">
      <w:pPr>
        <w:rPr>
          <w:lang w:val="en-US"/>
        </w:rPr>
      </w:pPr>
    </w:p>
    <w:p w14:paraId="0520B08F" w14:textId="581B63A6" w:rsidR="00705CED" w:rsidRPr="00705CED" w:rsidRDefault="00705CED" w:rsidP="00705CED">
      <w:pPr>
        <w:rPr>
          <w:lang w:val="en-US"/>
        </w:rPr>
      </w:pPr>
      <w:r w:rsidRPr="00705CED">
        <w:rPr>
          <w:lang w:val="en-US"/>
        </w:rPr>
        <w:t>(1 row(s) affected)</w:t>
      </w:r>
    </w:p>
    <w:p w14:paraId="7077090D" w14:textId="77777777" w:rsidR="00705CED" w:rsidRPr="00705CED" w:rsidRDefault="00705CED" w:rsidP="00705CED">
      <w:pPr>
        <w:rPr>
          <w:lang w:val="en-US"/>
        </w:rPr>
      </w:pPr>
    </w:p>
    <w:p w14:paraId="0CCADAAD" w14:textId="185CDD45" w:rsidR="00705CED" w:rsidRDefault="00705CED" w:rsidP="00705CED">
      <w:pPr>
        <w:rPr>
          <w:lang w:val="en-US"/>
        </w:rPr>
      </w:pPr>
      <w:r w:rsidRPr="00705CED">
        <w:rPr>
          <w:lang w:val="en-US"/>
        </w:rPr>
        <w:t>SELECT CONVERT(BINARY(4), '0x4E616D65', 1) AS [Style 1, character to binary];</w:t>
      </w:r>
    </w:p>
    <w:p w14:paraId="74562767" w14:textId="32E2AEF2" w:rsidR="00705CED" w:rsidRDefault="000008A8" w:rsidP="00705CED">
      <w:r w:rsidRPr="000008A8">
        <w:lastRenderedPageBreak/>
        <w:t>El conjunto de resultados es el siguiente:</w:t>
      </w:r>
    </w:p>
    <w:p w14:paraId="5B01D2CE" w14:textId="77777777" w:rsidR="000008A8" w:rsidRPr="000008A8" w:rsidRDefault="000008A8" w:rsidP="000008A8">
      <w:pPr>
        <w:rPr>
          <w:lang w:val="en-US"/>
        </w:rPr>
      </w:pPr>
      <w:r w:rsidRPr="000008A8">
        <w:rPr>
          <w:lang w:val="en-US"/>
        </w:rPr>
        <w:t>Style 1, character to binary</w:t>
      </w:r>
    </w:p>
    <w:p w14:paraId="700109DE" w14:textId="77777777" w:rsidR="000008A8" w:rsidRPr="000008A8" w:rsidRDefault="000008A8" w:rsidP="000008A8">
      <w:pPr>
        <w:rPr>
          <w:lang w:val="en-US"/>
        </w:rPr>
      </w:pPr>
      <w:r w:rsidRPr="000008A8">
        <w:rPr>
          <w:lang w:val="en-US"/>
        </w:rPr>
        <w:t>----------------------------</w:t>
      </w:r>
    </w:p>
    <w:p w14:paraId="72E46C1A" w14:textId="77777777" w:rsidR="000008A8" w:rsidRPr="000008A8" w:rsidRDefault="000008A8" w:rsidP="000008A8">
      <w:pPr>
        <w:rPr>
          <w:lang w:val="en-US"/>
        </w:rPr>
      </w:pPr>
      <w:r w:rsidRPr="000008A8">
        <w:rPr>
          <w:lang w:val="en-US"/>
        </w:rPr>
        <w:t>0x4E616D65</w:t>
      </w:r>
    </w:p>
    <w:p w14:paraId="4014155C" w14:textId="77777777" w:rsidR="000008A8" w:rsidRPr="000008A8" w:rsidRDefault="000008A8" w:rsidP="000008A8">
      <w:pPr>
        <w:rPr>
          <w:lang w:val="en-US"/>
        </w:rPr>
      </w:pPr>
    </w:p>
    <w:p w14:paraId="647E1EC7" w14:textId="5D844442" w:rsidR="000008A8" w:rsidRDefault="000008A8" w:rsidP="000008A8">
      <w:pPr>
        <w:rPr>
          <w:lang w:val="en-US"/>
        </w:rPr>
      </w:pPr>
      <w:r w:rsidRPr="000008A8">
        <w:rPr>
          <w:lang w:val="en-US"/>
        </w:rPr>
        <w:t>(1 row(s) affected)</w:t>
      </w:r>
    </w:p>
    <w:p w14:paraId="30201A6F" w14:textId="77777777" w:rsidR="000008A8" w:rsidRDefault="000008A8" w:rsidP="000008A8">
      <w:pPr>
        <w:rPr>
          <w:lang w:val="en-US"/>
        </w:rPr>
      </w:pPr>
    </w:p>
    <w:p w14:paraId="34C33385" w14:textId="53754B81" w:rsidR="000008A8" w:rsidRDefault="008F5E1A" w:rsidP="000008A8">
      <w:pPr>
        <w:rPr>
          <w:lang w:val="en-US"/>
        </w:rPr>
      </w:pPr>
      <w:r w:rsidRPr="008F5E1A">
        <w:rPr>
          <w:lang w:val="en-US"/>
        </w:rPr>
        <w:t>SELECT CONVERT(BINARY(4), '4E616D65', 2) AS [Style 2, character to binary];</w:t>
      </w:r>
    </w:p>
    <w:p w14:paraId="54C0FA6B" w14:textId="77777777" w:rsidR="008F5E1A" w:rsidRDefault="008F5E1A" w:rsidP="000008A8">
      <w:pPr>
        <w:rPr>
          <w:lang w:val="en-US"/>
        </w:rPr>
      </w:pPr>
    </w:p>
    <w:p w14:paraId="4A92E168" w14:textId="51C29287" w:rsidR="008F5E1A" w:rsidRPr="008F5E1A" w:rsidRDefault="008F5E1A" w:rsidP="000008A8">
      <w:r w:rsidRPr="008F5E1A">
        <w:t>El conjunto de resultados es el siguiente:</w:t>
      </w:r>
    </w:p>
    <w:p w14:paraId="4B835E77" w14:textId="77777777" w:rsidR="008F5E1A" w:rsidRPr="008F5E1A" w:rsidRDefault="008F5E1A" w:rsidP="008F5E1A">
      <w:pPr>
        <w:rPr>
          <w:lang w:val="en-US"/>
        </w:rPr>
      </w:pPr>
      <w:r w:rsidRPr="008F5E1A">
        <w:rPr>
          <w:lang w:val="en-US"/>
        </w:rPr>
        <w:t>Style 2, character to binary</w:t>
      </w:r>
    </w:p>
    <w:p w14:paraId="09CBCAE2" w14:textId="77777777" w:rsidR="008F5E1A" w:rsidRPr="008F5E1A" w:rsidRDefault="008F5E1A" w:rsidP="008F5E1A">
      <w:pPr>
        <w:rPr>
          <w:lang w:val="en-US"/>
        </w:rPr>
      </w:pPr>
      <w:r w:rsidRPr="008F5E1A">
        <w:rPr>
          <w:lang w:val="en-US"/>
        </w:rPr>
        <w:t>----------------------------------</w:t>
      </w:r>
    </w:p>
    <w:p w14:paraId="6A32F6CC" w14:textId="77777777" w:rsidR="008F5E1A" w:rsidRPr="008F5E1A" w:rsidRDefault="008F5E1A" w:rsidP="008F5E1A">
      <w:pPr>
        <w:rPr>
          <w:lang w:val="en-US"/>
        </w:rPr>
      </w:pPr>
      <w:r w:rsidRPr="008F5E1A">
        <w:rPr>
          <w:lang w:val="en-US"/>
        </w:rPr>
        <w:t>0x4E616D65</w:t>
      </w:r>
    </w:p>
    <w:p w14:paraId="4032E0E0" w14:textId="77777777" w:rsidR="008F5E1A" w:rsidRPr="008F5E1A" w:rsidRDefault="008F5E1A" w:rsidP="008F5E1A">
      <w:pPr>
        <w:rPr>
          <w:lang w:val="en-US"/>
        </w:rPr>
      </w:pPr>
    </w:p>
    <w:p w14:paraId="23CDE061" w14:textId="7AE9D95F" w:rsidR="008F5E1A" w:rsidRPr="008F5E1A" w:rsidRDefault="008F5E1A" w:rsidP="008F5E1A">
      <w:pPr>
        <w:rPr>
          <w:lang w:val="en-US"/>
        </w:rPr>
      </w:pPr>
      <w:r w:rsidRPr="008F5E1A">
        <w:rPr>
          <w:lang w:val="en-US"/>
        </w:rPr>
        <w:t>(1 row(s) affected)</w:t>
      </w:r>
    </w:p>
    <w:p w14:paraId="0DB9A4F1" w14:textId="77777777" w:rsidR="008F5E1A" w:rsidRDefault="008F5E1A" w:rsidP="008F5E1A">
      <w:pPr>
        <w:rPr>
          <w:lang w:val="en-US"/>
        </w:rPr>
      </w:pPr>
    </w:p>
    <w:p w14:paraId="7F9D4C37" w14:textId="77777777" w:rsidR="000C5A3C" w:rsidRPr="000C5A3C" w:rsidRDefault="000C5A3C" w:rsidP="000C5A3C">
      <w:r w:rsidRPr="000C5A3C">
        <w:t>I. Convierte tipos de datos de fecha y hora</w:t>
      </w:r>
    </w:p>
    <w:p w14:paraId="6EB08C2A" w14:textId="5081DAB5" w:rsidR="008F5E1A" w:rsidRPr="000C5A3C" w:rsidRDefault="000C5A3C" w:rsidP="000C5A3C">
      <w:r w:rsidRPr="000C5A3C">
        <w:t>En este ejemplo se muestra la conversión de los tipos de datos date, time y datetime.</w:t>
      </w:r>
    </w:p>
    <w:p w14:paraId="272CF39E" w14:textId="77777777" w:rsidR="000C5A3C" w:rsidRPr="000C5A3C" w:rsidRDefault="000C5A3C" w:rsidP="000C5A3C">
      <w:pPr>
        <w:rPr>
          <w:lang w:val="en-US"/>
        </w:rPr>
      </w:pPr>
      <w:r w:rsidRPr="000C5A3C">
        <w:rPr>
          <w:lang w:val="en-US"/>
        </w:rPr>
        <w:t>DECLARE @d1 DATE,</w:t>
      </w:r>
    </w:p>
    <w:p w14:paraId="028ACA1F" w14:textId="77777777" w:rsidR="000C5A3C" w:rsidRPr="000C5A3C" w:rsidRDefault="000C5A3C" w:rsidP="000C5A3C">
      <w:pPr>
        <w:rPr>
          <w:lang w:val="en-US"/>
        </w:rPr>
      </w:pPr>
      <w:r w:rsidRPr="000C5A3C">
        <w:rPr>
          <w:lang w:val="en-US"/>
        </w:rPr>
        <w:t xml:space="preserve">    @t1 TIME,</w:t>
      </w:r>
    </w:p>
    <w:p w14:paraId="2178B2F2" w14:textId="77777777" w:rsidR="000C5A3C" w:rsidRPr="000C5A3C" w:rsidRDefault="000C5A3C" w:rsidP="000C5A3C">
      <w:pPr>
        <w:rPr>
          <w:lang w:val="en-US"/>
        </w:rPr>
      </w:pPr>
      <w:r w:rsidRPr="000C5A3C">
        <w:rPr>
          <w:lang w:val="en-US"/>
        </w:rPr>
        <w:t xml:space="preserve">    @dt1 DATETIME;</w:t>
      </w:r>
    </w:p>
    <w:p w14:paraId="2E75C3C9" w14:textId="77777777" w:rsidR="000C5A3C" w:rsidRPr="000C5A3C" w:rsidRDefault="000C5A3C" w:rsidP="000C5A3C">
      <w:pPr>
        <w:rPr>
          <w:lang w:val="en-US"/>
        </w:rPr>
      </w:pPr>
    </w:p>
    <w:p w14:paraId="76E4C6A4" w14:textId="77777777" w:rsidR="000C5A3C" w:rsidRPr="000C5A3C" w:rsidRDefault="000C5A3C" w:rsidP="000C5A3C">
      <w:pPr>
        <w:rPr>
          <w:lang w:val="en-US"/>
        </w:rPr>
      </w:pPr>
      <w:r w:rsidRPr="000C5A3C">
        <w:rPr>
          <w:lang w:val="en-US"/>
        </w:rPr>
        <w:t>SET @d1 = GETDATE();</w:t>
      </w:r>
    </w:p>
    <w:p w14:paraId="41A56C80" w14:textId="77777777" w:rsidR="000C5A3C" w:rsidRPr="000C5A3C" w:rsidRDefault="000C5A3C" w:rsidP="000C5A3C">
      <w:pPr>
        <w:rPr>
          <w:lang w:val="en-US"/>
        </w:rPr>
      </w:pPr>
      <w:r w:rsidRPr="000C5A3C">
        <w:rPr>
          <w:lang w:val="en-US"/>
        </w:rPr>
        <w:t>SET @t1 = GETDATE();</w:t>
      </w:r>
    </w:p>
    <w:p w14:paraId="02404C23" w14:textId="77777777" w:rsidR="000C5A3C" w:rsidRPr="000C5A3C" w:rsidRDefault="000C5A3C" w:rsidP="000C5A3C">
      <w:pPr>
        <w:rPr>
          <w:lang w:val="en-US"/>
        </w:rPr>
      </w:pPr>
      <w:r w:rsidRPr="000C5A3C">
        <w:rPr>
          <w:lang w:val="en-US"/>
        </w:rPr>
        <w:t>SET @dt1 = GETDATE();</w:t>
      </w:r>
    </w:p>
    <w:p w14:paraId="77B581D3" w14:textId="77777777" w:rsidR="000C5A3C" w:rsidRDefault="000C5A3C" w:rsidP="000C5A3C">
      <w:r>
        <w:t>SET @d1 = GETDATE();</w:t>
      </w:r>
    </w:p>
    <w:p w14:paraId="094274D1" w14:textId="77777777" w:rsidR="000C5A3C" w:rsidRDefault="000C5A3C" w:rsidP="000C5A3C"/>
    <w:p w14:paraId="55883564" w14:textId="77777777" w:rsidR="000C5A3C" w:rsidRPr="000C5A3C" w:rsidRDefault="000C5A3C" w:rsidP="000C5A3C">
      <w:pPr>
        <w:rPr>
          <w:lang w:val="en-US"/>
        </w:rPr>
      </w:pPr>
      <w:r w:rsidRPr="000C5A3C">
        <w:rPr>
          <w:lang w:val="en-US"/>
        </w:rPr>
        <w:lastRenderedPageBreak/>
        <w:t>-- When converting date to datetime the minutes portion becomes zero.</w:t>
      </w:r>
    </w:p>
    <w:p w14:paraId="65751165" w14:textId="77777777" w:rsidR="000C5A3C" w:rsidRPr="000C5A3C" w:rsidRDefault="000C5A3C" w:rsidP="000C5A3C">
      <w:pPr>
        <w:rPr>
          <w:lang w:val="en-US"/>
        </w:rPr>
      </w:pPr>
      <w:r w:rsidRPr="000C5A3C">
        <w:rPr>
          <w:lang w:val="en-US"/>
        </w:rPr>
        <w:t>SELECT @d1 AS [DATE],</w:t>
      </w:r>
    </w:p>
    <w:p w14:paraId="57294840" w14:textId="77777777" w:rsidR="000C5A3C" w:rsidRPr="000C5A3C" w:rsidRDefault="000C5A3C" w:rsidP="000C5A3C">
      <w:pPr>
        <w:rPr>
          <w:lang w:val="en-US"/>
        </w:rPr>
      </w:pPr>
      <w:r w:rsidRPr="000C5A3C">
        <w:rPr>
          <w:lang w:val="en-US"/>
        </w:rPr>
        <w:t xml:space="preserve">    CAST(@d1 AS DATETIME) AS [date as datetime];</w:t>
      </w:r>
    </w:p>
    <w:p w14:paraId="65C5A30D" w14:textId="77777777" w:rsidR="000C5A3C" w:rsidRPr="000C5A3C" w:rsidRDefault="000C5A3C" w:rsidP="000C5A3C">
      <w:pPr>
        <w:rPr>
          <w:lang w:val="en-US"/>
        </w:rPr>
      </w:pPr>
    </w:p>
    <w:p w14:paraId="6A0D27D3" w14:textId="77777777" w:rsidR="000C5A3C" w:rsidRPr="000C5A3C" w:rsidRDefault="000C5A3C" w:rsidP="000C5A3C">
      <w:pPr>
        <w:rPr>
          <w:lang w:val="en-US"/>
        </w:rPr>
      </w:pPr>
      <w:r w:rsidRPr="000C5A3C">
        <w:rPr>
          <w:lang w:val="en-US"/>
        </w:rPr>
        <w:t>-- When converting time to datetime the date portion becomes zero</w:t>
      </w:r>
    </w:p>
    <w:p w14:paraId="15BDBE65" w14:textId="77777777" w:rsidR="000C5A3C" w:rsidRPr="000C5A3C" w:rsidRDefault="000C5A3C" w:rsidP="000C5A3C">
      <w:pPr>
        <w:rPr>
          <w:lang w:val="en-US"/>
        </w:rPr>
      </w:pPr>
      <w:r w:rsidRPr="000C5A3C">
        <w:rPr>
          <w:lang w:val="en-US"/>
        </w:rPr>
        <w:t>-- which converts to January 1, 1900.</w:t>
      </w:r>
    </w:p>
    <w:p w14:paraId="2B3DDC05" w14:textId="77777777" w:rsidR="000C5A3C" w:rsidRPr="000C5A3C" w:rsidRDefault="000C5A3C" w:rsidP="000C5A3C">
      <w:pPr>
        <w:rPr>
          <w:lang w:val="en-US"/>
        </w:rPr>
      </w:pPr>
      <w:r w:rsidRPr="000C5A3C">
        <w:rPr>
          <w:lang w:val="en-US"/>
        </w:rPr>
        <w:t>SELECT @t1 AS [TIME],</w:t>
      </w:r>
    </w:p>
    <w:p w14:paraId="7F2E6F8C" w14:textId="77777777" w:rsidR="000C5A3C" w:rsidRPr="000C5A3C" w:rsidRDefault="000C5A3C" w:rsidP="000C5A3C">
      <w:pPr>
        <w:rPr>
          <w:lang w:val="en-US"/>
        </w:rPr>
      </w:pPr>
      <w:r w:rsidRPr="000C5A3C">
        <w:rPr>
          <w:lang w:val="en-US"/>
        </w:rPr>
        <w:t xml:space="preserve">    CAST(@t1 AS DATETIME) AS [time as datetime];</w:t>
      </w:r>
    </w:p>
    <w:p w14:paraId="337A55DB" w14:textId="77777777" w:rsidR="000C5A3C" w:rsidRPr="000C5A3C" w:rsidRDefault="000C5A3C" w:rsidP="000C5A3C">
      <w:pPr>
        <w:rPr>
          <w:lang w:val="en-US"/>
        </w:rPr>
      </w:pPr>
    </w:p>
    <w:p w14:paraId="773C801B" w14:textId="77777777" w:rsidR="000C5A3C" w:rsidRPr="000C5A3C" w:rsidRDefault="000C5A3C" w:rsidP="000C5A3C">
      <w:pPr>
        <w:rPr>
          <w:lang w:val="en-US"/>
        </w:rPr>
      </w:pPr>
      <w:r w:rsidRPr="000C5A3C">
        <w:rPr>
          <w:lang w:val="en-US"/>
        </w:rPr>
        <w:t>-- When converting datetime to date or time non-applicable portion is dropped.</w:t>
      </w:r>
    </w:p>
    <w:p w14:paraId="670B8BEF" w14:textId="77777777" w:rsidR="000C5A3C" w:rsidRPr="000C5A3C" w:rsidRDefault="000C5A3C" w:rsidP="000C5A3C">
      <w:pPr>
        <w:rPr>
          <w:lang w:val="en-US"/>
        </w:rPr>
      </w:pPr>
      <w:r w:rsidRPr="000C5A3C">
        <w:rPr>
          <w:lang w:val="en-US"/>
        </w:rPr>
        <w:t>SELECT @dt1 AS [DATETIME],</w:t>
      </w:r>
    </w:p>
    <w:p w14:paraId="4104410B" w14:textId="77777777" w:rsidR="000C5A3C" w:rsidRPr="000C5A3C" w:rsidRDefault="000C5A3C" w:rsidP="000C5A3C">
      <w:pPr>
        <w:rPr>
          <w:lang w:val="en-US"/>
        </w:rPr>
      </w:pPr>
      <w:r w:rsidRPr="000C5A3C">
        <w:rPr>
          <w:lang w:val="en-US"/>
        </w:rPr>
        <w:t xml:space="preserve">    CAST(@dt1 AS DATE) AS [datetime as date],</w:t>
      </w:r>
    </w:p>
    <w:p w14:paraId="137EDC0F" w14:textId="5B400814" w:rsidR="000C5A3C" w:rsidRPr="000C5A3C" w:rsidRDefault="000C5A3C" w:rsidP="000C5A3C">
      <w:pPr>
        <w:rPr>
          <w:lang w:val="en-US"/>
        </w:rPr>
      </w:pPr>
      <w:r w:rsidRPr="000C5A3C">
        <w:rPr>
          <w:lang w:val="en-US"/>
        </w:rPr>
        <w:t xml:space="preserve">    CAST(@dt1 AS TIME) AS [datetime as time];</w:t>
      </w:r>
    </w:p>
    <w:p w14:paraId="7964CB12" w14:textId="77777777" w:rsidR="000C5A3C" w:rsidRPr="000C5A3C" w:rsidRDefault="000C5A3C" w:rsidP="000C5A3C">
      <w:pPr>
        <w:rPr>
          <w:lang w:val="en-US"/>
        </w:rPr>
      </w:pPr>
    </w:p>
    <w:p w14:paraId="705A39A7" w14:textId="3346FE6E" w:rsidR="000C5A3C" w:rsidRDefault="000C5A3C" w:rsidP="000C5A3C">
      <w:r w:rsidRPr="000C5A3C">
        <w:t>Asegúrese de que los valores están dentro de un intervalo compatible al considerar una conversión de date a datetime o datetime2. El valor de año mínimo para datetime es 1753, mientras que el valor de año mínimo es 0001 para date y datetime2.</w:t>
      </w:r>
    </w:p>
    <w:p w14:paraId="7A819E00" w14:textId="77777777" w:rsidR="000C5A3C" w:rsidRDefault="000C5A3C" w:rsidP="000C5A3C"/>
    <w:p w14:paraId="113129B0" w14:textId="77777777" w:rsidR="00BD30B0" w:rsidRPr="00BD30B0" w:rsidRDefault="00BD30B0" w:rsidP="00BD30B0">
      <w:pPr>
        <w:rPr>
          <w:lang w:val="en-US"/>
        </w:rPr>
      </w:pPr>
      <w:r w:rsidRPr="00BD30B0">
        <w:rPr>
          <w:lang w:val="en-US"/>
        </w:rPr>
        <w:t>DECLARE @d1 DATE, @dt1 DATETIME , @dt2 DATETIME2</w:t>
      </w:r>
    </w:p>
    <w:p w14:paraId="2618F904" w14:textId="77777777" w:rsidR="00BD30B0" w:rsidRPr="00BD30B0" w:rsidRDefault="00BD30B0" w:rsidP="00BD30B0">
      <w:pPr>
        <w:rPr>
          <w:lang w:val="en-US"/>
        </w:rPr>
      </w:pPr>
    </w:p>
    <w:p w14:paraId="2715CB26" w14:textId="77777777" w:rsidR="00BD30B0" w:rsidRPr="00BD30B0" w:rsidRDefault="00BD30B0" w:rsidP="00BD30B0">
      <w:pPr>
        <w:rPr>
          <w:lang w:val="en-US"/>
        </w:rPr>
      </w:pPr>
      <w:r w:rsidRPr="00BD30B0">
        <w:rPr>
          <w:lang w:val="en-US"/>
        </w:rPr>
        <w:t>SET @d1 = '1492-08-03'</w:t>
      </w:r>
    </w:p>
    <w:p w14:paraId="0A1F293B" w14:textId="77777777" w:rsidR="00BD30B0" w:rsidRPr="00BD30B0" w:rsidRDefault="00BD30B0" w:rsidP="00BD30B0">
      <w:pPr>
        <w:rPr>
          <w:lang w:val="en-US"/>
        </w:rPr>
      </w:pPr>
      <w:r w:rsidRPr="00BD30B0">
        <w:rPr>
          <w:lang w:val="en-US"/>
        </w:rPr>
        <w:t>--This is okay; Minimum YYYY for DATE is 0001</w:t>
      </w:r>
    </w:p>
    <w:p w14:paraId="687D674A" w14:textId="77777777" w:rsidR="00BD30B0" w:rsidRPr="00BD30B0" w:rsidRDefault="00BD30B0" w:rsidP="00BD30B0">
      <w:pPr>
        <w:rPr>
          <w:lang w:val="en-US"/>
        </w:rPr>
      </w:pPr>
    </w:p>
    <w:p w14:paraId="2DF07E31" w14:textId="77777777" w:rsidR="00BD30B0" w:rsidRPr="00BD30B0" w:rsidRDefault="00BD30B0" w:rsidP="00BD30B0">
      <w:pPr>
        <w:rPr>
          <w:lang w:val="en-US"/>
        </w:rPr>
      </w:pPr>
      <w:r w:rsidRPr="00BD30B0">
        <w:rPr>
          <w:lang w:val="en-US"/>
        </w:rPr>
        <w:t>SET @dt2 = CAST(@d1 AS DATETIME2)</w:t>
      </w:r>
    </w:p>
    <w:p w14:paraId="7E25DE63" w14:textId="77777777" w:rsidR="00BD30B0" w:rsidRPr="00BD30B0" w:rsidRDefault="00BD30B0" w:rsidP="00BD30B0">
      <w:pPr>
        <w:rPr>
          <w:lang w:val="en-US"/>
        </w:rPr>
      </w:pPr>
      <w:r w:rsidRPr="00BD30B0">
        <w:rPr>
          <w:lang w:val="en-US"/>
        </w:rPr>
        <w:t>--This is okay; Minimum YYYY for DATETIME2 IS 0001</w:t>
      </w:r>
    </w:p>
    <w:p w14:paraId="0DD16BD6" w14:textId="77777777" w:rsidR="00BD30B0" w:rsidRPr="00BD30B0" w:rsidRDefault="00BD30B0" w:rsidP="00BD30B0">
      <w:pPr>
        <w:rPr>
          <w:lang w:val="en-US"/>
        </w:rPr>
      </w:pPr>
    </w:p>
    <w:p w14:paraId="3622AB90" w14:textId="77777777" w:rsidR="00BD30B0" w:rsidRPr="00BD30B0" w:rsidRDefault="00BD30B0" w:rsidP="00BD30B0">
      <w:pPr>
        <w:rPr>
          <w:lang w:val="en-US"/>
        </w:rPr>
      </w:pPr>
      <w:r w:rsidRPr="00BD30B0">
        <w:rPr>
          <w:lang w:val="en-US"/>
        </w:rPr>
        <w:t>SET @dt1 = CAST(@d1 AS DATETIME)</w:t>
      </w:r>
    </w:p>
    <w:p w14:paraId="6B1C7D57" w14:textId="77777777" w:rsidR="00BD30B0" w:rsidRPr="00BD30B0" w:rsidRDefault="00BD30B0" w:rsidP="00BD30B0">
      <w:pPr>
        <w:rPr>
          <w:lang w:val="en-US"/>
        </w:rPr>
      </w:pPr>
      <w:r w:rsidRPr="00BD30B0">
        <w:rPr>
          <w:lang w:val="en-US"/>
        </w:rPr>
        <w:lastRenderedPageBreak/>
        <w:t>--This will error with (Msg 242) "The conversion of a date data type to a datetime data type resulted in an out-of-range value."</w:t>
      </w:r>
    </w:p>
    <w:p w14:paraId="1DF124D1" w14:textId="3F015E21" w:rsidR="000C5A3C" w:rsidRPr="00BD30B0" w:rsidRDefault="00BD30B0" w:rsidP="00BD30B0">
      <w:pPr>
        <w:rPr>
          <w:lang w:val="en-US"/>
        </w:rPr>
      </w:pPr>
      <w:r w:rsidRPr="00BD30B0">
        <w:rPr>
          <w:lang w:val="en-US"/>
        </w:rPr>
        <w:t>--Minimum YYYY for DATETIME is 1753</w:t>
      </w:r>
    </w:p>
    <w:p w14:paraId="51F96058" w14:textId="77777777" w:rsidR="00BD30B0" w:rsidRPr="00BD30B0" w:rsidRDefault="00BD30B0" w:rsidP="00BD30B0">
      <w:pPr>
        <w:rPr>
          <w:lang w:val="en-US"/>
        </w:rPr>
      </w:pPr>
    </w:p>
    <w:p w14:paraId="15037BCD" w14:textId="77777777" w:rsidR="00BD30B0" w:rsidRDefault="00BD30B0" w:rsidP="00BD30B0">
      <w:r>
        <w:t>J. Uso de CONVERT con datos de datetime en formatos diferentes</w:t>
      </w:r>
    </w:p>
    <w:p w14:paraId="67EBAFA8" w14:textId="41B131BA" w:rsidR="00BD30B0" w:rsidRDefault="00BD30B0" w:rsidP="00BD30B0">
      <w:r>
        <w:t>A partir de los valores GETDATE(), en este ejemplo se usa CONVERT para mostrar todos los estilos de fecha y hora en la sección Estilos de fecha y hora de este artículo.</w:t>
      </w:r>
    </w:p>
    <w:p w14:paraId="02A2D443" w14:textId="77777777" w:rsidR="00BD30B0" w:rsidRDefault="00BD30B0" w:rsidP="00BD30B0"/>
    <w:tbl>
      <w:tblPr>
        <w:tblStyle w:val="Tablanormal1"/>
        <w:tblW w:w="9225" w:type="dxa"/>
        <w:tblLook w:val="04A0" w:firstRow="1" w:lastRow="0" w:firstColumn="1" w:lastColumn="0" w:noHBand="0" w:noVBand="1"/>
      </w:tblPr>
      <w:tblGrid>
        <w:gridCol w:w="2031"/>
        <w:gridCol w:w="3067"/>
        <w:gridCol w:w="4127"/>
      </w:tblGrid>
      <w:tr w:rsidR="004D1C37" w:rsidRPr="004D1C37" w14:paraId="7B631AEC" w14:textId="77777777" w:rsidTr="004D1C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0EAC7" w14:textId="77777777" w:rsidR="004D1C37" w:rsidRPr="004D1C37" w:rsidRDefault="004D1C37" w:rsidP="004D1C37">
            <w:r w:rsidRPr="004D1C37">
              <w:t>Formato de número</w:t>
            </w:r>
          </w:p>
        </w:tc>
        <w:tc>
          <w:tcPr>
            <w:tcW w:w="3067" w:type="dxa"/>
            <w:hideMark/>
          </w:tcPr>
          <w:p w14:paraId="237BAA76" w14:textId="77777777" w:rsidR="004D1C37" w:rsidRPr="004D1C37" w:rsidRDefault="004D1C37" w:rsidP="004D1C37">
            <w:pPr>
              <w:cnfStyle w:val="100000000000" w:firstRow="1" w:lastRow="0" w:firstColumn="0" w:lastColumn="0" w:oddVBand="0" w:evenVBand="0" w:oddHBand="0" w:evenHBand="0" w:firstRowFirstColumn="0" w:firstRowLastColumn="0" w:lastRowFirstColumn="0" w:lastRowLastColumn="0"/>
            </w:pPr>
            <w:r w:rsidRPr="004D1C37">
              <w:t>Ejemplo de consulta</w:t>
            </w:r>
          </w:p>
        </w:tc>
        <w:tc>
          <w:tcPr>
            <w:tcW w:w="4127" w:type="dxa"/>
            <w:hideMark/>
          </w:tcPr>
          <w:p w14:paraId="5A47465C" w14:textId="77777777" w:rsidR="004D1C37" w:rsidRPr="004D1C37" w:rsidRDefault="004D1C37" w:rsidP="004D1C37">
            <w:pPr>
              <w:cnfStyle w:val="100000000000" w:firstRow="1" w:lastRow="0" w:firstColumn="0" w:lastColumn="0" w:oddVBand="0" w:evenVBand="0" w:oddHBand="0" w:evenHBand="0" w:firstRowFirstColumn="0" w:firstRowLastColumn="0" w:lastRowFirstColumn="0" w:lastRowLastColumn="0"/>
              <w:rPr>
                <w:b/>
                <w:bCs/>
              </w:rPr>
            </w:pPr>
            <w:r w:rsidRPr="004D1C37">
              <w:rPr>
                <w:b/>
                <w:bCs/>
              </w:rPr>
              <w:t>Resultado de muestra</w:t>
            </w:r>
          </w:p>
        </w:tc>
      </w:tr>
      <w:tr w:rsidR="004D1C37" w:rsidRPr="004D1C37" w14:paraId="0F5A4BE4"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CD855" w14:textId="77777777" w:rsidR="004D1C37" w:rsidRPr="004D1C37" w:rsidRDefault="004D1C37" w:rsidP="004D1C37">
            <w:r w:rsidRPr="004D1C37">
              <w:t>0</w:t>
            </w:r>
          </w:p>
        </w:tc>
        <w:tc>
          <w:tcPr>
            <w:tcW w:w="3067" w:type="dxa"/>
            <w:hideMark/>
          </w:tcPr>
          <w:p w14:paraId="1BD3ED74"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0)</w:t>
            </w:r>
          </w:p>
        </w:tc>
        <w:tc>
          <w:tcPr>
            <w:tcW w:w="4127" w:type="dxa"/>
            <w:hideMark/>
          </w:tcPr>
          <w:p w14:paraId="2C4933F0"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23 ago de 2019 13:39</w:t>
            </w:r>
          </w:p>
        </w:tc>
      </w:tr>
      <w:tr w:rsidR="004D1C37" w:rsidRPr="004D1C37" w14:paraId="7D18B3A2"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161E2B2B" w14:textId="77777777" w:rsidR="004D1C37" w:rsidRPr="004D1C37" w:rsidRDefault="004D1C37" w:rsidP="004D1C37">
            <w:r w:rsidRPr="004D1C37">
              <w:t>1</w:t>
            </w:r>
          </w:p>
        </w:tc>
        <w:tc>
          <w:tcPr>
            <w:tcW w:w="3067" w:type="dxa"/>
            <w:hideMark/>
          </w:tcPr>
          <w:p w14:paraId="1E6AD316"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1)</w:t>
            </w:r>
          </w:p>
        </w:tc>
        <w:tc>
          <w:tcPr>
            <w:tcW w:w="4127" w:type="dxa"/>
            <w:hideMark/>
          </w:tcPr>
          <w:p w14:paraId="0330AAE5"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08/23/19</w:t>
            </w:r>
          </w:p>
        </w:tc>
      </w:tr>
      <w:tr w:rsidR="004D1C37" w:rsidRPr="004D1C37" w14:paraId="057F040E"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040A5" w14:textId="77777777" w:rsidR="004D1C37" w:rsidRPr="004D1C37" w:rsidRDefault="004D1C37" w:rsidP="004D1C37">
            <w:r w:rsidRPr="004D1C37">
              <w:t>2</w:t>
            </w:r>
          </w:p>
        </w:tc>
        <w:tc>
          <w:tcPr>
            <w:tcW w:w="3067" w:type="dxa"/>
            <w:hideMark/>
          </w:tcPr>
          <w:p w14:paraId="7FACCEFB"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2)</w:t>
            </w:r>
          </w:p>
        </w:tc>
        <w:tc>
          <w:tcPr>
            <w:tcW w:w="4127" w:type="dxa"/>
            <w:hideMark/>
          </w:tcPr>
          <w:p w14:paraId="238D799B"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19.08.23</w:t>
            </w:r>
          </w:p>
        </w:tc>
      </w:tr>
      <w:tr w:rsidR="004D1C37" w:rsidRPr="004D1C37" w14:paraId="3EC2BB80"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74CB5145" w14:textId="77777777" w:rsidR="004D1C37" w:rsidRPr="004D1C37" w:rsidRDefault="004D1C37" w:rsidP="004D1C37">
            <w:r w:rsidRPr="004D1C37">
              <w:t>3</w:t>
            </w:r>
          </w:p>
        </w:tc>
        <w:tc>
          <w:tcPr>
            <w:tcW w:w="3067" w:type="dxa"/>
            <w:hideMark/>
          </w:tcPr>
          <w:p w14:paraId="36F9A925"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3)</w:t>
            </w:r>
          </w:p>
        </w:tc>
        <w:tc>
          <w:tcPr>
            <w:tcW w:w="4127" w:type="dxa"/>
            <w:hideMark/>
          </w:tcPr>
          <w:p w14:paraId="22DACBA2"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23/08/19</w:t>
            </w:r>
          </w:p>
        </w:tc>
      </w:tr>
      <w:tr w:rsidR="004D1C37" w:rsidRPr="004D1C37" w14:paraId="2A96CDFA"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FF970" w14:textId="77777777" w:rsidR="004D1C37" w:rsidRPr="004D1C37" w:rsidRDefault="004D1C37" w:rsidP="004D1C37">
            <w:r w:rsidRPr="004D1C37">
              <w:t>4</w:t>
            </w:r>
          </w:p>
        </w:tc>
        <w:tc>
          <w:tcPr>
            <w:tcW w:w="3067" w:type="dxa"/>
            <w:hideMark/>
          </w:tcPr>
          <w:p w14:paraId="473112A8"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4)</w:t>
            </w:r>
          </w:p>
        </w:tc>
        <w:tc>
          <w:tcPr>
            <w:tcW w:w="4127" w:type="dxa"/>
            <w:hideMark/>
          </w:tcPr>
          <w:p w14:paraId="40A5901F"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23.08.19</w:t>
            </w:r>
          </w:p>
        </w:tc>
      </w:tr>
      <w:tr w:rsidR="004D1C37" w:rsidRPr="004D1C37" w14:paraId="0F9FFA22"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7668CC0E" w14:textId="77777777" w:rsidR="004D1C37" w:rsidRPr="004D1C37" w:rsidRDefault="004D1C37" w:rsidP="004D1C37">
            <w:r w:rsidRPr="004D1C37">
              <w:t>5</w:t>
            </w:r>
          </w:p>
        </w:tc>
        <w:tc>
          <w:tcPr>
            <w:tcW w:w="3067" w:type="dxa"/>
            <w:hideMark/>
          </w:tcPr>
          <w:p w14:paraId="2D6925EE"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5)</w:t>
            </w:r>
          </w:p>
        </w:tc>
        <w:tc>
          <w:tcPr>
            <w:tcW w:w="4127" w:type="dxa"/>
            <w:hideMark/>
          </w:tcPr>
          <w:p w14:paraId="35E0E438"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23-08-19</w:t>
            </w:r>
          </w:p>
        </w:tc>
      </w:tr>
      <w:tr w:rsidR="004D1C37" w:rsidRPr="004D1C37" w14:paraId="3F0602B2"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BB043" w14:textId="77777777" w:rsidR="004D1C37" w:rsidRPr="004D1C37" w:rsidRDefault="004D1C37" w:rsidP="004D1C37">
            <w:r w:rsidRPr="004D1C37">
              <w:lastRenderedPageBreak/>
              <w:t>6</w:t>
            </w:r>
          </w:p>
        </w:tc>
        <w:tc>
          <w:tcPr>
            <w:tcW w:w="3067" w:type="dxa"/>
            <w:hideMark/>
          </w:tcPr>
          <w:p w14:paraId="7DB5BFDF"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6)</w:t>
            </w:r>
          </w:p>
        </w:tc>
        <w:tc>
          <w:tcPr>
            <w:tcW w:w="4127" w:type="dxa"/>
            <w:hideMark/>
          </w:tcPr>
          <w:p w14:paraId="408EBD6E"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23 ago 19</w:t>
            </w:r>
          </w:p>
        </w:tc>
      </w:tr>
      <w:tr w:rsidR="004D1C37" w:rsidRPr="004D1C37" w14:paraId="4E898E40"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64A2496B" w14:textId="77777777" w:rsidR="004D1C37" w:rsidRPr="004D1C37" w:rsidRDefault="004D1C37" w:rsidP="004D1C37">
            <w:r w:rsidRPr="004D1C37">
              <w:t>7</w:t>
            </w:r>
          </w:p>
        </w:tc>
        <w:tc>
          <w:tcPr>
            <w:tcW w:w="3067" w:type="dxa"/>
            <w:hideMark/>
          </w:tcPr>
          <w:p w14:paraId="40E77725"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7)</w:t>
            </w:r>
          </w:p>
        </w:tc>
        <w:tc>
          <w:tcPr>
            <w:tcW w:w="4127" w:type="dxa"/>
            <w:hideMark/>
          </w:tcPr>
          <w:p w14:paraId="0AD2A827"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Ago 23, 19</w:t>
            </w:r>
          </w:p>
        </w:tc>
      </w:tr>
      <w:tr w:rsidR="004D1C37" w:rsidRPr="004D1C37" w14:paraId="7AF0A8D5"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2FBEE" w14:textId="77777777" w:rsidR="004D1C37" w:rsidRPr="004D1C37" w:rsidRDefault="004D1C37" w:rsidP="004D1C37">
            <w:r w:rsidRPr="004D1C37">
              <w:t>8, 24 o 108</w:t>
            </w:r>
          </w:p>
        </w:tc>
        <w:tc>
          <w:tcPr>
            <w:tcW w:w="3067" w:type="dxa"/>
            <w:hideMark/>
          </w:tcPr>
          <w:p w14:paraId="6F27824B"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8)</w:t>
            </w:r>
          </w:p>
        </w:tc>
        <w:tc>
          <w:tcPr>
            <w:tcW w:w="4127" w:type="dxa"/>
            <w:hideMark/>
          </w:tcPr>
          <w:p w14:paraId="59BE7739"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13:39:17</w:t>
            </w:r>
          </w:p>
        </w:tc>
      </w:tr>
      <w:tr w:rsidR="004D1C37" w:rsidRPr="004D1C37" w14:paraId="38EFE967"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7D89FF7E" w14:textId="77777777" w:rsidR="004D1C37" w:rsidRPr="004D1C37" w:rsidRDefault="004D1C37" w:rsidP="004D1C37">
            <w:r w:rsidRPr="004D1C37">
              <w:t>9 o 109</w:t>
            </w:r>
          </w:p>
        </w:tc>
        <w:tc>
          <w:tcPr>
            <w:tcW w:w="3067" w:type="dxa"/>
            <w:hideMark/>
          </w:tcPr>
          <w:p w14:paraId="321B7864"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9)</w:t>
            </w:r>
          </w:p>
        </w:tc>
        <w:tc>
          <w:tcPr>
            <w:tcW w:w="4127" w:type="dxa"/>
            <w:hideMark/>
          </w:tcPr>
          <w:p w14:paraId="62E6524B"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23 ago 2019 13:39:17:090</w:t>
            </w:r>
          </w:p>
        </w:tc>
      </w:tr>
      <w:tr w:rsidR="004D1C37" w:rsidRPr="004D1C37" w14:paraId="3D384D9E"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9EC4F" w14:textId="77777777" w:rsidR="004D1C37" w:rsidRPr="004D1C37" w:rsidRDefault="004D1C37" w:rsidP="004D1C37">
            <w:r w:rsidRPr="004D1C37">
              <w:t>10</w:t>
            </w:r>
          </w:p>
        </w:tc>
        <w:tc>
          <w:tcPr>
            <w:tcW w:w="3067" w:type="dxa"/>
            <w:hideMark/>
          </w:tcPr>
          <w:p w14:paraId="514B6F03"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10)</w:t>
            </w:r>
          </w:p>
        </w:tc>
        <w:tc>
          <w:tcPr>
            <w:tcW w:w="4127" w:type="dxa"/>
            <w:hideMark/>
          </w:tcPr>
          <w:p w14:paraId="55EE9789"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08-23-19</w:t>
            </w:r>
          </w:p>
        </w:tc>
      </w:tr>
      <w:tr w:rsidR="004D1C37" w:rsidRPr="004D1C37" w14:paraId="1DBF86E6"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340680FD" w14:textId="77777777" w:rsidR="004D1C37" w:rsidRPr="004D1C37" w:rsidRDefault="004D1C37" w:rsidP="004D1C37">
            <w:r w:rsidRPr="004D1C37">
              <w:t>11</w:t>
            </w:r>
          </w:p>
        </w:tc>
        <w:tc>
          <w:tcPr>
            <w:tcW w:w="3067" w:type="dxa"/>
            <w:hideMark/>
          </w:tcPr>
          <w:p w14:paraId="788F3489"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11)</w:t>
            </w:r>
          </w:p>
        </w:tc>
        <w:tc>
          <w:tcPr>
            <w:tcW w:w="4127" w:type="dxa"/>
            <w:hideMark/>
          </w:tcPr>
          <w:p w14:paraId="28DF68AD"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19/08/23</w:t>
            </w:r>
          </w:p>
        </w:tc>
      </w:tr>
      <w:tr w:rsidR="004D1C37" w:rsidRPr="004D1C37" w14:paraId="78C91E02"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6D50F" w14:textId="77777777" w:rsidR="004D1C37" w:rsidRPr="004D1C37" w:rsidRDefault="004D1C37" w:rsidP="004D1C37">
            <w:r w:rsidRPr="004D1C37">
              <w:t>12</w:t>
            </w:r>
          </w:p>
        </w:tc>
        <w:tc>
          <w:tcPr>
            <w:tcW w:w="3067" w:type="dxa"/>
            <w:hideMark/>
          </w:tcPr>
          <w:p w14:paraId="3648806F"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12)</w:t>
            </w:r>
          </w:p>
        </w:tc>
        <w:tc>
          <w:tcPr>
            <w:tcW w:w="4127" w:type="dxa"/>
            <w:hideMark/>
          </w:tcPr>
          <w:p w14:paraId="1673EFF4"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190823</w:t>
            </w:r>
          </w:p>
        </w:tc>
      </w:tr>
      <w:tr w:rsidR="004D1C37" w:rsidRPr="004D1C37" w14:paraId="25E779EC"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56911FAC" w14:textId="77777777" w:rsidR="004D1C37" w:rsidRPr="004D1C37" w:rsidRDefault="004D1C37" w:rsidP="004D1C37">
            <w:r w:rsidRPr="004D1C37">
              <w:t>13 o 113</w:t>
            </w:r>
          </w:p>
        </w:tc>
        <w:tc>
          <w:tcPr>
            <w:tcW w:w="3067" w:type="dxa"/>
            <w:hideMark/>
          </w:tcPr>
          <w:p w14:paraId="1878E786"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13)</w:t>
            </w:r>
          </w:p>
        </w:tc>
        <w:tc>
          <w:tcPr>
            <w:tcW w:w="4127" w:type="dxa"/>
            <w:hideMark/>
          </w:tcPr>
          <w:p w14:paraId="7156B194"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23 ago 2019 13:39:17:090</w:t>
            </w:r>
          </w:p>
        </w:tc>
      </w:tr>
      <w:tr w:rsidR="004D1C37" w:rsidRPr="004D1C37" w14:paraId="764A0433"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D0FA7" w14:textId="77777777" w:rsidR="004D1C37" w:rsidRPr="004D1C37" w:rsidRDefault="004D1C37" w:rsidP="004D1C37">
            <w:r w:rsidRPr="004D1C37">
              <w:t>14 o 114</w:t>
            </w:r>
          </w:p>
        </w:tc>
        <w:tc>
          <w:tcPr>
            <w:tcW w:w="3067" w:type="dxa"/>
            <w:hideMark/>
          </w:tcPr>
          <w:p w14:paraId="0D8E46FF"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14)</w:t>
            </w:r>
          </w:p>
        </w:tc>
        <w:tc>
          <w:tcPr>
            <w:tcW w:w="4127" w:type="dxa"/>
            <w:hideMark/>
          </w:tcPr>
          <w:p w14:paraId="2646697F"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13:39:17:090</w:t>
            </w:r>
          </w:p>
        </w:tc>
      </w:tr>
      <w:tr w:rsidR="004D1C37" w:rsidRPr="004D1C37" w14:paraId="40D9E00A"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10901B48" w14:textId="77777777" w:rsidR="004D1C37" w:rsidRPr="004D1C37" w:rsidRDefault="004D1C37" w:rsidP="004D1C37">
            <w:r w:rsidRPr="004D1C37">
              <w:lastRenderedPageBreak/>
              <w:t>20 o 120</w:t>
            </w:r>
          </w:p>
        </w:tc>
        <w:tc>
          <w:tcPr>
            <w:tcW w:w="3067" w:type="dxa"/>
            <w:hideMark/>
          </w:tcPr>
          <w:p w14:paraId="03734B4A"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20)</w:t>
            </w:r>
          </w:p>
        </w:tc>
        <w:tc>
          <w:tcPr>
            <w:tcW w:w="4127" w:type="dxa"/>
            <w:hideMark/>
          </w:tcPr>
          <w:p w14:paraId="791BF6D9"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2019-08-23 13:39:17</w:t>
            </w:r>
          </w:p>
        </w:tc>
      </w:tr>
      <w:tr w:rsidR="004D1C37" w:rsidRPr="004D1C37" w14:paraId="7459FD19"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4A732" w14:textId="77777777" w:rsidR="004D1C37" w:rsidRPr="004D1C37" w:rsidRDefault="004D1C37" w:rsidP="004D1C37">
            <w:r w:rsidRPr="004D1C37">
              <w:t>21 o 25 o 121</w:t>
            </w:r>
          </w:p>
        </w:tc>
        <w:tc>
          <w:tcPr>
            <w:tcW w:w="3067" w:type="dxa"/>
            <w:hideMark/>
          </w:tcPr>
          <w:p w14:paraId="733EC82E"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21)</w:t>
            </w:r>
          </w:p>
        </w:tc>
        <w:tc>
          <w:tcPr>
            <w:tcW w:w="4127" w:type="dxa"/>
            <w:hideMark/>
          </w:tcPr>
          <w:p w14:paraId="4A92948F"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2019-08-23 13:39:17.090</w:t>
            </w:r>
          </w:p>
        </w:tc>
      </w:tr>
      <w:tr w:rsidR="004D1C37" w:rsidRPr="004D1C37" w14:paraId="703E2438"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3B4FAF67" w14:textId="77777777" w:rsidR="004D1C37" w:rsidRPr="004D1C37" w:rsidRDefault="004D1C37" w:rsidP="004D1C37">
            <w:r w:rsidRPr="004D1C37">
              <w:t>22</w:t>
            </w:r>
          </w:p>
        </w:tc>
        <w:tc>
          <w:tcPr>
            <w:tcW w:w="3067" w:type="dxa"/>
            <w:hideMark/>
          </w:tcPr>
          <w:p w14:paraId="7B08DE0D"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22)</w:t>
            </w:r>
          </w:p>
        </w:tc>
        <w:tc>
          <w:tcPr>
            <w:tcW w:w="4127" w:type="dxa"/>
            <w:hideMark/>
          </w:tcPr>
          <w:p w14:paraId="1E3B9E8C"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08/23/19 13:39:17</w:t>
            </w:r>
          </w:p>
        </w:tc>
      </w:tr>
      <w:tr w:rsidR="004D1C37" w:rsidRPr="004D1C37" w14:paraId="5CB0B111"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05D80" w14:textId="77777777" w:rsidR="004D1C37" w:rsidRPr="004D1C37" w:rsidRDefault="004D1C37" w:rsidP="004D1C37">
            <w:r w:rsidRPr="004D1C37">
              <w:t>23</w:t>
            </w:r>
          </w:p>
        </w:tc>
        <w:tc>
          <w:tcPr>
            <w:tcW w:w="3067" w:type="dxa"/>
            <w:hideMark/>
          </w:tcPr>
          <w:p w14:paraId="780FB35D"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23)</w:t>
            </w:r>
          </w:p>
        </w:tc>
        <w:tc>
          <w:tcPr>
            <w:tcW w:w="4127" w:type="dxa"/>
            <w:hideMark/>
          </w:tcPr>
          <w:p w14:paraId="0D60FC03"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2019-08-23</w:t>
            </w:r>
          </w:p>
        </w:tc>
      </w:tr>
      <w:tr w:rsidR="004D1C37" w:rsidRPr="004D1C37" w14:paraId="127DA633"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0185B8F0" w14:textId="77777777" w:rsidR="004D1C37" w:rsidRPr="004D1C37" w:rsidRDefault="004D1C37" w:rsidP="004D1C37">
            <w:r w:rsidRPr="004D1C37">
              <w:t>101</w:t>
            </w:r>
          </w:p>
        </w:tc>
        <w:tc>
          <w:tcPr>
            <w:tcW w:w="3067" w:type="dxa"/>
            <w:hideMark/>
          </w:tcPr>
          <w:p w14:paraId="021487EA"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101)</w:t>
            </w:r>
          </w:p>
        </w:tc>
        <w:tc>
          <w:tcPr>
            <w:tcW w:w="4127" w:type="dxa"/>
            <w:hideMark/>
          </w:tcPr>
          <w:p w14:paraId="68AEBC60"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08/23/2019</w:t>
            </w:r>
          </w:p>
        </w:tc>
      </w:tr>
      <w:tr w:rsidR="004D1C37" w:rsidRPr="004D1C37" w14:paraId="52955265"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DAC4B" w14:textId="77777777" w:rsidR="004D1C37" w:rsidRPr="004D1C37" w:rsidRDefault="004D1C37" w:rsidP="004D1C37">
            <w:r w:rsidRPr="004D1C37">
              <w:t>102</w:t>
            </w:r>
          </w:p>
        </w:tc>
        <w:tc>
          <w:tcPr>
            <w:tcW w:w="3067" w:type="dxa"/>
            <w:hideMark/>
          </w:tcPr>
          <w:p w14:paraId="19A7BB2D"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102)</w:t>
            </w:r>
          </w:p>
        </w:tc>
        <w:tc>
          <w:tcPr>
            <w:tcW w:w="4127" w:type="dxa"/>
            <w:hideMark/>
          </w:tcPr>
          <w:p w14:paraId="52C45FA0"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2019.08.23</w:t>
            </w:r>
          </w:p>
        </w:tc>
      </w:tr>
      <w:tr w:rsidR="004D1C37" w:rsidRPr="004D1C37" w14:paraId="104A5DD8"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4586BB4B" w14:textId="77777777" w:rsidR="004D1C37" w:rsidRPr="004D1C37" w:rsidRDefault="004D1C37" w:rsidP="004D1C37">
            <w:r w:rsidRPr="004D1C37">
              <w:t>103</w:t>
            </w:r>
          </w:p>
        </w:tc>
        <w:tc>
          <w:tcPr>
            <w:tcW w:w="3067" w:type="dxa"/>
            <w:hideMark/>
          </w:tcPr>
          <w:p w14:paraId="5CCBF47A"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103)</w:t>
            </w:r>
          </w:p>
        </w:tc>
        <w:tc>
          <w:tcPr>
            <w:tcW w:w="4127" w:type="dxa"/>
            <w:hideMark/>
          </w:tcPr>
          <w:p w14:paraId="176ECA0F"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23/08/2019</w:t>
            </w:r>
          </w:p>
        </w:tc>
      </w:tr>
      <w:tr w:rsidR="004D1C37" w:rsidRPr="004D1C37" w14:paraId="36131C19"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EEA62" w14:textId="77777777" w:rsidR="004D1C37" w:rsidRPr="004D1C37" w:rsidRDefault="004D1C37" w:rsidP="004D1C37">
            <w:r w:rsidRPr="004D1C37">
              <w:t>104</w:t>
            </w:r>
          </w:p>
        </w:tc>
        <w:tc>
          <w:tcPr>
            <w:tcW w:w="3067" w:type="dxa"/>
            <w:hideMark/>
          </w:tcPr>
          <w:p w14:paraId="41726CF2"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104)</w:t>
            </w:r>
          </w:p>
        </w:tc>
        <w:tc>
          <w:tcPr>
            <w:tcW w:w="4127" w:type="dxa"/>
            <w:hideMark/>
          </w:tcPr>
          <w:p w14:paraId="5DCA545B"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23.08.2019</w:t>
            </w:r>
          </w:p>
        </w:tc>
      </w:tr>
      <w:tr w:rsidR="004D1C37" w:rsidRPr="004D1C37" w14:paraId="7105F76A"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1629BA49" w14:textId="77777777" w:rsidR="004D1C37" w:rsidRPr="004D1C37" w:rsidRDefault="004D1C37" w:rsidP="004D1C37">
            <w:r w:rsidRPr="004D1C37">
              <w:t>105</w:t>
            </w:r>
          </w:p>
        </w:tc>
        <w:tc>
          <w:tcPr>
            <w:tcW w:w="3067" w:type="dxa"/>
            <w:hideMark/>
          </w:tcPr>
          <w:p w14:paraId="59DC35C5"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105)</w:t>
            </w:r>
          </w:p>
        </w:tc>
        <w:tc>
          <w:tcPr>
            <w:tcW w:w="4127" w:type="dxa"/>
            <w:hideMark/>
          </w:tcPr>
          <w:p w14:paraId="7007A9B2"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23-08-2019</w:t>
            </w:r>
          </w:p>
        </w:tc>
      </w:tr>
      <w:tr w:rsidR="004D1C37" w:rsidRPr="004D1C37" w14:paraId="234F47FC"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19120" w14:textId="77777777" w:rsidR="004D1C37" w:rsidRPr="004D1C37" w:rsidRDefault="004D1C37" w:rsidP="004D1C37">
            <w:r w:rsidRPr="004D1C37">
              <w:lastRenderedPageBreak/>
              <w:t>106</w:t>
            </w:r>
          </w:p>
        </w:tc>
        <w:tc>
          <w:tcPr>
            <w:tcW w:w="3067" w:type="dxa"/>
            <w:hideMark/>
          </w:tcPr>
          <w:p w14:paraId="2A593698"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106)</w:t>
            </w:r>
          </w:p>
        </w:tc>
        <w:tc>
          <w:tcPr>
            <w:tcW w:w="4127" w:type="dxa"/>
            <w:hideMark/>
          </w:tcPr>
          <w:p w14:paraId="3B902103"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23 ago 2019</w:t>
            </w:r>
          </w:p>
        </w:tc>
      </w:tr>
      <w:tr w:rsidR="004D1C37" w:rsidRPr="004D1C37" w14:paraId="33388C69"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3389447F" w14:textId="77777777" w:rsidR="004D1C37" w:rsidRPr="004D1C37" w:rsidRDefault="004D1C37" w:rsidP="004D1C37">
            <w:r w:rsidRPr="004D1C37">
              <w:t>107</w:t>
            </w:r>
          </w:p>
        </w:tc>
        <w:tc>
          <w:tcPr>
            <w:tcW w:w="3067" w:type="dxa"/>
            <w:hideMark/>
          </w:tcPr>
          <w:p w14:paraId="34158D96"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107)</w:t>
            </w:r>
          </w:p>
        </w:tc>
        <w:tc>
          <w:tcPr>
            <w:tcW w:w="4127" w:type="dxa"/>
            <w:hideMark/>
          </w:tcPr>
          <w:p w14:paraId="39E577FA"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23 de agosto de 2019</w:t>
            </w:r>
          </w:p>
        </w:tc>
      </w:tr>
      <w:tr w:rsidR="004D1C37" w:rsidRPr="004D1C37" w14:paraId="1597BC5D"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F62C7" w14:textId="77777777" w:rsidR="004D1C37" w:rsidRPr="004D1C37" w:rsidRDefault="004D1C37" w:rsidP="004D1C37">
            <w:r w:rsidRPr="004D1C37">
              <w:t>110</w:t>
            </w:r>
          </w:p>
        </w:tc>
        <w:tc>
          <w:tcPr>
            <w:tcW w:w="3067" w:type="dxa"/>
            <w:hideMark/>
          </w:tcPr>
          <w:p w14:paraId="1B2D1C79"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110)</w:t>
            </w:r>
          </w:p>
        </w:tc>
        <w:tc>
          <w:tcPr>
            <w:tcW w:w="4127" w:type="dxa"/>
            <w:hideMark/>
          </w:tcPr>
          <w:p w14:paraId="2CAA1FEE"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08-23-2019</w:t>
            </w:r>
          </w:p>
        </w:tc>
      </w:tr>
      <w:tr w:rsidR="004D1C37" w:rsidRPr="004D1C37" w14:paraId="52D60B8F"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7921F986" w14:textId="77777777" w:rsidR="004D1C37" w:rsidRPr="004D1C37" w:rsidRDefault="004D1C37" w:rsidP="004D1C37">
            <w:r w:rsidRPr="004D1C37">
              <w:t>111</w:t>
            </w:r>
          </w:p>
        </w:tc>
        <w:tc>
          <w:tcPr>
            <w:tcW w:w="3067" w:type="dxa"/>
            <w:hideMark/>
          </w:tcPr>
          <w:p w14:paraId="276E7D4C"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111)</w:t>
            </w:r>
          </w:p>
        </w:tc>
        <w:tc>
          <w:tcPr>
            <w:tcW w:w="4127" w:type="dxa"/>
            <w:hideMark/>
          </w:tcPr>
          <w:p w14:paraId="54C98A93"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2019/08/23</w:t>
            </w:r>
          </w:p>
        </w:tc>
      </w:tr>
      <w:tr w:rsidR="004D1C37" w:rsidRPr="004D1C37" w14:paraId="12D84847"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644D6" w14:textId="77777777" w:rsidR="004D1C37" w:rsidRPr="004D1C37" w:rsidRDefault="004D1C37" w:rsidP="004D1C37">
            <w:r w:rsidRPr="004D1C37">
              <w:t>112</w:t>
            </w:r>
          </w:p>
        </w:tc>
        <w:tc>
          <w:tcPr>
            <w:tcW w:w="3067" w:type="dxa"/>
            <w:hideMark/>
          </w:tcPr>
          <w:p w14:paraId="520BC86B"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112)</w:t>
            </w:r>
          </w:p>
        </w:tc>
        <w:tc>
          <w:tcPr>
            <w:tcW w:w="4127" w:type="dxa"/>
            <w:hideMark/>
          </w:tcPr>
          <w:p w14:paraId="29148252"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20190823</w:t>
            </w:r>
          </w:p>
        </w:tc>
      </w:tr>
      <w:tr w:rsidR="004D1C37" w:rsidRPr="004D1C37" w14:paraId="4C34C1FA"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0E598005" w14:textId="77777777" w:rsidR="004D1C37" w:rsidRPr="004D1C37" w:rsidRDefault="004D1C37" w:rsidP="004D1C37">
            <w:r w:rsidRPr="004D1C37">
              <w:t>113</w:t>
            </w:r>
          </w:p>
        </w:tc>
        <w:tc>
          <w:tcPr>
            <w:tcW w:w="3067" w:type="dxa"/>
            <w:hideMark/>
          </w:tcPr>
          <w:p w14:paraId="1A910A73"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113)</w:t>
            </w:r>
          </w:p>
        </w:tc>
        <w:tc>
          <w:tcPr>
            <w:tcW w:w="4127" w:type="dxa"/>
            <w:hideMark/>
          </w:tcPr>
          <w:p w14:paraId="494A8DF5"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23 ago 2019 13:39:17.090</w:t>
            </w:r>
          </w:p>
        </w:tc>
      </w:tr>
      <w:tr w:rsidR="004D1C37" w:rsidRPr="004D1C37" w14:paraId="43AAAA4C"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262B9" w14:textId="77777777" w:rsidR="004D1C37" w:rsidRPr="004D1C37" w:rsidRDefault="004D1C37" w:rsidP="004D1C37">
            <w:r w:rsidRPr="004D1C37">
              <w:t>120</w:t>
            </w:r>
          </w:p>
        </w:tc>
        <w:tc>
          <w:tcPr>
            <w:tcW w:w="3067" w:type="dxa"/>
            <w:hideMark/>
          </w:tcPr>
          <w:p w14:paraId="399210F3"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120)</w:t>
            </w:r>
          </w:p>
        </w:tc>
        <w:tc>
          <w:tcPr>
            <w:tcW w:w="4127" w:type="dxa"/>
            <w:hideMark/>
          </w:tcPr>
          <w:p w14:paraId="33A10788"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2019-08-23 13:39:17</w:t>
            </w:r>
          </w:p>
        </w:tc>
      </w:tr>
      <w:tr w:rsidR="004D1C37" w:rsidRPr="004D1C37" w14:paraId="3B89B480"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055400CD" w14:textId="77777777" w:rsidR="004D1C37" w:rsidRPr="004D1C37" w:rsidRDefault="004D1C37" w:rsidP="004D1C37">
            <w:r w:rsidRPr="004D1C37">
              <w:t>121</w:t>
            </w:r>
          </w:p>
        </w:tc>
        <w:tc>
          <w:tcPr>
            <w:tcW w:w="3067" w:type="dxa"/>
            <w:hideMark/>
          </w:tcPr>
          <w:p w14:paraId="02AF6E20"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121)</w:t>
            </w:r>
          </w:p>
        </w:tc>
        <w:tc>
          <w:tcPr>
            <w:tcW w:w="4127" w:type="dxa"/>
            <w:hideMark/>
          </w:tcPr>
          <w:p w14:paraId="1F207733"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2019-08-23 13:39:17.090</w:t>
            </w:r>
          </w:p>
        </w:tc>
      </w:tr>
      <w:tr w:rsidR="004D1C37" w:rsidRPr="004D1C37" w14:paraId="15C6F5B5"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E5C3B" w14:textId="77777777" w:rsidR="004D1C37" w:rsidRPr="004D1C37" w:rsidRDefault="004D1C37" w:rsidP="004D1C37">
            <w:r w:rsidRPr="004D1C37">
              <w:t>126</w:t>
            </w:r>
          </w:p>
        </w:tc>
        <w:tc>
          <w:tcPr>
            <w:tcW w:w="3067" w:type="dxa"/>
            <w:hideMark/>
          </w:tcPr>
          <w:p w14:paraId="69851315"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126)</w:t>
            </w:r>
          </w:p>
        </w:tc>
        <w:tc>
          <w:tcPr>
            <w:tcW w:w="4127" w:type="dxa"/>
            <w:hideMark/>
          </w:tcPr>
          <w:p w14:paraId="3139E9B1"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2019-08-23T13:39:17.09</w:t>
            </w:r>
          </w:p>
        </w:tc>
      </w:tr>
      <w:tr w:rsidR="004D1C37" w:rsidRPr="004D1C37" w14:paraId="3BF3AF13"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0CCCE265" w14:textId="77777777" w:rsidR="004D1C37" w:rsidRPr="004D1C37" w:rsidRDefault="004D1C37" w:rsidP="004D1C37">
            <w:r w:rsidRPr="004D1C37">
              <w:lastRenderedPageBreak/>
              <w:t>127</w:t>
            </w:r>
          </w:p>
        </w:tc>
        <w:tc>
          <w:tcPr>
            <w:tcW w:w="3067" w:type="dxa"/>
            <w:hideMark/>
          </w:tcPr>
          <w:p w14:paraId="2B15F4AA"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127)</w:t>
            </w:r>
          </w:p>
        </w:tc>
        <w:tc>
          <w:tcPr>
            <w:tcW w:w="4127" w:type="dxa"/>
            <w:hideMark/>
          </w:tcPr>
          <w:p w14:paraId="0457EB8A"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2019-08-23T13:39:17.09</w:t>
            </w:r>
          </w:p>
        </w:tc>
      </w:tr>
      <w:tr w:rsidR="004D1C37" w:rsidRPr="004D1C37" w14:paraId="174E75B7" w14:textId="77777777" w:rsidTr="004D1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0509C" w14:textId="77777777" w:rsidR="004D1C37" w:rsidRPr="004D1C37" w:rsidRDefault="004D1C37" w:rsidP="004D1C37">
            <w:r w:rsidRPr="004D1C37">
              <w:t>130</w:t>
            </w:r>
          </w:p>
        </w:tc>
        <w:tc>
          <w:tcPr>
            <w:tcW w:w="3067" w:type="dxa"/>
            <w:hideMark/>
          </w:tcPr>
          <w:p w14:paraId="517128F1"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SELECT CONVERT(NVARCHAR, GETDATE(), 130)</w:t>
            </w:r>
          </w:p>
        </w:tc>
        <w:tc>
          <w:tcPr>
            <w:tcW w:w="4127" w:type="dxa"/>
            <w:hideMark/>
          </w:tcPr>
          <w:p w14:paraId="7D3C8F32" w14:textId="77777777" w:rsidR="004D1C37" w:rsidRPr="004D1C37" w:rsidRDefault="004D1C37" w:rsidP="004D1C37">
            <w:pPr>
              <w:cnfStyle w:val="000000100000" w:firstRow="0" w:lastRow="0" w:firstColumn="0" w:lastColumn="0" w:oddVBand="0" w:evenVBand="0" w:oddHBand="1" w:evenHBand="0" w:firstRowFirstColumn="0" w:firstRowLastColumn="0" w:lastRowFirstColumn="0" w:lastRowLastColumn="0"/>
            </w:pPr>
            <w:r w:rsidRPr="004D1C37">
              <w:t>22 ذو الحجة 1440 13:39:17.090P</w:t>
            </w:r>
          </w:p>
        </w:tc>
      </w:tr>
      <w:tr w:rsidR="004D1C37" w:rsidRPr="004D1C37" w14:paraId="6578CA1E" w14:textId="77777777" w:rsidTr="004D1C37">
        <w:tc>
          <w:tcPr>
            <w:cnfStyle w:val="001000000000" w:firstRow="0" w:lastRow="0" w:firstColumn="1" w:lastColumn="0" w:oddVBand="0" w:evenVBand="0" w:oddHBand="0" w:evenHBand="0" w:firstRowFirstColumn="0" w:firstRowLastColumn="0" w:lastRowFirstColumn="0" w:lastRowLastColumn="0"/>
            <w:tcW w:w="0" w:type="auto"/>
            <w:hideMark/>
          </w:tcPr>
          <w:p w14:paraId="3806AD65" w14:textId="77777777" w:rsidR="004D1C37" w:rsidRPr="004D1C37" w:rsidRDefault="004D1C37" w:rsidP="004D1C37">
            <w:r w:rsidRPr="004D1C37">
              <w:t>131</w:t>
            </w:r>
          </w:p>
        </w:tc>
        <w:tc>
          <w:tcPr>
            <w:tcW w:w="3067" w:type="dxa"/>
            <w:hideMark/>
          </w:tcPr>
          <w:p w14:paraId="7336D334"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SELECT CONVERT(NVARCHAR, GETDATE(), 131)</w:t>
            </w:r>
          </w:p>
        </w:tc>
        <w:tc>
          <w:tcPr>
            <w:tcW w:w="4127" w:type="dxa"/>
            <w:hideMark/>
          </w:tcPr>
          <w:p w14:paraId="19517817" w14:textId="77777777" w:rsidR="004D1C37" w:rsidRPr="004D1C37" w:rsidRDefault="004D1C37" w:rsidP="004D1C37">
            <w:pPr>
              <w:cnfStyle w:val="000000000000" w:firstRow="0" w:lastRow="0" w:firstColumn="0" w:lastColumn="0" w:oddVBand="0" w:evenVBand="0" w:oddHBand="0" w:evenHBand="0" w:firstRowFirstColumn="0" w:firstRowLastColumn="0" w:lastRowFirstColumn="0" w:lastRowLastColumn="0"/>
            </w:pPr>
            <w:r w:rsidRPr="004D1C37">
              <w:t>22/12/1440 13:39:17.090</w:t>
            </w:r>
          </w:p>
        </w:tc>
      </w:tr>
    </w:tbl>
    <w:p w14:paraId="48E7546E" w14:textId="77777777" w:rsidR="00BD30B0" w:rsidRPr="000C5A3C" w:rsidRDefault="00BD30B0" w:rsidP="00BD30B0"/>
    <w:p w14:paraId="128C64B4" w14:textId="77777777" w:rsidR="00807A00" w:rsidRDefault="00807A00" w:rsidP="00807A00">
      <w:r>
        <w:t>K. Efectos de la prioridad de los tipos de datos en las conversiones permitidas</w:t>
      </w:r>
    </w:p>
    <w:p w14:paraId="4C92C710" w14:textId="2F001AF1" w:rsidR="00335714" w:rsidRDefault="00807A00" w:rsidP="00807A00">
      <w:r>
        <w:t>En el siguiente ejemplo se define una variable de tipo varchar(10), se asigna un valor de tipo entero a la variable y, luego, se selecciona una concatenación de la variable con una cadena.</w:t>
      </w:r>
    </w:p>
    <w:p w14:paraId="5D131A59" w14:textId="77777777" w:rsidR="00807A00" w:rsidRDefault="00807A00" w:rsidP="00807A00"/>
    <w:p w14:paraId="3CCEA353" w14:textId="77777777" w:rsidR="00807A00" w:rsidRPr="00807A00" w:rsidRDefault="00807A00" w:rsidP="00807A00">
      <w:pPr>
        <w:rPr>
          <w:lang w:val="en-US"/>
        </w:rPr>
      </w:pPr>
      <w:r w:rsidRPr="00807A00">
        <w:rPr>
          <w:lang w:val="en-US"/>
        </w:rPr>
        <w:t>DECLARE @string VARCHAR(10);</w:t>
      </w:r>
    </w:p>
    <w:p w14:paraId="5E5C759A" w14:textId="77777777" w:rsidR="00807A00" w:rsidRPr="00807A00" w:rsidRDefault="00807A00" w:rsidP="00807A00">
      <w:pPr>
        <w:rPr>
          <w:lang w:val="en-US"/>
        </w:rPr>
      </w:pPr>
      <w:r w:rsidRPr="00807A00">
        <w:rPr>
          <w:lang w:val="en-US"/>
        </w:rPr>
        <w:t>SET @string = 1;</w:t>
      </w:r>
    </w:p>
    <w:p w14:paraId="6F12B3AC" w14:textId="1C18759B" w:rsidR="00807A00" w:rsidRDefault="00807A00" w:rsidP="00807A00">
      <w:r w:rsidRPr="00807A00">
        <w:rPr>
          <w:lang w:val="en-US"/>
        </w:rPr>
        <w:t xml:space="preserve">SELECT @string + ' is a string.' </w:t>
      </w:r>
      <w:r>
        <w:t>AS Result</w:t>
      </w:r>
    </w:p>
    <w:p w14:paraId="3F0677EE" w14:textId="77777777" w:rsidR="00807A00" w:rsidRDefault="00807A00" w:rsidP="00807A00"/>
    <w:p w14:paraId="3AC8B870" w14:textId="4BFDFD4F" w:rsidR="00807A00" w:rsidRDefault="00807A00" w:rsidP="00807A00">
      <w:r w:rsidRPr="00807A00">
        <w:t>El conjunto de resultados es el siguiente:</w:t>
      </w:r>
    </w:p>
    <w:p w14:paraId="1E5B96EF" w14:textId="77777777" w:rsidR="00E646D2" w:rsidRDefault="00E646D2" w:rsidP="00E646D2">
      <w:r>
        <w:t>Result</w:t>
      </w:r>
    </w:p>
    <w:p w14:paraId="3ABA06F2" w14:textId="77777777" w:rsidR="00E646D2" w:rsidRDefault="00E646D2" w:rsidP="00E646D2">
      <w:r>
        <w:t>-----------------------</w:t>
      </w:r>
    </w:p>
    <w:p w14:paraId="0E14F8D1" w14:textId="0DA94DA1" w:rsidR="00807A00" w:rsidRDefault="00E646D2" w:rsidP="00E646D2">
      <w:r>
        <w:t>1 is a string.</w:t>
      </w:r>
    </w:p>
    <w:p w14:paraId="3B340208" w14:textId="77777777" w:rsidR="00E646D2" w:rsidRDefault="00E646D2" w:rsidP="00E646D2"/>
    <w:p w14:paraId="00CF72A9" w14:textId="77777777" w:rsidR="00E646D2" w:rsidRDefault="00E646D2" w:rsidP="00E646D2">
      <w:r>
        <w:t>El valor int de 1 se ha convertido a varchar.</w:t>
      </w:r>
    </w:p>
    <w:p w14:paraId="316E6868" w14:textId="77777777" w:rsidR="00E646D2" w:rsidRDefault="00E646D2" w:rsidP="00E646D2"/>
    <w:p w14:paraId="61E01BA3" w14:textId="73A81B4C" w:rsidR="00E646D2" w:rsidRDefault="00E646D2" w:rsidP="00E646D2">
      <w:r>
        <w:t>En este ejemplo se muestra una consulta similar con una variable int en su lugar:</w:t>
      </w:r>
    </w:p>
    <w:p w14:paraId="7098A5A4" w14:textId="77777777" w:rsidR="00E646D2" w:rsidRPr="00753AC8" w:rsidRDefault="00E646D2" w:rsidP="00E646D2">
      <w:pPr>
        <w:rPr>
          <w:lang w:val="en-US"/>
        </w:rPr>
      </w:pPr>
      <w:r w:rsidRPr="00753AC8">
        <w:rPr>
          <w:lang w:val="en-US"/>
        </w:rPr>
        <w:t>DECLARE @notastring INT;</w:t>
      </w:r>
    </w:p>
    <w:p w14:paraId="2B178AED" w14:textId="77777777" w:rsidR="00E646D2" w:rsidRPr="00753AC8" w:rsidRDefault="00E646D2" w:rsidP="00E646D2">
      <w:pPr>
        <w:rPr>
          <w:lang w:val="en-US"/>
        </w:rPr>
      </w:pPr>
      <w:r w:rsidRPr="00753AC8">
        <w:rPr>
          <w:lang w:val="en-US"/>
        </w:rPr>
        <w:lastRenderedPageBreak/>
        <w:t>SET @notastring = '1';</w:t>
      </w:r>
    </w:p>
    <w:p w14:paraId="0E51FB19" w14:textId="413973CC" w:rsidR="00E646D2" w:rsidRDefault="00E646D2" w:rsidP="00E646D2">
      <w:r w:rsidRPr="00753AC8">
        <w:rPr>
          <w:lang w:val="en-US"/>
        </w:rPr>
        <w:t xml:space="preserve">SELECT @notastring + ' is not a string.' </w:t>
      </w:r>
      <w:r>
        <w:t>AS Result</w:t>
      </w:r>
    </w:p>
    <w:p w14:paraId="16F1EDAA" w14:textId="77777777" w:rsidR="00E646D2" w:rsidRDefault="00E646D2" w:rsidP="00E646D2"/>
    <w:p w14:paraId="16CD4F1E" w14:textId="3E8B6EC4" w:rsidR="00E646D2" w:rsidRDefault="00753AC8" w:rsidP="00E646D2">
      <w:r w:rsidRPr="00753AC8">
        <w:t>En este caso, la instrucción SELECT producirá el siguiente error:</w:t>
      </w:r>
    </w:p>
    <w:p w14:paraId="0918DB58" w14:textId="77777777" w:rsidR="00753AC8" w:rsidRPr="00753AC8" w:rsidRDefault="00753AC8" w:rsidP="00753AC8">
      <w:pPr>
        <w:rPr>
          <w:lang w:val="en-US"/>
        </w:rPr>
      </w:pPr>
      <w:r w:rsidRPr="00753AC8">
        <w:rPr>
          <w:lang w:val="en-US"/>
        </w:rPr>
        <w:t>Msg 245, Level 16, State 1, Line 3</w:t>
      </w:r>
    </w:p>
    <w:p w14:paraId="5BC40814" w14:textId="19A3852E" w:rsidR="00753AC8" w:rsidRPr="00753AC8" w:rsidRDefault="00753AC8" w:rsidP="00753AC8">
      <w:pPr>
        <w:rPr>
          <w:lang w:val="en-US"/>
        </w:rPr>
      </w:pPr>
      <w:r w:rsidRPr="00753AC8">
        <w:rPr>
          <w:lang w:val="en-US"/>
        </w:rPr>
        <w:t>Conversion failed when converting the varchar value ' is not a string.' to data type int.</w:t>
      </w:r>
    </w:p>
    <w:p w14:paraId="7078FB0B" w14:textId="77777777" w:rsidR="00753AC8" w:rsidRPr="00753AC8" w:rsidRDefault="00753AC8" w:rsidP="00753AC8">
      <w:pPr>
        <w:rPr>
          <w:lang w:val="en-US"/>
        </w:rPr>
      </w:pPr>
    </w:p>
    <w:p w14:paraId="3E750580" w14:textId="77777777" w:rsidR="00753AC8" w:rsidRPr="00CF04C9" w:rsidRDefault="00753AC8" w:rsidP="00753AC8">
      <w:r w:rsidRPr="00753AC8">
        <w:t xml:space="preserve">Para evaluar la expresión @notastring + ' is not a string.', SQL Server necesita seguir las reglas de prioridad del tipo de datos para completar la conversión implícita antes de que se pueda calcular el resultado de la expresión. </w:t>
      </w:r>
      <w:r w:rsidRPr="00CF04C9">
        <w:t>Dado que int tiene una prioridad más alta que varchar, SQL Server intenta convertir la cadena a un entero y produce un error porque esta cadena no se puede convertir a un entero.</w:t>
      </w:r>
    </w:p>
    <w:p w14:paraId="2A60E001" w14:textId="77777777" w:rsidR="00753AC8" w:rsidRPr="00CF04C9" w:rsidRDefault="00753AC8" w:rsidP="00753AC8"/>
    <w:p w14:paraId="55D32FA5" w14:textId="617E56C2" w:rsidR="00753AC8" w:rsidRPr="00CF04C9" w:rsidRDefault="00753AC8" w:rsidP="00753AC8">
      <w:r w:rsidRPr="00CF04C9">
        <w:t>Si proporcionamos una cadena que se pueda convertir, la instrucción se ejecutará correctamente, como se ve en el ejemplo siguiente:</w:t>
      </w:r>
    </w:p>
    <w:p w14:paraId="362219DD" w14:textId="77777777" w:rsidR="00753AC8" w:rsidRPr="00CF04C9" w:rsidRDefault="00753AC8" w:rsidP="00753AC8"/>
    <w:p w14:paraId="531AC0BF" w14:textId="77777777" w:rsidR="00CF04C9" w:rsidRPr="00CF04C9" w:rsidRDefault="00CF04C9" w:rsidP="00CF04C9">
      <w:pPr>
        <w:rPr>
          <w:lang w:val="en-US"/>
        </w:rPr>
      </w:pPr>
      <w:r w:rsidRPr="00CF04C9">
        <w:rPr>
          <w:lang w:val="en-US"/>
        </w:rPr>
        <w:t>DECLARE @notastring INT;</w:t>
      </w:r>
    </w:p>
    <w:p w14:paraId="446140B8" w14:textId="77777777" w:rsidR="00CF04C9" w:rsidRPr="00CF04C9" w:rsidRDefault="00CF04C9" w:rsidP="00CF04C9">
      <w:pPr>
        <w:rPr>
          <w:lang w:val="en-US"/>
        </w:rPr>
      </w:pPr>
      <w:r w:rsidRPr="00CF04C9">
        <w:rPr>
          <w:lang w:val="en-US"/>
        </w:rPr>
        <w:t>SET @notastring = '1';</w:t>
      </w:r>
    </w:p>
    <w:p w14:paraId="200C0A9A" w14:textId="61FCAACF" w:rsidR="00753AC8" w:rsidRPr="00934DCC" w:rsidRDefault="00CF04C9" w:rsidP="00CF04C9">
      <w:r w:rsidRPr="00934DCC">
        <w:t>SELECT @notastring + '1'</w:t>
      </w:r>
    </w:p>
    <w:p w14:paraId="2FB2518D" w14:textId="77777777" w:rsidR="00CF04C9" w:rsidRPr="00934DCC" w:rsidRDefault="00CF04C9" w:rsidP="00CF04C9"/>
    <w:p w14:paraId="06B1FF6F" w14:textId="36A6090A" w:rsidR="00CF04C9" w:rsidRPr="00771D09" w:rsidRDefault="00CF04C9" w:rsidP="00CF04C9">
      <w:r w:rsidRPr="00934DCC">
        <w:t xml:space="preserve">En este caso, la cadena '1' se puede convertir al valor entero 1, por lo que esta instrucción SELECT devuelve el valor 2. </w:t>
      </w:r>
      <w:r w:rsidRPr="00771D09">
        <w:t>Cuando los tipos de datos proporcionados son enteros, el operador + se convierte en un operador matemático de suma, en lugar de una concatenación de cadena.</w:t>
      </w:r>
    </w:p>
    <w:p w14:paraId="31CD47A2" w14:textId="77777777" w:rsidR="00CF04C9" w:rsidRPr="00771D09" w:rsidRDefault="00CF04C9" w:rsidP="00CF04C9"/>
    <w:p w14:paraId="49325941" w14:textId="77777777" w:rsidR="00934DCC" w:rsidRPr="00771D09" w:rsidRDefault="00934DCC" w:rsidP="00934DCC">
      <w:r w:rsidRPr="00771D09">
        <w:t>L. Uso de CAST y CONVERT</w:t>
      </w:r>
    </w:p>
    <w:p w14:paraId="1880738E" w14:textId="2B96EF27" w:rsidR="00CF04C9" w:rsidRDefault="00934DCC" w:rsidP="00934DCC">
      <w:pPr>
        <w:rPr>
          <w:lang w:val="en-US"/>
        </w:rPr>
      </w:pPr>
      <w:r w:rsidRPr="00771D09">
        <w:lastRenderedPageBreak/>
        <w:t xml:space="preserve">En este ejemplo se recupera el nombre de aquellos productos que tienen un 3 como primer dígito del precio y se convierte su ListPrice en int. </w:t>
      </w:r>
      <w:r w:rsidRPr="00934DCC">
        <w:rPr>
          <w:lang w:val="en-US"/>
        </w:rPr>
        <w:t>Usa la base de datos AdventureWorksDW2019.</w:t>
      </w:r>
    </w:p>
    <w:p w14:paraId="06CC4EB0" w14:textId="77777777" w:rsidR="00934DCC" w:rsidRDefault="00934DCC" w:rsidP="00934DCC">
      <w:pPr>
        <w:rPr>
          <w:lang w:val="en-US"/>
        </w:rPr>
      </w:pPr>
    </w:p>
    <w:p w14:paraId="45268CC1" w14:textId="77777777" w:rsidR="00934DCC" w:rsidRPr="00934DCC" w:rsidRDefault="00934DCC" w:rsidP="00934DCC">
      <w:pPr>
        <w:rPr>
          <w:lang w:val="en-US"/>
        </w:rPr>
      </w:pPr>
      <w:r w:rsidRPr="00934DCC">
        <w:rPr>
          <w:lang w:val="en-US"/>
        </w:rPr>
        <w:t>SELECT EnglishProductName AS ProductName, ListPrice</w:t>
      </w:r>
    </w:p>
    <w:p w14:paraId="72F2A326" w14:textId="77777777" w:rsidR="00934DCC" w:rsidRPr="00934DCC" w:rsidRDefault="00934DCC" w:rsidP="00934DCC">
      <w:pPr>
        <w:rPr>
          <w:lang w:val="en-US"/>
        </w:rPr>
      </w:pPr>
      <w:r w:rsidRPr="00934DCC">
        <w:rPr>
          <w:lang w:val="en-US"/>
        </w:rPr>
        <w:t>FROM dbo.DimProduct</w:t>
      </w:r>
    </w:p>
    <w:p w14:paraId="24DD6523" w14:textId="6169DD3E" w:rsidR="00934DCC" w:rsidRDefault="00934DCC" w:rsidP="00934DCC">
      <w:pPr>
        <w:rPr>
          <w:lang w:val="en-US"/>
        </w:rPr>
      </w:pPr>
      <w:r w:rsidRPr="00934DCC">
        <w:rPr>
          <w:lang w:val="en-US"/>
        </w:rPr>
        <w:t>WHERE CAST(ListPrice AS int) LIKE '3%';</w:t>
      </w:r>
    </w:p>
    <w:p w14:paraId="77991700" w14:textId="77777777" w:rsidR="00934DCC" w:rsidRDefault="00934DCC" w:rsidP="00934DCC">
      <w:pPr>
        <w:rPr>
          <w:lang w:val="en-US"/>
        </w:rPr>
      </w:pPr>
    </w:p>
    <w:p w14:paraId="73186A57" w14:textId="61B0EFD2" w:rsidR="00934DCC" w:rsidRDefault="00934DCC" w:rsidP="00934DCC">
      <w:pPr>
        <w:rPr>
          <w:lang w:val="en-US"/>
        </w:rPr>
      </w:pPr>
      <w:r w:rsidRPr="00771D09">
        <w:t xml:space="preserve">En este ejemplo se muestra la misma consulta, pero usando CONVERT en vez de CAST. </w:t>
      </w:r>
      <w:r w:rsidRPr="00934DCC">
        <w:rPr>
          <w:lang w:val="en-US"/>
        </w:rPr>
        <w:t>Usa la base de datos AdventureWorksDW2019.</w:t>
      </w:r>
    </w:p>
    <w:p w14:paraId="34ECA6B2" w14:textId="77777777" w:rsidR="00934DCC" w:rsidRDefault="00934DCC" w:rsidP="00934DCC">
      <w:pPr>
        <w:rPr>
          <w:lang w:val="en-US"/>
        </w:rPr>
      </w:pPr>
    </w:p>
    <w:p w14:paraId="0908EA12" w14:textId="77777777" w:rsidR="00771D09" w:rsidRPr="00771D09" w:rsidRDefault="00771D09" w:rsidP="00771D09">
      <w:pPr>
        <w:rPr>
          <w:lang w:val="en-US"/>
        </w:rPr>
      </w:pPr>
      <w:r w:rsidRPr="00771D09">
        <w:rPr>
          <w:lang w:val="en-US"/>
        </w:rPr>
        <w:t>SELECT EnglishProductName AS ProductName, ListPrice</w:t>
      </w:r>
    </w:p>
    <w:p w14:paraId="36086039" w14:textId="77777777" w:rsidR="00771D09" w:rsidRPr="00771D09" w:rsidRDefault="00771D09" w:rsidP="00771D09">
      <w:pPr>
        <w:rPr>
          <w:lang w:val="en-US"/>
        </w:rPr>
      </w:pPr>
      <w:r w:rsidRPr="00771D09">
        <w:rPr>
          <w:lang w:val="en-US"/>
        </w:rPr>
        <w:t>FROM dbo.DimProduct</w:t>
      </w:r>
    </w:p>
    <w:p w14:paraId="71359324" w14:textId="7A604092" w:rsidR="00934DCC" w:rsidRDefault="00771D09" w:rsidP="00771D09">
      <w:pPr>
        <w:rPr>
          <w:lang w:val="en-US"/>
        </w:rPr>
      </w:pPr>
      <w:r w:rsidRPr="00771D09">
        <w:rPr>
          <w:lang w:val="en-US"/>
        </w:rPr>
        <w:t>WHERE CONVERT(INT, ListPrice) LIKE '3%';</w:t>
      </w:r>
    </w:p>
    <w:p w14:paraId="0EFC891B" w14:textId="77777777" w:rsidR="00771D09" w:rsidRDefault="00771D09" w:rsidP="00771D09">
      <w:pPr>
        <w:rPr>
          <w:lang w:val="en-US"/>
        </w:rPr>
      </w:pPr>
    </w:p>
    <w:p w14:paraId="1AE9FEAD" w14:textId="77777777" w:rsidR="00771D09" w:rsidRPr="00771D09" w:rsidRDefault="00771D09" w:rsidP="00771D09">
      <w:r w:rsidRPr="00771D09">
        <w:t>M. Uso de CAST con operadores aritméticos</w:t>
      </w:r>
    </w:p>
    <w:p w14:paraId="56F12D57" w14:textId="1DDBFB02" w:rsidR="00771D09" w:rsidRPr="00771D09" w:rsidRDefault="00771D09" w:rsidP="00771D09">
      <w:r w:rsidRPr="00771D09">
        <w:t>En este ejemplo se calcula un único valor de columna dividiendo el precio por unidad de producto (UnitPrice) entre el porcentaje de descuento (UnitPriceDiscountPct). Este resultado se redondea al número entero más cercano y, por último, se convierte al tipo de datos int. En este ejemplo se usa la base de datos AdventureWorksDW2019.</w:t>
      </w:r>
    </w:p>
    <w:p w14:paraId="2CBF4606" w14:textId="77777777" w:rsidR="00771D09" w:rsidRDefault="00771D09" w:rsidP="00771D09"/>
    <w:p w14:paraId="600C923C" w14:textId="77777777" w:rsidR="00771D09" w:rsidRPr="00771D09" w:rsidRDefault="00771D09" w:rsidP="00771D09">
      <w:pPr>
        <w:rPr>
          <w:lang w:val="en-US"/>
        </w:rPr>
      </w:pPr>
      <w:r w:rsidRPr="00771D09">
        <w:rPr>
          <w:lang w:val="en-US"/>
        </w:rPr>
        <w:t>SELECT ProductKey, UnitPrice,UnitPriceDiscountPct,</w:t>
      </w:r>
    </w:p>
    <w:p w14:paraId="5D52F3EB" w14:textId="77777777" w:rsidR="00771D09" w:rsidRPr="00771D09" w:rsidRDefault="00771D09" w:rsidP="00771D09">
      <w:pPr>
        <w:rPr>
          <w:lang w:val="en-US"/>
        </w:rPr>
      </w:pPr>
      <w:r w:rsidRPr="00771D09">
        <w:rPr>
          <w:lang w:val="en-US"/>
        </w:rPr>
        <w:t xml:space="preserve">       CAST(ROUND (UnitPrice*UnitPriceDiscountPct,0) AS int) AS DiscountPrice</w:t>
      </w:r>
    </w:p>
    <w:p w14:paraId="52645C55" w14:textId="77777777" w:rsidR="00771D09" w:rsidRPr="00771D09" w:rsidRDefault="00771D09" w:rsidP="00771D09">
      <w:pPr>
        <w:rPr>
          <w:lang w:val="en-US"/>
        </w:rPr>
      </w:pPr>
      <w:r w:rsidRPr="00771D09">
        <w:rPr>
          <w:lang w:val="en-US"/>
        </w:rPr>
        <w:t>FROM dbo.FactResellerSales</w:t>
      </w:r>
    </w:p>
    <w:p w14:paraId="6F36FA2C" w14:textId="77777777" w:rsidR="00771D09" w:rsidRPr="00771D09" w:rsidRDefault="00771D09" w:rsidP="00771D09">
      <w:pPr>
        <w:rPr>
          <w:lang w:val="en-US"/>
        </w:rPr>
      </w:pPr>
      <w:r w:rsidRPr="00771D09">
        <w:rPr>
          <w:lang w:val="en-US"/>
        </w:rPr>
        <w:t>WHERE SalesOrderNumber = 'SO47355'</w:t>
      </w:r>
    </w:p>
    <w:p w14:paraId="0C7F4675" w14:textId="2B286D43" w:rsidR="00771D09" w:rsidRDefault="00771D09" w:rsidP="00771D09">
      <w:r w:rsidRPr="00771D09">
        <w:rPr>
          <w:lang w:val="en-US"/>
        </w:rPr>
        <w:t xml:space="preserve">      </w:t>
      </w:r>
      <w:r>
        <w:t>AND UnitPriceDiscountPct &gt; .02;</w:t>
      </w:r>
    </w:p>
    <w:p w14:paraId="17544A2F" w14:textId="77777777" w:rsidR="00771D09" w:rsidRDefault="00771D09" w:rsidP="00771D09"/>
    <w:p w14:paraId="23CA7672" w14:textId="3EDECCAD" w:rsidR="00771D09" w:rsidRDefault="00862FE9" w:rsidP="00771D09">
      <w:r w:rsidRPr="00862FE9">
        <w:lastRenderedPageBreak/>
        <w:t>El conjunto de resultados es el siguiente:</w:t>
      </w:r>
    </w:p>
    <w:p w14:paraId="0EC1B1EB" w14:textId="77777777" w:rsidR="00862FE9" w:rsidRDefault="00862FE9" w:rsidP="00862FE9">
      <w:r>
        <w:t>ProductKey  UnitPrice  UnitPriceDiscountPct  DiscountPrice</w:t>
      </w:r>
    </w:p>
    <w:p w14:paraId="37D34902" w14:textId="77777777" w:rsidR="00862FE9" w:rsidRDefault="00862FE9" w:rsidP="00862FE9">
      <w:r>
        <w:t>----------  ---------  --------------------  -------------</w:t>
      </w:r>
    </w:p>
    <w:p w14:paraId="3FA493E3" w14:textId="77777777" w:rsidR="00862FE9" w:rsidRDefault="00862FE9" w:rsidP="00862FE9">
      <w:r>
        <w:t>323         430.6445   0.05                  22</w:t>
      </w:r>
    </w:p>
    <w:p w14:paraId="27CA5437" w14:textId="77777777" w:rsidR="00862FE9" w:rsidRDefault="00862FE9" w:rsidP="00862FE9">
      <w:r>
        <w:t>213         18.5043    0.05                  1</w:t>
      </w:r>
    </w:p>
    <w:p w14:paraId="180D9946" w14:textId="77777777" w:rsidR="00862FE9" w:rsidRDefault="00862FE9" w:rsidP="00862FE9">
      <w:r>
        <w:t>456         37.4950    0.10                  4</w:t>
      </w:r>
    </w:p>
    <w:p w14:paraId="5CBDDD5B" w14:textId="77777777" w:rsidR="00862FE9" w:rsidRDefault="00862FE9" w:rsidP="00862FE9">
      <w:r>
        <w:t>456         37.4950    0.10                  4</w:t>
      </w:r>
    </w:p>
    <w:p w14:paraId="468BC2C0" w14:textId="7AE1DE79" w:rsidR="00862FE9" w:rsidRDefault="00862FE9" w:rsidP="00862FE9">
      <w:r>
        <w:t>216         18.5043    0.05                  1</w:t>
      </w:r>
    </w:p>
    <w:p w14:paraId="56F692C7" w14:textId="77777777" w:rsidR="00862FE9" w:rsidRDefault="00862FE9" w:rsidP="00862FE9"/>
    <w:p w14:paraId="2FDCB49B" w14:textId="77777777" w:rsidR="00862FE9" w:rsidRDefault="00862FE9" w:rsidP="00862FE9">
      <w:r>
        <w:t>Hora Uso de CAST con la cláusula LIKE</w:t>
      </w:r>
    </w:p>
    <w:p w14:paraId="120F1EE7" w14:textId="4109790C" w:rsidR="00862FE9" w:rsidRDefault="00862FE9" w:rsidP="00862FE9">
      <w:r>
        <w:t>En este ejemplo se convierte ListPrice de la columna money a un tipo int y, luego, a un tipo char(20) , de modo que la cláusula LIKE pueda usarla. En este ejemplo se usa la base de datos AdventureWorksDW2019.</w:t>
      </w:r>
    </w:p>
    <w:p w14:paraId="7FB0C825" w14:textId="77777777" w:rsidR="00862FE9" w:rsidRDefault="00862FE9" w:rsidP="00862FE9"/>
    <w:p w14:paraId="32475AD6" w14:textId="77777777" w:rsidR="00AB5A48" w:rsidRPr="00AB5A48" w:rsidRDefault="00AB5A48" w:rsidP="00AB5A48">
      <w:pPr>
        <w:rPr>
          <w:lang w:val="en-US"/>
        </w:rPr>
      </w:pPr>
      <w:r w:rsidRPr="00AB5A48">
        <w:rPr>
          <w:lang w:val="en-US"/>
        </w:rPr>
        <w:t>SELECT EnglishProductName AS Name, ListPrice</w:t>
      </w:r>
    </w:p>
    <w:p w14:paraId="76749A5B" w14:textId="77777777" w:rsidR="00AB5A48" w:rsidRPr="00AB5A48" w:rsidRDefault="00AB5A48" w:rsidP="00AB5A48">
      <w:pPr>
        <w:rPr>
          <w:lang w:val="en-US"/>
        </w:rPr>
      </w:pPr>
      <w:r w:rsidRPr="00AB5A48">
        <w:rPr>
          <w:lang w:val="en-US"/>
        </w:rPr>
        <w:t>FROM dbo.DimProduct</w:t>
      </w:r>
    </w:p>
    <w:p w14:paraId="301885C2" w14:textId="7252945C" w:rsidR="00862FE9" w:rsidRPr="00AB5A48" w:rsidRDefault="00AB5A48" w:rsidP="00AB5A48">
      <w:pPr>
        <w:rPr>
          <w:lang w:val="en-US"/>
        </w:rPr>
      </w:pPr>
      <w:r w:rsidRPr="00AB5A48">
        <w:rPr>
          <w:lang w:val="en-US"/>
        </w:rPr>
        <w:t>WHERE CAST(CAST(ListPrice AS INT) AS CHAR(20)) LIKE '2%';</w:t>
      </w:r>
    </w:p>
    <w:p w14:paraId="69072435" w14:textId="77777777" w:rsidR="00AB5A48" w:rsidRPr="00AB5A48" w:rsidRDefault="00AB5A48" w:rsidP="00AB5A48">
      <w:pPr>
        <w:rPr>
          <w:lang w:val="en-US"/>
        </w:rPr>
      </w:pPr>
    </w:p>
    <w:p w14:paraId="2B2546B2" w14:textId="77777777" w:rsidR="00AB5A48" w:rsidRPr="00AB5A48" w:rsidRDefault="00AB5A48" w:rsidP="00AB5A48">
      <w:r w:rsidRPr="00AB5A48">
        <w:t>O. Uso de CAST y CONVERT con datos de fecha y hora</w:t>
      </w:r>
    </w:p>
    <w:p w14:paraId="2502B2F0" w14:textId="5015DFD2" w:rsidR="00AB5A48" w:rsidRPr="00AB5A48" w:rsidRDefault="00AB5A48" w:rsidP="00AB5A48">
      <w:r w:rsidRPr="00AB5A48">
        <w:t>En este ejemplo se muestra la fecha y la hora actuales, se usa CAST para cambiarlas a un tipo de datos de caracteres y, por último, se usa CONVERT para mostrar la fecha y la hora en el formato ISO 8601. En este ejemplo se usa la base de datos AdventureWorksDW2019.</w:t>
      </w:r>
    </w:p>
    <w:p w14:paraId="71F53403" w14:textId="77777777" w:rsidR="00AB5A48" w:rsidRPr="00AB5A48" w:rsidRDefault="00AB5A48" w:rsidP="00AB5A48"/>
    <w:p w14:paraId="0A7039AF" w14:textId="77777777" w:rsidR="00BF7AAD" w:rsidRPr="00BF7AAD" w:rsidRDefault="00BF7AAD" w:rsidP="00BF7AAD">
      <w:pPr>
        <w:rPr>
          <w:lang w:val="en-US"/>
        </w:rPr>
      </w:pPr>
      <w:r w:rsidRPr="00BF7AAD">
        <w:rPr>
          <w:lang w:val="en-US"/>
        </w:rPr>
        <w:t>SELECT TOP(1)</w:t>
      </w:r>
    </w:p>
    <w:p w14:paraId="0E61A1C1" w14:textId="77777777" w:rsidR="00BF7AAD" w:rsidRPr="00BF7AAD" w:rsidRDefault="00BF7AAD" w:rsidP="00BF7AAD">
      <w:pPr>
        <w:rPr>
          <w:lang w:val="en-US"/>
        </w:rPr>
      </w:pPr>
      <w:r w:rsidRPr="00BF7AAD">
        <w:rPr>
          <w:lang w:val="en-US"/>
        </w:rPr>
        <w:t xml:space="preserve">   SYSDATETIME() AS UnconvertedDateTime,</w:t>
      </w:r>
    </w:p>
    <w:p w14:paraId="52871EE9" w14:textId="77777777" w:rsidR="00BF7AAD" w:rsidRPr="00BF7AAD" w:rsidRDefault="00BF7AAD" w:rsidP="00BF7AAD">
      <w:pPr>
        <w:rPr>
          <w:lang w:val="en-US"/>
        </w:rPr>
      </w:pPr>
      <w:r w:rsidRPr="00BF7AAD">
        <w:rPr>
          <w:lang w:val="en-US"/>
        </w:rPr>
        <w:t xml:space="preserve">   CAST(SYSDATETIME() AS NVARCHAR(30)) AS UsingCast,</w:t>
      </w:r>
    </w:p>
    <w:p w14:paraId="24B9BA85" w14:textId="77777777" w:rsidR="00BF7AAD" w:rsidRPr="00BF7AAD" w:rsidRDefault="00BF7AAD" w:rsidP="00BF7AAD">
      <w:pPr>
        <w:rPr>
          <w:lang w:val="en-US"/>
        </w:rPr>
      </w:pPr>
      <w:r w:rsidRPr="00BF7AAD">
        <w:rPr>
          <w:lang w:val="en-US"/>
        </w:rPr>
        <w:t xml:space="preserve">   CONVERT(NVARCHAR(30), SYSDATETIME(), 126) AS UsingConvertTo_ISO8601</w:t>
      </w:r>
    </w:p>
    <w:p w14:paraId="38B7C3DC" w14:textId="04354D0C" w:rsidR="00AB5A48" w:rsidRDefault="00BF7AAD" w:rsidP="00BF7AAD">
      <w:r>
        <w:lastRenderedPageBreak/>
        <w:t>FROM dbo.DimCustomer;</w:t>
      </w:r>
    </w:p>
    <w:p w14:paraId="1231DD78" w14:textId="77777777" w:rsidR="00BF7AAD" w:rsidRDefault="00BF7AAD" w:rsidP="00BF7AAD"/>
    <w:p w14:paraId="7FA3FA87" w14:textId="44E007F4" w:rsidR="00BF7AAD" w:rsidRDefault="00BF7AAD" w:rsidP="00BF7AAD">
      <w:r w:rsidRPr="00BF7AAD">
        <w:t>El conjunto de resultados es el siguiente:</w:t>
      </w:r>
    </w:p>
    <w:p w14:paraId="409587C9" w14:textId="77777777" w:rsidR="00BD2716" w:rsidRPr="00BD2716" w:rsidRDefault="00BD2716" w:rsidP="00BD2716">
      <w:pPr>
        <w:rPr>
          <w:lang w:val="en-US"/>
        </w:rPr>
      </w:pPr>
      <w:r w:rsidRPr="00BD2716">
        <w:rPr>
          <w:lang w:val="en-US"/>
        </w:rPr>
        <w:t>UnconvertedDateTime     UsingCast                     UsingConvertTo_ISO8601</w:t>
      </w:r>
    </w:p>
    <w:p w14:paraId="4386F074" w14:textId="77777777" w:rsidR="00BD2716" w:rsidRPr="00BD2716" w:rsidRDefault="00BD2716" w:rsidP="00BD2716">
      <w:pPr>
        <w:rPr>
          <w:lang w:val="en-US"/>
        </w:rPr>
      </w:pPr>
      <w:r w:rsidRPr="00BD2716">
        <w:rPr>
          <w:lang w:val="en-US"/>
        </w:rPr>
        <w:t>---------------------   ---------------------------   ---------------------------</w:t>
      </w:r>
    </w:p>
    <w:p w14:paraId="0554F08C" w14:textId="2AC36217" w:rsidR="00BF7AAD" w:rsidRPr="00BD2716" w:rsidRDefault="00BD2716" w:rsidP="00BD2716">
      <w:pPr>
        <w:rPr>
          <w:lang w:val="en-US"/>
        </w:rPr>
      </w:pPr>
      <w:r w:rsidRPr="00BD2716">
        <w:rPr>
          <w:lang w:val="en-US"/>
        </w:rPr>
        <w:t>07/20/2010 1:44:31 PM   2010-07-20 13:44:31.5879025   2010-07-20T13:44:31.5879025</w:t>
      </w:r>
    </w:p>
    <w:p w14:paraId="47586F5E" w14:textId="77777777" w:rsidR="00BD2716" w:rsidRPr="00BD2716" w:rsidRDefault="00BD2716" w:rsidP="00BD2716">
      <w:pPr>
        <w:rPr>
          <w:lang w:val="en-US"/>
        </w:rPr>
      </w:pPr>
    </w:p>
    <w:p w14:paraId="1569F7F8" w14:textId="7DB88A16" w:rsidR="00BD2716" w:rsidRPr="00D04FF4" w:rsidRDefault="00BD2716" w:rsidP="00BD2716">
      <w:r w:rsidRPr="00D04FF4">
        <w:t>Este ejemplo es lo opuesto, aproximadamente, al ejemplo anterior. En este ejemplo, se muestra la fecha y la hora como datos de caracteres, se usa CAST para cambiar los datos de caracteres al tipo de datos datetime y, luego, se usa CONVERT para cambiar los datos de caracteres al tipo de datos datetime. En este ejemplo se usa la base de datos AdventureWorksDW2019.</w:t>
      </w:r>
    </w:p>
    <w:p w14:paraId="426E9C88" w14:textId="77777777" w:rsidR="00BD2716" w:rsidRPr="00D04FF4" w:rsidRDefault="00BD2716" w:rsidP="00BD2716"/>
    <w:p w14:paraId="40B944AE" w14:textId="77777777" w:rsidR="00BD2716" w:rsidRPr="00BD2716" w:rsidRDefault="00BD2716" w:rsidP="00BD2716">
      <w:pPr>
        <w:rPr>
          <w:lang w:val="en-US"/>
        </w:rPr>
      </w:pPr>
      <w:r w:rsidRPr="00BD2716">
        <w:rPr>
          <w:lang w:val="en-US"/>
        </w:rPr>
        <w:t>SELECT TOP(1)</w:t>
      </w:r>
    </w:p>
    <w:p w14:paraId="1E8CAE8A" w14:textId="77777777" w:rsidR="00BD2716" w:rsidRPr="00BD2716" w:rsidRDefault="00BD2716" w:rsidP="00BD2716">
      <w:pPr>
        <w:rPr>
          <w:lang w:val="en-US"/>
        </w:rPr>
      </w:pPr>
      <w:r w:rsidRPr="00BD2716">
        <w:rPr>
          <w:lang w:val="en-US"/>
        </w:rPr>
        <w:t xml:space="preserve">   '2010-07-25T13:50:38.544' AS UnconvertedText,</w:t>
      </w:r>
    </w:p>
    <w:p w14:paraId="1610AA1E" w14:textId="77777777" w:rsidR="00BD2716" w:rsidRPr="00BD2716" w:rsidRDefault="00BD2716" w:rsidP="00BD2716">
      <w:pPr>
        <w:rPr>
          <w:lang w:val="en-US"/>
        </w:rPr>
      </w:pPr>
      <w:r w:rsidRPr="00BD2716">
        <w:rPr>
          <w:lang w:val="en-US"/>
        </w:rPr>
        <w:t>CAST('2010-07-25T13:50:38.544' AS DATETIME) AS UsingCast,</w:t>
      </w:r>
    </w:p>
    <w:p w14:paraId="185B0D67" w14:textId="77777777" w:rsidR="00BD2716" w:rsidRPr="00BD2716" w:rsidRDefault="00BD2716" w:rsidP="00BD2716">
      <w:pPr>
        <w:rPr>
          <w:lang w:val="en-US"/>
        </w:rPr>
      </w:pPr>
      <w:r w:rsidRPr="00BD2716">
        <w:rPr>
          <w:lang w:val="en-US"/>
        </w:rPr>
        <w:t xml:space="preserve">   CONVERT(DATETIME, '2010-07-25T13:50:38.544', 126) AS UsingConvertFrom_ISO8601</w:t>
      </w:r>
    </w:p>
    <w:p w14:paraId="1D2853F4" w14:textId="781DED59" w:rsidR="00BD2716" w:rsidRDefault="00BD2716" w:rsidP="00BD2716">
      <w:pPr>
        <w:rPr>
          <w:lang w:val="en-US"/>
        </w:rPr>
      </w:pPr>
      <w:r w:rsidRPr="00BD2716">
        <w:rPr>
          <w:lang w:val="en-US"/>
        </w:rPr>
        <w:t>FROM dbo.DimCustomer;</w:t>
      </w:r>
    </w:p>
    <w:p w14:paraId="0EB622F5" w14:textId="77777777" w:rsidR="00BD2716" w:rsidRDefault="00BD2716" w:rsidP="00BD2716">
      <w:pPr>
        <w:rPr>
          <w:lang w:val="en-US"/>
        </w:rPr>
      </w:pPr>
    </w:p>
    <w:p w14:paraId="334E3B57" w14:textId="55E75206" w:rsidR="00BD2716" w:rsidRDefault="00D04FF4" w:rsidP="00BD2716">
      <w:r w:rsidRPr="00D04FF4">
        <w:t>El conjunto de resultados es el siguiente:</w:t>
      </w:r>
    </w:p>
    <w:p w14:paraId="0866CA79" w14:textId="77777777" w:rsidR="00D04FF4" w:rsidRPr="00D04FF4" w:rsidRDefault="00D04FF4" w:rsidP="00D04FF4">
      <w:pPr>
        <w:rPr>
          <w:lang w:val="en-US"/>
        </w:rPr>
      </w:pPr>
      <w:r w:rsidRPr="00D04FF4">
        <w:rPr>
          <w:lang w:val="en-US"/>
        </w:rPr>
        <w:t>UnconvertedText         UsingCast               UsingConvertFrom_ISO8601</w:t>
      </w:r>
    </w:p>
    <w:p w14:paraId="6A724BA9" w14:textId="77777777" w:rsidR="00D04FF4" w:rsidRPr="00D04FF4" w:rsidRDefault="00D04FF4" w:rsidP="00D04FF4">
      <w:pPr>
        <w:rPr>
          <w:lang w:val="en-US"/>
        </w:rPr>
      </w:pPr>
      <w:r w:rsidRPr="00D04FF4">
        <w:rPr>
          <w:lang w:val="en-US"/>
        </w:rPr>
        <w:t>----------------------- ----------------------- ------------------------</w:t>
      </w:r>
    </w:p>
    <w:p w14:paraId="63875E89" w14:textId="3DCD8C14" w:rsidR="00D04FF4" w:rsidRDefault="00D04FF4" w:rsidP="00D04FF4">
      <w:pPr>
        <w:rPr>
          <w:lang w:val="en-US"/>
        </w:rPr>
      </w:pPr>
      <w:r w:rsidRPr="00D04FF4">
        <w:rPr>
          <w:lang w:val="en-US"/>
        </w:rPr>
        <w:t>2010-07-25T13:50:38.544 07/25/2010 1:50:38 PM   07/25/2010 1:50:38 PM</w:t>
      </w:r>
    </w:p>
    <w:p w14:paraId="7D725BC0" w14:textId="77777777" w:rsidR="00D04FF4" w:rsidRDefault="00D04FF4" w:rsidP="00D04FF4">
      <w:pPr>
        <w:rPr>
          <w:lang w:val="en-US"/>
        </w:rPr>
      </w:pPr>
    </w:p>
    <w:p w14:paraId="6016FA6A" w14:textId="72211B4D" w:rsidR="00EB41F3" w:rsidRPr="002352F5" w:rsidRDefault="00EB41F3" w:rsidP="00DD3E67">
      <w:pPr>
        <w:pStyle w:val="Ttulo3"/>
      </w:pPr>
      <w:bookmarkStart w:id="56" w:name="_Toc142830284"/>
      <w:r w:rsidRPr="002352F5">
        <w:t>ISNULL</w:t>
      </w:r>
      <w:bookmarkEnd w:id="56"/>
    </w:p>
    <w:p w14:paraId="3F2C8DA5" w14:textId="6E76E120" w:rsidR="00EC1D04" w:rsidRPr="002352F5" w:rsidRDefault="002352F5" w:rsidP="00EC1D04">
      <w:r w:rsidRPr="002352F5">
        <w:t>Sustituye el valor NULL por el valor especificado.</w:t>
      </w:r>
    </w:p>
    <w:p w14:paraId="3CCDE54B" w14:textId="1B5B53E5" w:rsidR="00EC1D04" w:rsidRDefault="002352F5" w:rsidP="00EC1D04">
      <w:pPr>
        <w:rPr>
          <w:lang w:val="en-US"/>
        </w:rPr>
      </w:pPr>
      <w:r w:rsidRPr="002352F5">
        <w:rPr>
          <w:lang w:val="en-US"/>
        </w:rPr>
        <w:lastRenderedPageBreak/>
        <w:t>ISNULL ( check_expression , replacement_value )</w:t>
      </w:r>
    </w:p>
    <w:p w14:paraId="4ACB0569" w14:textId="77777777" w:rsidR="002352F5" w:rsidRDefault="002352F5" w:rsidP="00EC1D04">
      <w:pPr>
        <w:rPr>
          <w:lang w:val="en-US"/>
        </w:rPr>
      </w:pPr>
    </w:p>
    <w:p w14:paraId="0E0A70E4" w14:textId="77777777" w:rsidR="009E3D31" w:rsidRPr="009E3D31" w:rsidRDefault="009E3D31" w:rsidP="009E3D31">
      <w:r w:rsidRPr="009E3D31">
        <w:t>Argumentos</w:t>
      </w:r>
    </w:p>
    <w:p w14:paraId="419995B9" w14:textId="77777777" w:rsidR="009E3D31" w:rsidRPr="009E3D31" w:rsidRDefault="009E3D31" w:rsidP="009E3D31">
      <w:r w:rsidRPr="009E3D31">
        <w:t>check_expression</w:t>
      </w:r>
    </w:p>
    <w:p w14:paraId="3C11AB35" w14:textId="77777777" w:rsidR="009E3D31" w:rsidRPr="009E3D31" w:rsidRDefault="009E3D31" w:rsidP="009E3D31">
      <w:r w:rsidRPr="009E3D31">
        <w:t>Es la expresión que se va a comprobar si es NULL. check_expression puede ser de cualquier tipo.</w:t>
      </w:r>
    </w:p>
    <w:p w14:paraId="0CE1D14C" w14:textId="77777777" w:rsidR="009E3D31" w:rsidRPr="009E3D31" w:rsidRDefault="009E3D31" w:rsidP="009E3D31"/>
    <w:p w14:paraId="4E26F732" w14:textId="77777777" w:rsidR="009E3D31" w:rsidRPr="009E3D31" w:rsidRDefault="009E3D31" w:rsidP="009E3D31">
      <w:r w:rsidRPr="009E3D31">
        <w:t>replacement_value</w:t>
      </w:r>
    </w:p>
    <w:p w14:paraId="47E627E8" w14:textId="77777777" w:rsidR="009E3D31" w:rsidRPr="009E3D31" w:rsidRDefault="009E3D31" w:rsidP="009E3D31">
      <w:r w:rsidRPr="009E3D31">
        <w:t>Es la expresión que se devuelve si check_expression es NULL. valor_de_reemplazo debe ser de un tipo que se pueda convertir implícitamente en el tipo de expresión_de_comprobación.</w:t>
      </w:r>
    </w:p>
    <w:p w14:paraId="6395DAF4" w14:textId="77777777" w:rsidR="009E3D31" w:rsidRPr="009E3D31" w:rsidRDefault="009E3D31" w:rsidP="009E3D31"/>
    <w:p w14:paraId="06FD9D28" w14:textId="77777777" w:rsidR="009E3D31" w:rsidRPr="009E3D31" w:rsidRDefault="009E3D31" w:rsidP="009E3D31">
      <w:r w:rsidRPr="009E3D31">
        <w:t>Tipos de valor devuelto</w:t>
      </w:r>
    </w:p>
    <w:p w14:paraId="4A82CB31" w14:textId="77777777" w:rsidR="009E3D31" w:rsidRPr="001D626B" w:rsidRDefault="009E3D31" w:rsidP="009E3D31">
      <w:r w:rsidRPr="009E3D31">
        <w:t xml:space="preserve">Devuelve el mismo tipo que check_expression. </w:t>
      </w:r>
      <w:r w:rsidRPr="001D626B">
        <w:t>Si se proporciona un literal NULL como check_expression, devuelve el tipo de datos de replacement_value. Si se proporciona un literal NULL como check_expression y no se proporciona replacement_value, se devuelve un int.</w:t>
      </w:r>
    </w:p>
    <w:p w14:paraId="16B9F178" w14:textId="77777777" w:rsidR="009E3D31" w:rsidRPr="001D626B" w:rsidRDefault="009E3D31" w:rsidP="009E3D31"/>
    <w:p w14:paraId="767133D3" w14:textId="77777777" w:rsidR="009E3D31" w:rsidRPr="001D626B" w:rsidRDefault="009E3D31" w:rsidP="009E3D31">
      <w:r w:rsidRPr="001D626B">
        <w:t>Observaciones</w:t>
      </w:r>
    </w:p>
    <w:p w14:paraId="6FDE1E6F" w14:textId="77777777" w:rsidR="009E3D31" w:rsidRPr="001D626B" w:rsidRDefault="009E3D31" w:rsidP="009E3D31">
      <w:r w:rsidRPr="001D626B">
        <w:t>El valor de check_expression se devuelve si no es NULL; de lo contrario, se devuelve replacement_value después de convertirse de forma implícita al tipo de check_expression, si los tipos son diferentes. replacement_value se puede truncar si replacement_value es mayor que check_expression.</w:t>
      </w:r>
    </w:p>
    <w:p w14:paraId="37428109" w14:textId="77777777" w:rsidR="009E3D31" w:rsidRPr="001D626B" w:rsidRDefault="009E3D31" w:rsidP="009E3D31"/>
    <w:p w14:paraId="0D5D01BA" w14:textId="77777777" w:rsidR="009E3D31" w:rsidRPr="009E3D31" w:rsidRDefault="009E3D31" w:rsidP="009E3D31">
      <w:r w:rsidRPr="001D626B">
        <w:t xml:space="preserve"> </w:t>
      </w:r>
      <w:r w:rsidRPr="009E3D31">
        <w:t>Nota</w:t>
      </w:r>
    </w:p>
    <w:p w14:paraId="4417ECAD" w14:textId="77777777" w:rsidR="009E3D31" w:rsidRPr="009E3D31" w:rsidRDefault="009E3D31" w:rsidP="009E3D31"/>
    <w:p w14:paraId="64DF73D9" w14:textId="77777777" w:rsidR="009E3D31" w:rsidRPr="009E3D31" w:rsidRDefault="009E3D31" w:rsidP="009E3D31">
      <w:r w:rsidRPr="009E3D31">
        <w:t>Use COALESCE (Transact-SQL) para devolver el primer valor distinto de NULL.</w:t>
      </w:r>
    </w:p>
    <w:p w14:paraId="6B6C4537" w14:textId="77777777" w:rsidR="009E3D31" w:rsidRPr="009E3D31" w:rsidRDefault="009E3D31" w:rsidP="009E3D31"/>
    <w:p w14:paraId="33A832B6" w14:textId="77777777" w:rsidR="009E3D31" w:rsidRPr="001D626B" w:rsidRDefault="009E3D31" w:rsidP="009E3D31">
      <w:r w:rsidRPr="001D626B">
        <w:lastRenderedPageBreak/>
        <w:t>Ejemplos</w:t>
      </w:r>
    </w:p>
    <w:p w14:paraId="56AE40F7" w14:textId="77777777" w:rsidR="009E3D31" w:rsidRPr="001D626B" w:rsidRDefault="009E3D31" w:rsidP="009E3D31">
      <w:r w:rsidRPr="001D626B">
        <w:t>A. Usar ISNULL con AVG</w:t>
      </w:r>
    </w:p>
    <w:p w14:paraId="080CF615" w14:textId="75FF1D31" w:rsidR="002352F5" w:rsidRPr="001D626B" w:rsidRDefault="009E3D31" w:rsidP="009E3D31">
      <w:r w:rsidRPr="001D626B">
        <w:t>En el ejemplo siguiente se busca el promedio del peso de todos los productos. Sustituye el valor 50 para todas las entradas NULL en la columna Weight de la tabla Product.</w:t>
      </w:r>
    </w:p>
    <w:p w14:paraId="526ECA32" w14:textId="77777777" w:rsidR="009E3D31" w:rsidRPr="001D626B" w:rsidRDefault="009E3D31" w:rsidP="009E3D31"/>
    <w:p w14:paraId="6F7F16C1" w14:textId="77777777" w:rsidR="001D626B" w:rsidRPr="001D626B" w:rsidRDefault="001D626B" w:rsidP="001D626B">
      <w:pPr>
        <w:rPr>
          <w:lang w:val="en-US"/>
        </w:rPr>
      </w:pPr>
      <w:r w:rsidRPr="001D626B">
        <w:rPr>
          <w:lang w:val="en-US"/>
        </w:rPr>
        <w:t xml:space="preserve">USE AdventureWorks2012;  </w:t>
      </w:r>
    </w:p>
    <w:p w14:paraId="7998E5D1" w14:textId="77777777" w:rsidR="001D626B" w:rsidRPr="001D626B" w:rsidRDefault="001D626B" w:rsidP="001D626B">
      <w:pPr>
        <w:rPr>
          <w:lang w:val="en-US"/>
        </w:rPr>
      </w:pPr>
      <w:r w:rsidRPr="001D626B">
        <w:rPr>
          <w:lang w:val="en-US"/>
        </w:rPr>
        <w:t xml:space="preserve">GO  </w:t>
      </w:r>
    </w:p>
    <w:p w14:paraId="79B57EEE" w14:textId="77777777" w:rsidR="001D626B" w:rsidRPr="001D626B" w:rsidRDefault="001D626B" w:rsidP="001D626B">
      <w:pPr>
        <w:rPr>
          <w:lang w:val="en-US"/>
        </w:rPr>
      </w:pPr>
      <w:r w:rsidRPr="001D626B">
        <w:rPr>
          <w:lang w:val="en-US"/>
        </w:rPr>
        <w:t xml:space="preserve">SELECT AVG(ISNULL(Weight, 50))  </w:t>
      </w:r>
    </w:p>
    <w:p w14:paraId="42D361FA" w14:textId="77777777" w:rsidR="001D626B" w:rsidRPr="001D626B" w:rsidRDefault="001D626B" w:rsidP="001D626B">
      <w:r w:rsidRPr="001D626B">
        <w:t xml:space="preserve">FROM Production.Product;  </w:t>
      </w:r>
    </w:p>
    <w:p w14:paraId="31EA1B2A" w14:textId="426294DA" w:rsidR="009E3D31" w:rsidRPr="001D626B" w:rsidRDefault="001D626B" w:rsidP="001D626B">
      <w:r w:rsidRPr="001D626B">
        <w:t>GO</w:t>
      </w:r>
    </w:p>
    <w:p w14:paraId="422030BE" w14:textId="77777777" w:rsidR="001D626B" w:rsidRPr="001D626B" w:rsidRDefault="001D626B" w:rsidP="001D626B"/>
    <w:p w14:paraId="1A93C424" w14:textId="5F24A3FA" w:rsidR="001D626B" w:rsidRPr="001D626B" w:rsidRDefault="001D626B" w:rsidP="001D626B">
      <w:r w:rsidRPr="001D626B">
        <w:t>El conjunto de resultados es el siguiente:</w:t>
      </w:r>
    </w:p>
    <w:p w14:paraId="6ACB7F31" w14:textId="77777777" w:rsidR="001D626B" w:rsidRDefault="001D626B" w:rsidP="001D626B">
      <w:r>
        <w:t xml:space="preserve">-------------------------- </w:t>
      </w:r>
    </w:p>
    <w:p w14:paraId="1BDB70F7" w14:textId="77777777" w:rsidR="001D626B" w:rsidRDefault="001D626B" w:rsidP="001D626B">
      <w:r>
        <w:t xml:space="preserve">59.79  </w:t>
      </w:r>
    </w:p>
    <w:p w14:paraId="4C897870" w14:textId="77777777" w:rsidR="001D626B" w:rsidRDefault="001D626B" w:rsidP="001D626B">
      <w:r>
        <w:t xml:space="preserve"> </w:t>
      </w:r>
    </w:p>
    <w:p w14:paraId="559E1F91" w14:textId="50DE502E" w:rsidR="001D626B" w:rsidRDefault="001D626B" w:rsidP="001D626B">
      <w:r>
        <w:t>(1 row(s) affected)</w:t>
      </w:r>
    </w:p>
    <w:p w14:paraId="0ECA6CB7" w14:textId="77777777" w:rsidR="001D626B" w:rsidRDefault="001D626B" w:rsidP="001D626B"/>
    <w:p w14:paraId="0C665AD2" w14:textId="77777777" w:rsidR="00A17A13" w:rsidRDefault="00A17A13" w:rsidP="00A17A13">
      <w:r>
        <w:t>B. Usar ISNULL</w:t>
      </w:r>
    </w:p>
    <w:p w14:paraId="119645D5" w14:textId="4DB6E6C1" w:rsidR="001D626B" w:rsidRDefault="00A17A13" w:rsidP="00A17A13">
      <w:r>
        <w:t>En el siguiente ejemplo se selecciona la descripción, el porcentaje de descuento, la cantidad mínima y la cantidad máxima de todas las ofertas especiales de AdventureWorks2012. Si la cantidad máxima de una oferta especial determinada es NULL, el valor de MaxQty mostrado en el conjunto de resultados es 0.00.</w:t>
      </w:r>
    </w:p>
    <w:p w14:paraId="77F0FA1E" w14:textId="77777777" w:rsidR="00A17A13" w:rsidRDefault="00A17A13" w:rsidP="00A17A13"/>
    <w:p w14:paraId="5B5B5352" w14:textId="77777777" w:rsidR="00A17A13" w:rsidRPr="00A17A13" w:rsidRDefault="00A17A13" w:rsidP="00A17A13">
      <w:pPr>
        <w:rPr>
          <w:lang w:val="en-US"/>
        </w:rPr>
      </w:pPr>
      <w:r w:rsidRPr="00A17A13">
        <w:rPr>
          <w:lang w:val="en-US"/>
        </w:rPr>
        <w:t xml:space="preserve">USE AdventureWorks2012;  </w:t>
      </w:r>
    </w:p>
    <w:p w14:paraId="59984A2D" w14:textId="77777777" w:rsidR="00A17A13" w:rsidRPr="00A17A13" w:rsidRDefault="00A17A13" w:rsidP="00A17A13">
      <w:pPr>
        <w:rPr>
          <w:lang w:val="en-US"/>
        </w:rPr>
      </w:pPr>
      <w:r w:rsidRPr="00A17A13">
        <w:rPr>
          <w:lang w:val="en-US"/>
        </w:rPr>
        <w:t xml:space="preserve">GO  </w:t>
      </w:r>
    </w:p>
    <w:p w14:paraId="426294F0" w14:textId="77777777" w:rsidR="00A17A13" w:rsidRPr="00A17A13" w:rsidRDefault="00A17A13" w:rsidP="00A17A13">
      <w:pPr>
        <w:rPr>
          <w:lang w:val="en-US"/>
        </w:rPr>
      </w:pPr>
      <w:r w:rsidRPr="00A17A13">
        <w:rPr>
          <w:lang w:val="en-US"/>
        </w:rPr>
        <w:t xml:space="preserve">SELECT Description, DiscountPct, MinQty, ISNULL(MaxQty, 0.00) AS 'Max Quantity'  </w:t>
      </w:r>
    </w:p>
    <w:p w14:paraId="5AF886F0" w14:textId="77777777" w:rsidR="00A17A13" w:rsidRDefault="00A17A13" w:rsidP="00A17A13">
      <w:r>
        <w:t xml:space="preserve">FROM Sales.SpecialOffer;  </w:t>
      </w:r>
    </w:p>
    <w:p w14:paraId="44DE80D7" w14:textId="3FCADA64" w:rsidR="00A17A13" w:rsidRDefault="00A17A13" w:rsidP="00A17A13">
      <w:r w:rsidRPr="00A17A13">
        <w:lastRenderedPageBreak/>
        <w:t>El conjunto de resultados es el siguiente</w:t>
      </w:r>
    </w:p>
    <w:p w14:paraId="130623FF" w14:textId="77777777" w:rsidR="00A17A13" w:rsidRDefault="00A17A13" w:rsidP="00A17A13"/>
    <w:tbl>
      <w:tblPr>
        <w:tblStyle w:val="Tablanormal1"/>
        <w:tblW w:w="7650" w:type="dxa"/>
        <w:tblLook w:val="04A0" w:firstRow="1" w:lastRow="0" w:firstColumn="1" w:lastColumn="0" w:noHBand="0" w:noVBand="1"/>
      </w:tblPr>
      <w:tblGrid>
        <w:gridCol w:w="2627"/>
        <w:gridCol w:w="2162"/>
        <w:gridCol w:w="1407"/>
        <w:gridCol w:w="1454"/>
      </w:tblGrid>
      <w:tr w:rsidR="00724D74" w:rsidRPr="00724D74" w14:paraId="1DE3AC9F" w14:textId="77777777" w:rsidTr="00724D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2325D" w14:textId="77777777" w:rsidR="00724D74" w:rsidRPr="00724D74" w:rsidRDefault="00724D74" w:rsidP="00724D74">
            <w:r w:rsidRPr="00724D74">
              <w:t>Descripción</w:t>
            </w:r>
          </w:p>
        </w:tc>
        <w:tc>
          <w:tcPr>
            <w:tcW w:w="0" w:type="auto"/>
            <w:hideMark/>
          </w:tcPr>
          <w:p w14:paraId="43F2D5A7" w14:textId="77777777" w:rsidR="00724D74" w:rsidRPr="00724D74" w:rsidRDefault="00724D74" w:rsidP="00724D74">
            <w:pPr>
              <w:cnfStyle w:val="100000000000" w:firstRow="1" w:lastRow="0" w:firstColumn="0" w:lastColumn="0" w:oddVBand="0" w:evenVBand="0" w:oddHBand="0" w:evenHBand="0" w:firstRowFirstColumn="0" w:firstRowLastColumn="0" w:lastRowFirstColumn="0" w:lastRowLastColumn="0"/>
              <w:rPr>
                <w:b/>
                <w:bCs/>
              </w:rPr>
            </w:pPr>
            <w:r w:rsidRPr="00724D74">
              <w:rPr>
                <w:b/>
                <w:bCs/>
              </w:rPr>
              <w:t>DiscountPct</w:t>
            </w:r>
          </w:p>
        </w:tc>
        <w:tc>
          <w:tcPr>
            <w:tcW w:w="0" w:type="auto"/>
            <w:hideMark/>
          </w:tcPr>
          <w:p w14:paraId="55FB4687" w14:textId="77777777" w:rsidR="00724D74" w:rsidRPr="00724D74" w:rsidRDefault="00724D74" w:rsidP="00724D74">
            <w:pPr>
              <w:cnfStyle w:val="100000000000" w:firstRow="1" w:lastRow="0" w:firstColumn="0" w:lastColumn="0" w:oddVBand="0" w:evenVBand="0" w:oddHBand="0" w:evenHBand="0" w:firstRowFirstColumn="0" w:firstRowLastColumn="0" w:lastRowFirstColumn="0" w:lastRowLastColumn="0"/>
              <w:rPr>
                <w:b/>
                <w:bCs/>
              </w:rPr>
            </w:pPr>
            <w:r w:rsidRPr="00724D74">
              <w:rPr>
                <w:b/>
                <w:bCs/>
              </w:rPr>
              <w:t>MinQty</w:t>
            </w:r>
          </w:p>
        </w:tc>
        <w:tc>
          <w:tcPr>
            <w:tcW w:w="1454" w:type="dxa"/>
            <w:hideMark/>
          </w:tcPr>
          <w:p w14:paraId="23CD813C" w14:textId="77777777" w:rsidR="00724D74" w:rsidRPr="00724D74" w:rsidRDefault="00724D74" w:rsidP="00724D74">
            <w:pPr>
              <w:cnfStyle w:val="100000000000" w:firstRow="1" w:lastRow="0" w:firstColumn="0" w:lastColumn="0" w:oddVBand="0" w:evenVBand="0" w:oddHBand="0" w:evenHBand="0" w:firstRowFirstColumn="0" w:firstRowLastColumn="0" w:lastRowFirstColumn="0" w:lastRowLastColumn="0"/>
              <w:rPr>
                <w:b/>
                <w:bCs/>
              </w:rPr>
            </w:pPr>
            <w:r w:rsidRPr="00724D74">
              <w:rPr>
                <w:b/>
                <w:bCs/>
              </w:rPr>
              <w:t>Cantidad máxima</w:t>
            </w:r>
          </w:p>
        </w:tc>
      </w:tr>
      <w:tr w:rsidR="00724D74" w:rsidRPr="00724D74" w14:paraId="28DDECEB" w14:textId="77777777" w:rsidTr="00724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210BA" w14:textId="77777777" w:rsidR="00724D74" w:rsidRPr="00724D74" w:rsidRDefault="00724D74" w:rsidP="00724D74">
            <w:r w:rsidRPr="00724D74">
              <w:t>No Discount</w:t>
            </w:r>
          </w:p>
        </w:tc>
        <w:tc>
          <w:tcPr>
            <w:tcW w:w="0" w:type="auto"/>
            <w:hideMark/>
          </w:tcPr>
          <w:p w14:paraId="4728758E"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0.00</w:t>
            </w:r>
          </w:p>
        </w:tc>
        <w:tc>
          <w:tcPr>
            <w:tcW w:w="0" w:type="auto"/>
            <w:hideMark/>
          </w:tcPr>
          <w:p w14:paraId="76329516"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w:t>
            </w:r>
          </w:p>
        </w:tc>
        <w:tc>
          <w:tcPr>
            <w:tcW w:w="1454" w:type="dxa"/>
            <w:hideMark/>
          </w:tcPr>
          <w:p w14:paraId="0D8E584B"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w:t>
            </w:r>
          </w:p>
        </w:tc>
      </w:tr>
      <w:tr w:rsidR="00724D74" w:rsidRPr="00724D74" w14:paraId="26D0E709" w14:textId="77777777" w:rsidTr="00724D74">
        <w:tc>
          <w:tcPr>
            <w:cnfStyle w:val="001000000000" w:firstRow="0" w:lastRow="0" w:firstColumn="1" w:lastColumn="0" w:oddVBand="0" w:evenVBand="0" w:oddHBand="0" w:evenHBand="0" w:firstRowFirstColumn="0" w:firstRowLastColumn="0" w:lastRowFirstColumn="0" w:lastRowLastColumn="0"/>
            <w:tcW w:w="0" w:type="auto"/>
            <w:hideMark/>
          </w:tcPr>
          <w:p w14:paraId="64D6CBA2" w14:textId="77777777" w:rsidR="00724D74" w:rsidRPr="00724D74" w:rsidRDefault="00724D74" w:rsidP="00724D74">
            <w:r w:rsidRPr="00724D74">
              <w:t>Volume Discount</w:t>
            </w:r>
          </w:p>
        </w:tc>
        <w:tc>
          <w:tcPr>
            <w:tcW w:w="0" w:type="auto"/>
            <w:hideMark/>
          </w:tcPr>
          <w:p w14:paraId="1F4F0502"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0.02</w:t>
            </w:r>
          </w:p>
        </w:tc>
        <w:tc>
          <w:tcPr>
            <w:tcW w:w="0" w:type="auto"/>
            <w:hideMark/>
          </w:tcPr>
          <w:p w14:paraId="357FDA92"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11</w:t>
            </w:r>
          </w:p>
        </w:tc>
        <w:tc>
          <w:tcPr>
            <w:tcW w:w="1454" w:type="dxa"/>
            <w:hideMark/>
          </w:tcPr>
          <w:p w14:paraId="04F0D967"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14</w:t>
            </w:r>
          </w:p>
        </w:tc>
      </w:tr>
      <w:tr w:rsidR="00724D74" w:rsidRPr="00724D74" w14:paraId="43A2D210" w14:textId="77777777" w:rsidTr="00724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3C1AF6" w14:textId="77777777" w:rsidR="00724D74" w:rsidRPr="00724D74" w:rsidRDefault="00724D74" w:rsidP="00724D74">
            <w:r w:rsidRPr="00724D74">
              <w:t>Volume Discount</w:t>
            </w:r>
          </w:p>
        </w:tc>
        <w:tc>
          <w:tcPr>
            <w:tcW w:w="0" w:type="auto"/>
            <w:hideMark/>
          </w:tcPr>
          <w:p w14:paraId="17E32F47"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0,05</w:t>
            </w:r>
          </w:p>
        </w:tc>
        <w:tc>
          <w:tcPr>
            <w:tcW w:w="0" w:type="auto"/>
            <w:hideMark/>
          </w:tcPr>
          <w:p w14:paraId="01997D74"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15</w:t>
            </w:r>
          </w:p>
        </w:tc>
        <w:tc>
          <w:tcPr>
            <w:tcW w:w="1454" w:type="dxa"/>
            <w:hideMark/>
          </w:tcPr>
          <w:p w14:paraId="786E89A1"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4</w:t>
            </w:r>
          </w:p>
        </w:tc>
      </w:tr>
      <w:tr w:rsidR="00724D74" w:rsidRPr="00724D74" w14:paraId="15E08294" w14:textId="77777777" w:rsidTr="00724D74">
        <w:tc>
          <w:tcPr>
            <w:cnfStyle w:val="001000000000" w:firstRow="0" w:lastRow="0" w:firstColumn="1" w:lastColumn="0" w:oddVBand="0" w:evenVBand="0" w:oddHBand="0" w:evenHBand="0" w:firstRowFirstColumn="0" w:firstRowLastColumn="0" w:lastRowFirstColumn="0" w:lastRowLastColumn="0"/>
            <w:tcW w:w="0" w:type="auto"/>
            <w:hideMark/>
          </w:tcPr>
          <w:p w14:paraId="58617678" w14:textId="77777777" w:rsidR="00724D74" w:rsidRPr="00724D74" w:rsidRDefault="00724D74" w:rsidP="00724D74">
            <w:r w:rsidRPr="00724D74">
              <w:t>Volume Discount</w:t>
            </w:r>
          </w:p>
        </w:tc>
        <w:tc>
          <w:tcPr>
            <w:tcW w:w="0" w:type="auto"/>
            <w:hideMark/>
          </w:tcPr>
          <w:p w14:paraId="2E0ABE73"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0,10</w:t>
            </w:r>
          </w:p>
        </w:tc>
        <w:tc>
          <w:tcPr>
            <w:tcW w:w="0" w:type="auto"/>
            <w:hideMark/>
          </w:tcPr>
          <w:p w14:paraId="6D3907FC"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25</w:t>
            </w:r>
          </w:p>
        </w:tc>
        <w:tc>
          <w:tcPr>
            <w:tcW w:w="1454" w:type="dxa"/>
            <w:hideMark/>
          </w:tcPr>
          <w:p w14:paraId="3FF42FF4"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w:t>
            </w:r>
          </w:p>
        </w:tc>
      </w:tr>
      <w:tr w:rsidR="00724D74" w:rsidRPr="00724D74" w14:paraId="3A1A3984" w14:textId="77777777" w:rsidTr="00724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E208F" w14:textId="77777777" w:rsidR="00724D74" w:rsidRPr="00724D74" w:rsidRDefault="00724D74" w:rsidP="00724D74">
            <w:r w:rsidRPr="00724D74">
              <w:t>Volume Discount</w:t>
            </w:r>
          </w:p>
        </w:tc>
        <w:tc>
          <w:tcPr>
            <w:tcW w:w="0" w:type="auto"/>
            <w:hideMark/>
          </w:tcPr>
          <w:p w14:paraId="10340204"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0,15</w:t>
            </w:r>
          </w:p>
        </w:tc>
        <w:tc>
          <w:tcPr>
            <w:tcW w:w="0" w:type="auto"/>
            <w:hideMark/>
          </w:tcPr>
          <w:p w14:paraId="363E14CB"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41</w:t>
            </w:r>
          </w:p>
        </w:tc>
        <w:tc>
          <w:tcPr>
            <w:tcW w:w="1454" w:type="dxa"/>
            <w:hideMark/>
          </w:tcPr>
          <w:p w14:paraId="06B07236"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w:t>
            </w:r>
          </w:p>
        </w:tc>
      </w:tr>
      <w:tr w:rsidR="00724D74" w:rsidRPr="00724D74" w14:paraId="447E27B4" w14:textId="77777777" w:rsidTr="00724D74">
        <w:tc>
          <w:tcPr>
            <w:cnfStyle w:val="001000000000" w:firstRow="0" w:lastRow="0" w:firstColumn="1" w:lastColumn="0" w:oddVBand="0" w:evenVBand="0" w:oddHBand="0" w:evenHBand="0" w:firstRowFirstColumn="0" w:firstRowLastColumn="0" w:lastRowFirstColumn="0" w:lastRowLastColumn="0"/>
            <w:tcW w:w="0" w:type="auto"/>
            <w:hideMark/>
          </w:tcPr>
          <w:p w14:paraId="1B1D43C3" w14:textId="77777777" w:rsidR="00724D74" w:rsidRPr="00724D74" w:rsidRDefault="00724D74" w:rsidP="00724D74">
            <w:r w:rsidRPr="00724D74">
              <w:t>Volume Discount</w:t>
            </w:r>
          </w:p>
        </w:tc>
        <w:tc>
          <w:tcPr>
            <w:tcW w:w="0" w:type="auto"/>
            <w:hideMark/>
          </w:tcPr>
          <w:p w14:paraId="4CBD5C44"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0,20</w:t>
            </w:r>
          </w:p>
        </w:tc>
        <w:tc>
          <w:tcPr>
            <w:tcW w:w="0" w:type="auto"/>
            <w:hideMark/>
          </w:tcPr>
          <w:p w14:paraId="17898109"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61</w:t>
            </w:r>
          </w:p>
        </w:tc>
        <w:tc>
          <w:tcPr>
            <w:tcW w:w="1454" w:type="dxa"/>
            <w:hideMark/>
          </w:tcPr>
          <w:p w14:paraId="1127F211"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w:t>
            </w:r>
          </w:p>
        </w:tc>
      </w:tr>
      <w:tr w:rsidR="00724D74" w:rsidRPr="00724D74" w14:paraId="48DE5D0B" w14:textId="77777777" w:rsidTr="00724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600B4" w14:textId="77777777" w:rsidR="00724D74" w:rsidRPr="00724D74" w:rsidRDefault="00724D74" w:rsidP="00724D74">
            <w:r w:rsidRPr="00724D74">
              <w:t>Mountain-100 Cl</w:t>
            </w:r>
          </w:p>
        </w:tc>
        <w:tc>
          <w:tcPr>
            <w:tcW w:w="0" w:type="auto"/>
            <w:hideMark/>
          </w:tcPr>
          <w:p w14:paraId="6515CAD6"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0.35</w:t>
            </w:r>
          </w:p>
        </w:tc>
        <w:tc>
          <w:tcPr>
            <w:tcW w:w="0" w:type="auto"/>
            <w:hideMark/>
          </w:tcPr>
          <w:p w14:paraId="10135E98"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w:t>
            </w:r>
          </w:p>
        </w:tc>
        <w:tc>
          <w:tcPr>
            <w:tcW w:w="1454" w:type="dxa"/>
            <w:hideMark/>
          </w:tcPr>
          <w:p w14:paraId="5220A171"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w:t>
            </w:r>
          </w:p>
        </w:tc>
      </w:tr>
      <w:tr w:rsidR="00724D74" w:rsidRPr="00724D74" w14:paraId="56DCDB2C" w14:textId="77777777" w:rsidTr="00724D74">
        <w:tc>
          <w:tcPr>
            <w:cnfStyle w:val="001000000000" w:firstRow="0" w:lastRow="0" w:firstColumn="1" w:lastColumn="0" w:oddVBand="0" w:evenVBand="0" w:oddHBand="0" w:evenHBand="0" w:firstRowFirstColumn="0" w:firstRowLastColumn="0" w:lastRowFirstColumn="0" w:lastRowLastColumn="0"/>
            <w:tcW w:w="0" w:type="auto"/>
            <w:hideMark/>
          </w:tcPr>
          <w:p w14:paraId="15A4458B" w14:textId="77777777" w:rsidR="00724D74" w:rsidRPr="00724D74" w:rsidRDefault="00724D74" w:rsidP="00724D74">
            <w:r w:rsidRPr="00724D74">
              <w:t>Sport Helmet Di</w:t>
            </w:r>
          </w:p>
        </w:tc>
        <w:tc>
          <w:tcPr>
            <w:tcW w:w="0" w:type="auto"/>
            <w:hideMark/>
          </w:tcPr>
          <w:p w14:paraId="5A0C911A"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0,10</w:t>
            </w:r>
          </w:p>
        </w:tc>
        <w:tc>
          <w:tcPr>
            <w:tcW w:w="0" w:type="auto"/>
            <w:hideMark/>
          </w:tcPr>
          <w:p w14:paraId="2F2787B6"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w:t>
            </w:r>
          </w:p>
        </w:tc>
        <w:tc>
          <w:tcPr>
            <w:tcW w:w="1454" w:type="dxa"/>
            <w:hideMark/>
          </w:tcPr>
          <w:p w14:paraId="1A8E0EDC"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w:t>
            </w:r>
          </w:p>
        </w:tc>
      </w:tr>
      <w:tr w:rsidR="00724D74" w:rsidRPr="00724D74" w14:paraId="76C91A02" w14:textId="77777777" w:rsidTr="00724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10B3C" w14:textId="77777777" w:rsidR="00724D74" w:rsidRPr="00724D74" w:rsidRDefault="00724D74" w:rsidP="00724D74">
            <w:r w:rsidRPr="00724D74">
              <w:t>Road-650 Overst</w:t>
            </w:r>
          </w:p>
        </w:tc>
        <w:tc>
          <w:tcPr>
            <w:tcW w:w="0" w:type="auto"/>
            <w:hideMark/>
          </w:tcPr>
          <w:p w14:paraId="7BA8FE58"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0,30</w:t>
            </w:r>
          </w:p>
        </w:tc>
        <w:tc>
          <w:tcPr>
            <w:tcW w:w="0" w:type="auto"/>
            <w:hideMark/>
          </w:tcPr>
          <w:p w14:paraId="1D32786C"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w:t>
            </w:r>
          </w:p>
        </w:tc>
        <w:tc>
          <w:tcPr>
            <w:tcW w:w="1454" w:type="dxa"/>
            <w:hideMark/>
          </w:tcPr>
          <w:p w14:paraId="344283DA"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w:t>
            </w:r>
          </w:p>
        </w:tc>
      </w:tr>
      <w:tr w:rsidR="00724D74" w:rsidRPr="00724D74" w14:paraId="3DC2C724" w14:textId="77777777" w:rsidTr="00724D74">
        <w:tc>
          <w:tcPr>
            <w:cnfStyle w:val="001000000000" w:firstRow="0" w:lastRow="0" w:firstColumn="1" w:lastColumn="0" w:oddVBand="0" w:evenVBand="0" w:oddHBand="0" w:evenHBand="0" w:firstRowFirstColumn="0" w:firstRowLastColumn="0" w:lastRowFirstColumn="0" w:lastRowLastColumn="0"/>
            <w:tcW w:w="0" w:type="auto"/>
            <w:hideMark/>
          </w:tcPr>
          <w:p w14:paraId="1BF7BA70" w14:textId="77777777" w:rsidR="00724D74" w:rsidRPr="00724D74" w:rsidRDefault="00724D74" w:rsidP="00724D74">
            <w:r w:rsidRPr="00724D74">
              <w:t>Mountain Tire S</w:t>
            </w:r>
          </w:p>
        </w:tc>
        <w:tc>
          <w:tcPr>
            <w:tcW w:w="0" w:type="auto"/>
            <w:hideMark/>
          </w:tcPr>
          <w:p w14:paraId="09B809F9"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0.50</w:t>
            </w:r>
          </w:p>
        </w:tc>
        <w:tc>
          <w:tcPr>
            <w:tcW w:w="0" w:type="auto"/>
            <w:hideMark/>
          </w:tcPr>
          <w:p w14:paraId="74633A2B"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w:t>
            </w:r>
          </w:p>
        </w:tc>
        <w:tc>
          <w:tcPr>
            <w:tcW w:w="1454" w:type="dxa"/>
            <w:hideMark/>
          </w:tcPr>
          <w:p w14:paraId="1DBB83FA"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w:t>
            </w:r>
          </w:p>
        </w:tc>
      </w:tr>
      <w:tr w:rsidR="00724D74" w:rsidRPr="00724D74" w14:paraId="3BB384F5" w14:textId="77777777" w:rsidTr="00724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E8831" w14:textId="77777777" w:rsidR="00724D74" w:rsidRPr="00724D74" w:rsidRDefault="00724D74" w:rsidP="00724D74">
            <w:r w:rsidRPr="00724D74">
              <w:t>Sport Helmet Di</w:t>
            </w:r>
          </w:p>
        </w:tc>
        <w:tc>
          <w:tcPr>
            <w:tcW w:w="0" w:type="auto"/>
            <w:hideMark/>
          </w:tcPr>
          <w:p w14:paraId="699BB104"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0,15</w:t>
            </w:r>
          </w:p>
        </w:tc>
        <w:tc>
          <w:tcPr>
            <w:tcW w:w="0" w:type="auto"/>
            <w:hideMark/>
          </w:tcPr>
          <w:p w14:paraId="14E2D1FA"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w:t>
            </w:r>
          </w:p>
        </w:tc>
        <w:tc>
          <w:tcPr>
            <w:tcW w:w="1454" w:type="dxa"/>
            <w:hideMark/>
          </w:tcPr>
          <w:p w14:paraId="5C9E3065"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w:t>
            </w:r>
          </w:p>
        </w:tc>
      </w:tr>
      <w:tr w:rsidR="00724D74" w:rsidRPr="00724D74" w14:paraId="531AEC4D" w14:textId="77777777" w:rsidTr="00724D74">
        <w:tc>
          <w:tcPr>
            <w:cnfStyle w:val="001000000000" w:firstRow="0" w:lastRow="0" w:firstColumn="1" w:lastColumn="0" w:oddVBand="0" w:evenVBand="0" w:oddHBand="0" w:evenHBand="0" w:firstRowFirstColumn="0" w:firstRowLastColumn="0" w:lastRowFirstColumn="0" w:lastRowLastColumn="0"/>
            <w:tcW w:w="0" w:type="auto"/>
            <w:hideMark/>
          </w:tcPr>
          <w:p w14:paraId="710084EA" w14:textId="77777777" w:rsidR="00724D74" w:rsidRPr="00724D74" w:rsidRDefault="00724D74" w:rsidP="00724D74">
            <w:r w:rsidRPr="00724D74">
              <w:t>LL Road Frame S</w:t>
            </w:r>
          </w:p>
        </w:tc>
        <w:tc>
          <w:tcPr>
            <w:tcW w:w="0" w:type="auto"/>
            <w:hideMark/>
          </w:tcPr>
          <w:p w14:paraId="3BF80403"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0.35</w:t>
            </w:r>
          </w:p>
        </w:tc>
        <w:tc>
          <w:tcPr>
            <w:tcW w:w="0" w:type="auto"/>
            <w:hideMark/>
          </w:tcPr>
          <w:p w14:paraId="34BEBC6F"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w:t>
            </w:r>
          </w:p>
        </w:tc>
        <w:tc>
          <w:tcPr>
            <w:tcW w:w="1454" w:type="dxa"/>
            <w:hideMark/>
          </w:tcPr>
          <w:p w14:paraId="144FC3E5"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w:t>
            </w:r>
          </w:p>
        </w:tc>
      </w:tr>
      <w:tr w:rsidR="00724D74" w:rsidRPr="00724D74" w14:paraId="0872EB8C" w14:textId="77777777" w:rsidTr="00724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82415" w14:textId="77777777" w:rsidR="00724D74" w:rsidRPr="00724D74" w:rsidRDefault="00724D74" w:rsidP="00724D74">
            <w:r w:rsidRPr="00724D74">
              <w:t>Touring-3000 Pr</w:t>
            </w:r>
          </w:p>
        </w:tc>
        <w:tc>
          <w:tcPr>
            <w:tcW w:w="0" w:type="auto"/>
            <w:hideMark/>
          </w:tcPr>
          <w:p w14:paraId="46BD18DD"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0,15</w:t>
            </w:r>
          </w:p>
        </w:tc>
        <w:tc>
          <w:tcPr>
            <w:tcW w:w="0" w:type="auto"/>
            <w:hideMark/>
          </w:tcPr>
          <w:p w14:paraId="5F6FAAF4"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w:t>
            </w:r>
          </w:p>
        </w:tc>
        <w:tc>
          <w:tcPr>
            <w:tcW w:w="1454" w:type="dxa"/>
            <w:hideMark/>
          </w:tcPr>
          <w:p w14:paraId="59FE3638"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w:t>
            </w:r>
          </w:p>
        </w:tc>
      </w:tr>
      <w:tr w:rsidR="00724D74" w:rsidRPr="00724D74" w14:paraId="1A39E457" w14:textId="77777777" w:rsidTr="00724D74">
        <w:tc>
          <w:tcPr>
            <w:cnfStyle w:val="001000000000" w:firstRow="0" w:lastRow="0" w:firstColumn="1" w:lastColumn="0" w:oddVBand="0" w:evenVBand="0" w:oddHBand="0" w:evenHBand="0" w:firstRowFirstColumn="0" w:firstRowLastColumn="0" w:lastRowFirstColumn="0" w:lastRowLastColumn="0"/>
            <w:tcW w:w="0" w:type="auto"/>
            <w:hideMark/>
          </w:tcPr>
          <w:p w14:paraId="3BC30E3C" w14:textId="77777777" w:rsidR="00724D74" w:rsidRPr="00724D74" w:rsidRDefault="00724D74" w:rsidP="00724D74">
            <w:r w:rsidRPr="00724D74">
              <w:t>Touring-1000 Pr</w:t>
            </w:r>
          </w:p>
        </w:tc>
        <w:tc>
          <w:tcPr>
            <w:tcW w:w="0" w:type="auto"/>
            <w:hideMark/>
          </w:tcPr>
          <w:p w14:paraId="4505EC5D"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0,20</w:t>
            </w:r>
          </w:p>
        </w:tc>
        <w:tc>
          <w:tcPr>
            <w:tcW w:w="0" w:type="auto"/>
            <w:hideMark/>
          </w:tcPr>
          <w:p w14:paraId="0F497A17"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w:t>
            </w:r>
          </w:p>
        </w:tc>
        <w:tc>
          <w:tcPr>
            <w:tcW w:w="1454" w:type="dxa"/>
            <w:hideMark/>
          </w:tcPr>
          <w:p w14:paraId="10DD70B7"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w:t>
            </w:r>
          </w:p>
        </w:tc>
      </w:tr>
      <w:tr w:rsidR="00724D74" w:rsidRPr="00724D74" w14:paraId="13C67D60" w14:textId="77777777" w:rsidTr="00724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99880" w14:textId="77777777" w:rsidR="00724D74" w:rsidRPr="00724D74" w:rsidRDefault="00724D74" w:rsidP="00724D74">
            <w:r w:rsidRPr="00724D74">
              <w:t>Half-Price Peda</w:t>
            </w:r>
          </w:p>
        </w:tc>
        <w:tc>
          <w:tcPr>
            <w:tcW w:w="0" w:type="auto"/>
            <w:hideMark/>
          </w:tcPr>
          <w:p w14:paraId="375C3780"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0.50</w:t>
            </w:r>
          </w:p>
        </w:tc>
        <w:tc>
          <w:tcPr>
            <w:tcW w:w="0" w:type="auto"/>
            <w:hideMark/>
          </w:tcPr>
          <w:p w14:paraId="67C9EA89"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w:t>
            </w:r>
          </w:p>
        </w:tc>
        <w:tc>
          <w:tcPr>
            <w:tcW w:w="1454" w:type="dxa"/>
            <w:hideMark/>
          </w:tcPr>
          <w:p w14:paraId="48377D16" w14:textId="77777777" w:rsidR="00724D74" w:rsidRPr="00724D74" w:rsidRDefault="00724D74" w:rsidP="00724D74">
            <w:pPr>
              <w:cnfStyle w:val="000000100000" w:firstRow="0" w:lastRow="0" w:firstColumn="0" w:lastColumn="0" w:oddVBand="0" w:evenVBand="0" w:oddHBand="1" w:evenHBand="0" w:firstRowFirstColumn="0" w:firstRowLastColumn="0" w:lastRowFirstColumn="0" w:lastRowLastColumn="0"/>
            </w:pPr>
            <w:r w:rsidRPr="00724D74">
              <w:t>0</w:t>
            </w:r>
          </w:p>
        </w:tc>
      </w:tr>
      <w:tr w:rsidR="00724D74" w:rsidRPr="00724D74" w14:paraId="41C5B6FF" w14:textId="77777777" w:rsidTr="00724D74">
        <w:tc>
          <w:tcPr>
            <w:cnfStyle w:val="001000000000" w:firstRow="0" w:lastRow="0" w:firstColumn="1" w:lastColumn="0" w:oddVBand="0" w:evenVBand="0" w:oddHBand="0" w:evenHBand="0" w:firstRowFirstColumn="0" w:firstRowLastColumn="0" w:lastRowFirstColumn="0" w:lastRowLastColumn="0"/>
            <w:tcW w:w="0" w:type="auto"/>
            <w:hideMark/>
          </w:tcPr>
          <w:p w14:paraId="40C4912F" w14:textId="77777777" w:rsidR="00724D74" w:rsidRPr="00724D74" w:rsidRDefault="00724D74" w:rsidP="00724D74">
            <w:r w:rsidRPr="00724D74">
              <w:t>Mountain-500 Si</w:t>
            </w:r>
          </w:p>
        </w:tc>
        <w:tc>
          <w:tcPr>
            <w:tcW w:w="0" w:type="auto"/>
            <w:hideMark/>
          </w:tcPr>
          <w:p w14:paraId="50029296"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0.40</w:t>
            </w:r>
          </w:p>
        </w:tc>
        <w:tc>
          <w:tcPr>
            <w:tcW w:w="0" w:type="auto"/>
            <w:hideMark/>
          </w:tcPr>
          <w:p w14:paraId="0DBE6E85"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w:t>
            </w:r>
          </w:p>
        </w:tc>
        <w:tc>
          <w:tcPr>
            <w:tcW w:w="1454" w:type="dxa"/>
            <w:hideMark/>
          </w:tcPr>
          <w:p w14:paraId="5DA2989D" w14:textId="77777777" w:rsidR="00724D74" w:rsidRPr="00724D74" w:rsidRDefault="00724D74" w:rsidP="00724D74">
            <w:pPr>
              <w:cnfStyle w:val="000000000000" w:firstRow="0" w:lastRow="0" w:firstColumn="0" w:lastColumn="0" w:oddVBand="0" w:evenVBand="0" w:oddHBand="0" w:evenHBand="0" w:firstRowFirstColumn="0" w:firstRowLastColumn="0" w:lastRowFirstColumn="0" w:lastRowLastColumn="0"/>
            </w:pPr>
            <w:r w:rsidRPr="00724D74">
              <w:t>0</w:t>
            </w:r>
          </w:p>
        </w:tc>
      </w:tr>
    </w:tbl>
    <w:p w14:paraId="5D37A3D1" w14:textId="4912913A" w:rsidR="00724D74" w:rsidRDefault="00864EB9" w:rsidP="00A17A13">
      <w:r w:rsidRPr="00864EB9">
        <w:t>(16 row(s) affected)</w:t>
      </w:r>
    </w:p>
    <w:p w14:paraId="22DD25B7" w14:textId="77777777" w:rsidR="00A17A13" w:rsidRPr="001D626B" w:rsidRDefault="00A17A13" w:rsidP="00A17A13"/>
    <w:p w14:paraId="59247EE1" w14:textId="77777777" w:rsidR="00864EB9" w:rsidRDefault="00864EB9" w:rsidP="00864EB9">
      <w:r>
        <w:t>C. Comprobar si hay valores NULL en una cláusula WHERE</w:t>
      </w:r>
    </w:p>
    <w:p w14:paraId="21B1FD21" w14:textId="68245361" w:rsidR="00EC1D04" w:rsidRDefault="00864EB9" w:rsidP="00864EB9">
      <w:r>
        <w:t>No utilice ISNULL para buscar los valores NULL. Use IS NULL en su lugar. En el ejemplo siguiente se buscan todos los productos que tienen NULL en la columna de peso. Tenga en cuenta el espacio entre IS y NULL</w:t>
      </w:r>
    </w:p>
    <w:p w14:paraId="6F5F028F" w14:textId="77777777" w:rsidR="005016D4" w:rsidRPr="005016D4" w:rsidRDefault="005016D4" w:rsidP="005016D4">
      <w:pPr>
        <w:rPr>
          <w:lang w:val="en-US"/>
        </w:rPr>
      </w:pPr>
      <w:r w:rsidRPr="005016D4">
        <w:rPr>
          <w:lang w:val="en-US"/>
        </w:rPr>
        <w:lastRenderedPageBreak/>
        <w:t xml:space="preserve">USE AdventureWorks2012;  </w:t>
      </w:r>
    </w:p>
    <w:p w14:paraId="2AF20FBA" w14:textId="77777777" w:rsidR="005016D4" w:rsidRPr="005016D4" w:rsidRDefault="005016D4" w:rsidP="005016D4">
      <w:pPr>
        <w:rPr>
          <w:lang w:val="en-US"/>
        </w:rPr>
      </w:pPr>
      <w:r w:rsidRPr="005016D4">
        <w:rPr>
          <w:lang w:val="en-US"/>
        </w:rPr>
        <w:t xml:space="preserve">GO  </w:t>
      </w:r>
    </w:p>
    <w:p w14:paraId="23521C14" w14:textId="77777777" w:rsidR="005016D4" w:rsidRPr="005016D4" w:rsidRDefault="005016D4" w:rsidP="005016D4">
      <w:pPr>
        <w:rPr>
          <w:lang w:val="en-US"/>
        </w:rPr>
      </w:pPr>
      <w:r w:rsidRPr="005016D4">
        <w:rPr>
          <w:lang w:val="en-US"/>
        </w:rPr>
        <w:t xml:space="preserve">SELECT Name, Weight  </w:t>
      </w:r>
    </w:p>
    <w:p w14:paraId="200BE603" w14:textId="77777777" w:rsidR="005016D4" w:rsidRPr="005016D4" w:rsidRDefault="005016D4" w:rsidP="005016D4">
      <w:pPr>
        <w:rPr>
          <w:lang w:val="en-US"/>
        </w:rPr>
      </w:pPr>
      <w:r w:rsidRPr="005016D4">
        <w:rPr>
          <w:lang w:val="en-US"/>
        </w:rPr>
        <w:t xml:space="preserve">FROM Production.Product  </w:t>
      </w:r>
    </w:p>
    <w:p w14:paraId="0383C428" w14:textId="77777777" w:rsidR="005016D4" w:rsidRPr="005016D4" w:rsidRDefault="005016D4" w:rsidP="005016D4">
      <w:pPr>
        <w:rPr>
          <w:lang w:val="en-US"/>
        </w:rPr>
      </w:pPr>
      <w:r w:rsidRPr="005016D4">
        <w:rPr>
          <w:lang w:val="en-US"/>
        </w:rPr>
        <w:t xml:space="preserve">WHERE Weight IS NULL;  </w:t>
      </w:r>
    </w:p>
    <w:p w14:paraId="6E8D3DDC" w14:textId="7108D572" w:rsidR="00864EB9" w:rsidRDefault="005016D4" w:rsidP="005016D4">
      <w:r>
        <w:t>GO</w:t>
      </w:r>
    </w:p>
    <w:p w14:paraId="1EB8BB3B" w14:textId="77777777" w:rsidR="005016D4" w:rsidRDefault="005016D4" w:rsidP="005016D4"/>
    <w:p w14:paraId="2FF39243" w14:textId="77777777" w:rsidR="005016D4" w:rsidRDefault="005016D4" w:rsidP="005016D4">
      <w:r>
        <w:t>D. Usar ISNULL con AVG</w:t>
      </w:r>
    </w:p>
    <w:p w14:paraId="134D0FFE" w14:textId="2E3EE749" w:rsidR="005016D4" w:rsidRDefault="005016D4" w:rsidP="005016D4">
      <w:r>
        <w:t>En el ejemplo siguiente se busca el promedio del peso de todos los productos en una tabla de ejemplo. Sustituye el valor 50 para todas las entradas NULL en la columna Weight de la tabla Product.</w:t>
      </w:r>
    </w:p>
    <w:p w14:paraId="710C3232" w14:textId="77777777" w:rsidR="005016D4" w:rsidRDefault="005016D4" w:rsidP="005016D4"/>
    <w:p w14:paraId="4AFC5A5E" w14:textId="77777777" w:rsidR="005379ED" w:rsidRPr="005379ED" w:rsidRDefault="005379ED" w:rsidP="005379ED">
      <w:pPr>
        <w:rPr>
          <w:lang w:val="en-US"/>
        </w:rPr>
      </w:pPr>
      <w:r w:rsidRPr="005379ED">
        <w:rPr>
          <w:lang w:val="en-US"/>
        </w:rPr>
        <w:t xml:space="preserve">-- Uses AdventureWorks  </w:t>
      </w:r>
    </w:p>
    <w:p w14:paraId="4E239B65" w14:textId="77777777" w:rsidR="005379ED" w:rsidRPr="005379ED" w:rsidRDefault="005379ED" w:rsidP="005379ED">
      <w:pPr>
        <w:rPr>
          <w:lang w:val="en-US"/>
        </w:rPr>
      </w:pPr>
      <w:r w:rsidRPr="005379ED">
        <w:rPr>
          <w:lang w:val="en-US"/>
        </w:rPr>
        <w:t xml:space="preserve">  </w:t>
      </w:r>
    </w:p>
    <w:p w14:paraId="470D43F6" w14:textId="77777777" w:rsidR="005379ED" w:rsidRPr="005379ED" w:rsidRDefault="005379ED" w:rsidP="005379ED">
      <w:pPr>
        <w:rPr>
          <w:lang w:val="en-US"/>
        </w:rPr>
      </w:pPr>
      <w:r w:rsidRPr="005379ED">
        <w:rPr>
          <w:lang w:val="en-US"/>
        </w:rPr>
        <w:t xml:space="preserve">SELECT AVG(ISNULL(Weight, 50))  </w:t>
      </w:r>
    </w:p>
    <w:p w14:paraId="0BFD8413" w14:textId="62F51F23" w:rsidR="005016D4" w:rsidRDefault="005379ED" w:rsidP="005379ED">
      <w:r>
        <w:t>FROM dbo.DimProduct;</w:t>
      </w:r>
    </w:p>
    <w:p w14:paraId="1A9C6458" w14:textId="77777777" w:rsidR="005379ED" w:rsidRDefault="005379ED" w:rsidP="005379ED"/>
    <w:p w14:paraId="43964DE9" w14:textId="4421912A" w:rsidR="005379ED" w:rsidRDefault="005379ED" w:rsidP="005379ED">
      <w:r w:rsidRPr="005379ED">
        <w:t>El conjunto de resultados es el siguiente:</w:t>
      </w:r>
    </w:p>
    <w:p w14:paraId="23041620" w14:textId="77777777" w:rsidR="005379ED" w:rsidRDefault="005379ED" w:rsidP="005379ED">
      <w:r>
        <w:t xml:space="preserve">--------------------------   </w:t>
      </w:r>
    </w:p>
    <w:p w14:paraId="3C52AD1E" w14:textId="6ED1A110" w:rsidR="005379ED" w:rsidRDefault="005379ED" w:rsidP="005379ED">
      <w:r>
        <w:t>52.88</w:t>
      </w:r>
    </w:p>
    <w:p w14:paraId="44E22216" w14:textId="77777777" w:rsidR="009E5F3F" w:rsidRDefault="009E5F3F" w:rsidP="009E5F3F"/>
    <w:p w14:paraId="32428347" w14:textId="77777777" w:rsidR="009E5F3F" w:rsidRDefault="009E5F3F" w:rsidP="009E5F3F">
      <w:r>
        <w:t>E. Usar ISNULL</w:t>
      </w:r>
    </w:p>
    <w:p w14:paraId="41E5A8DD" w14:textId="3CB31A1A" w:rsidR="005379ED" w:rsidRDefault="009E5F3F" w:rsidP="009E5F3F">
      <w:r>
        <w:t>En el ejemplo siguiente se usa ISNULL para comprobar los valores NULL en la columna MinPaymentAmount y mostrar el valor 0.00 para esas filas.</w:t>
      </w:r>
    </w:p>
    <w:p w14:paraId="61E1CD32" w14:textId="77777777" w:rsidR="00864EB9" w:rsidRPr="001D626B" w:rsidRDefault="00864EB9" w:rsidP="00864EB9"/>
    <w:p w14:paraId="0CB6A469" w14:textId="77777777" w:rsidR="009E5F3F" w:rsidRPr="009E5F3F" w:rsidRDefault="009E5F3F" w:rsidP="009E5F3F">
      <w:pPr>
        <w:contextualSpacing/>
        <w:rPr>
          <w:lang w:val="en-US"/>
        </w:rPr>
      </w:pPr>
      <w:r w:rsidRPr="009E5F3F">
        <w:rPr>
          <w:lang w:val="en-US"/>
        </w:rPr>
        <w:t xml:space="preserve">-- Uses AdventureWorks  </w:t>
      </w:r>
    </w:p>
    <w:p w14:paraId="55CE0B56" w14:textId="77777777" w:rsidR="009E5F3F" w:rsidRPr="009E5F3F" w:rsidRDefault="009E5F3F" w:rsidP="009E5F3F">
      <w:pPr>
        <w:contextualSpacing/>
        <w:rPr>
          <w:lang w:val="en-US"/>
        </w:rPr>
      </w:pPr>
      <w:r w:rsidRPr="009E5F3F">
        <w:rPr>
          <w:lang w:val="en-US"/>
        </w:rPr>
        <w:t xml:space="preserve">  </w:t>
      </w:r>
    </w:p>
    <w:p w14:paraId="5C95CF1D" w14:textId="77777777" w:rsidR="009E5F3F" w:rsidRPr="009E5F3F" w:rsidRDefault="009E5F3F" w:rsidP="009E5F3F">
      <w:pPr>
        <w:contextualSpacing/>
        <w:rPr>
          <w:lang w:val="en-US"/>
        </w:rPr>
      </w:pPr>
      <w:r w:rsidRPr="009E5F3F">
        <w:rPr>
          <w:lang w:val="en-US"/>
        </w:rPr>
        <w:t xml:space="preserve">SELECT ResellerName,   </w:t>
      </w:r>
    </w:p>
    <w:p w14:paraId="7A376273" w14:textId="77777777" w:rsidR="009E5F3F" w:rsidRPr="009E5F3F" w:rsidRDefault="009E5F3F" w:rsidP="009E5F3F">
      <w:pPr>
        <w:contextualSpacing/>
        <w:rPr>
          <w:lang w:val="en-US"/>
        </w:rPr>
      </w:pPr>
      <w:r w:rsidRPr="009E5F3F">
        <w:rPr>
          <w:lang w:val="en-US"/>
        </w:rPr>
        <w:lastRenderedPageBreak/>
        <w:t xml:space="preserve">       ISNULL(MinPaymentAmount,0) AS MinimumPayment  </w:t>
      </w:r>
    </w:p>
    <w:p w14:paraId="39C8CA97" w14:textId="77777777" w:rsidR="009E5F3F" w:rsidRPr="009E5F3F" w:rsidRDefault="009E5F3F" w:rsidP="009E5F3F">
      <w:pPr>
        <w:contextualSpacing/>
        <w:rPr>
          <w:lang w:val="en-US"/>
        </w:rPr>
      </w:pPr>
      <w:r w:rsidRPr="009E5F3F">
        <w:rPr>
          <w:lang w:val="en-US"/>
        </w:rPr>
        <w:t xml:space="preserve">FROM dbo.DimReseller  </w:t>
      </w:r>
    </w:p>
    <w:p w14:paraId="38876A82" w14:textId="6710E396" w:rsidR="002117E6" w:rsidRPr="009E5F3F" w:rsidRDefault="009E5F3F" w:rsidP="009E5F3F">
      <w:pPr>
        <w:contextualSpacing/>
        <w:rPr>
          <w:lang w:val="en-US"/>
        </w:rPr>
      </w:pPr>
      <w:r w:rsidRPr="009E5F3F">
        <w:rPr>
          <w:lang w:val="en-US"/>
        </w:rPr>
        <w:t>ORDER BY ResellerName;</w:t>
      </w:r>
    </w:p>
    <w:p w14:paraId="768AA276" w14:textId="77777777" w:rsidR="009E5F3F" w:rsidRPr="009E5F3F" w:rsidRDefault="009E5F3F" w:rsidP="009E5F3F">
      <w:pPr>
        <w:contextualSpacing/>
        <w:rPr>
          <w:lang w:val="en-US"/>
        </w:rPr>
      </w:pPr>
    </w:p>
    <w:p w14:paraId="49FEF330" w14:textId="7E38577F" w:rsidR="009E5F3F" w:rsidRDefault="009E5F3F" w:rsidP="009E5F3F">
      <w:pPr>
        <w:contextualSpacing/>
      </w:pPr>
      <w:r w:rsidRPr="009E5F3F">
        <w:t>A continuación se muestra un conjunto parcial de resultados.</w:t>
      </w:r>
    </w:p>
    <w:tbl>
      <w:tblPr>
        <w:tblStyle w:val="Tablanormal1"/>
        <w:tblW w:w="5949" w:type="dxa"/>
        <w:tblLook w:val="04A0" w:firstRow="1" w:lastRow="0" w:firstColumn="1" w:lastColumn="0" w:noHBand="0" w:noVBand="1"/>
      </w:tblPr>
      <w:tblGrid>
        <w:gridCol w:w="3539"/>
        <w:gridCol w:w="2410"/>
      </w:tblGrid>
      <w:tr w:rsidR="005C3967" w:rsidRPr="005C3967" w14:paraId="73805415" w14:textId="77777777" w:rsidTr="005C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9B76C2E" w14:textId="77777777" w:rsidR="005C3967" w:rsidRPr="005C3967" w:rsidRDefault="005C3967" w:rsidP="005C3967">
            <w:pPr>
              <w:contextualSpacing/>
            </w:pPr>
            <w:r w:rsidRPr="005C3967">
              <w:t>ResellerName</w:t>
            </w:r>
          </w:p>
        </w:tc>
        <w:tc>
          <w:tcPr>
            <w:tcW w:w="2410" w:type="dxa"/>
            <w:hideMark/>
          </w:tcPr>
          <w:p w14:paraId="0CBE16E0" w14:textId="77777777" w:rsidR="005C3967" w:rsidRPr="005C3967" w:rsidRDefault="005C3967" w:rsidP="005C3967">
            <w:pPr>
              <w:contextualSpacing/>
              <w:cnfStyle w:val="100000000000" w:firstRow="1" w:lastRow="0" w:firstColumn="0" w:lastColumn="0" w:oddVBand="0" w:evenVBand="0" w:oddHBand="0" w:evenHBand="0" w:firstRowFirstColumn="0" w:firstRowLastColumn="0" w:lastRowFirstColumn="0" w:lastRowLastColumn="0"/>
              <w:rPr>
                <w:b/>
                <w:bCs/>
              </w:rPr>
            </w:pPr>
            <w:r w:rsidRPr="005C3967">
              <w:rPr>
                <w:b/>
                <w:bCs/>
              </w:rPr>
              <w:t>MinimumPayment</w:t>
            </w:r>
          </w:p>
        </w:tc>
      </w:tr>
      <w:tr w:rsidR="005C3967" w:rsidRPr="005C3967" w14:paraId="1426E87F" w14:textId="77777777" w:rsidTr="005C3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D269920" w14:textId="77777777" w:rsidR="005C3967" w:rsidRPr="005C3967" w:rsidRDefault="005C3967" w:rsidP="005C3967">
            <w:pPr>
              <w:contextualSpacing/>
            </w:pPr>
            <w:r w:rsidRPr="005C3967">
              <w:t>Una asociación de bicicleta</w:t>
            </w:r>
          </w:p>
        </w:tc>
        <w:tc>
          <w:tcPr>
            <w:tcW w:w="2410" w:type="dxa"/>
            <w:hideMark/>
          </w:tcPr>
          <w:p w14:paraId="6CCD1EE3" w14:textId="77777777" w:rsidR="005C3967" w:rsidRPr="005C3967" w:rsidRDefault="005C3967" w:rsidP="005C3967">
            <w:pPr>
              <w:contextualSpacing/>
              <w:cnfStyle w:val="000000100000" w:firstRow="0" w:lastRow="0" w:firstColumn="0" w:lastColumn="0" w:oddVBand="0" w:evenVBand="0" w:oddHBand="1" w:evenHBand="0" w:firstRowFirstColumn="0" w:firstRowLastColumn="0" w:lastRowFirstColumn="0" w:lastRowLastColumn="0"/>
            </w:pPr>
            <w:r w:rsidRPr="005C3967">
              <w:t>0.0000</w:t>
            </w:r>
          </w:p>
        </w:tc>
      </w:tr>
      <w:tr w:rsidR="005C3967" w:rsidRPr="005C3967" w14:paraId="0E1E26D8" w14:textId="77777777" w:rsidTr="005C3967">
        <w:tc>
          <w:tcPr>
            <w:cnfStyle w:val="001000000000" w:firstRow="0" w:lastRow="0" w:firstColumn="1" w:lastColumn="0" w:oddVBand="0" w:evenVBand="0" w:oddHBand="0" w:evenHBand="0" w:firstRowFirstColumn="0" w:firstRowLastColumn="0" w:lastRowFirstColumn="0" w:lastRowLastColumn="0"/>
            <w:tcW w:w="3539" w:type="dxa"/>
            <w:hideMark/>
          </w:tcPr>
          <w:p w14:paraId="33B217B2" w14:textId="77777777" w:rsidR="005C3967" w:rsidRPr="005C3967" w:rsidRDefault="005C3967" w:rsidP="005C3967">
            <w:pPr>
              <w:contextualSpacing/>
            </w:pPr>
            <w:r w:rsidRPr="005C3967">
              <w:t>Una tienda de bicicletas</w:t>
            </w:r>
          </w:p>
        </w:tc>
        <w:tc>
          <w:tcPr>
            <w:tcW w:w="2410" w:type="dxa"/>
            <w:hideMark/>
          </w:tcPr>
          <w:p w14:paraId="5243CD0C" w14:textId="77777777" w:rsidR="005C3967" w:rsidRPr="005C3967" w:rsidRDefault="005C3967" w:rsidP="005C3967">
            <w:pPr>
              <w:contextualSpacing/>
              <w:cnfStyle w:val="000000000000" w:firstRow="0" w:lastRow="0" w:firstColumn="0" w:lastColumn="0" w:oddVBand="0" w:evenVBand="0" w:oddHBand="0" w:evenHBand="0" w:firstRowFirstColumn="0" w:firstRowLastColumn="0" w:lastRowFirstColumn="0" w:lastRowLastColumn="0"/>
            </w:pPr>
            <w:r w:rsidRPr="005C3967">
              <w:t>0.0000</w:t>
            </w:r>
          </w:p>
        </w:tc>
      </w:tr>
      <w:tr w:rsidR="005C3967" w:rsidRPr="005C3967" w14:paraId="1094A448" w14:textId="77777777" w:rsidTr="005C3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35C4EC02" w14:textId="77777777" w:rsidR="005C3967" w:rsidRPr="005C3967" w:rsidRDefault="005C3967" w:rsidP="005C3967">
            <w:pPr>
              <w:contextualSpacing/>
            </w:pPr>
            <w:r w:rsidRPr="005C3967">
              <w:t>Una tienda de bicis</w:t>
            </w:r>
          </w:p>
        </w:tc>
        <w:tc>
          <w:tcPr>
            <w:tcW w:w="2410" w:type="dxa"/>
            <w:hideMark/>
          </w:tcPr>
          <w:p w14:paraId="5E9EE3C3" w14:textId="77777777" w:rsidR="005C3967" w:rsidRPr="005C3967" w:rsidRDefault="005C3967" w:rsidP="005C3967">
            <w:pPr>
              <w:contextualSpacing/>
              <w:cnfStyle w:val="000000100000" w:firstRow="0" w:lastRow="0" w:firstColumn="0" w:lastColumn="0" w:oddVBand="0" w:evenVBand="0" w:oddHBand="1" w:evenHBand="0" w:firstRowFirstColumn="0" w:firstRowLastColumn="0" w:lastRowFirstColumn="0" w:lastRowLastColumn="0"/>
            </w:pPr>
            <w:r w:rsidRPr="005C3967">
              <w:t>0.0000</w:t>
            </w:r>
          </w:p>
        </w:tc>
      </w:tr>
      <w:tr w:rsidR="005C3967" w:rsidRPr="005C3967" w14:paraId="69E113FA" w14:textId="77777777" w:rsidTr="005C3967">
        <w:tc>
          <w:tcPr>
            <w:cnfStyle w:val="001000000000" w:firstRow="0" w:lastRow="0" w:firstColumn="1" w:lastColumn="0" w:oddVBand="0" w:evenVBand="0" w:oddHBand="0" w:evenHBand="0" w:firstRowFirstColumn="0" w:firstRowLastColumn="0" w:lastRowFirstColumn="0" w:lastRowLastColumn="0"/>
            <w:tcW w:w="3539" w:type="dxa"/>
            <w:hideMark/>
          </w:tcPr>
          <w:p w14:paraId="316F1BF9" w14:textId="77777777" w:rsidR="005C3967" w:rsidRPr="005C3967" w:rsidRDefault="005C3967" w:rsidP="005C3967">
            <w:pPr>
              <w:contextualSpacing/>
            </w:pPr>
            <w:r w:rsidRPr="005C3967">
              <w:t>Una gran empresa de bicicletas</w:t>
            </w:r>
          </w:p>
        </w:tc>
        <w:tc>
          <w:tcPr>
            <w:tcW w:w="2410" w:type="dxa"/>
            <w:hideMark/>
          </w:tcPr>
          <w:p w14:paraId="0E90F3AE" w14:textId="77777777" w:rsidR="005C3967" w:rsidRPr="005C3967" w:rsidRDefault="005C3967" w:rsidP="005C3967">
            <w:pPr>
              <w:contextualSpacing/>
              <w:cnfStyle w:val="000000000000" w:firstRow="0" w:lastRow="0" w:firstColumn="0" w:lastColumn="0" w:oddVBand="0" w:evenVBand="0" w:oddHBand="0" w:evenHBand="0" w:firstRowFirstColumn="0" w:firstRowLastColumn="0" w:lastRowFirstColumn="0" w:lastRowLastColumn="0"/>
            </w:pPr>
            <w:r w:rsidRPr="005C3967">
              <w:t>0.0000</w:t>
            </w:r>
          </w:p>
        </w:tc>
      </w:tr>
      <w:tr w:rsidR="005C3967" w:rsidRPr="005C3967" w14:paraId="575E5125" w14:textId="77777777" w:rsidTr="005C3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AC85FBE" w14:textId="77777777" w:rsidR="005C3967" w:rsidRPr="005C3967" w:rsidRDefault="005C3967" w:rsidP="005C3967">
            <w:pPr>
              <w:contextualSpacing/>
            </w:pPr>
            <w:r w:rsidRPr="005C3967">
              <w:t>La típica tienda de bicicletas</w:t>
            </w:r>
          </w:p>
        </w:tc>
        <w:tc>
          <w:tcPr>
            <w:tcW w:w="2410" w:type="dxa"/>
            <w:hideMark/>
          </w:tcPr>
          <w:p w14:paraId="740DFAE0" w14:textId="77777777" w:rsidR="005C3967" w:rsidRPr="005C3967" w:rsidRDefault="005C3967" w:rsidP="005C3967">
            <w:pPr>
              <w:contextualSpacing/>
              <w:cnfStyle w:val="000000100000" w:firstRow="0" w:lastRow="0" w:firstColumn="0" w:lastColumn="0" w:oddVBand="0" w:evenVBand="0" w:oddHBand="1" w:evenHBand="0" w:firstRowFirstColumn="0" w:firstRowLastColumn="0" w:lastRowFirstColumn="0" w:lastRowLastColumn="0"/>
            </w:pPr>
            <w:r w:rsidRPr="005C3967">
              <w:t>200.0000</w:t>
            </w:r>
          </w:p>
        </w:tc>
      </w:tr>
      <w:tr w:rsidR="005C3967" w:rsidRPr="005C3967" w14:paraId="0EBE2581" w14:textId="77777777" w:rsidTr="005C3967">
        <w:tc>
          <w:tcPr>
            <w:cnfStyle w:val="001000000000" w:firstRow="0" w:lastRow="0" w:firstColumn="1" w:lastColumn="0" w:oddVBand="0" w:evenVBand="0" w:oddHBand="0" w:evenHBand="0" w:firstRowFirstColumn="0" w:firstRowLastColumn="0" w:lastRowFirstColumn="0" w:lastRowLastColumn="0"/>
            <w:tcW w:w="3539" w:type="dxa"/>
            <w:hideMark/>
          </w:tcPr>
          <w:p w14:paraId="585BD653" w14:textId="77777777" w:rsidR="005C3967" w:rsidRPr="005C3967" w:rsidRDefault="005C3967" w:rsidP="005C3967">
            <w:pPr>
              <w:contextualSpacing/>
            </w:pPr>
            <w:r w:rsidRPr="005C3967">
              <w:t>Servicio y ventas aceptables</w:t>
            </w:r>
          </w:p>
        </w:tc>
        <w:tc>
          <w:tcPr>
            <w:tcW w:w="2410" w:type="dxa"/>
            <w:hideMark/>
          </w:tcPr>
          <w:p w14:paraId="563A1ED8" w14:textId="77777777" w:rsidR="005C3967" w:rsidRPr="005C3967" w:rsidRDefault="005C3967" w:rsidP="005C3967">
            <w:pPr>
              <w:contextualSpacing/>
              <w:cnfStyle w:val="000000000000" w:firstRow="0" w:lastRow="0" w:firstColumn="0" w:lastColumn="0" w:oddVBand="0" w:evenVBand="0" w:oddHBand="0" w:evenHBand="0" w:firstRowFirstColumn="0" w:firstRowLastColumn="0" w:lastRowFirstColumn="0" w:lastRowLastColumn="0"/>
            </w:pPr>
            <w:r w:rsidRPr="005C3967">
              <w:t>0.0000</w:t>
            </w:r>
          </w:p>
        </w:tc>
      </w:tr>
    </w:tbl>
    <w:p w14:paraId="5418FEB2" w14:textId="77777777" w:rsidR="009E5F3F" w:rsidRPr="009E5F3F" w:rsidRDefault="009E5F3F" w:rsidP="009E5F3F">
      <w:pPr>
        <w:contextualSpacing/>
      </w:pPr>
    </w:p>
    <w:p w14:paraId="3EA3C378" w14:textId="77777777" w:rsidR="003C6205" w:rsidRDefault="003C6205" w:rsidP="003C6205">
      <w:pPr>
        <w:contextualSpacing/>
      </w:pPr>
      <w:r>
        <w:t>F. Usar IS NULL para probar NULL en una cláusula WHERE</w:t>
      </w:r>
    </w:p>
    <w:p w14:paraId="3E0DCB3A" w14:textId="2B8EAB89" w:rsidR="002117E6" w:rsidRDefault="003C6205" w:rsidP="003C6205">
      <w:pPr>
        <w:contextualSpacing/>
      </w:pPr>
      <w:r>
        <w:t>En el ejemplo siguiente se buscan todos los productos que tienen NULL en la columna Weight. Tenga en cuenta el espacio entre IS y NULL.</w:t>
      </w:r>
    </w:p>
    <w:p w14:paraId="7505A5E3" w14:textId="77777777" w:rsidR="003C6205" w:rsidRDefault="003C6205" w:rsidP="003C6205">
      <w:pPr>
        <w:contextualSpacing/>
      </w:pPr>
    </w:p>
    <w:p w14:paraId="6F94267C" w14:textId="77777777" w:rsidR="003C6205" w:rsidRPr="003C6205" w:rsidRDefault="003C6205" w:rsidP="003C6205">
      <w:pPr>
        <w:contextualSpacing/>
        <w:rPr>
          <w:lang w:val="en-US"/>
        </w:rPr>
      </w:pPr>
      <w:r w:rsidRPr="003C6205">
        <w:rPr>
          <w:lang w:val="en-US"/>
        </w:rPr>
        <w:t xml:space="preserve">-- Uses AdventureWorks  </w:t>
      </w:r>
    </w:p>
    <w:p w14:paraId="21954355" w14:textId="77777777" w:rsidR="003C6205" w:rsidRPr="003C6205" w:rsidRDefault="003C6205" w:rsidP="003C6205">
      <w:pPr>
        <w:contextualSpacing/>
        <w:rPr>
          <w:lang w:val="en-US"/>
        </w:rPr>
      </w:pPr>
      <w:r w:rsidRPr="003C6205">
        <w:rPr>
          <w:lang w:val="en-US"/>
        </w:rPr>
        <w:t xml:space="preserve">  </w:t>
      </w:r>
    </w:p>
    <w:p w14:paraId="7644D716" w14:textId="77777777" w:rsidR="003C6205" w:rsidRPr="003C6205" w:rsidRDefault="003C6205" w:rsidP="003C6205">
      <w:pPr>
        <w:contextualSpacing/>
        <w:rPr>
          <w:lang w:val="en-US"/>
        </w:rPr>
      </w:pPr>
      <w:r w:rsidRPr="003C6205">
        <w:rPr>
          <w:lang w:val="en-US"/>
        </w:rPr>
        <w:t xml:space="preserve">SELECT EnglishProductName, Weight  </w:t>
      </w:r>
    </w:p>
    <w:p w14:paraId="49FC6492" w14:textId="77777777" w:rsidR="003C6205" w:rsidRPr="003C6205" w:rsidRDefault="003C6205" w:rsidP="003C6205">
      <w:pPr>
        <w:contextualSpacing/>
        <w:rPr>
          <w:lang w:val="en-US"/>
        </w:rPr>
      </w:pPr>
      <w:r w:rsidRPr="003C6205">
        <w:rPr>
          <w:lang w:val="en-US"/>
        </w:rPr>
        <w:t xml:space="preserve">FROM dbo.DimProduct  </w:t>
      </w:r>
    </w:p>
    <w:p w14:paraId="6497CA27" w14:textId="0A4BF5EC" w:rsidR="003C6205" w:rsidRDefault="003C6205" w:rsidP="003C6205">
      <w:pPr>
        <w:contextualSpacing/>
      </w:pPr>
      <w:r>
        <w:t>WHERE Weight IS NULL;</w:t>
      </w:r>
    </w:p>
    <w:p w14:paraId="12BAD19C" w14:textId="77777777" w:rsidR="002D04AB" w:rsidRDefault="002D04AB" w:rsidP="003C6205">
      <w:pPr>
        <w:contextualSpacing/>
      </w:pPr>
    </w:p>
    <w:p w14:paraId="6587D94A" w14:textId="77777777" w:rsidR="002D04AB" w:rsidRDefault="002D04AB" w:rsidP="003C6205">
      <w:pPr>
        <w:contextualSpacing/>
      </w:pPr>
    </w:p>
    <w:p w14:paraId="6CDFDEC7" w14:textId="77777777" w:rsidR="002D04AB" w:rsidRDefault="002D04AB" w:rsidP="003C6205">
      <w:pPr>
        <w:contextualSpacing/>
      </w:pPr>
    </w:p>
    <w:p w14:paraId="387A1DFD" w14:textId="77777777" w:rsidR="002D04AB" w:rsidRDefault="002D04AB" w:rsidP="003C6205">
      <w:pPr>
        <w:contextualSpacing/>
      </w:pPr>
    </w:p>
    <w:p w14:paraId="240D7F02" w14:textId="77777777" w:rsidR="002D04AB" w:rsidRDefault="002D04AB" w:rsidP="003C6205">
      <w:pPr>
        <w:contextualSpacing/>
      </w:pPr>
    </w:p>
    <w:p w14:paraId="64402704" w14:textId="77777777" w:rsidR="002D04AB" w:rsidRDefault="002D04AB" w:rsidP="003C6205">
      <w:pPr>
        <w:contextualSpacing/>
      </w:pPr>
    </w:p>
    <w:p w14:paraId="1D7AEF49" w14:textId="77777777" w:rsidR="002D04AB" w:rsidRPr="009E5F3F" w:rsidRDefault="002D04AB" w:rsidP="003C6205">
      <w:pPr>
        <w:contextualSpacing/>
      </w:pPr>
    </w:p>
    <w:p w14:paraId="323A4D48" w14:textId="77777777" w:rsidR="002117E6" w:rsidRPr="009E5F3F" w:rsidRDefault="002117E6" w:rsidP="00A76AA1">
      <w:pPr>
        <w:contextualSpacing/>
      </w:pPr>
    </w:p>
    <w:p w14:paraId="01B39B80" w14:textId="06ED7BEA" w:rsidR="002117E6" w:rsidRPr="009E5F3F" w:rsidRDefault="003A29FA" w:rsidP="00A76AA1">
      <w:pPr>
        <w:contextualSpacing/>
      </w:pPr>
      <w:r w:rsidRPr="00BC67AB">
        <w:rPr>
          <w:noProof/>
          <w:lang w:eastAsia="es-NI"/>
        </w:rPr>
        <w:lastRenderedPageBreak/>
        <mc:AlternateContent>
          <mc:Choice Requires="wpg">
            <w:drawing>
              <wp:anchor distT="0" distB="0" distL="114300" distR="114300" simplePos="0" relativeHeight="251664384" behindDoc="0" locked="0" layoutInCell="1" allowOverlap="1" wp14:anchorId="24006CC6" wp14:editId="041E2CBF">
                <wp:simplePos x="0" y="0"/>
                <wp:positionH relativeFrom="column">
                  <wp:posOffset>-156077</wp:posOffset>
                </wp:positionH>
                <wp:positionV relativeFrom="paragraph">
                  <wp:posOffset>-161364</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4353A" w14:textId="77777777" w:rsidR="00AB2DF6" w:rsidRPr="00BC67AB" w:rsidRDefault="00AB2DF6" w:rsidP="00A32AB9">
                              <w:pPr>
                                <w:pStyle w:val="Ttulo1"/>
                              </w:pPr>
                              <w:bookmarkStart w:id="57" w:name="_Toc46999616"/>
                              <w:bookmarkStart w:id="58" w:name="_Toc51942773"/>
                              <w:bookmarkStart w:id="59" w:name="_Toc142830285"/>
                              <w:r w:rsidRPr="00BC67AB">
                                <w:t>Bibliografía y Webgrafía</w:t>
                              </w:r>
                              <w:bookmarkEnd w:id="57"/>
                              <w:bookmarkEnd w:id="58"/>
                              <w:bookmarkEnd w:id="59"/>
                              <w:r w:rsidRPr="00BC67AB">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4006CC6" id="Grupo 20" o:spid="_x0000_s1037" style="position:absolute;left:0;text-align:left;margin-left:-12.3pt;margin-top:-12.7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EbzziX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E34353A" w14:textId="77777777" w:rsidR="00AB2DF6" w:rsidRPr="00BC67AB" w:rsidRDefault="00AB2DF6" w:rsidP="00A32AB9">
                        <w:pPr>
                          <w:pStyle w:val="Ttulo1"/>
                        </w:pPr>
                        <w:bookmarkStart w:id="60" w:name="_Toc46999616"/>
                        <w:bookmarkStart w:id="61" w:name="_Toc51942773"/>
                        <w:bookmarkStart w:id="62" w:name="_Toc142830285"/>
                        <w:r w:rsidRPr="00BC67AB">
                          <w:t>Bibliografía y Webgrafía</w:t>
                        </w:r>
                        <w:bookmarkEnd w:id="60"/>
                        <w:bookmarkEnd w:id="61"/>
                        <w:bookmarkEnd w:id="62"/>
                        <w:r w:rsidRPr="00BC67AB">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3AB10601" w14:textId="77777777" w:rsidR="009C1012" w:rsidRDefault="009C1012" w:rsidP="009C1012">
      <w:pPr>
        <w:contextualSpacing/>
      </w:pPr>
      <w:r w:rsidRPr="008F2D5B">
        <w:rPr>
          <w:lang w:val="en-US"/>
        </w:rPr>
        <w:t xml:space="preserve">Jacobs, P. (2019). </w:t>
      </w:r>
      <w:r>
        <w:t>SQL: Guía completa para principiantes de la programación SQL con ejercicios y estudios de casos (Libro En Español/SQL Spanish Book Version) (Spanish Edition). Independently Published.</w:t>
      </w:r>
    </w:p>
    <w:p w14:paraId="4683CE47" w14:textId="34402849" w:rsidR="00AB2DF6" w:rsidRDefault="009C1012" w:rsidP="009C1012">
      <w:pPr>
        <w:contextualSpacing/>
      </w:pPr>
      <w:r>
        <w:t>Moestl Vasilik, S. (2016). Problemas prácticos de SQL: 57 desafíos iniciales, intermedios y avanzados para que los resuelvas utilizando un enfoque de «aprender haciendo». Packt Publishing.</w:t>
      </w:r>
    </w:p>
    <w:p w14:paraId="2F96DF4F" w14:textId="77777777" w:rsidR="0062498F" w:rsidRDefault="0062498F" w:rsidP="0062498F">
      <w:pPr>
        <w:contextualSpacing/>
      </w:pPr>
      <w:r>
        <w:t>Microsoft. (2023, 20 de enero). Introducción a T-SQL. [Curso en línea]. Microsoft Learn. Recuperado de https://learn.microsoft.com/en-us/training/modules/introduction-to-transact-sql/</w:t>
      </w:r>
    </w:p>
    <w:p w14:paraId="4A01A1EE" w14:textId="77777777" w:rsidR="0062498F" w:rsidRDefault="0062498F" w:rsidP="0062498F">
      <w:pPr>
        <w:contextualSpacing/>
      </w:pPr>
      <w:r>
        <w:t>Microsoft. (2023, 20 de enero). Introducción a las consultas con T-SQL. [Ruta de formación]. Microsoft Learn. Recuperado de https://learn.microsoft.com/en-us/training/paths/get-started-querying-with-transact-sql/</w:t>
      </w:r>
    </w:p>
    <w:p w14:paraId="13A01880" w14:textId="3BAE0532" w:rsidR="0062498F" w:rsidRPr="00BC67AB" w:rsidRDefault="0062498F" w:rsidP="0062498F">
      <w:pPr>
        <w:contextualSpacing/>
      </w:pPr>
      <w:r>
        <w:t>Microsoft. (2023, 20 de enero). Introducción a la programación T-SQL. [Curso en línea]. Microsoft Learn. Recuperado de https://learn.microsoft.com/en-us/training/modules/get-started-transact-sql-programming/</w:t>
      </w:r>
    </w:p>
    <w:p w14:paraId="498D5787" w14:textId="4B58714B" w:rsidR="00AB2DF6" w:rsidRPr="00BC67AB" w:rsidRDefault="004609D3" w:rsidP="00A76AA1">
      <w:pPr>
        <w:contextualSpacing/>
      </w:pPr>
      <w:r w:rsidRPr="004609D3">
        <w:t>https://learn.microsoft.com/es-es/sql/t-sql/language-reference?view=sql-server-ver16</w:t>
      </w:r>
    </w:p>
    <w:p w14:paraId="4E63B8CC" w14:textId="77777777" w:rsidR="00AB2DF6" w:rsidRPr="00BC67AB" w:rsidRDefault="00AB2DF6" w:rsidP="00A76AA1">
      <w:pPr>
        <w:contextualSpacing/>
      </w:pPr>
    </w:p>
    <w:p w14:paraId="62B55362" w14:textId="77777777" w:rsidR="00AB2DF6" w:rsidRPr="00BC67AB" w:rsidRDefault="00AB2DF6" w:rsidP="00A76AA1">
      <w:pPr>
        <w:contextualSpacing/>
      </w:pPr>
    </w:p>
    <w:p w14:paraId="614CB84E" w14:textId="77777777" w:rsidR="00AB2DF6" w:rsidRPr="00BC67AB" w:rsidRDefault="00AB2DF6" w:rsidP="00A76AA1">
      <w:pPr>
        <w:contextualSpacing/>
      </w:pPr>
    </w:p>
    <w:p w14:paraId="57478324" w14:textId="77777777" w:rsidR="00AB2DF6" w:rsidRDefault="00AB2DF6" w:rsidP="00A76AA1">
      <w:pPr>
        <w:contextualSpacing/>
        <w:rPr>
          <w:bCs/>
        </w:rPr>
      </w:pPr>
    </w:p>
    <w:p w14:paraId="336743E4" w14:textId="77777777" w:rsidR="002D04AB" w:rsidRDefault="002D04AB" w:rsidP="00A76AA1">
      <w:pPr>
        <w:contextualSpacing/>
        <w:rPr>
          <w:bCs/>
        </w:rPr>
      </w:pPr>
    </w:p>
    <w:p w14:paraId="0ACAE764" w14:textId="77777777" w:rsidR="002D04AB" w:rsidRDefault="002D04AB" w:rsidP="00A76AA1">
      <w:pPr>
        <w:contextualSpacing/>
        <w:rPr>
          <w:bCs/>
        </w:rPr>
      </w:pPr>
    </w:p>
    <w:p w14:paraId="31BDA39A" w14:textId="77777777" w:rsidR="002D04AB" w:rsidRDefault="002D04AB" w:rsidP="00A76AA1">
      <w:pPr>
        <w:contextualSpacing/>
        <w:rPr>
          <w:bCs/>
        </w:rPr>
      </w:pPr>
    </w:p>
    <w:p w14:paraId="74B11215" w14:textId="77777777" w:rsidR="002D04AB" w:rsidRDefault="002D04AB" w:rsidP="00A76AA1">
      <w:pPr>
        <w:contextualSpacing/>
        <w:rPr>
          <w:bCs/>
        </w:rPr>
      </w:pPr>
    </w:p>
    <w:p w14:paraId="1B160482" w14:textId="77777777" w:rsidR="002D04AB" w:rsidRDefault="002D04AB" w:rsidP="00A76AA1">
      <w:pPr>
        <w:contextualSpacing/>
        <w:rPr>
          <w:bCs/>
        </w:rPr>
      </w:pPr>
    </w:p>
    <w:p w14:paraId="3F28B6B5" w14:textId="77777777" w:rsidR="002D04AB" w:rsidRPr="00BC67AB" w:rsidRDefault="002D04AB" w:rsidP="00A76AA1">
      <w:pPr>
        <w:contextualSpacing/>
        <w:rPr>
          <w:bCs/>
        </w:rPr>
      </w:pPr>
    </w:p>
    <w:p w14:paraId="6D7EF11D" w14:textId="77777777" w:rsidR="00AB2DF6" w:rsidRPr="00BC67AB" w:rsidRDefault="00AB2DF6" w:rsidP="00A76AA1">
      <w:pPr>
        <w:tabs>
          <w:tab w:val="left" w:pos="1305"/>
        </w:tabs>
        <w:contextualSpacing/>
      </w:pPr>
    </w:p>
    <w:p w14:paraId="39F4DB19" w14:textId="77777777" w:rsidR="00AB2DF6" w:rsidRPr="00BC67AB" w:rsidRDefault="00AB2DF6" w:rsidP="00A76AA1">
      <w:pPr>
        <w:tabs>
          <w:tab w:val="left" w:pos="1305"/>
        </w:tabs>
        <w:contextualSpacing/>
      </w:pPr>
    </w:p>
    <w:p w14:paraId="018627C6" w14:textId="77777777" w:rsidR="00AB2DF6" w:rsidRPr="00BC67AB" w:rsidRDefault="00212908" w:rsidP="00A76AA1">
      <w:pPr>
        <w:tabs>
          <w:tab w:val="left" w:pos="1305"/>
        </w:tabs>
        <w:contextualSpacing/>
      </w:pPr>
      <w:r w:rsidRPr="00BC67AB">
        <w:rPr>
          <w:noProof/>
          <w:lang w:eastAsia="es-NI"/>
        </w:rPr>
        <w:lastRenderedPageBreak/>
        <mc:AlternateContent>
          <mc:Choice Requires="wpg">
            <w:drawing>
              <wp:anchor distT="0" distB="0" distL="114300" distR="114300" simplePos="0" relativeHeight="251667456" behindDoc="0" locked="0" layoutInCell="1" allowOverlap="1" wp14:anchorId="6F660B84" wp14:editId="660BABAB">
                <wp:simplePos x="0" y="0"/>
                <wp:positionH relativeFrom="column">
                  <wp:posOffset>-314045</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10D7B" w14:textId="77777777" w:rsidR="00AB2DF6" w:rsidRPr="00BC67AB" w:rsidRDefault="00AB2DF6" w:rsidP="00A32AB9">
                              <w:pPr>
                                <w:pStyle w:val="Ttulo1"/>
                              </w:pPr>
                              <w:bookmarkStart w:id="63" w:name="_Toc46999617"/>
                              <w:bookmarkStart w:id="64" w:name="_Toc51942774"/>
                              <w:bookmarkStart w:id="65" w:name="_Toc142830286"/>
                              <w:r w:rsidRPr="00BC67AB">
                                <w:t>Glosario</w:t>
                              </w:r>
                              <w:bookmarkEnd w:id="63"/>
                              <w:bookmarkEnd w:id="64"/>
                              <w:bookmarkEnd w:id="65"/>
                              <w:r w:rsidRPr="00BC67AB">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F660B84" id="Grupo 17" o:spid="_x0000_s1040" style="position:absolute;left:0;text-align:left;margin-left:-24.75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QQ6xVO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12D10D7B" w14:textId="77777777" w:rsidR="00AB2DF6" w:rsidRPr="00BC67AB" w:rsidRDefault="00AB2DF6" w:rsidP="00A32AB9">
                        <w:pPr>
                          <w:pStyle w:val="Ttulo1"/>
                        </w:pPr>
                        <w:bookmarkStart w:id="66" w:name="_Toc46999617"/>
                        <w:bookmarkStart w:id="67" w:name="_Toc51942774"/>
                        <w:bookmarkStart w:id="68" w:name="_Toc142830286"/>
                        <w:r w:rsidRPr="00BC67AB">
                          <w:t>Glosario</w:t>
                        </w:r>
                        <w:bookmarkEnd w:id="66"/>
                        <w:bookmarkEnd w:id="67"/>
                        <w:bookmarkEnd w:id="68"/>
                        <w:r w:rsidRPr="00BC67AB">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581D8DE1" w14:textId="77777777" w:rsidR="00CC5A1D" w:rsidRDefault="00CC5A1D" w:rsidP="00CC5A1D">
      <w:pPr>
        <w:tabs>
          <w:tab w:val="left" w:pos="1305"/>
        </w:tabs>
        <w:contextualSpacing/>
      </w:pPr>
      <w:r>
        <w:t>Cláusulas SQL: Son componentes fundamentales de una consulta SQL que permiten filtrar, ordenar y limitar los resultados obtenidos de una base de datos.</w:t>
      </w:r>
    </w:p>
    <w:p w14:paraId="00D8CD81" w14:textId="77777777" w:rsidR="00CC5A1D" w:rsidRDefault="00CC5A1D" w:rsidP="00CC5A1D">
      <w:pPr>
        <w:tabs>
          <w:tab w:val="left" w:pos="1305"/>
        </w:tabs>
        <w:contextualSpacing/>
      </w:pPr>
      <w:r>
        <w:t>Comandos SQL para manipulación de registros: Son instrucciones utilizadas en el lenguaje SQL para realizar operaciones como inserción, actualización y eliminación de registros en una base de datos.</w:t>
      </w:r>
    </w:p>
    <w:p w14:paraId="18507C66" w14:textId="77777777" w:rsidR="00CC5A1D" w:rsidRDefault="00CC5A1D" w:rsidP="00CC5A1D">
      <w:pPr>
        <w:tabs>
          <w:tab w:val="left" w:pos="1305"/>
        </w:tabs>
        <w:contextualSpacing/>
      </w:pPr>
      <w:r>
        <w:t>Funciones de Agregado: Son funciones en SQL que permiten realizar cálculos sobre grupos de datos, como sumas, promedios, máximos y mínimos.</w:t>
      </w:r>
    </w:p>
    <w:p w14:paraId="62C100D0" w14:textId="77777777" w:rsidR="00CC5A1D" w:rsidRDefault="00CC5A1D" w:rsidP="00CC5A1D">
      <w:pPr>
        <w:tabs>
          <w:tab w:val="left" w:pos="1305"/>
        </w:tabs>
        <w:contextualSpacing/>
      </w:pPr>
      <w:r>
        <w:t>Funciones de Fecha: Son funciones en SQL que facilitan la manipulación y cálculo de fechas, permitiendo realizar operaciones como sumar días, extraer partes de una fecha, entre otros.</w:t>
      </w:r>
    </w:p>
    <w:p w14:paraId="214913E7" w14:textId="77777777" w:rsidR="00CC5A1D" w:rsidRDefault="00CC5A1D" w:rsidP="00CC5A1D">
      <w:pPr>
        <w:tabs>
          <w:tab w:val="left" w:pos="1305"/>
        </w:tabs>
        <w:contextualSpacing/>
      </w:pPr>
      <w:r>
        <w:t>Funciones de Texto: Son funciones en SQL que permiten manipular cadenas de texto, como concatenar, convertir a mayúsculas o minúsculas, entre otras operaciones.</w:t>
      </w:r>
    </w:p>
    <w:p w14:paraId="0B8D491B" w14:textId="77777777" w:rsidR="00CC5A1D" w:rsidRDefault="00CC5A1D" w:rsidP="00CC5A1D">
      <w:pPr>
        <w:tabs>
          <w:tab w:val="left" w:pos="1305"/>
        </w:tabs>
        <w:contextualSpacing/>
      </w:pPr>
      <w:r>
        <w:t>Operadores Lógicos: Son símbolos o palabras clave utilizadas en SQL para combinar condiciones en una consulta, como AND, OR y NOT, para obtener resultados basados en condiciones lógicas.</w:t>
      </w:r>
    </w:p>
    <w:p w14:paraId="463A4F86" w14:textId="77777777" w:rsidR="00CC5A1D" w:rsidRDefault="00CC5A1D" w:rsidP="00CC5A1D">
      <w:pPr>
        <w:tabs>
          <w:tab w:val="left" w:pos="1305"/>
        </w:tabs>
        <w:contextualSpacing/>
      </w:pPr>
      <w:r>
        <w:t>Orden de Procesamiento de Consultas: Es el proceso en el cual se ejecutan y evalúan las diferentes cláusulas y operaciones en una consulta SQL para obtener el resultado final.</w:t>
      </w:r>
    </w:p>
    <w:p w14:paraId="4609A2CB" w14:textId="77777777" w:rsidR="00CC5A1D" w:rsidRPr="00BC67AB" w:rsidRDefault="00CC5A1D" w:rsidP="00CC5A1D">
      <w:pPr>
        <w:tabs>
          <w:tab w:val="left" w:pos="1305"/>
        </w:tabs>
        <w:contextualSpacing/>
      </w:pPr>
      <w:r>
        <w:t>Tipos de Datos: Son categorías que definen el tipo de valor que puede almacenarse en una columna de una tabla en una base de datos, como enteros, cadenas de texto, fechas, valores booleanos, entre otros.</w:t>
      </w:r>
    </w:p>
    <w:p w14:paraId="1DE7CE4F" w14:textId="77777777" w:rsidR="00AB2DF6" w:rsidRPr="00BC67AB" w:rsidRDefault="00AB2DF6" w:rsidP="00A76AA1">
      <w:pPr>
        <w:contextualSpacing/>
        <w:rPr>
          <w:bCs/>
        </w:rPr>
      </w:pPr>
    </w:p>
    <w:p w14:paraId="60E267C7" w14:textId="77777777" w:rsidR="00AB2DF6" w:rsidRDefault="00AB2DF6" w:rsidP="00A76AA1">
      <w:pPr>
        <w:tabs>
          <w:tab w:val="left" w:pos="1305"/>
        </w:tabs>
        <w:contextualSpacing/>
      </w:pPr>
    </w:p>
    <w:sectPr w:rsidR="00AB2DF6" w:rsidSect="00A66A79">
      <w:headerReference w:type="default" r:id="rId42"/>
      <w:footerReference w:type="default" r:id="rId43"/>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6684" w14:textId="77777777" w:rsidR="00EA638C" w:rsidRPr="00BC67AB" w:rsidRDefault="00EA638C" w:rsidP="007F1B53">
      <w:pPr>
        <w:spacing w:before="0" w:after="0" w:line="240" w:lineRule="auto"/>
      </w:pPr>
      <w:r w:rsidRPr="00BC67AB">
        <w:separator/>
      </w:r>
    </w:p>
  </w:endnote>
  <w:endnote w:type="continuationSeparator" w:id="0">
    <w:p w14:paraId="7BD9FCF6" w14:textId="77777777" w:rsidR="00EA638C" w:rsidRPr="00BC67AB" w:rsidRDefault="00EA638C" w:rsidP="007F1B53">
      <w:pPr>
        <w:spacing w:before="0" w:after="0" w:line="240" w:lineRule="auto"/>
      </w:pPr>
      <w:r w:rsidRPr="00BC67A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E055D" w14:textId="77777777" w:rsidR="00A67DD5" w:rsidRPr="00BC67AB" w:rsidRDefault="00A67DD5" w:rsidP="00F3756A">
    <w:pPr>
      <w:pStyle w:val="Piedepgina"/>
    </w:pPr>
    <w:r w:rsidRPr="00BC67AB">
      <w:rPr>
        <w:noProof/>
      </w:rPr>
      <w:drawing>
        <wp:anchor distT="0" distB="0" distL="114300" distR="114300" simplePos="0" relativeHeight="251670528" behindDoc="1" locked="0" layoutInCell="1" allowOverlap="1" wp14:anchorId="78215913" wp14:editId="326320D8">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67AB">
      <w:rPr>
        <w:noProof/>
      </w:rPr>
      <mc:AlternateContent>
        <mc:Choice Requires="wps">
          <w:drawing>
            <wp:anchor distT="45720" distB="45720" distL="114300" distR="114300" simplePos="0" relativeHeight="251669504" behindDoc="0" locked="0" layoutInCell="1" allowOverlap="1" wp14:anchorId="1FEFCA86" wp14:editId="4D39382B">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82FF54B" w14:textId="77777777" w:rsidR="00A67DD5" w:rsidRPr="00BC67AB" w:rsidRDefault="00A67DD5" w:rsidP="00F3756A">
                          <w:pPr>
                            <w:pStyle w:val="Piedepgina"/>
                            <w:rPr>
                              <w:rFonts w:ascii="Eurostile" w:hAnsi="Eurostile"/>
                              <w:color w:val="FF0000"/>
                              <w:szCs w:val="24"/>
                            </w:rPr>
                          </w:pPr>
                          <w:r w:rsidRPr="00BC67AB">
                            <w:rPr>
                              <w:rFonts w:ascii="Eurostile" w:eastAsiaTheme="majorEastAsia" w:hAnsi="Eurostile" w:cstheme="majorBidi"/>
                              <w:color w:val="FF0000"/>
                              <w:szCs w:val="24"/>
                            </w:rPr>
                            <w:t xml:space="preserve">pág. </w:t>
                          </w:r>
                          <w:r w:rsidRPr="00BC67AB">
                            <w:rPr>
                              <w:rFonts w:ascii="Eurostile" w:eastAsiaTheme="minorEastAsia" w:hAnsi="Eurostile"/>
                              <w:color w:val="FF0000"/>
                              <w:szCs w:val="24"/>
                            </w:rPr>
                            <w:fldChar w:fldCharType="begin"/>
                          </w:r>
                          <w:r w:rsidRPr="00BC67AB">
                            <w:rPr>
                              <w:rFonts w:ascii="Eurostile" w:hAnsi="Eurostile"/>
                              <w:color w:val="FF0000"/>
                              <w:szCs w:val="24"/>
                            </w:rPr>
                            <w:instrText>PAGE    \* MERGEFORMAT</w:instrText>
                          </w:r>
                          <w:r w:rsidRPr="00BC67AB">
                            <w:rPr>
                              <w:rFonts w:ascii="Eurostile" w:eastAsiaTheme="minorEastAsia" w:hAnsi="Eurostile"/>
                              <w:color w:val="FF0000"/>
                              <w:szCs w:val="24"/>
                            </w:rPr>
                            <w:fldChar w:fldCharType="separate"/>
                          </w:r>
                          <w:r w:rsidRPr="00BC67AB">
                            <w:rPr>
                              <w:rFonts w:ascii="Eurostile" w:eastAsiaTheme="minorEastAsia" w:hAnsi="Eurostile"/>
                              <w:color w:val="FF0000"/>
                              <w:szCs w:val="24"/>
                            </w:rPr>
                            <w:t>2</w:t>
                          </w:r>
                          <w:r w:rsidRPr="00BC67AB">
                            <w:rPr>
                              <w:rFonts w:ascii="Eurostile" w:eastAsiaTheme="majorEastAsia" w:hAnsi="Eurostile" w:cstheme="majorBidi"/>
                              <w:color w:val="FF0000"/>
                              <w:szCs w:val="24"/>
                            </w:rPr>
                            <w:fldChar w:fldCharType="end"/>
                          </w:r>
                          <w:r w:rsidRPr="00BC67AB">
                            <w:rPr>
                              <w:rFonts w:ascii="Eurostile" w:eastAsiaTheme="majorEastAsia" w:hAnsi="Eurostile" w:cstheme="majorBidi"/>
                              <w:color w:val="FF0000"/>
                              <w:szCs w:val="24"/>
                            </w:rPr>
                            <w:t xml:space="preserve"> | </w:t>
                          </w:r>
                          <w:r w:rsidRPr="00BC67AB">
                            <w:rPr>
                              <w:rFonts w:ascii="Verdana" w:eastAsiaTheme="majorEastAsia" w:hAnsi="Verdana" w:cstheme="majorBidi"/>
                              <w:szCs w:val="24"/>
                            </w:rPr>
                            <w:t>Unidad Didáctica</w:t>
                          </w:r>
                        </w:p>
                        <w:p w14:paraId="22E21EE8" w14:textId="77777777" w:rsidR="00A67DD5" w:rsidRPr="00BC67AB"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FEFCA86"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82FF54B" w14:textId="77777777" w:rsidR="00A67DD5" w:rsidRPr="00BC67AB" w:rsidRDefault="00A67DD5" w:rsidP="00F3756A">
                    <w:pPr>
                      <w:pStyle w:val="Piedepgina"/>
                      <w:rPr>
                        <w:rFonts w:ascii="Eurostile" w:hAnsi="Eurostile"/>
                        <w:color w:val="FF0000"/>
                        <w:szCs w:val="24"/>
                      </w:rPr>
                    </w:pPr>
                    <w:r w:rsidRPr="00BC67AB">
                      <w:rPr>
                        <w:rFonts w:ascii="Eurostile" w:eastAsiaTheme="majorEastAsia" w:hAnsi="Eurostile" w:cstheme="majorBidi"/>
                        <w:color w:val="FF0000"/>
                        <w:szCs w:val="24"/>
                      </w:rPr>
                      <w:t xml:space="preserve">pág. </w:t>
                    </w:r>
                    <w:r w:rsidRPr="00BC67AB">
                      <w:rPr>
                        <w:rFonts w:ascii="Eurostile" w:eastAsiaTheme="minorEastAsia" w:hAnsi="Eurostile"/>
                        <w:color w:val="FF0000"/>
                        <w:szCs w:val="24"/>
                      </w:rPr>
                      <w:fldChar w:fldCharType="begin"/>
                    </w:r>
                    <w:r w:rsidRPr="00BC67AB">
                      <w:rPr>
                        <w:rFonts w:ascii="Eurostile" w:hAnsi="Eurostile"/>
                        <w:color w:val="FF0000"/>
                        <w:szCs w:val="24"/>
                      </w:rPr>
                      <w:instrText>PAGE    \* MERGEFORMAT</w:instrText>
                    </w:r>
                    <w:r w:rsidRPr="00BC67AB">
                      <w:rPr>
                        <w:rFonts w:ascii="Eurostile" w:eastAsiaTheme="minorEastAsia" w:hAnsi="Eurostile"/>
                        <w:color w:val="FF0000"/>
                        <w:szCs w:val="24"/>
                      </w:rPr>
                      <w:fldChar w:fldCharType="separate"/>
                    </w:r>
                    <w:r w:rsidRPr="00BC67AB">
                      <w:rPr>
                        <w:rFonts w:ascii="Eurostile" w:eastAsiaTheme="minorEastAsia" w:hAnsi="Eurostile"/>
                        <w:color w:val="FF0000"/>
                        <w:szCs w:val="24"/>
                      </w:rPr>
                      <w:t>2</w:t>
                    </w:r>
                    <w:r w:rsidRPr="00BC67AB">
                      <w:rPr>
                        <w:rFonts w:ascii="Eurostile" w:eastAsiaTheme="majorEastAsia" w:hAnsi="Eurostile" w:cstheme="majorBidi"/>
                        <w:color w:val="FF0000"/>
                        <w:szCs w:val="24"/>
                      </w:rPr>
                      <w:fldChar w:fldCharType="end"/>
                    </w:r>
                    <w:r w:rsidRPr="00BC67AB">
                      <w:rPr>
                        <w:rFonts w:ascii="Eurostile" w:eastAsiaTheme="majorEastAsia" w:hAnsi="Eurostile" w:cstheme="majorBidi"/>
                        <w:color w:val="FF0000"/>
                        <w:szCs w:val="24"/>
                      </w:rPr>
                      <w:t xml:space="preserve"> | </w:t>
                    </w:r>
                    <w:r w:rsidRPr="00BC67AB">
                      <w:rPr>
                        <w:rFonts w:ascii="Verdana" w:eastAsiaTheme="majorEastAsia" w:hAnsi="Verdana" w:cstheme="majorBidi"/>
                        <w:szCs w:val="24"/>
                      </w:rPr>
                      <w:t>Unidad Didáctica</w:t>
                    </w:r>
                  </w:p>
                  <w:p w14:paraId="22E21EE8" w14:textId="77777777" w:rsidR="00A67DD5" w:rsidRPr="00BC67AB"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A2113" w14:textId="77777777" w:rsidR="00EA638C" w:rsidRPr="00BC67AB" w:rsidRDefault="00EA638C" w:rsidP="007F1B53">
      <w:pPr>
        <w:spacing w:before="0" w:after="0" w:line="240" w:lineRule="auto"/>
      </w:pPr>
      <w:r w:rsidRPr="00BC67AB">
        <w:separator/>
      </w:r>
    </w:p>
  </w:footnote>
  <w:footnote w:type="continuationSeparator" w:id="0">
    <w:p w14:paraId="79202A5E" w14:textId="77777777" w:rsidR="00EA638C" w:rsidRPr="00BC67AB" w:rsidRDefault="00EA638C" w:rsidP="007F1B53">
      <w:pPr>
        <w:spacing w:before="0" w:after="0" w:line="240" w:lineRule="auto"/>
      </w:pPr>
      <w:r w:rsidRPr="00BC67A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5DC83" w14:textId="77777777" w:rsidR="00A66A79" w:rsidRPr="00BC67AB" w:rsidRDefault="00A66A79">
    <w:pPr>
      <w:pStyle w:val="Encabezado"/>
    </w:pPr>
    <w:r w:rsidRPr="00BC67AB">
      <w:rPr>
        <w:noProof/>
      </w:rPr>
      <w:drawing>
        <wp:anchor distT="0" distB="0" distL="114300" distR="114300" simplePos="0" relativeHeight="251667456" behindDoc="0" locked="0" layoutInCell="1" allowOverlap="1" wp14:anchorId="701C5B7B" wp14:editId="0AEE6EE7">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0DC1"/>
    <w:multiLevelType w:val="hybridMultilevel"/>
    <w:tmpl w:val="C1964EA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3B1F5A58"/>
    <w:multiLevelType w:val="hybridMultilevel"/>
    <w:tmpl w:val="5564693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6A2E3CB8"/>
    <w:multiLevelType w:val="hybridMultilevel"/>
    <w:tmpl w:val="9EE4FCA8"/>
    <w:lvl w:ilvl="0" w:tplc="89040A2C">
      <w:start w:val="1"/>
      <w:numFmt w:val="upperRoman"/>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6B3E06E4"/>
    <w:multiLevelType w:val="hybridMultilevel"/>
    <w:tmpl w:val="2C6A5F2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76A26A8E"/>
    <w:multiLevelType w:val="hybridMultilevel"/>
    <w:tmpl w:val="518A8FD8"/>
    <w:lvl w:ilvl="0" w:tplc="4C0A0015">
      <w:start w:val="1"/>
      <w:numFmt w:val="upp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36200883">
    <w:abstractNumId w:val="3"/>
  </w:num>
  <w:num w:numId="2" w16cid:durableId="1858540147">
    <w:abstractNumId w:val="0"/>
  </w:num>
  <w:num w:numId="3" w16cid:durableId="851605005">
    <w:abstractNumId w:val="4"/>
  </w:num>
  <w:num w:numId="4" w16cid:durableId="360591904">
    <w:abstractNumId w:val="2"/>
  </w:num>
  <w:num w:numId="5" w16cid:durableId="1797988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D7"/>
    <w:rsid w:val="000008A8"/>
    <w:rsid w:val="00002A04"/>
    <w:rsid w:val="00005438"/>
    <w:rsid w:val="00007321"/>
    <w:rsid w:val="000164D2"/>
    <w:rsid w:val="00022A6C"/>
    <w:rsid w:val="00024EF8"/>
    <w:rsid w:val="000260B8"/>
    <w:rsid w:val="000260E3"/>
    <w:rsid w:val="0002618F"/>
    <w:rsid w:val="00035D5D"/>
    <w:rsid w:val="0003638A"/>
    <w:rsid w:val="00037500"/>
    <w:rsid w:val="000446AD"/>
    <w:rsid w:val="00053BE1"/>
    <w:rsid w:val="000643E2"/>
    <w:rsid w:val="00067DF5"/>
    <w:rsid w:val="00073CA4"/>
    <w:rsid w:val="00090757"/>
    <w:rsid w:val="000B2A27"/>
    <w:rsid w:val="000B5A21"/>
    <w:rsid w:val="000B6515"/>
    <w:rsid w:val="000C21B6"/>
    <w:rsid w:val="000C5A3C"/>
    <w:rsid w:val="000C6555"/>
    <w:rsid w:val="000C6F39"/>
    <w:rsid w:val="000D0E98"/>
    <w:rsid w:val="000D252B"/>
    <w:rsid w:val="000D3754"/>
    <w:rsid w:val="000D5CB3"/>
    <w:rsid w:val="000E03F9"/>
    <w:rsid w:val="000E1B00"/>
    <w:rsid w:val="000E2A6D"/>
    <w:rsid w:val="000F6B5B"/>
    <w:rsid w:val="000F7657"/>
    <w:rsid w:val="001005FC"/>
    <w:rsid w:val="00103B75"/>
    <w:rsid w:val="0010674F"/>
    <w:rsid w:val="001138D5"/>
    <w:rsid w:val="00123694"/>
    <w:rsid w:val="00136820"/>
    <w:rsid w:val="00141E4C"/>
    <w:rsid w:val="00143117"/>
    <w:rsid w:val="00154582"/>
    <w:rsid w:val="00163993"/>
    <w:rsid w:val="0016499E"/>
    <w:rsid w:val="001673E5"/>
    <w:rsid w:val="0017127E"/>
    <w:rsid w:val="001726BE"/>
    <w:rsid w:val="00175EDB"/>
    <w:rsid w:val="0018373F"/>
    <w:rsid w:val="001845FA"/>
    <w:rsid w:val="00186508"/>
    <w:rsid w:val="0019412E"/>
    <w:rsid w:val="00196595"/>
    <w:rsid w:val="001A78E6"/>
    <w:rsid w:val="001B2D12"/>
    <w:rsid w:val="001B3504"/>
    <w:rsid w:val="001B451D"/>
    <w:rsid w:val="001C720B"/>
    <w:rsid w:val="001D554B"/>
    <w:rsid w:val="001D626B"/>
    <w:rsid w:val="001E02B8"/>
    <w:rsid w:val="001F02B0"/>
    <w:rsid w:val="001F4B40"/>
    <w:rsid w:val="001F5CF0"/>
    <w:rsid w:val="0020003D"/>
    <w:rsid w:val="00206F62"/>
    <w:rsid w:val="00210AAA"/>
    <w:rsid w:val="002117E6"/>
    <w:rsid w:val="00211C98"/>
    <w:rsid w:val="00212908"/>
    <w:rsid w:val="0022396B"/>
    <w:rsid w:val="00232293"/>
    <w:rsid w:val="002352F5"/>
    <w:rsid w:val="0024705F"/>
    <w:rsid w:val="00247610"/>
    <w:rsid w:val="00266097"/>
    <w:rsid w:val="00271E0B"/>
    <w:rsid w:val="0028133E"/>
    <w:rsid w:val="002827C5"/>
    <w:rsid w:val="00284192"/>
    <w:rsid w:val="00284D2B"/>
    <w:rsid w:val="002A2E77"/>
    <w:rsid w:val="002A3A20"/>
    <w:rsid w:val="002A6BFE"/>
    <w:rsid w:val="002B26AF"/>
    <w:rsid w:val="002B7A02"/>
    <w:rsid w:val="002C4261"/>
    <w:rsid w:val="002D04AB"/>
    <w:rsid w:val="002D04D5"/>
    <w:rsid w:val="002D1AF7"/>
    <w:rsid w:val="002E3A77"/>
    <w:rsid w:val="002E658A"/>
    <w:rsid w:val="002E7524"/>
    <w:rsid w:val="002F0A67"/>
    <w:rsid w:val="002F589B"/>
    <w:rsid w:val="00314FC9"/>
    <w:rsid w:val="00316824"/>
    <w:rsid w:val="003171AD"/>
    <w:rsid w:val="003238C0"/>
    <w:rsid w:val="00323D0E"/>
    <w:rsid w:val="0032714C"/>
    <w:rsid w:val="00334957"/>
    <w:rsid w:val="00335355"/>
    <w:rsid w:val="00335714"/>
    <w:rsid w:val="0034087C"/>
    <w:rsid w:val="00341CA4"/>
    <w:rsid w:val="00346434"/>
    <w:rsid w:val="00361A8A"/>
    <w:rsid w:val="00364522"/>
    <w:rsid w:val="003676EC"/>
    <w:rsid w:val="00367889"/>
    <w:rsid w:val="003717C3"/>
    <w:rsid w:val="00373028"/>
    <w:rsid w:val="00374601"/>
    <w:rsid w:val="0037462B"/>
    <w:rsid w:val="0037657F"/>
    <w:rsid w:val="00376C70"/>
    <w:rsid w:val="00393017"/>
    <w:rsid w:val="003A29FA"/>
    <w:rsid w:val="003B7FD7"/>
    <w:rsid w:val="003C0CBF"/>
    <w:rsid w:val="003C6205"/>
    <w:rsid w:val="003D762C"/>
    <w:rsid w:val="003E0306"/>
    <w:rsid w:val="003E0D37"/>
    <w:rsid w:val="003E1223"/>
    <w:rsid w:val="003E13F3"/>
    <w:rsid w:val="003E4038"/>
    <w:rsid w:val="003F2592"/>
    <w:rsid w:val="003F3A88"/>
    <w:rsid w:val="00401469"/>
    <w:rsid w:val="0041421D"/>
    <w:rsid w:val="004178D3"/>
    <w:rsid w:val="00436DA6"/>
    <w:rsid w:val="00443F3C"/>
    <w:rsid w:val="004453E0"/>
    <w:rsid w:val="00445A66"/>
    <w:rsid w:val="00457726"/>
    <w:rsid w:val="004609D3"/>
    <w:rsid w:val="00467BD3"/>
    <w:rsid w:val="00483FA9"/>
    <w:rsid w:val="00484BCA"/>
    <w:rsid w:val="004878B6"/>
    <w:rsid w:val="00494111"/>
    <w:rsid w:val="004A18B8"/>
    <w:rsid w:val="004C1DE9"/>
    <w:rsid w:val="004D08A8"/>
    <w:rsid w:val="004D1C37"/>
    <w:rsid w:val="004E1535"/>
    <w:rsid w:val="005010FC"/>
    <w:rsid w:val="005016D4"/>
    <w:rsid w:val="00502C93"/>
    <w:rsid w:val="005038E0"/>
    <w:rsid w:val="00507CCA"/>
    <w:rsid w:val="00512EBF"/>
    <w:rsid w:val="0051495D"/>
    <w:rsid w:val="0051657E"/>
    <w:rsid w:val="00516752"/>
    <w:rsid w:val="00525706"/>
    <w:rsid w:val="00526FCA"/>
    <w:rsid w:val="005379ED"/>
    <w:rsid w:val="0054053B"/>
    <w:rsid w:val="005441DB"/>
    <w:rsid w:val="00545078"/>
    <w:rsid w:val="00547521"/>
    <w:rsid w:val="00547F39"/>
    <w:rsid w:val="005502FA"/>
    <w:rsid w:val="00563C98"/>
    <w:rsid w:val="00565209"/>
    <w:rsid w:val="00566A21"/>
    <w:rsid w:val="005677A1"/>
    <w:rsid w:val="00572EB5"/>
    <w:rsid w:val="00583EC6"/>
    <w:rsid w:val="005A671E"/>
    <w:rsid w:val="005A7A23"/>
    <w:rsid w:val="005B0B82"/>
    <w:rsid w:val="005B2454"/>
    <w:rsid w:val="005B5646"/>
    <w:rsid w:val="005B6E2F"/>
    <w:rsid w:val="005B7617"/>
    <w:rsid w:val="005C3967"/>
    <w:rsid w:val="005E27A5"/>
    <w:rsid w:val="00601D29"/>
    <w:rsid w:val="006233F8"/>
    <w:rsid w:val="0062498F"/>
    <w:rsid w:val="00634849"/>
    <w:rsid w:val="00635F19"/>
    <w:rsid w:val="00636C8A"/>
    <w:rsid w:val="00642D7F"/>
    <w:rsid w:val="00651C83"/>
    <w:rsid w:val="0065269D"/>
    <w:rsid w:val="00680D3C"/>
    <w:rsid w:val="00686701"/>
    <w:rsid w:val="006B542E"/>
    <w:rsid w:val="006B6105"/>
    <w:rsid w:val="006D1219"/>
    <w:rsid w:val="006E2AEC"/>
    <w:rsid w:val="006F455C"/>
    <w:rsid w:val="00705CED"/>
    <w:rsid w:val="00713D27"/>
    <w:rsid w:val="00717D21"/>
    <w:rsid w:val="00724D74"/>
    <w:rsid w:val="007431B9"/>
    <w:rsid w:val="00746107"/>
    <w:rsid w:val="00751BC5"/>
    <w:rsid w:val="00753AC8"/>
    <w:rsid w:val="00770B2D"/>
    <w:rsid w:val="007711A8"/>
    <w:rsid w:val="00771D09"/>
    <w:rsid w:val="00777681"/>
    <w:rsid w:val="00782906"/>
    <w:rsid w:val="00786506"/>
    <w:rsid w:val="00791D62"/>
    <w:rsid w:val="007B6046"/>
    <w:rsid w:val="007B6EA3"/>
    <w:rsid w:val="007C550F"/>
    <w:rsid w:val="007D2627"/>
    <w:rsid w:val="007D518C"/>
    <w:rsid w:val="007E2827"/>
    <w:rsid w:val="007E7B35"/>
    <w:rsid w:val="007F1B53"/>
    <w:rsid w:val="007F55AD"/>
    <w:rsid w:val="007F5FDF"/>
    <w:rsid w:val="008013D0"/>
    <w:rsid w:val="00801879"/>
    <w:rsid w:val="008040AA"/>
    <w:rsid w:val="00807A00"/>
    <w:rsid w:val="0081270F"/>
    <w:rsid w:val="00812AA0"/>
    <w:rsid w:val="0082552C"/>
    <w:rsid w:val="008269E4"/>
    <w:rsid w:val="0083075B"/>
    <w:rsid w:val="0084255C"/>
    <w:rsid w:val="00843820"/>
    <w:rsid w:val="0085040B"/>
    <w:rsid w:val="00857A4F"/>
    <w:rsid w:val="008620DD"/>
    <w:rsid w:val="00862FE9"/>
    <w:rsid w:val="00863C06"/>
    <w:rsid w:val="00864EB9"/>
    <w:rsid w:val="00865206"/>
    <w:rsid w:val="0086714A"/>
    <w:rsid w:val="00880817"/>
    <w:rsid w:val="008815CE"/>
    <w:rsid w:val="00881EBE"/>
    <w:rsid w:val="00882B7D"/>
    <w:rsid w:val="00890B22"/>
    <w:rsid w:val="00891D18"/>
    <w:rsid w:val="00893031"/>
    <w:rsid w:val="008B0A58"/>
    <w:rsid w:val="008B3263"/>
    <w:rsid w:val="008C3969"/>
    <w:rsid w:val="008C63B1"/>
    <w:rsid w:val="008D29AF"/>
    <w:rsid w:val="008D2AEA"/>
    <w:rsid w:val="008D6CB3"/>
    <w:rsid w:val="008D6F8B"/>
    <w:rsid w:val="008E2E60"/>
    <w:rsid w:val="008F2D5B"/>
    <w:rsid w:val="008F4396"/>
    <w:rsid w:val="008F5E1A"/>
    <w:rsid w:val="008F77A9"/>
    <w:rsid w:val="009074D8"/>
    <w:rsid w:val="0091506E"/>
    <w:rsid w:val="00921DFE"/>
    <w:rsid w:val="00927A51"/>
    <w:rsid w:val="00934DCC"/>
    <w:rsid w:val="00940BAD"/>
    <w:rsid w:val="00945AFE"/>
    <w:rsid w:val="00956F7A"/>
    <w:rsid w:val="00957344"/>
    <w:rsid w:val="0096185C"/>
    <w:rsid w:val="00966620"/>
    <w:rsid w:val="00967B2D"/>
    <w:rsid w:val="009718BD"/>
    <w:rsid w:val="0097212B"/>
    <w:rsid w:val="009727CB"/>
    <w:rsid w:val="00973EFC"/>
    <w:rsid w:val="009768E0"/>
    <w:rsid w:val="00984E87"/>
    <w:rsid w:val="009875AA"/>
    <w:rsid w:val="009A6ABB"/>
    <w:rsid w:val="009B091F"/>
    <w:rsid w:val="009B7CE6"/>
    <w:rsid w:val="009C1012"/>
    <w:rsid w:val="009C1F02"/>
    <w:rsid w:val="009E3D31"/>
    <w:rsid w:val="009E4AB9"/>
    <w:rsid w:val="009E5F3F"/>
    <w:rsid w:val="009F0662"/>
    <w:rsid w:val="009F0AC5"/>
    <w:rsid w:val="00A00006"/>
    <w:rsid w:val="00A02089"/>
    <w:rsid w:val="00A07524"/>
    <w:rsid w:val="00A1323D"/>
    <w:rsid w:val="00A17A13"/>
    <w:rsid w:val="00A21733"/>
    <w:rsid w:val="00A32AB9"/>
    <w:rsid w:val="00A366C9"/>
    <w:rsid w:val="00A41266"/>
    <w:rsid w:val="00A53C0F"/>
    <w:rsid w:val="00A5780D"/>
    <w:rsid w:val="00A66A79"/>
    <w:rsid w:val="00A67DD5"/>
    <w:rsid w:val="00A73C41"/>
    <w:rsid w:val="00A76AA1"/>
    <w:rsid w:val="00A77C91"/>
    <w:rsid w:val="00A90F6F"/>
    <w:rsid w:val="00A92FB2"/>
    <w:rsid w:val="00A939B1"/>
    <w:rsid w:val="00A964EA"/>
    <w:rsid w:val="00AA023A"/>
    <w:rsid w:val="00AA0A7A"/>
    <w:rsid w:val="00AA170F"/>
    <w:rsid w:val="00AB10D8"/>
    <w:rsid w:val="00AB2DF6"/>
    <w:rsid w:val="00AB51CA"/>
    <w:rsid w:val="00AB5A48"/>
    <w:rsid w:val="00AC5B10"/>
    <w:rsid w:val="00AD35EF"/>
    <w:rsid w:val="00AD39E8"/>
    <w:rsid w:val="00AD42F7"/>
    <w:rsid w:val="00AF551B"/>
    <w:rsid w:val="00B0400E"/>
    <w:rsid w:val="00B0609B"/>
    <w:rsid w:val="00B12889"/>
    <w:rsid w:val="00B17FFB"/>
    <w:rsid w:val="00B22D67"/>
    <w:rsid w:val="00B42E9A"/>
    <w:rsid w:val="00B47A03"/>
    <w:rsid w:val="00B54AD9"/>
    <w:rsid w:val="00B55490"/>
    <w:rsid w:val="00B67297"/>
    <w:rsid w:val="00B77C41"/>
    <w:rsid w:val="00B83999"/>
    <w:rsid w:val="00B905C6"/>
    <w:rsid w:val="00B90F1B"/>
    <w:rsid w:val="00B955D5"/>
    <w:rsid w:val="00BA611E"/>
    <w:rsid w:val="00BC01BC"/>
    <w:rsid w:val="00BC58F0"/>
    <w:rsid w:val="00BC5BEA"/>
    <w:rsid w:val="00BC6484"/>
    <w:rsid w:val="00BC67AB"/>
    <w:rsid w:val="00BD2716"/>
    <w:rsid w:val="00BD2C8A"/>
    <w:rsid w:val="00BD30B0"/>
    <w:rsid w:val="00BD5EA7"/>
    <w:rsid w:val="00BE03CA"/>
    <w:rsid w:val="00BE1AE2"/>
    <w:rsid w:val="00BF7AAD"/>
    <w:rsid w:val="00C05DF4"/>
    <w:rsid w:val="00C112C5"/>
    <w:rsid w:val="00C207DF"/>
    <w:rsid w:val="00C23E45"/>
    <w:rsid w:val="00C24BC0"/>
    <w:rsid w:val="00C31486"/>
    <w:rsid w:val="00C4389C"/>
    <w:rsid w:val="00C50320"/>
    <w:rsid w:val="00C512B9"/>
    <w:rsid w:val="00C5679F"/>
    <w:rsid w:val="00C739AF"/>
    <w:rsid w:val="00C742C1"/>
    <w:rsid w:val="00C84026"/>
    <w:rsid w:val="00C9284C"/>
    <w:rsid w:val="00C95016"/>
    <w:rsid w:val="00C95B3E"/>
    <w:rsid w:val="00C95BD9"/>
    <w:rsid w:val="00CA2631"/>
    <w:rsid w:val="00CA27E1"/>
    <w:rsid w:val="00CA2FEB"/>
    <w:rsid w:val="00CC3738"/>
    <w:rsid w:val="00CC5A1D"/>
    <w:rsid w:val="00CD18F4"/>
    <w:rsid w:val="00CD3F82"/>
    <w:rsid w:val="00CD6AA1"/>
    <w:rsid w:val="00CE6278"/>
    <w:rsid w:val="00CF04C9"/>
    <w:rsid w:val="00D04FF4"/>
    <w:rsid w:val="00D05412"/>
    <w:rsid w:val="00D05C1D"/>
    <w:rsid w:val="00D1428E"/>
    <w:rsid w:val="00D32870"/>
    <w:rsid w:val="00D46E89"/>
    <w:rsid w:val="00D55BEC"/>
    <w:rsid w:val="00D562DA"/>
    <w:rsid w:val="00D569EA"/>
    <w:rsid w:val="00D56F4E"/>
    <w:rsid w:val="00D830BC"/>
    <w:rsid w:val="00D85B00"/>
    <w:rsid w:val="00D93710"/>
    <w:rsid w:val="00DA56AF"/>
    <w:rsid w:val="00DA5DE6"/>
    <w:rsid w:val="00DA77A8"/>
    <w:rsid w:val="00DB571B"/>
    <w:rsid w:val="00DC2464"/>
    <w:rsid w:val="00DC5D37"/>
    <w:rsid w:val="00DC719D"/>
    <w:rsid w:val="00DD3090"/>
    <w:rsid w:val="00DD36F0"/>
    <w:rsid w:val="00DD3E67"/>
    <w:rsid w:val="00DE32C9"/>
    <w:rsid w:val="00DE4187"/>
    <w:rsid w:val="00DE5F24"/>
    <w:rsid w:val="00DF33C6"/>
    <w:rsid w:val="00DF3E0F"/>
    <w:rsid w:val="00E010FD"/>
    <w:rsid w:val="00E0732D"/>
    <w:rsid w:val="00E14606"/>
    <w:rsid w:val="00E220A9"/>
    <w:rsid w:val="00E33AD4"/>
    <w:rsid w:val="00E42177"/>
    <w:rsid w:val="00E474EA"/>
    <w:rsid w:val="00E538DC"/>
    <w:rsid w:val="00E646D2"/>
    <w:rsid w:val="00E65DDB"/>
    <w:rsid w:val="00E84E96"/>
    <w:rsid w:val="00E90215"/>
    <w:rsid w:val="00E92464"/>
    <w:rsid w:val="00EA638C"/>
    <w:rsid w:val="00EA7634"/>
    <w:rsid w:val="00EB279C"/>
    <w:rsid w:val="00EB41F3"/>
    <w:rsid w:val="00EC1D04"/>
    <w:rsid w:val="00EC4247"/>
    <w:rsid w:val="00ED02DA"/>
    <w:rsid w:val="00ED082B"/>
    <w:rsid w:val="00EE1423"/>
    <w:rsid w:val="00EF5DC0"/>
    <w:rsid w:val="00F02BF4"/>
    <w:rsid w:val="00F21919"/>
    <w:rsid w:val="00F22D4E"/>
    <w:rsid w:val="00F31AE2"/>
    <w:rsid w:val="00F34E7C"/>
    <w:rsid w:val="00F3756A"/>
    <w:rsid w:val="00F42E27"/>
    <w:rsid w:val="00F43320"/>
    <w:rsid w:val="00F446A2"/>
    <w:rsid w:val="00F47697"/>
    <w:rsid w:val="00F52DFA"/>
    <w:rsid w:val="00F538CC"/>
    <w:rsid w:val="00F609BF"/>
    <w:rsid w:val="00F6457F"/>
    <w:rsid w:val="00F65696"/>
    <w:rsid w:val="00F76C99"/>
    <w:rsid w:val="00F9040C"/>
    <w:rsid w:val="00F9067F"/>
    <w:rsid w:val="00F9665B"/>
    <w:rsid w:val="00FA0694"/>
    <w:rsid w:val="00FB047C"/>
    <w:rsid w:val="00FB29FB"/>
    <w:rsid w:val="00FC0059"/>
    <w:rsid w:val="00FD0E8A"/>
    <w:rsid w:val="00FD3B91"/>
    <w:rsid w:val="00FE68A5"/>
    <w:rsid w:val="00FF00E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7613E"/>
  <w15:chartTrackingRefBased/>
  <w15:docId w15:val="{593D4850-6197-4B20-9BF4-BE9D2472E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DD3E67"/>
    <w:pPr>
      <w:spacing w:after="100"/>
      <w:ind w:left="240"/>
    </w:pPr>
  </w:style>
  <w:style w:type="paragraph" w:styleId="TDC3">
    <w:name w:val="toc 3"/>
    <w:basedOn w:val="Normal"/>
    <w:next w:val="Normal"/>
    <w:autoRedefine/>
    <w:uiPriority w:val="39"/>
    <w:unhideWhenUsed/>
    <w:rsid w:val="00DD3E67"/>
    <w:pPr>
      <w:spacing w:after="100"/>
      <w:ind w:left="480"/>
    </w:pPr>
  </w:style>
  <w:style w:type="paragraph" w:styleId="Prrafodelista">
    <w:name w:val="List Paragraph"/>
    <w:basedOn w:val="Normal"/>
    <w:uiPriority w:val="34"/>
    <w:qFormat/>
    <w:rsid w:val="005A7A23"/>
    <w:pPr>
      <w:ind w:left="720"/>
      <w:contextualSpacing/>
    </w:pPr>
  </w:style>
  <w:style w:type="character" w:styleId="Mencinsinresolver">
    <w:name w:val="Unresolved Mention"/>
    <w:basedOn w:val="Fuentedeprrafopredeter"/>
    <w:uiPriority w:val="99"/>
    <w:semiHidden/>
    <w:unhideWhenUsed/>
    <w:rsid w:val="006F455C"/>
    <w:rPr>
      <w:color w:val="605E5C"/>
      <w:shd w:val="clear" w:color="auto" w:fill="E1DFDD"/>
    </w:rPr>
  </w:style>
  <w:style w:type="table" w:styleId="Tablaconcuadrculaclara">
    <w:name w:val="Grid Table Light"/>
    <w:basedOn w:val="Tablanormal"/>
    <w:uiPriority w:val="40"/>
    <w:rsid w:val="003676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BE03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41312">
      <w:bodyDiv w:val="1"/>
      <w:marLeft w:val="0"/>
      <w:marRight w:val="0"/>
      <w:marTop w:val="0"/>
      <w:marBottom w:val="0"/>
      <w:divBdr>
        <w:top w:val="none" w:sz="0" w:space="0" w:color="auto"/>
        <w:left w:val="none" w:sz="0" w:space="0" w:color="auto"/>
        <w:bottom w:val="none" w:sz="0" w:space="0" w:color="auto"/>
        <w:right w:val="none" w:sz="0" w:space="0" w:color="auto"/>
      </w:divBdr>
    </w:div>
    <w:div w:id="72750843">
      <w:bodyDiv w:val="1"/>
      <w:marLeft w:val="0"/>
      <w:marRight w:val="0"/>
      <w:marTop w:val="0"/>
      <w:marBottom w:val="0"/>
      <w:divBdr>
        <w:top w:val="none" w:sz="0" w:space="0" w:color="auto"/>
        <w:left w:val="none" w:sz="0" w:space="0" w:color="auto"/>
        <w:bottom w:val="none" w:sz="0" w:space="0" w:color="auto"/>
        <w:right w:val="none" w:sz="0" w:space="0" w:color="auto"/>
      </w:divBdr>
      <w:divsChild>
        <w:div w:id="1078164585">
          <w:marLeft w:val="0"/>
          <w:marRight w:val="0"/>
          <w:marTop w:val="0"/>
          <w:marBottom w:val="0"/>
          <w:divBdr>
            <w:top w:val="none" w:sz="0" w:space="0" w:color="auto"/>
            <w:left w:val="none" w:sz="0" w:space="0" w:color="auto"/>
            <w:bottom w:val="none" w:sz="0" w:space="0" w:color="auto"/>
            <w:right w:val="none" w:sz="0" w:space="0" w:color="auto"/>
          </w:divBdr>
        </w:div>
      </w:divsChild>
    </w:div>
    <w:div w:id="106511152">
      <w:bodyDiv w:val="1"/>
      <w:marLeft w:val="0"/>
      <w:marRight w:val="0"/>
      <w:marTop w:val="0"/>
      <w:marBottom w:val="0"/>
      <w:divBdr>
        <w:top w:val="none" w:sz="0" w:space="0" w:color="auto"/>
        <w:left w:val="none" w:sz="0" w:space="0" w:color="auto"/>
        <w:bottom w:val="none" w:sz="0" w:space="0" w:color="auto"/>
        <w:right w:val="none" w:sz="0" w:space="0" w:color="auto"/>
      </w:divBdr>
    </w:div>
    <w:div w:id="161968492">
      <w:bodyDiv w:val="1"/>
      <w:marLeft w:val="0"/>
      <w:marRight w:val="0"/>
      <w:marTop w:val="0"/>
      <w:marBottom w:val="0"/>
      <w:divBdr>
        <w:top w:val="none" w:sz="0" w:space="0" w:color="auto"/>
        <w:left w:val="none" w:sz="0" w:space="0" w:color="auto"/>
        <w:bottom w:val="none" w:sz="0" w:space="0" w:color="auto"/>
        <w:right w:val="none" w:sz="0" w:space="0" w:color="auto"/>
      </w:divBdr>
    </w:div>
    <w:div w:id="249125677">
      <w:bodyDiv w:val="1"/>
      <w:marLeft w:val="0"/>
      <w:marRight w:val="0"/>
      <w:marTop w:val="0"/>
      <w:marBottom w:val="0"/>
      <w:divBdr>
        <w:top w:val="none" w:sz="0" w:space="0" w:color="auto"/>
        <w:left w:val="none" w:sz="0" w:space="0" w:color="auto"/>
        <w:bottom w:val="none" w:sz="0" w:space="0" w:color="auto"/>
        <w:right w:val="none" w:sz="0" w:space="0" w:color="auto"/>
      </w:divBdr>
    </w:div>
    <w:div w:id="261574462">
      <w:bodyDiv w:val="1"/>
      <w:marLeft w:val="0"/>
      <w:marRight w:val="0"/>
      <w:marTop w:val="0"/>
      <w:marBottom w:val="0"/>
      <w:divBdr>
        <w:top w:val="none" w:sz="0" w:space="0" w:color="auto"/>
        <w:left w:val="none" w:sz="0" w:space="0" w:color="auto"/>
        <w:bottom w:val="none" w:sz="0" w:space="0" w:color="auto"/>
        <w:right w:val="none" w:sz="0" w:space="0" w:color="auto"/>
      </w:divBdr>
    </w:div>
    <w:div w:id="274485016">
      <w:bodyDiv w:val="1"/>
      <w:marLeft w:val="0"/>
      <w:marRight w:val="0"/>
      <w:marTop w:val="0"/>
      <w:marBottom w:val="0"/>
      <w:divBdr>
        <w:top w:val="none" w:sz="0" w:space="0" w:color="auto"/>
        <w:left w:val="none" w:sz="0" w:space="0" w:color="auto"/>
        <w:bottom w:val="none" w:sz="0" w:space="0" w:color="auto"/>
        <w:right w:val="none" w:sz="0" w:space="0" w:color="auto"/>
      </w:divBdr>
    </w:div>
    <w:div w:id="285543739">
      <w:bodyDiv w:val="1"/>
      <w:marLeft w:val="0"/>
      <w:marRight w:val="0"/>
      <w:marTop w:val="0"/>
      <w:marBottom w:val="0"/>
      <w:divBdr>
        <w:top w:val="none" w:sz="0" w:space="0" w:color="auto"/>
        <w:left w:val="none" w:sz="0" w:space="0" w:color="auto"/>
        <w:bottom w:val="none" w:sz="0" w:space="0" w:color="auto"/>
        <w:right w:val="none" w:sz="0" w:space="0" w:color="auto"/>
      </w:divBdr>
    </w:div>
    <w:div w:id="315574459">
      <w:bodyDiv w:val="1"/>
      <w:marLeft w:val="0"/>
      <w:marRight w:val="0"/>
      <w:marTop w:val="0"/>
      <w:marBottom w:val="0"/>
      <w:divBdr>
        <w:top w:val="none" w:sz="0" w:space="0" w:color="auto"/>
        <w:left w:val="none" w:sz="0" w:space="0" w:color="auto"/>
        <w:bottom w:val="none" w:sz="0" w:space="0" w:color="auto"/>
        <w:right w:val="none" w:sz="0" w:space="0" w:color="auto"/>
      </w:divBdr>
      <w:divsChild>
        <w:div w:id="6182013">
          <w:marLeft w:val="0"/>
          <w:marRight w:val="0"/>
          <w:marTop w:val="0"/>
          <w:marBottom w:val="0"/>
          <w:divBdr>
            <w:top w:val="none" w:sz="0" w:space="0" w:color="auto"/>
            <w:left w:val="none" w:sz="0" w:space="0" w:color="auto"/>
            <w:bottom w:val="none" w:sz="0" w:space="0" w:color="auto"/>
            <w:right w:val="none" w:sz="0" w:space="0" w:color="auto"/>
          </w:divBdr>
        </w:div>
        <w:div w:id="1877620947">
          <w:marLeft w:val="0"/>
          <w:marRight w:val="0"/>
          <w:marTop w:val="0"/>
          <w:marBottom w:val="0"/>
          <w:divBdr>
            <w:top w:val="none" w:sz="0" w:space="0" w:color="auto"/>
            <w:left w:val="none" w:sz="0" w:space="0" w:color="auto"/>
            <w:bottom w:val="none" w:sz="0" w:space="0" w:color="auto"/>
            <w:right w:val="none" w:sz="0" w:space="0" w:color="auto"/>
          </w:divBdr>
        </w:div>
      </w:divsChild>
    </w:div>
    <w:div w:id="344553981">
      <w:bodyDiv w:val="1"/>
      <w:marLeft w:val="0"/>
      <w:marRight w:val="0"/>
      <w:marTop w:val="0"/>
      <w:marBottom w:val="0"/>
      <w:divBdr>
        <w:top w:val="none" w:sz="0" w:space="0" w:color="auto"/>
        <w:left w:val="none" w:sz="0" w:space="0" w:color="auto"/>
        <w:bottom w:val="none" w:sz="0" w:space="0" w:color="auto"/>
        <w:right w:val="none" w:sz="0" w:space="0" w:color="auto"/>
      </w:divBdr>
    </w:div>
    <w:div w:id="360016928">
      <w:bodyDiv w:val="1"/>
      <w:marLeft w:val="0"/>
      <w:marRight w:val="0"/>
      <w:marTop w:val="0"/>
      <w:marBottom w:val="0"/>
      <w:divBdr>
        <w:top w:val="none" w:sz="0" w:space="0" w:color="auto"/>
        <w:left w:val="none" w:sz="0" w:space="0" w:color="auto"/>
        <w:bottom w:val="none" w:sz="0" w:space="0" w:color="auto"/>
        <w:right w:val="none" w:sz="0" w:space="0" w:color="auto"/>
      </w:divBdr>
    </w:div>
    <w:div w:id="365644824">
      <w:bodyDiv w:val="1"/>
      <w:marLeft w:val="0"/>
      <w:marRight w:val="0"/>
      <w:marTop w:val="0"/>
      <w:marBottom w:val="0"/>
      <w:divBdr>
        <w:top w:val="none" w:sz="0" w:space="0" w:color="auto"/>
        <w:left w:val="none" w:sz="0" w:space="0" w:color="auto"/>
        <w:bottom w:val="none" w:sz="0" w:space="0" w:color="auto"/>
        <w:right w:val="none" w:sz="0" w:space="0" w:color="auto"/>
      </w:divBdr>
    </w:div>
    <w:div w:id="446973390">
      <w:bodyDiv w:val="1"/>
      <w:marLeft w:val="0"/>
      <w:marRight w:val="0"/>
      <w:marTop w:val="0"/>
      <w:marBottom w:val="0"/>
      <w:divBdr>
        <w:top w:val="none" w:sz="0" w:space="0" w:color="auto"/>
        <w:left w:val="none" w:sz="0" w:space="0" w:color="auto"/>
        <w:bottom w:val="none" w:sz="0" w:space="0" w:color="auto"/>
        <w:right w:val="none" w:sz="0" w:space="0" w:color="auto"/>
      </w:divBdr>
    </w:div>
    <w:div w:id="501310732">
      <w:bodyDiv w:val="1"/>
      <w:marLeft w:val="0"/>
      <w:marRight w:val="0"/>
      <w:marTop w:val="0"/>
      <w:marBottom w:val="0"/>
      <w:divBdr>
        <w:top w:val="none" w:sz="0" w:space="0" w:color="auto"/>
        <w:left w:val="none" w:sz="0" w:space="0" w:color="auto"/>
        <w:bottom w:val="none" w:sz="0" w:space="0" w:color="auto"/>
        <w:right w:val="none" w:sz="0" w:space="0" w:color="auto"/>
      </w:divBdr>
    </w:div>
    <w:div w:id="502742523">
      <w:bodyDiv w:val="1"/>
      <w:marLeft w:val="0"/>
      <w:marRight w:val="0"/>
      <w:marTop w:val="0"/>
      <w:marBottom w:val="0"/>
      <w:divBdr>
        <w:top w:val="none" w:sz="0" w:space="0" w:color="auto"/>
        <w:left w:val="none" w:sz="0" w:space="0" w:color="auto"/>
        <w:bottom w:val="none" w:sz="0" w:space="0" w:color="auto"/>
        <w:right w:val="none" w:sz="0" w:space="0" w:color="auto"/>
      </w:divBdr>
    </w:div>
    <w:div w:id="544803992">
      <w:bodyDiv w:val="1"/>
      <w:marLeft w:val="0"/>
      <w:marRight w:val="0"/>
      <w:marTop w:val="0"/>
      <w:marBottom w:val="0"/>
      <w:divBdr>
        <w:top w:val="none" w:sz="0" w:space="0" w:color="auto"/>
        <w:left w:val="none" w:sz="0" w:space="0" w:color="auto"/>
        <w:bottom w:val="none" w:sz="0" w:space="0" w:color="auto"/>
        <w:right w:val="none" w:sz="0" w:space="0" w:color="auto"/>
      </w:divBdr>
    </w:div>
    <w:div w:id="638414446">
      <w:bodyDiv w:val="1"/>
      <w:marLeft w:val="0"/>
      <w:marRight w:val="0"/>
      <w:marTop w:val="0"/>
      <w:marBottom w:val="0"/>
      <w:divBdr>
        <w:top w:val="none" w:sz="0" w:space="0" w:color="auto"/>
        <w:left w:val="none" w:sz="0" w:space="0" w:color="auto"/>
        <w:bottom w:val="none" w:sz="0" w:space="0" w:color="auto"/>
        <w:right w:val="none" w:sz="0" w:space="0" w:color="auto"/>
      </w:divBdr>
    </w:div>
    <w:div w:id="646935146">
      <w:bodyDiv w:val="1"/>
      <w:marLeft w:val="0"/>
      <w:marRight w:val="0"/>
      <w:marTop w:val="0"/>
      <w:marBottom w:val="0"/>
      <w:divBdr>
        <w:top w:val="none" w:sz="0" w:space="0" w:color="auto"/>
        <w:left w:val="none" w:sz="0" w:space="0" w:color="auto"/>
        <w:bottom w:val="none" w:sz="0" w:space="0" w:color="auto"/>
        <w:right w:val="none" w:sz="0" w:space="0" w:color="auto"/>
      </w:divBdr>
    </w:div>
    <w:div w:id="682320718">
      <w:bodyDiv w:val="1"/>
      <w:marLeft w:val="0"/>
      <w:marRight w:val="0"/>
      <w:marTop w:val="0"/>
      <w:marBottom w:val="0"/>
      <w:divBdr>
        <w:top w:val="none" w:sz="0" w:space="0" w:color="auto"/>
        <w:left w:val="none" w:sz="0" w:space="0" w:color="auto"/>
        <w:bottom w:val="none" w:sz="0" w:space="0" w:color="auto"/>
        <w:right w:val="none" w:sz="0" w:space="0" w:color="auto"/>
      </w:divBdr>
    </w:div>
    <w:div w:id="722172540">
      <w:bodyDiv w:val="1"/>
      <w:marLeft w:val="0"/>
      <w:marRight w:val="0"/>
      <w:marTop w:val="0"/>
      <w:marBottom w:val="0"/>
      <w:divBdr>
        <w:top w:val="none" w:sz="0" w:space="0" w:color="auto"/>
        <w:left w:val="none" w:sz="0" w:space="0" w:color="auto"/>
        <w:bottom w:val="none" w:sz="0" w:space="0" w:color="auto"/>
        <w:right w:val="none" w:sz="0" w:space="0" w:color="auto"/>
      </w:divBdr>
    </w:div>
    <w:div w:id="768741564">
      <w:bodyDiv w:val="1"/>
      <w:marLeft w:val="0"/>
      <w:marRight w:val="0"/>
      <w:marTop w:val="0"/>
      <w:marBottom w:val="0"/>
      <w:divBdr>
        <w:top w:val="none" w:sz="0" w:space="0" w:color="auto"/>
        <w:left w:val="none" w:sz="0" w:space="0" w:color="auto"/>
        <w:bottom w:val="none" w:sz="0" w:space="0" w:color="auto"/>
        <w:right w:val="none" w:sz="0" w:space="0" w:color="auto"/>
      </w:divBdr>
    </w:div>
    <w:div w:id="820653988">
      <w:bodyDiv w:val="1"/>
      <w:marLeft w:val="0"/>
      <w:marRight w:val="0"/>
      <w:marTop w:val="0"/>
      <w:marBottom w:val="0"/>
      <w:divBdr>
        <w:top w:val="none" w:sz="0" w:space="0" w:color="auto"/>
        <w:left w:val="none" w:sz="0" w:space="0" w:color="auto"/>
        <w:bottom w:val="none" w:sz="0" w:space="0" w:color="auto"/>
        <w:right w:val="none" w:sz="0" w:space="0" w:color="auto"/>
      </w:divBdr>
    </w:div>
    <w:div w:id="823086142">
      <w:bodyDiv w:val="1"/>
      <w:marLeft w:val="0"/>
      <w:marRight w:val="0"/>
      <w:marTop w:val="0"/>
      <w:marBottom w:val="0"/>
      <w:divBdr>
        <w:top w:val="none" w:sz="0" w:space="0" w:color="auto"/>
        <w:left w:val="none" w:sz="0" w:space="0" w:color="auto"/>
        <w:bottom w:val="none" w:sz="0" w:space="0" w:color="auto"/>
        <w:right w:val="none" w:sz="0" w:space="0" w:color="auto"/>
      </w:divBdr>
      <w:divsChild>
        <w:div w:id="1379626488">
          <w:marLeft w:val="0"/>
          <w:marRight w:val="0"/>
          <w:marTop w:val="0"/>
          <w:marBottom w:val="0"/>
          <w:divBdr>
            <w:top w:val="none" w:sz="0" w:space="0" w:color="auto"/>
            <w:left w:val="none" w:sz="0" w:space="0" w:color="auto"/>
            <w:bottom w:val="none" w:sz="0" w:space="0" w:color="auto"/>
            <w:right w:val="none" w:sz="0" w:space="0" w:color="auto"/>
          </w:divBdr>
        </w:div>
        <w:div w:id="1731886078">
          <w:marLeft w:val="0"/>
          <w:marRight w:val="0"/>
          <w:marTop w:val="0"/>
          <w:marBottom w:val="0"/>
          <w:divBdr>
            <w:top w:val="none" w:sz="0" w:space="0" w:color="auto"/>
            <w:left w:val="none" w:sz="0" w:space="0" w:color="auto"/>
            <w:bottom w:val="none" w:sz="0" w:space="0" w:color="auto"/>
            <w:right w:val="none" w:sz="0" w:space="0" w:color="auto"/>
          </w:divBdr>
        </w:div>
        <w:div w:id="1966306694">
          <w:marLeft w:val="0"/>
          <w:marRight w:val="0"/>
          <w:marTop w:val="0"/>
          <w:marBottom w:val="0"/>
          <w:divBdr>
            <w:top w:val="none" w:sz="0" w:space="0" w:color="auto"/>
            <w:left w:val="none" w:sz="0" w:space="0" w:color="auto"/>
            <w:bottom w:val="none" w:sz="0" w:space="0" w:color="auto"/>
            <w:right w:val="none" w:sz="0" w:space="0" w:color="auto"/>
          </w:divBdr>
        </w:div>
      </w:divsChild>
    </w:div>
    <w:div w:id="841507549">
      <w:bodyDiv w:val="1"/>
      <w:marLeft w:val="0"/>
      <w:marRight w:val="0"/>
      <w:marTop w:val="0"/>
      <w:marBottom w:val="0"/>
      <w:divBdr>
        <w:top w:val="none" w:sz="0" w:space="0" w:color="auto"/>
        <w:left w:val="none" w:sz="0" w:space="0" w:color="auto"/>
        <w:bottom w:val="none" w:sz="0" w:space="0" w:color="auto"/>
        <w:right w:val="none" w:sz="0" w:space="0" w:color="auto"/>
      </w:divBdr>
    </w:div>
    <w:div w:id="928319319">
      <w:bodyDiv w:val="1"/>
      <w:marLeft w:val="0"/>
      <w:marRight w:val="0"/>
      <w:marTop w:val="0"/>
      <w:marBottom w:val="0"/>
      <w:divBdr>
        <w:top w:val="none" w:sz="0" w:space="0" w:color="auto"/>
        <w:left w:val="none" w:sz="0" w:space="0" w:color="auto"/>
        <w:bottom w:val="none" w:sz="0" w:space="0" w:color="auto"/>
        <w:right w:val="none" w:sz="0" w:space="0" w:color="auto"/>
      </w:divBdr>
    </w:div>
    <w:div w:id="928468513">
      <w:bodyDiv w:val="1"/>
      <w:marLeft w:val="0"/>
      <w:marRight w:val="0"/>
      <w:marTop w:val="0"/>
      <w:marBottom w:val="0"/>
      <w:divBdr>
        <w:top w:val="none" w:sz="0" w:space="0" w:color="auto"/>
        <w:left w:val="none" w:sz="0" w:space="0" w:color="auto"/>
        <w:bottom w:val="none" w:sz="0" w:space="0" w:color="auto"/>
        <w:right w:val="none" w:sz="0" w:space="0" w:color="auto"/>
      </w:divBdr>
    </w:div>
    <w:div w:id="959343383">
      <w:bodyDiv w:val="1"/>
      <w:marLeft w:val="0"/>
      <w:marRight w:val="0"/>
      <w:marTop w:val="0"/>
      <w:marBottom w:val="0"/>
      <w:divBdr>
        <w:top w:val="none" w:sz="0" w:space="0" w:color="auto"/>
        <w:left w:val="none" w:sz="0" w:space="0" w:color="auto"/>
        <w:bottom w:val="none" w:sz="0" w:space="0" w:color="auto"/>
        <w:right w:val="none" w:sz="0" w:space="0" w:color="auto"/>
      </w:divBdr>
    </w:div>
    <w:div w:id="992563780">
      <w:bodyDiv w:val="1"/>
      <w:marLeft w:val="0"/>
      <w:marRight w:val="0"/>
      <w:marTop w:val="0"/>
      <w:marBottom w:val="0"/>
      <w:divBdr>
        <w:top w:val="none" w:sz="0" w:space="0" w:color="auto"/>
        <w:left w:val="none" w:sz="0" w:space="0" w:color="auto"/>
        <w:bottom w:val="none" w:sz="0" w:space="0" w:color="auto"/>
        <w:right w:val="none" w:sz="0" w:space="0" w:color="auto"/>
      </w:divBdr>
    </w:div>
    <w:div w:id="1019887919">
      <w:bodyDiv w:val="1"/>
      <w:marLeft w:val="0"/>
      <w:marRight w:val="0"/>
      <w:marTop w:val="0"/>
      <w:marBottom w:val="0"/>
      <w:divBdr>
        <w:top w:val="none" w:sz="0" w:space="0" w:color="auto"/>
        <w:left w:val="none" w:sz="0" w:space="0" w:color="auto"/>
        <w:bottom w:val="none" w:sz="0" w:space="0" w:color="auto"/>
        <w:right w:val="none" w:sz="0" w:space="0" w:color="auto"/>
      </w:divBdr>
    </w:div>
    <w:div w:id="1061251260">
      <w:bodyDiv w:val="1"/>
      <w:marLeft w:val="0"/>
      <w:marRight w:val="0"/>
      <w:marTop w:val="0"/>
      <w:marBottom w:val="0"/>
      <w:divBdr>
        <w:top w:val="none" w:sz="0" w:space="0" w:color="auto"/>
        <w:left w:val="none" w:sz="0" w:space="0" w:color="auto"/>
        <w:bottom w:val="none" w:sz="0" w:space="0" w:color="auto"/>
        <w:right w:val="none" w:sz="0" w:space="0" w:color="auto"/>
      </w:divBdr>
    </w:div>
    <w:div w:id="1081020805">
      <w:bodyDiv w:val="1"/>
      <w:marLeft w:val="0"/>
      <w:marRight w:val="0"/>
      <w:marTop w:val="0"/>
      <w:marBottom w:val="0"/>
      <w:divBdr>
        <w:top w:val="none" w:sz="0" w:space="0" w:color="auto"/>
        <w:left w:val="none" w:sz="0" w:space="0" w:color="auto"/>
        <w:bottom w:val="none" w:sz="0" w:space="0" w:color="auto"/>
        <w:right w:val="none" w:sz="0" w:space="0" w:color="auto"/>
      </w:divBdr>
    </w:div>
    <w:div w:id="1152254747">
      <w:bodyDiv w:val="1"/>
      <w:marLeft w:val="0"/>
      <w:marRight w:val="0"/>
      <w:marTop w:val="0"/>
      <w:marBottom w:val="0"/>
      <w:divBdr>
        <w:top w:val="none" w:sz="0" w:space="0" w:color="auto"/>
        <w:left w:val="none" w:sz="0" w:space="0" w:color="auto"/>
        <w:bottom w:val="none" w:sz="0" w:space="0" w:color="auto"/>
        <w:right w:val="none" w:sz="0" w:space="0" w:color="auto"/>
      </w:divBdr>
    </w:div>
    <w:div w:id="1227423950">
      <w:bodyDiv w:val="1"/>
      <w:marLeft w:val="0"/>
      <w:marRight w:val="0"/>
      <w:marTop w:val="0"/>
      <w:marBottom w:val="0"/>
      <w:divBdr>
        <w:top w:val="none" w:sz="0" w:space="0" w:color="auto"/>
        <w:left w:val="none" w:sz="0" w:space="0" w:color="auto"/>
        <w:bottom w:val="none" w:sz="0" w:space="0" w:color="auto"/>
        <w:right w:val="none" w:sz="0" w:space="0" w:color="auto"/>
      </w:divBdr>
    </w:div>
    <w:div w:id="1275479991">
      <w:bodyDiv w:val="1"/>
      <w:marLeft w:val="0"/>
      <w:marRight w:val="0"/>
      <w:marTop w:val="0"/>
      <w:marBottom w:val="0"/>
      <w:divBdr>
        <w:top w:val="none" w:sz="0" w:space="0" w:color="auto"/>
        <w:left w:val="none" w:sz="0" w:space="0" w:color="auto"/>
        <w:bottom w:val="none" w:sz="0" w:space="0" w:color="auto"/>
        <w:right w:val="none" w:sz="0" w:space="0" w:color="auto"/>
      </w:divBdr>
    </w:div>
    <w:div w:id="1284310703">
      <w:bodyDiv w:val="1"/>
      <w:marLeft w:val="0"/>
      <w:marRight w:val="0"/>
      <w:marTop w:val="0"/>
      <w:marBottom w:val="0"/>
      <w:divBdr>
        <w:top w:val="none" w:sz="0" w:space="0" w:color="auto"/>
        <w:left w:val="none" w:sz="0" w:space="0" w:color="auto"/>
        <w:bottom w:val="none" w:sz="0" w:space="0" w:color="auto"/>
        <w:right w:val="none" w:sz="0" w:space="0" w:color="auto"/>
      </w:divBdr>
    </w:div>
    <w:div w:id="1287659831">
      <w:bodyDiv w:val="1"/>
      <w:marLeft w:val="0"/>
      <w:marRight w:val="0"/>
      <w:marTop w:val="0"/>
      <w:marBottom w:val="0"/>
      <w:divBdr>
        <w:top w:val="none" w:sz="0" w:space="0" w:color="auto"/>
        <w:left w:val="none" w:sz="0" w:space="0" w:color="auto"/>
        <w:bottom w:val="none" w:sz="0" w:space="0" w:color="auto"/>
        <w:right w:val="none" w:sz="0" w:space="0" w:color="auto"/>
      </w:divBdr>
    </w:div>
    <w:div w:id="1348095542">
      <w:bodyDiv w:val="1"/>
      <w:marLeft w:val="0"/>
      <w:marRight w:val="0"/>
      <w:marTop w:val="0"/>
      <w:marBottom w:val="0"/>
      <w:divBdr>
        <w:top w:val="none" w:sz="0" w:space="0" w:color="auto"/>
        <w:left w:val="none" w:sz="0" w:space="0" w:color="auto"/>
        <w:bottom w:val="none" w:sz="0" w:space="0" w:color="auto"/>
        <w:right w:val="none" w:sz="0" w:space="0" w:color="auto"/>
      </w:divBdr>
    </w:div>
    <w:div w:id="1468665591">
      <w:bodyDiv w:val="1"/>
      <w:marLeft w:val="0"/>
      <w:marRight w:val="0"/>
      <w:marTop w:val="0"/>
      <w:marBottom w:val="0"/>
      <w:divBdr>
        <w:top w:val="none" w:sz="0" w:space="0" w:color="auto"/>
        <w:left w:val="none" w:sz="0" w:space="0" w:color="auto"/>
        <w:bottom w:val="none" w:sz="0" w:space="0" w:color="auto"/>
        <w:right w:val="none" w:sz="0" w:space="0" w:color="auto"/>
      </w:divBdr>
    </w:div>
    <w:div w:id="1484154782">
      <w:bodyDiv w:val="1"/>
      <w:marLeft w:val="0"/>
      <w:marRight w:val="0"/>
      <w:marTop w:val="0"/>
      <w:marBottom w:val="0"/>
      <w:divBdr>
        <w:top w:val="none" w:sz="0" w:space="0" w:color="auto"/>
        <w:left w:val="none" w:sz="0" w:space="0" w:color="auto"/>
        <w:bottom w:val="none" w:sz="0" w:space="0" w:color="auto"/>
        <w:right w:val="none" w:sz="0" w:space="0" w:color="auto"/>
      </w:divBdr>
    </w:div>
    <w:div w:id="1493913339">
      <w:bodyDiv w:val="1"/>
      <w:marLeft w:val="0"/>
      <w:marRight w:val="0"/>
      <w:marTop w:val="0"/>
      <w:marBottom w:val="0"/>
      <w:divBdr>
        <w:top w:val="none" w:sz="0" w:space="0" w:color="auto"/>
        <w:left w:val="none" w:sz="0" w:space="0" w:color="auto"/>
        <w:bottom w:val="none" w:sz="0" w:space="0" w:color="auto"/>
        <w:right w:val="none" w:sz="0" w:space="0" w:color="auto"/>
      </w:divBdr>
    </w:div>
    <w:div w:id="1503816437">
      <w:bodyDiv w:val="1"/>
      <w:marLeft w:val="0"/>
      <w:marRight w:val="0"/>
      <w:marTop w:val="0"/>
      <w:marBottom w:val="0"/>
      <w:divBdr>
        <w:top w:val="none" w:sz="0" w:space="0" w:color="auto"/>
        <w:left w:val="none" w:sz="0" w:space="0" w:color="auto"/>
        <w:bottom w:val="none" w:sz="0" w:space="0" w:color="auto"/>
        <w:right w:val="none" w:sz="0" w:space="0" w:color="auto"/>
      </w:divBdr>
    </w:div>
    <w:div w:id="1576210435">
      <w:bodyDiv w:val="1"/>
      <w:marLeft w:val="0"/>
      <w:marRight w:val="0"/>
      <w:marTop w:val="0"/>
      <w:marBottom w:val="0"/>
      <w:divBdr>
        <w:top w:val="none" w:sz="0" w:space="0" w:color="auto"/>
        <w:left w:val="none" w:sz="0" w:space="0" w:color="auto"/>
        <w:bottom w:val="none" w:sz="0" w:space="0" w:color="auto"/>
        <w:right w:val="none" w:sz="0" w:space="0" w:color="auto"/>
      </w:divBdr>
    </w:div>
    <w:div w:id="1647586495">
      <w:bodyDiv w:val="1"/>
      <w:marLeft w:val="0"/>
      <w:marRight w:val="0"/>
      <w:marTop w:val="0"/>
      <w:marBottom w:val="0"/>
      <w:divBdr>
        <w:top w:val="none" w:sz="0" w:space="0" w:color="auto"/>
        <w:left w:val="none" w:sz="0" w:space="0" w:color="auto"/>
        <w:bottom w:val="none" w:sz="0" w:space="0" w:color="auto"/>
        <w:right w:val="none" w:sz="0" w:space="0" w:color="auto"/>
      </w:divBdr>
    </w:div>
    <w:div w:id="1647972219">
      <w:bodyDiv w:val="1"/>
      <w:marLeft w:val="0"/>
      <w:marRight w:val="0"/>
      <w:marTop w:val="0"/>
      <w:marBottom w:val="0"/>
      <w:divBdr>
        <w:top w:val="none" w:sz="0" w:space="0" w:color="auto"/>
        <w:left w:val="none" w:sz="0" w:space="0" w:color="auto"/>
        <w:bottom w:val="none" w:sz="0" w:space="0" w:color="auto"/>
        <w:right w:val="none" w:sz="0" w:space="0" w:color="auto"/>
      </w:divBdr>
    </w:div>
    <w:div w:id="1679890493">
      <w:bodyDiv w:val="1"/>
      <w:marLeft w:val="0"/>
      <w:marRight w:val="0"/>
      <w:marTop w:val="0"/>
      <w:marBottom w:val="0"/>
      <w:divBdr>
        <w:top w:val="none" w:sz="0" w:space="0" w:color="auto"/>
        <w:left w:val="none" w:sz="0" w:space="0" w:color="auto"/>
        <w:bottom w:val="none" w:sz="0" w:space="0" w:color="auto"/>
        <w:right w:val="none" w:sz="0" w:space="0" w:color="auto"/>
      </w:divBdr>
    </w:div>
    <w:div w:id="1709525728">
      <w:bodyDiv w:val="1"/>
      <w:marLeft w:val="0"/>
      <w:marRight w:val="0"/>
      <w:marTop w:val="0"/>
      <w:marBottom w:val="0"/>
      <w:divBdr>
        <w:top w:val="none" w:sz="0" w:space="0" w:color="auto"/>
        <w:left w:val="none" w:sz="0" w:space="0" w:color="auto"/>
        <w:bottom w:val="none" w:sz="0" w:space="0" w:color="auto"/>
        <w:right w:val="none" w:sz="0" w:space="0" w:color="auto"/>
      </w:divBdr>
    </w:div>
    <w:div w:id="1983535640">
      <w:bodyDiv w:val="1"/>
      <w:marLeft w:val="0"/>
      <w:marRight w:val="0"/>
      <w:marTop w:val="0"/>
      <w:marBottom w:val="0"/>
      <w:divBdr>
        <w:top w:val="none" w:sz="0" w:space="0" w:color="auto"/>
        <w:left w:val="none" w:sz="0" w:space="0" w:color="auto"/>
        <w:bottom w:val="none" w:sz="0" w:space="0" w:color="auto"/>
        <w:right w:val="none" w:sz="0" w:space="0" w:color="auto"/>
      </w:divBdr>
    </w:div>
    <w:div w:id="1987738873">
      <w:bodyDiv w:val="1"/>
      <w:marLeft w:val="0"/>
      <w:marRight w:val="0"/>
      <w:marTop w:val="0"/>
      <w:marBottom w:val="0"/>
      <w:divBdr>
        <w:top w:val="none" w:sz="0" w:space="0" w:color="auto"/>
        <w:left w:val="none" w:sz="0" w:space="0" w:color="auto"/>
        <w:bottom w:val="none" w:sz="0" w:space="0" w:color="auto"/>
        <w:right w:val="none" w:sz="0" w:space="0" w:color="auto"/>
      </w:divBdr>
    </w:div>
    <w:div w:id="2007171468">
      <w:bodyDiv w:val="1"/>
      <w:marLeft w:val="0"/>
      <w:marRight w:val="0"/>
      <w:marTop w:val="0"/>
      <w:marBottom w:val="0"/>
      <w:divBdr>
        <w:top w:val="none" w:sz="0" w:space="0" w:color="auto"/>
        <w:left w:val="none" w:sz="0" w:space="0" w:color="auto"/>
        <w:bottom w:val="none" w:sz="0" w:space="0" w:color="auto"/>
        <w:right w:val="none" w:sz="0" w:space="0" w:color="auto"/>
      </w:divBdr>
    </w:div>
    <w:div w:id="2008048574">
      <w:bodyDiv w:val="1"/>
      <w:marLeft w:val="0"/>
      <w:marRight w:val="0"/>
      <w:marTop w:val="0"/>
      <w:marBottom w:val="0"/>
      <w:divBdr>
        <w:top w:val="none" w:sz="0" w:space="0" w:color="auto"/>
        <w:left w:val="none" w:sz="0" w:space="0" w:color="auto"/>
        <w:bottom w:val="none" w:sz="0" w:space="0" w:color="auto"/>
        <w:right w:val="none" w:sz="0" w:space="0" w:color="auto"/>
      </w:divBdr>
    </w:div>
    <w:div w:id="2093548945">
      <w:bodyDiv w:val="1"/>
      <w:marLeft w:val="0"/>
      <w:marRight w:val="0"/>
      <w:marTop w:val="0"/>
      <w:marBottom w:val="0"/>
      <w:divBdr>
        <w:top w:val="none" w:sz="0" w:space="0" w:color="auto"/>
        <w:left w:val="none" w:sz="0" w:space="0" w:color="auto"/>
        <w:bottom w:val="none" w:sz="0" w:space="0" w:color="auto"/>
        <w:right w:val="none" w:sz="0" w:space="0" w:color="auto"/>
      </w:divBdr>
    </w:div>
    <w:div w:id="2111705534">
      <w:bodyDiv w:val="1"/>
      <w:marLeft w:val="0"/>
      <w:marRight w:val="0"/>
      <w:marTop w:val="0"/>
      <w:marBottom w:val="0"/>
      <w:divBdr>
        <w:top w:val="none" w:sz="0" w:space="0" w:color="auto"/>
        <w:left w:val="none" w:sz="0" w:space="0" w:color="auto"/>
        <w:bottom w:val="none" w:sz="0" w:space="0" w:color="auto"/>
        <w:right w:val="none" w:sz="0" w:space="0" w:color="auto"/>
      </w:divBdr>
    </w:div>
    <w:div w:id="2116711625">
      <w:bodyDiv w:val="1"/>
      <w:marLeft w:val="0"/>
      <w:marRight w:val="0"/>
      <w:marTop w:val="0"/>
      <w:marBottom w:val="0"/>
      <w:divBdr>
        <w:top w:val="none" w:sz="0" w:space="0" w:color="auto"/>
        <w:left w:val="none" w:sz="0" w:space="0" w:color="auto"/>
        <w:bottom w:val="none" w:sz="0" w:space="0" w:color="auto"/>
        <w:right w:val="none" w:sz="0" w:space="0" w:color="auto"/>
      </w:divBdr>
    </w:div>
    <w:div w:id="2122797541">
      <w:bodyDiv w:val="1"/>
      <w:marLeft w:val="0"/>
      <w:marRight w:val="0"/>
      <w:marTop w:val="0"/>
      <w:marBottom w:val="0"/>
      <w:divBdr>
        <w:top w:val="none" w:sz="0" w:space="0" w:color="auto"/>
        <w:left w:val="none" w:sz="0" w:space="0" w:color="auto"/>
        <w:bottom w:val="none" w:sz="0" w:space="0" w:color="auto"/>
        <w:right w:val="none" w:sz="0" w:space="0" w:color="auto"/>
      </w:divBdr>
    </w:div>
    <w:div w:id="212927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oliedu-my.sharepoint.com/personal/gaguirre29_docente_unp_edu_ni/Documents/Clases/Materias/Programaci&#243;n%20de%20Bases%20de%20Datos/unidades%20did&#225;cticas/Unidad%20I%20PBD.docx" TargetMode="External"/><Relationship Id="rId18" Type="http://schemas.openxmlformats.org/officeDocument/2006/relationships/hyperlink" Target="https://learn.microsoft.com/en-us/sql/t-sql/data-types/data-types-transact-sql?view=sql-server-ver16" TargetMode="External"/><Relationship Id="rId26" Type="http://schemas.openxmlformats.org/officeDocument/2006/relationships/image" Target="media/image14.png"/><Relationship Id="rId39" Type="http://schemas.openxmlformats.org/officeDocument/2006/relationships/hyperlink" Target="https://learn.microsoft.com/es-es/sql/t-sql/data-types/nondeterministic-convert-date-literals?view=sql-server-ver16" TargetMode="External"/><Relationship Id="rId21" Type="http://schemas.openxmlformats.org/officeDocument/2006/relationships/image" Target="media/image9.png"/><Relationship Id="rId34" Type="http://schemas.openxmlformats.org/officeDocument/2006/relationships/hyperlink" Target="https://learn.microsoft.com/es-es/sql/t-sql/functions/date-and-time-data-types-and-functions-transact-sql?view=sql-server-ver16"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learn.microsoft.com/es-es/sql/t-sql/functions/concat-ws-transact-sql?view=sql-server-ver16" TargetMode="External"/><Relationship Id="rId37" Type="http://schemas.openxmlformats.org/officeDocument/2006/relationships/image" Target="media/image20.png"/><Relationship Id="rId40" Type="http://schemas.openxmlformats.org/officeDocument/2006/relationships/hyperlink" Target="https://learn.microsoft.com/es-es/sql/t-sql/statements/alter-database-transact-sql-compatibility-level?view=sql-server-ver16"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Programaci&#243;n%20de%20Bases%20de%20Datos/unidades%20did&#225;cticas/Unidad%20I%20PBD.docx"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learn.microsoft.com/es-es/sql/relational-databases/xml/create-instances-of-xml-data?view=sql-server-ver16" TargetMode="Externa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Programaci&#243;n%20de%20Bases%20de%20Datos/unidades%20did&#225;cticas/Unidad%20I%20PBD.docx"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learn.microsoft.com/es-es/sql/t-sql/data-types/data-types-transact-sql?view=sql-server-ver16" TargetMode="External"/><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upoliedu-my.sharepoint.com/personal/gaguirre29_docente_unp_edu_ni/Documents/Clases/Materias/Programaci&#243;n%20de%20Bases%20de%20Datos/unidades%20did&#225;cticas/Unidad%20I%20PBD.docx"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learn.microsoft.com/es-es/sql/t-sql/functions/cast-and-convert-transact-sql?view=sql-server-ver16" TargetMode="External"/><Relationship Id="rId38" Type="http://schemas.openxmlformats.org/officeDocument/2006/relationships/hyperlink" Target="https://learn.microsoft.com/es-es/sql/relational-databases/collations/collation-and-unicode-support?view=sql-server-ver16" TargetMode="External"/><Relationship Id="rId20" Type="http://schemas.openxmlformats.org/officeDocument/2006/relationships/image" Target="media/image8.png"/><Relationship Id="rId41" Type="http://schemas.openxmlformats.org/officeDocument/2006/relationships/hyperlink" Target="https://learn.microsoft.com/es-es/sql/relational-databases/xml/create-instances-of-xml-data?view=sql-server-ver1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1442</TotalTime>
  <Pages>162</Pages>
  <Words>23391</Words>
  <Characters>128653</Characters>
  <Application>Microsoft Office Word</Application>
  <DocSecurity>0</DocSecurity>
  <Lines>1072</Lines>
  <Paragraphs>303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379</cp:revision>
  <cp:lastPrinted>2023-08-14T02:03:00Z</cp:lastPrinted>
  <dcterms:created xsi:type="dcterms:W3CDTF">2023-07-18T03:44:00Z</dcterms:created>
  <dcterms:modified xsi:type="dcterms:W3CDTF">2023-08-14T02:04:00Z</dcterms:modified>
</cp:coreProperties>
</file>